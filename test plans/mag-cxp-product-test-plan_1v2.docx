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Look w:val="04A0" w:firstRow="1" w:lastRow="0" w:firstColumn="1" w:lastColumn="0" w:noHBand="0" w:noVBand="1"/>
      </w:tblPr>
      <w:tblGrid>
        <w:gridCol w:w="9017"/>
      </w:tblGrid>
      <w:tr w:rsidR="00524360" w:rsidRPr="00D378DA" w14:paraId="1F937FF7" w14:textId="77777777" w:rsidTr="005C4B32">
        <w:trPr>
          <w:trHeight w:val="2012"/>
          <w:jc w:val="center"/>
        </w:trPr>
        <w:tc>
          <w:tcPr>
            <w:tcW w:w="9017" w:type="dxa"/>
          </w:tcPr>
          <w:p w14:paraId="4EB0A2BC" w14:textId="77777777" w:rsidR="00524360" w:rsidRPr="00D378DA" w:rsidRDefault="00934377" w:rsidP="004E74B0">
            <w:pPr>
              <w:pStyle w:val="Caption"/>
              <w:rPr>
                <w:lang w:val="en-GB"/>
              </w:rPr>
            </w:pPr>
            <w:r w:rsidRPr="00D378DA">
              <w:rPr>
                <w:noProof/>
                <w:lang w:val="en-GB"/>
              </w:rPr>
              <w:drawing>
                <wp:anchor distT="0" distB="0" distL="114300" distR="114300" simplePos="0" relativeHeight="251658240" behindDoc="0" locked="0" layoutInCell="1" allowOverlap="1" wp14:anchorId="352255B2" wp14:editId="013E6EC6">
                  <wp:simplePos x="0" y="0"/>
                  <wp:positionH relativeFrom="column">
                    <wp:posOffset>1928495</wp:posOffset>
                  </wp:positionH>
                  <wp:positionV relativeFrom="page">
                    <wp:posOffset>226060</wp:posOffset>
                  </wp:positionV>
                  <wp:extent cx="1821600" cy="842400"/>
                  <wp:effectExtent l="0" t="0" r="762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1600" cy="842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5FE9A6" w14:textId="77777777" w:rsidR="00EA5B5D" w:rsidRPr="00D378DA" w:rsidRDefault="00EA5B5D" w:rsidP="00524360">
            <w:pPr>
              <w:spacing w:before="600"/>
              <w:jc w:val="center"/>
            </w:pPr>
          </w:p>
        </w:tc>
      </w:tr>
      <w:tr w:rsidR="00524360" w:rsidRPr="00D378DA" w14:paraId="4FDCBE09" w14:textId="77777777" w:rsidTr="00EA5B5D">
        <w:trPr>
          <w:jc w:val="center"/>
        </w:trPr>
        <w:tc>
          <w:tcPr>
            <w:tcW w:w="9017" w:type="dxa"/>
          </w:tcPr>
          <w:p w14:paraId="78A0E777" w14:textId="000745C6" w:rsidR="00524360" w:rsidRPr="00D378DA" w:rsidRDefault="00000000" w:rsidP="00712EDD">
            <w:pPr>
              <w:pStyle w:val="Title"/>
            </w:pPr>
            <w:sdt>
              <w:sdtPr>
                <w:alias w:val="Title"/>
                <w:tag w:val="Title"/>
                <w:id w:val="-2008360721"/>
                <w:placeholder>
                  <w:docPart w:val="1FFFE4CE56BA44A6A79425F2F0C33543"/>
                </w:placeholder>
                <w:dataBinding w:prefixMappings="xmlns:ns0='http://purl.org/dc/elements/1.1/' xmlns:ns1='http://schemas.openxmlformats.org/package/2006/metadata/core-properties' " w:xpath="/ns1:coreProperties[1]/ns0:title[1]" w:storeItemID="{6C3C8BC8-F283-45AE-878A-BAB7291924A1}"/>
                <w:text/>
              </w:sdtPr>
              <w:sdtContent>
                <w:r w:rsidR="00C94B23" w:rsidRPr="00C94B23">
                  <w:t>Characterization and product test plan</w:t>
                </w:r>
              </w:sdtContent>
            </w:sdt>
            <w:r w:rsidR="00E10211" w:rsidRPr="00D378DA">
              <w:t xml:space="preserve">  </w:t>
            </w:r>
          </w:p>
        </w:tc>
      </w:tr>
      <w:tr w:rsidR="00524360" w:rsidRPr="00D378DA" w14:paraId="300D192C" w14:textId="77777777" w:rsidTr="00EA5B5D">
        <w:trPr>
          <w:jc w:val="center"/>
        </w:trPr>
        <w:tc>
          <w:tcPr>
            <w:tcW w:w="9017" w:type="dxa"/>
          </w:tcPr>
          <w:p w14:paraId="62733835" w14:textId="39AABD74" w:rsidR="004C3717" w:rsidRPr="00D378DA" w:rsidRDefault="00AD6750" w:rsidP="001702FA">
            <w:pPr>
              <w:pStyle w:val="Subtitle"/>
              <w:rPr>
                <w:iCs w:val="0"/>
                <w:lang w:val="en-GB"/>
              </w:rPr>
            </w:pPr>
            <w:r w:rsidRPr="00D378DA">
              <w:rPr>
                <w:iCs w:val="0"/>
                <w:lang w:val="en-GB"/>
              </w:rPr>
              <w:t>Subject</w:t>
            </w:r>
            <w:r w:rsidR="004C3717" w:rsidRPr="00D378DA">
              <w:rPr>
                <w:iCs w:val="0"/>
                <w:lang w:val="en-GB"/>
              </w:rPr>
              <w:t>:</w:t>
            </w:r>
            <w:r w:rsidR="001D5784" w:rsidRPr="00D378DA">
              <w:rPr>
                <w:iCs w:val="0"/>
                <w:lang w:val="en-GB"/>
              </w:rPr>
              <w:t xml:space="preserve"> </w:t>
            </w:r>
            <w:sdt>
              <w:sdtPr>
                <w:rPr>
                  <w:rStyle w:val="SubtitleChar"/>
                  <w:lang w:val="en-GB"/>
                </w:rPr>
                <w:alias w:val="Subject"/>
                <w:tag w:val=""/>
                <w:id w:val="-1276248299"/>
                <w:placeholder>
                  <w:docPart w:val="3F95C595CA2548C3845EA4391344376F"/>
                </w:placeholder>
                <w:dataBinding w:prefixMappings="xmlns:ns0='http://purl.org/dc/elements/1.1/' xmlns:ns1='http://schemas.openxmlformats.org/package/2006/metadata/core-properties' " w:xpath="/ns1:coreProperties[1]/ns0:subject[1]" w:storeItemID="{6C3C8BC8-F283-45AE-878A-BAB7291924A1}"/>
                <w:text/>
              </w:sdtPr>
              <w:sdtContent>
                <w:r w:rsidR="00C94B23">
                  <w:rPr>
                    <w:rStyle w:val="SubtitleChar"/>
                    <w:lang w:val="en-GB"/>
                  </w:rPr>
                  <w:t>M</w:t>
                </w:r>
                <w:r w:rsidR="00C94B23">
                  <w:rPr>
                    <w:rStyle w:val="SubtitleChar"/>
                  </w:rPr>
                  <w:t>AG-CXP00002</w:t>
                </w:r>
              </w:sdtContent>
            </w:sdt>
          </w:p>
          <w:p w14:paraId="79403A64" w14:textId="77777777" w:rsidR="00EA5B5D" w:rsidRPr="00D378DA" w:rsidRDefault="00EA5B5D" w:rsidP="00167973">
            <w:pPr>
              <w:rPr>
                <w:sz w:val="24"/>
                <w:szCs w:val="24"/>
              </w:rPr>
            </w:pPr>
          </w:p>
        </w:tc>
      </w:tr>
      <w:tr w:rsidR="00524360" w:rsidRPr="00D378DA" w14:paraId="5C70C352" w14:textId="77777777" w:rsidTr="00EA5B5D">
        <w:trPr>
          <w:jc w:val="center"/>
        </w:trPr>
        <w:tc>
          <w:tcPr>
            <w:tcW w:w="9017" w:type="dxa"/>
          </w:tcPr>
          <w:p w14:paraId="018B76CB" w14:textId="3B019AA3" w:rsidR="00C434A7" w:rsidRPr="004C524B" w:rsidRDefault="006A0E1E" w:rsidP="00C434A7">
            <w:pPr>
              <w:jc w:val="center"/>
              <w:rPr>
                <w:color w:val="6D6968" w:themeColor="text1"/>
                <w:sz w:val="24"/>
                <w:szCs w:val="24"/>
                <w:lang w:val="en-US"/>
              </w:rPr>
            </w:pPr>
            <w:r w:rsidRPr="004C524B">
              <w:rPr>
                <w:sz w:val="24"/>
                <w:szCs w:val="24"/>
                <w:lang w:val="en-US"/>
              </w:rPr>
              <w:t>Author</w:t>
            </w:r>
            <w:r w:rsidR="00422A84" w:rsidRPr="004C524B">
              <w:rPr>
                <w:sz w:val="24"/>
                <w:szCs w:val="24"/>
                <w:lang w:val="en-US"/>
              </w:rPr>
              <w:t xml:space="preserve">: </w:t>
            </w:r>
            <w:sdt>
              <w:sdtPr>
                <w:rPr>
                  <w:color w:val="6D6968" w:themeColor="text1"/>
                  <w:sz w:val="24"/>
                  <w:szCs w:val="24"/>
                  <w:lang w:val="en-US"/>
                </w:rPr>
                <w:alias w:val="Author"/>
                <w:tag w:val="Author"/>
                <w:id w:val="8100540"/>
                <w:placeholder>
                  <w:docPart w:val="ABA20D67D5994784A1573C3463D8F9D7"/>
                </w:placeholder>
                <w:dataBinding w:prefixMappings="xmlns:ns0='http://purl.org/dc/elements/1.1/' xmlns:ns1='http://schemas.openxmlformats.org/package/2006/metadata/core-properties' " w:xpath="/ns1:coreProperties[1]/ns0:creator[1]" w:storeItemID="{6C3C8BC8-F283-45AE-878A-BAB7291924A1}"/>
                <w:text/>
              </w:sdtPr>
              <w:sdtContent>
                <w:r w:rsidR="00271953">
                  <w:rPr>
                    <w:color w:val="6D6968" w:themeColor="text1"/>
                    <w:sz w:val="24"/>
                    <w:szCs w:val="24"/>
                    <w:lang w:val="en-US"/>
                  </w:rPr>
                  <w:t>B</w:t>
                </w:r>
                <w:r w:rsidR="00271953">
                  <w:rPr>
                    <w:color w:val="6D6968" w:themeColor="text1"/>
                    <w:sz w:val="24"/>
                    <w:lang w:val="en-US"/>
                  </w:rPr>
                  <w:t>ert Boons</w:t>
                </w:r>
              </w:sdtContent>
            </w:sdt>
          </w:p>
          <w:p w14:paraId="5E58FA00" w14:textId="77777777" w:rsidR="00C434A7" w:rsidRPr="004C524B" w:rsidRDefault="00C434A7" w:rsidP="00C434A7">
            <w:pPr>
              <w:jc w:val="center"/>
              <w:rPr>
                <w:color w:val="6D6968" w:themeColor="text1"/>
                <w:sz w:val="24"/>
                <w:szCs w:val="24"/>
                <w:lang w:val="en-US"/>
              </w:rPr>
            </w:pPr>
          </w:p>
          <w:p w14:paraId="167BAAF2" w14:textId="77777777" w:rsidR="00C434A7" w:rsidRPr="004C524B" w:rsidRDefault="00C434A7" w:rsidP="00C434A7">
            <w:pPr>
              <w:jc w:val="center"/>
              <w:rPr>
                <w:color w:val="6D6968" w:themeColor="text1"/>
                <w:sz w:val="24"/>
                <w:szCs w:val="24"/>
                <w:lang w:val="en-US"/>
              </w:rPr>
            </w:pPr>
          </w:p>
          <w:p w14:paraId="2159B5CC" w14:textId="77777777" w:rsidR="00C434A7" w:rsidRPr="004C524B" w:rsidRDefault="00C434A7" w:rsidP="00C434A7">
            <w:pPr>
              <w:jc w:val="center"/>
              <w:rPr>
                <w:color w:val="6D6968" w:themeColor="text1"/>
                <w:sz w:val="24"/>
                <w:szCs w:val="24"/>
                <w:lang w:val="en-US"/>
              </w:rPr>
            </w:pPr>
          </w:p>
          <w:p w14:paraId="09A00936" w14:textId="77777777" w:rsidR="00C434A7" w:rsidRPr="004C524B" w:rsidRDefault="00C434A7" w:rsidP="00C434A7">
            <w:pPr>
              <w:jc w:val="center"/>
              <w:rPr>
                <w:sz w:val="24"/>
                <w:szCs w:val="24"/>
                <w:lang w:val="en-US"/>
              </w:rPr>
            </w:pPr>
          </w:p>
          <w:tbl>
            <w:tblPr>
              <w:tblStyle w:val="GridTable4-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1024"/>
              <w:gridCol w:w="1560"/>
              <w:gridCol w:w="3103"/>
              <w:gridCol w:w="3104"/>
            </w:tblGrid>
            <w:tr w:rsidR="00E22529" w:rsidRPr="00D378DA" w14:paraId="414A3B8B" w14:textId="77777777" w:rsidTr="00BE6C7F">
              <w:trPr>
                <w:cnfStyle w:val="100000000000" w:firstRow="1" w:lastRow="0" w:firstColumn="0" w:lastColumn="0" w:oddVBand="0" w:evenVBand="0" w:oddHBand="0" w:evenHBand="0" w:firstRowFirstColumn="0" w:firstRowLastColumn="0" w:lastRowFirstColumn="0" w:lastRowLastColumn="0"/>
              </w:trPr>
              <w:tc>
                <w:tcPr>
                  <w:tcW w:w="102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B8E15A3" w14:textId="77777777" w:rsidR="00C434A7" w:rsidRPr="00D378DA" w:rsidRDefault="00C434A7" w:rsidP="00236D6F">
                  <w:r w:rsidRPr="00D378DA">
                    <w:t>version</w:t>
                  </w:r>
                </w:p>
              </w:tc>
              <w:tc>
                <w:tcPr>
                  <w:tcW w:w="156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4E0F0D1" w14:textId="77777777" w:rsidR="00C434A7" w:rsidRPr="00D378DA" w:rsidRDefault="00C434A7" w:rsidP="00236D6F">
                  <w:r w:rsidRPr="00D378DA">
                    <w:t>Date</w:t>
                  </w:r>
                </w:p>
              </w:tc>
              <w:tc>
                <w:tcPr>
                  <w:tcW w:w="3103"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48383A0" w14:textId="77777777" w:rsidR="00C434A7" w:rsidRPr="00D378DA" w:rsidRDefault="00C434A7" w:rsidP="00236D6F">
                  <w:r w:rsidRPr="00D378DA">
                    <w:t>Reviewed</w:t>
                  </w:r>
                </w:p>
              </w:tc>
              <w:tc>
                <w:tcPr>
                  <w:tcW w:w="31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45D7B25" w14:textId="77777777" w:rsidR="00C434A7" w:rsidRPr="00D378DA" w:rsidRDefault="00C434A7" w:rsidP="00236D6F">
                  <w:r w:rsidRPr="00D378DA">
                    <w:t>Approved by</w:t>
                  </w:r>
                </w:p>
              </w:tc>
            </w:tr>
            <w:tr w:rsidR="00F5422F" w:rsidRPr="00D378DA" w14:paraId="7EB76600" w14:textId="77777777" w:rsidTr="00BE6C7F">
              <w:tc>
                <w:tcPr>
                  <w:tcW w:w="1024" w:type="dxa"/>
                </w:tcPr>
                <w:p w14:paraId="57DB1C23" w14:textId="29EC0245" w:rsidR="00F5422F" w:rsidRPr="00D378DA" w:rsidRDefault="00000000" w:rsidP="00F5422F">
                  <w:pPr>
                    <w:pStyle w:val="Table"/>
                  </w:pPr>
                  <w:sdt>
                    <w:sdtPr>
                      <w:id w:val="1286535541"/>
                      <w:placeholder>
                        <w:docPart w:val="A30CC4DBE8DC406D8114CEC1958EED2C"/>
                      </w:placeholder>
                    </w:sdtPr>
                    <w:sdtContent>
                      <w:r w:rsidR="005B63BB">
                        <w:t>1</w:t>
                      </w:r>
                      <w:r w:rsidR="004C524B">
                        <w:t>v</w:t>
                      </w:r>
                      <w:r w:rsidR="00BE6C7F">
                        <w:t>1</w:t>
                      </w:r>
                    </w:sdtContent>
                  </w:sdt>
                </w:p>
              </w:tc>
              <w:sdt>
                <w:sdtPr>
                  <w:rPr>
                    <w:lang w:val="en-US"/>
                  </w:rPr>
                  <w:alias w:val="Publish Date"/>
                  <w:tag w:val=""/>
                  <w:id w:val="592898454"/>
                  <w:placeholder>
                    <w:docPart w:val="691E777C9D8D44B19070D05D94DED2F4"/>
                  </w:placeholder>
                  <w:dataBinding w:prefixMappings="xmlns:ns0='http://schemas.microsoft.com/office/2006/coverPageProps' " w:xpath="/ns0:CoverPageProperties[1]/ns0:PublishDate[1]" w:storeItemID="{55AF091B-3C7A-41E3-B477-F2FDAA23CFDA}"/>
                  <w:date w:fullDate="2025-11-18T00:00:00Z">
                    <w:dateFormat w:val="yyyy-MM-dd"/>
                    <w:lid w:val="nl-BE"/>
                    <w:storeMappedDataAs w:val="dateTime"/>
                    <w:calendar w:val="gregorian"/>
                  </w:date>
                </w:sdtPr>
                <w:sdtContent>
                  <w:tc>
                    <w:tcPr>
                      <w:tcW w:w="1560" w:type="dxa"/>
                    </w:tcPr>
                    <w:p w14:paraId="0BD33FFD" w14:textId="3CE785E0" w:rsidR="00F5422F" w:rsidRPr="00D378DA" w:rsidRDefault="00BE6C7F" w:rsidP="00F5422F">
                      <w:pPr>
                        <w:pStyle w:val="Table"/>
                      </w:pPr>
                      <w:r>
                        <w:rPr>
                          <w:lang w:val="nl-BE"/>
                        </w:rPr>
                        <w:t>2025-11-18</w:t>
                      </w:r>
                    </w:p>
                  </w:tc>
                </w:sdtContent>
              </w:sdt>
              <w:tc>
                <w:tcPr>
                  <w:tcW w:w="3103" w:type="dxa"/>
                </w:tcPr>
                <w:p w14:paraId="424A7526" w14:textId="7A457553" w:rsidR="00F5422F" w:rsidRPr="00D378DA" w:rsidRDefault="00D35043" w:rsidP="00F5422F">
                  <w:pPr>
                    <w:pStyle w:val="Table"/>
                  </w:pPr>
                  <w:r>
                    <w:t>Jonathan Vanden Berk</w:t>
                  </w:r>
                </w:p>
              </w:tc>
              <w:tc>
                <w:tcPr>
                  <w:tcW w:w="3104" w:type="dxa"/>
                </w:tcPr>
                <w:p w14:paraId="3D7CFB09" w14:textId="71626065" w:rsidR="00F5422F" w:rsidRPr="00D378DA" w:rsidRDefault="003A59E6" w:rsidP="00F5422F">
                  <w:pPr>
                    <w:pStyle w:val="Table"/>
                  </w:pPr>
                  <w:r>
                    <w:t>Jonathan Vanden Berk</w:t>
                  </w:r>
                </w:p>
              </w:tc>
            </w:tr>
          </w:tbl>
          <w:p w14:paraId="5CD1171E" w14:textId="77777777" w:rsidR="00524360" w:rsidRPr="00D378DA" w:rsidRDefault="00524360" w:rsidP="00971DAF">
            <w:pPr>
              <w:spacing w:before="600"/>
            </w:pPr>
          </w:p>
        </w:tc>
      </w:tr>
    </w:tbl>
    <w:p w14:paraId="6D02106E" w14:textId="132999B9" w:rsidR="007975E0" w:rsidRPr="00D378DA" w:rsidRDefault="007975E0"/>
    <w:p w14:paraId="033D3E88" w14:textId="77777777" w:rsidR="007975E0" w:rsidRPr="00D378DA" w:rsidRDefault="007975E0"/>
    <w:p w14:paraId="5F94908A" w14:textId="77777777" w:rsidR="00F5422F" w:rsidRPr="00D378DA" w:rsidRDefault="00F5422F"/>
    <w:p w14:paraId="6179F39F" w14:textId="77777777" w:rsidR="00F5422F" w:rsidRPr="00D378DA" w:rsidRDefault="00F5422F"/>
    <w:p w14:paraId="1E84046A" w14:textId="77777777" w:rsidR="00F5422F" w:rsidRPr="00D378DA" w:rsidRDefault="00F5422F"/>
    <w:p w14:paraId="49AA0E54" w14:textId="77777777" w:rsidR="00F5422F" w:rsidRPr="00D378DA" w:rsidRDefault="00F5422F"/>
    <w:p w14:paraId="1BF492B8" w14:textId="77777777" w:rsidR="00F5422F" w:rsidRPr="00D378DA" w:rsidRDefault="00F5422F"/>
    <w:p w14:paraId="10AD6D65" w14:textId="77777777" w:rsidR="00F5422F" w:rsidRPr="00D378DA" w:rsidRDefault="00F5422F"/>
    <w:p w14:paraId="684A7948" w14:textId="77777777" w:rsidR="00F5422F" w:rsidRPr="00D378DA" w:rsidRDefault="00F5422F"/>
    <w:p w14:paraId="0C1BA4D6" w14:textId="77777777" w:rsidR="00F5422F" w:rsidRPr="00D378DA" w:rsidRDefault="00F5422F"/>
    <w:p w14:paraId="1B8F6BE1" w14:textId="77777777" w:rsidR="007975E0" w:rsidRPr="00D378DA" w:rsidRDefault="007975E0"/>
    <w:p w14:paraId="5FE9E403" w14:textId="77777777" w:rsidR="007975E0" w:rsidRPr="00D378DA" w:rsidRDefault="007975E0">
      <w:pPr>
        <w:spacing w:after="0"/>
        <w:sectPr w:rsidR="007975E0" w:rsidRPr="00D378DA" w:rsidSect="00152562">
          <w:headerReference w:type="default" r:id="rId13"/>
          <w:footerReference w:type="even" r:id="rId14"/>
          <w:footerReference w:type="default" r:id="rId15"/>
          <w:footerReference w:type="first" r:id="rId16"/>
          <w:pgSz w:w="11907" w:h="16840" w:code="9"/>
          <w:pgMar w:top="1701" w:right="1134" w:bottom="1418" w:left="1134" w:header="1134" w:footer="737" w:gutter="0"/>
          <w:cols w:space="708"/>
          <w:vAlign w:val="center"/>
          <w:titlePg/>
          <w:docGrid w:linePitch="357" w:charSpace="-2156"/>
        </w:sectPr>
      </w:pPr>
    </w:p>
    <w:p w14:paraId="2ADD25BA" w14:textId="77777777" w:rsidR="00806EB9" w:rsidRPr="00D378DA" w:rsidRDefault="003A7573" w:rsidP="0055568F">
      <w:pPr>
        <w:pStyle w:val="Heading1-nonumber"/>
      </w:pPr>
      <w:bookmarkStart w:id="0" w:name="_Toc131774870"/>
      <w:bookmarkStart w:id="1" w:name="_Toc214350504"/>
      <w:r w:rsidRPr="00D378DA">
        <w:lastRenderedPageBreak/>
        <w:t>Revision history</w:t>
      </w:r>
      <w:bookmarkEnd w:id="0"/>
      <w:bookmarkEnd w:id="1"/>
    </w:p>
    <w:tbl>
      <w:tblPr>
        <w:tblStyle w:val="GridTable4-Accent3"/>
        <w:tblW w:w="5000" w:type="pct"/>
        <w:tblLook w:val="06A0" w:firstRow="1" w:lastRow="0" w:firstColumn="1" w:lastColumn="0" w:noHBand="1" w:noVBand="1"/>
      </w:tblPr>
      <w:tblGrid>
        <w:gridCol w:w="1023"/>
        <w:gridCol w:w="1382"/>
        <w:gridCol w:w="7224"/>
      </w:tblGrid>
      <w:tr w:rsidR="00C434A7" w:rsidRPr="00D378DA" w14:paraId="2411D61F" w14:textId="77777777" w:rsidTr="00BE6C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1" w:type="pct"/>
            <w:tcBorders>
              <w:top w:val="single" w:sz="4" w:space="0" w:color="auto"/>
              <w:left w:val="single" w:sz="4" w:space="0" w:color="auto"/>
              <w:bottom w:val="single" w:sz="4" w:space="0" w:color="auto"/>
              <w:right w:val="single" w:sz="4" w:space="0" w:color="auto"/>
            </w:tcBorders>
          </w:tcPr>
          <w:p w14:paraId="00FD13DC" w14:textId="77777777" w:rsidR="00C434A7" w:rsidRPr="00D378DA" w:rsidRDefault="00C434A7" w:rsidP="00236D6F">
            <w:pPr>
              <w:pStyle w:val="Table"/>
            </w:pPr>
            <w:r w:rsidRPr="00D378DA">
              <w:t>Version</w:t>
            </w:r>
          </w:p>
        </w:tc>
        <w:tc>
          <w:tcPr>
            <w:tcW w:w="718" w:type="pct"/>
            <w:tcBorders>
              <w:top w:val="single" w:sz="4" w:space="0" w:color="auto"/>
              <w:left w:val="single" w:sz="4" w:space="0" w:color="auto"/>
              <w:bottom w:val="single" w:sz="4" w:space="0" w:color="auto"/>
              <w:right w:val="single" w:sz="4" w:space="0" w:color="auto"/>
            </w:tcBorders>
          </w:tcPr>
          <w:p w14:paraId="07EF96BF" w14:textId="77777777" w:rsidR="00C434A7" w:rsidRPr="00D378DA" w:rsidRDefault="00C434A7" w:rsidP="00236D6F">
            <w:pPr>
              <w:pStyle w:val="Table"/>
              <w:cnfStyle w:val="100000000000" w:firstRow="1" w:lastRow="0" w:firstColumn="0" w:lastColumn="0" w:oddVBand="0" w:evenVBand="0" w:oddHBand="0" w:evenHBand="0" w:firstRowFirstColumn="0" w:firstRowLastColumn="0" w:lastRowFirstColumn="0" w:lastRowLastColumn="0"/>
            </w:pPr>
            <w:r w:rsidRPr="00D378DA">
              <w:t>Date</w:t>
            </w:r>
          </w:p>
        </w:tc>
        <w:tc>
          <w:tcPr>
            <w:tcW w:w="3751" w:type="pct"/>
            <w:tcBorders>
              <w:top w:val="single" w:sz="4" w:space="0" w:color="auto"/>
              <w:left w:val="single" w:sz="4" w:space="0" w:color="auto"/>
              <w:bottom w:val="single" w:sz="4" w:space="0" w:color="auto"/>
              <w:right w:val="single" w:sz="4" w:space="0" w:color="auto"/>
            </w:tcBorders>
          </w:tcPr>
          <w:p w14:paraId="0D76DD3B" w14:textId="77777777" w:rsidR="00C434A7" w:rsidRPr="00D378DA" w:rsidRDefault="00C434A7" w:rsidP="00236D6F">
            <w:pPr>
              <w:pStyle w:val="Table"/>
              <w:cnfStyle w:val="100000000000" w:firstRow="1" w:lastRow="0" w:firstColumn="0" w:lastColumn="0" w:oddVBand="0" w:evenVBand="0" w:oddHBand="0" w:evenHBand="0" w:firstRowFirstColumn="0" w:firstRowLastColumn="0" w:lastRowFirstColumn="0" w:lastRowLastColumn="0"/>
            </w:pPr>
            <w:r w:rsidRPr="00D378DA">
              <w:t>Revisions</w:t>
            </w:r>
          </w:p>
        </w:tc>
      </w:tr>
      <w:tr w:rsidR="002846F2" w:rsidRPr="00D378DA" w14:paraId="625556A8" w14:textId="77777777" w:rsidTr="00BE6C7F">
        <w:tc>
          <w:tcPr>
            <w:cnfStyle w:val="001000000000" w:firstRow="0" w:lastRow="0" w:firstColumn="1" w:lastColumn="0" w:oddVBand="0" w:evenVBand="0" w:oddHBand="0" w:evenHBand="0" w:firstRowFirstColumn="0" w:firstRowLastColumn="0" w:lastRowFirstColumn="0" w:lastRowLastColumn="0"/>
            <w:tcW w:w="531" w:type="pct"/>
            <w:tcBorders>
              <w:top w:val="single" w:sz="4" w:space="0" w:color="auto"/>
              <w:left w:val="single" w:sz="4" w:space="0" w:color="auto"/>
              <w:bottom w:val="single" w:sz="4" w:space="0" w:color="auto"/>
              <w:right w:val="single" w:sz="4" w:space="0" w:color="auto"/>
            </w:tcBorders>
          </w:tcPr>
          <w:sdt>
            <w:sdtPr>
              <w:id w:val="-680192665"/>
              <w:placeholder>
                <w:docPart w:val="FE463DFF6FBA41A5B1064838A627518F"/>
              </w:placeholder>
            </w:sdtPr>
            <w:sdtContent>
              <w:p w14:paraId="27D343D4" w14:textId="77777777" w:rsidR="00C434A7" w:rsidRPr="00D378DA" w:rsidRDefault="00FE7A08" w:rsidP="00236D6F">
                <w:pPr>
                  <w:pStyle w:val="Table"/>
                </w:pPr>
                <w:r w:rsidRPr="00FE7A08">
                  <w:t>1</w:t>
                </w:r>
                <w:r w:rsidR="004C524B">
                  <w:t>v0</w:t>
                </w:r>
              </w:p>
            </w:sdtContent>
          </w:sdt>
          <w:p w14:paraId="1207BC03" w14:textId="77777777" w:rsidR="00AD6C1B" w:rsidRDefault="00AD6C1B" w:rsidP="00236D6F">
            <w:pPr>
              <w:pStyle w:val="Table"/>
            </w:pPr>
          </w:p>
        </w:tc>
        <w:tc>
          <w:tcPr>
            <w:tcW w:w="718" w:type="pct"/>
            <w:tcBorders>
              <w:top w:val="single" w:sz="4" w:space="0" w:color="auto"/>
              <w:left w:val="single" w:sz="4" w:space="0" w:color="auto"/>
              <w:bottom w:val="single" w:sz="4" w:space="0" w:color="auto"/>
              <w:right w:val="single" w:sz="4" w:space="0" w:color="auto"/>
            </w:tcBorders>
          </w:tcPr>
          <w:sdt>
            <w:sdtPr>
              <w:id w:val="-1473896507"/>
              <w:placeholder>
                <w:docPart w:val="87BD6A3BFC4741EDB0CDE8050C3FF421"/>
              </w:placeholder>
              <w:date w:fullDate="2025-11-17T00:00:00Z">
                <w:dateFormat w:val="yyyy-MM-dd"/>
                <w:lid w:val="nl-BE"/>
                <w:storeMappedDataAs w:val="dateTime"/>
                <w:calendar w:val="gregorian"/>
              </w:date>
            </w:sdtPr>
            <w:sdtContent>
              <w:p w14:paraId="03621ED5" w14:textId="7A2BF9C1" w:rsidR="00C434A7" w:rsidRPr="00D378DA" w:rsidRDefault="003A59E6" w:rsidP="00236D6F">
                <w:pPr>
                  <w:pStyle w:val="Table"/>
                  <w:cnfStyle w:val="000000000000" w:firstRow="0" w:lastRow="0" w:firstColumn="0" w:lastColumn="0" w:oddVBand="0" w:evenVBand="0" w:oddHBand="0" w:evenHBand="0" w:firstRowFirstColumn="0" w:firstRowLastColumn="0" w:lastRowFirstColumn="0" w:lastRowLastColumn="0"/>
                </w:pPr>
                <w:r>
                  <w:rPr>
                    <w:lang w:val="nl-BE"/>
                  </w:rPr>
                  <w:t>2025-11-17</w:t>
                </w:r>
              </w:p>
            </w:sdtContent>
          </w:sdt>
          <w:p w14:paraId="378C08F4" w14:textId="77777777" w:rsidR="00AD6C1B" w:rsidRDefault="00AD6C1B" w:rsidP="00236D6F">
            <w:pPr>
              <w:pStyle w:val="Table"/>
              <w:cnfStyle w:val="000000000000" w:firstRow="0" w:lastRow="0" w:firstColumn="0" w:lastColumn="0" w:oddVBand="0" w:evenVBand="0" w:oddHBand="0" w:evenHBand="0" w:firstRowFirstColumn="0" w:firstRowLastColumn="0" w:lastRowFirstColumn="0" w:lastRowLastColumn="0"/>
            </w:pPr>
          </w:p>
        </w:tc>
        <w:tc>
          <w:tcPr>
            <w:tcW w:w="3751" w:type="pct"/>
            <w:tcBorders>
              <w:top w:val="single" w:sz="4" w:space="0" w:color="auto"/>
              <w:left w:val="single" w:sz="4" w:space="0" w:color="auto"/>
              <w:bottom w:val="single" w:sz="4" w:space="0" w:color="auto"/>
              <w:right w:val="single" w:sz="4" w:space="0" w:color="auto"/>
            </w:tcBorders>
          </w:tcPr>
          <w:p w14:paraId="2E6AA52C" w14:textId="0BEA7C3E" w:rsidR="00C51A1F" w:rsidRPr="00D378DA" w:rsidRDefault="00C51A1F" w:rsidP="00236D6F">
            <w:pPr>
              <w:pStyle w:val="Table"/>
              <w:cnfStyle w:val="000000000000" w:firstRow="0" w:lastRow="0" w:firstColumn="0" w:lastColumn="0" w:oddVBand="0" w:evenVBand="0" w:oddHBand="0" w:evenHBand="0" w:firstRowFirstColumn="0" w:firstRowLastColumn="0" w:lastRowFirstColumn="0" w:lastRowLastColumn="0"/>
            </w:pPr>
            <w:r w:rsidRPr="00D378DA">
              <w:t>First version</w:t>
            </w:r>
            <w:r w:rsidR="00C578D7">
              <w:t xml:space="preserve"> </w:t>
            </w:r>
          </w:p>
          <w:p w14:paraId="4C4F503E" w14:textId="59CCF26A" w:rsidR="00E22529" w:rsidRPr="00D378DA" w:rsidRDefault="00C51A1F" w:rsidP="00236D6F">
            <w:pPr>
              <w:pStyle w:val="Table"/>
              <w:cnfStyle w:val="000000000000" w:firstRow="0" w:lastRow="0" w:firstColumn="0" w:lastColumn="0" w:oddVBand="0" w:evenVBand="0" w:oddHBand="0" w:evenHBand="0" w:firstRowFirstColumn="0" w:firstRowLastColumn="0" w:lastRowFirstColumn="0" w:lastRowLastColumn="0"/>
            </w:pPr>
            <w:r w:rsidRPr="00D378DA">
              <w:t>Reviewed by</w:t>
            </w:r>
            <w:r w:rsidR="000E41D0">
              <w:t xml:space="preserve">: </w:t>
            </w:r>
            <w:r w:rsidR="00D35043">
              <w:t>Jonathan Vanden Berk</w:t>
            </w:r>
          </w:p>
          <w:p w14:paraId="19C62A66" w14:textId="775D726A" w:rsidR="00C51A1F" w:rsidRPr="00D378DA" w:rsidRDefault="00C51A1F" w:rsidP="00236D6F">
            <w:pPr>
              <w:pStyle w:val="Table"/>
              <w:cnfStyle w:val="000000000000" w:firstRow="0" w:lastRow="0" w:firstColumn="0" w:lastColumn="0" w:oddVBand="0" w:evenVBand="0" w:oddHBand="0" w:evenHBand="0" w:firstRowFirstColumn="0" w:firstRowLastColumn="0" w:lastRowFirstColumn="0" w:lastRowLastColumn="0"/>
            </w:pPr>
            <w:r w:rsidRPr="00D378DA">
              <w:t>Approved by</w:t>
            </w:r>
            <w:r w:rsidR="000472CC">
              <w:t xml:space="preserve">: </w:t>
            </w:r>
            <w:r w:rsidR="003A59E6">
              <w:t>Jonathan Vanden Berk</w:t>
            </w:r>
          </w:p>
        </w:tc>
      </w:tr>
      <w:tr w:rsidR="00BE6C7F" w:rsidRPr="00D378DA" w14:paraId="03F6E6E4" w14:textId="77777777" w:rsidTr="00BE6C7F">
        <w:tc>
          <w:tcPr>
            <w:cnfStyle w:val="001000000000" w:firstRow="0" w:lastRow="0" w:firstColumn="1" w:lastColumn="0" w:oddVBand="0" w:evenVBand="0" w:oddHBand="0" w:evenHBand="0" w:firstRowFirstColumn="0" w:firstRowLastColumn="0" w:lastRowFirstColumn="0" w:lastRowLastColumn="0"/>
            <w:tcW w:w="531" w:type="pct"/>
            <w:tcBorders>
              <w:top w:val="single" w:sz="4" w:space="0" w:color="auto"/>
              <w:left w:val="single" w:sz="4" w:space="0" w:color="auto"/>
              <w:bottom w:val="single" w:sz="4" w:space="0" w:color="auto"/>
              <w:right w:val="single" w:sz="4" w:space="0" w:color="auto"/>
            </w:tcBorders>
          </w:tcPr>
          <w:sdt>
            <w:sdtPr>
              <w:id w:val="-1156443953"/>
              <w:placeholder>
                <w:docPart w:val="FE0021D485CF4307AD06A3EE22A97F44"/>
              </w:placeholder>
            </w:sdtPr>
            <w:sdtContent>
              <w:p w14:paraId="09AA55F8" w14:textId="56EB9B02" w:rsidR="00BE6C7F" w:rsidRPr="00D378DA" w:rsidRDefault="00BE6C7F" w:rsidP="00BE6C7F">
                <w:pPr>
                  <w:pStyle w:val="Table"/>
                </w:pPr>
                <w:r w:rsidRPr="00FE7A08">
                  <w:t>1</w:t>
                </w:r>
                <w:r>
                  <w:t>v1</w:t>
                </w:r>
              </w:p>
            </w:sdtContent>
          </w:sdt>
          <w:p w14:paraId="5434445C" w14:textId="77777777" w:rsidR="00BE6C7F" w:rsidRDefault="00BE6C7F" w:rsidP="00BE6C7F">
            <w:pPr>
              <w:pStyle w:val="Table"/>
            </w:pPr>
          </w:p>
        </w:tc>
        <w:tc>
          <w:tcPr>
            <w:tcW w:w="718" w:type="pct"/>
            <w:tcBorders>
              <w:top w:val="single" w:sz="4" w:space="0" w:color="auto"/>
              <w:left w:val="single" w:sz="4" w:space="0" w:color="auto"/>
              <w:bottom w:val="single" w:sz="4" w:space="0" w:color="auto"/>
              <w:right w:val="single" w:sz="4" w:space="0" w:color="auto"/>
            </w:tcBorders>
          </w:tcPr>
          <w:sdt>
            <w:sdtPr>
              <w:id w:val="369122429"/>
              <w:placeholder>
                <w:docPart w:val="83DDA8F688F24E9DBF6BA9F7BD64978A"/>
              </w:placeholder>
              <w:date w:fullDate="2025-11-18T00:00:00Z">
                <w:dateFormat w:val="yyyy-MM-dd"/>
                <w:lid w:val="nl-BE"/>
                <w:storeMappedDataAs w:val="dateTime"/>
                <w:calendar w:val="gregorian"/>
              </w:date>
            </w:sdtPr>
            <w:sdtContent>
              <w:p w14:paraId="7B299966" w14:textId="3A3AD35B" w:rsidR="00BE6C7F" w:rsidRPr="00D378DA" w:rsidRDefault="00BE6C7F" w:rsidP="00BE6C7F">
                <w:pPr>
                  <w:pStyle w:val="Table"/>
                  <w:cnfStyle w:val="000000000000" w:firstRow="0" w:lastRow="0" w:firstColumn="0" w:lastColumn="0" w:oddVBand="0" w:evenVBand="0" w:oddHBand="0" w:evenHBand="0" w:firstRowFirstColumn="0" w:firstRowLastColumn="0" w:lastRowFirstColumn="0" w:lastRowLastColumn="0"/>
                </w:pPr>
                <w:r>
                  <w:rPr>
                    <w:lang w:val="nl-BE"/>
                  </w:rPr>
                  <w:t>2025-11-18</w:t>
                </w:r>
              </w:p>
            </w:sdtContent>
          </w:sdt>
          <w:p w14:paraId="742F5A68" w14:textId="77777777" w:rsidR="00BE6C7F" w:rsidRDefault="00BE6C7F" w:rsidP="00BE6C7F">
            <w:pPr>
              <w:pStyle w:val="Table"/>
              <w:cnfStyle w:val="000000000000" w:firstRow="0" w:lastRow="0" w:firstColumn="0" w:lastColumn="0" w:oddVBand="0" w:evenVBand="0" w:oddHBand="0" w:evenHBand="0" w:firstRowFirstColumn="0" w:firstRowLastColumn="0" w:lastRowFirstColumn="0" w:lastRowLastColumn="0"/>
            </w:pPr>
          </w:p>
        </w:tc>
        <w:tc>
          <w:tcPr>
            <w:tcW w:w="3751" w:type="pct"/>
            <w:tcBorders>
              <w:top w:val="single" w:sz="4" w:space="0" w:color="auto"/>
              <w:left w:val="single" w:sz="4" w:space="0" w:color="auto"/>
              <w:bottom w:val="single" w:sz="4" w:space="0" w:color="auto"/>
              <w:right w:val="single" w:sz="4" w:space="0" w:color="auto"/>
            </w:tcBorders>
          </w:tcPr>
          <w:p w14:paraId="57AC3194" w14:textId="50BDD1AE" w:rsidR="00BE6C7F" w:rsidRPr="00D378DA" w:rsidRDefault="00934C20" w:rsidP="00BE6C7F">
            <w:pPr>
              <w:pStyle w:val="Table"/>
              <w:cnfStyle w:val="000000000000" w:firstRow="0" w:lastRow="0" w:firstColumn="0" w:lastColumn="0" w:oddVBand="0" w:evenVBand="0" w:oddHBand="0" w:evenHBand="0" w:firstRowFirstColumn="0" w:firstRowLastColumn="0" w:lastRowFirstColumn="0" w:lastRowLastColumn="0"/>
            </w:pPr>
            <w:r>
              <w:t>Reviewed to be in line with implementation. This revision is used for the TRR meeting on 19/11/2025</w:t>
            </w:r>
          </w:p>
        </w:tc>
      </w:tr>
      <w:tr w:rsidR="00BE6C7F" w:rsidRPr="00D378DA" w14:paraId="0CD1BE7F" w14:textId="77777777" w:rsidTr="00BE6C7F">
        <w:tc>
          <w:tcPr>
            <w:cnfStyle w:val="001000000000" w:firstRow="0" w:lastRow="0" w:firstColumn="1" w:lastColumn="0" w:oddVBand="0" w:evenVBand="0" w:oddHBand="0" w:evenHBand="0" w:firstRowFirstColumn="0" w:firstRowLastColumn="0" w:lastRowFirstColumn="0" w:lastRowLastColumn="0"/>
            <w:tcW w:w="531" w:type="pct"/>
            <w:tcBorders>
              <w:top w:val="single" w:sz="4" w:space="0" w:color="auto"/>
              <w:left w:val="single" w:sz="4" w:space="0" w:color="auto"/>
              <w:bottom w:val="single" w:sz="4" w:space="0" w:color="auto"/>
              <w:right w:val="single" w:sz="4" w:space="0" w:color="auto"/>
            </w:tcBorders>
          </w:tcPr>
          <w:p w14:paraId="31944295" w14:textId="2374EF28" w:rsidR="00BE6C7F" w:rsidRDefault="00BB5C6D" w:rsidP="00BE6C7F">
            <w:pPr>
              <w:pStyle w:val="Table"/>
            </w:pPr>
            <w:r>
              <w:t>1v2</w:t>
            </w:r>
          </w:p>
        </w:tc>
        <w:tc>
          <w:tcPr>
            <w:tcW w:w="718" w:type="pct"/>
            <w:tcBorders>
              <w:top w:val="single" w:sz="4" w:space="0" w:color="auto"/>
              <w:left w:val="single" w:sz="4" w:space="0" w:color="auto"/>
              <w:bottom w:val="single" w:sz="4" w:space="0" w:color="auto"/>
              <w:right w:val="single" w:sz="4" w:space="0" w:color="auto"/>
            </w:tcBorders>
          </w:tcPr>
          <w:p w14:paraId="1FCB1A55" w14:textId="0A39D9F6" w:rsidR="00BE6C7F" w:rsidRDefault="00BB5C6D" w:rsidP="00BE6C7F">
            <w:pPr>
              <w:pStyle w:val="Table"/>
              <w:cnfStyle w:val="000000000000" w:firstRow="0" w:lastRow="0" w:firstColumn="0" w:lastColumn="0" w:oddVBand="0" w:evenVBand="0" w:oddHBand="0" w:evenHBand="0" w:firstRowFirstColumn="0" w:firstRowLastColumn="0" w:lastRowFirstColumn="0" w:lastRowLastColumn="0"/>
            </w:pPr>
            <w:r>
              <w:t>2025-12-03</w:t>
            </w:r>
          </w:p>
        </w:tc>
        <w:tc>
          <w:tcPr>
            <w:tcW w:w="3751" w:type="pct"/>
            <w:tcBorders>
              <w:top w:val="single" w:sz="4" w:space="0" w:color="auto"/>
              <w:left w:val="single" w:sz="4" w:space="0" w:color="auto"/>
              <w:bottom w:val="single" w:sz="4" w:space="0" w:color="auto"/>
              <w:right w:val="single" w:sz="4" w:space="0" w:color="auto"/>
            </w:tcBorders>
          </w:tcPr>
          <w:p w14:paraId="4DBDFE4D" w14:textId="34478514" w:rsidR="00BE6C7F" w:rsidRPr="00D378DA" w:rsidRDefault="00AA2C09" w:rsidP="00BE6C7F">
            <w:pPr>
              <w:pStyle w:val="Table"/>
              <w:cnfStyle w:val="000000000000" w:firstRow="0" w:lastRow="0" w:firstColumn="0" w:lastColumn="0" w:oddVBand="0" w:evenVBand="0" w:oddHBand="0" w:evenHBand="0" w:firstRowFirstColumn="0" w:firstRowLastColumn="0" w:lastRowFirstColumn="0" w:lastRowLastColumn="0"/>
            </w:pPr>
            <w:r w:rsidRPr="00AA2C09">
              <w:t>Video data pinnen geupdate in test plan voor de pin leakage test</w:t>
            </w:r>
          </w:p>
        </w:tc>
      </w:tr>
      <w:tr w:rsidR="00BE6C7F" w:rsidRPr="00D378DA" w14:paraId="3F17FE0E" w14:textId="77777777" w:rsidTr="00BE6C7F">
        <w:tc>
          <w:tcPr>
            <w:cnfStyle w:val="001000000000" w:firstRow="0" w:lastRow="0" w:firstColumn="1" w:lastColumn="0" w:oddVBand="0" w:evenVBand="0" w:oddHBand="0" w:evenHBand="0" w:firstRowFirstColumn="0" w:firstRowLastColumn="0" w:lastRowFirstColumn="0" w:lastRowLastColumn="0"/>
            <w:tcW w:w="531" w:type="pct"/>
            <w:tcBorders>
              <w:top w:val="single" w:sz="4" w:space="0" w:color="auto"/>
            </w:tcBorders>
          </w:tcPr>
          <w:p w14:paraId="212A6329" w14:textId="39B3D1A8" w:rsidR="00BE6C7F" w:rsidRDefault="00BE6C7F" w:rsidP="00BE6C7F">
            <w:pPr>
              <w:pStyle w:val="Table"/>
            </w:pPr>
          </w:p>
        </w:tc>
        <w:tc>
          <w:tcPr>
            <w:tcW w:w="718" w:type="pct"/>
            <w:tcBorders>
              <w:top w:val="single" w:sz="4" w:space="0" w:color="auto"/>
            </w:tcBorders>
          </w:tcPr>
          <w:p w14:paraId="722ACDA5" w14:textId="0A27F377" w:rsidR="00BE6C7F" w:rsidRDefault="00BE6C7F" w:rsidP="00BE6C7F">
            <w:pPr>
              <w:pStyle w:val="Table"/>
              <w:cnfStyle w:val="000000000000" w:firstRow="0" w:lastRow="0" w:firstColumn="0" w:lastColumn="0" w:oddVBand="0" w:evenVBand="0" w:oddHBand="0" w:evenHBand="0" w:firstRowFirstColumn="0" w:firstRowLastColumn="0" w:lastRowFirstColumn="0" w:lastRowLastColumn="0"/>
            </w:pPr>
          </w:p>
        </w:tc>
        <w:tc>
          <w:tcPr>
            <w:tcW w:w="3751" w:type="pct"/>
            <w:tcBorders>
              <w:top w:val="single" w:sz="4" w:space="0" w:color="auto"/>
            </w:tcBorders>
          </w:tcPr>
          <w:p w14:paraId="6F202428" w14:textId="56EAD631" w:rsidR="00BE6C7F" w:rsidRPr="00D378DA" w:rsidRDefault="00BE6C7F" w:rsidP="00BE6C7F">
            <w:pPr>
              <w:pStyle w:val="Table"/>
              <w:cnfStyle w:val="000000000000" w:firstRow="0" w:lastRow="0" w:firstColumn="0" w:lastColumn="0" w:oddVBand="0" w:evenVBand="0" w:oddHBand="0" w:evenHBand="0" w:firstRowFirstColumn="0" w:firstRowLastColumn="0" w:lastRowFirstColumn="0" w:lastRowLastColumn="0"/>
            </w:pPr>
          </w:p>
        </w:tc>
      </w:tr>
    </w:tbl>
    <w:p w14:paraId="7F847E11" w14:textId="56A76245" w:rsidR="00AB4B1F" w:rsidRPr="00D378DA" w:rsidRDefault="00AB4B1F" w:rsidP="00AB4B1F">
      <w:pPr>
        <w:tabs>
          <w:tab w:val="left" w:pos="6210"/>
        </w:tabs>
      </w:pPr>
    </w:p>
    <w:bookmarkStart w:id="2" w:name="_Toc214350505" w:displacedByCustomXml="next"/>
    <w:bookmarkStart w:id="3" w:name="_Ref279674521" w:displacedByCustomXml="next"/>
    <w:bookmarkStart w:id="4" w:name="_Ref276815925" w:displacedByCustomXml="next"/>
    <w:bookmarkStart w:id="5" w:name="_Toc275005028" w:displacedByCustomXml="next"/>
    <w:sdt>
      <w:sdtPr>
        <w:rPr>
          <w:rFonts w:ascii="Calibri" w:hAnsi="Calibri"/>
          <w:b w:val="0"/>
          <w:color w:val="auto"/>
          <w:sz w:val="22"/>
          <w:szCs w:val="22"/>
        </w:rPr>
        <w:id w:val="1917594335"/>
        <w:docPartObj>
          <w:docPartGallery w:val="Table of Contents"/>
          <w:docPartUnique/>
        </w:docPartObj>
      </w:sdtPr>
      <w:sdtEndPr>
        <w:rPr>
          <w:rFonts w:asciiTheme="minorHAnsi" w:hAnsiTheme="minorHAnsi"/>
        </w:rPr>
      </w:sdtEndPr>
      <w:sdtContent>
        <w:p w14:paraId="18E54DE3" w14:textId="77777777" w:rsidR="000A6FE8" w:rsidRPr="00D378DA" w:rsidRDefault="000A6FE8" w:rsidP="00833A5F">
          <w:pPr>
            <w:pStyle w:val="Heading1-nonumber"/>
          </w:pPr>
          <w:r w:rsidRPr="00D378DA">
            <w:t>Table of Contents</w:t>
          </w:r>
          <w:bookmarkEnd w:id="2"/>
        </w:p>
        <w:p w14:paraId="7939E31C" w14:textId="5AD84F54" w:rsidR="00432E09" w:rsidRDefault="000A6FE8">
          <w:pPr>
            <w:pStyle w:val="TOC1"/>
            <w:rPr>
              <w:rFonts w:eastAsiaTheme="minorEastAsia" w:cstheme="minorBidi"/>
              <w:noProof/>
              <w:kern w:val="2"/>
              <w:sz w:val="24"/>
              <w:szCs w:val="24"/>
              <w:lang w:val="en-BE" w:eastAsia="en-BE"/>
              <w14:ligatures w14:val="standardContextual"/>
            </w:rPr>
          </w:pPr>
          <w:r w:rsidRPr="00D378DA">
            <w:fldChar w:fldCharType="begin"/>
          </w:r>
          <w:r w:rsidRPr="00D378DA">
            <w:instrText xml:space="preserve"> TOC \o "1-3" \h \z \u </w:instrText>
          </w:r>
          <w:r w:rsidRPr="00D378DA">
            <w:fldChar w:fldCharType="separate"/>
          </w:r>
          <w:hyperlink w:anchor="_Toc214350504" w:history="1">
            <w:r w:rsidR="00432E09" w:rsidRPr="00DC4CEE">
              <w:rPr>
                <w:rStyle w:val="Hyperlink"/>
                <w:noProof/>
              </w:rPr>
              <w:t>Revision history</w:t>
            </w:r>
            <w:r w:rsidR="00432E09">
              <w:rPr>
                <w:noProof/>
                <w:webHidden/>
              </w:rPr>
              <w:tab/>
            </w:r>
            <w:r w:rsidR="00432E09">
              <w:rPr>
                <w:noProof/>
                <w:webHidden/>
              </w:rPr>
              <w:fldChar w:fldCharType="begin"/>
            </w:r>
            <w:r w:rsidR="00432E09">
              <w:rPr>
                <w:noProof/>
                <w:webHidden/>
              </w:rPr>
              <w:instrText xml:space="preserve"> PAGEREF _Toc214350504 \h </w:instrText>
            </w:r>
            <w:r w:rsidR="00432E09">
              <w:rPr>
                <w:noProof/>
                <w:webHidden/>
              </w:rPr>
            </w:r>
            <w:r w:rsidR="00432E09">
              <w:rPr>
                <w:noProof/>
                <w:webHidden/>
              </w:rPr>
              <w:fldChar w:fldCharType="separate"/>
            </w:r>
            <w:r w:rsidR="00AA08B9">
              <w:rPr>
                <w:noProof/>
                <w:webHidden/>
              </w:rPr>
              <w:t>2</w:t>
            </w:r>
            <w:r w:rsidR="00432E09">
              <w:rPr>
                <w:noProof/>
                <w:webHidden/>
              </w:rPr>
              <w:fldChar w:fldCharType="end"/>
            </w:r>
          </w:hyperlink>
        </w:p>
        <w:p w14:paraId="3CCAB045" w14:textId="31046D06" w:rsidR="00432E09" w:rsidRDefault="00432E09">
          <w:pPr>
            <w:pStyle w:val="TOC1"/>
            <w:rPr>
              <w:rFonts w:eastAsiaTheme="minorEastAsia" w:cstheme="minorBidi"/>
              <w:noProof/>
              <w:kern w:val="2"/>
              <w:sz w:val="24"/>
              <w:szCs w:val="24"/>
              <w:lang w:val="en-BE" w:eastAsia="en-BE"/>
              <w14:ligatures w14:val="standardContextual"/>
            </w:rPr>
          </w:pPr>
          <w:hyperlink w:anchor="_Toc214350505" w:history="1">
            <w:r w:rsidRPr="00DC4CEE">
              <w:rPr>
                <w:rStyle w:val="Hyperlink"/>
                <w:noProof/>
              </w:rPr>
              <w:t>Table of Contents</w:t>
            </w:r>
            <w:r>
              <w:rPr>
                <w:noProof/>
                <w:webHidden/>
              </w:rPr>
              <w:tab/>
            </w:r>
            <w:r>
              <w:rPr>
                <w:noProof/>
                <w:webHidden/>
              </w:rPr>
              <w:fldChar w:fldCharType="begin"/>
            </w:r>
            <w:r>
              <w:rPr>
                <w:noProof/>
                <w:webHidden/>
              </w:rPr>
              <w:instrText xml:space="preserve"> PAGEREF _Toc214350505 \h </w:instrText>
            </w:r>
            <w:r>
              <w:rPr>
                <w:noProof/>
                <w:webHidden/>
              </w:rPr>
            </w:r>
            <w:r>
              <w:rPr>
                <w:noProof/>
                <w:webHidden/>
              </w:rPr>
              <w:fldChar w:fldCharType="separate"/>
            </w:r>
            <w:r w:rsidR="00AA08B9">
              <w:rPr>
                <w:noProof/>
                <w:webHidden/>
              </w:rPr>
              <w:t>3</w:t>
            </w:r>
            <w:r>
              <w:rPr>
                <w:noProof/>
                <w:webHidden/>
              </w:rPr>
              <w:fldChar w:fldCharType="end"/>
            </w:r>
          </w:hyperlink>
        </w:p>
        <w:p w14:paraId="46D90DB9" w14:textId="0DDAE25A" w:rsidR="00432E09" w:rsidRDefault="00432E09">
          <w:pPr>
            <w:pStyle w:val="TOC1"/>
            <w:rPr>
              <w:rFonts w:eastAsiaTheme="minorEastAsia" w:cstheme="minorBidi"/>
              <w:noProof/>
              <w:kern w:val="2"/>
              <w:sz w:val="24"/>
              <w:szCs w:val="24"/>
              <w:lang w:val="en-BE" w:eastAsia="en-BE"/>
              <w14:ligatures w14:val="standardContextual"/>
            </w:rPr>
          </w:pPr>
          <w:hyperlink w:anchor="_Toc214350506" w:history="1">
            <w:r w:rsidRPr="00DC4CEE">
              <w:rPr>
                <w:rStyle w:val="Hyperlink"/>
                <w:noProof/>
              </w:rPr>
              <w:t>List of Figures</w:t>
            </w:r>
            <w:r>
              <w:rPr>
                <w:noProof/>
                <w:webHidden/>
              </w:rPr>
              <w:tab/>
            </w:r>
            <w:r>
              <w:rPr>
                <w:noProof/>
                <w:webHidden/>
              </w:rPr>
              <w:fldChar w:fldCharType="begin"/>
            </w:r>
            <w:r>
              <w:rPr>
                <w:noProof/>
                <w:webHidden/>
              </w:rPr>
              <w:instrText xml:space="preserve"> PAGEREF _Toc214350506 \h </w:instrText>
            </w:r>
            <w:r>
              <w:rPr>
                <w:noProof/>
                <w:webHidden/>
              </w:rPr>
            </w:r>
            <w:r>
              <w:rPr>
                <w:noProof/>
                <w:webHidden/>
              </w:rPr>
              <w:fldChar w:fldCharType="separate"/>
            </w:r>
            <w:r w:rsidR="00AA08B9">
              <w:rPr>
                <w:noProof/>
                <w:webHidden/>
              </w:rPr>
              <w:t>5</w:t>
            </w:r>
            <w:r>
              <w:rPr>
                <w:noProof/>
                <w:webHidden/>
              </w:rPr>
              <w:fldChar w:fldCharType="end"/>
            </w:r>
          </w:hyperlink>
        </w:p>
        <w:p w14:paraId="0FF05710" w14:textId="7196E72F" w:rsidR="00432E09" w:rsidRDefault="00432E09">
          <w:pPr>
            <w:pStyle w:val="TOC1"/>
            <w:rPr>
              <w:rFonts w:eastAsiaTheme="minorEastAsia" w:cstheme="minorBidi"/>
              <w:noProof/>
              <w:kern w:val="2"/>
              <w:sz w:val="24"/>
              <w:szCs w:val="24"/>
              <w:lang w:val="en-BE" w:eastAsia="en-BE"/>
              <w14:ligatures w14:val="standardContextual"/>
            </w:rPr>
          </w:pPr>
          <w:hyperlink w:anchor="_Toc214350507" w:history="1">
            <w:r w:rsidRPr="00DC4CEE">
              <w:rPr>
                <w:rStyle w:val="Hyperlink"/>
                <w:noProof/>
              </w:rPr>
              <w:t>List of Tables</w:t>
            </w:r>
            <w:r>
              <w:rPr>
                <w:noProof/>
                <w:webHidden/>
              </w:rPr>
              <w:tab/>
            </w:r>
            <w:r>
              <w:rPr>
                <w:noProof/>
                <w:webHidden/>
              </w:rPr>
              <w:fldChar w:fldCharType="begin"/>
            </w:r>
            <w:r>
              <w:rPr>
                <w:noProof/>
                <w:webHidden/>
              </w:rPr>
              <w:instrText xml:space="preserve"> PAGEREF _Toc214350507 \h </w:instrText>
            </w:r>
            <w:r>
              <w:rPr>
                <w:noProof/>
                <w:webHidden/>
              </w:rPr>
            </w:r>
            <w:r>
              <w:rPr>
                <w:noProof/>
                <w:webHidden/>
              </w:rPr>
              <w:fldChar w:fldCharType="separate"/>
            </w:r>
            <w:r w:rsidR="00AA08B9">
              <w:rPr>
                <w:noProof/>
                <w:webHidden/>
              </w:rPr>
              <w:t>6</w:t>
            </w:r>
            <w:r>
              <w:rPr>
                <w:noProof/>
                <w:webHidden/>
              </w:rPr>
              <w:fldChar w:fldCharType="end"/>
            </w:r>
          </w:hyperlink>
        </w:p>
        <w:p w14:paraId="1248C706" w14:textId="5A4767B7" w:rsidR="00432E09" w:rsidRDefault="00432E09">
          <w:pPr>
            <w:pStyle w:val="TOC1"/>
            <w:tabs>
              <w:tab w:val="left" w:pos="400"/>
            </w:tabs>
            <w:rPr>
              <w:rFonts w:eastAsiaTheme="minorEastAsia" w:cstheme="minorBidi"/>
              <w:noProof/>
              <w:kern w:val="2"/>
              <w:sz w:val="24"/>
              <w:szCs w:val="24"/>
              <w:lang w:val="en-BE" w:eastAsia="en-BE"/>
              <w14:ligatures w14:val="standardContextual"/>
            </w:rPr>
          </w:pPr>
          <w:hyperlink w:anchor="_Toc214350508" w:history="1">
            <w:r w:rsidRPr="00DC4CEE">
              <w:rPr>
                <w:rStyle w:val="Hyperlink"/>
                <w:noProof/>
                <w:lang w:val="en-US"/>
              </w:rPr>
              <w:t>1</w:t>
            </w:r>
            <w:r>
              <w:rPr>
                <w:rFonts w:eastAsiaTheme="minorEastAsia" w:cstheme="minorBidi"/>
                <w:noProof/>
                <w:kern w:val="2"/>
                <w:sz w:val="24"/>
                <w:szCs w:val="24"/>
                <w:lang w:val="en-BE" w:eastAsia="en-BE"/>
                <w14:ligatures w14:val="standardContextual"/>
              </w:rPr>
              <w:tab/>
            </w:r>
            <w:r w:rsidRPr="00DC4CEE">
              <w:rPr>
                <w:rStyle w:val="Hyperlink"/>
                <w:noProof/>
              </w:rPr>
              <w:t>Document purpose and scope</w:t>
            </w:r>
            <w:r>
              <w:rPr>
                <w:noProof/>
                <w:webHidden/>
              </w:rPr>
              <w:tab/>
            </w:r>
            <w:r>
              <w:rPr>
                <w:noProof/>
                <w:webHidden/>
              </w:rPr>
              <w:fldChar w:fldCharType="begin"/>
            </w:r>
            <w:r>
              <w:rPr>
                <w:noProof/>
                <w:webHidden/>
              </w:rPr>
              <w:instrText xml:space="preserve"> PAGEREF _Toc214350508 \h </w:instrText>
            </w:r>
            <w:r>
              <w:rPr>
                <w:noProof/>
                <w:webHidden/>
              </w:rPr>
            </w:r>
            <w:r>
              <w:rPr>
                <w:noProof/>
                <w:webHidden/>
              </w:rPr>
              <w:fldChar w:fldCharType="separate"/>
            </w:r>
            <w:r w:rsidR="00AA08B9">
              <w:rPr>
                <w:noProof/>
                <w:webHidden/>
              </w:rPr>
              <w:t>8</w:t>
            </w:r>
            <w:r>
              <w:rPr>
                <w:noProof/>
                <w:webHidden/>
              </w:rPr>
              <w:fldChar w:fldCharType="end"/>
            </w:r>
          </w:hyperlink>
        </w:p>
        <w:p w14:paraId="0D07EC3A" w14:textId="64CF0D3E" w:rsidR="00432E09" w:rsidRDefault="00432E09">
          <w:pPr>
            <w:pStyle w:val="TOC1"/>
            <w:tabs>
              <w:tab w:val="left" w:pos="400"/>
            </w:tabs>
            <w:rPr>
              <w:rFonts w:eastAsiaTheme="minorEastAsia" w:cstheme="minorBidi"/>
              <w:noProof/>
              <w:kern w:val="2"/>
              <w:sz w:val="24"/>
              <w:szCs w:val="24"/>
              <w:lang w:val="en-BE" w:eastAsia="en-BE"/>
              <w14:ligatures w14:val="standardContextual"/>
            </w:rPr>
          </w:pPr>
          <w:hyperlink w:anchor="_Toc214350509" w:history="1">
            <w:r w:rsidRPr="00DC4CEE">
              <w:rPr>
                <w:rStyle w:val="Hyperlink"/>
                <w:noProof/>
                <w:lang w:val="en-US"/>
              </w:rPr>
              <w:t>2</w:t>
            </w:r>
            <w:r>
              <w:rPr>
                <w:rFonts w:eastAsiaTheme="minorEastAsia" w:cstheme="minorBidi"/>
                <w:noProof/>
                <w:kern w:val="2"/>
                <w:sz w:val="24"/>
                <w:szCs w:val="24"/>
                <w:lang w:val="en-BE" w:eastAsia="en-BE"/>
                <w14:ligatures w14:val="standardContextual"/>
              </w:rPr>
              <w:tab/>
            </w:r>
            <w:r w:rsidRPr="00DC4CEE">
              <w:rPr>
                <w:rStyle w:val="Hyperlink"/>
                <w:noProof/>
              </w:rPr>
              <w:t>Test strategy</w:t>
            </w:r>
            <w:r>
              <w:rPr>
                <w:noProof/>
                <w:webHidden/>
              </w:rPr>
              <w:tab/>
            </w:r>
            <w:r>
              <w:rPr>
                <w:noProof/>
                <w:webHidden/>
              </w:rPr>
              <w:fldChar w:fldCharType="begin"/>
            </w:r>
            <w:r>
              <w:rPr>
                <w:noProof/>
                <w:webHidden/>
              </w:rPr>
              <w:instrText xml:space="preserve"> PAGEREF _Toc214350509 \h </w:instrText>
            </w:r>
            <w:r>
              <w:rPr>
                <w:noProof/>
                <w:webHidden/>
              </w:rPr>
            </w:r>
            <w:r>
              <w:rPr>
                <w:noProof/>
                <w:webHidden/>
              </w:rPr>
              <w:fldChar w:fldCharType="separate"/>
            </w:r>
            <w:r w:rsidR="00AA08B9">
              <w:rPr>
                <w:noProof/>
                <w:webHidden/>
              </w:rPr>
              <w:t>9</w:t>
            </w:r>
            <w:r>
              <w:rPr>
                <w:noProof/>
                <w:webHidden/>
              </w:rPr>
              <w:fldChar w:fldCharType="end"/>
            </w:r>
          </w:hyperlink>
        </w:p>
        <w:p w14:paraId="03FE25A5" w14:textId="77313915" w:rsidR="00432E09" w:rsidRDefault="00432E09">
          <w:pPr>
            <w:pStyle w:val="TOC2"/>
            <w:tabs>
              <w:tab w:val="left" w:pos="880"/>
              <w:tab w:val="right" w:leader="dot" w:pos="9629"/>
            </w:tabs>
            <w:rPr>
              <w:rFonts w:eastAsiaTheme="minorEastAsia" w:cstheme="minorBidi"/>
              <w:noProof/>
              <w:kern w:val="2"/>
              <w:sz w:val="24"/>
              <w:szCs w:val="24"/>
              <w:lang w:val="en-BE" w:eastAsia="en-BE"/>
              <w14:ligatures w14:val="standardContextual"/>
            </w:rPr>
          </w:pPr>
          <w:hyperlink w:anchor="_Toc214350510" w:history="1">
            <w:r w:rsidRPr="00DC4CEE">
              <w:rPr>
                <w:rStyle w:val="Hyperlink"/>
                <w:noProof/>
              </w:rPr>
              <w:t>2.1</w:t>
            </w:r>
            <w:r>
              <w:rPr>
                <w:rFonts w:eastAsiaTheme="minorEastAsia" w:cstheme="minorBidi"/>
                <w:noProof/>
                <w:kern w:val="2"/>
                <w:sz w:val="24"/>
                <w:szCs w:val="24"/>
                <w:lang w:val="en-BE" w:eastAsia="en-BE"/>
                <w14:ligatures w14:val="standardContextual"/>
              </w:rPr>
              <w:tab/>
            </w:r>
            <w:r w:rsidRPr="00DC4CEE">
              <w:rPr>
                <w:rStyle w:val="Hyperlink"/>
                <w:noProof/>
              </w:rPr>
              <w:t>Test conditions</w:t>
            </w:r>
            <w:r>
              <w:rPr>
                <w:noProof/>
                <w:webHidden/>
              </w:rPr>
              <w:tab/>
            </w:r>
            <w:r>
              <w:rPr>
                <w:noProof/>
                <w:webHidden/>
              </w:rPr>
              <w:fldChar w:fldCharType="begin"/>
            </w:r>
            <w:r>
              <w:rPr>
                <w:noProof/>
                <w:webHidden/>
              </w:rPr>
              <w:instrText xml:space="preserve"> PAGEREF _Toc214350510 \h </w:instrText>
            </w:r>
            <w:r>
              <w:rPr>
                <w:noProof/>
                <w:webHidden/>
              </w:rPr>
            </w:r>
            <w:r>
              <w:rPr>
                <w:noProof/>
                <w:webHidden/>
              </w:rPr>
              <w:fldChar w:fldCharType="separate"/>
            </w:r>
            <w:r w:rsidR="00AA08B9">
              <w:rPr>
                <w:noProof/>
                <w:webHidden/>
              </w:rPr>
              <w:t>9</w:t>
            </w:r>
            <w:r>
              <w:rPr>
                <w:noProof/>
                <w:webHidden/>
              </w:rPr>
              <w:fldChar w:fldCharType="end"/>
            </w:r>
          </w:hyperlink>
        </w:p>
        <w:p w14:paraId="47F6E3BD" w14:textId="48B8F555" w:rsidR="00432E09" w:rsidRDefault="00432E09">
          <w:pPr>
            <w:pStyle w:val="TOC2"/>
            <w:tabs>
              <w:tab w:val="left" w:pos="880"/>
              <w:tab w:val="right" w:leader="dot" w:pos="9629"/>
            </w:tabs>
            <w:rPr>
              <w:rFonts w:eastAsiaTheme="minorEastAsia" w:cstheme="minorBidi"/>
              <w:noProof/>
              <w:kern w:val="2"/>
              <w:sz w:val="24"/>
              <w:szCs w:val="24"/>
              <w:lang w:val="en-BE" w:eastAsia="en-BE"/>
              <w14:ligatures w14:val="standardContextual"/>
            </w:rPr>
          </w:pPr>
          <w:hyperlink w:anchor="_Toc214350511" w:history="1">
            <w:r w:rsidRPr="00DC4CEE">
              <w:rPr>
                <w:rStyle w:val="Hyperlink"/>
                <w:noProof/>
              </w:rPr>
              <w:t>2.2</w:t>
            </w:r>
            <w:r>
              <w:rPr>
                <w:rFonts w:eastAsiaTheme="minorEastAsia" w:cstheme="minorBidi"/>
                <w:noProof/>
                <w:kern w:val="2"/>
                <w:sz w:val="24"/>
                <w:szCs w:val="24"/>
                <w:lang w:val="en-BE" w:eastAsia="en-BE"/>
                <w14:ligatures w14:val="standardContextual"/>
              </w:rPr>
              <w:tab/>
            </w:r>
            <w:r w:rsidRPr="00DC4CEE">
              <w:rPr>
                <w:rStyle w:val="Hyperlink"/>
                <w:noProof/>
              </w:rPr>
              <w:t>Test stages</w:t>
            </w:r>
            <w:r>
              <w:rPr>
                <w:noProof/>
                <w:webHidden/>
              </w:rPr>
              <w:tab/>
            </w:r>
            <w:r>
              <w:rPr>
                <w:noProof/>
                <w:webHidden/>
              </w:rPr>
              <w:fldChar w:fldCharType="begin"/>
            </w:r>
            <w:r>
              <w:rPr>
                <w:noProof/>
                <w:webHidden/>
              </w:rPr>
              <w:instrText xml:space="preserve"> PAGEREF _Toc214350511 \h </w:instrText>
            </w:r>
            <w:r>
              <w:rPr>
                <w:noProof/>
                <w:webHidden/>
              </w:rPr>
            </w:r>
            <w:r>
              <w:rPr>
                <w:noProof/>
                <w:webHidden/>
              </w:rPr>
              <w:fldChar w:fldCharType="separate"/>
            </w:r>
            <w:r w:rsidR="00AA08B9">
              <w:rPr>
                <w:noProof/>
                <w:webHidden/>
              </w:rPr>
              <w:t>9</w:t>
            </w:r>
            <w:r>
              <w:rPr>
                <w:noProof/>
                <w:webHidden/>
              </w:rPr>
              <w:fldChar w:fldCharType="end"/>
            </w:r>
          </w:hyperlink>
        </w:p>
        <w:p w14:paraId="658B975C" w14:textId="32B149EB" w:rsidR="00432E09" w:rsidRDefault="00432E09">
          <w:pPr>
            <w:pStyle w:val="TOC3"/>
            <w:tabs>
              <w:tab w:val="left" w:pos="1320"/>
              <w:tab w:val="right" w:leader="dot" w:pos="9629"/>
            </w:tabs>
            <w:rPr>
              <w:rFonts w:eastAsiaTheme="minorEastAsia" w:cstheme="minorBidi"/>
              <w:noProof/>
              <w:kern w:val="2"/>
              <w:sz w:val="24"/>
              <w:szCs w:val="24"/>
              <w:lang w:val="en-BE" w:eastAsia="en-BE"/>
              <w14:ligatures w14:val="standardContextual"/>
            </w:rPr>
          </w:pPr>
          <w:hyperlink w:anchor="_Toc214350512" w:history="1">
            <w:r w:rsidRPr="00DC4CEE">
              <w:rPr>
                <w:rStyle w:val="Hyperlink"/>
                <w:rFonts w:cstheme="minorHAnsi"/>
                <w:noProof/>
                <w:snapToGrid w:val="0"/>
                <w:w w:val="0"/>
              </w:rPr>
              <w:t>2.2.1</w:t>
            </w:r>
            <w:r>
              <w:rPr>
                <w:rFonts w:eastAsiaTheme="minorEastAsia" w:cstheme="minorBidi"/>
                <w:noProof/>
                <w:kern w:val="2"/>
                <w:sz w:val="24"/>
                <w:szCs w:val="24"/>
                <w:lang w:val="en-BE" w:eastAsia="en-BE"/>
                <w14:ligatures w14:val="standardContextual"/>
              </w:rPr>
              <w:tab/>
            </w:r>
            <w:r w:rsidRPr="00DC4CEE">
              <w:rPr>
                <w:rStyle w:val="Hyperlink"/>
                <w:noProof/>
              </w:rPr>
              <w:t>Characterization (CHAR)</w:t>
            </w:r>
            <w:r>
              <w:rPr>
                <w:noProof/>
                <w:webHidden/>
              </w:rPr>
              <w:tab/>
            </w:r>
            <w:r>
              <w:rPr>
                <w:noProof/>
                <w:webHidden/>
              </w:rPr>
              <w:fldChar w:fldCharType="begin"/>
            </w:r>
            <w:r>
              <w:rPr>
                <w:noProof/>
                <w:webHidden/>
              </w:rPr>
              <w:instrText xml:space="preserve"> PAGEREF _Toc214350512 \h </w:instrText>
            </w:r>
            <w:r>
              <w:rPr>
                <w:noProof/>
                <w:webHidden/>
              </w:rPr>
            </w:r>
            <w:r>
              <w:rPr>
                <w:noProof/>
                <w:webHidden/>
              </w:rPr>
              <w:fldChar w:fldCharType="separate"/>
            </w:r>
            <w:r w:rsidR="00AA08B9">
              <w:rPr>
                <w:noProof/>
                <w:webHidden/>
              </w:rPr>
              <w:t>10</w:t>
            </w:r>
            <w:r>
              <w:rPr>
                <w:noProof/>
                <w:webHidden/>
              </w:rPr>
              <w:fldChar w:fldCharType="end"/>
            </w:r>
          </w:hyperlink>
        </w:p>
        <w:p w14:paraId="373A8C20" w14:textId="457323ED" w:rsidR="00432E09" w:rsidRDefault="00432E09">
          <w:pPr>
            <w:pStyle w:val="TOC3"/>
            <w:tabs>
              <w:tab w:val="left" w:pos="1320"/>
              <w:tab w:val="right" w:leader="dot" w:pos="9629"/>
            </w:tabs>
            <w:rPr>
              <w:rFonts w:eastAsiaTheme="minorEastAsia" w:cstheme="minorBidi"/>
              <w:noProof/>
              <w:kern w:val="2"/>
              <w:sz w:val="24"/>
              <w:szCs w:val="24"/>
              <w:lang w:val="en-BE" w:eastAsia="en-BE"/>
              <w14:ligatures w14:val="standardContextual"/>
            </w:rPr>
          </w:pPr>
          <w:hyperlink w:anchor="_Toc214350513" w:history="1">
            <w:r w:rsidRPr="00DC4CEE">
              <w:rPr>
                <w:rStyle w:val="Hyperlink"/>
                <w:rFonts w:cstheme="minorHAnsi"/>
                <w:noProof/>
                <w:snapToGrid w:val="0"/>
                <w:w w:val="0"/>
              </w:rPr>
              <w:t>2.2.2</w:t>
            </w:r>
            <w:r>
              <w:rPr>
                <w:rFonts w:eastAsiaTheme="minorEastAsia" w:cstheme="minorBidi"/>
                <w:noProof/>
                <w:kern w:val="2"/>
                <w:sz w:val="24"/>
                <w:szCs w:val="24"/>
                <w:lang w:val="en-BE" w:eastAsia="en-BE"/>
                <w14:ligatures w14:val="standardContextual"/>
              </w:rPr>
              <w:tab/>
            </w:r>
            <w:r w:rsidRPr="00DC4CEE">
              <w:rPr>
                <w:rStyle w:val="Hyperlink"/>
                <w:noProof/>
              </w:rPr>
              <w:t>Trimming test (TRIM)</w:t>
            </w:r>
            <w:r>
              <w:rPr>
                <w:noProof/>
                <w:webHidden/>
              </w:rPr>
              <w:tab/>
            </w:r>
            <w:r>
              <w:rPr>
                <w:noProof/>
                <w:webHidden/>
              </w:rPr>
              <w:fldChar w:fldCharType="begin"/>
            </w:r>
            <w:r>
              <w:rPr>
                <w:noProof/>
                <w:webHidden/>
              </w:rPr>
              <w:instrText xml:space="preserve"> PAGEREF _Toc214350513 \h </w:instrText>
            </w:r>
            <w:r>
              <w:rPr>
                <w:noProof/>
                <w:webHidden/>
              </w:rPr>
            </w:r>
            <w:r>
              <w:rPr>
                <w:noProof/>
                <w:webHidden/>
              </w:rPr>
              <w:fldChar w:fldCharType="separate"/>
            </w:r>
            <w:r w:rsidR="00AA08B9">
              <w:rPr>
                <w:noProof/>
                <w:webHidden/>
              </w:rPr>
              <w:t>10</w:t>
            </w:r>
            <w:r>
              <w:rPr>
                <w:noProof/>
                <w:webHidden/>
              </w:rPr>
              <w:fldChar w:fldCharType="end"/>
            </w:r>
          </w:hyperlink>
        </w:p>
        <w:p w14:paraId="5C1E6A16" w14:textId="4FED7FED" w:rsidR="00432E09" w:rsidRDefault="00432E09">
          <w:pPr>
            <w:pStyle w:val="TOC3"/>
            <w:tabs>
              <w:tab w:val="left" w:pos="1320"/>
              <w:tab w:val="right" w:leader="dot" w:pos="9629"/>
            </w:tabs>
            <w:rPr>
              <w:rFonts w:eastAsiaTheme="minorEastAsia" w:cstheme="minorBidi"/>
              <w:noProof/>
              <w:kern w:val="2"/>
              <w:sz w:val="24"/>
              <w:szCs w:val="24"/>
              <w:lang w:val="en-BE" w:eastAsia="en-BE"/>
              <w14:ligatures w14:val="standardContextual"/>
            </w:rPr>
          </w:pPr>
          <w:hyperlink w:anchor="_Toc214350514" w:history="1">
            <w:r w:rsidRPr="00DC4CEE">
              <w:rPr>
                <w:rStyle w:val="Hyperlink"/>
                <w:rFonts w:cstheme="minorHAnsi"/>
                <w:noProof/>
                <w:snapToGrid w:val="0"/>
                <w:w w:val="0"/>
              </w:rPr>
              <w:t>2.2.3</w:t>
            </w:r>
            <w:r>
              <w:rPr>
                <w:rFonts w:eastAsiaTheme="minorEastAsia" w:cstheme="minorBidi"/>
                <w:noProof/>
                <w:kern w:val="2"/>
                <w:sz w:val="24"/>
                <w:szCs w:val="24"/>
                <w:lang w:val="en-BE" w:eastAsia="en-BE"/>
                <w14:ligatures w14:val="standardContextual"/>
              </w:rPr>
              <w:tab/>
            </w:r>
            <w:r w:rsidRPr="00DC4CEE">
              <w:rPr>
                <w:rStyle w:val="Hyperlink"/>
                <w:noProof/>
              </w:rPr>
              <w:t>Final Test (FT)</w:t>
            </w:r>
            <w:r>
              <w:rPr>
                <w:noProof/>
                <w:webHidden/>
              </w:rPr>
              <w:tab/>
            </w:r>
            <w:r>
              <w:rPr>
                <w:noProof/>
                <w:webHidden/>
              </w:rPr>
              <w:fldChar w:fldCharType="begin"/>
            </w:r>
            <w:r>
              <w:rPr>
                <w:noProof/>
                <w:webHidden/>
              </w:rPr>
              <w:instrText xml:space="preserve"> PAGEREF _Toc214350514 \h </w:instrText>
            </w:r>
            <w:r>
              <w:rPr>
                <w:noProof/>
                <w:webHidden/>
              </w:rPr>
            </w:r>
            <w:r>
              <w:rPr>
                <w:noProof/>
                <w:webHidden/>
              </w:rPr>
              <w:fldChar w:fldCharType="separate"/>
            </w:r>
            <w:r w:rsidR="00AA08B9">
              <w:rPr>
                <w:noProof/>
                <w:webHidden/>
              </w:rPr>
              <w:t>10</w:t>
            </w:r>
            <w:r>
              <w:rPr>
                <w:noProof/>
                <w:webHidden/>
              </w:rPr>
              <w:fldChar w:fldCharType="end"/>
            </w:r>
          </w:hyperlink>
        </w:p>
        <w:p w14:paraId="15D8AC41" w14:textId="043C384F" w:rsidR="00432E09" w:rsidRDefault="00432E09">
          <w:pPr>
            <w:pStyle w:val="TOC3"/>
            <w:tabs>
              <w:tab w:val="left" w:pos="1320"/>
              <w:tab w:val="right" w:leader="dot" w:pos="9629"/>
            </w:tabs>
            <w:rPr>
              <w:rFonts w:eastAsiaTheme="minorEastAsia" w:cstheme="minorBidi"/>
              <w:noProof/>
              <w:kern w:val="2"/>
              <w:sz w:val="24"/>
              <w:szCs w:val="24"/>
              <w:lang w:val="en-BE" w:eastAsia="en-BE"/>
              <w14:ligatures w14:val="standardContextual"/>
            </w:rPr>
          </w:pPr>
          <w:hyperlink w:anchor="_Toc214350515" w:history="1">
            <w:r w:rsidRPr="00DC4CEE">
              <w:rPr>
                <w:rStyle w:val="Hyperlink"/>
                <w:rFonts w:cstheme="minorHAnsi"/>
                <w:noProof/>
                <w:snapToGrid w:val="0"/>
                <w:w w:val="0"/>
              </w:rPr>
              <w:t>2.2.4</w:t>
            </w:r>
            <w:r>
              <w:rPr>
                <w:rFonts w:eastAsiaTheme="minorEastAsia" w:cstheme="minorBidi"/>
                <w:noProof/>
                <w:kern w:val="2"/>
                <w:sz w:val="24"/>
                <w:szCs w:val="24"/>
                <w:lang w:val="en-BE" w:eastAsia="en-BE"/>
                <w14:ligatures w14:val="standardContextual"/>
              </w:rPr>
              <w:tab/>
            </w:r>
            <w:r w:rsidRPr="00DC4CEE">
              <w:rPr>
                <w:rStyle w:val="Hyperlink"/>
                <w:noProof/>
              </w:rPr>
              <w:t>Vision CXP sub-board testing (VIS)</w:t>
            </w:r>
            <w:r>
              <w:rPr>
                <w:noProof/>
                <w:webHidden/>
              </w:rPr>
              <w:tab/>
            </w:r>
            <w:r>
              <w:rPr>
                <w:noProof/>
                <w:webHidden/>
              </w:rPr>
              <w:fldChar w:fldCharType="begin"/>
            </w:r>
            <w:r>
              <w:rPr>
                <w:noProof/>
                <w:webHidden/>
              </w:rPr>
              <w:instrText xml:space="preserve"> PAGEREF _Toc214350515 \h </w:instrText>
            </w:r>
            <w:r>
              <w:rPr>
                <w:noProof/>
                <w:webHidden/>
              </w:rPr>
            </w:r>
            <w:r>
              <w:rPr>
                <w:noProof/>
                <w:webHidden/>
              </w:rPr>
              <w:fldChar w:fldCharType="separate"/>
            </w:r>
            <w:r w:rsidR="00AA08B9">
              <w:rPr>
                <w:noProof/>
                <w:webHidden/>
              </w:rPr>
              <w:t>10</w:t>
            </w:r>
            <w:r>
              <w:rPr>
                <w:noProof/>
                <w:webHidden/>
              </w:rPr>
              <w:fldChar w:fldCharType="end"/>
            </w:r>
          </w:hyperlink>
        </w:p>
        <w:p w14:paraId="3455006C" w14:textId="29785A3E" w:rsidR="00432E09" w:rsidRDefault="00432E09">
          <w:pPr>
            <w:pStyle w:val="TOC2"/>
            <w:tabs>
              <w:tab w:val="left" w:pos="880"/>
              <w:tab w:val="right" w:leader="dot" w:pos="9629"/>
            </w:tabs>
            <w:rPr>
              <w:rFonts w:eastAsiaTheme="minorEastAsia" w:cstheme="minorBidi"/>
              <w:noProof/>
              <w:kern w:val="2"/>
              <w:sz w:val="24"/>
              <w:szCs w:val="24"/>
              <w:lang w:val="en-BE" w:eastAsia="en-BE"/>
              <w14:ligatures w14:val="standardContextual"/>
            </w:rPr>
          </w:pPr>
          <w:hyperlink w:anchor="_Toc214350516" w:history="1">
            <w:r w:rsidRPr="00DC4CEE">
              <w:rPr>
                <w:rStyle w:val="Hyperlink"/>
                <w:noProof/>
              </w:rPr>
              <w:t>2.3</w:t>
            </w:r>
            <w:r>
              <w:rPr>
                <w:rFonts w:eastAsiaTheme="minorEastAsia" w:cstheme="minorBidi"/>
                <w:noProof/>
                <w:kern w:val="2"/>
                <w:sz w:val="24"/>
                <w:szCs w:val="24"/>
                <w:lang w:val="en-BE" w:eastAsia="en-BE"/>
                <w14:ligatures w14:val="standardContextual"/>
              </w:rPr>
              <w:tab/>
            </w:r>
            <w:r w:rsidRPr="00DC4CEE">
              <w:rPr>
                <w:rStyle w:val="Hyperlink"/>
                <w:noProof/>
              </w:rPr>
              <w:t>Test flow</w:t>
            </w:r>
            <w:r>
              <w:rPr>
                <w:noProof/>
                <w:webHidden/>
              </w:rPr>
              <w:tab/>
            </w:r>
            <w:r>
              <w:rPr>
                <w:noProof/>
                <w:webHidden/>
              </w:rPr>
              <w:fldChar w:fldCharType="begin"/>
            </w:r>
            <w:r>
              <w:rPr>
                <w:noProof/>
                <w:webHidden/>
              </w:rPr>
              <w:instrText xml:space="preserve"> PAGEREF _Toc214350516 \h </w:instrText>
            </w:r>
            <w:r>
              <w:rPr>
                <w:noProof/>
                <w:webHidden/>
              </w:rPr>
            </w:r>
            <w:r>
              <w:rPr>
                <w:noProof/>
                <w:webHidden/>
              </w:rPr>
              <w:fldChar w:fldCharType="separate"/>
            </w:r>
            <w:r w:rsidR="00AA08B9">
              <w:rPr>
                <w:noProof/>
                <w:webHidden/>
              </w:rPr>
              <w:t>10</w:t>
            </w:r>
            <w:r>
              <w:rPr>
                <w:noProof/>
                <w:webHidden/>
              </w:rPr>
              <w:fldChar w:fldCharType="end"/>
            </w:r>
          </w:hyperlink>
        </w:p>
        <w:p w14:paraId="3BFDFBA9" w14:textId="4AC20737" w:rsidR="00432E09" w:rsidRDefault="00432E09">
          <w:pPr>
            <w:pStyle w:val="TOC2"/>
            <w:tabs>
              <w:tab w:val="left" w:pos="880"/>
              <w:tab w:val="right" w:leader="dot" w:pos="9629"/>
            </w:tabs>
            <w:rPr>
              <w:rFonts w:eastAsiaTheme="minorEastAsia" w:cstheme="minorBidi"/>
              <w:noProof/>
              <w:kern w:val="2"/>
              <w:sz w:val="24"/>
              <w:szCs w:val="24"/>
              <w:lang w:val="en-BE" w:eastAsia="en-BE"/>
              <w14:ligatures w14:val="standardContextual"/>
            </w:rPr>
          </w:pPr>
          <w:hyperlink w:anchor="_Toc214350517" w:history="1">
            <w:r w:rsidRPr="00DC4CEE">
              <w:rPr>
                <w:rStyle w:val="Hyperlink"/>
                <w:noProof/>
              </w:rPr>
              <w:t>2.4</w:t>
            </w:r>
            <w:r>
              <w:rPr>
                <w:rFonts w:eastAsiaTheme="minorEastAsia" w:cstheme="minorBidi"/>
                <w:noProof/>
                <w:kern w:val="2"/>
                <w:sz w:val="24"/>
                <w:szCs w:val="24"/>
                <w:lang w:val="en-BE" w:eastAsia="en-BE"/>
                <w14:ligatures w14:val="standardContextual"/>
              </w:rPr>
              <w:tab/>
            </w:r>
            <w:r w:rsidRPr="00DC4CEE">
              <w:rPr>
                <w:rStyle w:val="Hyperlink"/>
                <w:noProof/>
              </w:rPr>
              <w:t>Test sequence</w:t>
            </w:r>
            <w:r>
              <w:rPr>
                <w:noProof/>
                <w:webHidden/>
              </w:rPr>
              <w:tab/>
            </w:r>
            <w:r>
              <w:rPr>
                <w:noProof/>
                <w:webHidden/>
              </w:rPr>
              <w:fldChar w:fldCharType="begin"/>
            </w:r>
            <w:r>
              <w:rPr>
                <w:noProof/>
                <w:webHidden/>
              </w:rPr>
              <w:instrText xml:space="preserve"> PAGEREF _Toc214350517 \h </w:instrText>
            </w:r>
            <w:r>
              <w:rPr>
                <w:noProof/>
                <w:webHidden/>
              </w:rPr>
            </w:r>
            <w:r>
              <w:rPr>
                <w:noProof/>
                <w:webHidden/>
              </w:rPr>
              <w:fldChar w:fldCharType="separate"/>
            </w:r>
            <w:r w:rsidR="00AA08B9">
              <w:rPr>
                <w:noProof/>
                <w:webHidden/>
              </w:rPr>
              <w:t>14</w:t>
            </w:r>
            <w:r>
              <w:rPr>
                <w:noProof/>
                <w:webHidden/>
              </w:rPr>
              <w:fldChar w:fldCharType="end"/>
            </w:r>
          </w:hyperlink>
        </w:p>
        <w:p w14:paraId="19AC66BA" w14:textId="40404740" w:rsidR="00432E09" w:rsidRDefault="00432E09">
          <w:pPr>
            <w:pStyle w:val="TOC2"/>
            <w:tabs>
              <w:tab w:val="left" w:pos="880"/>
              <w:tab w:val="right" w:leader="dot" w:pos="9629"/>
            </w:tabs>
            <w:rPr>
              <w:rFonts w:eastAsiaTheme="minorEastAsia" w:cstheme="minorBidi"/>
              <w:noProof/>
              <w:kern w:val="2"/>
              <w:sz w:val="24"/>
              <w:szCs w:val="24"/>
              <w:lang w:val="en-BE" w:eastAsia="en-BE"/>
              <w14:ligatures w14:val="standardContextual"/>
            </w:rPr>
          </w:pPr>
          <w:hyperlink w:anchor="_Toc214350518" w:history="1">
            <w:r w:rsidRPr="00DC4CEE">
              <w:rPr>
                <w:rStyle w:val="Hyperlink"/>
                <w:noProof/>
                <w:lang w:eastAsia="en-US"/>
              </w:rPr>
              <w:t>2.5</w:t>
            </w:r>
            <w:r>
              <w:rPr>
                <w:rFonts w:eastAsiaTheme="minorEastAsia" w:cstheme="minorBidi"/>
                <w:noProof/>
                <w:kern w:val="2"/>
                <w:sz w:val="24"/>
                <w:szCs w:val="24"/>
                <w:lang w:val="en-BE" w:eastAsia="en-BE"/>
                <w14:ligatures w14:val="standardContextual"/>
              </w:rPr>
              <w:tab/>
            </w:r>
            <w:r w:rsidRPr="00DC4CEE">
              <w:rPr>
                <w:rStyle w:val="Hyperlink"/>
                <w:noProof/>
                <w:lang w:eastAsia="en-US"/>
              </w:rPr>
              <w:t>Trimming sequence</w:t>
            </w:r>
            <w:r>
              <w:rPr>
                <w:noProof/>
                <w:webHidden/>
              </w:rPr>
              <w:tab/>
            </w:r>
            <w:r>
              <w:rPr>
                <w:noProof/>
                <w:webHidden/>
              </w:rPr>
              <w:fldChar w:fldCharType="begin"/>
            </w:r>
            <w:r>
              <w:rPr>
                <w:noProof/>
                <w:webHidden/>
              </w:rPr>
              <w:instrText xml:space="preserve"> PAGEREF _Toc214350518 \h </w:instrText>
            </w:r>
            <w:r>
              <w:rPr>
                <w:noProof/>
                <w:webHidden/>
              </w:rPr>
            </w:r>
            <w:r>
              <w:rPr>
                <w:noProof/>
                <w:webHidden/>
              </w:rPr>
              <w:fldChar w:fldCharType="separate"/>
            </w:r>
            <w:r w:rsidR="00AA08B9">
              <w:rPr>
                <w:noProof/>
                <w:webHidden/>
              </w:rPr>
              <w:t>16</w:t>
            </w:r>
            <w:r>
              <w:rPr>
                <w:noProof/>
                <w:webHidden/>
              </w:rPr>
              <w:fldChar w:fldCharType="end"/>
            </w:r>
          </w:hyperlink>
        </w:p>
        <w:p w14:paraId="05EDA95E" w14:textId="27AF06B8" w:rsidR="00432E09" w:rsidRDefault="00432E09">
          <w:pPr>
            <w:pStyle w:val="TOC2"/>
            <w:tabs>
              <w:tab w:val="left" w:pos="880"/>
              <w:tab w:val="right" w:leader="dot" w:pos="9629"/>
            </w:tabs>
            <w:rPr>
              <w:rFonts w:eastAsiaTheme="minorEastAsia" w:cstheme="minorBidi"/>
              <w:noProof/>
              <w:kern w:val="2"/>
              <w:sz w:val="24"/>
              <w:szCs w:val="24"/>
              <w:lang w:val="en-BE" w:eastAsia="en-BE"/>
              <w14:ligatures w14:val="standardContextual"/>
            </w:rPr>
          </w:pPr>
          <w:hyperlink w:anchor="_Toc214350519" w:history="1">
            <w:r w:rsidRPr="00DC4CEE">
              <w:rPr>
                <w:rStyle w:val="Hyperlink"/>
                <w:noProof/>
              </w:rPr>
              <w:t>2.6</w:t>
            </w:r>
            <w:r>
              <w:rPr>
                <w:rFonts w:eastAsiaTheme="minorEastAsia" w:cstheme="minorBidi"/>
                <w:noProof/>
                <w:kern w:val="2"/>
                <w:sz w:val="24"/>
                <w:szCs w:val="24"/>
                <w:lang w:val="en-BE" w:eastAsia="en-BE"/>
                <w14:ligatures w14:val="standardContextual"/>
              </w:rPr>
              <w:tab/>
            </w:r>
            <w:r w:rsidRPr="00DC4CEE">
              <w:rPr>
                <w:rStyle w:val="Hyperlink"/>
                <w:noProof/>
              </w:rPr>
              <w:t>Test time</w:t>
            </w:r>
            <w:r>
              <w:rPr>
                <w:noProof/>
                <w:webHidden/>
              </w:rPr>
              <w:tab/>
            </w:r>
            <w:r>
              <w:rPr>
                <w:noProof/>
                <w:webHidden/>
              </w:rPr>
              <w:fldChar w:fldCharType="begin"/>
            </w:r>
            <w:r>
              <w:rPr>
                <w:noProof/>
                <w:webHidden/>
              </w:rPr>
              <w:instrText xml:space="preserve"> PAGEREF _Toc214350519 \h </w:instrText>
            </w:r>
            <w:r>
              <w:rPr>
                <w:noProof/>
                <w:webHidden/>
              </w:rPr>
            </w:r>
            <w:r>
              <w:rPr>
                <w:noProof/>
                <w:webHidden/>
              </w:rPr>
              <w:fldChar w:fldCharType="separate"/>
            </w:r>
            <w:r w:rsidR="00AA08B9">
              <w:rPr>
                <w:noProof/>
                <w:webHidden/>
              </w:rPr>
              <w:t>16</w:t>
            </w:r>
            <w:r>
              <w:rPr>
                <w:noProof/>
                <w:webHidden/>
              </w:rPr>
              <w:fldChar w:fldCharType="end"/>
            </w:r>
          </w:hyperlink>
        </w:p>
        <w:p w14:paraId="09872CAE" w14:textId="4E73AE64" w:rsidR="00432E09" w:rsidRDefault="00432E09">
          <w:pPr>
            <w:pStyle w:val="TOC2"/>
            <w:tabs>
              <w:tab w:val="left" w:pos="880"/>
              <w:tab w:val="right" w:leader="dot" w:pos="9629"/>
            </w:tabs>
            <w:rPr>
              <w:rFonts w:eastAsiaTheme="minorEastAsia" w:cstheme="minorBidi"/>
              <w:noProof/>
              <w:kern w:val="2"/>
              <w:sz w:val="24"/>
              <w:szCs w:val="24"/>
              <w:lang w:val="en-BE" w:eastAsia="en-BE"/>
              <w14:ligatures w14:val="standardContextual"/>
            </w:rPr>
          </w:pPr>
          <w:hyperlink w:anchor="_Toc214350520" w:history="1">
            <w:r w:rsidRPr="00DC4CEE">
              <w:rPr>
                <w:rStyle w:val="Hyperlink"/>
                <w:noProof/>
              </w:rPr>
              <w:t>2.7</w:t>
            </w:r>
            <w:r>
              <w:rPr>
                <w:rFonts w:eastAsiaTheme="minorEastAsia" w:cstheme="minorBidi"/>
                <w:noProof/>
                <w:kern w:val="2"/>
                <w:sz w:val="24"/>
                <w:szCs w:val="24"/>
                <w:lang w:val="en-BE" w:eastAsia="en-BE"/>
                <w14:ligatures w14:val="standardContextual"/>
              </w:rPr>
              <w:tab/>
            </w:r>
            <w:r w:rsidRPr="00DC4CEE">
              <w:rPr>
                <w:rStyle w:val="Hyperlink"/>
                <w:noProof/>
              </w:rPr>
              <w:t>Test equipment</w:t>
            </w:r>
            <w:r>
              <w:rPr>
                <w:noProof/>
                <w:webHidden/>
              </w:rPr>
              <w:tab/>
            </w:r>
            <w:r>
              <w:rPr>
                <w:noProof/>
                <w:webHidden/>
              </w:rPr>
              <w:fldChar w:fldCharType="begin"/>
            </w:r>
            <w:r>
              <w:rPr>
                <w:noProof/>
                <w:webHidden/>
              </w:rPr>
              <w:instrText xml:space="preserve"> PAGEREF _Toc214350520 \h </w:instrText>
            </w:r>
            <w:r>
              <w:rPr>
                <w:noProof/>
                <w:webHidden/>
              </w:rPr>
            </w:r>
            <w:r>
              <w:rPr>
                <w:noProof/>
                <w:webHidden/>
              </w:rPr>
              <w:fldChar w:fldCharType="separate"/>
            </w:r>
            <w:r w:rsidR="00AA08B9">
              <w:rPr>
                <w:noProof/>
                <w:webHidden/>
              </w:rPr>
              <w:t>17</w:t>
            </w:r>
            <w:r>
              <w:rPr>
                <w:noProof/>
                <w:webHidden/>
              </w:rPr>
              <w:fldChar w:fldCharType="end"/>
            </w:r>
          </w:hyperlink>
        </w:p>
        <w:p w14:paraId="21C9C529" w14:textId="6723F76E" w:rsidR="00432E09" w:rsidRDefault="00432E09">
          <w:pPr>
            <w:pStyle w:val="TOC2"/>
            <w:tabs>
              <w:tab w:val="left" w:pos="880"/>
              <w:tab w:val="right" w:leader="dot" w:pos="9629"/>
            </w:tabs>
            <w:rPr>
              <w:rFonts w:eastAsiaTheme="minorEastAsia" w:cstheme="minorBidi"/>
              <w:noProof/>
              <w:kern w:val="2"/>
              <w:sz w:val="24"/>
              <w:szCs w:val="24"/>
              <w:lang w:val="en-BE" w:eastAsia="en-BE"/>
              <w14:ligatures w14:val="standardContextual"/>
            </w:rPr>
          </w:pPr>
          <w:hyperlink w:anchor="_Toc214350521" w:history="1">
            <w:r w:rsidRPr="00DC4CEE">
              <w:rPr>
                <w:rStyle w:val="Hyperlink"/>
                <w:noProof/>
                <w:lang w:val="en-US" w:eastAsia="en-US"/>
              </w:rPr>
              <w:t>2.8</w:t>
            </w:r>
            <w:r>
              <w:rPr>
                <w:rFonts w:eastAsiaTheme="minorEastAsia" w:cstheme="minorBidi"/>
                <w:noProof/>
                <w:kern w:val="2"/>
                <w:sz w:val="24"/>
                <w:szCs w:val="24"/>
                <w:lang w:val="en-BE" w:eastAsia="en-BE"/>
                <w14:ligatures w14:val="standardContextual"/>
              </w:rPr>
              <w:tab/>
            </w:r>
            <w:r w:rsidRPr="00DC4CEE">
              <w:rPr>
                <w:rStyle w:val="Hyperlink"/>
                <w:noProof/>
                <w:lang w:val="en-US" w:eastAsia="en-US"/>
              </w:rPr>
              <w:t>Statistical analysis</w:t>
            </w:r>
            <w:r>
              <w:rPr>
                <w:noProof/>
                <w:webHidden/>
              </w:rPr>
              <w:tab/>
            </w:r>
            <w:r>
              <w:rPr>
                <w:noProof/>
                <w:webHidden/>
              </w:rPr>
              <w:fldChar w:fldCharType="begin"/>
            </w:r>
            <w:r>
              <w:rPr>
                <w:noProof/>
                <w:webHidden/>
              </w:rPr>
              <w:instrText xml:space="preserve"> PAGEREF _Toc214350521 \h </w:instrText>
            </w:r>
            <w:r>
              <w:rPr>
                <w:noProof/>
                <w:webHidden/>
              </w:rPr>
            </w:r>
            <w:r>
              <w:rPr>
                <w:noProof/>
                <w:webHidden/>
              </w:rPr>
              <w:fldChar w:fldCharType="separate"/>
            </w:r>
            <w:r w:rsidR="00AA08B9">
              <w:rPr>
                <w:noProof/>
                <w:webHidden/>
              </w:rPr>
              <w:t>18</w:t>
            </w:r>
            <w:r>
              <w:rPr>
                <w:noProof/>
                <w:webHidden/>
              </w:rPr>
              <w:fldChar w:fldCharType="end"/>
            </w:r>
          </w:hyperlink>
        </w:p>
        <w:p w14:paraId="549D8757" w14:textId="22CCA5D8" w:rsidR="00432E09" w:rsidRDefault="00432E09">
          <w:pPr>
            <w:pStyle w:val="TOC3"/>
            <w:tabs>
              <w:tab w:val="left" w:pos="1320"/>
              <w:tab w:val="right" w:leader="dot" w:pos="9629"/>
            </w:tabs>
            <w:rPr>
              <w:rFonts w:eastAsiaTheme="minorEastAsia" w:cstheme="minorBidi"/>
              <w:noProof/>
              <w:kern w:val="2"/>
              <w:sz w:val="24"/>
              <w:szCs w:val="24"/>
              <w:lang w:val="en-BE" w:eastAsia="en-BE"/>
              <w14:ligatures w14:val="standardContextual"/>
            </w:rPr>
          </w:pPr>
          <w:hyperlink w:anchor="_Toc214350522" w:history="1">
            <w:r w:rsidRPr="00DC4CEE">
              <w:rPr>
                <w:rStyle w:val="Hyperlink"/>
                <w:rFonts w:cstheme="minorHAnsi"/>
                <w:noProof/>
                <w:snapToGrid w:val="0"/>
                <w:w w:val="0"/>
                <w:lang w:eastAsia="en-US"/>
              </w:rPr>
              <w:t>2.8.1</w:t>
            </w:r>
            <w:r>
              <w:rPr>
                <w:rFonts w:eastAsiaTheme="minorEastAsia" w:cstheme="minorBidi"/>
                <w:noProof/>
                <w:kern w:val="2"/>
                <w:sz w:val="24"/>
                <w:szCs w:val="24"/>
                <w:lang w:val="en-BE" w:eastAsia="en-BE"/>
                <w14:ligatures w14:val="standardContextual"/>
              </w:rPr>
              <w:tab/>
            </w:r>
            <w:r w:rsidRPr="00DC4CEE">
              <w:rPr>
                <w:rStyle w:val="Hyperlink"/>
                <w:noProof/>
                <w:lang w:eastAsia="en-US"/>
              </w:rPr>
              <w:t>Test limits</w:t>
            </w:r>
            <w:r>
              <w:rPr>
                <w:noProof/>
                <w:webHidden/>
              </w:rPr>
              <w:tab/>
            </w:r>
            <w:r>
              <w:rPr>
                <w:noProof/>
                <w:webHidden/>
              </w:rPr>
              <w:fldChar w:fldCharType="begin"/>
            </w:r>
            <w:r>
              <w:rPr>
                <w:noProof/>
                <w:webHidden/>
              </w:rPr>
              <w:instrText xml:space="preserve"> PAGEREF _Toc214350522 \h </w:instrText>
            </w:r>
            <w:r>
              <w:rPr>
                <w:noProof/>
                <w:webHidden/>
              </w:rPr>
            </w:r>
            <w:r>
              <w:rPr>
                <w:noProof/>
                <w:webHidden/>
              </w:rPr>
              <w:fldChar w:fldCharType="separate"/>
            </w:r>
            <w:r w:rsidR="00AA08B9">
              <w:rPr>
                <w:noProof/>
                <w:webHidden/>
              </w:rPr>
              <w:t>18</w:t>
            </w:r>
            <w:r>
              <w:rPr>
                <w:noProof/>
                <w:webHidden/>
              </w:rPr>
              <w:fldChar w:fldCharType="end"/>
            </w:r>
          </w:hyperlink>
        </w:p>
        <w:p w14:paraId="3A5DFF74" w14:textId="2F49E771" w:rsidR="00432E09" w:rsidRDefault="00432E09">
          <w:pPr>
            <w:pStyle w:val="TOC3"/>
            <w:tabs>
              <w:tab w:val="left" w:pos="1320"/>
              <w:tab w:val="right" w:leader="dot" w:pos="9629"/>
            </w:tabs>
            <w:rPr>
              <w:rFonts w:eastAsiaTheme="minorEastAsia" w:cstheme="minorBidi"/>
              <w:noProof/>
              <w:kern w:val="2"/>
              <w:sz w:val="24"/>
              <w:szCs w:val="24"/>
              <w:lang w:val="en-BE" w:eastAsia="en-BE"/>
              <w14:ligatures w14:val="standardContextual"/>
            </w:rPr>
          </w:pPr>
          <w:hyperlink w:anchor="_Toc214350523" w:history="1">
            <w:r w:rsidRPr="00DC4CEE">
              <w:rPr>
                <w:rStyle w:val="Hyperlink"/>
                <w:rFonts w:cstheme="minorHAnsi"/>
                <w:noProof/>
                <w:snapToGrid w:val="0"/>
                <w:w w:val="0"/>
                <w:lang w:eastAsia="en-US"/>
              </w:rPr>
              <w:t>2.8.2</w:t>
            </w:r>
            <w:r>
              <w:rPr>
                <w:rFonts w:eastAsiaTheme="minorEastAsia" w:cstheme="minorBidi"/>
                <w:noProof/>
                <w:kern w:val="2"/>
                <w:sz w:val="24"/>
                <w:szCs w:val="24"/>
                <w:lang w:val="en-BE" w:eastAsia="en-BE"/>
                <w14:ligatures w14:val="standardContextual"/>
              </w:rPr>
              <w:tab/>
            </w:r>
            <w:r w:rsidRPr="00DC4CEE">
              <w:rPr>
                <w:rStyle w:val="Hyperlink"/>
                <w:noProof/>
                <w:lang w:eastAsia="en-US"/>
              </w:rPr>
              <w:t>Bin groups</w:t>
            </w:r>
            <w:r>
              <w:rPr>
                <w:noProof/>
                <w:webHidden/>
              </w:rPr>
              <w:tab/>
            </w:r>
            <w:r>
              <w:rPr>
                <w:noProof/>
                <w:webHidden/>
              </w:rPr>
              <w:fldChar w:fldCharType="begin"/>
            </w:r>
            <w:r>
              <w:rPr>
                <w:noProof/>
                <w:webHidden/>
              </w:rPr>
              <w:instrText xml:space="preserve"> PAGEREF _Toc214350523 \h </w:instrText>
            </w:r>
            <w:r>
              <w:rPr>
                <w:noProof/>
                <w:webHidden/>
              </w:rPr>
            </w:r>
            <w:r>
              <w:rPr>
                <w:noProof/>
                <w:webHidden/>
              </w:rPr>
              <w:fldChar w:fldCharType="separate"/>
            </w:r>
            <w:r w:rsidR="00AA08B9">
              <w:rPr>
                <w:noProof/>
                <w:webHidden/>
              </w:rPr>
              <w:t>18</w:t>
            </w:r>
            <w:r>
              <w:rPr>
                <w:noProof/>
                <w:webHidden/>
              </w:rPr>
              <w:fldChar w:fldCharType="end"/>
            </w:r>
          </w:hyperlink>
        </w:p>
        <w:p w14:paraId="431DDFBB" w14:textId="65C71719" w:rsidR="00432E09" w:rsidRDefault="00432E09">
          <w:pPr>
            <w:pStyle w:val="TOC3"/>
            <w:tabs>
              <w:tab w:val="left" w:pos="1320"/>
              <w:tab w:val="right" w:leader="dot" w:pos="9629"/>
            </w:tabs>
            <w:rPr>
              <w:rFonts w:eastAsiaTheme="minorEastAsia" w:cstheme="minorBidi"/>
              <w:noProof/>
              <w:kern w:val="2"/>
              <w:sz w:val="24"/>
              <w:szCs w:val="24"/>
              <w:lang w:val="en-BE" w:eastAsia="en-BE"/>
              <w14:ligatures w14:val="standardContextual"/>
            </w:rPr>
          </w:pPr>
          <w:hyperlink w:anchor="_Toc214350524" w:history="1">
            <w:r w:rsidRPr="00DC4CEE">
              <w:rPr>
                <w:rStyle w:val="Hyperlink"/>
                <w:rFonts w:cstheme="minorHAnsi"/>
                <w:noProof/>
                <w:snapToGrid w:val="0"/>
                <w:w w:val="0"/>
                <w:lang w:eastAsia="en-US"/>
              </w:rPr>
              <w:t>2.8.3</w:t>
            </w:r>
            <w:r>
              <w:rPr>
                <w:rFonts w:eastAsiaTheme="minorEastAsia" w:cstheme="minorBidi"/>
                <w:noProof/>
                <w:kern w:val="2"/>
                <w:sz w:val="24"/>
                <w:szCs w:val="24"/>
                <w:lang w:val="en-BE" w:eastAsia="en-BE"/>
                <w14:ligatures w14:val="standardContextual"/>
              </w:rPr>
              <w:tab/>
            </w:r>
            <w:r w:rsidRPr="00DC4CEE">
              <w:rPr>
                <w:rStyle w:val="Hyperlink"/>
                <w:noProof/>
                <w:lang w:eastAsia="en-US"/>
              </w:rPr>
              <w:t>Dynamic test limits</w:t>
            </w:r>
            <w:r>
              <w:rPr>
                <w:noProof/>
                <w:webHidden/>
              </w:rPr>
              <w:tab/>
            </w:r>
            <w:r>
              <w:rPr>
                <w:noProof/>
                <w:webHidden/>
              </w:rPr>
              <w:fldChar w:fldCharType="begin"/>
            </w:r>
            <w:r>
              <w:rPr>
                <w:noProof/>
                <w:webHidden/>
              </w:rPr>
              <w:instrText xml:space="preserve"> PAGEREF _Toc214350524 \h </w:instrText>
            </w:r>
            <w:r>
              <w:rPr>
                <w:noProof/>
                <w:webHidden/>
              </w:rPr>
            </w:r>
            <w:r>
              <w:rPr>
                <w:noProof/>
                <w:webHidden/>
              </w:rPr>
              <w:fldChar w:fldCharType="separate"/>
            </w:r>
            <w:r w:rsidR="00AA08B9">
              <w:rPr>
                <w:noProof/>
                <w:webHidden/>
              </w:rPr>
              <w:t>18</w:t>
            </w:r>
            <w:r>
              <w:rPr>
                <w:noProof/>
                <w:webHidden/>
              </w:rPr>
              <w:fldChar w:fldCharType="end"/>
            </w:r>
          </w:hyperlink>
        </w:p>
        <w:p w14:paraId="6C1CD38F" w14:textId="79F5DE25" w:rsidR="00432E09" w:rsidRDefault="00432E09">
          <w:pPr>
            <w:pStyle w:val="TOC2"/>
            <w:tabs>
              <w:tab w:val="left" w:pos="880"/>
              <w:tab w:val="right" w:leader="dot" w:pos="9629"/>
            </w:tabs>
            <w:rPr>
              <w:rFonts w:eastAsiaTheme="minorEastAsia" w:cstheme="minorBidi"/>
              <w:noProof/>
              <w:kern w:val="2"/>
              <w:sz w:val="24"/>
              <w:szCs w:val="24"/>
              <w:lang w:val="en-BE" w:eastAsia="en-BE"/>
              <w14:ligatures w14:val="standardContextual"/>
            </w:rPr>
          </w:pPr>
          <w:hyperlink w:anchor="_Toc214350525" w:history="1">
            <w:r w:rsidRPr="00DC4CEE">
              <w:rPr>
                <w:rStyle w:val="Hyperlink"/>
                <w:noProof/>
              </w:rPr>
              <w:t>2.9</w:t>
            </w:r>
            <w:r>
              <w:rPr>
                <w:rFonts w:eastAsiaTheme="minorEastAsia" w:cstheme="minorBidi"/>
                <w:noProof/>
                <w:kern w:val="2"/>
                <w:sz w:val="24"/>
                <w:szCs w:val="24"/>
                <w:lang w:val="en-BE" w:eastAsia="en-BE"/>
                <w14:ligatures w14:val="standardContextual"/>
              </w:rPr>
              <w:tab/>
            </w:r>
            <w:r w:rsidRPr="00DC4CEE">
              <w:rPr>
                <w:rStyle w:val="Hyperlink"/>
                <w:noProof/>
              </w:rPr>
              <w:t>QC test stages</w:t>
            </w:r>
            <w:r>
              <w:rPr>
                <w:noProof/>
                <w:webHidden/>
              </w:rPr>
              <w:tab/>
            </w:r>
            <w:r>
              <w:rPr>
                <w:noProof/>
                <w:webHidden/>
              </w:rPr>
              <w:fldChar w:fldCharType="begin"/>
            </w:r>
            <w:r>
              <w:rPr>
                <w:noProof/>
                <w:webHidden/>
              </w:rPr>
              <w:instrText xml:space="preserve"> PAGEREF _Toc214350525 \h </w:instrText>
            </w:r>
            <w:r>
              <w:rPr>
                <w:noProof/>
                <w:webHidden/>
              </w:rPr>
            </w:r>
            <w:r>
              <w:rPr>
                <w:noProof/>
                <w:webHidden/>
              </w:rPr>
              <w:fldChar w:fldCharType="separate"/>
            </w:r>
            <w:r w:rsidR="00AA08B9">
              <w:rPr>
                <w:noProof/>
                <w:webHidden/>
              </w:rPr>
              <w:t>18</w:t>
            </w:r>
            <w:r>
              <w:rPr>
                <w:noProof/>
                <w:webHidden/>
              </w:rPr>
              <w:fldChar w:fldCharType="end"/>
            </w:r>
          </w:hyperlink>
        </w:p>
        <w:p w14:paraId="28ED11DB" w14:textId="1BF3A76A" w:rsidR="00432E09" w:rsidRDefault="00432E09">
          <w:pPr>
            <w:pStyle w:val="TOC1"/>
            <w:tabs>
              <w:tab w:val="left" w:pos="400"/>
            </w:tabs>
            <w:rPr>
              <w:rFonts w:eastAsiaTheme="minorEastAsia" w:cstheme="minorBidi"/>
              <w:noProof/>
              <w:kern w:val="2"/>
              <w:sz w:val="24"/>
              <w:szCs w:val="24"/>
              <w:lang w:val="en-BE" w:eastAsia="en-BE"/>
              <w14:ligatures w14:val="standardContextual"/>
            </w:rPr>
          </w:pPr>
          <w:hyperlink w:anchor="_Toc214350526" w:history="1">
            <w:r w:rsidRPr="00DC4CEE">
              <w:rPr>
                <w:rStyle w:val="Hyperlink"/>
                <w:noProof/>
                <w:lang w:val="en-US"/>
              </w:rPr>
              <w:t>3</w:t>
            </w:r>
            <w:r>
              <w:rPr>
                <w:rFonts w:eastAsiaTheme="minorEastAsia" w:cstheme="minorBidi"/>
                <w:noProof/>
                <w:kern w:val="2"/>
                <w:sz w:val="24"/>
                <w:szCs w:val="24"/>
                <w:lang w:val="en-BE" w:eastAsia="en-BE"/>
                <w14:ligatures w14:val="standardContextual"/>
              </w:rPr>
              <w:tab/>
            </w:r>
            <w:r w:rsidRPr="00DC4CEE">
              <w:rPr>
                <w:rStyle w:val="Hyperlink"/>
                <w:noProof/>
              </w:rPr>
              <w:t>Measurement test setup</w:t>
            </w:r>
            <w:r>
              <w:rPr>
                <w:noProof/>
                <w:webHidden/>
              </w:rPr>
              <w:tab/>
            </w:r>
            <w:r>
              <w:rPr>
                <w:noProof/>
                <w:webHidden/>
              </w:rPr>
              <w:fldChar w:fldCharType="begin"/>
            </w:r>
            <w:r>
              <w:rPr>
                <w:noProof/>
                <w:webHidden/>
              </w:rPr>
              <w:instrText xml:space="preserve"> PAGEREF _Toc214350526 \h </w:instrText>
            </w:r>
            <w:r>
              <w:rPr>
                <w:noProof/>
                <w:webHidden/>
              </w:rPr>
            </w:r>
            <w:r>
              <w:rPr>
                <w:noProof/>
                <w:webHidden/>
              </w:rPr>
              <w:fldChar w:fldCharType="separate"/>
            </w:r>
            <w:r w:rsidR="00AA08B9">
              <w:rPr>
                <w:noProof/>
                <w:webHidden/>
              </w:rPr>
              <w:t>20</w:t>
            </w:r>
            <w:r>
              <w:rPr>
                <w:noProof/>
                <w:webHidden/>
              </w:rPr>
              <w:fldChar w:fldCharType="end"/>
            </w:r>
          </w:hyperlink>
        </w:p>
        <w:p w14:paraId="29D2D09B" w14:textId="2453C6CB" w:rsidR="00432E09" w:rsidRDefault="00432E09">
          <w:pPr>
            <w:pStyle w:val="TOC2"/>
            <w:tabs>
              <w:tab w:val="left" w:pos="880"/>
              <w:tab w:val="right" w:leader="dot" w:pos="9629"/>
            </w:tabs>
            <w:rPr>
              <w:rFonts w:eastAsiaTheme="minorEastAsia" w:cstheme="minorBidi"/>
              <w:noProof/>
              <w:kern w:val="2"/>
              <w:sz w:val="24"/>
              <w:szCs w:val="24"/>
              <w:lang w:val="en-BE" w:eastAsia="en-BE"/>
              <w14:ligatures w14:val="standardContextual"/>
            </w:rPr>
          </w:pPr>
          <w:hyperlink w:anchor="_Toc214350527" w:history="1">
            <w:r w:rsidRPr="00DC4CEE">
              <w:rPr>
                <w:rStyle w:val="Hyperlink"/>
                <w:noProof/>
              </w:rPr>
              <w:t>3.1</w:t>
            </w:r>
            <w:r>
              <w:rPr>
                <w:rFonts w:eastAsiaTheme="minorEastAsia" w:cstheme="minorBidi"/>
                <w:noProof/>
                <w:kern w:val="2"/>
                <w:sz w:val="24"/>
                <w:szCs w:val="24"/>
                <w:lang w:val="en-BE" w:eastAsia="en-BE"/>
                <w14:ligatures w14:val="standardContextual"/>
              </w:rPr>
              <w:tab/>
            </w:r>
            <w:r w:rsidRPr="00DC4CEE">
              <w:rPr>
                <w:rStyle w:val="Hyperlink"/>
                <w:noProof/>
              </w:rPr>
              <w:t>Test hardware</w:t>
            </w:r>
            <w:r>
              <w:rPr>
                <w:noProof/>
                <w:webHidden/>
              </w:rPr>
              <w:tab/>
            </w:r>
            <w:r>
              <w:rPr>
                <w:noProof/>
                <w:webHidden/>
              </w:rPr>
              <w:fldChar w:fldCharType="begin"/>
            </w:r>
            <w:r>
              <w:rPr>
                <w:noProof/>
                <w:webHidden/>
              </w:rPr>
              <w:instrText xml:space="preserve"> PAGEREF _Toc214350527 \h </w:instrText>
            </w:r>
            <w:r>
              <w:rPr>
                <w:noProof/>
                <w:webHidden/>
              </w:rPr>
            </w:r>
            <w:r>
              <w:rPr>
                <w:noProof/>
                <w:webHidden/>
              </w:rPr>
              <w:fldChar w:fldCharType="separate"/>
            </w:r>
            <w:r w:rsidR="00AA08B9">
              <w:rPr>
                <w:noProof/>
                <w:webHidden/>
              </w:rPr>
              <w:t>20</w:t>
            </w:r>
            <w:r>
              <w:rPr>
                <w:noProof/>
                <w:webHidden/>
              </w:rPr>
              <w:fldChar w:fldCharType="end"/>
            </w:r>
          </w:hyperlink>
        </w:p>
        <w:p w14:paraId="1799A02E" w14:textId="7BC0B92F" w:rsidR="00432E09" w:rsidRDefault="00432E09">
          <w:pPr>
            <w:pStyle w:val="TOC3"/>
            <w:tabs>
              <w:tab w:val="left" w:pos="1320"/>
              <w:tab w:val="right" w:leader="dot" w:pos="9629"/>
            </w:tabs>
            <w:rPr>
              <w:rFonts w:eastAsiaTheme="minorEastAsia" w:cstheme="minorBidi"/>
              <w:noProof/>
              <w:kern w:val="2"/>
              <w:sz w:val="24"/>
              <w:szCs w:val="24"/>
              <w:lang w:val="en-BE" w:eastAsia="en-BE"/>
              <w14:ligatures w14:val="standardContextual"/>
            </w:rPr>
          </w:pPr>
          <w:hyperlink w:anchor="_Toc214350528" w:history="1">
            <w:r w:rsidRPr="00DC4CEE">
              <w:rPr>
                <w:rStyle w:val="Hyperlink"/>
                <w:rFonts w:cstheme="minorHAnsi"/>
                <w:noProof/>
                <w:snapToGrid w:val="0"/>
                <w:w w:val="0"/>
              </w:rPr>
              <w:t>3.1.1</w:t>
            </w:r>
            <w:r>
              <w:rPr>
                <w:rFonts w:eastAsiaTheme="minorEastAsia" w:cstheme="minorBidi"/>
                <w:noProof/>
                <w:kern w:val="2"/>
                <w:sz w:val="24"/>
                <w:szCs w:val="24"/>
                <w:lang w:val="en-BE" w:eastAsia="en-BE"/>
                <w14:ligatures w14:val="standardContextual"/>
              </w:rPr>
              <w:tab/>
            </w:r>
            <w:r w:rsidRPr="00DC4CEE">
              <w:rPr>
                <w:rStyle w:val="Hyperlink"/>
                <w:noProof/>
              </w:rPr>
              <w:t>Overview</w:t>
            </w:r>
            <w:r>
              <w:rPr>
                <w:noProof/>
                <w:webHidden/>
              </w:rPr>
              <w:tab/>
            </w:r>
            <w:r>
              <w:rPr>
                <w:noProof/>
                <w:webHidden/>
              </w:rPr>
              <w:fldChar w:fldCharType="begin"/>
            </w:r>
            <w:r>
              <w:rPr>
                <w:noProof/>
                <w:webHidden/>
              </w:rPr>
              <w:instrText xml:space="preserve"> PAGEREF _Toc214350528 \h </w:instrText>
            </w:r>
            <w:r>
              <w:rPr>
                <w:noProof/>
                <w:webHidden/>
              </w:rPr>
            </w:r>
            <w:r>
              <w:rPr>
                <w:noProof/>
                <w:webHidden/>
              </w:rPr>
              <w:fldChar w:fldCharType="separate"/>
            </w:r>
            <w:r w:rsidR="00AA08B9">
              <w:rPr>
                <w:noProof/>
                <w:webHidden/>
              </w:rPr>
              <w:t>20</w:t>
            </w:r>
            <w:r>
              <w:rPr>
                <w:noProof/>
                <w:webHidden/>
              </w:rPr>
              <w:fldChar w:fldCharType="end"/>
            </w:r>
          </w:hyperlink>
        </w:p>
        <w:p w14:paraId="7BA2BE54" w14:textId="626F51FD" w:rsidR="00432E09" w:rsidRDefault="00432E09">
          <w:pPr>
            <w:pStyle w:val="TOC3"/>
            <w:tabs>
              <w:tab w:val="left" w:pos="1320"/>
              <w:tab w:val="right" w:leader="dot" w:pos="9629"/>
            </w:tabs>
            <w:rPr>
              <w:rFonts w:eastAsiaTheme="minorEastAsia" w:cstheme="minorBidi"/>
              <w:noProof/>
              <w:kern w:val="2"/>
              <w:sz w:val="24"/>
              <w:szCs w:val="24"/>
              <w:lang w:val="en-BE" w:eastAsia="en-BE"/>
              <w14:ligatures w14:val="standardContextual"/>
            </w:rPr>
          </w:pPr>
          <w:hyperlink w:anchor="_Toc214350529" w:history="1">
            <w:r w:rsidRPr="00DC4CEE">
              <w:rPr>
                <w:rStyle w:val="Hyperlink"/>
                <w:rFonts w:cstheme="minorHAnsi"/>
                <w:noProof/>
                <w:snapToGrid w:val="0"/>
                <w:w w:val="0"/>
              </w:rPr>
              <w:t>3.1.2</w:t>
            </w:r>
            <w:r>
              <w:rPr>
                <w:rFonts w:eastAsiaTheme="minorEastAsia" w:cstheme="minorBidi"/>
                <w:noProof/>
                <w:kern w:val="2"/>
                <w:sz w:val="24"/>
                <w:szCs w:val="24"/>
                <w:lang w:val="en-BE" w:eastAsia="en-BE"/>
                <w14:ligatures w14:val="standardContextual"/>
              </w:rPr>
              <w:tab/>
            </w:r>
            <w:r w:rsidRPr="00DC4CEE">
              <w:rPr>
                <w:rStyle w:val="Hyperlink"/>
                <w:noProof/>
              </w:rPr>
              <w:t>DUT information</w:t>
            </w:r>
            <w:r>
              <w:rPr>
                <w:noProof/>
                <w:webHidden/>
              </w:rPr>
              <w:tab/>
            </w:r>
            <w:r>
              <w:rPr>
                <w:noProof/>
                <w:webHidden/>
              </w:rPr>
              <w:fldChar w:fldCharType="begin"/>
            </w:r>
            <w:r>
              <w:rPr>
                <w:noProof/>
                <w:webHidden/>
              </w:rPr>
              <w:instrText xml:space="preserve"> PAGEREF _Toc214350529 \h </w:instrText>
            </w:r>
            <w:r>
              <w:rPr>
                <w:noProof/>
                <w:webHidden/>
              </w:rPr>
            </w:r>
            <w:r>
              <w:rPr>
                <w:noProof/>
                <w:webHidden/>
              </w:rPr>
              <w:fldChar w:fldCharType="separate"/>
            </w:r>
            <w:r w:rsidR="00AA08B9">
              <w:rPr>
                <w:noProof/>
                <w:webHidden/>
              </w:rPr>
              <w:t>21</w:t>
            </w:r>
            <w:r>
              <w:rPr>
                <w:noProof/>
                <w:webHidden/>
              </w:rPr>
              <w:fldChar w:fldCharType="end"/>
            </w:r>
          </w:hyperlink>
        </w:p>
        <w:p w14:paraId="2D6C9082" w14:textId="715D7244" w:rsidR="00432E09" w:rsidRDefault="00432E09">
          <w:pPr>
            <w:pStyle w:val="TOC3"/>
            <w:tabs>
              <w:tab w:val="left" w:pos="1320"/>
              <w:tab w:val="right" w:leader="dot" w:pos="9629"/>
            </w:tabs>
            <w:rPr>
              <w:rFonts w:eastAsiaTheme="minorEastAsia" w:cstheme="minorBidi"/>
              <w:noProof/>
              <w:kern w:val="2"/>
              <w:sz w:val="24"/>
              <w:szCs w:val="24"/>
              <w:lang w:val="en-BE" w:eastAsia="en-BE"/>
              <w14:ligatures w14:val="standardContextual"/>
            </w:rPr>
          </w:pPr>
          <w:hyperlink w:anchor="_Toc214350530" w:history="1">
            <w:r w:rsidRPr="00DC4CEE">
              <w:rPr>
                <w:rStyle w:val="Hyperlink"/>
                <w:rFonts w:cstheme="minorHAnsi"/>
                <w:noProof/>
                <w:snapToGrid w:val="0"/>
                <w:w w:val="0"/>
              </w:rPr>
              <w:t>3.1.3</w:t>
            </w:r>
            <w:r>
              <w:rPr>
                <w:rFonts w:eastAsiaTheme="minorEastAsia" w:cstheme="minorBidi"/>
                <w:noProof/>
                <w:kern w:val="2"/>
                <w:sz w:val="24"/>
                <w:szCs w:val="24"/>
                <w:lang w:val="en-BE" w:eastAsia="en-BE"/>
                <w14:ligatures w14:val="standardContextual"/>
              </w:rPr>
              <w:tab/>
            </w:r>
            <w:r w:rsidRPr="00DC4CEE">
              <w:rPr>
                <w:rStyle w:val="Hyperlink"/>
                <w:noProof/>
              </w:rPr>
              <w:t>Pin load requirements</w:t>
            </w:r>
            <w:r>
              <w:rPr>
                <w:noProof/>
                <w:webHidden/>
              </w:rPr>
              <w:tab/>
            </w:r>
            <w:r>
              <w:rPr>
                <w:noProof/>
                <w:webHidden/>
              </w:rPr>
              <w:fldChar w:fldCharType="begin"/>
            </w:r>
            <w:r>
              <w:rPr>
                <w:noProof/>
                <w:webHidden/>
              </w:rPr>
              <w:instrText xml:space="preserve"> PAGEREF _Toc214350530 \h </w:instrText>
            </w:r>
            <w:r>
              <w:rPr>
                <w:noProof/>
                <w:webHidden/>
              </w:rPr>
            </w:r>
            <w:r>
              <w:rPr>
                <w:noProof/>
                <w:webHidden/>
              </w:rPr>
              <w:fldChar w:fldCharType="separate"/>
            </w:r>
            <w:r w:rsidR="00AA08B9">
              <w:rPr>
                <w:noProof/>
                <w:webHidden/>
              </w:rPr>
              <w:t>23</w:t>
            </w:r>
            <w:r>
              <w:rPr>
                <w:noProof/>
                <w:webHidden/>
              </w:rPr>
              <w:fldChar w:fldCharType="end"/>
            </w:r>
          </w:hyperlink>
        </w:p>
        <w:p w14:paraId="38F08599" w14:textId="7055F2AF" w:rsidR="00432E09" w:rsidRDefault="00432E09">
          <w:pPr>
            <w:pStyle w:val="TOC3"/>
            <w:tabs>
              <w:tab w:val="left" w:pos="1320"/>
              <w:tab w:val="right" w:leader="dot" w:pos="9629"/>
            </w:tabs>
            <w:rPr>
              <w:rFonts w:eastAsiaTheme="minorEastAsia" w:cstheme="minorBidi"/>
              <w:noProof/>
              <w:kern w:val="2"/>
              <w:sz w:val="24"/>
              <w:szCs w:val="24"/>
              <w:lang w:val="en-BE" w:eastAsia="en-BE"/>
              <w14:ligatures w14:val="standardContextual"/>
            </w:rPr>
          </w:pPr>
          <w:hyperlink w:anchor="_Toc214350531" w:history="1">
            <w:r w:rsidRPr="00DC4CEE">
              <w:rPr>
                <w:rStyle w:val="Hyperlink"/>
                <w:rFonts w:cstheme="minorHAnsi"/>
                <w:noProof/>
                <w:snapToGrid w:val="0"/>
                <w:w w:val="0"/>
              </w:rPr>
              <w:t>3.1.4</w:t>
            </w:r>
            <w:r>
              <w:rPr>
                <w:rFonts w:eastAsiaTheme="minorEastAsia" w:cstheme="minorBidi"/>
                <w:noProof/>
                <w:kern w:val="2"/>
                <w:sz w:val="24"/>
                <w:szCs w:val="24"/>
                <w:lang w:val="en-BE" w:eastAsia="en-BE"/>
                <w14:ligatures w14:val="standardContextual"/>
              </w:rPr>
              <w:tab/>
            </w:r>
            <w:r w:rsidRPr="00DC4CEE">
              <w:rPr>
                <w:rStyle w:val="Hyperlink"/>
                <w:noProof/>
              </w:rPr>
              <w:t>Daughter board and external components</w:t>
            </w:r>
            <w:r>
              <w:rPr>
                <w:noProof/>
                <w:webHidden/>
              </w:rPr>
              <w:tab/>
            </w:r>
            <w:r>
              <w:rPr>
                <w:noProof/>
                <w:webHidden/>
              </w:rPr>
              <w:fldChar w:fldCharType="begin"/>
            </w:r>
            <w:r>
              <w:rPr>
                <w:noProof/>
                <w:webHidden/>
              </w:rPr>
              <w:instrText xml:space="preserve"> PAGEREF _Toc214350531 \h </w:instrText>
            </w:r>
            <w:r>
              <w:rPr>
                <w:noProof/>
                <w:webHidden/>
              </w:rPr>
            </w:r>
            <w:r>
              <w:rPr>
                <w:noProof/>
                <w:webHidden/>
              </w:rPr>
              <w:fldChar w:fldCharType="separate"/>
            </w:r>
            <w:r w:rsidR="00AA08B9">
              <w:rPr>
                <w:noProof/>
                <w:webHidden/>
              </w:rPr>
              <w:t>24</w:t>
            </w:r>
            <w:r>
              <w:rPr>
                <w:noProof/>
                <w:webHidden/>
              </w:rPr>
              <w:fldChar w:fldCharType="end"/>
            </w:r>
          </w:hyperlink>
        </w:p>
        <w:p w14:paraId="7E420529" w14:textId="7F788173" w:rsidR="00432E09" w:rsidRDefault="00432E09">
          <w:pPr>
            <w:pStyle w:val="TOC3"/>
            <w:tabs>
              <w:tab w:val="left" w:pos="1320"/>
              <w:tab w:val="right" w:leader="dot" w:pos="9629"/>
            </w:tabs>
            <w:rPr>
              <w:rFonts w:eastAsiaTheme="minorEastAsia" w:cstheme="minorBidi"/>
              <w:noProof/>
              <w:kern w:val="2"/>
              <w:sz w:val="24"/>
              <w:szCs w:val="24"/>
              <w:lang w:val="en-BE" w:eastAsia="en-BE"/>
              <w14:ligatures w14:val="standardContextual"/>
            </w:rPr>
          </w:pPr>
          <w:hyperlink w:anchor="_Toc214350532" w:history="1">
            <w:r w:rsidRPr="00DC4CEE">
              <w:rPr>
                <w:rStyle w:val="Hyperlink"/>
                <w:rFonts w:cstheme="minorHAnsi"/>
                <w:noProof/>
                <w:snapToGrid w:val="0"/>
                <w:w w:val="0"/>
              </w:rPr>
              <w:t>3.1.5</w:t>
            </w:r>
            <w:r>
              <w:rPr>
                <w:rFonts w:eastAsiaTheme="minorEastAsia" w:cstheme="minorBidi"/>
                <w:noProof/>
                <w:kern w:val="2"/>
                <w:sz w:val="24"/>
                <w:szCs w:val="24"/>
                <w:lang w:val="en-BE" w:eastAsia="en-BE"/>
                <w14:ligatures w14:val="standardContextual"/>
              </w:rPr>
              <w:tab/>
            </w:r>
            <w:r w:rsidRPr="00DC4CEE">
              <w:rPr>
                <w:rStyle w:val="Hyperlink"/>
                <w:noProof/>
              </w:rPr>
              <w:t>Measurement board</w:t>
            </w:r>
            <w:r>
              <w:rPr>
                <w:noProof/>
                <w:webHidden/>
              </w:rPr>
              <w:tab/>
            </w:r>
            <w:r>
              <w:rPr>
                <w:noProof/>
                <w:webHidden/>
              </w:rPr>
              <w:fldChar w:fldCharType="begin"/>
            </w:r>
            <w:r>
              <w:rPr>
                <w:noProof/>
                <w:webHidden/>
              </w:rPr>
              <w:instrText xml:space="preserve"> PAGEREF _Toc214350532 \h </w:instrText>
            </w:r>
            <w:r>
              <w:rPr>
                <w:noProof/>
                <w:webHidden/>
              </w:rPr>
            </w:r>
            <w:r>
              <w:rPr>
                <w:noProof/>
                <w:webHidden/>
              </w:rPr>
              <w:fldChar w:fldCharType="separate"/>
            </w:r>
            <w:r w:rsidR="00AA08B9">
              <w:rPr>
                <w:noProof/>
                <w:webHidden/>
              </w:rPr>
              <w:t>25</w:t>
            </w:r>
            <w:r>
              <w:rPr>
                <w:noProof/>
                <w:webHidden/>
              </w:rPr>
              <w:fldChar w:fldCharType="end"/>
            </w:r>
          </w:hyperlink>
        </w:p>
        <w:p w14:paraId="45CCFA25" w14:textId="3B93E07C" w:rsidR="00432E09" w:rsidRDefault="00432E09">
          <w:pPr>
            <w:pStyle w:val="TOC3"/>
            <w:tabs>
              <w:tab w:val="left" w:pos="1320"/>
              <w:tab w:val="right" w:leader="dot" w:pos="9629"/>
            </w:tabs>
            <w:rPr>
              <w:rFonts w:eastAsiaTheme="minorEastAsia" w:cstheme="minorBidi"/>
              <w:noProof/>
              <w:kern w:val="2"/>
              <w:sz w:val="24"/>
              <w:szCs w:val="24"/>
              <w:lang w:val="en-BE" w:eastAsia="en-BE"/>
              <w14:ligatures w14:val="standardContextual"/>
            </w:rPr>
          </w:pPr>
          <w:hyperlink w:anchor="_Toc214350533" w:history="1">
            <w:r w:rsidRPr="00DC4CEE">
              <w:rPr>
                <w:rStyle w:val="Hyperlink"/>
                <w:rFonts w:cstheme="minorHAnsi"/>
                <w:noProof/>
                <w:snapToGrid w:val="0"/>
                <w:w w:val="0"/>
              </w:rPr>
              <w:t>3.1.6</w:t>
            </w:r>
            <w:r>
              <w:rPr>
                <w:rFonts w:eastAsiaTheme="minorEastAsia" w:cstheme="minorBidi"/>
                <w:noProof/>
                <w:kern w:val="2"/>
                <w:sz w:val="24"/>
                <w:szCs w:val="24"/>
                <w:lang w:val="en-BE" w:eastAsia="en-BE"/>
                <w14:ligatures w14:val="standardContextual"/>
              </w:rPr>
              <w:tab/>
            </w:r>
            <w:r w:rsidRPr="00DC4CEE">
              <w:rPr>
                <w:rStyle w:val="Hyperlink"/>
                <w:noProof/>
              </w:rPr>
              <w:t>Power supplies</w:t>
            </w:r>
            <w:r>
              <w:rPr>
                <w:noProof/>
                <w:webHidden/>
              </w:rPr>
              <w:tab/>
            </w:r>
            <w:r>
              <w:rPr>
                <w:noProof/>
                <w:webHidden/>
              </w:rPr>
              <w:fldChar w:fldCharType="begin"/>
            </w:r>
            <w:r>
              <w:rPr>
                <w:noProof/>
                <w:webHidden/>
              </w:rPr>
              <w:instrText xml:space="preserve"> PAGEREF _Toc214350533 \h </w:instrText>
            </w:r>
            <w:r>
              <w:rPr>
                <w:noProof/>
                <w:webHidden/>
              </w:rPr>
            </w:r>
            <w:r>
              <w:rPr>
                <w:noProof/>
                <w:webHidden/>
              </w:rPr>
              <w:fldChar w:fldCharType="separate"/>
            </w:r>
            <w:r w:rsidR="00AA08B9">
              <w:rPr>
                <w:noProof/>
                <w:webHidden/>
              </w:rPr>
              <w:t>26</w:t>
            </w:r>
            <w:r>
              <w:rPr>
                <w:noProof/>
                <w:webHidden/>
              </w:rPr>
              <w:fldChar w:fldCharType="end"/>
            </w:r>
          </w:hyperlink>
        </w:p>
        <w:p w14:paraId="63A527D8" w14:textId="309CEC57" w:rsidR="00432E09" w:rsidRDefault="00432E09">
          <w:pPr>
            <w:pStyle w:val="TOC2"/>
            <w:tabs>
              <w:tab w:val="left" w:pos="880"/>
              <w:tab w:val="right" w:leader="dot" w:pos="9629"/>
            </w:tabs>
            <w:rPr>
              <w:rFonts w:eastAsiaTheme="minorEastAsia" w:cstheme="minorBidi"/>
              <w:noProof/>
              <w:kern w:val="2"/>
              <w:sz w:val="24"/>
              <w:szCs w:val="24"/>
              <w:lang w:val="en-BE" w:eastAsia="en-BE"/>
              <w14:ligatures w14:val="standardContextual"/>
            </w:rPr>
          </w:pPr>
          <w:hyperlink w:anchor="_Toc214350534" w:history="1">
            <w:r w:rsidRPr="00DC4CEE">
              <w:rPr>
                <w:rStyle w:val="Hyperlink"/>
                <w:noProof/>
              </w:rPr>
              <w:t>3.2</w:t>
            </w:r>
            <w:r>
              <w:rPr>
                <w:rFonts w:eastAsiaTheme="minorEastAsia" w:cstheme="minorBidi"/>
                <w:noProof/>
                <w:kern w:val="2"/>
                <w:sz w:val="24"/>
                <w:szCs w:val="24"/>
                <w:lang w:val="en-BE" w:eastAsia="en-BE"/>
                <w14:ligatures w14:val="standardContextual"/>
              </w:rPr>
              <w:tab/>
            </w:r>
            <w:r w:rsidRPr="00DC4CEE">
              <w:rPr>
                <w:rStyle w:val="Hyperlink"/>
                <w:noProof/>
              </w:rPr>
              <w:t>Test software</w:t>
            </w:r>
            <w:r>
              <w:rPr>
                <w:noProof/>
                <w:webHidden/>
              </w:rPr>
              <w:tab/>
            </w:r>
            <w:r>
              <w:rPr>
                <w:noProof/>
                <w:webHidden/>
              </w:rPr>
              <w:fldChar w:fldCharType="begin"/>
            </w:r>
            <w:r>
              <w:rPr>
                <w:noProof/>
                <w:webHidden/>
              </w:rPr>
              <w:instrText xml:space="preserve"> PAGEREF _Toc214350534 \h </w:instrText>
            </w:r>
            <w:r>
              <w:rPr>
                <w:noProof/>
                <w:webHidden/>
              </w:rPr>
            </w:r>
            <w:r>
              <w:rPr>
                <w:noProof/>
                <w:webHidden/>
              </w:rPr>
              <w:fldChar w:fldCharType="separate"/>
            </w:r>
            <w:r w:rsidR="00AA08B9">
              <w:rPr>
                <w:noProof/>
                <w:webHidden/>
              </w:rPr>
              <w:t>27</w:t>
            </w:r>
            <w:r>
              <w:rPr>
                <w:noProof/>
                <w:webHidden/>
              </w:rPr>
              <w:fldChar w:fldCharType="end"/>
            </w:r>
          </w:hyperlink>
        </w:p>
        <w:p w14:paraId="51F67178" w14:textId="63249B8B" w:rsidR="00432E09" w:rsidRDefault="00432E09">
          <w:pPr>
            <w:pStyle w:val="TOC3"/>
            <w:tabs>
              <w:tab w:val="left" w:pos="1320"/>
              <w:tab w:val="right" w:leader="dot" w:pos="9629"/>
            </w:tabs>
            <w:rPr>
              <w:rFonts w:eastAsiaTheme="minorEastAsia" w:cstheme="minorBidi"/>
              <w:noProof/>
              <w:kern w:val="2"/>
              <w:sz w:val="24"/>
              <w:szCs w:val="24"/>
              <w:lang w:val="en-BE" w:eastAsia="en-BE"/>
              <w14:ligatures w14:val="standardContextual"/>
            </w:rPr>
          </w:pPr>
          <w:hyperlink w:anchor="_Toc214350535" w:history="1">
            <w:r w:rsidRPr="00DC4CEE">
              <w:rPr>
                <w:rStyle w:val="Hyperlink"/>
                <w:rFonts w:cstheme="minorHAnsi"/>
                <w:noProof/>
                <w:snapToGrid w:val="0"/>
                <w:w w:val="0"/>
              </w:rPr>
              <w:t>3.2.1</w:t>
            </w:r>
            <w:r>
              <w:rPr>
                <w:rFonts w:eastAsiaTheme="minorEastAsia" w:cstheme="minorBidi"/>
                <w:noProof/>
                <w:kern w:val="2"/>
                <w:sz w:val="24"/>
                <w:szCs w:val="24"/>
                <w:lang w:val="en-BE" w:eastAsia="en-BE"/>
                <w14:ligatures w14:val="standardContextual"/>
              </w:rPr>
              <w:tab/>
            </w:r>
            <w:r w:rsidRPr="00DC4CEE">
              <w:rPr>
                <w:rStyle w:val="Hyperlink"/>
                <w:noProof/>
              </w:rPr>
              <w:t>Overview</w:t>
            </w:r>
            <w:r>
              <w:rPr>
                <w:noProof/>
                <w:webHidden/>
              </w:rPr>
              <w:tab/>
            </w:r>
            <w:r>
              <w:rPr>
                <w:noProof/>
                <w:webHidden/>
              </w:rPr>
              <w:fldChar w:fldCharType="begin"/>
            </w:r>
            <w:r>
              <w:rPr>
                <w:noProof/>
                <w:webHidden/>
              </w:rPr>
              <w:instrText xml:space="preserve"> PAGEREF _Toc214350535 \h </w:instrText>
            </w:r>
            <w:r>
              <w:rPr>
                <w:noProof/>
                <w:webHidden/>
              </w:rPr>
            </w:r>
            <w:r>
              <w:rPr>
                <w:noProof/>
                <w:webHidden/>
              </w:rPr>
              <w:fldChar w:fldCharType="separate"/>
            </w:r>
            <w:r w:rsidR="00AA08B9">
              <w:rPr>
                <w:noProof/>
                <w:webHidden/>
              </w:rPr>
              <w:t>27</w:t>
            </w:r>
            <w:r>
              <w:rPr>
                <w:noProof/>
                <w:webHidden/>
              </w:rPr>
              <w:fldChar w:fldCharType="end"/>
            </w:r>
          </w:hyperlink>
        </w:p>
        <w:p w14:paraId="766BE6ED" w14:textId="7C281D73" w:rsidR="00432E09" w:rsidRDefault="00432E09">
          <w:pPr>
            <w:pStyle w:val="TOC3"/>
            <w:tabs>
              <w:tab w:val="left" w:pos="1320"/>
              <w:tab w:val="right" w:leader="dot" w:pos="9629"/>
            </w:tabs>
            <w:rPr>
              <w:rFonts w:eastAsiaTheme="minorEastAsia" w:cstheme="minorBidi"/>
              <w:noProof/>
              <w:kern w:val="2"/>
              <w:sz w:val="24"/>
              <w:szCs w:val="24"/>
              <w:lang w:val="en-BE" w:eastAsia="en-BE"/>
              <w14:ligatures w14:val="standardContextual"/>
            </w:rPr>
          </w:pPr>
          <w:hyperlink w:anchor="_Toc214350536" w:history="1">
            <w:r w:rsidRPr="00DC4CEE">
              <w:rPr>
                <w:rStyle w:val="Hyperlink"/>
                <w:rFonts w:cstheme="minorHAnsi"/>
                <w:noProof/>
                <w:snapToGrid w:val="0"/>
                <w:w w:val="0"/>
              </w:rPr>
              <w:t>3.2.2</w:t>
            </w:r>
            <w:r>
              <w:rPr>
                <w:rFonts w:eastAsiaTheme="minorEastAsia" w:cstheme="minorBidi"/>
                <w:noProof/>
                <w:kern w:val="2"/>
                <w:sz w:val="24"/>
                <w:szCs w:val="24"/>
                <w:lang w:val="en-BE" w:eastAsia="en-BE"/>
                <w14:ligatures w14:val="standardContextual"/>
              </w:rPr>
              <w:tab/>
            </w:r>
            <w:r w:rsidRPr="00DC4CEE">
              <w:rPr>
                <w:rStyle w:val="Hyperlink"/>
                <w:noProof/>
              </w:rPr>
              <w:t>Park state routine</w:t>
            </w:r>
            <w:r>
              <w:rPr>
                <w:noProof/>
                <w:webHidden/>
              </w:rPr>
              <w:tab/>
            </w:r>
            <w:r>
              <w:rPr>
                <w:noProof/>
                <w:webHidden/>
              </w:rPr>
              <w:fldChar w:fldCharType="begin"/>
            </w:r>
            <w:r>
              <w:rPr>
                <w:noProof/>
                <w:webHidden/>
              </w:rPr>
              <w:instrText xml:space="preserve"> PAGEREF _Toc214350536 \h </w:instrText>
            </w:r>
            <w:r>
              <w:rPr>
                <w:noProof/>
                <w:webHidden/>
              </w:rPr>
            </w:r>
            <w:r>
              <w:rPr>
                <w:noProof/>
                <w:webHidden/>
              </w:rPr>
              <w:fldChar w:fldCharType="separate"/>
            </w:r>
            <w:r w:rsidR="00AA08B9">
              <w:rPr>
                <w:noProof/>
                <w:webHidden/>
              </w:rPr>
              <w:t>27</w:t>
            </w:r>
            <w:r>
              <w:rPr>
                <w:noProof/>
                <w:webHidden/>
              </w:rPr>
              <w:fldChar w:fldCharType="end"/>
            </w:r>
          </w:hyperlink>
        </w:p>
        <w:p w14:paraId="2487063D" w14:textId="2DFD012D" w:rsidR="00432E09" w:rsidRDefault="00432E09">
          <w:pPr>
            <w:pStyle w:val="TOC3"/>
            <w:tabs>
              <w:tab w:val="left" w:pos="1320"/>
              <w:tab w:val="right" w:leader="dot" w:pos="9629"/>
            </w:tabs>
            <w:rPr>
              <w:rFonts w:eastAsiaTheme="minorEastAsia" w:cstheme="minorBidi"/>
              <w:noProof/>
              <w:kern w:val="2"/>
              <w:sz w:val="24"/>
              <w:szCs w:val="24"/>
              <w:lang w:val="en-BE" w:eastAsia="en-BE"/>
              <w14:ligatures w14:val="standardContextual"/>
            </w:rPr>
          </w:pPr>
          <w:hyperlink w:anchor="_Toc214350537" w:history="1">
            <w:r w:rsidRPr="00DC4CEE">
              <w:rPr>
                <w:rStyle w:val="Hyperlink"/>
                <w:rFonts w:cstheme="minorHAnsi"/>
                <w:noProof/>
                <w:snapToGrid w:val="0"/>
                <w:w w:val="0"/>
              </w:rPr>
              <w:t>3.2.3</w:t>
            </w:r>
            <w:r>
              <w:rPr>
                <w:rFonts w:eastAsiaTheme="minorEastAsia" w:cstheme="minorBidi"/>
                <w:noProof/>
                <w:kern w:val="2"/>
                <w:sz w:val="24"/>
                <w:szCs w:val="24"/>
                <w:lang w:val="en-BE" w:eastAsia="en-BE"/>
                <w14:ligatures w14:val="standardContextual"/>
              </w:rPr>
              <w:tab/>
            </w:r>
            <w:r w:rsidRPr="00DC4CEE">
              <w:rPr>
                <w:rStyle w:val="Hyperlink"/>
                <w:noProof/>
              </w:rPr>
              <w:t>Power cycle routines</w:t>
            </w:r>
            <w:r>
              <w:rPr>
                <w:noProof/>
                <w:webHidden/>
              </w:rPr>
              <w:tab/>
            </w:r>
            <w:r>
              <w:rPr>
                <w:noProof/>
                <w:webHidden/>
              </w:rPr>
              <w:fldChar w:fldCharType="begin"/>
            </w:r>
            <w:r>
              <w:rPr>
                <w:noProof/>
                <w:webHidden/>
              </w:rPr>
              <w:instrText xml:space="preserve"> PAGEREF _Toc214350537 \h </w:instrText>
            </w:r>
            <w:r>
              <w:rPr>
                <w:noProof/>
                <w:webHidden/>
              </w:rPr>
            </w:r>
            <w:r>
              <w:rPr>
                <w:noProof/>
                <w:webHidden/>
              </w:rPr>
              <w:fldChar w:fldCharType="separate"/>
            </w:r>
            <w:r w:rsidR="00AA08B9">
              <w:rPr>
                <w:noProof/>
                <w:webHidden/>
              </w:rPr>
              <w:t>29</w:t>
            </w:r>
            <w:r>
              <w:rPr>
                <w:noProof/>
                <w:webHidden/>
              </w:rPr>
              <w:fldChar w:fldCharType="end"/>
            </w:r>
          </w:hyperlink>
        </w:p>
        <w:p w14:paraId="6B071A9D" w14:textId="7BCC3F23" w:rsidR="00432E09" w:rsidRDefault="00432E09">
          <w:pPr>
            <w:pStyle w:val="TOC3"/>
            <w:tabs>
              <w:tab w:val="left" w:pos="1320"/>
              <w:tab w:val="right" w:leader="dot" w:pos="9629"/>
            </w:tabs>
            <w:rPr>
              <w:rFonts w:eastAsiaTheme="minorEastAsia" w:cstheme="minorBidi"/>
              <w:noProof/>
              <w:kern w:val="2"/>
              <w:sz w:val="24"/>
              <w:szCs w:val="24"/>
              <w:lang w:val="en-BE" w:eastAsia="en-BE"/>
              <w14:ligatures w14:val="standardContextual"/>
            </w:rPr>
          </w:pPr>
          <w:hyperlink w:anchor="_Toc214350538" w:history="1">
            <w:r w:rsidRPr="00DC4CEE">
              <w:rPr>
                <w:rStyle w:val="Hyperlink"/>
                <w:rFonts w:cstheme="minorHAnsi"/>
                <w:noProof/>
                <w:snapToGrid w:val="0"/>
                <w:w w:val="0"/>
              </w:rPr>
              <w:t>3.2.4</w:t>
            </w:r>
            <w:r>
              <w:rPr>
                <w:rFonts w:eastAsiaTheme="minorEastAsia" w:cstheme="minorBidi"/>
                <w:noProof/>
                <w:kern w:val="2"/>
                <w:sz w:val="24"/>
                <w:szCs w:val="24"/>
                <w:lang w:val="en-BE" w:eastAsia="en-BE"/>
                <w14:ligatures w14:val="standardContextual"/>
              </w:rPr>
              <w:tab/>
            </w:r>
            <w:r w:rsidRPr="00DC4CEE">
              <w:rPr>
                <w:rStyle w:val="Hyperlink"/>
                <w:noProof/>
              </w:rPr>
              <w:t>Design for test (DfT) features</w:t>
            </w:r>
            <w:r>
              <w:rPr>
                <w:noProof/>
                <w:webHidden/>
              </w:rPr>
              <w:tab/>
            </w:r>
            <w:r>
              <w:rPr>
                <w:noProof/>
                <w:webHidden/>
              </w:rPr>
              <w:fldChar w:fldCharType="begin"/>
            </w:r>
            <w:r>
              <w:rPr>
                <w:noProof/>
                <w:webHidden/>
              </w:rPr>
              <w:instrText xml:space="preserve"> PAGEREF _Toc214350538 \h </w:instrText>
            </w:r>
            <w:r>
              <w:rPr>
                <w:noProof/>
                <w:webHidden/>
              </w:rPr>
            </w:r>
            <w:r>
              <w:rPr>
                <w:noProof/>
                <w:webHidden/>
              </w:rPr>
              <w:fldChar w:fldCharType="separate"/>
            </w:r>
            <w:r w:rsidR="00AA08B9">
              <w:rPr>
                <w:noProof/>
                <w:webHidden/>
              </w:rPr>
              <w:t>30</w:t>
            </w:r>
            <w:r>
              <w:rPr>
                <w:noProof/>
                <w:webHidden/>
              </w:rPr>
              <w:fldChar w:fldCharType="end"/>
            </w:r>
          </w:hyperlink>
        </w:p>
        <w:p w14:paraId="0A94EBAE" w14:textId="21AC0B29" w:rsidR="00432E09" w:rsidRDefault="00432E09">
          <w:pPr>
            <w:pStyle w:val="TOC1"/>
            <w:tabs>
              <w:tab w:val="left" w:pos="400"/>
            </w:tabs>
            <w:rPr>
              <w:rFonts w:eastAsiaTheme="minorEastAsia" w:cstheme="minorBidi"/>
              <w:noProof/>
              <w:kern w:val="2"/>
              <w:sz w:val="24"/>
              <w:szCs w:val="24"/>
              <w:lang w:val="en-BE" w:eastAsia="en-BE"/>
              <w14:ligatures w14:val="standardContextual"/>
            </w:rPr>
          </w:pPr>
          <w:hyperlink w:anchor="_Toc214350539" w:history="1">
            <w:r w:rsidRPr="00DC4CEE">
              <w:rPr>
                <w:rStyle w:val="Hyperlink"/>
                <w:noProof/>
                <w:lang w:val="en-US"/>
              </w:rPr>
              <w:t>4</w:t>
            </w:r>
            <w:r>
              <w:rPr>
                <w:rFonts w:eastAsiaTheme="minorEastAsia" w:cstheme="minorBidi"/>
                <w:noProof/>
                <w:kern w:val="2"/>
                <w:sz w:val="24"/>
                <w:szCs w:val="24"/>
                <w:lang w:val="en-BE" w:eastAsia="en-BE"/>
                <w14:ligatures w14:val="standardContextual"/>
              </w:rPr>
              <w:tab/>
            </w:r>
            <w:r w:rsidRPr="00DC4CEE">
              <w:rPr>
                <w:rStyle w:val="Hyperlink"/>
                <w:noProof/>
              </w:rPr>
              <w:t>Test procedures</w:t>
            </w:r>
            <w:r>
              <w:rPr>
                <w:noProof/>
                <w:webHidden/>
              </w:rPr>
              <w:tab/>
            </w:r>
            <w:r>
              <w:rPr>
                <w:noProof/>
                <w:webHidden/>
              </w:rPr>
              <w:fldChar w:fldCharType="begin"/>
            </w:r>
            <w:r>
              <w:rPr>
                <w:noProof/>
                <w:webHidden/>
              </w:rPr>
              <w:instrText xml:space="preserve"> PAGEREF _Toc214350539 \h </w:instrText>
            </w:r>
            <w:r>
              <w:rPr>
                <w:noProof/>
                <w:webHidden/>
              </w:rPr>
            </w:r>
            <w:r>
              <w:rPr>
                <w:noProof/>
                <w:webHidden/>
              </w:rPr>
              <w:fldChar w:fldCharType="separate"/>
            </w:r>
            <w:r w:rsidR="00AA08B9">
              <w:rPr>
                <w:noProof/>
                <w:webHidden/>
              </w:rPr>
              <w:t>32</w:t>
            </w:r>
            <w:r>
              <w:rPr>
                <w:noProof/>
                <w:webHidden/>
              </w:rPr>
              <w:fldChar w:fldCharType="end"/>
            </w:r>
          </w:hyperlink>
        </w:p>
        <w:p w14:paraId="0E222265" w14:textId="6AEB92FE" w:rsidR="00432E09" w:rsidRDefault="00432E09">
          <w:pPr>
            <w:pStyle w:val="TOC2"/>
            <w:tabs>
              <w:tab w:val="left" w:pos="880"/>
              <w:tab w:val="right" w:leader="dot" w:pos="9629"/>
            </w:tabs>
            <w:rPr>
              <w:rFonts w:eastAsiaTheme="minorEastAsia" w:cstheme="minorBidi"/>
              <w:noProof/>
              <w:kern w:val="2"/>
              <w:sz w:val="24"/>
              <w:szCs w:val="24"/>
              <w:lang w:val="en-BE" w:eastAsia="en-BE"/>
              <w14:ligatures w14:val="standardContextual"/>
            </w:rPr>
          </w:pPr>
          <w:hyperlink w:anchor="_Toc214350540" w:history="1">
            <w:r w:rsidRPr="00DC4CEE">
              <w:rPr>
                <w:rStyle w:val="Hyperlink"/>
                <w:noProof/>
              </w:rPr>
              <w:t>4.1</w:t>
            </w:r>
            <w:r>
              <w:rPr>
                <w:rFonts w:eastAsiaTheme="minorEastAsia" w:cstheme="minorBidi"/>
                <w:noProof/>
                <w:kern w:val="2"/>
                <w:sz w:val="24"/>
                <w:szCs w:val="24"/>
                <w:lang w:val="en-BE" w:eastAsia="en-BE"/>
                <w14:ligatures w14:val="standardContextual"/>
              </w:rPr>
              <w:tab/>
            </w:r>
            <w:r w:rsidRPr="00DC4CEE">
              <w:rPr>
                <w:rStyle w:val="Hyperlink"/>
                <w:noProof/>
              </w:rPr>
              <w:t>T0001: Continuity Test</w:t>
            </w:r>
            <w:r>
              <w:rPr>
                <w:noProof/>
                <w:webHidden/>
              </w:rPr>
              <w:tab/>
            </w:r>
            <w:r>
              <w:rPr>
                <w:noProof/>
                <w:webHidden/>
              </w:rPr>
              <w:fldChar w:fldCharType="begin"/>
            </w:r>
            <w:r>
              <w:rPr>
                <w:noProof/>
                <w:webHidden/>
              </w:rPr>
              <w:instrText xml:space="preserve"> PAGEREF _Toc214350540 \h </w:instrText>
            </w:r>
            <w:r>
              <w:rPr>
                <w:noProof/>
                <w:webHidden/>
              </w:rPr>
            </w:r>
            <w:r>
              <w:rPr>
                <w:noProof/>
                <w:webHidden/>
              </w:rPr>
              <w:fldChar w:fldCharType="separate"/>
            </w:r>
            <w:r w:rsidR="00AA08B9">
              <w:rPr>
                <w:noProof/>
                <w:webHidden/>
              </w:rPr>
              <w:t>33</w:t>
            </w:r>
            <w:r>
              <w:rPr>
                <w:noProof/>
                <w:webHidden/>
              </w:rPr>
              <w:fldChar w:fldCharType="end"/>
            </w:r>
          </w:hyperlink>
        </w:p>
        <w:p w14:paraId="4E8E284D" w14:textId="5CABED6A" w:rsidR="00432E09" w:rsidRDefault="00432E09">
          <w:pPr>
            <w:pStyle w:val="TOC2"/>
            <w:tabs>
              <w:tab w:val="left" w:pos="880"/>
              <w:tab w:val="right" w:leader="dot" w:pos="9629"/>
            </w:tabs>
            <w:rPr>
              <w:rFonts w:eastAsiaTheme="minorEastAsia" w:cstheme="minorBidi"/>
              <w:noProof/>
              <w:kern w:val="2"/>
              <w:sz w:val="24"/>
              <w:szCs w:val="24"/>
              <w:lang w:val="en-BE" w:eastAsia="en-BE"/>
              <w14:ligatures w14:val="standardContextual"/>
            </w:rPr>
          </w:pPr>
          <w:hyperlink w:anchor="_Toc214350541" w:history="1">
            <w:r w:rsidRPr="00DC4CEE">
              <w:rPr>
                <w:rStyle w:val="Hyperlink"/>
                <w:noProof/>
              </w:rPr>
              <w:t>4.2</w:t>
            </w:r>
            <w:r>
              <w:rPr>
                <w:rFonts w:eastAsiaTheme="minorEastAsia" w:cstheme="minorBidi"/>
                <w:noProof/>
                <w:kern w:val="2"/>
                <w:sz w:val="24"/>
                <w:szCs w:val="24"/>
                <w:lang w:val="en-BE" w:eastAsia="en-BE"/>
                <w14:ligatures w14:val="standardContextual"/>
              </w:rPr>
              <w:tab/>
            </w:r>
            <w:r w:rsidRPr="00DC4CEE">
              <w:rPr>
                <w:rStyle w:val="Hyperlink"/>
                <w:noProof/>
              </w:rPr>
              <w:t>T0002: Power Short Test</w:t>
            </w:r>
            <w:r>
              <w:rPr>
                <w:noProof/>
                <w:webHidden/>
              </w:rPr>
              <w:tab/>
            </w:r>
            <w:r>
              <w:rPr>
                <w:noProof/>
                <w:webHidden/>
              </w:rPr>
              <w:fldChar w:fldCharType="begin"/>
            </w:r>
            <w:r>
              <w:rPr>
                <w:noProof/>
                <w:webHidden/>
              </w:rPr>
              <w:instrText xml:space="preserve"> PAGEREF _Toc214350541 \h </w:instrText>
            </w:r>
            <w:r>
              <w:rPr>
                <w:noProof/>
                <w:webHidden/>
              </w:rPr>
            </w:r>
            <w:r>
              <w:rPr>
                <w:noProof/>
                <w:webHidden/>
              </w:rPr>
              <w:fldChar w:fldCharType="separate"/>
            </w:r>
            <w:r w:rsidR="00AA08B9">
              <w:rPr>
                <w:noProof/>
                <w:webHidden/>
              </w:rPr>
              <w:t>34</w:t>
            </w:r>
            <w:r>
              <w:rPr>
                <w:noProof/>
                <w:webHidden/>
              </w:rPr>
              <w:fldChar w:fldCharType="end"/>
            </w:r>
          </w:hyperlink>
        </w:p>
        <w:p w14:paraId="3EACE0DF" w14:textId="3D629DC1" w:rsidR="00432E09" w:rsidRDefault="00432E09">
          <w:pPr>
            <w:pStyle w:val="TOC2"/>
            <w:tabs>
              <w:tab w:val="left" w:pos="880"/>
              <w:tab w:val="right" w:leader="dot" w:pos="9629"/>
            </w:tabs>
            <w:rPr>
              <w:rFonts w:eastAsiaTheme="minorEastAsia" w:cstheme="minorBidi"/>
              <w:noProof/>
              <w:kern w:val="2"/>
              <w:sz w:val="24"/>
              <w:szCs w:val="24"/>
              <w:lang w:val="en-BE" w:eastAsia="en-BE"/>
              <w14:ligatures w14:val="standardContextual"/>
            </w:rPr>
          </w:pPr>
          <w:hyperlink w:anchor="_Toc214350542" w:history="1">
            <w:r w:rsidRPr="00DC4CEE">
              <w:rPr>
                <w:rStyle w:val="Hyperlink"/>
                <w:noProof/>
              </w:rPr>
              <w:t>4.3</w:t>
            </w:r>
            <w:r>
              <w:rPr>
                <w:rFonts w:eastAsiaTheme="minorEastAsia" w:cstheme="minorBidi"/>
                <w:noProof/>
                <w:kern w:val="2"/>
                <w:sz w:val="24"/>
                <w:szCs w:val="24"/>
                <w:lang w:val="en-BE" w:eastAsia="en-BE"/>
                <w14:ligatures w14:val="standardContextual"/>
              </w:rPr>
              <w:tab/>
            </w:r>
            <w:r w:rsidRPr="00DC4CEE">
              <w:rPr>
                <w:rStyle w:val="Hyperlink"/>
                <w:noProof/>
              </w:rPr>
              <w:t>T0003: Pin leakage Test</w:t>
            </w:r>
            <w:r>
              <w:rPr>
                <w:noProof/>
                <w:webHidden/>
              </w:rPr>
              <w:tab/>
            </w:r>
            <w:r>
              <w:rPr>
                <w:noProof/>
                <w:webHidden/>
              </w:rPr>
              <w:fldChar w:fldCharType="begin"/>
            </w:r>
            <w:r>
              <w:rPr>
                <w:noProof/>
                <w:webHidden/>
              </w:rPr>
              <w:instrText xml:space="preserve"> PAGEREF _Toc214350542 \h </w:instrText>
            </w:r>
            <w:r>
              <w:rPr>
                <w:noProof/>
                <w:webHidden/>
              </w:rPr>
            </w:r>
            <w:r>
              <w:rPr>
                <w:noProof/>
                <w:webHidden/>
              </w:rPr>
              <w:fldChar w:fldCharType="separate"/>
            </w:r>
            <w:r w:rsidR="00AA08B9">
              <w:rPr>
                <w:noProof/>
                <w:webHidden/>
              </w:rPr>
              <w:t>35</w:t>
            </w:r>
            <w:r>
              <w:rPr>
                <w:noProof/>
                <w:webHidden/>
              </w:rPr>
              <w:fldChar w:fldCharType="end"/>
            </w:r>
          </w:hyperlink>
        </w:p>
        <w:p w14:paraId="093BAF1F" w14:textId="4DE42FFB" w:rsidR="00432E09" w:rsidRDefault="00432E09">
          <w:pPr>
            <w:pStyle w:val="TOC2"/>
            <w:tabs>
              <w:tab w:val="left" w:pos="880"/>
              <w:tab w:val="right" w:leader="dot" w:pos="9629"/>
            </w:tabs>
            <w:rPr>
              <w:rFonts w:eastAsiaTheme="minorEastAsia" w:cstheme="minorBidi"/>
              <w:noProof/>
              <w:kern w:val="2"/>
              <w:sz w:val="24"/>
              <w:szCs w:val="24"/>
              <w:lang w:val="en-BE" w:eastAsia="en-BE"/>
              <w14:ligatures w14:val="standardContextual"/>
            </w:rPr>
          </w:pPr>
          <w:hyperlink w:anchor="_Toc214350543" w:history="1">
            <w:r w:rsidRPr="00DC4CEE">
              <w:rPr>
                <w:rStyle w:val="Hyperlink"/>
                <w:noProof/>
              </w:rPr>
              <w:t>4.4</w:t>
            </w:r>
            <w:r>
              <w:rPr>
                <w:rFonts w:eastAsiaTheme="minorEastAsia" w:cstheme="minorBidi"/>
                <w:noProof/>
                <w:kern w:val="2"/>
                <w:sz w:val="24"/>
                <w:szCs w:val="24"/>
                <w:lang w:val="en-BE" w:eastAsia="en-BE"/>
                <w14:ligatures w14:val="standardContextual"/>
              </w:rPr>
              <w:tab/>
            </w:r>
            <w:r w:rsidRPr="00DC4CEE">
              <w:rPr>
                <w:rStyle w:val="Hyperlink"/>
                <w:noProof/>
              </w:rPr>
              <w:t>T0004: VIL VIH Test</w:t>
            </w:r>
            <w:r>
              <w:rPr>
                <w:noProof/>
                <w:webHidden/>
              </w:rPr>
              <w:tab/>
            </w:r>
            <w:r>
              <w:rPr>
                <w:noProof/>
                <w:webHidden/>
              </w:rPr>
              <w:fldChar w:fldCharType="begin"/>
            </w:r>
            <w:r>
              <w:rPr>
                <w:noProof/>
                <w:webHidden/>
              </w:rPr>
              <w:instrText xml:space="preserve"> PAGEREF _Toc214350543 \h </w:instrText>
            </w:r>
            <w:r>
              <w:rPr>
                <w:noProof/>
                <w:webHidden/>
              </w:rPr>
            </w:r>
            <w:r>
              <w:rPr>
                <w:noProof/>
                <w:webHidden/>
              </w:rPr>
              <w:fldChar w:fldCharType="separate"/>
            </w:r>
            <w:r w:rsidR="00AA08B9">
              <w:rPr>
                <w:noProof/>
                <w:webHidden/>
              </w:rPr>
              <w:t>38</w:t>
            </w:r>
            <w:r>
              <w:rPr>
                <w:noProof/>
                <w:webHidden/>
              </w:rPr>
              <w:fldChar w:fldCharType="end"/>
            </w:r>
          </w:hyperlink>
        </w:p>
        <w:p w14:paraId="51B9DF26" w14:textId="27E09143" w:rsidR="00432E09" w:rsidRDefault="00432E09">
          <w:pPr>
            <w:pStyle w:val="TOC2"/>
            <w:tabs>
              <w:tab w:val="left" w:pos="880"/>
              <w:tab w:val="right" w:leader="dot" w:pos="9629"/>
            </w:tabs>
            <w:rPr>
              <w:rFonts w:eastAsiaTheme="minorEastAsia" w:cstheme="minorBidi"/>
              <w:noProof/>
              <w:kern w:val="2"/>
              <w:sz w:val="24"/>
              <w:szCs w:val="24"/>
              <w:lang w:val="en-BE" w:eastAsia="en-BE"/>
              <w14:ligatures w14:val="standardContextual"/>
            </w:rPr>
          </w:pPr>
          <w:hyperlink w:anchor="_Toc214350544" w:history="1">
            <w:r w:rsidRPr="00DC4CEE">
              <w:rPr>
                <w:rStyle w:val="Hyperlink"/>
                <w:noProof/>
              </w:rPr>
              <w:t>4.5</w:t>
            </w:r>
            <w:r>
              <w:rPr>
                <w:rFonts w:eastAsiaTheme="minorEastAsia" w:cstheme="minorBidi"/>
                <w:noProof/>
                <w:kern w:val="2"/>
                <w:sz w:val="24"/>
                <w:szCs w:val="24"/>
                <w:lang w:val="en-BE" w:eastAsia="en-BE"/>
                <w14:ligatures w14:val="standardContextual"/>
              </w:rPr>
              <w:tab/>
            </w:r>
            <w:r w:rsidRPr="00DC4CEE">
              <w:rPr>
                <w:rStyle w:val="Hyperlink"/>
                <w:noProof/>
              </w:rPr>
              <w:t>T0005: VOH VOL Test</w:t>
            </w:r>
            <w:r>
              <w:rPr>
                <w:noProof/>
                <w:webHidden/>
              </w:rPr>
              <w:tab/>
            </w:r>
            <w:r>
              <w:rPr>
                <w:noProof/>
                <w:webHidden/>
              </w:rPr>
              <w:fldChar w:fldCharType="begin"/>
            </w:r>
            <w:r>
              <w:rPr>
                <w:noProof/>
                <w:webHidden/>
              </w:rPr>
              <w:instrText xml:space="preserve"> PAGEREF _Toc214350544 \h </w:instrText>
            </w:r>
            <w:r>
              <w:rPr>
                <w:noProof/>
                <w:webHidden/>
              </w:rPr>
            </w:r>
            <w:r>
              <w:rPr>
                <w:noProof/>
                <w:webHidden/>
              </w:rPr>
              <w:fldChar w:fldCharType="separate"/>
            </w:r>
            <w:r w:rsidR="00AA08B9">
              <w:rPr>
                <w:noProof/>
                <w:webHidden/>
              </w:rPr>
              <w:t>41</w:t>
            </w:r>
            <w:r>
              <w:rPr>
                <w:noProof/>
                <w:webHidden/>
              </w:rPr>
              <w:fldChar w:fldCharType="end"/>
            </w:r>
          </w:hyperlink>
        </w:p>
        <w:p w14:paraId="62B2990F" w14:textId="1E56E905" w:rsidR="00432E09" w:rsidRDefault="00432E09">
          <w:pPr>
            <w:pStyle w:val="TOC2"/>
            <w:tabs>
              <w:tab w:val="left" w:pos="880"/>
              <w:tab w:val="right" w:leader="dot" w:pos="9629"/>
            </w:tabs>
            <w:rPr>
              <w:rFonts w:eastAsiaTheme="minorEastAsia" w:cstheme="minorBidi"/>
              <w:noProof/>
              <w:kern w:val="2"/>
              <w:sz w:val="24"/>
              <w:szCs w:val="24"/>
              <w:lang w:val="en-BE" w:eastAsia="en-BE"/>
              <w14:ligatures w14:val="standardContextual"/>
            </w:rPr>
          </w:pPr>
          <w:hyperlink w:anchor="_Toc214350545" w:history="1">
            <w:r w:rsidRPr="00DC4CEE">
              <w:rPr>
                <w:rStyle w:val="Hyperlink"/>
                <w:noProof/>
              </w:rPr>
              <w:t>4.6</w:t>
            </w:r>
            <w:r>
              <w:rPr>
                <w:rFonts w:eastAsiaTheme="minorEastAsia" w:cstheme="minorBidi"/>
                <w:noProof/>
                <w:kern w:val="2"/>
                <w:sz w:val="24"/>
                <w:szCs w:val="24"/>
                <w:lang w:val="en-BE" w:eastAsia="en-BE"/>
                <w14:ligatures w14:val="standardContextual"/>
              </w:rPr>
              <w:tab/>
            </w:r>
            <w:r w:rsidRPr="00DC4CEE">
              <w:rPr>
                <w:rStyle w:val="Hyperlink"/>
                <w:noProof/>
              </w:rPr>
              <w:t>T0006: IOL IOH Test</w:t>
            </w:r>
            <w:r>
              <w:rPr>
                <w:noProof/>
                <w:webHidden/>
              </w:rPr>
              <w:tab/>
            </w:r>
            <w:r>
              <w:rPr>
                <w:noProof/>
                <w:webHidden/>
              </w:rPr>
              <w:fldChar w:fldCharType="begin"/>
            </w:r>
            <w:r>
              <w:rPr>
                <w:noProof/>
                <w:webHidden/>
              </w:rPr>
              <w:instrText xml:space="preserve"> PAGEREF _Toc214350545 \h </w:instrText>
            </w:r>
            <w:r>
              <w:rPr>
                <w:noProof/>
                <w:webHidden/>
              </w:rPr>
            </w:r>
            <w:r>
              <w:rPr>
                <w:noProof/>
                <w:webHidden/>
              </w:rPr>
              <w:fldChar w:fldCharType="separate"/>
            </w:r>
            <w:r w:rsidR="00AA08B9">
              <w:rPr>
                <w:noProof/>
                <w:webHidden/>
              </w:rPr>
              <w:t>44</w:t>
            </w:r>
            <w:r>
              <w:rPr>
                <w:noProof/>
                <w:webHidden/>
              </w:rPr>
              <w:fldChar w:fldCharType="end"/>
            </w:r>
          </w:hyperlink>
        </w:p>
        <w:p w14:paraId="78A6AFA2" w14:textId="42BEB65D" w:rsidR="00432E09" w:rsidRDefault="00432E09">
          <w:pPr>
            <w:pStyle w:val="TOC2"/>
            <w:tabs>
              <w:tab w:val="left" w:pos="880"/>
              <w:tab w:val="right" w:leader="dot" w:pos="9629"/>
            </w:tabs>
            <w:rPr>
              <w:rFonts w:eastAsiaTheme="minorEastAsia" w:cstheme="minorBidi"/>
              <w:noProof/>
              <w:kern w:val="2"/>
              <w:sz w:val="24"/>
              <w:szCs w:val="24"/>
              <w:lang w:val="en-BE" w:eastAsia="en-BE"/>
              <w14:ligatures w14:val="standardContextual"/>
            </w:rPr>
          </w:pPr>
          <w:hyperlink w:anchor="_Toc214350546" w:history="1">
            <w:r w:rsidRPr="00DC4CEE">
              <w:rPr>
                <w:rStyle w:val="Hyperlink"/>
                <w:noProof/>
              </w:rPr>
              <w:t>4.7</w:t>
            </w:r>
            <w:r>
              <w:rPr>
                <w:rFonts w:eastAsiaTheme="minorEastAsia" w:cstheme="minorBidi"/>
                <w:noProof/>
                <w:kern w:val="2"/>
                <w:sz w:val="24"/>
                <w:szCs w:val="24"/>
                <w:lang w:val="en-BE" w:eastAsia="en-BE"/>
                <w14:ligatures w14:val="standardContextual"/>
              </w:rPr>
              <w:tab/>
            </w:r>
            <w:r w:rsidRPr="00DC4CEE">
              <w:rPr>
                <w:rStyle w:val="Hyperlink"/>
                <w:noProof/>
              </w:rPr>
              <w:t>T0007: IDDD Test</w:t>
            </w:r>
            <w:r>
              <w:rPr>
                <w:noProof/>
                <w:webHidden/>
              </w:rPr>
              <w:tab/>
            </w:r>
            <w:r>
              <w:rPr>
                <w:noProof/>
                <w:webHidden/>
              </w:rPr>
              <w:fldChar w:fldCharType="begin"/>
            </w:r>
            <w:r>
              <w:rPr>
                <w:noProof/>
                <w:webHidden/>
              </w:rPr>
              <w:instrText xml:space="preserve"> PAGEREF _Toc214350546 \h </w:instrText>
            </w:r>
            <w:r>
              <w:rPr>
                <w:noProof/>
                <w:webHidden/>
              </w:rPr>
            </w:r>
            <w:r>
              <w:rPr>
                <w:noProof/>
                <w:webHidden/>
              </w:rPr>
              <w:fldChar w:fldCharType="separate"/>
            </w:r>
            <w:r w:rsidR="00AA08B9">
              <w:rPr>
                <w:noProof/>
                <w:webHidden/>
              </w:rPr>
              <w:t>45</w:t>
            </w:r>
            <w:r>
              <w:rPr>
                <w:noProof/>
                <w:webHidden/>
              </w:rPr>
              <w:fldChar w:fldCharType="end"/>
            </w:r>
          </w:hyperlink>
        </w:p>
        <w:p w14:paraId="2DACDC3A" w14:textId="6D2F6704" w:rsidR="00432E09" w:rsidRDefault="00432E09">
          <w:pPr>
            <w:pStyle w:val="TOC2"/>
            <w:tabs>
              <w:tab w:val="left" w:pos="880"/>
              <w:tab w:val="right" w:leader="dot" w:pos="9629"/>
            </w:tabs>
            <w:rPr>
              <w:rFonts w:eastAsiaTheme="minorEastAsia" w:cstheme="minorBidi"/>
              <w:noProof/>
              <w:kern w:val="2"/>
              <w:sz w:val="24"/>
              <w:szCs w:val="24"/>
              <w:lang w:val="en-BE" w:eastAsia="en-BE"/>
              <w14:ligatures w14:val="standardContextual"/>
            </w:rPr>
          </w:pPr>
          <w:hyperlink w:anchor="_Toc214350547" w:history="1">
            <w:r w:rsidRPr="00DC4CEE">
              <w:rPr>
                <w:rStyle w:val="Hyperlink"/>
                <w:noProof/>
              </w:rPr>
              <w:t>4.8</w:t>
            </w:r>
            <w:r>
              <w:rPr>
                <w:rFonts w:eastAsiaTheme="minorEastAsia" w:cstheme="minorBidi"/>
                <w:noProof/>
                <w:kern w:val="2"/>
                <w:sz w:val="24"/>
                <w:szCs w:val="24"/>
                <w:lang w:val="en-BE" w:eastAsia="en-BE"/>
                <w14:ligatures w14:val="standardContextual"/>
              </w:rPr>
              <w:tab/>
            </w:r>
            <w:r w:rsidRPr="00DC4CEE">
              <w:rPr>
                <w:rStyle w:val="Hyperlink"/>
                <w:noProof/>
              </w:rPr>
              <w:t>T0008: Test Buffer Offset Test</w:t>
            </w:r>
            <w:r>
              <w:rPr>
                <w:noProof/>
                <w:webHidden/>
              </w:rPr>
              <w:tab/>
            </w:r>
            <w:r>
              <w:rPr>
                <w:noProof/>
                <w:webHidden/>
              </w:rPr>
              <w:fldChar w:fldCharType="begin"/>
            </w:r>
            <w:r>
              <w:rPr>
                <w:noProof/>
                <w:webHidden/>
              </w:rPr>
              <w:instrText xml:space="preserve"> PAGEREF _Toc214350547 \h </w:instrText>
            </w:r>
            <w:r>
              <w:rPr>
                <w:noProof/>
                <w:webHidden/>
              </w:rPr>
            </w:r>
            <w:r>
              <w:rPr>
                <w:noProof/>
                <w:webHidden/>
              </w:rPr>
              <w:fldChar w:fldCharType="separate"/>
            </w:r>
            <w:r w:rsidR="00AA08B9">
              <w:rPr>
                <w:noProof/>
                <w:webHidden/>
              </w:rPr>
              <w:t>47</w:t>
            </w:r>
            <w:r>
              <w:rPr>
                <w:noProof/>
                <w:webHidden/>
              </w:rPr>
              <w:fldChar w:fldCharType="end"/>
            </w:r>
          </w:hyperlink>
        </w:p>
        <w:p w14:paraId="5B897902" w14:textId="0562FA8B" w:rsidR="00432E09" w:rsidRDefault="00432E09">
          <w:pPr>
            <w:pStyle w:val="TOC2"/>
            <w:tabs>
              <w:tab w:val="left" w:pos="880"/>
              <w:tab w:val="right" w:leader="dot" w:pos="9629"/>
            </w:tabs>
            <w:rPr>
              <w:rFonts w:eastAsiaTheme="minorEastAsia" w:cstheme="minorBidi"/>
              <w:noProof/>
              <w:kern w:val="2"/>
              <w:sz w:val="24"/>
              <w:szCs w:val="24"/>
              <w:lang w:val="en-BE" w:eastAsia="en-BE"/>
              <w14:ligatures w14:val="standardContextual"/>
            </w:rPr>
          </w:pPr>
          <w:hyperlink w:anchor="_Toc214350548" w:history="1">
            <w:r w:rsidRPr="00DC4CEE">
              <w:rPr>
                <w:rStyle w:val="Hyperlink"/>
                <w:noProof/>
                <w:lang w:eastAsia="en-US"/>
              </w:rPr>
              <w:t>4.9</w:t>
            </w:r>
            <w:r>
              <w:rPr>
                <w:rFonts w:eastAsiaTheme="minorEastAsia" w:cstheme="minorBidi"/>
                <w:noProof/>
                <w:kern w:val="2"/>
                <w:sz w:val="24"/>
                <w:szCs w:val="24"/>
                <w:lang w:val="en-BE" w:eastAsia="en-BE"/>
                <w14:ligatures w14:val="standardContextual"/>
              </w:rPr>
              <w:tab/>
            </w:r>
            <w:r w:rsidRPr="00DC4CEE">
              <w:rPr>
                <w:rStyle w:val="Hyperlink"/>
                <w:noProof/>
                <w:lang w:eastAsia="en-US"/>
              </w:rPr>
              <w:t>T0009: Block Trimming Test</w:t>
            </w:r>
            <w:r>
              <w:rPr>
                <w:noProof/>
                <w:webHidden/>
              </w:rPr>
              <w:tab/>
            </w:r>
            <w:r>
              <w:rPr>
                <w:noProof/>
                <w:webHidden/>
              </w:rPr>
              <w:fldChar w:fldCharType="begin"/>
            </w:r>
            <w:r>
              <w:rPr>
                <w:noProof/>
                <w:webHidden/>
              </w:rPr>
              <w:instrText xml:space="preserve"> PAGEREF _Toc214350548 \h </w:instrText>
            </w:r>
            <w:r>
              <w:rPr>
                <w:noProof/>
                <w:webHidden/>
              </w:rPr>
            </w:r>
            <w:r>
              <w:rPr>
                <w:noProof/>
                <w:webHidden/>
              </w:rPr>
              <w:fldChar w:fldCharType="separate"/>
            </w:r>
            <w:r w:rsidR="00AA08B9">
              <w:rPr>
                <w:noProof/>
                <w:webHidden/>
              </w:rPr>
              <w:t>49</w:t>
            </w:r>
            <w:r>
              <w:rPr>
                <w:noProof/>
                <w:webHidden/>
              </w:rPr>
              <w:fldChar w:fldCharType="end"/>
            </w:r>
          </w:hyperlink>
        </w:p>
        <w:p w14:paraId="43F416B2" w14:textId="417C309B" w:rsidR="00432E09" w:rsidRDefault="00432E09">
          <w:pPr>
            <w:pStyle w:val="TOC2"/>
            <w:tabs>
              <w:tab w:val="left" w:pos="880"/>
              <w:tab w:val="right" w:leader="dot" w:pos="9629"/>
            </w:tabs>
            <w:rPr>
              <w:rFonts w:eastAsiaTheme="minorEastAsia" w:cstheme="minorBidi"/>
              <w:noProof/>
              <w:kern w:val="2"/>
              <w:sz w:val="24"/>
              <w:szCs w:val="24"/>
              <w:lang w:val="en-BE" w:eastAsia="en-BE"/>
              <w14:ligatures w14:val="standardContextual"/>
            </w:rPr>
          </w:pPr>
          <w:hyperlink w:anchor="_Toc214350549" w:history="1">
            <w:r w:rsidRPr="00DC4CEE">
              <w:rPr>
                <w:rStyle w:val="Hyperlink"/>
                <w:noProof/>
                <w:lang w:eastAsia="en-US"/>
              </w:rPr>
              <w:t>4.10</w:t>
            </w:r>
            <w:r>
              <w:rPr>
                <w:rFonts w:eastAsiaTheme="minorEastAsia" w:cstheme="minorBidi"/>
                <w:noProof/>
                <w:kern w:val="2"/>
                <w:sz w:val="24"/>
                <w:szCs w:val="24"/>
                <w:lang w:val="en-BE" w:eastAsia="en-BE"/>
                <w14:ligatures w14:val="standardContextual"/>
              </w:rPr>
              <w:tab/>
            </w:r>
            <w:r w:rsidRPr="00DC4CEE">
              <w:rPr>
                <w:rStyle w:val="Hyperlink"/>
                <w:noProof/>
                <w:lang w:eastAsia="en-US"/>
              </w:rPr>
              <w:t>T0010: Block Sweep Test</w:t>
            </w:r>
            <w:r>
              <w:rPr>
                <w:noProof/>
                <w:webHidden/>
              </w:rPr>
              <w:tab/>
            </w:r>
            <w:r>
              <w:rPr>
                <w:noProof/>
                <w:webHidden/>
              </w:rPr>
              <w:fldChar w:fldCharType="begin"/>
            </w:r>
            <w:r>
              <w:rPr>
                <w:noProof/>
                <w:webHidden/>
              </w:rPr>
              <w:instrText xml:space="preserve"> PAGEREF _Toc214350549 \h </w:instrText>
            </w:r>
            <w:r>
              <w:rPr>
                <w:noProof/>
                <w:webHidden/>
              </w:rPr>
            </w:r>
            <w:r>
              <w:rPr>
                <w:noProof/>
                <w:webHidden/>
              </w:rPr>
              <w:fldChar w:fldCharType="separate"/>
            </w:r>
            <w:r w:rsidR="00AA08B9">
              <w:rPr>
                <w:noProof/>
                <w:webHidden/>
              </w:rPr>
              <w:t>51</w:t>
            </w:r>
            <w:r>
              <w:rPr>
                <w:noProof/>
                <w:webHidden/>
              </w:rPr>
              <w:fldChar w:fldCharType="end"/>
            </w:r>
          </w:hyperlink>
        </w:p>
        <w:p w14:paraId="061783C2" w14:textId="3CF4CD85" w:rsidR="00432E09" w:rsidRDefault="00432E09">
          <w:pPr>
            <w:pStyle w:val="TOC2"/>
            <w:tabs>
              <w:tab w:val="left" w:pos="880"/>
              <w:tab w:val="right" w:leader="dot" w:pos="9629"/>
            </w:tabs>
            <w:rPr>
              <w:rFonts w:eastAsiaTheme="minorEastAsia" w:cstheme="minorBidi"/>
              <w:noProof/>
              <w:kern w:val="2"/>
              <w:sz w:val="24"/>
              <w:szCs w:val="24"/>
              <w:lang w:val="en-BE" w:eastAsia="en-BE"/>
              <w14:ligatures w14:val="standardContextual"/>
            </w:rPr>
          </w:pPr>
          <w:hyperlink w:anchor="_Toc214350550" w:history="1">
            <w:r w:rsidRPr="00DC4CEE">
              <w:rPr>
                <w:rStyle w:val="Hyperlink"/>
                <w:noProof/>
              </w:rPr>
              <w:t>4.11</w:t>
            </w:r>
            <w:r>
              <w:rPr>
                <w:rFonts w:eastAsiaTheme="minorEastAsia" w:cstheme="minorBidi"/>
                <w:noProof/>
                <w:kern w:val="2"/>
                <w:sz w:val="24"/>
                <w:szCs w:val="24"/>
                <w:lang w:val="en-BE" w:eastAsia="en-BE"/>
                <w14:ligatures w14:val="standardContextual"/>
              </w:rPr>
              <w:tab/>
            </w:r>
            <w:r w:rsidRPr="00DC4CEE">
              <w:rPr>
                <w:rStyle w:val="Hyperlink"/>
                <w:noProof/>
              </w:rPr>
              <w:t>T0011: Static Signal Test</w:t>
            </w:r>
            <w:r>
              <w:rPr>
                <w:noProof/>
                <w:webHidden/>
              </w:rPr>
              <w:tab/>
            </w:r>
            <w:r>
              <w:rPr>
                <w:noProof/>
                <w:webHidden/>
              </w:rPr>
              <w:fldChar w:fldCharType="begin"/>
            </w:r>
            <w:r>
              <w:rPr>
                <w:noProof/>
                <w:webHidden/>
              </w:rPr>
              <w:instrText xml:space="preserve"> PAGEREF _Toc214350550 \h </w:instrText>
            </w:r>
            <w:r>
              <w:rPr>
                <w:noProof/>
                <w:webHidden/>
              </w:rPr>
            </w:r>
            <w:r>
              <w:rPr>
                <w:noProof/>
                <w:webHidden/>
              </w:rPr>
              <w:fldChar w:fldCharType="separate"/>
            </w:r>
            <w:r w:rsidR="00AA08B9">
              <w:rPr>
                <w:noProof/>
                <w:webHidden/>
              </w:rPr>
              <w:t>53</w:t>
            </w:r>
            <w:r>
              <w:rPr>
                <w:noProof/>
                <w:webHidden/>
              </w:rPr>
              <w:fldChar w:fldCharType="end"/>
            </w:r>
          </w:hyperlink>
        </w:p>
        <w:p w14:paraId="4F265BD4" w14:textId="5C989FF4" w:rsidR="00432E09" w:rsidRDefault="00432E09">
          <w:pPr>
            <w:pStyle w:val="TOC2"/>
            <w:tabs>
              <w:tab w:val="left" w:pos="880"/>
              <w:tab w:val="right" w:leader="dot" w:pos="9629"/>
            </w:tabs>
            <w:rPr>
              <w:rFonts w:eastAsiaTheme="minorEastAsia" w:cstheme="minorBidi"/>
              <w:noProof/>
              <w:kern w:val="2"/>
              <w:sz w:val="24"/>
              <w:szCs w:val="24"/>
              <w:lang w:val="en-BE" w:eastAsia="en-BE"/>
              <w14:ligatures w14:val="standardContextual"/>
            </w:rPr>
          </w:pPr>
          <w:hyperlink w:anchor="_Toc214350551" w:history="1">
            <w:r w:rsidRPr="00DC4CEE">
              <w:rPr>
                <w:rStyle w:val="Hyperlink"/>
                <w:noProof/>
              </w:rPr>
              <w:t>4.12</w:t>
            </w:r>
            <w:r>
              <w:rPr>
                <w:rFonts w:eastAsiaTheme="minorEastAsia" w:cstheme="minorBidi"/>
                <w:noProof/>
                <w:kern w:val="2"/>
                <w:sz w:val="24"/>
                <w:szCs w:val="24"/>
                <w:lang w:val="en-BE" w:eastAsia="en-BE"/>
                <w14:ligatures w14:val="standardContextual"/>
              </w:rPr>
              <w:tab/>
            </w:r>
            <w:r w:rsidRPr="00DC4CEE">
              <w:rPr>
                <w:rStyle w:val="Hyperlink"/>
                <w:noProof/>
              </w:rPr>
              <w:t>T0012: Regulators Test</w:t>
            </w:r>
            <w:r>
              <w:rPr>
                <w:noProof/>
                <w:webHidden/>
              </w:rPr>
              <w:tab/>
            </w:r>
            <w:r>
              <w:rPr>
                <w:noProof/>
                <w:webHidden/>
              </w:rPr>
              <w:fldChar w:fldCharType="begin"/>
            </w:r>
            <w:r>
              <w:rPr>
                <w:noProof/>
                <w:webHidden/>
              </w:rPr>
              <w:instrText xml:space="preserve"> PAGEREF _Toc214350551 \h </w:instrText>
            </w:r>
            <w:r>
              <w:rPr>
                <w:noProof/>
                <w:webHidden/>
              </w:rPr>
            </w:r>
            <w:r>
              <w:rPr>
                <w:noProof/>
                <w:webHidden/>
              </w:rPr>
              <w:fldChar w:fldCharType="separate"/>
            </w:r>
            <w:r w:rsidR="00AA08B9">
              <w:rPr>
                <w:noProof/>
                <w:webHidden/>
              </w:rPr>
              <w:t>56</w:t>
            </w:r>
            <w:r>
              <w:rPr>
                <w:noProof/>
                <w:webHidden/>
              </w:rPr>
              <w:fldChar w:fldCharType="end"/>
            </w:r>
          </w:hyperlink>
        </w:p>
        <w:p w14:paraId="0D9DB041" w14:textId="574553FB" w:rsidR="00432E09" w:rsidRDefault="00432E09">
          <w:pPr>
            <w:pStyle w:val="TOC2"/>
            <w:tabs>
              <w:tab w:val="left" w:pos="880"/>
              <w:tab w:val="right" w:leader="dot" w:pos="9629"/>
            </w:tabs>
            <w:rPr>
              <w:rFonts w:eastAsiaTheme="minorEastAsia" w:cstheme="minorBidi"/>
              <w:noProof/>
              <w:kern w:val="2"/>
              <w:sz w:val="24"/>
              <w:szCs w:val="24"/>
              <w:lang w:val="en-BE" w:eastAsia="en-BE"/>
              <w14:ligatures w14:val="standardContextual"/>
            </w:rPr>
          </w:pPr>
          <w:hyperlink w:anchor="_Toc214350552" w:history="1">
            <w:r w:rsidRPr="00DC4CEE">
              <w:rPr>
                <w:rStyle w:val="Hyperlink"/>
                <w:noProof/>
                <w:lang w:eastAsia="en-US"/>
              </w:rPr>
              <w:t>4.13</w:t>
            </w:r>
            <w:r>
              <w:rPr>
                <w:rFonts w:eastAsiaTheme="minorEastAsia" w:cstheme="minorBidi"/>
                <w:noProof/>
                <w:kern w:val="2"/>
                <w:sz w:val="24"/>
                <w:szCs w:val="24"/>
                <w:lang w:val="en-BE" w:eastAsia="en-BE"/>
                <w14:ligatures w14:val="standardContextual"/>
              </w:rPr>
              <w:tab/>
            </w:r>
            <w:r w:rsidRPr="00DC4CEE">
              <w:rPr>
                <w:rStyle w:val="Hyperlink"/>
                <w:noProof/>
                <w:lang w:eastAsia="en-US"/>
              </w:rPr>
              <w:t>T0013: Oscillator Test</w:t>
            </w:r>
            <w:r>
              <w:rPr>
                <w:noProof/>
                <w:webHidden/>
              </w:rPr>
              <w:tab/>
            </w:r>
            <w:r>
              <w:rPr>
                <w:noProof/>
                <w:webHidden/>
              </w:rPr>
              <w:fldChar w:fldCharType="begin"/>
            </w:r>
            <w:r>
              <w:rPr>
                <w:noProof/>
                <w:webHidden/>
              </w:rPr>
              <w:instrText xml:space="preserve"> PAGEREF _Toc214350552 \h </w:instrText>
            </w:r>
            <w:r>
              <w:rPr>
                <w:noProof/>
                <w:webHidden/>
              </w:rPr>
            </w:r>
            <w:r>
              <w:rPr>
                <w:noProof/>
                <w:webHidden/>
              </w:rPr>
              <w:fldChar w:fldCharType="separate"/>
            </w:r>
            <w:r w:rsidR="00AA08B9">
              <w:rPr>
                <w:noProof/>
                <w:webHidden/>
              </w:rPr>
              <w:t>58</w:t>
            </w:r>
            <w:r>
              <w:rPr>
                <w:noProof/>
                <w:webHidden/>
              </w:rPr>
              <w:fldChar w:fldCharType="end"/>
            </w:r>
          </w:hyperlink>
        </w:p>
        <w:p w14:paraId="757F7817" w14:textId="1A6EC19B" w:rsidR="00432E09" w:rsidRDefault="00432E09">
          <w:pPr>
            <w:pStyle w:val="TOC2"/>
            <w:tabs>
              <w:tab w:val="left" w:pos="880"/>
              <w:tab w:val="right" w:leader="dot" w:pos="9629"/>
            </w:tabs>
            <w:rPr>
              <w:rFonts w:eastAsiaTheme="minorEastAsia" w:cstheme="minorBidi"/>
              <w:noProof/>
              <w:kern w:val="2"/>
              <w:sz w:val="24"/>
              <w:szCs w:val="24"/>
              <w:lang w:val="en-BE" w:eastAsia="en-BE"/>
              <w14:ligatures w14:val="standardContextual"/>
            </w:rPr>
          </w:pPr>
          <w:hyperlink w:anchor="_Toc214350553" w:history="1">
            <w:r w:rsidRPr="00DC4CEE">
              <w:rPr>
                <w:rStyle w:val="Hyperlink"/>
                <w:noProof/>
              </w:rPr>
              <w:t>4.14</w:t>
            </w:r>
            <w:r>
              <w:rPr>
                <w:rFonts w:eastAsiaTheme="minorEastAsia" w:cstheme="minorBidi"/>
                <w:noProof/>
                <w:kern w:val="2"/>
                <w:sz w:val="24"/>
                <w:szCs w:val="24"/>
                <w:lang w:val="en-BE" w:eastAsia="en-BE"/>
                <w14:ligatures w14:val="standardContextual"/>
              </w:rPr>
              <w:tab/>
            </w:r>
            <w:r w:rsidRPr="00DC4CEE">
              <w:rPr>
                <w:rStyle w:val="Hyperlink"/>
                <w:noProof/>
              </w:rPr>
              <w:t>T0014: PLL Open Loop Test</w:t>
            </w:r>
            <w:r>
              <w:rPr>
                <w:noProof/>
                <w:webHidden/>
              </w:rPr>
              <w:tab/>
            </w:r>
            <w:r>
              <w:rPr>
                <w:noProof/>
                <w:webHidden/>
              </w:rPr>
              <w:fldChar w:fldCharType="begin"/>
            </w:r>
            <w:r>
              <w:rPr>
                <w:noProof/>
                <w:webHidden/>
              </w:rPr>
              <w:instrText xml:space="preserve"> PAGEREF _Toc214350553 \h </w:instrText>
            </w:r>
            <w:r>
              <w:rPr>
                <w:noProof/>
                <w:webHidden/>
              </w:rPr>
            </w:r>
            <w:r>
              <w:rPr>
                <w:noProof/>
                <w:webHidden/>
              </w:rPr>
              <w:fldChar w:fldCharType="separate"/>
            </w:r>
            <w:r w:rsidR="00AA08B9">
              <w:rPr>
                <w:noProof/>
                <w:webHidden/>
              </w:rPr>
              <w:t>59</w:t>
            </w:r>
            <w:r>
              <w:rPr>
                <w:noProof/>
                <w:webHidden/>
              </w:rPr>
              <w:fldChar w:fldCharType="end"/>
            </w:r>
          </w:hyperlink>
        </w:p>
        <w:p w14:paraId="362EF953" w14:textId="5170EBD6" w:rsidR="00432E09" w:rsidRDefault="00432E09">
          <w:pPr>
            <w:pStyle w:val="TOC2"/>
            <w:tabs>
              <w:tab w:val="left" w:pos="880"/>
              <w:tab w:val="right" w:leader="dot" w:pos="9629"/>
            </w:tabs>
            <w:rPr>
              <w:rFonts w:eastAsiaTheme="minorEastAsia" w:cstheme="minorBidi"/>
              <w:noProof/>
              <w:kern w:val="2"/>
              <w:sz w:val="24"/>
              <w:szCs w:val="24"/>
              <w:lang w:val="en-BE" w:eastAsia="en-BE"/>
              <w14:ligatures w14:val="standardContextual"/>
            </w:rPr>
          </w:pPr>
          <w:hyperlink w:anchor="_Toc214350554" w:history="1">
            <w:r w:rsidRPr="00DC4CEE">
              <w:rPr>
                <w:rStyle w:val="Hyperlink"/>
                <w:noProof/>
              </w:rPr>
              <w:t>4.15</w:t>
            </w:r>
            <w:r>
              <w:rPr>
                <w:rFonts w:eastAsiaTheme="minorEastAsia" w:cstheme="minorBidi"/>
                <w:noProof/>
                <w:kern w:val="2"/>
                <w:sz w:val="24"/>
                <w:szCs w:val="24"/>
                <w:lang w:val="en-BE" w:eastAsia="en-BE"/>
                <w14:ligatures w14:val="standardContextual"/>
              </w:rPr>
              <w:tab/>
            </w:r>
            <w:r w:rsidRPr="00DC4CEE">
              <w:rPr>
                <w:rStyle w:val="Hyperlink"/>
                <w:noProof/>
              </w:rPr>
              <w:t>T0015: PLL Lock Test</w:t>
            </w:r>
            <w:r>
              <w:rPr>
                <w:noProof/>
                <w:webHidden/>
              </w:rPr>
              <w:tab/>
            </w:r>
            <w:r>
              <w:rPr>
                <w:noProof/>
                <w:webHidden/>
              </w:rPr>
              <w:fldChar w:fldCharType="begin"/>
            </w:r>
            <w:r>
              <w:rPr>
                <w:noProof/>
                <w:webHidden/>
              </w:rPr>
              <w:instrText xml:space="preserve"> PAGEREF _Toc214350554 \h </w:instrText>
            </w:r>
            <w:r>
              <w:rPr>
                <w:noProof/>
                <w:webHidden/>
              </w:rPr>
            </w:r>
            <w:r>
              <w:rPr>
                <w:noProof/>
                <w:webHidden/>
              </w:rPr>
              <w:fldChar w:fldCharType="separate"/>
            </w:r>
            <w:r w:rsidR="00AA08B9">
              <w:rPr>
                <w:noProof/>
                <w:webHidden/>
              </w:rPr>
              <w:t>61</w:t>
            </w:r>
            <w:r>
              <w:rPr>
                <w:noProof/>
                <w:webHidden/>
              </w:rPr>
              <w:fldChar w:fldCharType="end"/>
            </w:r>
          </w:hyperlink>
        </w:p>
        <w:p w14:paraId="431FBF71" w14:textId="4B301446" w:rsidR="00432E09" w:rsidRDefault="00432E09">
          <w:pPr>
            <w:pStyle w:val="TOC2"/>
            <w:tabs>
              <w:tab w:val="left" w:pos="880"/>
              <w:tab w:val="right" w:leader="dot" w:pos="9629"/>
            </w:tabs>
            <w:rPr>
              <w:rFonts w:eastAsiaTheme="minorEastAsia" w:cstheme="minorBidi"/>
              <w:noProof/>
              <w:kern w:val="2"/>
              <w:sz w:val="24"/>
              <w:szCs w:val="24"/>
              <w:lang w:val="en-BE" w:eastAsia="en-BE"/>
              <w14:ligatures w14:val="standardContextual"/>
            </w:rPr>
          </w:pPr>
          <w:hyperlink w:anchor="_Toc214350555" w:history="1">
            <w:r w:rsidRPr="00DC4CEE">
              <w:rPr>
                <w:rStyle w:val="Hyperlink"/>
                <w:noProof/>
                <w:lang w:val="it-IT" w:eastAsia="en-US"/>
              </w:rPr>
              <w:t>4.16</w:t>
            </w:r>
            <w:r>
              <w:rPr>
                <w:rFonts w:eastAsiaTheme="minorEastAsia" w:cstheme="minorBidi"/>
                <w:noProof/>
                <w:kern w:val="2"/>
                <w:sz w:val="24"/>
                <w:szCs w:val="24"/>
                <w:lang w:val="en-BE" w:eastAsia="en-BE"/>
                <w14:ligatures w14:val="standardContextual"/>
              </w:rPr>
              <w:tab/>
            </w:r>
            <w:r w:rsidRPr="00DC4CEE">
              <w:rPr>
                <w:rStyle w:val="Hyperlink"/>
                <w:noProof/>
                <w:lang w:val="it-IT" w:eastAsia="en-US"/>
              </w:rPr>
              <w:t>T0016: IO SPI Slave Test</w:t>
            </w:r>
            <w:r>
              <w:rPr>
                <w:noProof/>
                <w:webHidden/>
              </w:rPr>
              <w:tab/>
            </w:r>
            <w:r>
              <w:rPr>
                <w:noProof/>
                <w:webHidden/>
              </w:rPr>
              <w:fldChar w:fldCharType="begin"/>
            </w:r>
            <w:r>
              <w:rPr>
                <w:noProof/>
                <w:webHidden/>
              </w:rPr>
              <w:instrText xml:space="preserve"> PAGEREF _Toc214350555 \h </w:instrText>
            </w:r>
            <w:r>
              <w:rPr>
                <w:noProof/>
                <w:webHidden/>
              </w:rPr>
            </w:r>
            <w:r>
              <w:rPr>
                <w:noProof/>
                <w:webHidden/>
              </w:rPr>
              <w:fldChar w:fldCharType="separate"/>
            </w:r>
            <w:r w:rsidR="00AA08B9">
              <w:rPr>
                <w:noProof/>
                <w:webHidden/>
              </w:rPr>
              <w:t>62</w:t>
            </w:r>
            <w:r>
              <w:rPr>
                <w:noProof/>
                <w:webHidden/>
              </w:rPr>
              <w:fldChar w:fldCharType="end"/>
            </w:r>
          </w:hyperlink>
        </w:p>
        <w:p w14:paraId="3400272C" w14:textId="5BAC46FF" w:rsidR="00432E09" w:rsidRDefault="00432E09">
          <w:pPr>
            <w:pStyle w:val="TOC2"/>
            <w:tabs>
              <w:tab w:val="left" w:pos="880"/>
              <w:tab w:val="right" w:leader="dot" w:pos="9629"/>
            </w:tabs>
            <w:rPr>
              <w:rFonts w:eastAsiaTheme="minorEastAsia" w:cstheme="minorBidi"/>
              <w:noProof/>
              <w:kern w:val="2"/>
              <w:sz w:val="24"/>
              <w:szCs w:val="24"/>
              <w:lang w:val="en-BE" w:eastAsia="en-BE"/>
              <w14:ligatures w14:val="standardContextual"/>
            </w:rPr>
          </w:pPr>
          <w:hyperlink w:anchor="_Toc214350556" w:history="1">
            <w:r w:rsidRPr="00DC4CEE">
              <w:rPr>
                <w:rStyle w:val="Hyperlink"/>
                <w:noProof/>
                <w:lang w:val="it-IT" w:eastAsia="en-US"/>
              </w:rPr>
              <w:t>4.17</w:t>
            </w:r>
            <w:r>
              <w:rPr>
                <w:rFonts w:eastAsiaTheme="minorEastAsia" w:cstheme="minorBidi"/>
                <w:noProof/>
                <w:kern w:val="2"/>
                <w:sz w:val="24"/>
                <w:szCs w:val="24"/>
                <w:lang w:val="en-BE" w:eastAsia="en-BE"/>
                <w14:ligatures w14:val="standardContextual"/>
              </w:rPr>
              <w:tab/>
            </w:r>
            <w:r w:rsidRPr="00DC4CEE">
              <w:rPr>
                <w:rStyle w:val="Hyperlink"/>
                <w:noProof/>
                <w:lang w:val="it-IT" w:eastAsia="en-US"/>
              </w:rPr>
              <w:t>T0017: IO SPI Master CAM Test</w:t>
            </w:r>
            <w:r>
              <w:rPr>
                <w:noProof/>
                <w:webHidden/>
              </w:rPr>
              <w:tab/>
            </w:r>
            <w:r>
              <w:rPr>
                <w:noProof/>
                <w:webHidden/>
              </w:rPr>
              <w:fldChar w:fldCharType="begin"/>
            </w:r>
            <w:r>
              <w:rPr>
                <w:noProof/>
                <w:webHidden/>
              </w:rPr>
              <w:instrText xml:space="preserve"> PAGEREF _Toc214350556 \h </w:instrText>
            </w:r>
            <w:r>
              <w:rPr>
                <w:noProof/>
                <w:webHidden/>
              </w:rPr>
            </w:r>
            <w:r>
              <w:rPr>
                <w:noProof/>
                <w:webHidden/>
              </w:rPr>
              <w:fldChar w:fldCharType="separate"/>
            </w:r>
            <w:r w:rsidR="00AA08B9">
              <w:rPr>
                <w:noProof/>
                <w:webHidden/>
              </w:rPr>
              <w:t>63</w:t>
            </w:r>
            <w:r>
              <w:rPr>
                <w:noProof/>
                <w:webHidden/>
              </w:rPr>
              <w:fldChar w:fldCharType="end"/>
            </w:r>
          </w:hyperlink>
        </w:p>
        <w:p w14:paraId="04EB83A7" w14:textId="78CE3405" w:rsidR="00432E09" w:rsidRDefault="00432E09">
          <w:pPr>
            <w:pStyle w:val="TOC2"/>
            <w:tabs>
              <w:tab w:val="left" w:pos="880"/>
              <w:tab w:val="right" w:leader="dot" w:pos="9629"/>
            </w:tabs>
            <w:rPr>
              <w:rFonts w:eastAsiaTheme="minorEastAsia" w:cstheme="minorBidi"/>
              <w:noProof/>
              <w:kern w:val="2"/>
              <w:sz w:val="24"/>
              <w:szCs w:val="24"/>
              <w:lang w:val="en-BE" w:eastAsia="en-BE"/>
              <w14:ligatures w14:val="standardContextual"/>
            </w:rPr>
          </w:pPr>
          <w:hyperlink w:anchor="_Toc214350557" w:history="1">
            <w:r w:rsidRPr="00DC4CEE">
              <w:rPr>
                <w:rStyle w:val="Hyperlink"/>
                <w:noProof/>
                <w:lang w:val="it-IT" w:eastAsia="en-US"/>
              </w:rPr>
              <w:t>4.18</w:t>
            </w:r>
            <w:r>
              <w:rPr>
                <w:rFonts w:eastAsiaTheme="minorEastAsia" w:cstheme="minorBidi"/>
                <w:noProof/>
                <w:kern w:val="2"/>
                <w:sz w:val="24"/>
                <w:szCs w:val="24"/>
                <w:lang w:val="en-BE" w:eastAsia="en-BE"/>
                <w14:ligatures w14:val="standardContextual"/>
              </w:rPr>
              <w:tab/>
            </w:r>
            <w:r w:rsidRPr="00DC4CEE">
              <w:rPr>
                <w:rStyle w:val="Hyperlink"/>
                <w:noProof/>
                <w:lang w:val="it-IT" w:eastAsia="en-US"/>
              </w:rPr>
              <w:t>T0018: IO SPI Master GPIO Test</w:t>
            </w:r>
            <w:r>
              <w:rPr>
                <w:noProof/>
                <w:webHidden/>
              </w:rPr>
              <w:tab/>
            </w:r>
            <w:r>
              <w:rPr>
                <w:noProof/>
                <w:webHidden/>
              </w:rPr>
              <w:fldChar w:fldCharType="begin"/>
            </w:r>
            <w:r>
              <w:rPr>
                <w:noProof/>
                <w:webHidden/>
              </w:rPr>
              <w:instrText xml:space="preserve"> PAGEREF _Toc214350557 \h </w:instrText>
            </w:r>
            <w:r>
              <w:rPr>
                <w:noProof/>
                <w:webHidden/>
              </w:rPr>
            </w:r>
            <w:r>
              <w:rPr>
                <w:noProof/>
                <w:webHidden/>
              </w:rPr>
              <w:fldChar w:fldCharType="separate"/>
            </w:r>
            <w:r w:rsidR="00AA08B9">
              <w:rPr>
                <w:noProof/>
                <w:webHidden/>
              </w:rPr>
              <w:t>63</w:t>
            </w:r>
            <w:r>
              <w:rPr>
                <w:noProof/>
                <w:webHidden/>
              </w:rPr>
              <w:fldChar w:fldCharType="end"/>
            </w:r>
          </w:hyperlink>
        </w:p>
        <w:p w14:paraId="5A2647C7" w14:textId="58C948BD" w:rsidR="00432E09" w:rsidRDefault="00432E09">
          <w:pPr>
            <w:pStyle w:val="TOC2"/>
            <w:tabs>
              <w:tab w:val="left" w:pos="880"/>
              <w:tab w:val="right" w:leader="dot" w:pos="9629"/>
            </w:tabs>
            <w:rPr>
              <w:rFonts w:eastAsiaTheme="minorEastAsia" w:cstheme="minorBidi"/>
              <w:noProof/>
              <w:kern w:val="2"/>
              <w:sz w:val="24"/>
              <w:szCs w:val="24"/>
              <w:lang w:val="en-BE" w:eastAsia="en-BE"/>
              <w14:ligatures w14:val="standardContextual"/>
            </w:rPr>
          </w:pPr>
          <w:hyperlink w:anchor="_Toc214350558" w:history="1">
            <w:r w:rsidRPr="00DC4CEE">
              <w:rPr>
                <w:rStyle w:val="Hyperlink"/>
                <w:noProof/>
                <w:lang w:eastAsia="en-US"/>
              </w:rPr>
              <w:t>4.19</w:t>
            </w:r>
            <w:r>
              <w:rPr>
                <w:rFonts w:eastAsiaTheme="minorEastAsia" w:cstheme="minorBidi"/>
                <w:noProof/>
                <w:kern w:val="2"/>
                <w:sz w:val="24"/>
                <w:szCs w:val="24"/>
                <w:lang w:val="en-BE" w:eastAsia="en-BE"/>
                <w14:ligatures w14:val="standardContextual"/>
              </w:rPr>
              <w:tab/>
            </w:r>
            <w:r w:rsidRPr="00DC4CEE">
              <w:rPr>
                <w:rStyle w:val="Hyperlink"/>
                <w:noProof/>
                <w:lang w:eastAsia="en-US"/>
              </w:rPr>
              <w:t>T0019: Eye Diagram Test</w:t>
            </w:r>
            <w:r>
              <w:rPr>
                <w:noProof/>
                <w:webHidden/>
              </w:rPr>
              <w:tab/>
            </w:r>
            <w:r>
              <w:rPr>
                <w:noProof/>
                <w:webHidden/>
              </w:rPr>
              <w:fldChar w:fldCharType="begin"/>
            </w:r>
            <w:r>
              <w:rPr>
                <w:noProof/>
                <w:webHidden/>
              </w:rPr>
              <w:instrText xml:space="preserve"> PAGEREF _Toc214350558 \h </w:instrText>
            </w:r>
            <w:r>
              <w:rPr>
                <w:noProof/>
                <w:webHidden/>
              </w:rPr>
            </w:r>
            <w:r>
              <w:rPr>
                <w:noProof/>
                <w:webHidden/>
              </w:rPr>
              <w:fldChar w:fldCharType="separate"/>
            </w:r>
            <w:r w:rsidR="00AA08B9">
              <w:rPr>
                <w:noProof/>
                <w:webHidden/>
              </w:rPr>
              <w:t>65</w:t>
            </w:r>
            <w:r>
              <w:rPr>
                <w:noProof/>
                <w:webHidden/>
              </w:rPr>
              <w:fldChar w:fldCharType="end"/>
            </w:r>
          </w:hyperlink>
        </w:p>
        <w:p w14:paraId="099C7A48" w14:textId="200A8A70" w:rsidR="00432E09" w:rsidRDefault="00432E09">
          <w:pPr>
            <w:pStyle w:val="TOC2"/>
            <w:tabs>
              <w:tab w:val="left" w:pos="880"/>
              <w:tab w:val="right" w:leader="dot" w:pos="9629"/>
            </w:tabs>
            <w:rPr>
              <w:rFonts w:eastAsiaTheme="minorEastAsia" w:cstheme="minorBidi"/>
              <w:noProof/>
              <w:kern w:val="2"/>
              <w:sz w:val="24"/>
              <w:szCs w:val="24"/>
              <w:lang w:val="en-BE" w:eastAsia="en-BE"/>
              <w14:ligatures w14:val="standardContextual"/>
            </w:rPr>
          </w:pPr>
          <w:hyperlink w:anchor="_Toc214350559" w:history="1">
            <w:r w:rsidRPr="00DC4CEE">
              <w:rPr>
                <w:rStyle w:val="Hyperlink"/>
                <w:noProof/>
                <w:lang w:eastAsia="en-US"/>
              </w:rPr>
              <w:t>4.20</w:t>
            </w:r>
            <w:r>
              <w:rPr>
                <w:rFonts w:eastAsiaTheme="minorEastAsia" w:cstheme="minorBidi"/>
                <w:noProof/>
                <w:kern w:val="2"/>
                <w:sz w:val="24"/>
                <w:szCs w:val="24"/>
                <w:lang w:val="en-BE" w:eastAsia="en-BE"/>
                <w14:ligatures w14:val="standardContextual"/>
              </w:rPr>
              <w:tab/>
            </w:r>
            <w:r w:rsidRPr="00DC4CEE">
              <w:rPr>
                <w:rStyle w:val="Hyperlink"/>
                <w:noProof/>
                <w:lang w:eastAsia="en-US"/>
              </w:rPr>
              <w:t>T0020: CXP Uplink Receiver Sensitivity Test</w:t>
            </w:r>
            <w:r>
              <w:rPr>
                <w:noProof/>
                <w:webHidden/>
              </w:rPr>
              <w:tab/>
            </w:r>
            <w:r>
              <w:rPr>
                <w:noProof/>
                <w:webHidden/>
              </w:rPr>
              <w:fldChar w:fldCharType="begin"/>
            </w:r>
            <w:r>
              <w:rPr>
                <w:noProof/>
                <w:webHidden/>
              </w:rPr>
              <w:instrText xml:space="preserve"> PAGEREF _Toc214350559 \h </w:instrText>
            </w:r>
            <w:r>
              <w:rPr>
                <w:noProof/>
                <w:webHidden/>
              </w:rPr>
            </w:r>
            <w:r>
              <w:rPr>
                <w:noProof/>
                <w:webHidden/>
              </w:rPr>
              <w:fldChar w:fldCharType="separate"/>
            </w:r>
            <w:r w:rsidR="00AA08B9">
              <w:rPr>
                <w:noProof/>
                <w:webHidden/>
              </w:rPr>
              <w:t>65</w:t>
            </w:r>
            <w:r>
              <w:rPr>
                <w:noProof/>
                <w:webHidden/>
              </w:rPr>
              <w:fldChar w:fldCharType="end"/>
            </w:r>
          </w:hyperlink>
        </w:p>
        <w:p w14:paraId="530BDF97" w14:textId="3EDD3A73" w:rsidR="00432E09" w:rsidRDefault="00432E09">
          <w:pPr>
            <w:pStyle w:val="TOC2"/>
            <w:tabs>
              <w:tab w:val="left" w:pos="880"/>
              <w:tab w:val="right" w:leader="dot" w:pos="9629"/>
            </w:tabs>
            <w:rPr>
              <w:rFonts w:eastAsiaTheme="minorEastAsia" w:cstheme="minorBidi"/>
              <w:noProof/>
              <w:kern w:val="2"/>
              <w:sz w:val="24"/>
              <w:szCs w:val="24"/>
              <w:lang w:val="en-BE" w:eastAsia="en-BE"/>
              <w14:ligatures w14:val="standardContextual"/>
            </w:rPr>
          </w:pPr>
          <w:hyperlink w:anchor="_Toc214350560" w:history="1">
            <w:r w:rsidRPr="00DC4CEE">
              <w:rPr>
                <w:rStyle w:val="Hyperlink"/>
                <w:noProof/>
                <w:lang w:eastAsia="en-US"/>
              </w:rPr>
              <w:t>4.21</w:t>
            </w:r>
            <w:r>
              <w:rPr>
                <w:rFonts w:eastAsiaTheme="minorEastAsia" w:cstheme="minorBidi"/>
                <w:noProof/>
                <w:kern w:val="2"/>
                <w:sz w:val="24"/>
                <w:szCs w:val="24"/>
                <w:lang w:val="en-BE" w:eastAsia="en-BE"/>
                <w14:ligatures w14:val="standardContextual"/>
              </w:rPr>
              <w:tab/>
            </w:r>
            <w:r w:rsidRPr="00DC4CEE">
              <w:rPr>
                <w:rStyle w:val="Hyperlink"/>
                <w:noProof/>
                <w:lang w:eastAsia="en-US"/>
              </w:rPr>
              <w:t>T0021: CXP Uplink Receiver Sensitivity Sweep Test</w:t>
            </w:r>
            <w:r>
              <w:rPr>
                <w:noProof/>
                <w:webHidden/>
              </w:rPr>
              <w:tab/>
            </w:r>
            <w:r>
              <w:rPr>
                <w:noProof/>
                <w:webHidden/>
              </w:rPr>
              <w:fldChar w:fldCharType="begin"/>
            </w:r>
            <w:r>
              <w:rPr>
                <w:noProof/>
                <w:webHidden/>
              </w:rPr>
              <w:instrText xml:space="preserve"> PAGEREF _Toc214350560 \h </w:instrText>
            </w:r>
            <w:r>
              <w:rPr>
                <w:noProof/>
                <w:webHidden/>
              </w:rPr>
            </w:r>
            <w:r>
              <w:rPr>
                <w:noProof/>
                <w:webHidden/>
              </w:rPr>
              <w:fldChar w:fldCharType="separate"/>
            </w:r>
            <w:r w:rsidR="00AA08B9">
              <w:rPr>
                <w:noProof/>
                <w:webHidden/>
              </w:rPr>
              <w:t>66</w:t>
            </w:r>
            <w:r>
              <w:rPr>
                <w:noProof/>
                <w:webHidden/>
              </w:rPr>
              <w:fldChar w:fldCharType="end"/>
            </w:r>
          </w:hyperlink>
        </w:p>
        <w:p w14:paraId="098D8FFB" w14:textId="63CE31E2" w:rsidR="00432E09" w:rsidRDefault="00432E09">
          <w:pPr>
            <w:pStyle w:val="TOC2"/>
            <w:tabs>
              <w:tab w:val="left" w:pos="880"/>
              <w:tab w:val="right" w:leader="dot" w:pos="9629"/>
            </w:tabs>
            <w:rPr>
              <w:rFonts w:eastAsiaTheme="minorEastAsia" w:cstheme="minorBidi"/>
              <w:noProof/>
              <w:kern w:val="2"/>
              <w:sz w:val="24"/>
              <w:szCs w:val="24"/>
              <w:lang w:val="en-BE" w:eastAsia="en-BE"/>
              <w14:ligatures w14:val="standardContextual"/>
            </w:rPr>
          </w:pPr>
          <w:hyperlink w:anchor="_Toc214350561" w:history="1">
            <w:r w:rsidRPr="00DC4CEE">
              <w:rPr>
                <w:rStyle w:val="Hyperlink"/>
                <w:noProof/>
                <w:lang w:eastAsia="en-US"/>
              </w:rPr>
              <w:t>4.22</w:t>
            </w:r>
            <w:r>
              <w:rPr>
                <w:rFonts w:eastAsiaTheme="minorEastAsia" w:cstheme="minorBidi"/>
                <w:noProof/>
                <w:kern w:val="2"/>
                <w:sz w:val="24"/>
                <w:szCs w:val="24"/>
                <w:lang w:val="en-BE" w:eastAsia="en-BE"/>
                <w14:ligatures w14:val="standardContextual"/>
              </w:rPr>
              <w:tab/>
            </w:r>
            <w:r w:rsidRPr="00DC4CEE">
              <w:rPr>
                <w:rStyle w:val="Hyperlink"/>
                <w:noProof/>
                <w:lang w:eastAsia="en-US"/>
              </w:rPr>
              <w:t>T0022: Internal Test Patterns Test</w:t>
            </w:r>
            <w:r>
              <w:rPr>
                <w:noProof/>
                <w:webHidden/>
              </w:rPr>
              <w:tab/>
            </w:r>
            <w:r>
              <w:rPr>
                <w:noProof/>
                <w:webHidden/>
              </w:rPr>
              <w:fldChar w:fldCharType="begin"/>
            </w:r>
            <w:r>
              <w:rPr>
                <w:noProof/>
                <w:webHidden/>
              </w:rPr>
              <w:instrText xml:space="preserve"> PAGEREF _Toc214350561 \h </w:instrText>
            </w:r>
            <w:r>
              <w:rPr>
                <w:noProof/>
                <w:webHidden/>
              </w:rPr>
            </w:r>
            <w:r>
              <w:rPr>
                <w:noProof/>
                <w:webHidden/>
              </w:rPr>
              <w:fldChar w:fldCharType="separate"/>
            </w:r>
            <w:r w:rsidR="00AA08B9">
              <w:rPr>
                <w:noProof/>
                <w:webHidden/>
              </w:rPr>
              <w:t>67</w:t>
            </w:r>
            <w:r>
              <w:rPr>
                <w:noProof/>
                <w:webHidden/>
              </w:rPr>
              <w:fldChar w:fldCharType="end"/>
            </w:r>
          </w:hyperlink>
        </w:p>
        <w:p w14:paraId="16D947C9" w14:textId="1592079B" w:rsidR="00432E09" w:rsidRDefault="00432E09">
          <w:pPr>
            <w:pStyle w:val="TOC2"/>
            <w:tabs>
              <w:tab w:val="left" w:pos="880"/>
              <w:tab w:val="right" w:leader="dot" w:pos="9629"/>
            </w:tabs>
            <w:rPr>
              <w:rFonts w:eastAsiaTheme="minorEastAsia" w:cstheme="minorBidi"/>
              <w:noProof/>
              <w:kern w:val="2"/>
              <w:sz w:val="24"/>
              <w:szCs w:val="24"/>
              <w:lang w:val="en-BE" w:eastAsia="en-BE"/>
              <w14:ligatures w14:val="standardContextual"/>
            </w:rPr>
          </w:pPr>
          <w:hyperlink w:anchor="_Toc214350562" w:history="1">
            <w:r w:rsidRPr="00DC4CEE">
              <w:rPr>
                <w:rStyle w:val="Hyperlink"/>
                <w:noProof/>
              </w:rPr>
              <w:t>4.23</w:t>
            </w:r>
            <w:r>
              <w:rPr>
                <w:rFonts w:eastAsiaTheme="minorEastAsia" w:cstheme="minorBidi"/>
                <w:noProof/>
                <w:kern w:val="2"/>
                <w:sz w:val="24"/>
                <w:szCs w:val="24"/>
                <w:lang w:val="en-BE" w:eastAsia="en-BE"/>
                <w14:ligatures w14:val="standardContextual"/>
              </w:rPr>
              <w:tab/>
            </w:r>
            <w:r w:rsidRPr="00DC4CEE">
              <w:rPr>
                <w:rStyle w:val="Hyperlink"/>
                <w:noProof/>
              </w:rPr>
              <w:t>T0023: Camera Test</w:t>
            </w:r>
            <w:r>
              <w:rPr>
                <w:noProof/>
                <w:webHidden/>
              </w:rPr>
              <w:tab/>
            </w:r>
            <w:r>
              <w:rPr>
                <w:noProof/>
                <w:webHidden/>
              </w:rPr>
              <w:fldChar w:fldCharType="begin"/>
            </w:r>
            <w:r>
              <w:rPr>
                <w:noProof/>
                <w:webHidden/>
              </w:rPr>
              <w:instrText xml:space="preserve"> PAGEREF _Toc214350562 \h </w:instrText>
            </w:r>
            <w:r>
              <w:rPr>
                <w:noProof/>
                <w:webHidden/>
              </w:rPr>
            </w:r>
            <w:r>
              <w:rPr>
                <w:noProof/>
                <w:webHidden/>
              </w:rPr>
              <w:fldChar w:fldCharType="separate"/>
            </w:r>
            <w:r w:rsidR="00AA08B9">
              <w:rPr>
                <w:noProof/>
                <w:webHidden/>
              </w:rPr>
              <w:t>69</w:t>
            </w:r>
            <w:r>
              <w:rPr>
                <w:noProof/>
                <w:webHidden/>
              </w:rPr>
              <w:fldChar w:fldCharType="end"/>
            </w:r>
          </w:hyperlink>
        </w:p>
        <w:p w14:paraId="28A394F5" w14:textId="46EA69A7" w:rsidR="00432E09" w:rsidRDefault="00432E09">
          <w:pPr>
            <w:pStyle w:val="TOC2"/>
            <w:tabs>
              <w:tab w:val="left" w:pos="880"/>
              <w:tab w:val="right" w:leader="dot" w:pos="9629"/>
            </w:tabs>
            <w:rPr>
              <w:rFonts w:eastAsiaTheme="minorEastAsia" w:cstheme="minorBidi"/>
              <w:noProof/>
              <w:kern w:val="2"/>
              <w:sz w:val="24"/>
              <w:szCs w:val="24"/>
              <w:lang w:val="en-BE" w:eastAsia="en-BE"/>
              <w14:ligatures w14:val="standardContextual"/>
            </w:rPr>
          </w:pPr>
          <w:hyperlink w:anchor="_Toc214350563" w:history="1">
            <w:r w:rsidRPr="00DC4CEE">
              <w:rPr>
                <w:rStyle w:val="Hyperlink"/>
                <w:noProof/>
                <w:lang w:eastAsia="en-US"/>
              </w:rPr>
              <w:t>4.24</w:t>
            </w:r>
            <w:r>
              <w:rPr>
                <w:rFonts w:eastAsiaTheme="minorEastAsia" w:cstheme="minorBidi"/>
                <w:noProof/>
                <w:kern w:val="2"/>
                <w:sz w:val="24"/>
                <w:szCs w:val="24"/>
                <w:lang w:val="en-BE" w:eastAsia="en-BE"/>
                <w14:ligatures w14:val="standardContextual"/>
              </w:rPr>
              <w:tab/>
            </w:r>
            <w:r w:rsidRPr="00DC4CEE">
              <w:rPr>
                <w:rStyle w:val="Hyperlink"/>
                <w:noProof/>
                <w:lang w:eastAsia="en-US"/>
              </w:rPr>
              <w:t>T0024: OTP Write Test</w:t>
            </w:r>
            <w:r>
              <w:rPr>
                <w:noProof/>
                <w:webHidden/>
              </w:rPr>
              <w:tab/>
            </w:r>
            <w:r>
              <w:rPr>
                <w:noProof/>
                <w:webHidden/>
              </w:rPr>
              <w:fldChar w:fldCharType="begin"/>
            </w:r>
            <w:r>
              <w:rPr>
                <w:noProof/>
                <w:webHidden/>
              </w:rPr>
              <w:instrText xml:space="preserve"> PAGEREF _Toc214350563 \h </w:instrText>
            </w:r>
            <w:r>
              <w:rPr>
                <w:noProof/>
                <w:webHidden/>
              </w:rPr>
            </w:r>
            <w:r>
              <w:rPr>
                <w:noProof/>
                <w:webHidden/>
              </w:rPr>
              <w:fldChar w:fldCharType="separate"/>
            </w:r>
            <w:r w:rsidR="00AA08B9">
              <w:rPr>
                <w:noProof/>
                <w:webHidden/>
              </w:rPr>
              <w:t>70</w:t>
            </w:r>
            <w:r>
              <w:rPr>
                <w:noProof/>
                <w:webHidden/>
              </w:rPr>
              <w:fldChar w:fldCharType="end"/>
            </w:r>
          </w:hyperlink>
        </w:p>
        <w:p w14:paraId="2696318E" w14:textId="2CE4D031" w:rsidR="00432E09" w:rsidRDefault="00432E09">
          <w:pPr>
            <w:pStyle w:val="TOC2"/>
            <w:tabs>
              <w:tab w:val="left" w:pos="880"/>
              <w:tab w:val="right" w:leader="dot" w:pos="9629"/>
            </w:tabs>
            <w:rPr>
              <w:rFonts w:eastAsiaTheme="minorEastAsia" w:cstheme="minorBidi"/>
              <w:noProof/>
              <w:kern w:val="2"/>
              <w:sz w:val="24"/>
              <w:szCs w:val="24"/>
              <w:lang w:val="en-BE" w:eastAsia="en-BE"/>
              <w14:ligatures w14:val="standardContextual"/>
            </w:rPr>
          </w:pPr>
          <w:hyperlink w:anchor="_Toc214350564" w:history="1">
            <w:r w:rsidRPr="00DC4CEE">
              <w:rPr>
                <w:rStyle w:val="Hyperlink"/>
                <w:noProof/>
                <w:lang w:val="fr-BE" w:eastAsia="en-US"/>
              </w:rPr>
              <w:t>4.25</w:t>
            </w:r>
            <w:r>
              <w:rPr>
                <w:rFonts w:eastAsiaTheme="minorEastAsia" w:cstheme="minorBidi"/>
                <w:noProof/>
                <w:kern w:val="2"/>
                <w:sz w:val="24"/>
                <w:szCs w:val="24"/>
                <w:lang w:val="en-BE" w:eastAsia="en-BE"/>
                <w14:ligatures w14:val="standardContextual"/>
              </w:rPr>
              <w:tab/>
            </w:r>
            <w:r w:rsidRPr="00DC4CEE">
              <w:rPr>
                <w:rStyle w:val="Hyperlink"/>
                <w:noProof/>
                <w:lang w:val="fr-BE" w:eastAsia="en-US"/>
              </w:rPr>
              <w:t>T0025: OTP Data Retention Test</w:t>
            </w:r>
            <w:r>
              <w:rPr>
                <w:noProof/>
                <w:webHidden/>
              </w:rPr>
              <w:tab/>
            </w:r>
            <w:r>
              <w:rPr>
                <w:noProof/>
                <w:webHidden/>
              </w:rPr>
              <w:fldChar w:fldCharType="begin"/>
            </w:r>
            <w:r>
              <w:rPr>
                <w:noProof/>
                <w:webHidden/>
              </w:rPr>
              <w:instrText xml:space="preserve"> PAGEREF _Toc214350564 \h </w:instrText>
            </w:r>
            <w:r>
              <w:rPr>
                <w:noProof/>
                <w:webHidden/>
              </w:rPr>
            </w:r>
            <w:r>
              <w:rPr>
                <w:noProof/>
                <w:webHidden/>
              </w:rPr>
              <w:fldChar w:fldCharType="separate"/>
            </w:r>
            <w:r w:rsidR="00AA08B9">
              <w:rPr>
                <w:noProof/>
                <w:webHidden/>
              </w:rPr>
              <w:t>72</w:t>
            </w:r>
            <w:r>
              <w:rPr>
                <w:noProof/>
                <w:webHidden/>
              </w:rPr>
              <w:fldChar w:fldCharType="end"/>
            </w:r>
          </w:hyperlink>
        </w:p>
        <w:p w14:paraId="6AF7D10D" w14:textId="4BAE1CA2" w:rsidR="00432E09" w:rsidRDefault="00432E09">
          <w:pPr>
            <w:pStyle w:val="TOC2"/>
            <w:tabs>
              <w:tab w:val="left" w:pos="880"/>
              <w:tab w:val="right" w:leader="dot" w:pos="9629"/>
            </w:tabs>
            <w:rPr>
              <w:rFonts w:eastAsiaTheme="minorEastAsia" w:cstheme="minorBidi"/>
              <w:noProof/>
              <w:kern w:val="2"/>
              <w:sz w:val="24"/>
              <w:szCs w:val="24"/>
              <w:lang w:val="en-BE" w:eastAsia="en-BE"/>
              <w14:ligatures w14:val="standardContextual"/>
            </w:rPr>
          </w:pPr>
          <w:hyperlink w:anchor="_Toc214350565" w:history="1">
            <w:r w:rsidRPr="00DC4CEE">
              <w:rPr>
                <w:rStyle w:val="Hyperlink"/>
                <w:noProof/>
                <w:lang w:val="fr-BE" w:eastAsia="en-US"/>
              </w:rPr>
              <w:t>4.26</w:t>
            </w:r>
            <w:r>
              <w:rPr>
                <w:rFonts w:eastAsiaTheme="minorEastAsia" w:cstheme="minorBidi"/>
                <w:noProof/>
                <w:kern w:val="2"/>
                <w:sz w:val="24"/>
                <w:szCs w:val="24"/>
                <w:lang w:val="en-BE" w:eastAsia="en-BE"/>
                <w14:ligatures w14:val="standardContextual"/>
              </w:rPr>
              <w:tab/>
            </w:r>
            <w:r w:rsidRPr="00DC4CEE">
              <w:rPr>
                <w:rStyle w:val="Hyperlink"/>
                <w:noProof/>
                <w:lang w:val="fr-BE" w:eastAsia="en-US"/>
              </w:rPr>
              <w:t>T0026: VIS VDD3V3_DCDC test</w:t>
            </w:r>
            <w:r>
              <w:rPr>
                <w:noProof/>
                <w:webHidden/>
              </w:rPr>
              <w:tab/>
            </w:r>
            <w:r>
              <w:rPr>
                <w:noProof/>
                <w:webHidden/>
              </w:rPr>
              <w:fldChar w:fldCharType="begin"/>
            </w:r>
            <w:r>
              <w:rPr>
                <w:noProof/>
                <w:webHidden/>
              </w:rPr>
              <w:instrText xml:space="preserve"> PAGEREF _Toc214350565 \h </w:instrText>
            </w:r>
            <w:r>
              <w:rPr>
                <w:noProof/>
                <w:webHidden/>
              </w:rPr>
            </w:r>
            <w:r>
              <w:rPr>
                <w:noProof/>
                <w:webHidden/>
              </w:rPr>
              <w:fldChar w:fldCharType="separate"/>
            </w:r>
            <w:r w:rsidR="00AA08B9">
              <w:rPr>
                <w:noProof/>
                <w:webHidden/>
              </w:rPr>
              <w:t>72</w:t>
            </w:r>
            <w:r>
              <w:rPr>
                <w:noProof/>
                <w:webHidden/>
              </w:rPr>
              <w:fldChar w:fldCharType="end"/>
            </w:r>
          </w:hyperlink>
        </w:p>
        <w:p w14:paraId="401BCFF7" w14:textId="54343A70" w:rsidR="00432E09" w:rsidRDefault="00432E09">
          <w:pPr>
            <w:pStyle w:val="TOC1"/>
            <w:tabs>
              <w:tab w:val="left" w:pos="400"/>
            </w:tabs>
            <w:rPr>
              <w:rFonts w:eastAsiaTheme="minorEastAsia" w:cstheme="minorBidi"/>
              <w:noProof/>
              <w:kern w:val="2"/>
              <w:sz w:val="24"/>
              <w:szCs w:val="24"/>
              <w:lang w:val="en-BE" w:eastAsia="en-BE"/>
              <w14:ligatures w14:val="standardContextual"/>
            </w:rPr>
          </w:pPr>
          <w:hyperlink w:anchor="_Toc214350566" w:history="1">
            <w:r w:rsidRPr="00DC4CEE">
              <w:rPr>
                <w:rStyle w:val="Hyperlink"/>
                <w:noProof/>
                <w:lang w:val="en-US"/>
              </w:rPr>
              <w:t>5</w:t>
            </w:r>
            <w:r>
              <w:rPr>
                <w:rFonts w:eastAsiaTheme="minorEastAsia" w:cstheme="minorBidi"/>
                <w:noProof/>
                <w:kern w:val="2"/>
                <w:sz w:val="24"/>
                <w:szCs w:val="24"/>
                <w:lang w:val="en-BE" w:eastAsia="en-BE"/>
                <w14:ligatures w14:val="standardContextual"/>
              </w:rPr>
              <w:tab/>
            </w:r>
            <w:r w:rsidRPr="00DC4CEE">
              <w:rPr>
                <w:rStyle w:val="Hyperlink"/>
                <w:noProof/>
                <w:lang w:val="nl-NL"/>
              </w:rPr>
              <w:t>Bibliografie</w:t>
            </w:r>
            <w:r>
              <w:rPr>
                <w:noProof/>
                <w:webHidden/>
              </w:rPr>
              <w:tab/>
            </w:r>
            <w:r>
              <w:rPr>
                <w:noProof/>
                <w:webHidden/>
              </w:rPr>
              <w:fldChar w:fldCharType="begin"/>
            </w:r>
            <w:r>
              <w:rPr>
                <w:noProof/>
                <w:webHidden/>
              </w:rPr>
              <w:instrText xml:space="preserve"> PAGEREF _Toc214350566 \h </w:instrText>
            </w:r>
            <w:r>
              <w:rPr>
                <w:noProof/>
                <w:webHidden/>
              </w:rPr>
            </w:r>
            <w:r>
              <w:rPr>
                <w:noProof/>
                <w:webHidden/>
              </w:rPr>
              <w:fldChar w:fldCharType="separate"/>
            </w:r>
            <w:r w:rsidR="00AA08B9">
              <w:rPr>
                <w:noProof/>
                <w:webHidden/>
              </w:rPr>
              <w:t>74</w:t>
            </w:r>
            <w:r>
              <w:rPr>
                <w:noProof/>
                <w:webHidden/>
              </w:rPr>
              <w:fldChar w:fldCharType="end"/>
            </w:r>
          </w:hyperlink>
        </w:p>
        <w:p w14:paraId="06061478" w14:textId="4ED558EB" w:rsidR="00432E09" w:rsidRDefault="00432E09">
          <w:pPr>
            <w:pStyle w:val="TOC1"/>
            <w:rPr>
              <w:rFonts w:eastAsiaTheme="minorEastAsia" w:cstheme="minorBidi"/>
              <w:noProof/>
              <w:kern w:val="2"/>
              <w:sz w:val="24"/>
              <w:szCs w:val="24"/>
              <w:lang w:val="en-BE" w:eastAsia="en-BE"/>
              <w14:ligatures w14:val="standardContextual"/>
            </w:rPr>
          </w:pPr>
          <w:hyperlink w:anchor="_Toc214350567" w:history="1">
            <w:r w:rsidRPr="00DC4CEE">
              <w:rPr>
                <w:rStyle w:val="Hyperlink"/>
                <w:noProof/>
              </w:rPr>
              <w:t>List of Acronyms</w:t>
            </w:r>
            <w:r>
              <w:rPr>
                <w:noProof/>
                <w:webHidden/>
              </w:rPr>
              <w:tab/>
            </w:r>
            <w:r>
              <w:rPr>
                <w:noProof/>
                <w:webHidden/>
              </w:rPr>
              <w:fldChar w:fldCharType="begin"/>
            </w:r>
            <w:r>
              <w:rPr>
                <w:noProof/>
                <w:webHidden/>
              </w:rPr>
              <w:instrText xml:space="preserve"> PAGEREF _Toc214350567 \h </w:instrText>
            </w:r>
            <w:r>
              <w:rPr>
                <w:noProof/>
                <w:webHidden/>
              </w:rPr>
            </w:r>
            <w:r>
              <w:rPr>
                <w:noProof/>
                <w:webHidden/>
              </w:rPr>
              <w:fldChar w:fldCharType="separate"/>
            </w:r>
            <w:r w:rsidR="00AA08B9">
              <w:rPr>
                <w:noProof/>
                <w:webHidden/>
              </w:rPr>
              <w:t>75</w:t>
            </w:r>
            <w:r>
              <w:rPr>
                <w:noProof/>
                <w:webHidden/>
              </w:rPr>
              <w:fldChar w:fldCharType="end"/>
            </w:r>
          </w:hyperlink>
        </w:p>
        <w:p w14:paraId="14FC69DE" w14:textId="324BFBFD" w:rsidR="000A6FE8" w:rsidRPr="00D378DA" w:rsidRDefault="000A6FE8">
          <w:r w:rsidRPr="00D378DA">
            <w:rPr>
              <w:b/>
              <w:bCs/>
            </w:rPr>
            <w:fldChar w:fldCharType="end"/>
          </w:r>
        </w:p>
      </w:sdtContent>
    </w:sdt>
    <w:p w14:paraId="32762F55" w14:textId="77777777" w:rsidR="00D0466C" w:rsidRPr="00D378DA" w:rsidRDefault="00D0466C" w:rsidP="00D0466C"/>
    <w:p w14:paraId="7B02A6DE" w14:textId="77777777" w:rsidR="0055568F" w:rsidRPr="00D378DA" w:rsidRDefault="0055568F"/>
    <w:p w14:paraId="2FC88E6E" w14:textId="77777777" w:rsidR="0055568F" w:rsidRPr="00D378DA" w:rsidRDefault="0055568F" w:rsidP="0055568F"/>
    <w:p w14:paraId="3C0CEE7F" w14:textId="77777777" w:rsidR="0055568F" w:rsidRPr="00D378DA" w:rsidRDefault="004A7DEB" w:rsidP="0055568F">
      <w:pPr>
        <w:pStyle w:val="Heading1-nonumber"/>
      </w:pPr>
      <w:bookmarkStart w:id="6" w:name="_Toc131774872"/>
      <w:bookmarkStart w:id="7" w:name="_Toc214350506"/>
      <w:r w:rsidRPr="00D378DA">
        <w:lastRenderedPageBreak/>
        <w:t>List</w:t>
      </w:r>
      <w:r w:rsidR="0055568F" w:rsidRPr="00D378DA">
        <w:t xml:space="preserve"> of Figures</w:t>
      </w:r>
      <w:bookmarkEnd w:id="6"/>
      <w:bookmarkEnd w:id="7"/>
    </w:p>
    <w:p w14:paraId="1B5CAC9C" w14:textId="2ED89F4A" w:rsidR="00432E09" w:rsidRDefault="0055568F">
      <w:pPr>
        <w:pStyle w:val="TableofFigures"/>
        <w:tabs>
          <w:tab w:val="right" w:leader="dot" w:pos="9629"/>
        </w:tabs>
        <w:rPr>
          <w:rFonts w:eastAsiaTheme="minorEastAsia" w:cstheme="minorBidi"/>
          <w:noProof/>
          <w:kern w:val="2"/>
          <w:sz w:val="24"/>
          <w:szCs w:val="24"/>
          <w:lang w:val="en-BE" w:eastAsia="en-BE"/>
          <w14:ligatures w14:val="standardContextual"/>
        </w:rPr>
      </w:pPr>
      <w:r w:rsidRPr="00D378DA">
        <w:fldChar w:fldCharType="begin"/>
      </w:r>
      <w:r w:rsidRPr="00D378DA">
        <w:instrText xml:space="preserve"> TOC \h \z \c "Figure" </w:instrText>
      </w:r>
      <w:r w:rsidRPr="00D378DA">
        <w:fldChar w:fldCharType="separate"/>
      </w:r>
      <w:hyperlink w:anchor="_Toc214350568" w:history="1">
        <w:r w:rsidR="00432E09" w:rsidRPr="0000477A">
          <w:rPr>
            <w:rStyle w:val="Hyperlink"/>
            <w:noProof/>
          </w:rPr>
          <w:t>Figure 1: MAG-CXP00002-NP production test flow</w:t>
        </w:r>
        <w:r w:rsidR="00432E09">
          <w:rPr>
            <w:noProof/>
            <w:webHidden/>
          </w:rPr>
          <w:tab/>
        </w:r>
        <w:r w:rsidR="00432E09">
          <w:rPr>
            <w:noProof/>
            <w:webHidden/>
          </w:rPr>
          <w:fldChar w:fldCharType="begin"/>
        </w:r>
        <w:r w:rsidR="00432E09">
          <w:rPr>
            <w:noProof/>
            <w:webHidden/>
          </w:rPr>
          <w:instrText xml:space="preserve"> PAGEREF _Toc214350568 \h </w:instrText>
        </w:r>
        <w:r w:rsidR="00432E09">
          <w:rPr>
            <w:noProof/>
            <w:webHidden/>
          </w:rPr>
        </w:r>
        <w:r w:rsidR="00432E09">
          <w:rPr>
            <w:noProof/>
            <w:webHidden/>
          </w:rPr>
          <w:fldChar w:fldCharType="separate"/>
        </w:r>
        <w:r w:rsidR="00AA08B9">
          <w:rPr>
            <w:noProof/>
            <w:webHidden/>
          </w:rPr>
          <w:t>11</w:t>
        </w:r>
        <w:r w:rsidR="00432E09">
          <w:rPr>
            <w:noProof/>
            <w:webHidden/>
          </w:rPr>
          <w:fldChar w:fldCharType="end"/>
        </w:r>
      </w:hyperlink>
    </w:p>
    <w:p w14:paraId="4D56964B" w14:textId="543AF12D" w:rsidR="00432E09" w:rsidRDefault="00432E09">
      <w:pPr>
        <w:pStyle w:val="TableofFigures"/>
        <w:tabs>
          <w:tab w:val="right" w:leader="dot" w:pos="9629"/>
        </w:tabs>
        <w:rPr>
          <w:rFonts w:eastAsiaTheme="minorEastAsia" w:cstheme="minorBidi"/>
          <w:noProof/>
          <w:kern w:val="2"/>
          <w:sz w:val="24"/>
          <w:szCs w:val="24"/>
          <w:lang w:val="en-BE" w:eastAsia="en-BE"/>
          <w14:ligatures w14:val="standardContextual"/>
        </w:rPr>
      </w:pPr>
      <w:hyperlink w:anchor="_Toc214350569" w:history="1">
        <w:r w:rsidRPr="0000477A">
          <w:rPr>
            <w:rStyle w:val="Hyperlink"/>
            <w:noProof/>
          </w:rPr>
          <w:t>Figure 2: MAG-VIS4003x-N production test flow</w:t>
        </w:r>
        <w:r>
          <w:rPr>
            <w:noProof/>
            <w:webHidden/>
          </w:rPr>
          <w:tab/>
        </w:r>
        <w:r>
          <w:rPr>
            <w:noProof/>
            <w:webHidden/>
          </w:rPr>
          <w:fldChar w:fldCharType="begin"/>
        </w:r>
        <w:r>
          <w:rPr>
            <w:noProof/>
            <w:webHidden/>
          </w:rPr>
          <w:instrText xml:space="preserve"> PAGEREF _Toc214350569 \h </w:instrText>
        </w:r>
        <w:r>
          <w:rPr>
            <w:noProof/>
            <w:webHidden/>
          </w:rPr>
        </w:r>
        <w:r>
          <w:rPr>
            <w:noProof/>
            <w:webHidden/>
          </w:rPr>
          <w:fldChar w:fldCharType="separate"/>
        </w:r>
        <w:r w:rsidR="00AA08B9">
          <w:rPr>
            <w:noProof/>
            <w:webHidden/>
          </w:rPr>
          <w:t>12</w:t>
        </w:r>
        <w:r>
          <w:rPr>
            <w:noProof/>
            <w:webHidden/>
          </w:rPr>
          <w:fldChar w:fldCharType="end"/>
        </w:r>
      </w:hyperlink>
    </w:p>
    <w:p w14:paraId="0DD088E0" w14:textId="4EDF7525" w:rsidR="00432E09" w:rsidRDefault="00432E09">
      <w:pPr>
        <w:pStyle w:val="TableofFigures"/>
        <w:tabs>
          <w:tab w:val="right" w:leader="dot" w:pos="9629"/>
        </w:tabs>
        <w:rPr>
          <w:rFonts w:eastAsiaTheme="minorEastAsia" w:cstheme="minorBidi"/>
          <w:noProof/>
          <w:kern w:val="2"/>
          <w:sz w:val="24"/>
          <w:szCs w:val="24"/>
          <w:lang w:val="en-BE" w:eastAsia="en-BE"/>
          <w14:ligatures w14:val="standardContextual"/>
        </w:rPr>
      </w:pPr>
      <w:hyperlink w:anchor="_Toc214350570" w:history="1">
        <w:r w:rsidRPr="0000477A">
          <w:rPr>
            <w:rStyle w:val="Hyperlink"/>
            <w:noProof/>
          </w:rPr>
          <w:t>Figure 3: MAG-CXP00002-NP characterization test flow</w:t>
        </w:r>
        <w:r>
          <w:rPr>
            <w:noProof/>
            <w:webHidden/>
          </w:rPr>
          <w:tab/>
        </w:r>
        <w:r>
          <w:rPr>
            <w:noProof/>
            <w:webHidden/>
          </w:rPr>
          <w:fldChar w:fldCharType="begin"/>
        </w:r>
        <w:r>
          <w:rPr>
            <w:noProof/>
            <w:webHidden/>
          </w:rPr>
          <w:instrText xml:space="preserve"> PAGEREF _Toc214350570 \h </w:instrText>
        </w:r>
        <w:r>
          <w:rPr>
            <w:noProof/>
            <w:webHidden/>
          </w:rPr>
        </w:r>
        <w:r>
          <w:rPr>
            <w:noProof/>
            <w:webHidden/>
          </w:rPr>
          <w:fldChar w:fldCharType="separate"/>
        </w:r>
        <w:r w:rsidR="00AA08B9">
          <w:rPr>
            <w:noProof/>
            <w:webHidden/>
          </w:rPr>
          <w:t>13</w:t>
        </w:r>
        <w:r>
          <w:rPr>
            <w:noProof/>
            <w:webHidden/>
          </w:rPr>
          <w:fldChar w:fldCharType="end"/>
        </w:r>
      </w:hyperlink>
    </w:p>
    <w:p w14:paraId="141FB3BF" w14:textId="5CBDB3A8" w:rsidR="00432E09" w:rsidRDefault="00432E09">
      <w:pPr>
        <w:pStyle w:val="TableofFigures"/>
        <w:tabs>
          <w:tab w:val="right" w:leader="dot" w:pos="9629"/>
        </w:tabs>
        <w:rPr>
          <w:rFonts w:eastAsiaTheme="minorEastAsia" w:cstheme="minorBidi"/>
          <w:noProof/>
          <w:kern w:val="2"/>
          <w:sz w:val="24"/>
          <w:szCs w:val="24"/>
          <w:lang w:val="en-BE" w:eastAsia="en-BE"/>
          <w14:ligatures w14:val="standardContextual"/>
        </w:rPr>
      </w:pPr>
      <w:hyperlink w:anchor="_Toc214350571" w:history="1">
        <w:r w:rsidRPr="0000477A">
          <w:rPr>
            <w:rStyle w:val="Hyperlink"/>
            <w:noProof/>
          </w:rPr>
          <w:t>Figure : MAG-CXP00002-NP qualification test flow</w:t>
        </w:r>
        <w:r>
          <w:rPr>
            <w:noProof/>
            <w:webHidden/>
          </w:rPr>
          <w:tab/>
        </w:r>
        <w:r>
          <w:rPr>
            <w:noProof/>
            <w:webHidden/>
          </w:rPr>
          <w:fldChar w:fldCharType="begin"/>
        </w:r>
        <w:r>
          <w:rPr>
            <w:noProof/>
            <w:webHidden/>
          </w:rPr>
          <w:instrText xml:space="preserve"> PAGEREF _Toc214350571 \h </w:instrText>
        </w:r>
        <w:r>
          <w:rPr>
            <w:noProof/>
            <w:webHidden/>
          </w:rPr>
        </w:r>
        <w:r>
          <w:rPr>
            <w:noProof/>
            <w:webHidden/>
          </w:rPr>
          <w:fldChar w:fldCharType="separate"/>
        </w:r>
        <w:r w:rsidR="00AA08B9">
          <w:rPr>
            <w:noProof/>
            <w:webHidden/>
          </w:rPr>
          <w:t>14</w:t>
        </w:r>
        <w:r>
          <w:rPr>
            <w:noProof/>
            <w:webHidden/>
          </w:rPr>
          <w:fldChar w:fldCharType="end"/>
        </w:r>
      </w:hyperlink>
    </w:p>
    <w:p w14:paraId="1F3F6CF9" w14:textId="08E0EB57" w:rsidR="00432E09" w:rsidRDefault="00432E09">
      <w:pPr>
        <w:pStyle w:val="TableofFigures"/>
        <w:tabs>
          <w:tab w:val="right" w:leader="dot" w:pos="9629"/>
        </w:tabs>
        <w:rPr>
          <w:rFonts w:eastAsiaTheme="minorEastAsia" w:cstheme="minorBidi"/>
          <w:noProof/>
          <w:kern w:val="2"/>
          <w:sz w:val="24"/>
          <w:szCs w:val="24"/>
          <w:lang w:val="en-BE" w:eastAsia="en-BE"/>
          <w14:ligatures w14:val="standardContextual"/>
        </w:rPr>
      </w:pPr>
      <w:hyperlink w:anchor="_Toc214350572" w:history="1">
        <w:r w:rsidRPr="0000477A">
          <w:rPr>
            <w:rStyle w:val="Hyperlink"/>
            <w:noProof/>
          </w:rPr>
          <w:t>Figure : Measurement setup overview</w:t>
        </w:r>
        <w:r>
          <w:rPr>
            <w:noProof/>
            <w:webHidden/>
          </w:rPr>
          <w:tab/>
        </w:r>
        <w:r>
          <w:rPr>
            <w:noProof/>
            <w:webHidden/>
          </w:rPr>
          <w:fldChar w:fldCharType="begin"/>
        </w:r>
        <w:r>
          <w:rPr>
            <w:noProof/>
            <w:webHidden/>
          </w:rPr>
          <w:instrText xml:space="preserve"> PAGEREF _Toc214350572 \h </w:instrText>
        </w:r>
        <w:r>
          <w:rPr>
            <w:noProof/>
            <w:webHidden/>
          </w:rPr>
        </w:r>
        <w:r>
          <w:rPr>
            <w:noProof/>
            <w:webHidden/>
          </w:rPr>
          <w:fldChar w:fldCharType="separate"/>
        </w:r>
        <w:r w:rsidR="00AA08B9">
          <w:rPr>
            <w:noProof/>
            <w:webHidden/>
          </w:rPr>
          <w:t>21</w:t>
        </w:r>
        <w:r>
          <w:rPr>
            <w:noProof/>
            <w:webHidden/>
          </w:rPr>
          <w:fldChar w:fldCharType="end"/>
        </w:r>
      </w:hyperlink>
    </w:p>
    <w:p w14:paraId="5F4443FA" w14:textId="22D988EC" w:rsidR="00432E09" w:rsidRDefault="00432E09">
      <w:pPr>
        <w:pStyle w:val="TableofFigures"/>
        <w:tabs>
          <w:tab w:val="right" w:leader="dot" w:pos="9629"/>
        </w:tabs>
        <w:rPr>
          <w:rFonts w:eastAsiaTheme="minorEastAsia" w:cstheme="minorBidi"/>
          <w:noProof/>
          <w:kern w:val="2"/>
          <w:sz w:val="24"/>
          <w:szCs w:val="24"/>
          <w:lang w:val="en-BE" w:eastAsia="en-BE"/>
          <w14:ligatures w14:val="standardContextual"/>
        </w:rPr>
      </w:pPr>
      <w:hyperlink w:anchor="_Toc214350573" w:history="1">
        <w:r w:rsidRPr="0000477A">
          <w:rPr>
            <w:rStyle w:val="Hyperlink"/>
            <w:noProof/>
          </w:rPr>
          <w:t>Figure : RF network</w:t>
        </w:r>
        <w:r>
          <w:rPr>
            <w:noProof/>
            <w:webHidden/>
          </w:rPr>
          <w:tab/>
        </w:r>
        <w:r>
          <w:rPr>
            <w:noProof/>
            <w:webHidden/>
          </w:rPr>
          <w:fldChar w:fldCharType="begin"/>
        </w:r>
        <w:r>
          <w:rPr>
            <w:noProof/>
            <w:webHidden/>
          </w:rPr>
          <w:instrText xml:space="preserve"> PAGEREF _Toc214350573 \h </w:instrText>
        </w:r>
        <w:r>
          <w:rPr>
            <w:noProof/>
            <w:webHidden/>
          </w:rPr>
        </w:r>
        <w:r>
          <w:rPr>
            <w:noProof/>
            <w:webHidden/>
          </w:rPr>
          <w:fldChar w:fldCharType="separate"/>
        </w:r>
        <w:r w:rsidR="00AA08B9">
          <w:rPr>
            <w:noProof/>
            <w:webHidden/>
          </w:rPr>
          <w:t>25</w:t>
        </w:r>
        <w:r>
          <w:rPr>
            <w:noProof/>
            <w:webHidden/>
          </w:rPr>
          <w:fldChar w:fldCharType="end"/>
        </w:r>
      </w:hyperlink>
    </w:p>
    <w:p w14:paraId="76E9EDE4" w14:textId="58F0BE83" w:rsidR="0055568F" w:rsidRPr="00D378DA" w:rsidRDefault="0055568F" w:rsidP="0055568F">
      <w:r w:rsidRPr="00D378DA">
        <w:fldChar w:fldCharType="end"/>
      </w:r>
    </w:p>
    <w:p w14:paraId="075845E8" w14:textId="77777777" w:rsidR="004A7DEB" w:rsidRPr="00D378DA" w:rsidRDefault="004A7DEB" w:rsidP="0055568F"/>
    <w:p w14:paraId="607E9558" w14:textId="77777777" w:rsidR="004A7DEB" w:rsidRPr="00D378DA" w:rsidRDefault="004A7DEB" w:rsidP="004A7DEB">
      <w:pPr>
        <w:pStyle w:val="Heading1-nonumber"/>
      </w:pPr>
      <w:bookmarkStart w:id="8" w:name="_Toc131774873"/>
      <w:bookmarkStart w:id="9" w:name="_Toc214350507"/>
      <w:r w:rsidRPr="00D378DA">
        <w:lastRenderedPageBreak/>
        <w:t>List of Tables</w:t>
      </w:r>
      <w:bookmarkEnd w:id="8"/>
      <w:bookmarkEnd w:id="9"/>
    </w:p>
    <w:p w14:paraId="19972A4F" w14:textId="0CB21961" w:rsidR="00432E09" w:rsidRDefault="004A7DEB">
      <w:pPr>
        <w:pStyle w:val="TableofFigures"/>
        <w:tabs>
          <w:tab w:val="right" w:leader="dot" w:pos="9629"/>
        </w:tabs>
        <w:rPr>
          <w:rFonts w:eastAsiaTheme="minorEastAsia" w:cstheme="minorBidi"/>
          <w:noProof/>
          <w:kern w:val="2"/>
          <w:sz w:val="24"/>
          <w:szCs w:val="24"/>
          <w:lang w:val="en-BE" w:eastAsia="en-BE"/>
          <w14:ligatures w14:val="standardContextual"/>
        </w:rPr>
      </w:pPr>
      <w:r w:rsidRPr="00D378DA">
        <w:fldChar w:fldCharType="begin"/>
      </w:r>
      <w:r w:rsidRPr="00D378DA">
        <w:instrText xml:space="preserve"> TOC \h \z \c "Table" </w:instrText>
      </w:r>
      <w:r w:rsidRPr="00D378DA">
        <w:fldChar w:fldCharType="separate"/>
      </w:r>
      <w:hyperlink w:anchor="_Toc214350574" w:history="1">
        <w:r w:rsidR="00432E09" w:rsidRPr="00C938BF">
          <w:rPr>
            <w:rStyle w:val="Hyperlink"/>
            <w:noProof/>
          </w:rPr>
          <w:t>Table 1: Supply voltage conditions</w:t>
        </w:r>
        <w:r w:rsidR="00432E09">
          <w:rPr>
            <w:noProof/>
            <w:webHidden/>
          </w:rPr>
          <w:tab/>
        </w:r>
        <w:r w:rsidR="00432E09">
          <w:rPr>
            <w:noProof/>
            <w:webHidden/>
          </w:rPr>
          <w:fldChar w:fldCharType="begin"/>
        </w:r>
        <w:r w:rsidR="00432E09">
          <w:rPr>
            <w:noProof/>
            <w:webHidden/>
          </w:rPr>
          <w:instrText xml:space="preserve"> PAGEREF _Toc214350574 \h </w:instrText>
        </w:r>
        <w:r w:rsidR="00432E09">
          <w:rPr>
            <w:noProof/>
            <w:webHidden/>
          </w:rPr>
        </w:r>
        <w:r w:rsidR="00432E09">
          <w:rPr>
            <w:noProof/>
            <w:webHidden/>
          </w:rPr>
          <w:fldChar w:fldCharType="separate"/>
        </w:r>
        <w:r w:rsidR="00AA08B9">
          <w:rPr>
            <w:noProof/>
            <w:webHidden/>
          </w:rPr>
          <w:t>9</w:t>
        </w:r>
        <w:r w:rsidR="00432E09">
          <w:rPr>
            <w:noProof/>
            <w:webHidden/>
          </w:rPr>
          <w:fldChar w:fldCharType="end"/>
        </w:r>
      </w:hyperlink>
    </w:p>
    <w:p w14:paraId="573ED850" w14:textId="19B5B15D" w:rsidR="00432E09" w:rsidRDefault="00432E09">
      <w:pPr>
        <w:pStyle w:val="TableofFigures"/>
        <w:tabs>
          <w:tab w:val="right" w:leader="dot" w:pos="9629"/>
        </w:tabs>
        <w:rPr>
          <w:rFonts w:eastAsiaTheme="minorEastAsia" w:cstheme="minorBidi"/>
          <w:noProof/>
          <w:kern w:val="2"/>
          <w:sz w:val="24"/>
          <w:szCs w:val="24"/>
          <w:lang w:val="en-BE" w:eastAsia="en-BE"/>
          <w14:ligatures w14:val="standardContextual"/>
        </w:rPr>
      </w:pPr>
      <w:hyperlink w:anchor="_Toc214350575" w:history="1">
        <w:r w:rsidRPr="00C938BF">
          <w:rPr>
            <w:rStyle w:val="Hyperlink"/>
            <w:noProof/>
          </w:rPr>
          <w:t>Table 2: Test stages</w:t>
        </w:r>
        <w:r>
          <w:rPr>
            <w:noProof/>
            <w:webHidden/>
          </w:rPr>
          <w:tab/>
        </w:r>
        <w:r>
          <w:rPr>
            <w:noProof/>
            <w:webHidden/>
          </w:rPr>
          <w:fldChar w:fldCharType="begin"/>
        </w:r>
        <w:r>
          <w:rPr>
            <w:noProof/>
            <w:webHidden/>
          </w:rPr>
          <w:instrText xml:space="preserve"> PAGEREF _Toc214350575 \h </w:instrText>
        </w:r>
        <w:r>
          <w:rPr>
            <w:noProof/>
            <w:webHidden/>
          </w:rPr>
        </w:r>
        <w:r>
          <w:rPr>
            <w:noProof/>
            <w:webHidden/>
          </w:rPr>
          <w:fldChar w:fldCharType="separate"/>
        </w:r>
        <w:r w:rsidR="00AA08B9">
          <w:rPr>
            <w:noProof/>
            <w:webHidden/>
          </w:rPr>
          <w:t>9</w:t>
        </w:r>
        <w:r>
          <w:rPr>
            <w:noProof/>
            <w:webHidden/>
          </w:rPr>
          <w:fldChar w:fldCharType="end"/>
        </w:r>
      </w:hyperlink>
    </w:p>
    <w:p w14:paraId="20FD5712" w14:textId="4B1FC271" w:rsidR="00432E09" w:rsidRDefault="00432E09">
      <w:pPr>
        <w:pStyle w:val="TableofFigures"/>
        <w:tabs>
          <w:tab w:val="right" w:leader="dot" w:pos="9629"/>
        </w:tabs>
        <w:rPr>
          <w:rFonts w:eastAsiaTheme="minorEastAsia" w:cstheme="minorBidi"/>
          <w:noProof/>
          <w:kern w:val="2"/>
          <w:sz w:val="24"/>
          <w:szCs w:val="24"/>
          <w:lang w:val="en-BE" w:eastAsia="en-BE"/>
          <w14:ligatures w14:val="standardContextual"/>
        </w:rPr>
      </w:pPr>
      <w:hyperlink w:anchor="_Toc214350576" w:history="1">
        <w:r w:rsidRPr="00C938BF">
          <w:rPr>
            <w:rStyle w:val="Hyperlink"/>
            <w:noProof/>
          </w:rPr>
          <w:t>Table 3: Test sequence per test stage</w:t>
        </w:r>
        <w:r>
          <w:rPr>
            <w:noProof/>
            <w:webHidden/>
          </w:rPr>
          <w:tab/>
        </w:r>
        <w:r>
          <w:rPr>
            <w:noProof/>
            <w:webHidden/>
          </w:rPr>
          <w:fldChar w:fldCharType="begin"/>
        </w:r>
        <w:r>
          <w:rPr>
            <w:noProof/>
            <w:webHidden/>
          </w:rPr>
          <w:instrText xml:space="preserve"> PAGEREF _Toc214350576 \h </w:instrText>
        </w:r>
        <w:r>
          <w:rPr>
            <w:noProof/>
            <w:webHidden/>
          </w:rPr>
        </w:r>
        <w:r>
          <w:rPr>
            <w:noProof/>
            <w:webHidden/>
          </w:rPr>
          <w:fldChar w:fldCharType="separate"/>
        </w:r>
        <w:r w:rsidR="00AA08B9">
          <w:rPr>
            <w:noProof/>
            <w:webHidden/>
          </w:rPr>
          <w:t>14</w:t>
        </w:r>
        <w:r>
          <w:rPr>
            <w:noProof/>
            <w:webHidden/>
          </w:rPr>
          <w:fldChar w:fldCharType="end"/>
        </w:r>
      </w:hyperlink>
    </w:p>
    <w:p w14:paraId="3202177F" w14:textId="0D1373EB" w:rsidR="00432E09" w:rsidRDefault="00432E09">
      <w:pPr>
        <w:pStyle w:val="TableofFigures"/>
        <w:tabs>
          <w:tab w:val="right" w:leader="dot" w:pos="9629"/>
        </w:tabs>
        <w:rPr>
          <w:rFonts w:eastAsiaTheme="minorEastAsia" w:cstheme="minorBidi"/>
          <w:noProof/>
          <w:kern w:val="2"/>
          <w:sz w:val="24"/>
          <w:szCs w:val="24"/>
          <w:lang w:val="en-BE" w:eastAsia="en-BE"/>
          <w14:ligatures w14:val="standardContextual"/>
        </w:rPr>
      </w:pPr>
      <w:hyperlink w:anchor="_Toc214350577" w:history="1">
        <w:r w:rsidRPr="00C938BF">
          <w:rPr>
            <w:rStyle w:val="Hyperlink"/>
            <w:noProof/>
          </w:rPr>
          <w:t>Table 4: Trimming sequence</w:t>
        </w:r>
        <w:r>
          <w:rPr>
            <w:noProof/>
            <w:webHidden/>
          </w:rPr>
          <w:tab/>
        </w:r>
        <w:r>
          <w:rPr>
            <w:noProof/>
            <w:webHidden/>
          </w:rPr>
          <w:fldChar w:fldCharType="begin"/>
        </w:r>
        <w:r>
          <w:rPr>
            <w:noProof/>
            <w:webHidden/>
          </w:rPr>
          <w:instrText xml:space="preserve"> PAGEREF _Toc214350577 \h </w:instrText>
        </w:r>
        <w:r>
          <w:rPr>
            <w:noProof/>
            <w:webHidden/>
          </w:rPr>
        </w:r>
        <w:r>
          <w:rPr>
            <w:noProof/>
            <w:webHidden/>
          </w:rPr>
          <w:fldChar w:fldCharType="separate"/>
        </w:r>
        <w:r w:rsidR="00AA08B9">
          <w:rPr>
            <w:noProof/>
            <w:webHidden/>
          </w:rPr>
          <w:t>16</w:t>
        </w:r>
        <w:r>
          <w:rPr>
            <w:noProof/>
            <w:webHidden/>
          </w:rPr>
          <w:fldChar w:fldCharType="end"/>
        </w:r>
      </w:hyperlink>
    </w:p>
    <w:p w14:paraId="154C2155" w14:textId="0491EE1D" w:rsidR="00432E09" w:rsidRDefault="00432E09">
      <w:pPr>
        <w:pStyle w:val="TableofFigures"/>
        <w:tabs>
          <w:tab w:val="right" w:leader="dot" w:pos="9629"/>
        </w:tabs>
        <w:rPr>
          <w:rFonts w:eastAsiaTheme="minorEastAsia" w:cstheme="minorBidi"/>
          <w:noProof/>
          <w:kern w:val="2"/>
          <w:sz w:val="24"/>
          <w:szCs w:val="24"/>
          <w:lang w:val="en-BE" w:eastAsia="en-BE"/>
          <w14:ligatures w14:val="standardContextual"/>
        </w:rPr>
      </w:pPr>
      <w:hyperlink w:anchor="_Toc214350578" w:history="1">
        <w:r w:rsidRPr="00C938BF">
          <w:rPr>
            <w:rStyle w:val="Hyperlink"/>
            <w:noProof/>
          </w:rPr>
          <w:t>Table : Estimated Test Time (TT) per test stage</w:t>
        </w:r>
        <w:r>
          <w:rPr>
            <w:noProof/>
            <w:webHidden/>
          </w:rPr>
          <w:tab/>
        </w:r>
        <w:r>
          <w:rPr>
            <w:noProof/>
            <w:webHidden/>
          </w:rPr>
          <w:fldChar w:fldCharType="begin"/>
        </w:r>
        <w:r>
          <w:rPr>
            <w:noProof/>
            <w:webHidden/>
          </w:rPr>
          <w:instrText xml:space="preserve"> PAGEREF _Toc214350578 \h </w:instrText>
        </w:r>
        <w:r>
          <w:rPr>
            <w:noProof/>
            <w:webHidden/>
          </w:rPr>
        </w:r>
        <w:r>
          <w:rPr>
            <w:noProof/>
            <w:webHidden/>
          </w:rPr>
          <w:fldChar w:fldCharType="separate"/>
        </w:r>
        <w:r w:rsidR="00AA08B9">
          <w:rPr>
            <w:noProof/>
            <w:webHidden/>
          </w:rPr>
          <w:t>16</w:t>
        </w:r>
        <w:r>
          <w:rPr>
            <w:noProof/>
            <w:webHidden/>
          </w:rPr>
          <w:fldChar w:fldCharType="end"/>
        </w:r>
      </w:hyperlink>
    </w:p>
    <w:p w14:paraId="24A76437" w14:textId="5C258C36" w:rsidR="00432E09" w:rsidRDefault="00432E09">
      <w:pPr>
        <w:pStyle w:val="TableofFigures"/>
        <w:tabs>
          <w:tab w:val="right" w:leader="dot" w:pos="9629"/>
        </w:tabs>
        <w:rPr>
          <w:rFonts w:eastAsiaTheme="minorEastAsia" w:cstheme="minorBidi"/>
          <w:noProof/>
          <w:kern w:val="2"/>
          <w:sz w:val="24"/>
          <w:szCs w:val="24"/>
          <w:lang w:val="en-BE" w:eastAsia="en-BE"/>
          <w14:ligatures w14:val="standardContextual"/>
        </w:rPr>
      </w:pPr>
      <w:hyperlink w:anchor="_Toc214350579" w:history="1">
        <w:r w:rsidRPr="00C938BF">
          <w:rPr>
            <w:rStyle w:val="Hyperlink"/>
            <w:noProof/>
          </w:rPr>
          <w:t>Table : Measurement Equipment overview</w:t>
        </w:r>
        <w:r>
          <w:rPr>
            <w:noProof/>
            <w:webHidden/>
          </w:rPr>
          <w:tab/>
        </w:r>
        <w:r>
          <w:rPr>
            <w:noProof/>
            <w:webHidden/>
          </w:rPr>
          <w:fldChar w:fldCharType="begin"/>
        </w:r>
        <w:r>
          <w:rPr>
            <w:noProof/>
            <w:webHidden/>
          </w:rPr>
          <w:instrText xml:space="preserve"> PAGEREF _Toc214350579 \h </w:instrText>
        </w:r>
        <w:r>
          <w:rPr>
            <w:noProof/>
            <w:webHidden/>
          </w:rPr>
        </w:r>
        <w:r>
          <w:rPr>
            <w:noProof/>
            <w:webHidden/>
          </w:rPr>
          <w:fldChar w:fldCharType="separate"/>
        </w:r>
        <w:r w:rsidR="00AA08B9">
          <w:rPr>
            <w:noProof/>
            <w:webHidden/>
          </w:rPr>
          <w:t>17</w:t>
        </w:r>
        <w:r>
          <w:rPr>
            <w:noProof/>
            <w:webHidden/>
          </w:rPr>
          <w:fldChar w:fldCharType="end"/>
        </w:r>
      </w:hyperlink>
    </w:p>
    <w:p w14:paraId="44BC5D82" w14:textId="14484851" w:rsidR="00432E09" w:rsidRDefault="00432E09">
      <w:pPr>
        <w:pStyle w:val="TableofFigures"/>
        <w:tabs>
          <w:tab w:val="right" w:leader="dot" w:pos="9629"/>
        </w:tabs>
        <w:rPr>
          <w:rFonts w:eastAsiaTheme="minorEastAsia" w:cstheme="minorBidi"/>
          <w:noProof/>
          <w:kern w:val="2"/>
          <w:sz w:val="24"/>
          <w:szCs w:val="24"/>
          <w:lang w:val="en-BE" w:eastAsia="en-BE"/>
          <w14:ligatures w14:val="standardContextual"/>
        </w:rPr>
      </w:pPr>
      <w:hyperlink w:anchor="_Toc214350580" w:history="1">
        <w:r w:rsidRPr="00C938BF">
          <w:rPr>
            <w:rStyle w:val="Hyperlink"/>
            <w:noProof/>
          </w:rPr>
          <w:t>Table : Software bin table</w:t>
        </w:r>
        <w:r>
          <w:rPr>
            <w:noProof/>
            <w:webHidden/>
          </w:rPr>
          <w:tab/>
        </w:r>
        <w:r>
          <w:rPr>
            <w:noProof/>
            <w:webHidden/>
          </w:rPr>
          <w:fldChar w:fldCharType="begin"/>
        </w:r>
        <w:r>
          <w:rPr>
            <w:noProof/>
            <w:webHidden/>
          </w:rPr>
          <w:instrText xml:space="preserve"> PAGEREF _Toc214350580 \h </w:instrText>
        </w:r>
        <w:r>
          <w:rPr>
            <w:noProof/>
            <w:webHidden/>
          </w:rPr>
        </w:r>
        <w:r>
          <w:rPr>
            <w:noProof/>
            <w:webHidden/>
          </w:rPr>
          <w:fldChar w:fldCharType="separate"/>
        </w:r>
        <w:r w:rsidR="00AA08B9">
          <w:rPr>
            <w:noProof/>
            <w:webHidden/>
          </w:rPr>
          <w:t>18</w:t>
        </w:r>
        <w:r>
          <w:rPr>
            <w:noProof/>
            <w:webHidden/>
          </w:rPr>
          <w:fldChar w:fldCharType="end"/>
        </w:r>
      </w:hyperlink>
    </w:p>
    <w:p w14:paraId="095C21AA" w14:textId="24ADF7EB" w:rsidR="00432E09" w:rsidRDefault="00432E09">
      <w:pPr>
        <w:pStyle w:val="TableofFigures"/>
        <w:tabs>
          <w:tab w:val="right" w:leader="dot" w:pos="9629"/>
        </w:tabs>
        <w:rPr>
          <w:rFonts w:eastAsiaTheme="minorEastAsia" w:cstheme="minorBidi"/>
          <w:noProof/>
          <w:kern w:val="2"/>
          <w:sz w:val="24"/>
          <w:szCs w:val="24"/>
          <w:lang w:val="en-BE" w:eastAsia="en-BE"/>
          <w14:ligatures w14:val="standardContextual"/>
        </w:rPr>
      </w:pPr>
      <w:hyperlink w:anchor="_Toc214350581" w:history="1">
        <w:r w:rsidRPr="00C938BF">
          <w:rPr>
            <w:rStyle w:val="Hyperlink"/>
            <w:noProof/>
          </w:rPr>
          <w:t>Table : Pin list vs equipment matrix</w:t>
        </w:r>
        <w:r>
          <w:rPr>
            <w:noProof/>
            <w:webHidden/>
          </w:rPr>
          <w:tab/>
        </w:r>
        <w:r>
          <w:rPr>
            <w:noProof/>
            <w:webHidden/>
          </w:rPr>
          <w:fldChar w:fldCharType="begin"/>
        </w:r>
        <w:r>
          <w:rPr>
            <w:noProof/>
            <w:webHidden/>
          </w:rPr>
          <w:instrText xml:space="preserve"> PAGEREF _Toc214350581 \h </w:instrText>
        </w:r>
        <w:r>
          <w:rPr>
            <w:noProof/>
            <w:webHidden/>
          </w:rPr>
        </w:r>
        <w:r>
          <w:rPr>
            <w:noProof/>
            <w:webHidden/>
          </w:rPr>
          <w:fldChar w:fldCharType="separate"/>
        </w:r>
        <w:r w:rsidR="00AA08B9">
          <w:rPr>
            <w:noProof/>
            <w:webHidden/>
          </w:rPr>
          <w:t>22</w:t>
        </w:r>
        <w:r>
          <w:rPr>
            <w:noProof/>
            <w:webHidden/>
          </w:rPr>
          <w:fldChar w:fldCharType="end"/>
        </w:r>
      </w:hyperlink>
    </w:p>
    <w:p w14:paraId="2E843DA4" w14:textId="22900A77" w:rsidR="00432E09" w:rsidRDefault="00432E09">
      <w:pPr>
        <w:pStyle w:val="TableofFigures"/>
        <w:tabs>
          <w:tab w:val="right" w:leader="dot" w:pos="9629"/>
        </w:tabs>
        <w:rPr>
          <w:rFonts w:eastAsiaTheme="minorEastAsia" w:cstheme="minorBidi"/>
          <w:noProof/>
          <w:kern w:val="2"/>
          <w:sz w:val="24"/>
          <w:szCs w:val="24"/>
          <w:lang w:val="en-BE" w:eastAsia="en-BE"/>
          <w14:ligatures w14:val="standardContextual"/>
        </w:rPr>
      </w:pPr>
      <w:hyperlink w:anchor="_Toc214350582" w:history="1">
        <w:r w:rsidRPr="00C938BF">
          <w:rPr>
            <w:rStyle w:val="Hyperlink"/>
            <w:noProof/>
          </w:rPr>
          <w:t>Table : External components</w:t>
        </w:r>
        <w:r>
          <w:rPr>
            <w:noProof/>
            <w:webHidden/>
          </w:rPr>
          <w:tab/>
        </w:r>
        <w:r>
          <w:rPr>
            <w:noProof/>
            <w:webHidden/>
          </w:rPr>
          <w:fldChar w:fldCharType="begin"/>
        </w:r>
        <w:r>
          <w:rPr>
            <w:noProof/>
            <w:webHidden/>
          </w:rPr>
          <w:instrText xml:space="preserve"> PAGEREF _Toc214350582 \h </w:instrText>
        </w:r>
        <w:r>
          <w:rPr>
            <w:noProof/>
            <w:webHidden/>
          </w:rPr>
        </w:r>
        <w:r>
          <w:rPr>
            <w:noProof/>
            <w:webHidden/>
          </w:rPr>
          <w:fldChar w:fldCharType="separate"/>
        </w:r>
        <w:r w:rsidR="00AA08B9">
          <w:rPr>
            <w:noProof/>
            <w:webHidden/>
          </w:rPr>
          <w:t>24</w:t>
        </w:r>
        <w:r>
          <w:rPr>
            <w:noProof/>
            <w:webHidden/>
          </w:rPr>
          <w:fldChar w:fldCharType="end"/>
        </w:r>
      </w:hyperlink>
    </w:p>
    <w:p w14:paraId="223D8FFA" w14:textId="6F8CE08B" w:rsidR="00432E09" w:rsidRDefault="00432E09">
      <w:pPr>
        <w:pStyle w:val="TableofFigures"/>
        <w:tabs>
          <w:tab w:val="right" w:leader="dot" w:pos="9629"/>
        </w:tabs>
        <w:rPr>
          <w:rFonts w:eastAsiaTheme="minorEastAsia" w:cstheme="minorBidi"/>
          <w:noProof/>
          <w:kern w:val="2"/>
          <w:sz w:val="24"/>
          <w:szCs w:val="24"/>
          <w:lang w:val="en-BE" w:eastAsia="en-BE"/>
          <w14:ligatures w14:val="standardContextual"/>
        </w:rPr>
      </w:pPr>
      <w:hyperlink w:anchor="_Toc214350583" w:history="1">
        <w:r w:rsidRPr="00C938BF">
          <w:rPr>
            <w:rStyle w:val="Hyperlink"/>
            <w:noProof/>
          </w:rPr>
          <w:t>Table : RF network component summary</w:t>
        </w:r>
        <w:r>
          <w:rPr>
            <w:noProof/>
            <w:webHidden/>
          </w:rPr>
          <w:tab/>
        </w:r>
        <w:r>
          <w:rPr>
            <w:noProof/>
            <w:webHidden/>
          </w:rPr>
          <w:fldChar w:fldCharType="begin"/>
        </w:r>
        <w:r>
          <w:rPr>
            <w:noProof/>
            <w:webHidden/>
          </w:rPr>
          <w:instrText xml:space="preserve"> PAGEREF _Toc214350583 \h </w:instrText>
        </w:r>
        <w:r>
          <w:rPr>
            <w:noProof/>
            <w:webHidden/>
          </w:rPr>
        </w:r>
        <w:r>
          <w:rPr>
            <w:noProof/>
            <w:webHidden/>
          </w:rPr>
          <w:fldChar w:fldCharType="separate"/>
        </w:r>
        <w:r w:rsidR="00AA08B9">
          <w:rPr>
            <w:noProof/>
            <w:webHidden/>
          </w:rPr>
          <w:t>25</w:t>
        </w:r>
        <w:r>
          <w:rPr>
            <w:noProof/>
            <w:webHidden/>
          </w:rPr>
          <w:fldChar w:fldCharType="end"/>
        </w:r>
      </w:hyperlink>
    </w:p>
    <w:p w14:paraId="2EC923AB" w14:textId="2EE636D1" w:rsidR="00432E09" w:rsidRDefault="00432E09">
      <w:pPr>
        <w:pStyle w:val="TableofFigures"/>
        <w:tabs>
          <w:tab w:val="right" w:leader="dot" w:pos="9629"/>
        </w:tabs>
        <w:rPr>
          <w:rFonts w:eastAsiaTheme="minorEastAsia" w:cstheme="minorBidi"/>
          <w:noProof/>
          <w:kern w:val="2"/>
          <w:sz w:val="24"/>
          <w:szCs w:val="24"/>
          <w:lang w:val="en-BE" w:eastAsia="en-BE"/>
          <w14:ligatures w14:val="standardContextual"/>
        </w:rPr>
      </w:pPr>
      <w:hyperlink w:anchor="_Toc214350584" w:history="1">
        <w:r w:rsidRPr="00C938BF">
          <w:rPr>
            <w:rStyle w:val="Hyperlink"/>
            <w:noProof/>
          </w:rPr>
          <w:t>Table : Power supplies</w:t>
        </w:r>
        <w:r>
          <w:rPr>
            <w:noProof/>
            <w:webHidden/>
          </w:rPr>
          <w:tab/>
        </w:r>
        <w:r>
          <w:rPr>
            <w:noProof/>
            <w:webHidden/>
          </w:rPr>
          <w:fldChar w:fldCharType="begin"/>
        </w:r>
        <w:r>
          <w:rPr>
            <w:noProof/>
            <w:webHidden/>
          </w:rPr>
          <w:instrText xml:space="preserve"> PAGEREF _Toc214350584 \h </w:instrText>
        </w:r>
        <w:r>
          <w:rPr>
            <w:noProof/>
            <w:webHidden/>
          </w:rPr>
        </w:r>
        <w:r>
          <w:rPr>
            <w:noProof/>
            <w:webHidden/>
          </w:rPr>
          <w:fldChar w:fldCharType="separate"/>
        </w:r>
        <w:r w:rsidR="00AA08B9">
          <w:rPr>
            <w:noProof/>
            <w:webHidden/>
          </w:rPr>
          <w:t>26</w:t>
        </w:r>
        <w:r>
          <w:rPr>
            <w:noProof/>
            <w:webHidden/>
          </w:rPr>
          <w:fldChar w:fldCharType="end"/>
        </w:r>
      </w:hyperlink>
    </w:p>
    <w:p w14:paraId="756A1349" w14:textId="17D4FCCE" w:rsidR="00432E09" w:rsidRDefault="00432E09">
      <w:pPr>
        <w:pStyle w:val="TableofFigures"/>
        <w:tabs>
          <w:tab w:val="right" w:leader="dot" w:pos="9629"/>
        </w:tabs>
        <w:rPr>
          <w:rFonts w:eastAsiaTheme="minorEastAsia" w:cstheme="minorBidi"/>
          <w:noProof/>
          <w:kern w:val="2"/>
          <w:sz w:val="24"/>
          <w:szCs w:val="24"/>
          <w:lang w:val="en-BE" w:eastAsia="en-BE"/>
          <w14:ligatures w14:val="standardContextual"/>
        </w:rPr>
      </w:pPr>
      <w:hyperlink w:anchor="_Toc214350585" w:history="1">
        <w:r w:rsidRPr="00C938BF">
          <w:rPr>
            <w:rStyle w:val="Hyperlink"/>
            <w:noProof/>
          </w:rPr>
          <w:t>Table 12: FPGA IO supply state</w:t>
        </w:r>
        <w:r>
          <w:rPr>
            <w:noProof/>
            <w:webHidden/>
          </w:rPr>
          <w:tab/>
        </w:r>
        <w:r>
          <w:rPr>
            <w:noProof/>
            <w:webHidden/>
          </w:rPr>
          <w:fldChar w:fldCharType="begin"/>
        </w:r>
        <w:r>
          <w:rPr>
            <w:noProof/>
            <w:webHidden/>
          </w:rPr>
          <w:instrText xml:space="preserve"> PAGEREF _Toc214350585 \h </w:instrText>
        </w:r>
        <w:r>
          <w:rPr>
            <w:noProof/>
            <w:webHidden/>
          </w:rPr>
        </w:r>
        <w:r>
          <w:rPr>
            <w:noProof/>
            <w:webHidden/>
          </w:rPr>
          <w:fldChar w:fldCharType="separate"/>
        </w:r>
        <w:r w:rsidR="00AA08B9">
          <w:rPr>
            <w:noProof/>
            <w:webHidden/>
          </w:rPr>
          <w:t>26</w:t>
        </w:r>
        <w:r>
          <w:rPr>
            <w:noProof/>
            <w:webHidden/>
          </w:rPr>
          <w:fldChar w:fldCharType="end"/>
        </w:r>
      </w:hyperlink>
    </w:p>
    <w:p w14:paraId="0172D242" w14:textId="6BB8FF65" w:rsidR="00432E09" w:rsidRDefault="00432E09">
      <w:pPr>
        <w:pStyle w:val="TableofFigures"/>
        <w:tabs>
          <w:tab w:val="right" w:leader="dot" w:pos="9629"/>
        </w:tabs>
        <w:rPr>
          <w:rFonts w:eastAsiaTheme="minorEastAsia" w:cstheme="minorBidi"/>
          <w:noProof/>
          <w:kern w:val="2"/>
          <w:sz w:val="24"/>
          <w:szCs w:val="24"/>
          <w:lang w:val="en-BE" w:eastAsia="en-BE"/>
          <w14:ligatures w14:val="standardContextual"/>
        </w:rPr>
      </w:pPr>
      <w:hyperlink w:anchor="_Toc214350586" w:history="1">
        <w:r w:rsidRPr="00C938BF">
          <w:rPr>
            <w:rStyle w:val="Hyperlink"/>
            <w:noProof/>
          </w:rPr>
          <w:t>Table : Park state pin biasing</w:t>
        </w:r>
        <w:r>
          <w:rPr>
            <w:noProof/>
            <w:webHidden/>
          </w:rPr>
          <w:tab/>
        </w:r>
        <w:r>
          <w:rPr>
            <w:noProof/>
            <w:webHidden/>
          </w:rPr>
          <w:fldChar w:fldCharType="begin"/>
        </w:r>
        <w:r>
          <w:rPr>
            <w:noProof/>
            <w:webHidden/>
          </w:rPr>
          <w:instrText xml:space="preserve"> PAGEREF _Toc214350586 \h </w:instrText>
        </w:r>
        <w:r>
          <w:rPr>
            <w:noProof/>
            <w:webHidden/>
          </w:rPr>
        </w:r>
        <w:r>
          <w:rPr>
            <w:noProof/>
            <w:webHidden/>
          </w:rPr>
          <w:fldChar w:fldCharType="separate"/>
        </w:r>
        <w:r w:rsidR="00AA08B9">
          <w:rPr>
            <w:noProof/>
            <w:webHidden/>
          </w:rPr>
          <w:t>27</w:t>
        </w:r>
        <w:r>
          <w:rPr>
            <w:noProof/>
            <w:webHidden/>
          </w:rPr>
          <w:fldChar w:fldCharType="end"/>
        </w:r>
      </w:hyperlink>
    </w:p>
    <w:p w14:paraId="2CF8CF79" w14:textId="06BB04C6" w:rsidR="00432E09" w:rsidRDefault="00432E09">
      <w:pPr>
        <w:pStyle w:val="TableofFigures"/>
        <w:tabs>
          <w:tab w:val="right" w:leader="dot" w:pos="9629"/>
        </w:tabs>
        <w:rPr>
          <w:rFonts w:eastAsiaTheme="minorEastAsia" w:cstheme="minorBidi"/>
          <w:noProof/>
          <w:kern w:val="2"/>
          <w:sz w:val="24"/>
          <w:szCs w:val="24"/>
          <w:lang w:val="en-BE" w:eastAsia="en-BE"/>
          <w14:ligatures w14:val="standardContextual"/>
        </w:rPr>
      </w:pPr>
      <w:hyperlink w:anchor="_Toc214350587" w:history="1">
        <w:r w:rsidRPr="00C938BF">
          <w:rPr>
            <w:rStyle w:val="Hyperlink"/>
            <w:noProof/>
          </w:rPr>
          <w:t>Table : Additional register settings after reset of DUT.</w:t>
        </w:r>
        <w:r>
          <w:rPr>
            <w:noProof/>
            <w:webHidden/>
          </w:rPr>
          <w:tab/>
        </w:r>
        <w:r>
          <w:rPr>
            <w:noProof/>
            <w:webHidden/>
          </w:rPr>
          <w:fldChar w:fldCharType="begin"/>
        </w:r>
        <w:r>
          <w:rPr>
            <w:noProof/>
            <w:webHidden/>
          </w:rPr>
          <w:instrText xml:space="preserve"> PAGEREF _Toc214350587 \h </w:instrText>
        </w:r>
        <w:r>
          <w:rPr>
            <w:noProof/>
            <w:webHidden/>
          </w:rPr>
        </w:r>
        <w:r>
          <w:rPr>
            <w:noProof/>
            <w:webHidden/>
          </w:rPr>
          <w:fldChar w:fldCharType="separate"/>
        </w:r>
        <w:r w:rsidR="00AA08B9">
          <w:rPr>
            <w:noProof/>
            <w:webHidden/>
          </w:rPr>
          <w:t>29</w:t>
        </w:r>
        <w:r>
          <w:rPr>
            <w:noProof/>
            <w:webHidden/>
          </w:rPr>
          <w:fldChar w:fldCharType="end"/>
        </w:r>
      </w:hyperlink>
    </w:p>
    <w:p w14:paraId="603C0FDA" w14:textId="1987B86A" w:rsidR="00432E09" w:rsidRDefault="00432E09">
      <w:pPr>
        <w:pStyle w:val="TableofFigures"/>
        <w:tabs>
          <w:tab w:val="right" w:leader="dot" w:pos="9629"/>
        </w:tabs>
        <w:rPr>
          <w:rFonts w:eastAsiaTheme="minorEastAsia" w:cstheme="minorBidi"/>
          <w:noProof/>
          <w:kern w:val="2"/>
          <w:sz w:val="24"/>
          <w:szCs w:val="24"/>
          <w:lang w:val="en-BE" w:eastAsia="en-BE"/>
          <w14:ligatures w14:val="standardContextual"/>
        </w:rPr>
      </w:pPr>
      <w:hyperlink w:anchor="_Toc214350588" w:history="1">
        <w:r w:rsidRPr="00C938BF">
          <w:rPr>
            <w:rStyle w:val="Hyperlink"/>
            <w:noProof/>
          </w:rPr>
          <w:t>Table : Trim registers</w:t>
        </w:r>
        <w:r>
          <w:rPr>
            <w:noProof/>
            <w:webHidden/>
          </w:rPr>
          <w:tab/>
        </w:r>
        <w:r>
          <w:rPr>
            <w:noProof/>
            <w:webHidden/>
          </w:rPr>
          <w:fldChar w:fldCharType="begin"/>
        </w:r>
        <w:r>
          <w:rPr>
            <w:noProof/>
            <w:webHidden/>
          </w:rPr>
          <w:instrText xml:space="preserve"> PAGEREF _Toc214350588 \h </w:instrText>
        </w:r>
        <w:r>
          <w:rPr>
            <w:noProof/>
            <w:webHidden/>
          </w:rPr>
        </w:r>
        <w:r>
          <w:rPr>
            <w:noProof/>
            <w:webHidden/>
          </w:rPr>
          <w:fldChar w:fldCharType="separate"/>
        </w:r>
        <w:r w:rsidR="00AA08B9">
          <w:rPr>
            <w:noProof/>
            <w:webHidden/>
          </w:rPr>
          <w:t>29</w:t>
        </w:r>
        <w:r>
          <w:rPr>
            <w:noProof/>
            <w:webHidden/>
          </w:rPr>
          <w:fldChar w:fldCharType="end"/>
        </w:r>
      </w:hyperlink>
    </w:p>
    <w:p w14:paraId="7B38FAB1" w14:textId="3A987D05" w:rsidR="00432E09" w:rsidRDefault="00432E09">
      <w:pPr>
        <w:pStyle w:val="TableofFigures"/>
        <w:tabs>
          <w:tab w:val="right" w:leader="dot" w:pos="9629"/>
        </w:tabs>
        <w:rPr>
          <w:rFonts w:eastAsiaTheme="minorEastAsia" w:cstheme="minorBidi"/>
          <w:noProof/>
          <w:kern w:val="2"/>
          <w:sz w:val="24"/>
          <w:szCs w:val="24"/>
          <w:lang w:val="en-BE" w:eastAsia="en-BE"/>
          <w14:ligatures w14:val="standardContextual"/>
        </w:rPr>
      </w:pPr>
      <w:hyperlink w:anchor="_Toc214350589" w:history="1">
        <w:r w:rsidRPr="00C938BF">
          <w:rPr>
            <w:rStyle w:val="Hyperlink"/>
            <w:noProof/>
          </w:rPr>
          <w:t>Table : test mux summary</w:t>
        </w:r>
        <w:r>
          <w:rPr>
            <w:noProof/>
            <w:webHidden/>
          </w:rPr>
          <w:tab/>
        </w:r>
        <w:r>
          <w:rPr>
            <w:noProof/>
            <w:webHidden/>
          </w:rPr>
          <w:fldChar w:fldCharType="begin"/>
        </w:r>
        <w:r>
          <w:rPr>
            <w:noProof/>
            <w:webHidden/>
          </w:rPr>
          <w:instrText xml:space="preserve"> PAGEREF _Toc214350589 \h </w:instrText>
        </w:r>
        <w:r>
          <w:rPr>
            <w:noProof/>
            <w:webHidden/>
          </w:rPr>
        </w:r>
        <w:r>
          <w:rPr>
            <w:noProof/>
            <w:webHidden/>
          </w:rPr>
          <w:fldChar w:fldCharType="separate"/>
        </w:r>
        <w:r w:rsidR="00AA08B9">
          <w:rPr>
            <w:noProof/>
            <w:webHidden/>
          </w:rPr>
          <w:t>30</w:t>
        </w:r>
        <w:r>
          <w:rPr>
            <w:noProof/>
            <w:webHidden/>
          </w:rPr>
          <w:fldChar w:fldCharType="end"/>
        </w:r>
      </w:hyperlink>
    </w:p>
    <w:p w14:paraId="53F64E63" w14:textId="4B17EC7D" w:rsidR="00432E09" w:rsidRDefault="00432E09">
      <w:pPr>
        <w:pStyle w:val="TableofFigures"/>
        <w:tabs>
          <w:tab w:val="right" w:leader="dot" w:pos="9629"/>
        </w:tabs>
        <w:rPr>
          <w:rFonts w:eastAsiaTheme="minorEastAsia" w:cstheme="minorBidi"/>
          <w:noProof/>
          <w:kern w:val="2"/>
          <w:sz w:val="24"/>
          <w:szCs w:val="24"/>
          <w:lang w:val="en-BE" w:eastAsia="en-BE"/>
          <w14:ligatures w14:val="standardContextual"/>
        </w:rPr>
      </w:pPr>
      <w:hyperlink w:anchor="_Toc214350590" w:history="1">
        <w:r w:rsidRPr="00C938BF">
          <w:rPr>
            <w:rStyle w:val="Hyperlink"/>
            <w:noProof/>
          </w:rPr>
          <w:t>Table 17: Subsets of pins</w:t>
        </w:r>
        <w:r>
          <w:rPr>
            <w:noProof/>
            <w:webHidden/>
          </w:rPr>
          <w:tab/>
        </w:r>
        <w:r>
          <w:rPr>
            <w:noProof/>
            <w:webHidden/>
          </w:rPr>
          <w:fldChar w:fldCharType="begin"/>
        </w:r>
        <w:r>
          <w:rPr>
            <w:noProof/>
            <w:webHidden/>
          </w:rPr>
          <w:instrText xml:space="preserve"> PAGEREF _Toc214350590 \h </w:instrText>
        </w:r>
        <w:r>
          <w:rPr>
            <w:noProof/>
            <w:webHidden/>
          </w:rPr>
        </w:r>
        <w:r>
          <w:rPr>
            <w:noProof/>
            <w:webHidden/>
          </w:rPr>
          <w:fldChar w:fldCharType="separate"/>
        </w:r>
        <w:r w:rsidR="00AA08B9">
          <w:rPr>
            <w:noProof/>
            <w:webHidden/>
          </w:rPr>
          <w:t>32</w:t>
        </w:r>
        <w:r>
          <w:rPr>
            <w:noProof/>
            <w:webHidden/>
          </w:rPr>
          <w:fldChar w:fldCharType="end"/>
        </w:r>
      </w:hyperlink>
    </w:p>
    <w:p w14:paraId="2B2A0FFF" w14:textId="5B2199DB" w:rsidR="00432E09" w:rsidRDefault="00432E09">
      <w:pPr>
        <w:pStyle w:val="TableofFigures"/>
        <w:tabs>
          <w:tab w:val="right" w:leader="dot" w:pos="9629"/>
        </w:tabs>
        <w:rPr>
          <w:rFonts w:eastAsiaTheme="minorEastAsia" w:cstheme="minorBidi"/>
          <w:noProof/>
          <w:kern w:val="2"/>
          <w:sz w:val="24"/>
          <w:szCs w:val="24"/>
          <w:lang w:val="en-BE" w:eastAsia="en-BE"/>
          <w14:ligatures w14:val="standardContextual"/>
        </w:rPr>
      </w:pPr>
      <w:hyperlink w:anchor="_Toc214350591" w:history="1">
        <w:r w:rsidRPr="00C938BF">
          <w:rPr>
            <w:rStyle w:val="Hyperlink"/>
            <w:noProof/>
          </w:rPr>
          <w:t>Table : T0001: Continuity Test Overview</w:t>
        </w:r>
        <w:r>
          <w:rPr>
            <w:noProof/>
            <w:webHidden/>
          </w:rPr>
          <w:tab/>
        </w:r>
        <w:r>
          <w:rPr>
            <w:noProof/>
            <w:webHidden/>
          </w:rPr>
          <w:fldChar w:fldCharType="begin"/>
        </w:r>
        <w:r>
          <w:rPr>
            <w:noProof/>
            <w:webHidden/>
          </w:rPr>
          <w:instrText xml:space="preserve"> PAGEREF _Toc214350591 \h </w:instrText>
        </w:r>
        <w:r>
          <w:rPr>
            <w:noProof/>
            <w:webHidden/>
          </w:rPr>
        </w:r>
        <w:r>
          <w:rPr>
            <w:noProof/>
            <w:webHidden/>
          </w:rPr>
          <w:fldChar w:fldCharType="separate"/>
        </w:r>
        <w:r w:rsidR="00AA08B9">
          <w:rPr>
            <w:noProof/>
            <w:webHidden/>
          </w:rPr>
          <w:t>33</w:t>
        </w:r>
        <w:r>
          <w:rPr>
            <w:noProof/>
            <w:webHidden/>
          </w:rPr>
          <w:fldChar w:fldCharType="end"/>
        </w:r>
      </w:hyperlink>
    </w:p>
    <w:p w14:paraId="07B46FEC" w14:textId="4853ADB9" w:rsidR="00432E09" w:rsidRDefault="00432E09">
      <w:pPr>
        <w:pStyle w:val="TableofFigures"/>
        <w:tabs>
          <w:tab w:val="right" w:leader="dot" w:pos="9629"/>
        </w:tabs>
        <w:rPr>
          <w:rFonts w:eastAsiaTheme="minorEastAsia" w:cstheme="minorBidi"/>
          <w:noProof/>
          <w:kern w:val="2"/>
          <w:sz w:val="24"/>
          <w:szCs w:val="24"/>
          <w:lang w:val="en-BE" w:eastAsia="en-BE"/>
          <w14:ligatures w14:val="standardContextual"/>
        </w:rPr>
      </w:pPr>
      <w:hyperlink w:anchor="_Toc214350592" w:history="1">
        <w:r w:rsidRPr="00C938BF">
          <w:rPr>
            <w:rStyle w:val="Hyperlink"/>
            <w:noProof/>
          </w:rPr>
          <w:t>Table : T0002: Power Short Test Overview</w:t>
        </w:r>
        <w:r>
          <w:rPr>
            <w:noProof/>
            <w:webHidden/>
          </w:rPr>
          <w:tab/>
        </w:r>
        <w:r>
          <w:rPr>
            <w:noProof/>
            <w:webHidden/>
          </w:rPr>
          <w:fldChar w:fldCharType="begin"/>
        </w:r>
        <w:r>
          <w:rPr>
            <w:noProof/>
            <w:webHidden/>
          </w:rPr>
          <w:instrText xml:space="preserve"> PAGEREF _Toc214350592 \h </w:instrText>
        </w:r>
        <w:r>
          <w:rPr>
            <w:noProof/>
            <w:webHidden/>
          </w:rPr>
        </w:r>
        <w:r>
          <w:rPr>
            <w:noProof/>
            <w:webHidden/>
          </w:rPr>
          <w:fldChar w:fldCharType="separate"/>
        </w:r>
        <w:r w:rsidR="00AA08B9">
          <w:rPr>
            <w:noProof/>
            <w:webHidden/>
          </w:rPr>
          <w:t>34</w:t>
        </w:r>
        <w:r>
          <w:rPr>
            <w:noProof/>
            <w:webHidden/>
          </w:rPr>
          <w:fldChar w:fldCharType="end"/>
        </w:r>
      </w:hyperlink>
    </w:p>
    <w:p w14:paraId="303672BF" w14:textId="1FC53428" w:rsidR="00432E09" w:rsidRDefault="00432E09">
      <w:pPr>
        <w:pStyle w:val="TableofFigures"/>
        <w:tabs>
          <w:tab w:val="right" w:leader="dot" w:pos="9629"/>
        </w:tabs>
        <w:rPr>
          <w:rFonts w:eastAsiaTheme="minorEastAsia" w:cstheme="minorBidi"/>
          <w:noProof/>
          <w:kern w:val="2"/>
          <w:sz w:val="24"/>
          <w:szCs w:val="24"/>
          <w:lang w:val="en-BE" w:eastAsia="en-BE"/>
          <w14:ligatures w14:val="standardContextual"/>
        </w:rPr>
      </w:pPr>
      <w:hyperlink w:anchor="_Toc214350593" w:history="1">
        <w:r w:rsidRPr="00C938BF">
          <w:rPr>
            <w:rStyle w:val="Hyperlink"/>
            <w:noProof/>
          </w:rPr>
          <w:t>Table : T0003: Pin Leakage Test Overview</w:t>
        </w:r>
        <w:r>
          <w:rPr>
            <w:noProof/>
            <w:webHidden/>
          </w:rPr>
          <w:tab/>
        </w:r>
        <w:r>
          <w:rPr>
            <w:noProof/>
            <w:webHidden/>
          </w:rPr>
          <w:fldChar w:fldCharType="begin"/>
        </w:r>
        <w:r>
          <w:rPr>
            <w:noProof/>
            <w:webHidden/>
          </w:rPr>
          <w:instrText xml:space="preserve"> PAGEREF _Toc214350593 \h </w:instrText>
        </w:r>
        <w:r>
          <w:rPr>
            <w:noProof/>
            <w:webHidden/>
          </w:rPr>
        </w:r>
        <w:r>
          <w:rPr>
            <w:noProof/>
            <w:webHidden/>
          </w:rPr>
          <w:fldChar w:fldCharType="separate"/>
        </w:r>
        <w:r w:rsidR="00AA08B9">
          <w:rPr>
            <w:noProof/>
            <w:webHidden/>
          </w:rPr>
          <w:t>35</w:t>
        </w:r>
        <w:r>
          <w:rPr>
            <w:noProof/>
            <w:webHidden/>
          </w:rPr>
          <w:fldChar w:fldCharType="end"/>
        </w:r>
      </w:hyperlink>
    </w:p>
    <w:p w14:paraId="33DCE433" w14:textId="10716EE1" w:rsidR="00432E09" w:rsidRDefault="00432E09">
      <w:pPr>
        <w:pStyle w:val="TableofFigures"/>
        <w:tabs>
          <w:tab w:val="right" w:leader="dot" w:pos="9629"/>
        </w:tabs>
        <w:rPr>
          <w:rFonts w:eastAsiaTheme="minorEastAsia" w:cstheme="minorBidi"/>
          <w:noProof/>
          <w:kern w:val="2"/>
          <w:sz w:val="24"/>
          <w:szCs w:val="24"/>
          <w:lang w:val="en-BE" w:eastAsia="en-BE"/>
          <w14:ligatures w14:val="standardContextual"/>
        </w:rPr>
      </w:pPr>
      <w:hyperlink w:anchor="_Toc214350594" w:history="1">
        <w:r w:rsidRPr="00C938BF">
          <w:rPr>
            <w:rStyle w:val="Hyperlink"/>
            <w:noProof/>
          </w:rPr>
          <w:t>Table : T0004: VIL VIH Test Overview</w:t>
        </w:r>
        <w:r>
          <w:rPr>
            <w:noProof/>
            <w:webHidden/>
          </w:rPr>
          <w:tab/>
        </w:r>
        <w:r>
          <w:rPr>
            <w:noProof/>
            <w:webHidden/>
          </w:rPr>
          <w:fldChar w:fldCharType="begin"/>
        </w:r>
        <w:r>
          <w:rPr>
            <w:noProof/>
            <w:webHidden/>
          </w:rPr>
          <w:instrText xml:space="preserve"> PAGEREF _Toc214350594 \h </w:instrText>
        </w:r>
        <w:r>
          <w:rPr>
            <w:noProof/>
            <w:webHidden/>
          </w:rPr>
        </w:r>
        <w:r>
          <w:rPr>
            <w:noProof/>
            <w:webHidden/>
          </w:rPr>
          <w:fldChar w:fldCharType="separate"/>
        </w:r>
        <w:r w:rsidR="00AA08B9">
          <w:rPr>
            <w:noProof/>
            <w:webHidden/>
          </w:rPr>
          <w:t>38</w:t>
        </w:r>
        <w:r>
          <w:rPr>
            <w:noProof/>
            <w:webHidden/>
          </w:rPr>
          <w:fldChar w:fldCharType="end"/>
        </w:r>
      </w:hyperlink>
    </w:p>
    <w:p w14:paraId="3C2B5810" w14:textId="1921C0C2" w:rsidR="00432E09" w:rsidRDefault="00432E09">
      <w:pPr>
        <w:pStyle w:val="TableofFigures"/>
        <w:tabs>
          <w:tab w:val="right" w:leader="dot" w:pos="9629"/>
        </w:tabs>
        <w:rPr>
          <w:rFonts w:eastAsiaTheme="minorEastAsia" w:cstheme="minorBidi"/>
          <w:noProof/>
          <w:kern w:val="2"/>
          <w:sz w:val="24"/>
          <w:szCs w:val="24"/>
          <w:lang w:val="en-BE" w:eastAsia="en-BE"/>
          <w14:ligatures w14:val="standardContextual"/>
        </w:rPr>
      </w:pPr>
      <w:hyperlink w:anchor="_Toc214350595" w:history="1">
        <w:r w:rsidRPr="00C938BF">
          <w:rPr>
            <w:rStyle w:val="Hyperlink"/>
            <w:noProof/>
          </w:rPr>
          <w:t>Table : T0005: VOH VOL Test Overview</w:t>
        </w:r>
        <w:r>
          <w:rPr>
            <w:noProof/>
            <w:webHidden/>
          </w:rPr>
          <w:tab/>
        </w:r>
        <w:r>
          <w:rPr>
            <w:noProof/>
            <w:webHidden/>
          </w:rPr>
          <w:fldChar w:fldCharType="begin"/>
        </w:r>
        <w:r>
          <w:rPr>
            <w:noProof/>
            <w:webHidden/>
          </w:rPr>
          <w:instrText xml:space="preserve"> PAGEREF _Toc214350595 \h </w:instrText>
        </w:r>
        <w:r>
          <w:rPr>
            <w:noProof/>
            <w:webHidden/>
          </w:rPr>
        </w:r>
        <w:r>
          <w:rPr>
            <w:noProof/>
            <w:webHidden/>
          </w:rPr>
          <w:fldChar w:fldCharType="separate"/>
        </w:r>
        <w:r w:rsidR="00AA08B9">
          <w:rPr>
            <w:noProof/>
            <w:webHidden/>
          </w:rPr>
          <w:t>41</w:t>
        </w:r>
        <w:r>
          <w:rPr>
            <w:noProof/>
            <w:webHidden/>
          </w:rPr>
          <w:fldChar w:fldCharType="end"/>
        </w:r>
      </w:hyperlink>
    </w:p>
    <w:p w14:paraId="65DE27FD" w14:textId="1376EC55" w:rsidR="00432E09" w:rsidRDefault="00432E09">
      <w:pPr>
        <w:pStyle w:val="TableofFigures"/>
        <w:tabs>
          <w:tab w:val="right" w:leader="dot" w:pos="9629"/>
        </w:tabs>
        <w:rPr>
          <w:rFonts w:eastAsiaTheme="minorEastAsia" w:cstheme="minorBidi"/>
          <w:noProof/>
          <w:kern w:val="2"/>
          <w:sz w:val="24"/>
          <w:szCs w:val="24"/>
          <w:lang w:val="en-BE" w:eastAsia="en-BE"/>
          <w14:ligatures w14:val="standardContextual"/>
        </w:rPr>
      </w:pPr>
      <w:hyperlink w:anchor="_Toc214350596" w:history="1">
        <w:r w:rsidRPr="00C938BF">
          <w:rPr>
            <w:rStyle w:val="Hyperlink"/>
            <w:noProof/>
          </w:rPr>
          <w:t>Table : T0006: IOL IOH Test Overview</w:t>
        </w:r>
        <w:r>
          <w:rPr>
            <w:noProof/>
            <w:webHidden/>
          </w:rPr>
          <w:tab/>
        </w:r>
        <w:r>
          <w:rPr>
            <w:noProof/>
            <w:webHidden/>
          </w:rPr>
          <w:fldChar w:fldCharType="begin"/>
        </w:r>
        <w:r>
          <w:rPr>
            <w:noProof/>
            <w:webHidden/>
          </w:rPr>
          <w:instrText xml:space="preserve"> PAGEREF _Toc214350596 \h </w:instrText>
        </w:r>
        <w:r>
          <w:rPr>
            <w:noProof/>
            <w:webHidden/>
          </w:rPr>
        </w:r>
        <w:r>
          <w:rPr>
            <w:noProof/>
            <w:webHidden/>
          </w:rPr>
          <w:fldChar w:fldCharType="separate"/>
        </w:r>
        <w:r w:rsidR="00AA08B9">
          <w:rPr>
            <w:noProof/>
            <w:webHidden/>
          </w:rPr>
          <w:t>44</w:t>
        </w:r>
        <w:r>
          <w:rPr>
            <w:noProof/>
            <w:webHidden/>
          </w:rPr>
          <w:fldChar w:fldCharType="end"/>
        </w:r>
      </w:hyperlink>
    </w:p>
    <w:p w14:paraId="16B10E5F" w14:textId="63A76450" w:rsidR="00432E09" w:rsidRDefault="00432E09">
      <w:pPr>
        <w:pStyle w:val="TableofFigures"/>
        <w:tabs>
          <w:tab w:val="right" w:leader="dot" w:pos="9629"/>
        </w:tabs>
        <w:rPr>
          <w:rFonts w:eastAsiaTheme="minorEastAsia" w:cstheme="minorBidi"/>
          <w:noProof/>
          <w:kern w:val="2"/>
          <w:sz w:val="24"/>
          <w:szCs w:val="24"/>
          <w:lang w:val="en-BE" w:eastAsia="en-BE"/>
          <w14:ligatures w14:val="standardContextual"/>
        </w:rPr>
      </w:pPr>
      <w:hyperlink w:anchor="_Toc214350597" w:history="1">
        <w:r w:rsidRPr="00C938BF">
          <w:rPr>
            <w:rStyle w:val="Hyperlink"/>
            <w:noProof/>
          </w:rPr>
          <w:t>Table : T0007: IDDD Test Overview</w:t>
        </w:r>
        <w:r>
          <w:rPr>
            <w:noProof/>
            <w:webHidden/>
          </w:rPr>
          <w:tab/>
        </w:r>
        <w:r>
          <w:rPr>
            <w:noProof/>
            <w:webHidden/>
          </w:rPr>
          <w:fldChar w:fldCharType="begin"/>
        </w:r>
        <w:r>
          <w:rPr>
            <w:noProof/>
            <w:webHidden/>
          </w:rPr>
          <w:instrText xml:space="preserve"> PAGEREF _Toc214350597 \h </w:instrText>
        </w:r>
        <w:r>
          <w:rPr>
            <w:noProof/>
            <w:webHidden/>
          </w:rPr>
        </w:r>
        <w:r>
          <w:rPr>
            <w:noProof/>
            <w:webHidden/>
          </w:rPr>
          <w:fldChar w:fldCharType="separate"/>
        </w:r>
        <w:r w:rsidR="00AA08B9">
          <w:rPr>
            <w:noProof/>
            <w:webHidden/>
          </w:rPr>
          <w:t>45</w:t>
        </w:r>
        <w:r>
          <w:rPr>
            <w:noProof/>
            <w:webHidden/>
          </w:rPr>
          <w:fldChar w:fldCharType="end"/>
        </w:r>
      </w:hyperlink>
    </w:p>
    <w:p w14:paraId="218116D9" w14:textId="161D44D9" w:rsidR="00432E09" w:rsidRDefault="00432E09">
      <w:pPr>
        <w:pStyle w:val="TableofFigures"/>
        <w:tabs>
          <w:tab w:val="right" w:leader="dot" w:pos="9629"/>
        </w:tabs>
        <w:rPr>
          <w:rFonts w:eastAsiaTheme="minorEastAsia" w:cstheme="minorBidi"/>
          <w:noProof/>
          <w:kern w:val="2"/>
          <w:sz w:val="24"/>
          <w:szCs w:val="24"/>
          <w:lang w:val="en-BE" w:eastAsia="en-BE"/>
          <w14:ligatures w14:val="standardContextual"/>
        </w:rPr>
      </w:pPr>
      <w:hyperlink w:anchor="_Toc214350598" w:history="1">
        <w:r w:rsidRPr="00C938BF">
          <w:rPr>
            <w:rStyle w:val="Hyperlink"/>
            <w:noProof/>
          </w:rPr>
          <w:t>Table : T0008: Test Buffer Offset Test Overview</w:t>
        </w:r>
        <w:r>
          <w:rPr>
            <w:noProof/>
            <w:webHidden/>
          </w:rPr>
          <w:tab/>
        </w:r>
        <w:r>
          <w:rPr>
            <w:noProof/>
            <w:webHidden/>
          </w:rPr>
          <w:fldChar w:fldCharType="begin"/>
        </w:r>
        <w:r>
          <w:rPr>
            <w:noProof/>
            <w:webHidden/>
          </w:rPr>
          <w:instrText xml:space="preserve"> PAGEREF _Toc214350598 \h </w:instrText>
        </w:r>
        <w:r>
          <w:rPr>
            <w:noProof/>
            <w:webHidden/>
          </w:rPr>
        </w:r>
        <w:r>
          <w:rPr>
            <w:noProof/>
            <w:webHidden/>
          </w:rPr>
          <w:fldChar w:fldCharType="separate"/>
        </w:r>
        <w:r w:rsidR="00AA08B9">
          <w:rPr>
            <w:noProof/>
            <w:webHidden/>
          </w:rPr>
          <w:t>47</w:t>
        </w:r>
        <w:r>
          <w:rPr>
            <w:noProof/>
            <w:webHidden/>
          </w:rPr>
          <w:fldChar w:fldCharType="end"/>
        </w:r>
      </w:hyperlink>
    </w:p>
    <w:p w14:paraId="70564F7B" w14:textId="63FBF044" w:rsidR="00432E09" w:rsidRDefault="00432E09">
      <w:pPr>
        <w:pStyle w:val="TableofFigures"/>
        <w:tabs>
          <w:tab w:val="right" w:leader="dot" w:pos="9629"/>
        </w:tabs>
        <w:rPr>
          <w:rFonts w:eastAsiaTheme="minorEastAsia" w:cstheme="minorBidi"/>
          <w:noProof/>
          <w:kern w:val="2"/>
          <w:sz w:val="24"/>
          <w:szCs w:val="24"/>
          <w:lang w:val="en-BE" w:eastAsia="en-BE"/>
          <w14:ligatures w14:val="standardContextual"/>
        </w:rPr>
      </w:pPr>
      <w:hyperlink w:anchor="_Toc214350599" w:history="1">
        <w:r w:rsidRPr="00C938BF">
          <w:rPr>
            <w:rStyle w:val="Hyperlink"/>
            <w:noProof/>
          </w:rPr>
          <w:t>Table : T0009: Block Trimming Test Overview</w:t>
        </w:r>
        <w:r>
          <w:rPr>
            <w:noProof/>
            <w:webHidden/>
          </w:rPr>
          <w:tab/>
        </w:r>
        <w:r>
          <w:rPr>
            <w:noProof/>
            <w:webHidden/>
          </w:rPr>
          <w:fldChar w:fldCharType="begin"/>
        </w:r>
        <w:r>
          <w:rPr>
            <w:noProof/>
            <w:webHidden/>
          </w:rPr>
          <w:instrText xml:space="preserve"> PAGEREF _Toc214350599 \h </w:instrText>
        </w:r>
        <w:r>
          <w:rPr>
            <w:noProof/>
            <w:webHidden/>
          </w:rPr>
        </w:r>
        <w:r>
          <w:rPr>
            <w:noProof/>
            <w:webHidden/>
          </w:rPr>
          <w:fldChar w:fldCharType="separate"/>
        </w:r>
        <w:r w:rsidR="00AA08B9">
          <w:rPr>
            <w:noProof/>
            <w:webHidden/>
          </w:rPr>
          <w:t>49</w:t>
        </w:r>
        <w:r>
          <w:rPr>
            <w:noProof/>
            <w:webHidden/>
          </w:rPr>
          <w:fldChar w:fldCharType="end"/>
        </w:r>
      </w:hyperlink>
    </w:p>
    <w:p w14:paraId="3A341AEB" w14:textId="74037E3A" w:rsidR="00432E09" w:rsidRDefault="00432E09">
      <w:pPr>
        <w:pStyle w:val="TableofFigures"/>
        <w:tabs>
          <w:tab w:val="right" w:leader="dot" w:pos="9629"/>
        </w:tabs>
        <w:rPr>
          <w:rFonts w:eastAsiaTheme="minorEastAsia" w:cstheme="minorBidi"/>
          <w:noProof/>
          <w:kern w:val="2"/>
          <w:sz w:val="24"/>
          <w:szCs w:val="24"/>
          <w:lang w:val="en-BE" w:eastAsia="en-BE"/>
          <w14:ligatures w14:val="standardContextual"/>
        </w:rPr>
      </w:pPr>
      <w:hyperlink w:anchor="_Toc214350600" w:history="1">
        <w:r w:rsidRPr="00C938BF">
          <w:rPr>
            <w:rStyle w:val="Hyperlink"/>
            <w:noProof/>
          </w:rPr>
          <w:t>Table : T0010: Block Sweep Test Overview</w:t>
        </w:r>
        <w:r>
          <w:rPr>
            <w:noProof/>
            <w:webHidden/>
          </w:rPr>
          <w:tab/>
        </w:r>
        <w:r>
          <w:rPr>
            <w:noProof/>
            <w:webHidden/>
          </w:rPr>
          <w:fldChar w:fldCharType="begin"/>
        </w:r>
        <w:r>
          <w:rPr>
            <w:noProof/>
            <w:webHidden/>
          </w:rPr>
          <w:instrText xml:space="preserve"> PAGEREF _Toc214350600 \h </w:instrText>
        </w:r>
        <w:r>
          <w:rPr>
            <w:noProof/>
            <w:webHidden/>
          </w:rPr>
        </w:r>
        <w:r>
          <w:rPr>
            <w:noProof/>
            <w:webHidden/>
          </w:rPr>
          <w:fldChar w:fldCharType="separate"/>
        </w:r>
        <w:r w:rsidR="00AA08B9">
          <w:rPr>
            <w:noProof/>
            <w:webHidden/>
          </w:rPr>
          <w:t>51</w:t>
        </w:r>
        <w:r>
          <w:rPr>
            <w:noProof/>
            <w:webHidden/>
          </w:rPr>
          <w:fldChar w:fldCharType="end"/>
        </w:r>
      </w:hyperlink>
    </w:p>
    <w:p w14:paraId="7BF97F4F" w14:textId="5639533A" w:rsidR="00432E09" w:rsidRDefault="00432E09">
      <w:pPr>
        <w:pStyle w:val="TableofFigures"/>
        <w:tabs>
          <w:tab w:val="right" w:leader="dot" w:pos="9629"/>
        </w:tabs>
        <w:rPr>
          <w:rFonts w:eastAsiaTheme="minorEastAsia" w:cstheme="minorBidi"/>
          <w:noProof/>
          <w:kern w:val="2"/>
          <w:sz w:val="24"/>
          <w:szCs w:val="24"/>
          <w:lang w:val="en-BE" w:eastAsia="en-BE"/>
          <w14:ligatures w14:val="standardContextual"/>
        </w:rPr>
      </w:pPr>
      <w:hyperlink w:anchor="_Toc214350601" w:history="1">
        <w:r w:rsidRPr="00C938BF">
          <w:rPr>
            <w:rStyle w:val="Hyperlink"/>
            <w:noProof/>
          </w:rPr>
          <w:t>Table : T0011: Static Signal Test Overview</w:t>
        </w:r>
        <w:r>
          <w:rPr>
            <w:noProof/>
            <w:webHidden/>
          </w:rPr>
          <w:tab/>
        </w:r>
        <w:r>
          <w:rPr>
            <w:noProof/>
            <w:webHidden/>
          </w:rPr>
          <w:fldChar w:fldCharType="begin"/>
        </w:r>
        <w:r>
          <w:rPr>
            <w:noProof/>
            <w:webHidden/>
          </w:rPr>
          <w:instrText xml:space="preserve"> PAGEREF _Toc214350601 \h </w:instrText>
        </w:r>
        <w:r>
          <w:rPr>
            <w:noProof/>
            <w:webHidden/>
          </w:rPr>
        </w:r>
        <w:r>
          <w:rPr>
            <w:noProof/>
            <w:webHidden/>
          </w:rPr>
          <w:fldChar w:fldCharType="separate"/>
        </w:r>
        <w:r w:rsidR="00AA08B9">
          <w:rPr>
            <w:noProof/>
            <w:webHidden/>
          </w:rPr>
          <w:t>53</w:t>
        </w:r>
        <w:r>
          <w:rPr>
            <w:noProof/>
            <w:webHidden/>
          </w:rPr>
          <w:fldChar w:fldCharType="end"/>
        </w:r>
      </w:hyperlink>
    </w:p>
    <w:p w14:paraId="2D960704" w14:textId="1ABEBBAB" w:rsidR="00432E09" w:rsidRDefault="00432E09">
      <w:pPr>
        <w:pStyle w:val="TableofFigures"/>
        <w:tabs>
          <w:tab w:val="right" w:leader="dot" w:pos="9629"/>
        </w:tabs>
        <w:rPr>
          <w:rFonts w:eastAsiaTheme="minorEastAsia" w:cstheme="minorBidi"/>
          <w:noProof/>
          <w:kern w:val="2"/>
          <w:sz w:val="24"/>
          <w:szCs w:val="24"/>
          <w:lang w:val="en-BE" w:eastAsia="en-BE"/>
          <w14:ligatures w14:val="standardContextual"/>
        </w:rPr>
      </w:pPr>
      <w:hyperlink w:anchor="_Toc214350602" w:history="1">
        <w:r w:rsidRPr="00C938BF">
          <w:rPr>
            <w:rStyle w:val="Hyperlink"/>
            <w:noProof/>
          </w:rPr>
          <w:t>Table : T0012 Regulators Test Overview</w:t>
        </w:r>
        <w:r>
          <w:rPr>
            <w:noProof/>
            <w:webHidden/>
          </w:rPr>
          <w:tab/>
        </w:r>
        <w:r>
          <w:rPr>
            <w:noProof/>
            <w:webHidden/>
          </w:rPr>
          <w:fldChar w:fldCharType="begin"/>
        </w:r>
        <w:r>
          <w:rPr>
            <w:noProof/>
            <w:webHidden/>
          </w:rPr>
          <w:instrText xml:space="preserve"> PAGEREF _Toc214350602 \h </w:instrText>
        </w:r>
        <w:r>
          <w:rPr>
            <w:noProof/>
            <w:webHidden/>
          </w:rPr>
        </w:r>
        <w:r>
          <w:rPr>
            <w:noProof/>
            <w:webHidden/>
          </w:rPr>
          <w:fldChar w:fldCharType="separate"/>
        </w:r>
        <w:r w:rsidR="00AA08B9">
          <w:rPr>
            <w:noProof/>
            <w:webHidden/>
          </w:rPr>
          <w:t>56</w:t>
        </w:r>
        <w:r>
          <w:rPr>
            <w:noProof/>
            <w:webHidden/>
          </w:rPr>
          <w:fldChar w:fldCharType="end"/>
        </w:r>
      </w:hyperlink>
    </w:p>
    <w:p w14:paraId="6F97EE1B" w14:textId="7D993498" w:rsidR="00432E09" w:rsidRDefault="00432E09">
      <w:pPr>
        <w:pStyle w:val="TableofFigures"/>
        <w:tabs>
          <w:tab w:val="right" w:leader="dot" w:pos="9629"/>
        </w:tabs>
        <w:rPr>
          <w:rFonts w:eastAsiaTheme="minorEastAsia" w:cstheme="minorBidi"/>
          <w:noProof/>
          <w:kern w:val="2"/>
          <w:sz w:val="24"/>
          <w:szCs w:val="24"/>
          <w:lang w:val="en-BE" w:eastAsia="en-BE"/>
          <w14:ligatures w14:val="standardContextual"/>
        </w:rPr>
      </w:pPr>
      <w:hyperlink w:anchor="_Toc214350603" w:history="1">
        <w:r w:rsidRPr="00C938BF">
          <w:rPr>
            <w:rStyle w:val="Hyperlink"/>
            <w:noProof/>
            <w:lang w:val="fr-BE"/>
          </w:rPr>
          <w:t>Table :  T0013: Oscillator Test Overview</w:t>
        </w:r>
        <w:r>
          <w:rPr>
            <w:noProof/>
            <w:webHidden/>
          </w:rPr>
          <w:tab/>
        </w:r>
        <w:r>
          <w:rPr>
            <w:noProof/>
            <w:webHidden/>
          </w:rPr>
          <w:fldChar w:fldCharType="begin"/>
        </w:r>
        <w:r>
          <w:rPr>
            <w:noProof/>
            <w:webHidden/>
          </w:rPr>
          <w:instrText xml:space="preserve"> PAGEREF _Toc214350603 \h </w:instrText>
        </w:r>
        <w:r>
          <w:rPr>
            <w:noProof/>
            <w:webHidden/>
          </w:rPr>
        </w:r>
        <w:r>
          <w:rPr>
            <w:noProof/>
            <w:webHidden/>
          </w:rPr>
          <w:fldChar w:fldCharType="separate"/>
        </w:r>
        <w:r w:rsidR="00AA08B9">
          <w:rPr>
            <w:noProof/>
            <w:webHidden/>
          </w:rPr>
          <w:t>58</w:t>
        </w:r>
        <w:r>
          <w:rPr>
            <w:noProof/>
            <w:webHidden/>
          </w:rPr>
          <w:fldChar w:fldCharType="end"/>
        </w:r>
      </w:hyperlink>
    </w:p>
    <w:p w14:paraId="329670DA" w14:textId="4C0657F6" w:rsidR="00432E09" w:rsidRDefault="00432E09">
      <w:pPr>
        <w:pStyle w:val="TableofFigures"/>
        <w:tabs>
          <w:tab w:val="right" w:leader="dot" w:pos="9629"/>
        </w:tabs>
        <w:rPr>
          <w:rFonts w:eastAsiaTheme="minorEastAsia" w:cstheme="minorBidi"/>
          <w:noProof/>
          <w:kern w:val="2"/>
          <w:sz w:val="24"/>
          <w:szCs w:val="24"/>
          <w:lang w:val="en-BE" w:eastAsia="en-BE"/>
          <w14:ligatures w14:val="standardContextual"/>
        </w:rPr>
      </w:pPr>
      <w:hyperlink w:anchor="_Toc214350604" w:history="1">
        <w:r w:rsidRPr="00C938BF">
          <w:rPr>
            <w:rStyle w:val="Hyperlink"/>
            <w:noProof/>
          </w:rPr>
          <w:t>Table : T0014: PLL Open Loop Test Overview</w:t>
        </w:r>
        <w:r>
          <w:rPr>
            <w:noProof/>
            <w:webHidden/>
          </w:rPr>
          <w:tab/>
        </w:r>
        <w:r>
          <w:rPr>
            <w:noProof/>
            <w:webHidden/>
          </w:rPr>
          <w:fldChar w:fldCharType="begin"/>
        </w:r>
        <w:r>
          <w:rPr>
            <w:noProof/>
            <w:webHidden/>
          </w:rPr>
          <w:instrText xml:space="preserve"> PAGEREF _Toc214350604 \h </w:instrText>
        </w:r>
        <w:r>
          <w:rPr>
            <w:noProof/>
            <w:webHidden/>
          </w:rPr>
        </w:r>
        <w:r>
          <w:rPr>
            <w:noProof/>
            <w:webHidden/>
          </w:rPr>
          <w:fldChar w:fldCharType="separate"/>
        </w:r>
        <w:r w:rsidR="00AA08B9">
          <w:rPr>
            <w:noProof/>
            <w:webHidden/>
          </w:rPr>
          <w:t>59</w:t>
        </w:r>
        <w:r>
          <w:rPr>
            <w:noProof/>
            <w:webHidden/>
          </w:rPr>
          <w:fldChar w:fldCharType="end"/>
        </w:r>
      </w:hyperlink>
    </w:p>
    <w:p w14:paraId="50743C87" w14:textId="2874AB0B" w:rsidR="00432E09" w:rsidRDefault="00432E09">
      <w:pPr>
        <w:pStyle w:val="TableofFigures"/>
        <w:tabs>
          <w:tab w:val="right" w:leader="dot" w:pos="9629"/>
        </w:tabs>
        <w:rPr>
          <w:rFonts w:eastAsiaTheme="minorEastAsia" w:cstheme="minorBidi"/>
          <w:noProof/>
          <w:kern w:val="2"/>
          <w:sz w:val="24"/>
          <w:szCs w:val="24"/>
          <w:lang w:val="en-BE" w:eastAsia="en-BE"/>
          <w14:ligatures w14:val="standardContextual"/>
        </w:rPr>
      </w:pPr>
      <w:hyperlink w:anchor="_Toc214350605" w:history="1">
        <w:r w:rsidRPr="00C938BF">
          <w:rPr>
            <w:rStyle w:val="Hyperlink"/>
            <w:noProof/>
          </w:rPr>
          <w:t>Table : T0015: PLL Lock Test Overview</w:t>
        </w:r>
        <w:r>
          <w:rPr>
            <w:noProof/>
            <w:webHidden/>
          </w:rPr>
          <w:tab/>
        </w:r>
        <w:r>
          <w:rPr>
            <w:noProof/>
            <w:webHidden/>
          </w:rPr>
          <w:fldChar w:fldCharType="begin"/>
        </w:r>
        <w:r>
          <w:rPr>
            <w:noProof/>
            <w:webHidden/>
          </w:rPr>
          <w:instrText xml:space="preserve"> PAGEREF _Toc214350605 \h </w:instrText>
        </w:r>
        <w:r>
          <w:rPr>
            <w:noProof/>
            <w:webHidden/>
          </w:rPr>
        </w:r>
        <w:r>
          <w:rPr>
            <w:noProof/>
            <w:webHidden/>
          </w:rPr>
          <w:fldChar w:fldCharType="separate"/>
        </w:r>
        <w:r w:rsidR="00AA08B9">
          <w:rPr>
            <w:noProof/>
            <w:webHidden/>
          </w:rPr>
          <w:t>61</w:t>
        </w:r>
        <w:r>
          <w:rPr>
            <w:noProof/>
            <w:webHidden/>
          </w:rPr>
          <w:fldChar w:fldCharType="end"/>
        </w:r>
      </w:hyperlink>
    </w:p>
    <w:p w14:paraId="1642DF03" w14:textId="103E53C3" w:rsidR="00432E09" w:rsidRDefault="00432E09">
      <w:pPr>
        <w:pStyle w:val="TableofFigures"/>
        <w:tabs>
          <w:tab w:val="right" w:leader="dot" w:pos="9629"/>
        </w:tabs>
        <w:rPr>
          <w:rFonts w:eastAsiaTheme="minorEastAsia" w:cstheme="minorBidi"/>
          <w:noProof/>
          <w:kern w:val="2"/>
          <w:sz w:val="24"/>
          <w:szCs w:val="24"/>
          <w:lang w:val="en-BE" w:eastAsia="en-BE"/>
          <w14:ligatures w14:val="standardContextual"/>
        </w:rPr>
      </w:pPr>
      <w:hyperlink w:anchor="_Toc214350606" w:history="1">
        <w:r w:rsidRPr="00C938BF">
          <w:rPr>
            <w:rStyle w:val="Hyperlink"/>
            <w:noProof/>
            <w:lang w:val="fr-BE"/>
          </w:rPr>
          <w:t>Table : T0016: IO SPI Slave Test Overview</w:t>
        </w:r>
        <w:r>
          <w:rPr>
            <w:noProof/>
            <w:webHidden/>
          </w:rPr>
          <w:tab/>
        </w:r>
        <w:r>
          <w:rPr>
            <w:noProof/>
            <w:webHidden/>
          </w:rPr>
          <w:fldChar w:fldCharType="begin"/>
        </w:r>
        <w:r>
          <w:rPr>
            <w:noProof/>
            <w:webHidden/>
          </w:rPr>
          <w:instrText xml:space="preserve"> PAGEREF _Toc214350606 \h </w:instrText>
        </w:r>
        <w:r>
          <w:rPr>
            <w:noProof/>
            <w:webHidden/>
          </w:rPr>
        </w:r>
        <w:r>
          <w:rPr>
            <w:noProof/>
            <w:webHidden/>
          </w:rPr>
          <w:fldChar w:fldCharType="separate"/>
        </w:r>
        <w:r w:rsidR="00AA08B9">
          <w:rPr>
            <w:noProof/>
            <w:webHidden/>
          </w:rPr>
          <w:t>62</w:t>
        </w:r>
        <w:r>
          <w:rPr>
            <w:noProof/>
            <w:webHidden/>
          </w:rPr>
          <w:fldChar w:fldCharType="end"/>
        </w:r>
      </w:hyperlink>
    </w:p>
    <w:p w14:paraId="1E723302" w14:textId="66EA758E" w:rsidR="00432E09" w:rsidRDefault="00432E09">
      <w:pPr>
        <w:pStyle w:val="TableofFigures"/>
        <w:tabs>
          <w:tab w:val="right" w:leader="dot" w:pos="9629"/>
        </w:tabs>
        <w:rPr>
          <w:rFonts w:eastAsiaTheme="minorEastAsia" w:cstheme="minorBidi"/>
          <w:noProof/>
          <w:kern w:val="2"/>
          <w:sz w:val="24"/>
          <w:szCs w:val="24"/>
          <w:lang w:val="en-BE" w:eastAsia="en-BE"/>
          <w14:ligatures w14:val="standardContextual"/>
        </w:rPr>
      </w:pPr>
      <w:hyperlink w:anchor="_Toc214350607" w:history="1">
        <w:r w:rsidRPr="00C938BF">
          <w:rPr>
            <w:rStyle w:val="Hyperlink"/>
            <w:noProof/>
          </w:rPr>
          <w:t>Table : T0017: IO SPI Master CAM Test Overview</w:t>
        </w:r>
        <w:r>
          <w:rPr>
            <w:noProof/>
            <w:webHidden/>
          </w:rPr>
          <w:tab/>
        </w:r>
        <w:r>
          <w:rPr>
            <w:noProof/>
            <w:webHidden/>
          </w:rPr>
          <w:fldChar w:fldCharType="begin"/>
        </w:r>
        <w:r>
          <w:rPr>
            <w:noProof/>
            <w:webHidden/>
          </w:rPr>
          <w:instrText xml:space="preserve"> PAGEREF _Toc214350607 \h </w:instrText>
        </w:r>
        <w:r>
          <w:rPr>
            <w:noProof/>
            <w:webHidden/>
          </w:rPr>
        </w:r>
        <w:r>
          <w:rPr>
            <w:noProof/>
            <w:webHidden/>
          </w:rPr>
          <w:fldChar w:fldCharType="separate"/>
        </w:r>
        <w:r w:rsidR="00AA08B9">
          <w:rPr>
            <w:noProof/>
            <w:webHidden/>
          </w:rPr>
          <w:t>63</w:t>
        </w:r>
        <w:r>
          <w:rPr>
            <w:noProof/>
            <w:webHidden/>
          </w:rPr>
          <w:fldChar w:fldCharType="end"/>
        </w:r>
      </w:hyperlink>
    </w:p>
    <w:p w14:paraId="1E1BA10E" w14:textId="3E7D409B" w:rsidR="00432E09" w:rsidRDefault="00432E09">
      <w:pPr>
        <w:pStyle w:val="TableofFigures"/>
        <w:tabs>
          <w:tab w:val="right" w:leader="dot" w:pos="9629"/>
        </w:tabs>
        <w:rPr>
          <w:rFonts w:eastAsiaTheme="minorEastAsia" w:cstheme="minorBidi"/>
          <w:noProof/>
          <w:kern w:val="2"/>
          <w:sz w:val="24"/>
          <w:szCs w:val="24"/>
          <w:lang w:val="en-BE" w:eastAsia="en-BE"/>
          <w14:ligatures w14:val="standardContextual"/>
        </w:rPr>
      </w:pPr>
      <w:hyperlink w:anchor="_Toc214350608" w:history="1">
        <w:r w:rsidRPr="00C938BF">
          <w:rPr>
            <w:rStyle w:val="Hyperlink"/>
            <w:noProof/>
          </w:rPr>
          <w:t>Table : T0018: IO SPI Master GPIO Test Overview</w:t>
        </w:r>
        <w:r>
          <w:rPr>
            <w:noProof/>
            <w:webHidden/>
          </w:rPr>
          <w:tab/>
        </w:r>
        <w:r>
          <w:rPr>
            <w:noProof/>
            <w:webHidden/>
          </w:rPr>
          <w:fldChar w:fldCharType="begin"/>
        </w:r>
        <w:r>
          <w:rPr>
            <w:noProof/>
            <w:webHidden/>
          </w:rPr>
          <w:instrText xml:space="preserve"> PAGEREF _Toc214350608 \h </w:instrText>
        </w:r>
        <w:r>
          <w:rPr>
            <w:noProof/>
            <w:webHidden/>
          </w:rPr>
        </w:r>
        <w:r>
          <w:rPr>
            <w:noProof/>
            <w:webHidden/>
          </w:rPr>
          <w:fldChar w:fldCharType="separate"/>
        </w:r>
        <w:r w:rsidR="00AA08B9">
          <w:rPr>
            <w:noProof/>
            <w:webHidden/>
          </w:rPr>
          <w:t>63</w:t>
        </w:r>
        <w:r>
          <w:rPr>
            <w:noProof/>
            <w:webHidden/>
          </w:rPr>
          <w:fldChar w:fldCharType="end"/>
        </w:r>
      </w:hyperlink>
    </w:p>
    <w:p w14:paraId="24FE5AF2" w14:textId="1C55351D" w:rsidR="00432E09" w:rsidRDefault="00432E09">
      <w:pPr>
        <w:pStyle w:val="TableofFigures"/>
        <w:tabs>
          <w:tab w:val="right" w:leader="dot" w:pos="9629"/>
        </w:tabs>
        <w:rPr>
          <w:rFonts w:eastAsiaTheme="minorEastAsia" w:cstheme="minorBidi"/>
          <w:noProof/>
          <w:kern w:val="2"/>
          <w:sz w:val="24"/>
          <w:szCs w:val="24"/>
          <w:lang w:val="en-BE" w:eastAsia="en-BE"/>
          <w14:ligatures w14:val="standardContextual"/>
        </w:rPr>
      </w:pPr>
      <w:hyperlink w:anchor="_Toc214350609" w:history="1">
        <w:r w:rsidRPr="00C938BF">
          <w:rPr>
            <w:rStyle w:val="Hyperlink"/>
            <w:noProof/>
          </w:rPr>
          <w:t>Table : T0020: CXP Uplink Receiver Sensitivity Test Overview</w:t>
        </w:r>
        <w:r>
          <w:rPr>
            <w:noProof/>
            <w:webHidden/>
          </w:rPr>
          <w:tab/>
        </w:r>
        <w:r>
          <w:rPr>
            <w:noProof/>
            <w:webHidden/>
          </w:rPr>
          <w:fldChar w:fldCharType="begin"/>
        </w:r>
        <w:r>
          <w:rPr>
            <w:noProof/>
            <w:webHidden/>
          </w:rPr>
          <w:instrText xml:space="preserve"> PAGEREF _Toc214350609 \h </w:instrText>
        </w:r>
        <w:r>
          <w:rPr>
            <w:noProof/>
            <w:webHidden/>
          </w:rPr>
        </w:r>
        <w:r>
          <w:rPr>
            <w:noProof/>
            <w:webHidden/>
          </w:rPr>
          <w:fldChar w:fldCharType="separate"/>
        </w:r>
        <w:r w:rsidR="00AA08B9">
          <w:rPr>
            <w:noProof/>
            <w:webHidden/>
          </w:rPr>
          <w:t>65</w:t>
        </w:r>
        <w:r>
          <w:rPr>
            <w:noProof/>
            <w:webHidden/>
          </w:rPr>
          <w:fldChar w:fldCharType="end"/>
        </w:r>
      </w:hyperlink>
    </w:p>
    <w:p w14:paraId="4CF3CCFB" w14:textId="2E470D23" w:rsidR="00432E09" w:rsidRDefault="00432E09">
      <w:pPr>
        <w:pStyle w:val="TableofFigures"/>
        <w:tabs>
          <w:tab w:val="right" w:leader="dot" w:pos="9629"/>
        </w:tabs>
        <w:rPr>
          <w:rFonts w:eastAsiaTheme="minorEastAsia" w:cstheme="minorBidi"/>
          <w:noProof/>
          <w:kern w:val="2"/>
          <w:sz w:val="24"/>
          <w:szCs w:val="24"/>
          <w:lang w:val="en-BE" w:eastAsia="en-BE"/>
          <w14:ligatures w14:val="standardContextual"/>
        </w:rPr>
      </w:pPr>
      <w:hyperlink w:anchor="_Toc214350610" w:history="1">
        <w:r w:rsidRPr="00C938BF">
          <w:rPr>
            <w:rStyle w:val="Hyperlink"/>
            <w:noProof/>
          </w:rPr>
          <w:t>Table : T0021: CXP Uplink Receiver Sensitivity Sweep Test Overview</w:t>
        </w:r>
        <w:r>
          <w:rPr>
            <w:noProof/>
            <w:webHidden/>
          </w:rPr>
          <w:tab/>
        </w:r>
        <w:r>
          <w:rPr>
            <w:noProof/>
            <w:webHidden/>
          </w:rPr>
          <w:fldChar w:fldCharType="begin"/>
        </w:r>
        <w:r>
          <w:rPr>
            <w:noProof/>
            <w:webHidden/>
          </w:rPr>
          <w:instrText xml:space="preserve"> PAGEREF _Toc214350610 \h </w:instrText>
        </w:r>
        <w:r>
          <w:rPr>
            <w:noProof/>
            <w:webHidden/>
          </w:rPr>
        </w:r>
        <w:r>
          <w:rPr>
            <w:noProof/>
            <w:webHidden/>
          </w:rPr>
          <w:fldChar w:fldCharType="separate"/>
        </w:r>
        <w:r w:rsidR="00AA08B9">
          <w:rPr>
            <w:noProof/>
            <w:webHidden/>
          </w:rPr>
          <w:t>66</w:t>
        </w:r>
        <w:r>
          <w:rPr>
            <w:noProof/>
            <w:webHidden/>
          </w:rPr>
          <w:fldChar w:fldCharType="end"/>
        </w:r>
      </w:hyperlink>
    </w:p>
    <w:p w14:paraId="400B9592" w14:textId="1B56E0E7" w:rsidR="00432E09" w:rsidRDefault="00432E09">
      <w:pPr>
        <w:pStyle w:val="TableofFigures"/>
        <w:tabs>
          <w:tab w:val="right" w:leader="dot" w:pos="9629"/>
        </w:tabs>
        <w:rPr>
          <w:rFonts w:eastAsiaTheme="minorEastAsia" w:cstheme="minorBidi"/>
          <w:noProof/>
          <w:kern w:val="2"/>
          <w:sz w:val="24"/>
          <w:szCs w:val="24"/>
          <w:lang w:val="en-BE" w:eastAsia="en-BE"/>
          <w14:ligatures w14:val="standardContextual"/>
        </w:rPr>
      </w:pPr>
      <w:hyperlink w:anchor="_Toc214350611" w:history="1">
        <w:r w:rsidRPr="00C938BF">
          <w:rPr>
            <w:rStyle w:val="Hyperlink"/>
            <w:noProof/>
          </w:rPr>
          <w:t>Table : T0022: Internal Test Patterns Test Overview</w:t>
        </w:r>
        <w:r>
          <w:rPr>
            <w:noProof/>
            <w:webHidden/>
          </w:rPr>
          <w:tab/>
        </w:r>
        <w:r>
          <w:rPr>
            <w:noProof/>
            <w:webHidden/>
          </w:rPr>
          <w:fldChar w:fldCharType="begin"/>
        </w:r>
        <w:r>
          <w:rPr>
            <w:noProof/>
            <w:webHidden/>
          </w:rPr>
          <w:instrText xml:space="preserve"> PAGEREF _Toc214350611 \h </w:instrText>
        </w:r>
        <w:r>
          <w:rPr>
            <w:noProof/>
            <w:webHidden/>
          </w:rPr>
        </w:r>
        <w:r>
          <w:rPr>
            <w:noProof/>
            <w:webHidden/>
          </w:rPr>
          <w:fldChar w:fldCharType="separate"/>
        </w:r>
        <w:r w:rsidR="00AA08B9">
          <w:rPr>
            <w:noProof/>
            <w:webHidden/>
          </w:rPr>
          <w:t>67</w:t>
        </w:r>
        <w:r>
          <w:rPr>
            <w:noProof/>
            <w:webHidden/>
          </w:rPr>
          <w:fldChar w:fldCharType="end"/>
        </w:r>
      </w:hyperlink>
    </w:p>
    <w:p w14:paraId="1775DA75" w14:textId="3C94B99B" w:rsidR="00432E09" w:rsidRDefault="00432E09">
      <w:pPr>
        <w:pStyle w:val="TableofFigures"/>
        <w:tabs>
          <w:tab w:val="right" w:leader="dot" w:pos="9629"/>
        </w:tabs>
        <w:rPr>
          <w:rFonts w:eastAsiaTheme="minorEastAsia" w:cstheme="minorBidi"/>
          <w:noProof/>
          <w:kern w:val="2"/>
          <w:sz w:val="24"/>
          <w:szCs w:val="24"/>
          <w:lang w:val="en-BE" w:eastAsia="en-BE"/>
          <w14:ligatures w14:val="standardContextual"/>
        </w:rPr>
      </w:pPr>
      <w:hyperlink w:anchor="_Toc214350612" w:history="1">
        <w:r w:rsidRPr="00C938BF">
          <w:rPr>
            <w:rStyle w:val="Hyperlink"/>
            <w:noProof/>
          </w:rPr>
          <w:t>Table : T0023: Camera Test Overview</w:t>
        </w:r>
        <w:r>
          <w:rPr>
            <w:noProof/>
            <w:webHidden/>
          </w:rPr>
          <w:tab/>
        </w:r>
        <w:r>
          <w:rPr>
            <w:noProof/>
            <w:webHidden/>
          </w:rPr>
          <w:fldChar w:fldCharType="begin"/>
        </w:r>
        <w:r>
          <w:rPr>
            <w:noProof/>
            <w:webHidden/>
          </w:rPr>
          <w:instrText xml:space="preserve"> PAGEREF _Toc214350612 \h </w:instrText>
        </w:r>
        <w:r>
          <w:rPr>
            <w:noProof/>
            <w:webHidden/>
          </w:rPr>
        </w:r>
        <w:r>
          <w:rPr>
            <w:noProof/>
            <w:webHidden/>
          </w:rPr>
          <w:fldChar w:fldCharType="separate"/>
        </w:r>
        <w:r w:rsidR="00AA08B9">
          <w:rPr>
            <w:noProof/>
            <w:webHidden/>
          </w:rPr>
          <w:t>69</w:t>
        </w:r>
        <w:r>
          <w:rPr>
            <w:noProof/>
            <w:webHidden/>
          </w:rPr>
          <w:fldChar w:fldCharType="end"/>
        </w:r>
      </w:hyperlink>
    </w:p>
    <w:p w14:paraId="1F4A7ADF" w14:textId="33E5267B" w:rsidR="00432E09" w:rsidRDefault="00432E09">
      <w:pPr>
        <w:pStyle w:val="TableofFigures"/>
        <w:tabs>
          <w:tab w:val="right" w:leader="dot" w:pos="9629"/>
        </w:tabs>
        <w:rPr>
          <w:rFonts w:eastAsiaTheme="minorEastAsia" w:cstheme="minorBidi"/>
          <w:noProof/>
          <w:kern w:val="2"/>
          <w:sz w:val="24"/>
          <w:szCs w:val="24"/>
          <w:lang w:val="en-BE" w:eastAsia="en-BE"/>
          <w14:ligatures w14:val="standardContextual"/>
        </w:rPr>
      </w:pPr>
      <w:hyperlink w:anchor="_Toc214350613" w:history="1">
        <w:r w:rsidRPr="00C938BF">
          <w:rPr>
            <w:rStyle w:val="Hyperlink"/>
            <w:noProof/>
          </w:rPr>
          <w:t>Table : T0024: OTP Write Test Overview</w:t>
        </w:r>
        <w:r>
          <w:rPr>
            <w:noProof/>
            <w:webHidden/>
          </w:rPr>
          <w:tab/>
        </w:r>
        <w:r>
          <w:rPr>
            <w:noProof/>
            <w:webHidden/>
          </w:rPr>
          <w:fldChar w:fldCharType="begin"/>
        </w:r>
        <w:r>
          <w:rPr>
            <w:noProof/>
            <w:webHidden/>
          </w:rPr>
          <w:instrText xml:space="preserve"> PAGEREF _Toc214350613 \h </w:instrText>
        </w:r>
        <w:r>
          <w:rPr>
            <w:noProof/>
            <w:webHidden/>
          </w:rPr>
        </w:r>
        <w:r>
          <w:rPr>
            <w:noProof/>
            <w:webHidden/>
          </w:rPr>
          <w:fldChar w:fldCharType="separate"/>
        </w:r>
        <w:r w:rsidR="00AA08B9">
          <w:rPr>
            <w:noProof/>
            <w:webHidden/>
          </w:rPr>
          <w:t>70</w:t>
        </w:r>
        <w:r>
          <w:rPr>
            <w:noProof/>
            <w:webHidden/>
          </w:rPr>
          <w:fldChar w:fldCharType="end"/>
        </w:r>
      </w:hyperlink>
    </w:p>
    <w:p w14:paraId="0758719D" w14:textId="5FA2AA4D" w:rsidR="00432E09" w:rsidRDefault="00432E09">
      <w:pPr>
        <w:pStyle w:val="TableofFigures"/>
        <w:tabs>
          <w:tab w:val="right" w:leader="dot" w:pos="9629"/>
        </w:tabs>
        <w:rPr>
          <w:rFonts w:eastAsiaTheme="minorEastAsia" w:cstheme="minorBidi"/>
          <w:noProof/>
          <w:kern w:val="2"/>
          <w:sz w:val="24"/>
          <w:szCs w:val="24"/>
          <w:lang w:val="en-BE" w:eastAsia="en-BE"/>
          <w14:ligatures w14:val="standardContextual"/>
        </w:rPr>
      </w:pPr>
      <w:hyperlink w:anchor="_Toc214350614" w:history="1">
        <w:r w:rsidRPr="00C938BF">
          <w:rPr>
            <w:rStyle w:val="Hyperlink"/>
            <w:noProof/>
            <w:lang w:val="fr-BE"/>
          </w:rPr>
          <w:t>Table : T0025: OTP Data Retention Test Overview</w:t>
        </w:r>
        <w:r>
          <w:rPr>
            <w:noProof/>
            <w:webHidden/>
          </w:rPr>
          <w:tab/>
        </w:r>
        <w:r>
          <w:rPr>
            <w:noProof/>
            <w:webHidden/>
          </w:rPr>
          <w:fldChar w:fldCharType="begin"/>
        </w:r>
        <w:r>
          <w:rPr>
            <w:noProof/>
            <w:webHidden/>
          </w:rPr>
          <w:instrText xml:space="preserve"> PAGEREF _Toc214350614 \h </w:instrText>
        </w:r>
        <w:r>
          <w:rPr>
            <w:noProof/>
            <w:webHidden/>
          </w:rPr>
        </w:r>
        <w:r>
          <w:rPr>
            <w:noProof/>
            <w:webHidden/>
          </w:rPr>
          <w:fldChar w:fldCharType="separate"/>
        </w:r>
        <w:r w:rsidR="00AA08B9">
          <w:rPr>
            <w:noProof/>
            <w:webHidden/>
          </w:rPr>
          <w:t>72</w:t>
        </w:r>
        <w:r>
          <w:rPr>
            <w:noProof/>
            <w:webHidden/>
          </w:rPr>
          <w:fldChar w:fldCharType="end"/>
        </w:r>
      </w:hyperlink>
    </w:p>
    <w:p w14:paraId="670B5B24" w14:textId="158BF2E5" w:rsidR="00432E09" w:rsidRDefault="00432E09">
      <w:pPr>
        <w:pStyle w:val="TableofFigures"/>
        <w:tabs>
          <w:tab w:val="right" w:leader="dot" w:pos="9629"/>
        </w:tabs>
        <w:rPr>
          <w:rFonts w:eastAsiaTheme="minorEastAsia" w:cstheme="minorBidi"/>
          <w:noProof/>
          <w:kern w:val="2"/>
          <w:sz w:val="24"/>
          <w:szCs w:val="24"/>
          <w:lang w:val="en-BE" w:eastAsia="en-BE"/>
          <w14:ligatures w14:val="standardContextual"/>
        </w:rPr>
      </w:pPr>
      <w:hyperlink w:anchor="_Toc214350615" w:history="1">
        <w:r w:rsidRPr="00C938BF">
          <w:rPr>
            <w:rStyle w:val="Hyperlink"/>
            <w:noProof/>
          </w:rPr>
          <w:t>Table : T0026: VIS VDD3V3_DCDC Test Overview</w:t>
        </w:r>
        <w:r>
          <w:rPr>
            <w:noProof/>
            <w:webHidden/>
          </w:rPr>
          <w:tab/>
        </w:r>
        <w:r>
          <w:rPr>
            <w:noProof/>
            <w:webHidden/>
          </w:rPr>
          <w:fldChar w:fldCharType="begin"/>
        </w:r>
        <w:r>
          <w:rPr>
            <w:noProof/>
            <w:webHidden/>
          </w:rPr>
          <w:instrText xml:space="preserve"> PAGEREF _Toc214350615 \h </w:instrText>
        </w:r>
        <w:r>
          <w:rPr>
            <w:noProof/>
            <w:webHidden/>
          </w:rPr>
        </w:r>
        <w:r>
          <w:rPr>
            <w:noProof/>
            <w:webHidden/>
          </w:rPr>
          <w:fldChar w:fldCharType="separate"/>
        </w:r>
        <w:r w:rsidR="00AA08B9">
          <w:rPr>
            <w:noProof/>
            <w:webHidden/>
          </w:rPr>
          <w:t>72</w:t>
        </w:r>
        <w:r>
          <w:rPr>
            <w:noProof/>
            <w:webHidden/>
          </w:rPr>
          <w:fldChar w:fldCharType="end"/>
        </w:r>
      </w:hyperlink>
    </w:p>
    <w:p w14:paraId="3518A4D4" w14:textId="39B45C61" w:rsidR="001346E9" w:rsidRPr="00D378DA" w:rsidRDefault="004A7DEB" w:rsidP="0055568F">
      <w:r w:rsidRPr="00D378DA">
        <w:fldChar w:fldCharType="end"/>
      </w:r>
    </w:p>
    <w:p w14:paraId="0D781988" w14:textId="77DDCB40" w:rsidR="00205C50" w:rsidRPr="00D378DA" w:rsidRDefault="002637C2" w:rsidP="0055568F">
      <w:pPr>
        <w:pStyle w:val="Heading1"/>
      </w:pPr>
      <w:bookmarkStart w:id="10" w:name="_Toc131774874"/>
      <w:bookmarkStart w:id="11" w:name="_Toc214350508"/>
      <w:r>
        <w:lastRenderedPageBreak/>
        <w:t xml:space="preserve">Document purpose and </w:t>
      </w:r>
      <w:r w:rsidR="000C1C07" w:rsidRPr="00D378DA">
        <w:t>scope</w:t>
      </w:r>
      <w:bookmarkEnd w:id="10"/>
      <w:bookmarkEnd w:id="11"/>
    </w:p>
    <w:p w14:paraId="26BA9C6B" w14:textId="026BF6B4" w:rsidR="0006254B" w:rsidRDefault="007A42CF" w:rsidP="00325A0C">
      <w:pPr>
        <w:spacing w:before="0" w:after="0"/>
        <w:jc w:val="left"/>
      </w:pPr>
      <w:r>
        <w:t>This document</w:t>
      </w:r>
      <w:r w:rsidR="00013789">
        <w:t xml:space="preserve"> is part of </w:t>
      </w:r>
      <w:r w:rsidR="00F316F5">
        <w:t>the MAG-</w:t>
      </w:r>
      <w:r w:rsidR="00186D4F">
        <w:t xml:space="preserve">CXP Product Testing </w:t>
      </w:r>
      <w:r w:rsidR="00666A83">
        <w:t>project and</w:t>
      </w:r>
      <w:r>
        <w:t xml:space="preserve"> defines the </w:t>
      </w:r>
      <w:r w:rsidR="00973973">
        <w:t>test strategy</w:t>
      </w:r>
      <w:r w:rsidR="00057E42">
        <w:t xml:space="preserve">, test </w:t>
      </w:r>
      <w:r w:rsidR="00057E42" w:rsidRPr="00D378DA">
        <w:t xml:space="preserve">setup and the </w:t>
      </w:r>
      <w:r w:rsidR="00057E42">
        <w:t xml:space="preserve">detailed </w:t>
      </w:r>
      <w:r w:rsidR="00057E42" w:rsidRPr="00D378DA">
        <w:t>test procedures</w:t>
      </w:r>
      <w:r w:rsidR="007406AE">
        <w:t xml:space="preserve"> to </w:t>
      </w:r>
      <w:r w:rsidR="00047905">
        <w:t xml:space="preserve">perform </w:t>
      </w:r>
      <w:r w:rsidR="007406AE">
        <w:t>electrical</w:t>
      </w:r>
      <w:r w:rsidR="00BD140B">
        <w:t xml:space="preserve"> verification</w:t>
      </w:r>
      <w:r w:rsidR="007406AE">
        <w:t xml:space="preserve">, </w:t>
      </w:r>
      <w:r w:rsidR="003203BC">
        <w:t>functional</w:t>
      </w:r>
      <w:r w:rsidR="00BD140B">
        <w:t xml:space="preserve"> </w:t>
      </w:r>
      <w:r w:rsidR="004654EC">
        <w:t>verification</w:t>
      </w:r>
      <w:r w:rsidR="003203BC">
        <w:t xml:space="preserve"> </w:t>
      </w:r>
      <w:r w:rsidR="007406AE">
        <w:t>and radiation test</w:t>
      </w:r>
      <w:r w:rsidR="00047905">
        <w:t>ing on</w:t>
      </w:r>
      <w:r w:rsidR="00FE10FF">
        <w:t xml:space="preserve"> the </w:t>
      </w:r>
      <w:r w:rsidR="006D0E7D" w:rsidRPr="006D0E7D">
        <w:t>product</w:t>
      </w:r>
      <w:r w:rsidR="00973973">
        <w:t>.</w:t>
      </w:r>
    </w:p>
    <w:p w14:paraId="666C35AA" w14:textId="77777777" w:rsidR="00B753F2" w:rsidRDefault="00B753F2" w:rsidP="00325A0C">
      <w:pPr>
        <w:spacing w:before="0" w:after="0"/>
        <w:jc w:val="left"/>
      </w:pPr>
    </w:p>
    <w:p w14:paraId="7FCD2060" w14:textId="387FFCD4" w:rsidR="00B753F2" w:rsidRDefault="0006254B" w:rsidP="00B753F2">
      <w:pPr>
        <w:spacing w:before="0" w:after="0"/>
        <w:jc w:val="left"/>
      </w:pPr>
      <w:r>
        <w:t>This document also provide</w:t>
      </w:r>
      <w:r w:rsidR="0006513D">
        <w:t>s</w:t>
      </w:r>
      <w:r>
        <w:t xml:space="preserve"> a </w:t>
      </w:r>
      <w:r w:rsidR="000209AF">
        <w:t xml:space="preserve">detailed test schedule </w:t>
      </w:r>
      <w:r w:rsidR="00D65DF4">
        <w:t xml:space="preserve">and lists test facilities. </w:t>
      </w:r>
    </w:p>
    <w:p w14:paraId="2D1DEB1E" w14:textId="77777777" w:rsidR="00B753F2" w:rsidRDefault="00B753F2" w:rsidP="00B753F2">
      <w:pPr>
        <w:spacing w:before="0" w:after="0"/>
        <w:jc w:val="left"/>
      </w:pPr>
    </w:p>
    <w:p w14:paraId="4A5DD2E9" w14:textId="54C5A0FF" w:rsidR="00311590" w:rsidRDefault="0089668D" w:rsidP="00B753F2">
      <w:pPr>
        <w:spacing w:before="0" w:after="0"/>
        <w:jc w:val="left"/>
      </w:pPr>
      <w:r>
        <w:t xml:space="preserve">All </w:t>
      </w:r>
      <w:r w:rsidR="00983A20">
        <w:t xml:space="preserve">the information in this document is intended to </w:t>
      </w:r>
      <w:r w:rsidR="00090258">
        <w:t xml:space="preserve">describe the </w:t>
      </w:r>
      <w:r w:rsidR="00766EB4">
        <w:t xml:space="preserve">verification </w:t>
      </w:r>
      <w:r w:rsidR="00090258">
        <w:t xml:space="preserve">tests that will be done on the </w:t>
      </w:r>
      <w:r w:rsidR="006C24B2">
        <w:t xml:space="preserve">product </w:t>
      </w:r>
      <w:r w:rsidR="00766EB4">
        <w:t xml:space="preserve">mentioned above. </w:t>
      </w:r>
      <w:r w:rsidR="00DB6280">
        <w:t xml:space="preserve">Any </w:t>
      </w:r>
      <w:r w:rsidR="00B82EFD">
        <w:t xml:space="preserve">major </w:t>
      </w:r>
      <w:r w:rsidR="002C56E8">
        <w:t>deviations from this plan will be discussed</w:t>
      </w:r>
      <w:r w:rsidR="007C2E6B">
        <w:t xml:space="preserve"> prior or at latest during the </w:t>
      </w:r>
      <w:r w:rsidR="006779ED">
        <w:t>test readiness review (</w:t>
      </w:r>
      <w:r w:rsidR="007C2E6B">
        <w:t>TRR</w:t>
      </w:r>
      <w:r w:rsidR="006779ED">
        <w:t>)</w:t>
      </w:r>
      <w:r w:rsidR="007C2E6B">
        <w:t xml:space="preserve"> meeting</w:t>
      </w:r>
      <w:r w:rsidR="002C56E8">
        <w:t xml:space="preserve"> </w:t>
      </w:r>
      <w:r w:rsidR="007C2E6B">
        <w:t xml:space="preserve">with </w:t>
      </w:r>
      <w:r w:rsidR="00012BED">
        <w:t>the customer</w:t>
      </w:r>
      <w:r w:rsidR="007C2E6B">
        <w:t>.</w:t>
      </w:r>
      <w:r w:rsidR="00311590">
        <w:t xml:space="preserve"> </w:t>
      </w:r>
      <w:r w:rsidR="00CA752E">
        <w:t xml:space="preserve">Major changes will be listed in the revision history. </w:t>
      </w:r>
      <w:r w:rsidR="00311590">
        <w:t>Major changes can be (list is not exclusive):</w:t>
      </w:r>
    </w:p>
    <w:p w14:paraId="7A38A118" w14:textId="63FBB233" w:rsidR="002D6A1D" w:rsidRDefault="002D6A1D" w:rsidP="00BA4667">
      <w:pPr>
        <w:pStyle w:val="multilevellist"/>
        <w:jc w:val="both"/>
      </w:pPr>
      <w:r>
        <w:t xml:space="preserve">Number of </w:t>
      </w:r>
      <w:r w:rsidR="00B720E3">
        <w:t xml:space="preserve">DUT’s </w:t>
      </w:r>
    </w:p>
    <w:p w14:paraId="6CE8814D" w14:textId="77777777" w:rsidR="002D6A1D" w:rsidRDefault="002D6A1D" w:rsidP="00BA4667">
      <w:pPr>
        <w:pStyle w:val="multilevellist"/>
        <w:jc w:val="both"/>
      </w:pPr>
      <w:r>
        <w:t>Test conditions</w:t>
      </w:r>
    </w:p>
    <w:p w14:paraId="4D59EE78" w14:textId="4BEEE51F" w:rsidR="00C87EB3" w:rsidRDefault="002D6A1D" w:rsidP="00BA4667">
      <w:pPr>
        <w:pStyle w:val="multilevellist"/>
        <w:jc w:val="both"/>
      </w:pPr>
      <w:r>
        <w:t>Hardware/</w:t>
      </w:r>
      <w:r w:rsidR="00B720E3">
        <w:t>equipment</w:t>
      </w:r>
      <w:r>
        <w:t xml:space="preserve"> ch</w:t>
      </w:r>
      <w:r w:rsidR="00C87EB3">
        <w:t>anges</w:t>
      </w:r>
    </w:p>
    <w:p w14:paraId="3121E1CB" w14:textId="77777777" w:rsidR="00C87EB3" w:rsidRDefault="00C87EB3" w:rsidP="00BA4667">
      <w:pPr>
        <w:pStyle w:val="multilevellist"/>
        <w:jc w:val="both"/>
      </w:pPr>
      <w:r>
        <w:t>Test facility changes</w:t>
      </w:r>
    </w:p>
    <w:p w14:paraId="20081560" w14:textId="77777777" w:rsidR="00217695" w:rsidRDefault="00C87EB3" w:rsidP="00BA4667">
      <w:pPr>
        <w:pStyle w:val="multilevellist"/>
        <w:jc w:val="both"/>
      </w:pPr>
      <w:r>
        <w:t>Addition or removal of tests</w:t>
      </w:r>
    </w:p>
    <w:p w14:paraId="615EAD53" w14:textId="1B7768FB" w:rsidR="00B720E3" w:rsidRDefault="00B720E3" w:rsidP="00BA4667">
      <w:pPr>
        <w:pStyle w:val="multilevellist"/>
        <w:jc w:val="both"/>
      </w:pPr>
      <w:r>
        <w:t xml:space="preserve">Any update </w:t>
      </w:r>
      <w:r w:rsidR="00B44811">
        <w:t xml:space="preserve">to a test procedure that changes the test coverage or testing strategy </w:t>
      </w:r>
    </w:p>
    <w:p w14:paraId="75A52D31" w14:textId="77777777" w:rsidR="00217695" w:rsidRDefault="00217695" w:rsidP="00BA4667">
      <w:pPr>
        <w:pStyle w:val="multilevellist"/>
        <w:numPr>
          <w:ilvl w:val="0"/>
          <w:numId w:val="0"/>
        </w:numPr>
        <w:jc w:val="both"/>
      </w:pPr>
    </w:p>
    <w:p w14:paraId="41D9B5DE" w14:textId="4A457457" w:rsidR="004B5C5A" w:rsidRDefault="00217695" w:rsidP="00BA4667">
      <w:pPr>
        <w:pStyle w:val="multilevellist"/>
        <w:numPr>
          <w:ilvl w:val="0"/>
          <w:numId w:val="0"/>
        </w:numPr>
        <w:jc w:val="both"/>
      </w:pPr>
      <w:r>
        <w:t xml:space="preserve">Minor changes are kept in the </w:t>
      </w:r>
      <w:r w:rsidR="001F6373">
        <w:t>revision</w:t>
      </w:r>
      <w:r>
        <w:t xml:space="preserve"> </w:t>
      </w:r>
      <w:r w:rsidR="00CA752E">
        <w:t xml:space="preserve">history </w:t>
      </w:r>
      <w:r>
        <w:t>but not explicit</w:t>
      </w:r>
      <w:r w:rsidR="00541A8A">
        <w:t>ly</w:t>
      </w:r>
      <w:r>
        <w:t xml:space="preserve"> </w:t>
      </w:r>
      <w:r w:rsidR="004B5C5A">
        <w:t xml:space="preserve">informed to </w:t>
      </w:r>
      <w:r w:rsidR="006779ED">
        <w:t>the customer</w:t>
      </w:r>
      <w:r w:rsidR="004B5C5A">
        <w:t>. Th</w:t>
      </w:r>
      <w:r w:rsidR="007F2F57">
        <w:t>ese</w:t>
      </w:r>
      <w:r w:rsidR="004B5C5A">
        <w:t xml:space="preserve"> changes are limited to:</w:t>
      </w:r>
    </w:p>
    <w:p w14:paraId="175FFA16" w14:textId="36629B24" w:rsidR="001F6373" w:rsidRDefault="00CA752E" w:rsidP="005D32B2">
      <w:pPr>
        <w:pStyle w:val="multilevellist"/>
        <w:numPr>
          <w:ilvl w:val="0"/>
          <w:numId w:val="17"/>
        </w:numPr>
        <w:jc w:val="both"/>
      </w:pPr>
      <w:r>
        <w:t>Small c</w:t>
      </w:r>
      <w:r w:rsidR="004B5C5A">
        <w:t xml:space="preserve">hanges </w:t>
      </w:r>
      <w:r w:rsidR="005E4AA4">
        <w:t xml:space="preserve">in a </w:t>
      </w:r>
      <w:r>
        <w:t>test procedure</w:t>
      </w:r>
      <w:r w:rsidR="005E4AA4">
        <w:t xml:space="preserve">, </w:t>
      </w:r>
      <w:r>
        <w:t>e.g.</w:t>
      </w:r>
      <w:r w:rsidR="005E4AA4">
        <w:t xml:space="preserve"> additional SPI commands</w:t>
      </w:r>
      <w:r>
        <w:t>, increasing wait times</w:t>
      </w:r>
    </w:p>
    <w:p w14:paraId="1158FA7A" w14:textId="066C26EF" w:rsidR="00AA2FC5" w:rsidRDefault="001F6373" w:rsidP="005D32B2">
      <w:pPr>
        <w:pStyle w:val="multilevellist"/>
        <w:numPr>
          <w:ilvl w:val="0"/>
          <w:numId w:val="17"/>
        </w:numPr>
        <w:jc w:val="both"/>
      </w:pPr>
      <w:r>
        <w:t xml:space="preserve">Correction of typo’s </w:t>
      </w:r>
    </w:p>
    <w:p w14:paraId="697FA90A" w14:textId="7CB4A063" w:rsidR="00B036D9" w:rsidRDefault="00AA2FC5" w:rsidP="00DF58A8">
      <w:r>
        <w:t>Any changes</w:t>
      </w:r>
      <w:r w:rsidR="00002042">
        <w:t xml:space="preserve"> (major and minor)</w:t>
      </w:r>
      <w:r>
        <w:t xml:space="preserve"> after </w:t>
      </w:r>
      <w:r w:rsidR="00002042">
        <w:t xml:space="preserve">the TRR meeting will </w:t>
      </w:r>
      <w:r w:rsidR="007F2F57">
        <w:t xml:space="preserve">be </w:t>
      </w:r>
      <w:r w:rsidR="00167745">
        <w:t xml:space="preserve">discussed with </w:t>
      </w:r>
      <w:r w:rsidR="00057E42">
        <w:t>the customer</w:t>
      </w:r>
      <w:r w:rsidR="00B036D9">
        <w:t xml:space="preserve">. </w:t>
      </w:r>
    </w:p>
    <w:p w14:paraId="5B912406" w14:textId="2D317CBD" w:rsidR="005D4449" w:rsidRPr="00D378DA" w:rsidRDefault="005D4449" w:rsidP="00BA4667"/>
    <w:p w14:paraId="797A7EAF" w14:textId="76F80B59" w:rsidR="001474A3" w:rsidRDefault="001474A3" w:rsidP="00B41D73">
      <w:pPr>
        <w:pStyle w:val="Heading1"/>
      </w:pPr>
      <w:bookmarkStart w:id="12" w:name="_Toc131774876"/>
      <w:bookmarkStart w:id="13" w:name="_Ref188265033"/>
      <w:bookmarkStart w:id="14" w:name="_Ref190781934"/>
      <w:bookmarkStart w:id="15" w:name="_Ref208396945"/>
      <w:bookmarkStart w:id="16" w:name="_Toc214350509"/>
      <w:r>
        <w:lastRenderedPageBreak/>
        <w:t>Test strategy</w:t>
      </w:r>
      <w:bookmarkEnd w:id="12"/>
      <w:bookmarkEnd w:id="13"/>
      <w:bookmarkEnd w:id="14"/>
      <w:bookmarkEnd w:id="15"/>
      <w:bookmarkEnd w:id="16"/>
      <w:r>
        <w:t xml:space="preserve"> </w:t>
      </w:r>
    </w:p>
    <w:p w14:paraId="03760A43" w14:textId="230A6058" w:rsidR="00E05ADD" w:rsidRDefault="00E05ADD" w:rsidP="00E05ADD">
      <w:r>
        <w:t xml:space="preserve">This chapter </w:t>
      </w:r>
      <w:r w:rsidR="0048530C">
        <w:t xml:space="preserve">describes the test </w:t>
      </w:r>
      <w:r w:rsidR="00EC0718">
        <w:t>methods</w:t>
      </w:r>
      <w:r w:rsidR="0048530C">
        <w:t xml:space="preserve"> </w:t>
      </w:r>
      <w:r w:rsidR="00EC0718">
        <w:t xml:space="preserve">used for the verification </w:t>
      </w:r>
      <w:r w:rsidR="001E403B">
        <w:t xml:space="preserve">and validation of </w:t>
      </w:r>
      <w:r w:rsidR="001477FE">
        <w:t xml:space="preserve">the </w:t>
      </w:r>
      <w:r w:rsidR="00880B37" w:rsidRPr="00880B37">
        <w:t>MAG_CXP00002_NP</w:t>
      </w:r>
      <w:r w:rsidR="001477FE">
        <w:t xml:space="preserve"> product</w:t>
      </w:r>
      <w:r w:rsidR="00CB396D">
        <w:t xml:space="preserve">. </w:t>
      </w:r>
      <w:r w:rsidR="00A5279F">
        <w:t>The test strategy aims at maximal test coverage</w:t>
      </w:r>
      <w:r w:rsidR="00FF3FBF">
        <w:t xml:space="preserve"> of the product</w:t>
      </w:r>
      <w:r w:rsidR="00A5279F">
        <w:t>.</w:t>
      </w:r>
    </w:p>
    <w:p w14:paraId="6B5AFDD3" w14:textId="3A85456D" w:rsidR="001474A3" w:rsidRDefault="001474A3" w:rsidP="00B41D73">
      <w:pPr>
        <w:pStyle w:val="Heading2"/>
      </w:pPr>
      <w:bookmarkStart w:id="17" w:name="_Ref121471331"/>
      <w:bookmarkStart w:id="18" w:name="_Toc131774877"/>
      <w:bookmarkStart w:id="19" w:name="_Toc214350510"/>
      <w:r>
        <w:t>Test</w:t>
      </w:r>
      <w:r w:rsidR="00ED1461">
        <w:t xml:space="preserve"> conditions</w:t>
      </w:r>
      <w:bookmarkEnd w:id="17"/>
      <w:bookmarkEnd w:id="18"/>
      <w:bookmarkEnd w:id="19"/>
    </w:p>
    <w:p w14:paraId="26459C77" w14:textId="31E3C2A5" w:rsidR="005C39DE" w:rsidRDefault="005C39DE" w:rsidP="001474A3">
      <w:r>
        <w:t xml:space="preserve">During </w:t>
      </w:r>
      <w:r w:rsidR="00CF62A9">
        <w:t xml:space="preserve">functional verification and </w:t>
      </w:r>
      <w:r>
        <w:t>characterization test</w:t>
      </w:r>
      <w:r w:rsidR="00CF62A9">
        <w:t>ing</w:t>
      </w:r>
      <w:r>
        <w:t xml:space="preserve"> the </w:t>
      </w:r>
      <w:r w:rsidR="003765E2">
        <w:t xml:space="preserve">temperature and supply voltage of the DUT’s will be varied to </w:t>
      </w:r>
      <w:r w:rsidR="00F566E6">
        <w:t>validate the ASIC specifications over</w:t>
      </w:r>
      <w:r w:rsidR="003765E2">
        <w:t xml:space="preserve"> the </w:t>
      </w:r>
      <w:r w:rsidR="006E12ED">
        <w:t xml:space="preserve">defined </w:t>
      </w:r>
      <w:r w:rsidR="00B94EB7">
        <w:t>operating conditions</w:t>
      </w:r>
      <w:r w:rsidR="00F566E6">
        <w:t>.</w:t>
      </w:r>
      <w:r w:rsidR="006E12ED">
        <w:t xml:space="preserve"> </w:t>
      </w:r>
      <w:r w:rsidR="00875E38">
        <w:t xml:space="preserve">The conditions listed in this section are the minimal set of conditions that will be tested. If additional </w:t>
      </w:r>
      <w:r w:rsidR="008105E3">
        <w:t>test conditions are neede</w:t>
      </w:r>
      <w:r w:rsidR="00C301F6">
        <w:t>d</w:t>
      </w:r>
      <w:r w:rsidR="008105E3">
        <w:t xml:space="preserve"> to validate </w:t>
      </w:r>
      <w:r w:rsidR="00C369CF">
        <w:t>certain parameters, then they are explicit</w:t>
      </w:r>
      <w:r w:rsidR="00B65409">
        <w:t>ly</w:t>
      </w:r>
      <w:r w:rsidR="00C369CF">
        <w:t xml:space="preserve"> mentioned in the test procedure. </w:t>
      </w:r>
    </w:p>
    <w:p w14:paraId="1CC88A68" w14:textId="6F723225" w:rsidR="001474A3" w:rsidRDefault="001474A3" w:rsidP="001474A3">
      <w:r>
        <w:t>Temperature</w:t>
      </w:r>
      <w:r w:rsidR="00C70EBE">
        <w:t xml:space="preserve"> </w:t>
      </w:r>
      <w:r w:rsidR="004F4CC6">
        <w:t xml:space="preserve">conditions are mentioned in this document with </w:t>
      </w:r>
      <w:r w:rsidR="00E7324F">
        <w:t>following</w:t>
      </w:r>
      <w:r>
        <w:t xml:space="preserve"> codes:</w:t>
      </w:r>
    </w:p>
    <w:p w14:paraId="547269E8" w14:textId="3FE09DFF" w:rsidR="001474A3" w:rsidRDefault="001474A3" w:rsidP="005D32B2">
      <w:pPr>
        <w:pStyle w:val="ListParagraph"/>
        <w:numPr>
          <w:ilvl w:val="0"/>
          <w:numId w:val="13"/>
        </w:numPr>
      </w:pPr>
      <w:r>
        <w:t>RT = room temperature = 25</w:t>
      </w:r>
      <w:r>
        <w:rPr>
          <w:rFonts w:cstheme="minorHAnsi"/>
        </w:rPr>
        <w:t>°</w:t>
      </w:r>
      <w:r>
        <w:t xml:space="preserve">C +/- </w:t>
      </w:r>
      <w:r w:rsidR="00656F42">
        <w:t>5</w:t>
      </w:r>
      <w:r>
        <w:rPr>
          <w:rFonts w:cstheme="minorHAnsi"/>
        </w:rPr>
        <w:t>°</w:t>
      </w:r>
      <w:r>
        <w:t>C</w:t>
      </w:r>
    </w:p>
    <w:p w14:paraId="4455D6FA" w14:textId="6063D562" w:rsidR="001474A3" w:rsidRDefault="001474A3" w:rsidP="005D32B2">
      <w:pPr>
        <w:pStyle w:val="ListParagraph"/>
        <w:numPr>
          <w:ilvl w:val="0"/>
          <w:numId w:val="13"/>
        </w:numPr>
      </w:pPr>
      <w:r>
        <w:t>CT = cold temperature = -40</w:t>
      </w:r>
      <w:r>
        <w:rPr>
          <w:rFonts w:cstheme="minorHAnsi"/>
        </w:rPr>
        <w:t>°</w:t>
      </w:r>
      <w:r>
        <w:t>C +/- 5</w:t>
      </w:r>
      <w:r>
        <w:rPr>
          <w:rFonts w:cstheme="minorHAnsi"/>
        </w:rPr>
        <w:t>°</w:t>
      </w:r>
      <w:r>
        <w:t>C</w:t>
      </w:r>
    </w:p>
    <w:p w14:paraId="2C250BAA" w14:textId="7FD55260" w:rsidR="001474A3" w:rsidRDefault="001474A3" w:rsidP="005D32B2">
      <w:pPr>
        <w:pStyle w:val="ListParagraph"/>
        <w:numPr>
          <w:ilvl w:val="0"/>
          <w:numId w:val="13"/>
        </w:numPr>
      </w:pPr>
      <w:r>
        <w:t xml:space="preserve">HT = hot temperature = </w:t>
      </w:r>
      <w:r w:rsidR="00AF4F75">
        <w:t>85</w:t>
      </w:r>
      <w:r>
        <w:rPr>
          <w:rFonts w:cstheme="minorHAnsi"/>
        </w:rPr>
        <w:t>°</w:t>
      </w:r>
      <w:r>
        <w:t>C +/- 5</w:t>
      </w:r>
      <w:r>
        <w:rPr>
          <w:rFonts w:cstheme="minorHAnsi"/>
        </w:rPr>
        <w:t>°</w:t>
      </w:r>
      <w:r>
        <w:t>C</w:t>
      </w:r>
    </w:p>
    <w:p w14:paraId="243D403E" w14:textId="7E57C70A" w:rsidR="001474A3" w:rsidRDefault="001474A3" w:rsidP="001474A3">
      <w:r>
        <w:t xml:space="preserve">Supply voltage </w:t>
      </w:r>
      <w:r w:rsidR="008C60BF">
        <w:t xml:space="preserve">conditions are defined in the </w:t>
      </w:r>
      <w:r w:rsidR="005C2743">
        <w:t>table below</w:t>
      </w:r>
      <w:r>
        <w:t>:</w:t>
      </w:r>
    </w:p>
    <w:p w14:paraId="72540E48" w14:textId="2ED6EE58" w:rsidR="00482578" w:rsidRDefault="00482578" w:rsidP="00482578">
      <w:pPr>
        <w:pStyle w:val="Caption"/>
        <w:keepNext/>
        <w:ind w:left="360"/>
      </w:pPr>
      <w:bookmarkStart w:id="20" w:name="_Ref189216569"/>
      <w:bookmarkStart w:id="21" w:name="_Toc131774967"/>
      <w:bookmarkStart w:id="22" w:name="_Toc214350574"/>
      <w:r>
        <w:t xml:space="preserve">Table </w:t>
      </w:r>
      <w:r>
        <w:fldChar w:fldCharType="begin"/>
      </w:r>
      <w:r>
        <w:instrText xml:space="preserve"> SEQ Table \* ARABIC </w:instrText>
      </w:r>
      <w:r>
        <w:fldChar w:fldCharType="separate"/>
      </w:r>
      <w:r w:rsidR="00AA08B9">
        <w:rPr>
          <w:noProof/>
        </w:rPr>
        <w:t>1</w:t>
      </w:r>
      <w:r>
        <w:fldChar w:fldCharType="end"/>
      </w:r>
      <w:bookmarkEnd w:id="20"/>
      <w:r>
        <w:t xml:space="preserve">: </w:t>
      </w:r>
      <w:commentRangeStart w:id="23"/>
      <w:commentRangeStart w:id="24"/>
      <w:r>
        <w:t>Supply voltage conditions</w:t>
      </w:r>
      <w:bookmarkEnd w:id="21"/>
      <w:bookmarkEnd w:id="22"/>
      <w:commentRangeEnd w:id="23"/>
      <w:r w:rsidR="007E1D79">
        <w:rPr>
          <w:rStyle w:val="CommentReference"/>
          <w:sz w:val="20"/>
          <w:szCs w:val="20"/>
        </w:rPr>
        <w:commentReference w:id="23"/>
      </w:r>
      <w:commentRangeEnd w:id="24"/>
      <w:r w:rsidR="00E933D1">
        <w:rPr>
          <w:rStyle w:val="CommentReference"/>
          <w:sz w:val="20"/>
          <w:szCs w:val="20"/>
        </w:rPr>
        <w:commentReference w:id="24"/>
      </w:r>
    </w:p>
    <w:tbl>
      <w:tblPr>
        <w:tblStyle w:val="GridTable4-Accent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2"/>
        <w:gridCol w:w="1577"/>
        <w:gridCol w:w="1575"/>
        <w:gridCol w:w="1575"/>
        <w:gridCol w:w="2660"/>
      </w:tblGrid>
      <w:tr w:rsidR="004C46AF" w14:paraId="00C9DD4F" w14:textId="77777777" w:rsidTr="008849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4"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514E4E" w:themeFill="accent3" w:themeFillShade="BF"/>
          </w:tcPr>
          <w:p w14:paraId="1DB4D68C" w14:textId="3A71BDC9" w:rsidR="00482578" w:rsidRDefault="00482578" w:rsidP="005C2743">
            <w:pPr>
              <w:pStyle w:val="Table-small"/>
            </w:pPr>
            <w:r>
              <w:t>Supply</w:t>
            </w:r>
            <w:r w:rsidR="003046C6">
              <w:t xml:space="preserve"> level</w:t>
            </w:r>
          </w:p>
        </w:tc>
        <w:tc>
          <w:tcPr>
            <w:tcW w:w="819"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514E4E" w:themeFill="accent3" w:themeFillShade="BF"/>
          </w:tcPr>
          <w:p w14:paraId="3D976C09" w14:textId="1A57F364" w:rsidR="00482578" w:rsidRDefault="00482578" w:rsidP="005C2743">
            <w:pPr>
              <w:pStyle w:val="Table-small"/>
              <w:cnfStyle w:val="100000000000" w:firstRow="1" w:lastRow="0" w:firstColumn="0" w:lastColumn="0" w:oddVBand="0" w:evenVBand="0" w:oddHBand="0" w:evenHBand="0" w:firstRowFirstColumn="0" w:firstRowLastColumn="0" w:lastRowFirstColumn="0" w:lastRowLastColumn="0"/>
            </w:pPr>
            <w:r>
              <w:t>Min</w:t>
            </w:r>
            <w:r w:rsidR="00A44047">
              <w:t>imal</w:t>
            </w:r>
          </w:p>
        </w:tc>
        <w:tc>
          <w:tcPr>
            <w:tcW w:w="818"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514E4E" w:themeFill="accent3" w:themeFillShade="BF"/>
          </w:tcPr>
          <w:p w14:paraId="7518716E" w14:textId="54BAC420" w:rsidR="00482578" w:rsidRDefault="00A44047" w:rsidP="005C2743">
            <w:pPr>
              <w:pStyle w:val="Table-small"/>
              <w:cnfStyle w:val="100000000000" w:firstRow="1" w:lastRow="0" w:firstColumn="0" w:lastColumn="0" w:oddVBand="0" w:evenVBand="0" w:oddHBand="0" w:evenHBand="0" w:firstRowFirstColumn="0" w:firstRowLastColumn="0" w:lastRowFirstColumn="0" w:lastRowLastColumn="0"/>
            </w:pPr>
            <w:r>
              <w:t>Nom</w:t>
            </w:r>
            <w:r w:rsidR="0024060E">
              <w:t>inal</w:t>
            </w:r>
          </w:p>
        </w:tc>
        <w:tc>
          <w:tcPr>
            <w:tcW w:w="818"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514E4E" w:themeFill="accent3" w:themeFillShade="BF"/>
          </w:tcPr>
          <w:p w14:paraId="45C472D6" w14:textId="6144A1ED" w:rsidR="00482578" w:rsidRDefault="00482578" w:rsidP="005C2743">
            <w:pPr>
              <w:pStyle w:val="Table-small"/>
              <w:cnfStyle w:val="100000000000" w:firstRow="1" w:lastRow="0" w:firstColumn="0" w:lastColumn="0" w:oddVBand="0" w:evenVBand="0" w:oddHBand="0" w:evenHBand="0" w:firstRowFirstColumn="0" w:firstRowLastColumn="0" w:lastRowFirstColumn="0" w:lastRowLastColumn="0"/>
            </w:pPr>
            <w:r>
              <w:t>Max</w:t>
            </w:r>
            <w:r w:rsidR="0024060E">
              <w:t>imal</w:t>
            </w:r>
          </w:p>
        </w:tc>
        <w:tc>
          <w:tcPr>
            <w:tcW w:w="1381"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514E4E" w:themeFill="accent3" w:themeFillShade="BF"/>
          </w:tcPr>
          <w:p w14:paraId="1C76488C" w14:textId="77777777" w:rsidR="00482578" w:rsidRDefault="00482578" w:rsidP="005C2743">
            <w:pPr>
              <w:pStyle w:val="Table-small"/>
              <w:cnfStyle w:val="100000000000" w:firstRow="1" w:lastRow="0" w:firstColumn="0" w:lastColumn="0" w:oddVBand="0" w:evenVBand="0" w:oddHBand="0" w:evenHBand="0" w:firstRowFirstColumn="0" w:firstRowLastColumn="0" w:lastRowFirstColumn="0" w:lastRowLastColumn="0"/>
            </w:pPr>
            <w:r>
              <w:t>Comments</w:t>
            </w:r>
          </w:p>
        </w:tc>
      </w:tr>
      <w:tr w:rsidR="005C2743" w14:paraId="0C6FBF1C" w14:textId="77777777" w:rsidTr="0088493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64" w:type="pct"/>
          </w:tcPr>
          <w:p w14:paraId="0D0DB183" w14:textId="78C5845F" w:rsidR="00482578" w:rsidRDefault="004E24BD" w:rsidP="005C2743">
            <w:pPr>
              <w:pStyle w:val="Table-small"/>
            </w:pPr>
            <w:r>
              <w:t>vdd3v3</w:t>
            </w:r>
          </w:p>
        </w:tc>
        <w:tc>
          <w:tcPr>
            <w:tcW w:w="819" w:type="pct"/>
          </w:tcPr>
          <w:p w14:paraId="615FA97B" w14:textId="34B40F76" w:rsidR="00482578" w:rsidRPr="0000523A" w:rsidRDefault="00C33629" w:rsidP="005C2743">
            <w:pPr>
              <w:pStyle w:val="Table-small"/>
              <w:cnfStyle w:val="000000100000" w:firstRow="0" w:lastRow="0" w:firstColumn="0" w:lastColumn="0" w:oddVBand="0" w:evenVBand="0" w:oddHBand="1" w:evenHBand="0" w:firstRowFirstColumn="0" w:firstRowLastColumn="0" w:lastRowFirstColumn="0" w:lastRowLastColumn="0"/>
            </w:pPr>
            <w:r>
              <w:t>2.97</w:t>
            </w:r>
          </w:p>
        </w:tc>
        <w:tc>
          <w:tcPr>
            <w:tcW w:w="818" w:type="pct"/>
          </w:tcPr>
          <w:p w14:paraId="2DF5CB0C" w14:textId="41ECACAF" w:rsidR="00482578" w:rsidRPr="00084FB8" w:rsidRDefault="004E24BD" w:rsidP="005C2743">
            <w:pPr>
              <w:pStyle w:val="Table-small"/>
              <w:cnfStyle w:val="000000100000" w:firstRow="0" w:lastRow="0" w:firstColumn="0" w:lastColumn="0" w:oddVBand="0" w:evenVBand="0" w:oddHBand="1" w:evenHBand="0" w:firstRowFirstColumn="0" w:firstRowLastColumn="0" w:lastRowFirstColumn="0" w:lastRowLastColumn="0"/>
            </w:pPr>
            <w:r>
              <w:t>3.3V</w:t>
            </w:r>
          </w:p>
        </w:tc>
        <w:tc>
          <w:tcPr>
            <w:tcW w:w="818" w:type="pct"/>
          </w:tcPr>
          <w:p w14:paraId="497B4C66" w14:textId="2D2DEF9D" w:rsidR="00482578" w:rsidRDefault="004E24BD" w:rsidP="005C2743">
            <w:pPr>
              <w:pStyle w:val="Table-small"/>
              <w:cnfStyle w:val="000000100000" w:firstRow="0" w:lastRow="0" w:firstColumn="0" w:lastColumn="0" w:oddVBand="0" w:evenVBand="0" w:oddHBand="1" w:evenHBand="0" w:firstRowFirstColumn="0" w:firstRowLastColumn="0" w:lastRowFirstColumn="0" w:lastRowLastColumn="0"/>
            </w:pPr>
            <w:r>
              <w:t>3.63V</w:t>
            </w:r>
          </w:p>
        </w:tc>
        <w:tc>
          <w:tcPr>
            <w:tcW w:w="1381" w:type="pct"/>
          </w:tcPr>
          <w:p w14:paraId="1A2EB202" w14:textId="087BB81B" w:rsidR="00482578" w:rsidRDefault="00482578" w:rsidP="005C2743">
            <w:pPr>
              <w:pStyle w:val="Table-small"/>
              <w:cnfStyle w:val="000000100000" w:firstRow="0" w:lastRow="0" w:firstColumn="0" w:lastColumn="0" w:oddVBand="0" w:evenVBand="0" w:oddHBand="1" w:evenHBand="0" w:firstRowFirstColumn="0" w:firstRowLastColumn="0" w:lastRowFirstColumn="0" w:lastRowLastColumn="0"/>
            </w:pPr>
          </w:p>
        </w:tc>
      </w:tr>
    </w:tbl>
    <w:p w14:paraId="0DD8F81D" w14:textId="50BE527F" w:rsidR="00C82E06" w:rsidRPr="004D1E84" w:rsidRDefault="004D1E84" w:rsidP="001474A3">
      <w:pPr>
        <w:pStyle w:val="Heading2"/>
      </w:pPr>
      <w:bookmarkStart w:id="25" w:name="_Toc214350511"/>
      <w:r w:rsidRPr="004D1E84">
        <w:t>Test stages</w:t>
      </w:r>
      <w:bookmarkEnd w:id="25"/>
    </w:p>
    <w:p w14:paraId="57CC416B" w14:textId="288F30AB" w:rsidR="00620293" w:rsidRDefault="00620293" w:rsidP="001474A3">
      <w:r w:rsidRPr="000855F4">
        <w:fldChar w:fldCharType="begin"/>
      </w:r>
      <w:r w:rsidRPr="000855F4">
        <w:instrText xml:space="preserve"> REF _Ref121471033 \h  \* MERGEFORMAT </w:instrText>
      </w:r>
      <w:r w:rsidRPr="000855F4">
        <w:fldChar w:fldCharType="separate"/>
      </w:r>
      <w:r w:rsidR="00AA08B9">
        <w:t xml:space="preserve">Table </w:t>
      </w:r>
      <w:r w:rsidR="00AA08B9">
        <w:rPr>
          <w:noProof/>
        </w:rPr>
        <w:t>2</w:t>
      </w:r>
      <w:r w:rsidRPr="000855F4">
        <w:fldChar w:fldCharType="end"/>
      </w:r>
      <w:r w:rsidRPr="000855F4">
        <w:t xml:space="preserve"> outlines all the test stages required to validate the performance of the test vehicle, while section </w:t>
      </w:r>
      <w:r w:rsidRPr="000855F4">
        <w:fldChar w:fldCharType="begin"/>
      </w:r>
      <w:r w:rsidRPr="000855F4">
        <w:instrText xml:space="preserve"> REF _Ref121471150 \r \h  \* MERGEFORMAT </w:instrText>
      </w:r>
      <w:r w:rsidRPr="000855F4">
        <w:fldChar w:fldCharType="separate"/>
      </w:r>
      <w:r w:rsidR="00AA08B9">
        <w:t>2.2.2</w:t>
      </w:r>
      <w:r w:rsidRPr="000855F4">
        <w:fldChar w:fldCharType="end"/>
      </w:r>
      <w:r w:rsidRPr="000855F4">
        <w:t xml:space="preserve"> details the sequence in which these test stages fit into the overall test flow.</w:t>
      </w:r>
    </w:p>
    <w:p w14:paraId="02522F35" w14:textId="7686E3F7" w:rsidR="001474A3" w:rsidRDefault="001474A3" w:rsidP="001474A3">
      <w:pPr>
        <w:pStyle w:val="Caption"/>
        <w:keepNext/>
      </w:pPr>
      <w:bookmarkStart w:id="26" w:name="_Ref121471033"/>
      <w:bookmarkStart w:id="27" w:name="_Toc131774968"/>
      <w:bookmarkStart w:id="28" w:name="_Toc214350575"/>
      <w:r>
        <w:t xml:space="preserve">Table </w:t>
      </w:r>
      <w:r>
        <w:fldChar w:fldCharType="begin"/>
      </w:r>
      <w:r>
        <w:instrText xml:space="preserve"> SEQ Table \* ARABIC </w:instrText>
      </w:r>
      <w:r>
        <w:fldChar w:fldCharType="separate"/>
      </w:r>
      <w:r w:rsidR="00AA08B9">
        <w:rPr>
          <w:noProof/>
        </w:rPr>
        <w:t>2</w:t>
      </w:r>
      <w:r>
        <w:fldChar w:fldCharType="end"/>
      </w:r>
      <w:bookmarkEnd w:id="26"/>
      <w:r>
        <w:t xml:space="preserve">: Test </w:t>
      </w:r>
      <w:bookmarkEnd w:id="27"/>
      <w:r w:rsidR="00B86E72">
        <w:t>stages</w:t>
      </w:r>
      <w:bookmarkEnd w:id="28"/>
    </w:p>
    <w:tbl>
      <w:tblPr>
        <w:tblStyle w:val="GridTable4-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1333"/>
        <w:gridCol w:w="1432"/>
        <w:gridCol w:w="1114"/>
        <w:gridCol w:w="1228"/>
        <w:gridCol w:w="1069"/>
        <w:gridCol w:w="1648"/>
      </w:tblGrid>
      <w:tr w:rsidR="0098582E" w14:paraId="49696656" w14:textId="77777777" w:rsidTr="008849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shd w:val="clear" w:color="auto" w:fill="514E4E" w:themeFill="accent3" w:themeFillShade="BF"/>
          </w:tcPr>
          <w:p w14:paraId="25E9C093" w14:textId="77777777" w:rsidR="00D77026" w:rsidRDefault="00D77026" w:rsidP="000F54B4">
            <w:pPr>
              <w:pStyle w:val="Table-small"/>
            </w:pPr>
            <w:r>
              <w:t>Name</w:t>
            </w:r>
          </w:p>
        </w:tc>
        <w:tc>
          <w:tcPr>
            <w:tcW w:w="1333" w:type="dxa"/>
            <w:shd w:val="clear" w:color="auto" w:fill="514E4E" w:themeFill="accent3" w:themeFillShade="BF"/>
          </w:tcPr>
          <w:p w14:paraId="138D835A" w14:textId="77777777" w:rsidR="00D77026" w:rsidRDefault="00D77026" w:rsidP="000F54B4">
            <w:pPr>
              <w:pStyle w:val="Table-small"/>
              <w:cnfStyle w:val="100000000000" w:firstRow="1" w:lastRow="0" w:firstColumn="0" w:lastColumn="0" w:oddVBand="0" w:evenVBand="0" w:oddHBand="0" w:evenHBand="0" w:firstRowFirstColumn="0" w:firstRowLastColumn="0" w:lastRowFirstColumn="0" w:lastRowLastColumn="0"/>
            </w:pPr>
            <w:r>
              <w:t>Code</w:t>
            </w:r>
          </w:p>
        </w:tc>
        <w:tc>
          <w:tcPr>
            <w:tcW w:w="1432" w:type="dxa"/>
            <w:shd w:val="clear" w:color="auto" w:fill="514E4E" w:themeFill="accent3" w:themeFillShade="BF"/>
          </w:tcPr>
          <w:p w14:paraId="36F4C3CD" w14:textId="77777777" w:rsidR="00D77026" w:rsidRDefault="00D77026" w:rsidP="000F54B4">
            <w:pPr>
              <w:pStyle w:val="Table-small"/>
              <w:cnfStyle w:val="100000000000" w:firstRow="1" w:lastRow="0" w:firstColumn="0" w:lastColumn="0" w:oddVBand="0" w:evenVBand="0" w:oddHBand="0" w:evenHBand="0" w:firstRowFirstColumn="0" w:firstRowLastColumn="0" w:lastRowFirstColumn="0" w:lastRowLastColumn="0"/>
            </w:pPr>
            <w:r>
              <w:t>Temperature</w:t>
            </w:r>
          </w:p>
        </w:tc>
        <w:tc>
          <w:tcPr>
            <w:tcW w:w="1114" w:type="dxa"/>
            <w:shd w:val="clear" w:color="auto" w:fill="514E4E" w:themeFill="accent3" w:themeFillShade="BF"/>
          </w:tcPr>
          <w:p w14:paraId="67085A79" w14:textId="3C640E40" w:rsidR="00D77026" w:rsidRDefault="00D77026" w:rsidP="000F54B4">
            <w:pPr>
              <w:pStyle w:val="Table-small"/>
              <w:cnfStyle w:val="100000000000" w:firstRow="1" w:lastRow="0" w:firstColumn="0" w:lastColumn="0" w:oddVBand="0" w:evenVBand="0" w:oddHBand="0" w:evenHBand="0" w:firstRowFirstColumn="0" w:firstRowLastColumn="0" w:lastRowFirstColumn="0" w:lastRowLastColumn="0"/>
            </w:pPr>
            <w:r>
              <w:t>Supply</w:t>
            </w:r>
          </w:p>
        </w:tc>
        <w:tc>
          <w:tcPr>
            <w:tcW w:w="1228" w:type="dxa"/>
            <w:shd w:val="clear" w:color="auto" w:fill="514E4E" w:themeFill="accent3" w:themeFillShade="BF"/>
          </w:tcPr>
          <w:p w14:paraId="0808883F" w14:textId="73D2912B" w:rsidR="00D77026" w:rsidRDefault="00D77026" w:rsidP="000F54B4">
            <w:pPr>
              <w:pStyle w:val="Table-small"/>
              <w:cnfStyle w:val="100000000000" w:firstRow="1" w:lastRow="0" w:firstColumn="0" w:lastColumn="0" w:oddVBand="0" w:evenVBand="0" w:oddHBand="0" w:evenHBand="0" w:firstRowFirstColumn="0" w:firstRowLastColumn="0" w:lastRowFirstColumn="0" w:lastRowLastColumn="0"/>
            </w:pPr>
            <w:r>
              <w:t>Other conditions</w:t>
            </w:r>
          </w:p>
        </w:tc>
        <w:tc>
          <w:tcPr>
            <w:tcW w:w="1069" w:type="dxa"/>
            <w:shd w:val="clear" w:color="auto" w:fill="514E4E" w:themeFill="accent3" w:themeFillShade="BF"/>
          </w:tcPr>
          <w:p w14:paraId="48939810" w14:textId="292B953A" w:rsidR="00D77026" w:rsidRDefault="00D77026" w:rsidP="000F54B4">
            <w:pPr>
              <w:pStyle w:val="Table-small"/>
              <w:cnfStyle w:val="100000000000" w:firstRow="1" w:lastRow="0" w:firstColumn="0" w:lastColumn="0" w:oddVBand="0" w:evenVBand="0" w:oddHBand="0" w:evenHBand="0" w:firstRowFirstColumn="0" w:firstRowLastColumn="0" w:lastRowFirstColumn="0" w:lastRowLastColumn="0"/>
            </w:pPr>
            <w:r>
              <w:t>Number of parts</w:t>
            </w:r>
          </w:p>
        </w:tc>
        <w:tc>
          <w:tcPr>
            <w:tcW w:w="1648" w:type="dxa"/>
            <w:shd w:val="clear" w:color="auto" w:fill="514E4E" w:themeFill="accent3" w:themeFillShade="BF"/>
          </w:tcPr>
          <w:p w14:paraId="4683CD57" w14:textId="7DFF5CAF" w:rsidR="00D77026" w:rsidRDefault="00D77026" w:rsidP="000F54B4">
            <w:pPr>
              <w:pStyle w:val="Table-small"/>
              <w:cnfStyle w:val="100000000000" w:firstRow="1" w:lastRow="0" w:firstColumn="0" w:lastColumn="0" w:oddVBand="0" w:evenVBand="0" w:oddHBand="0" w:evenHBand="0" w:firstRowFirstColumn="0" w:firstRowLastColumn="0" w:lastRowFirstColumn="0" w:lastRowLastColumn="0"/>
            </w:pPr>
            <w:r>
              <w:t>Comments</w:t>
            </w:r>
          </w:p>
        </w:tc>
      </w:tr>
      <w:tr w:rsidR="0093593E" w14:paraId="522AE5F3" w14:textId="77777777" w:rsidTr="008849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7"/>
            <w:shd w:val="clear" w:color="auto" w:fill="514E4E" w:themeFill="accent3" w:themeFillShade="BF"/>
          </w:tcPr>
          <w:p w14:paraId="6B87C203" w14:textId="3FCC7EA2" w:rsidR="0093593E" w:rsidRDefault="0093593E" w:rsidP="000F54B4">
            <w:pPr>
              <w:pStyle w:val="Table-small"/>
            </w:pPr>
            <w:r w:rsidRPr="00222E1D">
              <w:rPr>
                <w:color w:val="FFFFFF" w:themeColor="background1"/>
              </w:rPr>
              <w:t xml:space="preserve">Production </w:t>
            </w:r>
            <w:r>
              <w:rPr>
                <w:color w:val="FFFFFF" w:themeColor="background1"/>
              </w:rPr>
              <w:t>and screening tests</w:t>
            </w:r>
          </w:p>
        </w:tc>
      </w:tr>
      <w:tr w:rsidR="004627E5" w14:paraId="0143F540" w14:textId="77777777" w:rsidTr="00884932">
        <w:tc>
          <w:tcPr>
            <w:cnfStyle w:val="001000000000" w:firstRow="0" w:lastRow="0" w:firstColumn="1" w:lastColumn="0" w:oddVBand="0" w:evenVBand="0" w:oddHBand="0" w:evenHBand="0" w:firstRowFirstColumn="0" w:firstRowLastColumn="0" w:lastRowFirstColumn="0" w:lastRowLastColumn="0"/>
            <w:tcW w:w="1805" w:type="dxa"/>
          </w:tcPr>
          <w:p w14:paraId="5CFACB4E" w14:textId="32AAAAAC" w:rsidR="004627E5" w:rsidRDefault="0071007C" w:rsidP="008D142E">
            <w:pPr>
              <w:pStyle w:val="Table-small"/>
            </w:pPr>
            <w:r>
              <w:t>Trimming</w:t>
            </w:r>
          </w:p>
        </w:tc>
        <w:tc>
          <w:tcPr>
            <w:tcW w:w="1333" w:type="dxa"/>
          </w:tcPr>
          <w:p w14:paraId="1C566427" w14:textId="202DAD1C" w:rsidR="004627E5" w:rsidRDefault="004627E5" w:rsidP="008D142E">
            <w:pPr>
              <w:pStyle w:val="Table-small"/>
              <w:cnfStyle w:val="000000000000" w:firstRow="0" w:lastRow="0" w:firstColumn="0" w:lastColumn="0" w:oddVBand="0" w:evenVBand="0" w:oddHBand="0" w:evenHBand="0" w:firstRowFirstColumn="0" w:firstRowLastColumn="0" w:lastRowFirstColumn="0" w:lastRowLastColumn="0"/>
            </w:pPr>
            <w:r>
              <w:t>TRIM</w:t>
            </w:r>
          </w:p>
        </w:tc>
        <w:tc>
          <w:tcPr>
            <w:tcW w:w="1432" w:type="dxa"/>
          </w:tcPr>
          <w:p w14:paraId="394CE677" w14:textId="5DB8F513" w:rsidR="004627E5" w:rsidRDefault="0092536A" w:rsidP="008D142E">
            <w:pPr>
              <w:pStyle w:val="Table-small"/>
              <w:cnfStyle w:val="000000000000" w:firstRow="0" w:lastRow="0" w:firstColumn="0" w:lastColumn="0" w:oddVBand="0" w:evenVBand="0" w:oddHBand="0" w:evenHBand="0" w:firstRowFirstColumn="0" w:firstRowLastColumn="0" w:lastRowFirstColumn="0" w:lastRowLastColumn="0"/>
            </w:pPr>
            <w:r>
              <w:t>RT</w:t>
            </w:r>
          </w:p>
        </w:tc>
        <w:tc>
          <w:tcPr>
            <w:tcW w:w="1114" w:type="dxa"/>
          </w:tcPr>
          <w:p w14:paraId="563222D8" w14:textId="2F8874C7" w:rsidR="004627E5" w:rsidRDefault="0092536A" w:rsidP="008D142E">
            <w:pPr>
              <w:pStyle w:val="Table-small"/>
              <w:cnfStyle w:val="000000000000" w:firstRow="0" w:lastRow="0" w:firstColumn="0" w:lastColumn="0" w:oddVBand="0" w:evenVBand="0" w:oddHBand="0" w:evenHBand="0" w:firstRowFirstColumn="0" w:firstRowLastColumn="0" w:lastRowFirstColumn="0" w:lastRowLastColumn="0"/>
            </w:pPr>
            <w:r>
              <w:t>Vnom</w:t>
            </w:r>
          </w:p>
        </w:tc>
        <w:tc>
          <w:tcPr>
            <w:tcW w:w="1228" w:type="dxa"/>
          </w:tcPr>
          <w:p w14:paraId="5C6F9A79" w14:textId="7F1E413B" w:rsidR="004627E5" w:rsidRDefault="0092536A" w:rsidP="008D142E">
            <w:pPr>
              <w:pStyle w:val="Table-small"/>
              <w:cnfStyle w:val="000000000000" w:firstRow="0" w:lastRow="0" w:firstColumn="0" w:lastColumn="0" w:oddVBand="0" w:evenVBand="0" w:oddHBand="0" w:evenHBand="0" w:firstRowFirstColumn="0" w:firstRowLastColumn="0" w:lastRowFirstColumn="0" w:lastRowLastColumn="0"/>
            </w:pPr>
            <w:r>
              <w:t>/</w:t>
            </w:r>
          </w:p>
        </w:tc>
        <w:tc>
          <w:tcPr>
            <w:tcW w:w="1069" w:type="dxa"/>
          </w:tcPr>
          <w:p w14:paraId="40860446" w14:textId="2331B3DF" w:rsidR="004627E5" w:rsidRDefault="0092536A" w:rsidP="008D142E">
            <w:pPr>
              <w:pStyle w:val="Table-small"/>
              <w:cnfStyle w:val="000000000000" w:firstRow="0" w:lastRow="0" w:firstColumn="0" w:lastColumn="0" w:oddVBand="0" w:evenVBand="0" w:oddHBand="0" w:evenHBand="0" w:firstRowFirstColumn="0" w:firstRowLastColumn="0" w:lastRowFirstColumn="0" w:lastRowLastColumn="0"/>
            </w:pPr>
            <w:r>
              <w:t>All</w:t>
            </w:r>
          </w:p>
        </w:tc>
        <w:tc>
          <w:tcPr>
            <w:tcW w:w="1648" w:type="dxa"/>
          </w:tcPr>
          <w:p w14:paraId="705ED5FB" w14:textId="77777777" w:rsidR="004627E5" w:rsidRDefault="004627E5" w:rsidP="008D142E">
            <w:pPr>
              <w:pStyle w:val="Table-small"/>
              <w:cnfStyle w:val="000000000000" w:firstRow="0" w:lastRow="0" w:firstColumn="0" w:lastColumn="0" w:oddVBand="0" w:evenVBand="0" w:oddHBand="0" w:evenHBand="0" w:firstRowFirstColumn="0" w:firstRowLastColumn="0" w:lastRowFirstColumn="0" w:lastRowLastColumn="0"/>
            </w:pPr>
          </w:p>
        </w:tc>
      </w:tr>
      <w:tr w:rsidR="00807FFC" w14:paraId="513D8784" w14:textId="77777777" w:rsidTr="008849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1FB30D99" w14:textId="02E2652E" w:rsidR="00807FFC" w:rsidRDefault="00807FFC" w:rsidP="008D142E">
            <w:pPr>
              <w:pStyle w:val="Table-small"/>
            </w:pPr>
            <w:r>
              <w:t>Final test</w:t>
            </w:r>
          </w:p>
        </w:tc>
        <w:tc>
          <w:tcPr>
            <w:tcW w:w="1333" w:type="dxa"/>
          </w:tcPr>
          <w:p w14:paraId="331D7AF4" w14:textId="1A90A515" w:rsidR="00807FFC" w:rsidRDefault="00807FFC" w:rsidP="008D142E">
            <w:pPr>
              <w:pStyle w:val="Table-small"/>
              <w:cnfStyle w:val="000000100000" w:firstRow="0" w:lastRow="0" w:firstColumn="0" w:lastColumn="0" w:oddVBand="0" w:evenVBand="0" w:oddHBand="1" w:evenHBand="0" w:firstRowFirstColumn="0" w:firstRowLastColumn="0" w:lastRowFirstColumn="0" w:lastRowLastColumn="0"/>
            </w:pPr>
            <w:r>
              <w:t>FT</w:t>
            </w:r>
          </w:p>
        </w:tc>
        <w:tc>
          <w:tcPr>
            <w:tcW w:w="1432" w:type="dxa"/>
          </w:tcPr>
          <w:p w14:paraId="0D02AA5A" w14:textId="19FE7067" w:rsidR="00807FFC" w:rsidRDefault="00584E21" w:rsidP="008D142E">
            <w:pPr>
              <w:pStyle w:val="Table-small"/>
              <w:cnfStyle w:val="000000100000" w:firstRow="0" w:lastRow="0" w:firstColumn="0" w:lastColumn="0" w:oddVBand="0" w:evenVBand="0" w:oddHBand="1" w:evenHBand="0" w:firstRowFirstColumn="0" w:firstRowLastColumn="0" w:lastRowFirstColumn="0" w:lastRowLastColumn="0"/>
            </w:pPr>
            <w:r>
              <w:t>RT</w:t>
            </w:r>
            <w:r w:rsidR="00FB5F1C">
              <w:t>, TBD</w:t>
            </w:r>
          </w:p>
        </w:tc>
        <w:tc>
          <w:tcPr>
            <w:tcW w:w="1114" w:type="dxa"/>
          </w:tcPr>
          <w:p w14:paraId="3A4DEBA7" w14:textId="73A72453" w:rsidR="00807FFC" w:rsidRDefault="00FB5F1C" w:rsidP="008D142E">
            <w:pPr>
              <w:pStyle w:val="Table-small"/>
              <w:cnfStyle w:val="000000100000" w:firstRow="0" w:lastRow="0" w:firstColumn="0" w:lastColumn="0" w:oddVBand="0" w:evenVBand="0" w:oddHBand="1" w:evenHBand="0" w:firstRowFirstColumn="0" w:firstRowLastColumn="0" w:lastRowFirstColumn="0" w:lastRowLastColumn="0"/>
            </w:pPr>
            <w:r>
              <w:t>TBD</w:t>
            </w:r>
          </w:p>
        </w:tc>
        <w:tc>
          <w:tcPr>
            <w:tcW w:w="1228" w:type="dxa"/>
          </w:tcPr>
          <w:p w14:paraId="5A563EE8" w14:textId="2494D9F4" w:rsidR="00807FFC" w:rsidRDefault="00807FFC" w:rsidP="008D142E">
            <w:pPr>
              <w:pStyle w:val="Table-small"/>
              <w:cnfStyle w:val="000000100000" w:firstRow="0" w:lastRow="0" w:firstColumn="0" w:lastColumn="0" w:oddVBand="0" w:evenVBand="0" w:oddHBand="1" w:evenHBand="0" w:firstRowFirstColumn="0" w:firstRowLastColumn="0" w:lastRowFirstColumn="0" w:lastRowLastColumn="0"/>
            </w:pPr>
            <w:r>
              <w:t>/</w:t>
            </w:r>
          </w:p>
        </w:tc>
        <w:tc>
          <w:tcPr>
            <w:tcW w:w="1069" w:type="dxa"/>
          </w:tcPr>
          <w:p w14:paraId="39B830EF" w14:textId="2918AE48" w:rsidR="00807FFC" w:rsidRDefault="00807FFC" w:rsidP="008D142E">
            <w:pPr>
              <w:pStyle w:val="Table-small"/>
              <w:cnfStyle w:val="000000100000" w:firstRow="0" w:lastRow="0" w:firstColumn="0" w:lastColumn="0" w:oddVBand="0" w:evenVBand="0" w:oddHBand="1" w:evenHBand="0" w:firstRowFirstColumn="0" w:firstRowLastColumn="0" w:lastRowFirstColumn="0" w:lastRowLastColumn="0"/>
            </w:pPr>
            <w:r>
              <w:t>All</w:t>
            </w:r>
          </w:p>
        </w:tc>
        <w:tc>
          <w:tcPr>
            <w:tcW w:w="1648" w:type="dxa"/>
          </w:tcPr>
          <w:p w14:paraId="6A3A14D1" w14:textId="3E20F581" w:rsidR="00807FFC" w:rsidRDefault="00FB5F1C" w:rsidP="00BE6C7F">
            <w:pPr>
              <w:pStyle w:val="Table-small"/>
              <w:tabs>
                <w:tab w:val="left" w:pos="204"/>
              </w:tabs>
              <w:cnfStyle w:val="000000100000" w:firstRow="0" w:lastRow="0" w:firstColumn="0" w:lastColumn="0" w:oddVBand="0" w:evenVBand="0" w:oddHBand="1" w:evenHBand="0" w:firstRowFirstColumn="0" w:firstRowLastColumn="0" w:lastRowFirstColumn="0" w:lastRowLastColumn="0"/>
            </w:pPr>
            <w:r>
              <w:t>TBD will be updated after analysing of CHAR results for at least 100 parts</w:t>
            </w:r>
          </w:p>
        </w:tc>
      </w:tr>
      <w:tr w:rsidR="00C63B2F" w14:paraId="036F8812" w14:textId="77777777" w:rsidTr="00884932">
        <w:tc>
          <w:tcPr>
            <w:cnfStyle w:val="001000000000" w:firstRow="0" w:lastRow="0" w:firstColumn="1" w:lastColumn="0" w:oddVBand="0" w:evenVBand="0" w:oddHBand="0" w:evenHBand="0" w:firstRowFirstColumn="0" w:firstRowLastColumn="0" w:lastRowFirstColumn="0" w:lastRowLastColumn="0"/>
            <w:tcW w:w="1805" w:type="dxa"/>
          </w:tcPr>
          <w:p w14:paraId="109E038A" w14:textId="2830B8CA" w:rsidR="00C63B2F" w:rsidRDefault="00C63B2F" w:rsidP="008D142E">
            <w:pPr>
              <w:pStyle w:val="Table-small"/>
            </w:pPr>
            <w:r>
              <w:t xml:space="preserve">Vision CPX </w:t>
            </w:r>
            <w:r w:rsidR="00584E21">
              <w:t>sub</w:t>
            </w:r>
            <w:r>
              <w:t>-board test</w:t>
            </w:r>
          </w:p>
        </w:tc>
        <w:tc>
          <w:tcPr>
            <w:tcW w:w="1333" w:type="dxa"/>
          </w:tcPr>
          <w:p w14:paraId="18FA7504" w14:textId="215EDCBB" w:rsidR="00C63B2F" w:rsidRDefault="00C63B2F" w:rsidP="008D142E">
            <w:pPr>
              <w:pStyle w:val="Table-small"/>
              <w:cnfStyle w:val="000000000000" w:firstRow="0" w:lastRow="0" w:firstColumn="0" w:lastColumn="0" w:oddVBand="0" w:evenVBand="0" w:oddHBand="0" w:evenHBand="0" w:firstRowFirstColumn="0" w:firstRowLastColumn="0" w:lastRowFirstColumn="0" w:lastRowLastColumn="0"/>
            </w:pPr>
            <w:r>
              <w:t>VIS</w:t>
            </w:r>
          </w:p>
        </w:tc>
        <w:tc>
          <w:tcPr>
            <w:tcW w:w="1432" w:type="dxa"/>
          </w:tcPr>
          <w:p w14:paraId="5B67D08D" w14:textId="7C87A6CB" w:rsidR="00C63B2F" w:rsidRDefault="00C63B2F" w:rsidP="008D142E">
            <w:pPr>
              <w:pStyle w:val="Table-small"/>
              <w:cnfStyle w:val="000000000000" w:firstRow="0" w:lastRow="0" w:firstColumn="0" w:lastColumn="0" w:oddVBand="0" w:evenVBand="0" w:oddHBand="0" w:evenHBand="0" w:firstRowFirstColumn="0" w:firstRowLastColumn="0" w:lastRowFirstColumn="0" w:lastRowLastColumn="0"/>
            </w:pPr>
            <w:r>
              <w:t>RT</w:t>
            </w:r>
          </w:p>
        </w:tc>
        <w:tc>
          <w:tcPr>
            <w:tcW w:w="1114" w:type="dxa"/>
          </w:tcPr>
          <w:p w14:paraId="38B8909B" w14:textId="16BFBB1B" w:rsidR="00C63B2F" w:rsidRDefault="00FB5F1C" w:rsidP="00BE6C7F">
            <w:pPr>
              <w:pStyle w:val="Table-small"/>
              <w:tabs>
                <w:tab w:val="left" w:pos="591"/>
              </w:tabs>
              <w:cnfStyle w:val="000000000000" w:firstRow="0" w:lastRow="0" w:firstColumn="0" w:lastColumn="0" w:oddVBand="0" w:evenVBand="0" w:oddHBand="0" w:evenHBand="0" w:firstRowFirstColumn="0" w:firstRowLastColumn="0" w:lastRowFirstColumn="0" w:lastRowLastColumn="0"/>
            </w:pPr>
            <w:r>
              <w:t>Vnom</w:t>
            </w:r>
          </w:p>
        </w:tc>
        <w:tc>
          <w:tcPr>
            <w:tcW w:w="1228" w:type="dxa"/>
          </w:tcPr>
          <w:p w14:paraId="1B906CEB" w14:textId="0578CB72" w:rsidR="00C63B2F" w:rsidRDefault="00FB5F1C" w:rsidP="008D142E">
            <w:pPr>
              <w:pStyle w:val="Table-small"/>
              <w:cnfStyle w:val="000000000000" w:firstRow="0" w:lastRow="0" w:firstColumn="0" w:lastColumn="0" w:oddVBand="0" w:evenVBand="0" w:oddHBand="0" w:evenHBand="0" w:firstRowFirstColumn="0" w:firstRowLastColumn="0" w:lastRowFirstColumn="0" w:lastRowLastColumn="0"/>
            </w:pPr>
            <w:r>
              <w:t>/</w:t>
            </w:r>
          </w:p>
        </w:tc>
        <w:tc>
          <w:tcPr>
            <w:tcW w:w="1069" w:type="dxa"/>
          </w:tcPr>
          <w:p w14:paraId="0EAF2859" w14:textId="77777777" w:rsidR="00C63B2F" w:rsidRDefault="00C63B2F" w:rsidP="008D142E">
            <w:pPr>
              <w:pStyle w:val="Table-small"/>
              <w:cnfStyle w:val="000000000000" w:firstRow="0" w:lastRow="0" w:firstColumn="0" w:lastColumn="0" w:oddVBand="0" w:evenVBand="0" w:oddHBand="0" w:evenHBand="0" w:firstRowFirstColumn="0" w:firstRowLastColumn="0" w:lastRowFirstColumn="0" w:lastRowLastColumn="0"/>
            </w:pPr>
          </w:p>
        </w:tc>
        <w:tc>
          <w:tcPr>
            <w:tcW w:w="1648" w:type="dxa"/>
          </w:tcPr>
          <w:p w14:paraId="70ABA1EA" w14:textId="334C4E11" w:rsidR="00C63B2F" w:rsidRDefault="0047588C" w:rsidP="0047588C">
            <w:pPr>
              <w:pStyle w:val="Table-small"/>
              <w:jc w:val="both"/>
              <w:cnfStyle w:val="000000000000" w:firstRow="0" w:lastRow="0" w:firstColumn="0" w:lastColumn="0" w:oddVBand="0" w:evenVBand="0" w:oddHBand="0" w:evenHBand="0" w:firstRowFirstColumn="0" w:firstRowLastColumn="0" w:lastRowFirstColumn="0" w:lastRowLastColumn="0"/>
            </w:pPr>
            <w:r>
              <w:t>MAG-VIS4003x-N</w:t>
            </w:r>
          </w:p>
        </w:tc>
      </w:tr>
      <w:tr w:rsidR="00814E82" w14:paraId="5ED3FD54" w14:textId="77777777" w:rsidTr="008849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7"/>
            <w:shd w:val="clear" w:color="auto" w:fill="514E4E" w:themeFill="accent3" w:themeFillShade="BF"/>
          </w:tcPr>
          <w:p w14:paraId="3E445740" w14:textId="0ED48E9F" w:rsidR="00814E82" w:rsidRDefault="00814E82" w:rsidP="00814E82">
            <w:pPr>
              <w:pStyle w:val="Table-small"/>
            </w:pPr>
            <w:r w:rsidRPr="00222E1D">
              <w:rPr>
                <w:color w:val="FFFFFF" w:themeColor="background1"/>
              </w:rPr>
              <w:t>Device validation tests</w:t>
            </w:r>
          </w:p>
        </w:tc>
      </w:tr>
      <w:tr w:rsidR="00814E82" w14:paraId="0B9C721C" w14:textId="77777777" w:rsidTr="00884932">
        <w:tc>
          <w:tcPr>
            <w:cnfStyle w:val="001000000000" w:firstRow="0" w:lastRow="0" w:firstColumn="1" w:lastColumn="0" w:oddVBand="0" w:evenVBand="0" w:oddHBand="0" w:evenHBand="0" w:firstRowFirstColumn="0" w:firstRowLastColumn="0" w:lastRowFirstColumn="0" w:lastRowLastColumn="0"/>
            <w:tcW w:w="1805" w:type="dxa"/>
          </w:tcPr>
          <w:p w14:paraId="05AA5982" w14:textId="05B532D9" w:rsidR="00814E82" w:rsidRDefault="00814E82" w:rsidP="00814E82">
            <w:pPr>
              <w:pStyle w:val="Table-small"/>
            </w:pPr>
            <w:r>
              <w:t xml:space="preserve">Characterization </w:t>
            </w:r>
          </w:p>
        </w:tc>
        <w:tc>
          <w:tcPr>
            <w:tcW w:w="1333" w:type="dxa"/>
          </w:tcPr>
          <w:p w14:paraId="73388978" w14:textId="22B5A872" w:rsidR="00814E82" w:rsidRDefault="00814E82" w:rsidP="00814E82">
            <w:pPr>
              <w:pStyle w:val="Table-small"/>
              <w:cnfStyle w:val="000000000000" w:firstRow="0" w:lastRow="0" w:firstColumn="0" w:lastColumn="0" w:oddVBand="0" w:evenVBand="0" w:oddHBand="0" w:evenHBand="0" w:firstRowFirstColumn="0" w:firstRowLastColumn="0" w:lastRowFirstColumn="0" w:lastRowLastColumn="0"/>
            </w:pPr>
            <w:r>
              <w:t>CHAR</w:t>
            </w:r>
          </w:p>
        </w:tc>
        <w:tc>
          <w:tcPr>
            <w:tcW w:w="1432" w:type="dxa"/>
          </w:tcPr>
          <w:p w14:paraId="5AFEB81A" w14:textId="23610B22" w:rsidR="00814E82" w:rsidRDefault="00814E82" w:rsidP="00814E82">
            <w:pPr>
              <w:pStyle w:val="Table-small"/>
              <w:cnfStyle w:val="000000000000" w:firstRow="0" w:lastRow="0" w:firstColumn="0" w:lastColumn="0" w:oddVBand="0" w:evenVBand="0" w:oddHBand="0" w:evenHBand="0" w:firstRowFirstColumn="0" w:firstRowLastColumn="0" w:lastRowFirstColumn="0" w:lastRowLastColumn="0"/>
            </w:pPr>
            <w:r>
              <w:t>RT, CT, HT</w:t>
            </w:r>
          </w:p>
        </w:tc>
        <w:tc>
          <w:tcPr>
            <w:tcW w:w="1114" w:type="dxa"/>
          </w:tcPr>
          <w:p w14:paraId="78E9B2DB" w14:textId="376369B0" w:rsidR="00814E82" w:rsidRDefault="00814E82" w:rsidP="00814E82">
            <w:pPr>
              <w:pStyle w:val="Table-small"/>
              <w:cnfStyle w:val="000000000000" w:firstRow="0" w:lastRow="0" w:firstColumn="0" w:lastColumn="0" w:oddVBand="0" w:evenVBand="0" w:oddHBand="0" w:evenHBand="0" w:firstRowFirstColumn="0" w:firstRowLastColumn="0" w:lastRowFirstColumn="0" w:lastRowLastColumn="0"/>
            </w:pPr>
            <w:r>
              <w:t>Vnom, Vmin, Vmax</w:t>
            </w:r>
          </w:p>
        </w:tc>
        <w:tc>
          <w:tcPr>
            <w:tcW w:w="1228" w:type="dxa"/>
          </w:tcPr>
          <w:p w14:paraId="1923BD8D" w14:textId="1083D79A" w:rsidR="00814E82" w:rsidRDefault="00814E82" w:rsidP="00814E82">
            <w:pPr>
              <w:pStyle w:val="Table-small"/>
              <w:cnfStyle w:val="000000000000" w:firstRow="0" w:lastRow="0" w:firstColumn="0" w:lastColumn="0" w:oddVBand="0" w:evenVBand="0" w:oddHBand="0" w:evenHBand="0" w:firstRowFirstColumn="0" w:firstRowLastColumn="0" w:lastRowFirstColumn="0" w:lastRowLastColumn="0"/>
            </w:pPr>
            <w:r>
              <w:t>/</w:t>
            </w:r>
          </w:p>
        </w:tc>
        <w:tc>
          <w:tcPr>
            <w:tcW w:w="1069" w:type="dxa"/>
          </w:tcPr>
          <w:p w14:paraId="47A060C7" w14:textId="5F67393C" w:rsidR="00814E82" w:rsidRDefault="00364260" w:rsidP="00814E82">
            <w:pPr>
              <w:pStyle w:val="Table-small"/>
              <w:cnfStyle w:val="000000000000" w:firstRow="0" w:lastRow="0" w:firstColumn="0" w:lastColumn="0" w:oddVBand="0" w:evenVBand="0" w:oddHBand="0" w:evenHBand="0" w:firstRowFirstColumn="0" w:firstRowLastColumn="0" w:lastRowFirstColumn="0" w:lastRowLastColumn="0"/>
            </w:pPr>
            <w:r>
              <w:t>100</w:t>
            </w:r>
          </w:p>
        </w:tc>
        <w:tc>
          <w:tcPr>
            <w:tcW w:w="1648" w:type="dxa"/>
          </w:tcPr>
          <w:p w14:paraId="387F6D9A" w14:textId="272AC895" w:rsidR="00814E82" w:rsidRDefault="00814E82" w:rsidP="00814E82">
            <w:pPr>
              <w:pStyle w:val="Table-small"/>
              <w:cnfStyle w:val="000000000000" w:firstRow="0" w:lastRow="0" w:firstColumn="0" w:lastColumn="0" w:oddVBand="0" w:evenVBand="0" w:oddHBand="0" w:evenHBand="0" w:firstRowFirstColumn="0" w:firstRowLastColumn="0" w:lastRowFirstColumn="0" w:lastRowLastColumn="0"/>
            </w:pPr>
            <w:r>
              <w:t xml:space="preserve">These test conditions are minimal, more points can be added. </w:t>
            </w:r>
          </w:p>
        </w:tc>
      </w:tr>
    </w:tbl>
    <w:p w14:paraId="6B927CF4" w14:textId="28974ACF" w:rsidR="006D5871" w:rsidRDefault="006A536E" w:rsidP="003D1DC4">
      <w:r w:rsidRPr="006A536E">
        <w:t>The following sections provide further details on the different test stages.</w:t>
      </w:r>
    </w:p>
    <w:p w14:paraId="26C36896" w14:textId="77777777" w:rsidR="001474A3" w:rsidRDefault="001474A3" w:rsidP="002D5309">
      <w:pPr>
        <w:pStyle w:val="Heading3"/>
      </w:pPr>
      <w:bookmarkStart w:id="29" w:name="_Toc211253384"/>
      <w:bookmarkStart w:id="30" w:name="_Toc211253385"/>
      <w:bookmarkStart w:id="31" w:name="_Toc211253386"/>
      <w:bookmarkStart w:id="32" w:name="_Toc211253387"/>
      <w:bookmarkStart w:id="33" w:name="_Toc211253388"/>
      <w:bookmarkStart w:id="34" w:name="_Toc211253389"/>
      <w:bookmarkStart w:id="35" w:name="_Toc211253390"/>
      <w:bookmarkStart w:id="36" w:name="_Toc214350512"/>
      <w:bookmarkEnd w:id="29"/>
      <w:bookmarkEnd w:id="30"/>
      <w:bookmarkEnd w:id="31"/>
      <w:bookmarkEnd w:id="32"/>
      <w:bookmarkEnd w:id="33"/>
      <w:bookmarkEnd w:id="34"/>
      <w:bookmarkEnd w:id="35"/>
      <w:r>
        <w:lastRenderedPageBreak/>
        <w:t>Characterization (CHAR)</w:t>
      </w:r>
      <w:bookmarkEnd w:id="36"/>
    </w:p>
    <w:p w14:paraId="318FFDD6" w14:textId="0CDBD598" w:rsidR="001474A3" w:rsidRDefault="001474A3" w:rsidP="001474A3">
      <w:r>
        <w:t xml:space="preserve">The characterization </w:t>
      </w:r>
      <w:r w:rsidR="00C62A14">
        <w:t xml:space="preserve">stage </w:t>
      </w:r>
      <w:r>
        <w:t>is intended to test the electrical requirements of the DUTs over the operating conditions (temperature and supply)</w:t>
      </w:r>
      <w:r w:rsidR="00440551">
        <w:t xml:space="preserve"> as defined in </w:t>
      </w:r>
      <w:r w:rsidR="002575B1">
        <w:t xml:space="preserve">section </w:t>
      </w:r>
      <w:r w:rsidR="000A1372">
        <w:fldChar w:fldCharType="begin"/>
      </w:r>
      <w:r w:rsidR="000A1372">
        <w:instrText xml:space="preserve"> REF _Ref121471331 \r \h </w:instrText>
      </w:r>
      <w:r w:rsidR="000A1372">
        <w:fldChar w:fldCharType="separate"/>
      </w:r>
      <w:r w:rsidR="00AA08B9">
        <w:t>2.1</w:t>
      </w:r>
      <w:r w:rsidR="000A1372">
        <w:fldChar w:fldCharType="end"/>
      </w:r>
      <w:r>
        <w:t xml:space="preserve">.  </w:t>
      </w:r>
    </w:p>
    <w:p w14:paraId="03D010D3" w14:textId="760F37C5" w:rsidR="005111D1" w:rsidRDefault="005111D1" w:rsidP="001474A3">
      <w:r>
        <w:t>During the verification phase of the produc</w:t>
      </w:r>
      <w:r w:rsidR="00573F17">
        <w:t xml:space="preserve">t development lifecycle the </w:t>
      </w:r>
      <w:r w:rsidR="00F2250B">
        <w:t xml:space="preserve">number of </w:t>
      </w:r>
      <w:r w:rsidR="009235F7">
        <w:t xml:space="preserve">parts used in the analysis can be smaller compared to the number used in </w:t>
      </w:r>
      <w:r w:rsidR="00013AB3">
        <w:t xml:space="preserve">validation phase. </w:t>
      </w:r>
      <w:r w:rsidR="00E534C0">
        <w:t xml:space="preserve">The full characterization as part of the device validation phase should </w:t>
      </w:r>
      <w:r w:rsidR="006A6E78">
        <w:t xml:space="preserve">be performed on </w:t>
      </w:r>
      <w:r w:rsidR="00567E31">
        <w:t xml:space="preserve">a </w:t>
      </w:r>
      <w:r w:rsidR="006A6E78">
        <w:t xml:space="preserve">number of parts that is </w:t>
      </w:r>
      <w:r w:rsidR="008620A3">
        <w:t>statistically</w:t>
      </w:r>
      <w:r w:rsidR="006A6E78">
        <w:t xml:space="preserve"> </w:t>
      </w:r>
      <w:r w:rsidR="00C43F3B">
        <w:t>meaningful. T</w:t>
      </w:r>
      <w:r w:rsidR="00013AB3">
        <w:t xml:space="preserve">he test coverage should be </w:t>
      </w:r>
      <w:r w:rsidR="00EC4207">
        <w:t xml:space="preserve">similar in both phases. If not, </w:t>
      </w:r>
      <w:r w:rsidR="00F32A37">
        <w:t xml:space="preserve">the rationally for changing test coverage must be addressed in the characterization report. </w:t>
      </w:r>
    </w:p>
    <w:p w14:paraId="2DE92049" w14:textId="0A45DFC6" w:rsidR="00567E31" w:rsidRDefault="00D14BB4" w:rsidP="00567E31">
      <w:pPr>
        <w:pStyle w:val="Heading3"/>
      </w:pPr>
      <w:bookmarkStart w:id="37" w:name="_Toc214350513"/>
      <w:bookmarkStart w:id="38" w:name="_Ref121471146"/>
      <w:bookmarkStart w:id="39" w:name="_Ref121471150"/>
      <w:bookmarkStart w:id="40" w:name="_Toc131774878"/>
      <w:r>
        <w:t>T</w:t>
      </w:r>
      <w:r w:rsidR="007371E0">
        <w:t xml:space="preserve">rimming </w:t>
      </w:r>
      <w:r w:rsidR="00344317">
        <w:t>test (TRIM)</w:t>
      </w:r>
      <w:bookmarkEnd w:id="37"/>
    </w:p>
    <w:p w14:paraId="5016147E" w14:textId="126904FE" w:rsidR="00526AA5" w:rsidRPr="00526AA5" w:rsidRDefault="00936EBE" w:rsidP="00526AA5">
      <w:r>
        <w:t>The trimming</w:t>
      </w:r>
      <w:r w:rsidR="00F65FA7">
        <w:t xml:space="preserve"> stage </w:t>
      </w:r>
      <w:r>
        <w:t xml:space="preserve">is intended obtain </w:t>
      </w:r>
      <w:r w:rsidR="00F65FA7">
        <w:t xml:space="preserve">the </w:t>
      </w:r>
      <w:r>
        <w:t>best-fit</w:t>
      </w:r>
      <w:r w:rsidR="00F65FA7">
        <w:t xml:space="preserve"> trim codes for the </w:t>
      </w:r>
      <w:r>
        <w:t>building blocks</w:t>
      </w:r>
      <w:r w:rsidR="00E863B4">
        <w:t xml:space="preserve">. These </w:t>
      </w:r>
      <w:r w:rsidR="00663CEA">
        <w:t>code are programmed in the NVM memory at the end of this test stage.</w:t>
      </w:r>
      <w:r w:rsidR="00E863B4">
        <w:t xml:space="preserve"> </w:t>
      </w:r>
    </w:p>
    <w:p w14:paraId="7412EEE5" w14:textId="77777777" w:rsidR="00F47398" w:rsidRDefault="00F47398" w:rsidP="00F47398">
      <w:pPr>
        <w:pStyle w:val="Heading3"/>
        <w:rPr>
          <w:lang w:val="en-GB"/>
        </w:rPr>
      </w:pPr>
      <w:bookmarkStart w:id="41" w:name="_Toc214350514"/>
      <w:r>
        <w:rPr>
          <w:lang w:val="en-GB"/>
        </w:rPr>
        <w:t>Final Test (FT)</w:t>
      </w:r>
      <w:bookmarkEnd w:id="41"/>
    </w:p>
    <w:p w14:paraId="08434F16" w14:textId="1587D367" w:rsidR="00F47398" w:rsidRDefault="00F47398" w:rsidP="00F47398">
      <w:r>
        <w:t>The final test stage is intended to verify that the chip is within specifications. This is a reduced test compared to the characterization (CHAR). Where the CHAR test does a high resolution sweep over parameters</w:t>
      </w:r>
      <w:r w:rsidR="00DD3564">
        <w:t xml:space="preserve"> to confirm the performance of the </w:t>
      </w:r>
      <w:r w:rsidR="00F309E6">
        <w:t>IC</w:t>
      </w:r>
      <w:r>
        <w:t>, the FT</w:t>
      </w:r>
      <w:r w:rsidR="00F309E6">
        <w:t xml:space="preserve"> stage is more focussed on detecting bad parts</w:t>
      </w:r>
      <w:r>
        <w:t xml:space="preserve">. </w:t>
      </w:r>
    </w:p>
    <w:p w14:paraId="62078D15" w14:textId="7D1B10A6" w:rsidR="009F791D" w:rsidRPr="00AE4266" w:rsidRDefault="009F791D" w:rsidP="009F791D">
      <w:pPr>
        <w:pStyle w:val="Heading3"/>
        <w:rPr>
          <w:lang w:val="en-GB"/>
        </w:rPr>
      </w:pPr>
      <w:bookmarkStart w:id="42" w:name="_Toc196484704"/>
      <w:bookmarkStart w:id="43" w:name="_Toc214350515"/>
      <w:r w:rsidRPr="00AE4266">
        <w:rPr>
          <w:lang w:val="en-GB"/>
        </w:rPr>
        <w:t xml:space="preserve">Vision </w:t>
      </w:r>
      <w:r>
        <w:rPr>
          <w:lang w:val="en-GB"/>
        </w:rPr>
        <w:t>CXP</w:t>
      </w:r>
      <w:r w:rsidRPr="00AE4266">
        <w:rPr>
          <w:lang w:val="en-GB"/>
        </w:rPr>
        <w:t xml:space="preserve"> sub-board testing (</w:t>
      </w:r>
      <w:bookmarkStart w:id="44" w:name="stage_VIS"/>
      <w:r w:rsidRPr="00AE4266">
        <w:rPr>
          <w:lang w:val="en-GB"/>
        </w:rPr>
        <w:t>VIS</w:t>
      </w:r>
      <w:bookmarkEnd w:id="44"/>
      <w:r w:rsidRPr="00AE4266">
        <w:rPr>
          <w:lang w:val="en-GB"/>
        </w:rPr>
        <w:t>)</w:t>
      </w:r>
      <w:bookmarkEnd w:id="42"/>
      <w:bookmarkEnd w:id="43"/>
    </w:p>
    <w:p w14:paraId="760139C4" w14:textId="11034799" w:rsidR="009F791D" w:rsidRDefault="009F791D" w:rsidP="00BE6C7F">
      <w:r w:rsidRPr="00AE4266">
        <w:t xml:space="preserve">The Vision sub-board test stage is performed on the </w:t>
      </w:r>
      <w:r w:rsidR="00D21E7B">
        <w:t xml:space="preserve">CXP </w:t>
      </w:r>
      <w:r w:rsidRPr="00AE4266">
        <w:t>sub-board of the MAG-</w:t>
      </w:r>
      <w:r>
        <w:t xml:space="preserve">VIS400xx PCBs, </w:t>
      </w:r>
      <w:r w:rsidRPr="00AE4266">
        <w:t xml:space="preserve"> in order to verify the functionality of the board. An ex</w:t>
      </w:r>
      <w:r w:rsidR="00D44595">
        <w:t>ternal pattern is applied to the video input pins</w:t>
      </w:r>
      <w:r w:rsidRPr="00AE4266">
        <w:t>, mimicking th</w:t>
      </w:r>
      <w:r w:rsidR="00D44595">
        <w:t>e output</w:t>
      </w:r>
      <w:r w:rsidRPr="00AE4266">
        <w:t xml:space="preserve"> of </w:t>
      </w:r>
      <w:r w:rsidR="00D44595">
        <w:t>a imager</w:t>
      </w:r>
      <w:r w:rsidRPr="00AE4266">
        <w:t>. If</w:t>
      </w:r>
      <w:r w:rsidR="00EC06D4">
        <w:t xml:space="preserve"> the captured image from the </w:t>
      </w:r>
      <w:r w:rsidR="0050101B">
        <w:t>CXP</w:t>
      </w:r>
      <w:r w:rsidR="001A57A8">
        <w:t xml:space="preserve"> interface has no pixel errors</w:t>
      </w:r>
      <w:r w:rsidR="002E1F14">
        <w:t>, the test functionality of the board is considered to be proven.</w:t>
      </w:r>
      <w:r w:rsidR="0050101B">
        <w:t xml:space="preserve"> </w:t>
      </w:r>
      <w:r w:rsidR="002E1F14">
        <w:t>One additional test in the test stage is to measure the output voltage of the DCDC that is located on the same PCB.</w:t>
      </w:r>
      <w:r w:rsidR="00FB0800">
        <w:t xml:space="preserve"> Note</w:t>
      </w:r>
      <w:r w:rsidR="00E36D7B">
        <w:t>:</w:t>
      </w:r>
      <w:r w:rsidR="00FB0800">
        <w:t xml:space="preserve"> this needs a manual change to the test setup.</w:t>
      </w:r>
    </w:p>
    <w:p w14:paraId="7C09CF2F" w14:textId="76B8E2FE" w:rsidR="001474A3" w:rsidRDefault="001474A3" w:rsidP="002D5309">
      <w:pPr>
        <w:pStyle w:val="Heading2"/>
      </w:pPr>
      <w:bookmarkStart w:id="45" w:name="_Toc211253395"/>
      <w:bookmarkStart w:id="46" w:name="_Toc211253396"/>
      <w:bookmarkStart w:id="47" w:name="_Toc211253397"/>
      <w:bookmarkStart w:id="48" w:name="_Toc211253398"/>
      <w:bookmarkStart w:id="49" w:name="_Toc211253399"/>
      <w:bookmarkStart w:id="50" w:name="_Toc211253400"/>
      <w:bookmarkStart w:id="51" w:name="_Toc214350516"/>
      <w:bookmarkEnd w:id="45"/>
      <w:bookmarkEnd w:id="46"/>
      <w:bookmarkEnd w:id="47"/>
      <w:bookmarkEnd w:id="48"/>
      <w:bookmarkEnd w:id="49"/>
      <w:bookmarkEnd w:id="50"/>
      <w:commentRangeStart w:id="52"/>
      <w:commentRangeStart w:id="53"/>
      <w:r>
        <w:t>Test flow</w:t>
      </w:r>
      <w:bookmarkEnd w:id="38"/>
      <w:bookmarkEnd w:id="39"/>
      <w:bookmarkEnd w:id="40"/>
      <w:bookmarkEnd w:id="51"/>
      <w:commentRangeEnd w:id="52"/>
      <w:r w:rsidR="000C1890">
        <w:rPr>
          <w:rStyle w:val="CommentReference"/>
          <w:sz w:val="24"/>
        </w:rPr>
        <w:commentReference w:id="52"/>
      </w:r>
      <w:commentRangeEnd w:id="53"/>
      <w:r w:rsidR="00BD00E2">
        <w:rPr>
          <w:rStyle w:val="CommentReference"/>
          <w:sz w:val="24"/>
        </w:rPr>
        <w:commentReference w:id="53"/>
      </w:r>
    </w:p>
    <w:p w14:paraId="1E2F3EDC" w14:textId="620697B0" w:rsidR="00DB7180" w:rsidRDefault="00DB7180" w:rsidP="00DB7180">
      <w:pPr>
        <w:rPr>
          <w:lang w:val="en-US"/>
        </w:rPr>
      </w:pPr>
      <w:r>
        <w:rPr>
          <w:lang w:val="en-US"/>
        </w:rPr>
        <w:t>This section defines the test flow that every part will follow. For the production testing of the serializer chip (MAG-CXP00002-NP) itself the test flow is given in</w:t>
      </w:r>
      <w:r w:rsidR="009B54AC">
        <w:rPr>
          <w:lang w:val="en-US"/>
        </w:rPr>
        <w:t xml:space="preserve"> </w:t>
      </w:r>
      <w:r w:rsidR="009B54AC">
        <w:rPr>
          <w:lang w:val="en-US"/>
        </w:rPr>
        <w:fldChar w:fldCharType="begin"/>
      </w:r>
      <w:r w:rsidR="009B54AC">
        <w:rPr>
          <w:lang w:val="en-US"/>
        </w:rPr>
        <w:instrText xml:space="preserve"> REF _Ref214350616 \h </w:instrText>
      </w:r>
      <w:r w:rsidR="009B54AC">
        <w:rPr>
          <w:lang w:val="en-US"/>
        </w:rPr>
      </w:r>
      <w:r w:rsidR="009B54AC">
        <w:rPr>
          <w:lang w:val="en-US"/>
        </w:rPr>
        <w:fldChar w:fldCharType="separate"/>
      </w:r>
      <w:r w:rsidR="00AA08B9">
        <w:t xml:space="preserve">Figure </w:t>
      </w:r>
      <w:r w:rsidR="00AA08B9">
        <w:rPr>
          <w:noProof/>
        </w:rPr>
        <w:t>1</w:t>
      </w:r>
      <w:r w:rsidR="009B54AC">
        <w:rPr>
          <w:lang w:val="en-US"/>
        </w:rPr>
        <w:fldChar w:fldCharType="end"/>
      </w:r>
      <w:r>
        <w:rPr>
          <w:lang w:val="en-US"/>
        </w:rPr>
        <w:t xml:space="preserve">. The test flow for the VIS PCB is given in </w:t>
      </w:r>
      <w:r>
        <w:rPr>
          <w:lang w:val="en-US"/>
        </w:rPr>
        <w:fldChar w:fldCharType="begin"/>
      </w:r>
      <w:r>
        <w:rPr>
          <w:lang w:val="en-US"/>
        </w:rPr>
        <w:instrText xml:space="preserve"> REF _Ref201753856 \h </w:instrText>
      </w:r>
      <w:r>
        <w:rPr>
          <w:lang w:val="en-US"/>
        </w:rPr>
      </w:r>
      <w:r>
        <w:rPr>
          <w:lang w:val="en-US"/>
        </w:rPr>
        <w:fldChar w:fldCharType="separate"/>
      </w:r>
      <w:r w:rsidR="00AA08B9">
        <w:t xml:space="preserve">Figure </w:t>
      </w:r>
      <w:r w:rsidR="00AA08B9">
        <w:rPr>
          <w:noProof/>
        </w:rPr>
        <w:t>2</w:t>
      </w:r>
      <w:r>
        <w:rPr>
          <w:lang w:val="en-US"/>
        </w:rPr>
        <w:fldChar w:fldCharType="end"/>
      </w:r>
      <w:r>
        <w:rPr>
          <w:lang w:val="en-US"/>
        </w:rPr>
        <w:t>.</w:t>
      </w:r>
    </w:p>
    <w:p w14:paraId="158B2EDA" w14:textId="12C97222" w:rsidR="00DB7180" w:rsidRDefault="00DB7180" w:rsidP="00DB7180">
      <w:pPr>
        <w:rPr>
          <w:lang w:val="en-US"/>
        </w:rPr>
      </w:pPr>
      <w:r>
        <w:rPr>
          <w:lang w:val="en-US"/>
        </w:rPr>
        <w:fldChar w:fldCharType="begin"/>
      </w:r>
      <w:r>
        <w:rPr>
          <w:lang w:val="en-US"/>
        </w:rPr>
        <w:instrText xml:space="preserve"> REF _Ref202263315 \h </w:instrText>
      </w:r>
      <w:r>
        <w:rPr>
          <w:lang w:val="en-US"/>
        </w:rPr>
      </w:r>
      <w:r>
        <w:rPr>
          <w:lang w:val="en-US"/>
        </w:rPr>
        <w:fldChar w:fldCharType="separate"/>
      </w:r>
      <w:r w:rsidR="00AA08B9">
        <w:t xml:space="preserve">Figure </w:t>
      </w:r>
      <w:r w:rsidR="00AA08B9">
        <w:rPr>
          <w:noProof/>
        </w:rPr>
        <w:t>3</w:t>
      </w:r>
      <w:r>
        <w:rPr>
          <w:lang w:val="en-US"/>
        </w:rPr>
        <w:fldChar w:fldCharType="end"/>
      </w:r>
      <w:r>
        <w:rPr>
          <w:lang w:val="en-US"/>
        </w:rPr>
        <w:t xml:space="preserve"> shows the test flow of the chip (MAG-CXP00002-NP) that needs to be followed during characterization of the product.  </w:t>
      </w:r>
      <w:r>
        <w:rPr>
          <w:lang w:val="en-US"/>
        </w:rPr>
        <w:fldChar w:fldCharType="begin"/>
      </w:r>
      <w:r>
        <w:rPr>
          <w:lang w:val="en-US"/>
        </w:rPr>
        <w:instrText xml:space="preserve"> REF _Ref202263317 \h </w:instrText>
      </w:r>
      <w:r>
        <w:rPr>
          <w:lang w:val="en-US"/>
        </w:rPr>
      </w:r>
      <w:r>
        <w:rPr>
          <w:lang w:val="en-US"/>
        </w:rPr>
        <w:fldChar w:fldCharType="separate"/>
      </w:r>
      <w:r w:rsidR="00AA08B9">
        <w:t xml:space="preserve">Figure </w:t>
      </w:r>
      <w:r w:rsidR="00AA08B9">
        <w:rPr>
          <w:noProof/>
        </w:rPr>
        <w:t>4</w:t>
      </w:r>
      <w:r>
        <w:rPr>
          <w:lang w:val="en-US"/>
        </w:rPr>
        <w:fldChar w:fldCharType="end"/>
      </w:r>
      <w:r>
        <w:rPr>
          <w:lang w:val="en-US"/>
        </w:rPr>
        <w:t xml:space="preserve"> shows the test flow for the qualification testing of the chip (MAG-CXP00002-NP).</w:t>
      </w:r>
    </w:p>
    <w:p w14:paraId="17912C20" w14:textId="77777777" w:rsidR="00DB7180" w:rsidRPr="0073487B" w:rsidRDefault="00DB7180" w:rsidP="00DB7180"/>
    <w:p w14:paraId="375693AE" w14:textId="017EB463" w:rsidR="00DB7180" w:rsidRDefault="00003503" w:rsidP="00DB7180">
      <w:pPr>
        <w:pStyle w:val="Figure"/>
      </w:pPr>
      <w:r>
        <w:lastRenderedPageBreak/>
        <w:drawing>
          <wp:inline distT="0" distB="0" distL="0" distR="0" wp14:anchorId="74DAEB57" wp14:editId="56F2E4FD">
            <wp:extent cx="3448050" cy="3524250"/>
            <wp:effectExtent l="0" t="0" r="0" b="0"/>
            <wp:docPr id="1826685039" name="Picture 4" descr="A diagram of a product assembl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85039" name="Picture 4" descr="A diagram of a product assembly&#10;&#10;AI-generated content may be incorrect."/>
                    <pic:cNvPicPr/>
                  </pic:nvPicPr>
                  <pic:blipFill>
                    <a:blip r:embed="rId21"/>
                    <a:stretch>
                      <a:fillRect/>
                    </a:stretch>
                  </pic:blipFill>
                  <pic:spPr>
                    <a:xfrm>
                      <a:off x="0" y="0"/>
                      <a:ext cx="3448050" cy="3524250"/>
                    </a:xfrm>
                    <a:prstGeom prst="rect">
                      <a:avLst/>
                    </a:prstGeom>
                  </pic:spPr>
                </pic:pic>
              </a:graphicData>
            </a:graphic>
          </wp:inline>
        </w:drawing>
      </w:r>
    </w:p>
    <w:p w14:paraId="0F6C3BB4" w14:textId="74F012DE" w:rsidR="00DB7180" w:rsidRDefault="00DB7180" w:rsidP="00DB7180">
      <w:pPr>
        <w:pStyle w:val="Caption"/>
      </w:pPr>
      <w:bookmarkStart w:id="54" w:name="_Ref214350616"/>
      <w:bookmarkStart w:id="55" w:name="_Toc201753747"/>
      <w:bookmarkStart w:id="56" w:name="_Toc214350568"/>
      <w:r>
        <w:t xml:space="preserve">Figure </w:t>
      </w:r>
      <w:r>
        <w:fldChar w:fldCharType="begin"/>
      </w:r>
      <w:r>
        <w:instrText xml:space="preserve"> SEQ Figure \* ARABIC </w:instrText>
      </w:r>
      <w:r>
        <w:fldChar w:fldCharType="separate"/>
      </w:r>
      <w:r w:rsidR="00AA08B9">
        <w:rPr>
          <w:noProof/>
        </w:rPr>
        <w:t>1</w:t>
      </w:r>
      <w:r>
        <w:fldChar w:fldCharType="end"/>
      </w:r>
      <w:bookmarkEnd w:id="54"/>
      <w:r>
        <w:t>: MAG-</w:t>
      </w:r>
      <w:r w:rsidR="00003503">
        <w:t>CXP00002</w:t>
      </w:r>
      <w:r>
        <w:t>-N</w:t>
      </w:r>
      <w:r w:rsidR="00003503">
        <w:t>P</w:t>
      </w:r>
      <w:r>
        <w:t xml:space="preserve"> production test flow</w:t>
      </w:r>
      <w:bookmarkEnd w:id="55"/>
      <w:bookmarkEnd w:id="56"/>
    </w:p>
    <w:p w14:paraId="463B126D" w14:textId="7D63B178" w:rsidR="00DB7180" w:rsidRDefault="00003503" w:rsidP="00DD1451">
      <w:pPr>
        <w:pStyle w:val="Figure"/>
      </w:pPr>
      <w:r>
        <w:lastRenderedPageBreak/>
        <w:br w:type="textWrapping" w:clear="all"/>
      </w:r>
      <w:r w:rsidR="00DD1451">
        <w:drawing>
          <wp:inline distT="0" distB="0" distL="0" distR="0" wp14:anchorId="749C42E0" wp14:editId="4E8D99C6">
            <wp:extent cx="1162050" cy="4591050"/>
            <wp:effectExtent l="0" t="0" r="0" b="0"/>
            <wp:docPr id="417805637" name="Picture 5" descr="A diagram of v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05637" name="Picture 5" descr="A diagram of vis&#10;&#10;AI-generated content may be incorrect."/>
                    <pic:cNvPicPr/>
                  </pic:nvPicPr>
                  <pic:blipFill>
                    <a:blip r:embed="rId22"/>
                    <a:stretch>
                      <a:fillRect/>
                    </a:stretch>
                  </pic:blipFill>
                  <pic:spPr>
                    <a:xfrm>
                      <a:off x="0" y="0"/>
                      <a:ext cx="1162050" cy="4591050"/>
                    </a:xfrm>
                    <a:prstGeom prst="rect">
                      <a:avLst/>
                    </a:prstGeom>
                  </pic:spPr>
                </pic:pic>
              </a:graphicData>
            </a:graphic>
          </wp:inline>
        </w:drawing>
      </w:r>
    </w:p>
    <w:p w14:paraId="633EB59D" w14:textId="548120FC" w:rsidR="00DB7180" w:rsidRPr="00395536" w:rsidRDefault="00DB7180" w:rsidP="00DB7180">
      <w:pPr>
        <w:pStyle w:val="Caption"/>
      </w:pPr>
      <w:bookmarkStart w:id="57" w:name="_Ref201753856"/>
      <w:bookmarkStart w:id="58" w:name="_Toc201753748"/>
      <w:bookmarkStart w:id="59" w:name="_Toc214350569"/>
      <w:r>
        <w:t xml:space="preserve">Figure </w:t>
      </w:r>
      <w:r>
        <w:fldChar w:fldCharType="begin"/>
      </w:r>
      <w:r>
        <w:instrText xml:space="preserve"> SEQ Figure \* ARABIC </w:instrText>
      </w:r>
      <w:r>
        <w:fldChar w:fldCharType="separate"/>
      </w:r>
      <w:r w:rsidR="00AA08B9">
        <w:rPr>
          <w:noProof/>
        </w:rPr>
        <w:t>2</w:t>
      </w:r>
      <w:r>
        <w:fldChar w:fldCharType="end"/>
      </w:r>
      <w:bookmarkEnd w:id="57"/>
      <w:r>
        <w:t>: MAG-VIS400</w:t>
      </w:r>
      <w:r w:rsidR="00DD1451">
        <w:t>3</w:t>
      </w:r>
      <w:r>
        <w:t>x-N production test flow</w:t>
      </w:r>
      <w:bookmarkEnd w:id="58"/>
      <w:bookmarkEnd w:id="59"/>
    </w:p>
    <w:p w14:paraId="77CA35F4" w14:textId="6097F2CC" w:rsidR="00DB7180" w:rsidRDefault="00CB595B" w:rsidP="00DB7180">
      <w:pPr>
        <w:keepNext/>
        <w:jc w:val="center"/>
      </w:pPr>
      <w:r>
        <w:rPr>
          <w:noProof/>
        </w:rPr>
        <w:lastRenderedPageBreak/>
        <w:drawing>
          <wp:inline distT="0" distB="0" distL="0" distR="0" wp14:anchorId="3E5267B2" wp14:editId="58B0E76D">
            <wp:extent cx="1162050" cy="4210050"/>
            <wp:effectExtent l="0" t="0" r="0" b="0"/>
            <wp:docPr id="691108272" name="Picture 6" descr="A diagram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08272" name="Picture 6" descr="A diagram of a chart&#10;&#10;AI-generated content may be incorrect."/>
                    <pic:cNvPicPr/>
                  </pic:nvPicPr>
                  <pic:blipFill>
                    <a:blip r:embed="rId23"/>
                    <a:stretch>
                      <a:fillRect/>
                    </a:stretch>
                  </pic:blipFill>
                  <pic:spPr>
                    <a:xfrm>
                      <a:off x="0" y="0"/>
                      <a:ext cx="1162050" cy="4210050"/>
                    </a:xfrm>
                    <a:prstGeom prst="rect">
                      <a:avLst/>
                    </a:prstGeom>
                  </pic:spPr>
                </pic:pic>
              </a:graphicData>
            </a:graphic>
          </wp:inline>
        </w:drawing>
      </w:r>
    </w:p>
    <w:p w14:paraId="2384BD64" w14:textId="5157BFF7" w:rsidR="00DB7180" w:rsidRDefault="00DB7180" w:rsidP="00DB7180">
      <w:pPr>
        <w:pStyle w:val="Caption"/>
      </w:pPr>
      <w:bookmarkStart w:id="60" w:name="_Ref202263315"/>
      <w:bookmarkStart w:id="61" w:name="_Toc214350570"/>
      <w:r>
        <w:t xml:space="preserve">Figure </w:t>
      </w:r>
      <w:r>
        <w:fldChar w:fldCharType="begin"/>
      </w:r>
      <w:r>
        <w:instrText xml:space="preserve"> SEQ Figure \* ARABIC </w:instrText>
      </w:r>
      <w:r>
        <w:fldChar w:fldCharType="separate"/>
      </w:r>
      <w:r w:rsidR="00AA08B9">
        <w:rPr>
          <w:noProof/>
        </w:rPr>
        <w:t>3</w:t>
      </w:r>
      <w:r>
        <w:fldChar w:fldCharType="end"/>
      </w:r>
      <w:bookmarkEnd w:id="60"/>
      <w:r>
        <w:t>: MAG-</w:t>
      </w:r>
      <w:r w:rsidR="00CB595B">
        <w:t>CXP</w:t>
      </w:r>
      <w:r>
        <w:t>00</w:t>
      </w:r>
      <w:r w:rsidR="00CB595B">
        <w:t>002</w:t>
      </w:r>
      <w:r>
        <w:t>-N</w:t>
      </w:r>
      <w:r w:rsidR="00CB595B">
        <w:t>P</w:t>
      </w:r>
      <w:r>
        <w:t xml:space="preserve"> characterization test flow</w:t>
      </w:r>
      <w:bookmarkEnd w:id="61"/>
    </w:p>
    <w:p w14:paraId="38E9613F" w14:textId="77777777" w:rsidR="00DB7180" w:rsidRPr="00310E4A" w:rsidRDefault="00DB7180" w:rsidP="00DB7180">
      <w:pPr>
        <w:pStyle w:val="Caption"/>
        <w:jc w:val="both"/>
      </w:pPr>
    </w:p>
    <w:p w14:paraId="6C447CC9" w14:textId="13365874" w:rsidR="00DB7180" w:rsidRDefault="008D5BF6" w:rsidP="00DB7180">
      <w:pPr>
        <w:keepNext/>
        <w:jc w:val="center"/>
      </w:pPr>
      <w:r>
        <w:rPr>
          <w:noProof/>
        </w:rPr>
        <w:lastRenderedPageBreak/>
        <w:drawing>
          <wp:inline distT="0" distB="0" distL="0" distR="0" wp14:anchorId="63950CA8" wp14:editId="19B76820">
            <wp:extent cx="4591050" cy="5353050"/>
            <wp:effectExtent l="0" t="0" r="0" b="0"/>
            <wp:docPr id="731450973" name="Picture 7" descr="A diagram of a device assembl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50973" name="Picture 7" descr="A diagram of a device assembly&#10;&#10;AI-generated content may be incorrect."/>
                    <pic:cNvPicPr/>
                  </pic:nvPicPr>
                  <pic:blipFill>
                    <a:blip r:embed="rId24"/>
                    <a:stretch>
                      <a:fillRect/>
                    </a:stretch>
                  </pic:blipFill>
                  <pic:spPr>
                    <a:xfrm>
                      <a:off x="0" y="0"/>
                      <a:ext cx="4591050" cy="5353050"/>
                    </a:xfrm>
                    <a:prstGeom prst="rect">
                      <a:avLst/>
                    </a:prstGeom>
                  </pic:spPr>
                </pic:pic>
              </a:graphicData>
            </a:graphic>
          </wp:inline>
        </w:drawing>
      </w:r>
    </w:p>
    <w:p w14:paraId="1A740F20" w14:textId="075952A4" w:rsidR="00DB7180" w:rsidRPr="00EF67CC" w:rsidRDefault="00DB7180" w:rsidP="00DB7180">
      <w:pPr>
        <w:pStyle w:val="Caption"/>
      </w:pPr>
      <w:bookmarkStart w:id="62" w:name="_Ref202263317"/>
      <w:bookmarkStart w:id="63" w:name="_Toc214350571"/>
      <w:r>
        <w:t xml:space="preserve">Figure </w:t>
      </w:r>
      <w:r>
        <w:fldChar w:fldCharType="begin"/>
      </w:r>
      <w:r>
        <w:instrText xml:space="preserve"> SEQ Figure \* ARABIC </w:instrText>
      </w:r>
      <w:r>
        <w:fldChar w:fldCharType="separate"/>
      </w:r>
      <w:r w:rsidR="00AA08B9">
        <w:rPr>
          <w:noProof/>
        </w:rPr>
        <w:t>4</w:t>
      </w:r>
      <w:r>
        <w:fldChar w:fldCharType="end"/>
      </w:r>
      <w:bookmarkEnd w:id="62"/>
      <w:r>
        <w:t>: MAG-</w:t>
      </w:r>
      <w:r w:rsidR="008D5BF6">
        <w:t>CXP00002</w:t>
      </w:r>
      <w:r>
        <w:t>-N</w:t>
      </w:r>
      <w:r w:rsidR="008D5BF6">
        <w:t>P</w:t>
      </w:r>
      <w:r>
        <w:t xml:space="preserve"> qualification test flow</w:t>
      </w:r>
      <w:bookmarkEnd w:id="63"/>
    </w:p>
    <w:p w14:paraId="6D5F2E69" w14:textId="77777777" w:rsidR="001474A3" w:rsidRDefault="001474A3" w:rsidP="002D5309">
      <w:pPr>
        <w:pStyle w:val="Heading2"/>
      </w:pPr>
      <w:bookmarkStart w:id="64" w:name="_Toc211253402"/>
      <w:bookmarkStart w:id="65" w:name="_Toc211253403"/>
      <w:bookmarkStart w:id="66" w:name="_Toc211253404"/>
      <w:bookmarkStart w:id="67" w:name="_Toc211253405"/>
      <w:bookmarkStart w:id="68" w:name="_Toc211253406"/>
      <w:bookmarkStart w:id="69" w:name="_Toc131774879"/>
      <w:bookmarkStart w:id="70" w:name="_Toc214350517"/>
      <w:bookmarkEnd w:id="64"/>
      <w:bookmarkEnd w:id="65"/>
      <w:bookmarkEnd w:id="66"/>
      <w:bookmarkEnd w:id="67"/>
      <w:bookmarkEnd w:id="68"/>
      <w:r>
        <w:t>Test sequence</w:t>
      </w:r>
      <w:bookmarkEnd w:id="69"/>
      <w:bookmarkEnd w:id="70"/>
    </w:p>
    <w:p w14:paraId="4A5528BE" w14:textId="7F79F528" w:rsidR="00283777" w:rsidRPr="00283777" w:rsidRDefault="00283777" w:rsidP="004544DF">
      <w:r>
        <w:fldChar w:fldCharType="begin"/>
      </w:r>
      <w:r>
        <w:instrText xml:space="preserve"> REF _Ref189038013 \h </w:instrText>
      </w:r>
      <w:r>
        <w:fldChar w:fldCharType="separate"/>
      </w:r>
      <w:r w:rsidR="00AA08B9">
        <w:t xml:space="preserve">Table </w:t>
      </w:r>
      <w:r w:rsidR="00AA08B9">
        <w:rPr>
          <w:noProof/>
        </w:rPr>
        <w:t>3</w:t>
      </w:r>
      <w:r>
        <w:fldChar w:fldCharType="end"/>
      </w:r>
      <w:r w:rsidRPr="00283777">
        <w:t xml:space="preserve"> provides an overview of the various tests conducted at each test stage and outlines the correct test sequence, which should be followed from top to bottom.</w:t>
      </w:r>
    </w:p>
    <w:p w14:paraId="76CBF8A6" w14:textId="7C1B5AF8" w:rsidR="004544DF" w:rsidRDefault="004544DF" w:rsidP="004544DF">
      <w:pPr>
        <w:pStyle w:val="Caption"/>
        <w:keepNext/>
      </w:pPr>
      <w:bookmarkStart w:id="71" w:name="_Ref189038013"/>
      <w:bookmarkStart w:id="72" w:name="_Toc131774969"/>
      <w:bookmarkStart w:id="73" w:name="_Toc214350576"/>
      <w:r>
        <w:t xml:space="preserve">Table </w:t>
      </w:r>
      <w:r>
        <w:fldChar w:fldCharType="begin"/>
      </w:r>
      <w:r>
        <w:instrText xml:space="preserve"> SEQ Table \* ARABIC </w:instrText>
      </w:r>
      <w:r>
        <w:fldChar w:fldCharType="separate"/>
      </w:r>
      <w:r w:rsidR="00AA08B9">
        <w:rPr>
          <w:noProof/>
        </w:rPr>
        <w:t>3</w:t>
      </w:r>
      <w:r>
        <w:fldChar w:fldCharType="end"/>
      </w:r>
      <w:bookmarkEnd w:id="71"/>
      <w:r>
        <w:t>: Test sequence</w:t>
      </w:r>
      <w:bookmarkEnd w:id="72"/>
      <w:r w:rsidR="00A44BA7">
        <w:t xml:space="preserve"> per </w:t>
      </w:r>
      <w:r w:rsidR="00FF1A31">
        <w:t>test stage</w:t>
      </w:r>
      <w:bookmarkEnd w:id="73"/>
    </w:p>
    <w:tbl>
      <w:tblPr>
        <w:tblStyle w:val="GridTable4-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2"/>
        <w:gridCol w:w="710"/>
        <w:gridCol w:w="729"/>
        <w:gridCol w:w="794"/>
        <w:gridCol w:w="639"/>
        <w:gridCol w:w="3255"/>
      </w:tblGrid>
      <w:tr w:rsidR="008F1D02" w14:paraId="4112EFB6" w14:textId="77777777" w:rsidTr="00FD2EF2">
        <w:trPr>
          <w:cnfStyle w:val="100000000000" w:firstRow="1" w:lastRow="0" w:firstColumn="0" w:lastColumn="0" w:oddVBand="0" w:evenVBand="0" w:oddHBand="0"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350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C5D91F3" w14:textId="29FB8634" w:rsidR="008F1D02" w:rsidRDefault="008F1D02" w:rsidP="00A40224">
            <w:pPr>
              <w:pStyle w:val="Table-small"/>
            </w:pPr>
            <w:r>
              <w:t xml:space="preserve">Test </w:t>
            </w:r>
          </w:p>
        </w:tc>
        <w:tc>
          <w:tcPr>
            <w:tcW w:w="71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437ECEF" w14:textId="754E30E8" w:rsidR="008F1D02" w:rsidRDefault="008F1D02" w:rsidP="00A40224">
            <w:pPr>
              <w:pStyle w:val="Table-small"/>
              <w:jc w:val="center"/>
              <w:cnfStyle w:val="100000000000" w:firstRow="1" w:lastRow="0" w:firstColumn="0" w:lastColumn="0" w:oddVBand="0" w:evenVBand="0" w:oddHBand="0" w:evenHBand="0" w:firstRowFirstColumn="0" w:firstRowLastColumn="0" w:lastRowFirstColumn="0" w:lastRowLastColumn="0"/>
            </w:pPr>
            <w:r>
              <w:t>TRIM</w:t>
            </w:r>
          </w:p>
        </w:tc>
        <w:tc>
          <w:tcPr>
            <w:tcW w:w="729"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CDBFA26" w14:textId="253A6326" w:rsidR="008F1D02" w:rsidRDefault="008F1D02" w:rsidP="00A40224">
            <w:pPr>
              <w:pStyle w:val="Table-small"/>
              <w:jc w:val="center"/>
              <w:cnfStyle w:val="100000000000" w:firstRow="1" w:lastRow="0" w:firstColumn="0" w:lastColumn="0" w:oddVBand="0" w:evenVBand="0" w:oddHBand="0" w:evenHBand="0" w:firstRowFirstColumn="0" w:firstRowLastColumn="0" w:lastRowFirstColumn="0" w:lastRowLastColumn="0"/>
            </w:pPr>
            <w:r>
              <w:t>FT</w:t>
            </w:r>
          </w:p>
        </w:tc>
        <w:tc>
          <w:tcPr>
            <w:tcW w:w="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2509D33" w14:textId="23F5894A" w:rsidR="008F1D02" w:rsidRDefault="008F1D02" w:rsidP="00A40224">
            <w:pPr>
              <w:pStyle w:val="Table-small"/>
              <w:jc w:val="center"/>
              <w:cnfStyle w:val="100000000000" w:firstRow="1" w:lastRow="0" w:firstColumn="0" w:lastColumn="0" w:oddVBand="0" w:evenVBand="0" w:oddHBand="0" w:evenHBand="0" w:firstRowFirstColumn="0" w:firstRowLastColumn="0" w:lastRowFirstColumn="0" w:lastRowLastColumn="0"/>
            </w:pPr>
            <w:r>
              <w:t>CHAR</w:t>
            </w:r>
          </w:p>
        </w:tc>
        <w:tc>
          <w:tcPr>
            <w:tcW w:w="639"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FE06F40" w14:textId="3F4996AF" w:rsidR="008F1D02" w:rsidRDefault="008F1D02" w:rsidP="00BE6C7F">
            <w:pPr>
              <w:pStyle w:val="Table-small"/>
              <w:jc w:val="center"/>
              <w:cnfStyle w:val="100000000000" w:firstRow="1" w:lastRow="0" w:firstColumn="0" w:lastColumn="0" w:oddVBand="0" w:evenVBand="0" w:oddHBand="0" w:evenHBand="0" w:firstRowFirstColumn="0" w:firstRowLastColumn="0" w:lastRowFirstColumn="0" w:lastRowLastColumn="0"/>
            </w:pPr>
            <w:r>
              <w:t>VIS</w:t>
            </w:r>
          </w:p>
        </w:tc>
        <w:tc>
          <w:tcPr>
            <w:tcW w:w="325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62E161B" w14:textId="02DBDE2B" w:rsidR="008F1D02" w:rsidRDefault="008F1D02" w:rsidP="00A40224">
            <w:pPr>
              <w:pStyle w:val="Table-small"/>
              <w:cnfStyle w:val="100000000000" w:firstRow="1" w:lastRow="0" w:firstColumn="0" w:lastColumn="0" w:oddVBand="0" w:evenVBand="0" w:oddHBand="0" w:evenHBand="0" w:firstRowFirstColumn="0" w:firstRowLastColumn="0" w:lastRowFirstColumn="0" w:lastRowLastColumn="0"/>
            </w:pPr>
            <w:r>
              <w:t>Comments</w:t>
            </w:r>
          </w:p>
        </w:tc>
      </w:tr>
      <w:tr w:rsidR="008F1D02" w14:paraId="54ECFC53" w14:textId="77777777" w:rsidTr="00FD2EF2">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3502" w:type="dxa"/>
          </w:tcPr>
          <w:p w14:paraId="50DD709B" w14:textId="07357D69" w:rsidR="008F1D02" w:rsidRPr="00A64CD2" w:rsidRDefault="008F1D02" w:rsidP="00CD33ED">
            <w:pPr>
              <w:pStyle w:val="Table-small"/>
              <w:rPr>
                <w:b w:val="0"/>
                <w:bCs w:val="0"/>
              </w:rPr>
            </w:pPr>
            <w:r>
              <w:fldChar w:fldCharType="begin"/>
            </w:r>
            <w:r>
              <w:instrText xml:space="preserve"> </w:instrText>
            </w:r>
            <w:r>
              <w:rPr>
                <w:b w:val="0"/>
                <w:bCs w:val="0"/>
              </w:rPr>
              <w:instrText xml:space="preserve">REF </w:instrText>
            </w:r>
            <w:r>
              <w:instrText xml:space="preserve">_Ref207890462 \h </w:instrText>
            </w:r>
            <w:r w:rsidR="00737144">
              <w:instrText xml:space="preserve"> \* MERGEFORMAT </w:instrText>
            </w:r>
            <w:r>
              <w:fldChar w:fldCharType="separate"/>
            </w:r>
            <w:r w:rsidR="00AA08B9">
              <w:t>T0001: Continuity Test</w:t>
            </w:r>
            <w:r>
              <w:fldChar w:fldCharType="end"/>
            </w:r>
          </w:p>
        </w:tc>
        <w:tc>
          <w:tcPr>
            <w:tcW w:w="710" w:type="dxa"/>
          </w:tcPr>
          <w:p w14:paraId="601D544B" w14:textId="5311F9A8" w:rsidR="008F1D02" w:rsidRDefault="008F1D02" w:rsidP="00CD33ED">
            <w:pPr>
              <w:pStyle w:val="Table-small"/>
              <w:jc w:val="center"/>
              <w:cnfStyle w:val="000000100000" w:firstRow="0" w:lastRow="0" w:firstColumn="0" w:lastColumn="0" w:oddVBand="0" w:evenVBand="0" w:oddHBand="1" w:evenHBand="0" w:firstRowFirstColumn="0" w:firstRowLastColumn="0" w:lastRowFirstColumn="0" w:lastRowLastColumn="0"/>
            </w:pPr>
            <w:r>
              <w:t>X</w:t>
            </w:r>
          </w:p>
        </w:tc>
        <w:tc>
          <w:tcPr>
            <w:tcW w:w="729" w:type="dxa"/>
          </w:tcPr>
          <w:p w14:paraId="7D5B87EE" w14:textId="65E994D9" w:rsidR="008F1D02" w:rsidRDefault="008F1D02" w:rsidP="00CD33ED">
            <w:pPr>
              <w:pStyle w:val="Table-small"/>
              <w:jc w:val="center"/>
              <w:cnfStyle w:val="000000100000" w:firstRow="0" w:lastRow="0" w:firstColumn="0" w:lastColumn="0" w:oddVBand="0" w:evenVBand="0" w:oddHBand="1" w:evenHBand="0" w:firstRowFirstColumn="0" w:firstRowLastColumn="0" w:lastRowFirstColumn="0" w:lastRowLastColumn="0"/>
            </w:pPr>
            <w:r>
              <w:t>X</w:t>
            </w:r>
          </w:p>
        </w:tc>
        <w:tc>
          <w:tcPr>
            <w:tcW w:w="0" w:type="dxa"/>
          </w:tcPr>
          <w:p w14:paraId="57CCA178" w14:textId="0EC47A84" w:rsidR="008F1D02" w:rsidRDefault="008F1D02" w:rsidP="00CD33ED">
            <w:pPr>
              <w:pStyle w:val="Table-small"/>
              <w:jc w:val="center"/>
              <w:cnfStyle w:val="000000100000" w:firstRow="0" w:lastRow="0" w:firstColumn="0" w:lastColumn="0" w:oddVBand="0" w:evenVBand="0" w:oddHBand="1" w:evenHBand="0" w:firstRowFirstColumn="0" w:firstRowLastColumn="0" w:lastRowFirstColumn="0" w:lastRowLastColumn="0"/>
            </w:pPr>
            <w:r>
              <w:t>X</w:t>
            </w:r>
          </w:p>
        </w:tc>
        <w:tc>
          <w:tcPr>
            <w:tcW w:w="639" w:type="dxa"/>
          </w:tcPr>
          <w:p w14:paraId="4C3BE070" w14:textId="77777777" w:rsidR="008F1D02" w:rsidRDefault="008F1D02" w:rsidP="00BE6C7F">
            <w:pPr>
              <w:pStyle w:val="Table-small"/>
              <w:jc w:val="center"/>
              <w:cnfStyle w:val="000000100000" w:firstRow="0" w:lastRow="0" w:firstColumn="0" w:lastColumn="0" w:oddVBand="0" w:evenVBand="0" w:oddHBand="1" w:evenHBand="0" w:firstRowFirstColumn="0" w:firstRowLastColumn="0" w:lastRowFirstColumn="0" w:lastRowLastColumn="0"/>
            </w:pPr>
          </w:p>
        </w:tc>
        <w:tc>
          <w:tcPr>
            <w:tcW w:w="3255" w:type="dxa"/>
          </w:tcPr>
          <w:p w14:paraId="642AB19F" w14:textId="4569A3A1" w:rsidR="008F1D02" w:rsidRDefault="008F1D02" w:rsidP="00CD33ED">
            <w:pPr>
              <w:pStyle w:val="Table-small"/>
              <w:cnfStyle w:val="000000100000" w:firstRow="0" w:lastRow="0" w:firstColumn="0" w:lastColumn="0" w:oddVBand="0" w:evenVBand="0" w:oddHBand="1" w:evenHBand="0" w:firstRowFirstColumn="0" w:firstRowLastColumn="0" w:lastRowFirstColumn="0" w:lastRowLastColumn="0"/>
            </w:pPr>
          </w:p>
        </w:tc>
      </w:tr>
      <w:tr w:rsidR="008F1D02" w14:paraId="59CEBAC8" w14:textId="77777777" w:rsidTr="00FD2EF2">
        <w:trPr>
          <w:trHeight w:val="275"/>
        </w:trPr>
        <w:tc>
          <w:tcPr>
            <w:cnfStyle w:val="001000000000" w:firstRow="0" w:lastRow="0" w:firstColumn="1" w:lastColumn="0" w:oddVBand="0" w:evenVBand="0" w:oddHBand="0" w:evenHBand="0" w:firstRowFirstColumn="0" w:firstRowLastColumn="0" w:lastRowFirstColumn="0" w:lastRowLastColumn="0"/>
            <w:tcW w:w="3502" w:type="dxa"/>
          </w:tcPr>
          <w:p w14:paraId="6C597A25" w14:textId="69D3EB84" w:rsidR="008F1D02" w:rsidRDefault="008F1D02" w:rsidP="00CD33ED">
            <w:pPr>
              <w:pStyle w:val="Table-small"/>
            </w:pPr>
            <w:r>
              <w:fldChar w:fldCharType="begin"/>
            </w:r>
            <w:r>
              <w:rPr>
                <w:b w:val="0"/>
                <w:bCs w:val="0"/>
              </w:rPr>
              <w:instrText xml:space="preserve"> </w:instrText>
            </w:r>
            <w:r>
              <w:instrText xml:space="preserve">REF </w:instrText>
            </w:r>
            <w:r>
              <w:rPr>
                <w:b w:val="0"/>
                <w:bCs w:val="0"/>
              </w:rPr>
              <w:instrText xml:space="preserve">_Ref207890474 \h </w:instrText>
            </w:r>
            <w:r w:rsidR="00737144">
              <w:instrText xml:space="preserve"> \* MERGEFORMAT </w:instrText>
            </w:r>
            <w:r>
              <w:fldChar w:fldCharType="separate"/>
            </w:r>
            <w:r w:rsidR="00AA08B9">
              <w:t>T0002: Power Short</w:t>
            </w:r>
            <w:r>
              <w:fldChar w:fldCharType="end"/>
            </w:r>
          </w:p>
        </w:tc>
        <w:tc>
          <w:tcPr>
            <w:tcW w:w="710" w:type="dxa"/>
          </w:tcPr>
          <w:p w14:paraId="2071D449" w14:textId="643D1E40" w:rsidR="008F1D02" w:rsidRDefault="008F1D02" w:rsidP="00CD33ED">
            <w:pPr>
              <w:pStyle w:val="Table-small"/>
              <w:jc w:val="center"/>
              <w:cnfStyle w:val="000000000000" w:firstRow="0" w:lastRow="0" w:firstColumn="0" w:lastColumn="0" w:oddVBand="0" w:evenVBand="0" w:oddHBand="0" w:evenHBand="0" w:firstRowFirstColumn="0" w:firstRowLastColumn="0" w:lastRowFirstColumn="0" w:lastRowLastColumn="0"/>
            </w:pPr>
            <w:r>
              <w:t>X</w:t>
            </w:r>
          </w:p>
        </w:tc>
        <w:tc>
          <w:tcPr>
            <w:tcW w:w="729" w:type="dxa"/>
          </w:tcPr>
          <w:p w14:paraId="2E7C0D21" w14:textId="55169C90" w:rsidR="008F1D02" w:rsidRDefault="008F1D02" w:rsidP="00CD33ED">
            <w:pPr>
              <w:pStyle w:val="Table-small"/>
              <w:jc w:val="center"/>
              <w:cnfStyle w:val="000000000000" w:firstRow="0" w:lastRow="0" w:firstColumn="0" w:lastColumn="0" w:oddVBand="0" w:evenVBand="0" w:oddHBand="0" w:evenHBand="0" w:firstRowFirstColumn="0" w:firstRowLastColumn="0" w:lastRowFirstColumn="0" w:lastRowLastColumn="0"/>
            </w:pPr>
            <w:r>
              <w:t>X</w:t>
            </w:r>
          </w:p>
        </w:tc>
        <w:tc>
          <w:tcPr>
            <w:tcW w:w="0" w:type="dxa"/>
          </w:tcPr>
          <w:p w14:paraId="31ED07A9" w14:textId="1246E45E" w:rsidR="008F1D02" w:rsidRDefault="008F1D02" w:rsidP="00CD33ED">
            <w:pPr>
              <w:pStyle w:val="Table-small"/>
              <w:jc w:val="center"/>
              <w:cnfStyle w:val="000000000000" w:firstRow="0" w:lastRow="0" w:firstColumn="0" w:lastColumn="0" w:oddVBand="0" w:evenVBand="0" w:oddHBand="0" w:evenHBand="0" w:firstRowFirstColumn="0" w:firstRowLastColumn="0" w:lastRowFirstColumn="0" w:lastRowLastColumn="0"/>
            </w:pPr>
            <w:r>
              <w:t>X</w:t>
            </w:r>
          </w:p>
        </w:tc>
        <w:tc>
          <w:tcPr>
            <w:tcW w:w="639" w:type="dxa"/>
          </w:tcPr>
          <w:p w14:paraId="37D781D7" w14:textId="77777777" w:rsidR="008F1D02" w:rsidRDefault="008F1D02" w:rsidP="00BE6C7F">
            <w:pPr>
              <w:pStyle w:val="Table-small"/>
              <w:jc w:val="center"/>
              <w:cnfStyle w:val="000000000000" w:firstRow="0" w:lastRow="0" w:firstColumn="0" w:lastColumn="0" w:oddVBand="0" w:evenVBand="0" w:oddHBand="0" w:evenHBand="0" w:firstRowFirstColumn="0" w:firstRowLastColumn="0" w:lastRowFirstColumn="0" w:lastRowLastColumn="0"/>
            </w:pPr>
          </w:p>
        </w:tc>
        <w:tc>
          <w:tcPr>
            <w:tcW w:w="3255" w:type="dxa"/>
          </w:tcPr>
          <w:p w14:paraId="0FDAD94B" w14:textId="1EF88E5F" w:rsidR="008F1D02" w:rsidRDefault="008F1D02" w:rsidP="00CD33ED">
            <w:pPr>
              <w:pStyle w:val="Table-small"/>
              <w:cnfStyle w:val="000000000000" w:firstRow="0" w:lastRow="0" w:firstColumn="0" w:lastColumn="0" w:oddVBand="0" w:evenVBand="0" w:oddHBand="0" w:evenHBand="0" w:firstRowFirstColumn="0" w:firstRowLastColumn="0" w:lastRowFirstColumn="0" w:lastRowLastColumn="0"/>
            </w:pPr>
          </w:p>
        </w:tc>
      </w:tr>
      <w:tr w:rsidR="008F1D02" w14:paraId="4AAAF5D0" w14:textId="77777777" w:rsidTr="00FD2EF2">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3502" w:type="dxa"/>
          </w:tcPr>
          <w:p w14:paraId="2224E580" w14:textId="0BDB6276" w:rsidR="008F1D02" w:rsidRDefault="008F1D02" w:rsidP="00CD33ED">
            <w:pPr>
              <w:pStyle w:val="Table-small"/>
            </w:pPr>
            <w:r>
              <w:fldChar w:fldCharType="begin"/>
            </w:r>
            <w:r>
              <w:rPr>
                <w:b w:val="0"/>
                <w:bCs w:val="0"/>
              </w:rPr>
              <w:instrText xml:space="preserve"> </w:instrText>
            </w:r>
            <w:r>
              <w:instrText xml:space="preserve">REF </w:instrText>
            </w:r>
            <w:r>
              <w:rPr>
                <w:b w:val="0"/>
                <w:bCs w:val="0"/>
              </w:rPr>
              <w:instrText xml:space="preserve">_Ref207890496 \h </w:instrText>
            </w:r>
            <w:r w:rsidR="00737144">
              <w:instrText xml:space="preserve"> \* MERGEFORMAT </w:instrText>
            </w:r>
            <w:r>
              <w:fldChar w:fldCharType="separate"/>
            </w:r>
            <w:r w:rsidR="00AA08B9">
              <w:t>T0003: Pin leakage</w:t>
            </w:r>
            <w:r>
              <w:fldChar w:fldCharType="end"/>
            </w:r>
          </w:p>
        </w:tc>
        <w:tc>
          <w:tcPr>
            <w:tcW w:w="710" w:type="dxa"/>
          </w:tcPr>
          <w:p w14:paraId="0E66779A" w14:textId="14DDC02D" w:rsidR="008F1D02" w:rsidRDefault="008F1D02" w:rsidP="00CD33ED">
            <w:pPr>
              <w:pStyle w:val="Table-small"/>
              <w:jc w:val="center"/>
              <w:cnfStyle w:val="000000100000" w:firstRow="0" w:lastRow="0" w:firstColumn="0" w:lastColumn="0" w:oddVBand="0" w:evenVBand="0" w:oddHBand="1" w:evenHBand="0" w:firstRowFirstColumn="0" w:firstRowLastColumn="0" w:lastRowFirstColumn="0" w:lastRowLastColumn="0"/>
            </w:pPr>
            <w:r>
              <w:t>X</w:t>
            </w:r>
          </w:p>
        </w:tc>
        <w:tc>
          <w:tcPr>
            <w:tcW w:w="729" w:type="dxa"/>
          </w:tcPr>
          <w:p w14:paraId="7C851C57" w14:textId="7FC9E894" w:rsidR="008F1D02" w:rsidRDefault="008F1D02" w:rsidP="00CD33ED">
            <w:pPr>
              <w:pStyle w:val="Table-small"/>
              <w:jc w:val="center"/>
              <w:cnfStyle w:val="000000100000" w:firstRow="0" w:lastRow="0" w:firstColumn="0" w:lastColumn="0" w:oddVBand="0" w:evenVBand="0" w:oddHBand="1" w:evenHBand="0" w:firstRowFirstColumn="0" w:firstRowLastColumn="0" w:lastRowFirstColumn="0" w:lastRowLastColumn="0"/>
            </w:pPr>
            <w:r>
              <w:t>X</w:t>
            </w:r>
          </w:p>
        </w:tc>
        <w:tc>
          <w:tcPr>
            <w:tcW w:w="0" w:type="dxa"/>
          </w:tcPr>
          <w:p w14:paraId="3C3AB992" w14:textId="360EB2F9" w:rsidR="008F1D02" w:rsidRDefault="008F1D02" w:rsidP="00CD33ED">
            <w:pPr>
              <w:pStyle w:val="Table-small"/>
              <w:jc w:val="center"/>
              <w:cnfStyle w:val="000000100000" w:firstRow="0" w:lastRow="0" w:firstColumn="0" w:lastColumn="0" w:oddVBand="0" w:evenVBand="0" w:oddHBand="1" w:evenHBand="0" w:firstRowFirstColumn="0" w:firstRowLastColumn="0" w:lastRowFirstColumn="0" w:lastRowLastColumn="0"/>
            </w:pPr>
            <w:r>
              <w:t>X</w:t>
            </w:r>
          </w:p>
        </w:tc>
        <w:tc>
          <w:tcPr>
            <w:tcW w:w="639" w:type="dxa"/>
          </w:tcPr>
          <w:p w14:paraId="205515F1" w14:textId="77777777" w:rsidR="008F1D02" w:rsidRDefault="008F1D02" w:rsidP="00BE6C7F">
            <w:pPr>
              <w:pStyle w:val="Table-small"/>
              <w:jc w:val="center"/>
              <w:cnfStyle w:val="000000100000" w:firstRow="0" w:lastRow="0" w:firstColumn="0" w:lastColumn="0" w:oddVBand="0" w:evenVBand="0" w:oddHBand="1" w:evenHBand="0" w:firstRowFirstColumn="0" w:firstRowLastColumn="0" w:lastRowFirstColumn="0" w:lastRowLastColumn="0"/>
            </w:pPr>
          </w:p>
        </w:tc>
        <w:tc>
          <w:tcPr>
            <w:tcW w:w="3255" w:type="dxa"/>
          </w:tcPr>
          <w:p w14:paraId="33EDF3B3" w14:textId="72059417" w:rsidR="008F1D02" w:rsidRDefault="008F1D02" w:rsidP="00CD33ED">
            <w:pPr>
              <w:pStyle w:val="Table-small"/>
              <w:cnfStyle w:val="000000100000" w:firstRow="0" w:lastRow="0" w:firstColumn="0" w:lastColumn="0" w:oddVBand="0" w:evenVBand="0" w:oddHBand="1" w:evenHBand="0" w:firstRowFirstColumn="0" w:firstRowLastColumn="0" w:lastRowFirstColumn="0" w:lastRowLastColumn="0"/>
            </w:pPr>
          </w:p>
        </w:tc>
      </w:tr>
      <w:tr w:rsidR="008F1D02" w14:paraId="43CD5EB0" w14:textId="77777777" w:rsidTr="00FD2EF2">
        <w:trPr>
          <w:trHeight w:val="323"/>
        </w:trPr>
        <w:tc>
          <w:tcPr>
            <w:cnfStyle w:val="001000000000" w:firstRow="0" w:lastRow="0" w:firstColumn="1" w:lastColumn="0" w:oddVBand="0" w:evenVBand="0" w:oddHBand="0" w:evenHBand="0" w:firstRowFirstColumn="0" w:firstRowLastColumn="0" w:lastRowFirstColumn="0" w:lastRowLastColumn="0"/>
            <w:tcW w:w="3502" w:type="dxa"/>
          </w:tcPr>
          <w:p w14:paraId="219B5416" w14:textId="76587878" w:rsidR="008F1D02" w:rsidRDefault="008F1D02" w:rsidP="00CD33ED">
            <w:pPr>
              <w:pStyle w:val="Table-small"/>
            </w:pPr>
            <w:r>
              <w:fldChar w:fldCharType="begin"/>
            </w:r>
            <w:r>
              <w:rPr>
                <w:b w:val="0"/>
                <w:bCs w:val="0"/>
              </w:rPr>
              <w:instrText xml:space="preserve"> </w:instrText>
            </w:r>
            <w:r>
              <w:instrText xml:space="preserve">REF </w:instrText>
            </w:r>
            <w:r>
              <w:rPr>
                <w:b w:val="0"/>
                <w:bCs w:val="0"/>
              </w:rPr>
              <w:instrText xml:space="preserve">_Ref207890501 \h </w:instrText>
            </w:r>
            <w:r w:rsidR="00737144">
              <w:instrText xml:space="preserve"> \* MERGEFORMAT </w:instrText>
            </w:r>
            <w:r>
              <w:fldChar w:fldCharType="separate"/>
            </w:r>
            <w:r w:rsidR="00AA08B9">
              <w:t>T0004: VIL VIH</w:t>
            </w:r>
            <w:r>
              <w:fldChar w:fldCharType="end"/>
            </w:r>
          </w:p>
        </w:tc>
        <w:tc>
          <w:tcPr>
            <w:tcW w:w="710" w:type="dxa"/>
          </w:tcPr>
          <w:p w14:paraId="5EF5996C" w14:textId="77777777" w:rsidR="008F1D02" w:rsidRDefault="008F1D02" w:rsidP="00CD33ED">
            <w:pPr>
              <w:pStyle w:val="Table-small"/>
              <w:jc w:val="center"/>
              <w:cnfStyle w:val="000000000000" w:firstRow="0" w:lastRow="0" w:firstColumn="0" w:lastColumn="0" w:oddVBand="0" w:evenVBand="0" w:oddHBand="0" w:evenHBand="0" w:firstRowFirstColumn="0" w:firstRowLastColumn="0" w:lastRowFirstColumn="0" w:lastRowLastColumn="0"/>
            </w:pPr>
          </w:p>
        </w:tc>
        <w:tc>
          <w:tcPr>
            <w:tcW w:w="729" w:type="dxa"/>
          </w:tcPr>
          <w:p w14:paraId="0F0B9E60" w14:textId="27D373AA" w:rsidR="008F1D02" w:rsidRDefault="008F1D02" w:rsidP="00CD33ED">
            <w:pPr>
              <w:pStyle w:val="Table-small"/>
              <w:jc w:val="center"/>
              <w:cnfStyle w:val="000000000000" w:firstRow="0" w:lastRow="0" w:firstColumn="0" w:lastColumn="0" w:oddVBand="0" w:evenVBand="0" w:oddHBand="0" w:evenHBand="0" w:firstRowFirstColumn="0" w:firstRowLastColumn="0" w:lastRowFirstColumn="0" w:lastRowLastColumn="0"/>
            </w:pPr>
            <w:r>
              <w:t>X</w:t>
            </w:r>
          </w:p>
        </w:tc>
        <w:tc>
          <w:tcPr>
            <w:tcW w:w="0" w:type="dxa"/>
          </w:tcPr>
          <w:p w14:paraId="4BC7900E" w14:textId="314EC4E8" w:rsidR="008F1D02" w:rsidRDefault="008F1D02" w:rsidP="00CD33ED">
            <w:pPr>
              <w:pStyle w:val="Table-small"/>
              <w:jc w:val="center"/>
              <w:cnfStyle w:val="000000000000" w:firstRow="0" w:lastRow="0" w:firstColumn="0" w:lastColumn="0" w:oddVBand="0" w:evenVBand="0" w:oddHBand="0" w:evenHBand="0" w:firstRowFirstColumn="0" w:firstRowLastColumn="0" w:lastRowFirstColumn="0" w:lastRowLastColumn="0"/>
            </w:pPr>
            <w:r>
              <w:t>X</w:t>
            </w:r>
          </w:p>
        </w:tc>
        <w:tc>
          <w:tcPr>
            <w:tcW w:w="639" w:type="dxa"/>
          </w:tcPr>
          <w:p w14:paraId="56BA3483" w14:textId="77777777" w:rsidR="008F1D02" w:rsidRDefault="008F1D02" w:rsidP="00BE6C7F">
            <w:pPr>
              <w:pStyle w:val="Table-small"/>
              <w:jc w:val="center"/>
              <w:cnfStyle w:val="000000000000" w:firstRow="0" w:lastRow="0" w:firstColumn="0" w:lastColumn="0" w:oddVBand="0" w:evenVBand="0" w:oddHBand="0" w:evenHBand="0" w:firstRowFirstColumn="0" w:firstRowLastColumn="0" w:lastRowFirstColumn="0" w:lastRowLastColumn="0"/>
            </w:pPr>
          </w:p>
        </w:tc>
        <w:tc>
          <w:tcPr>
            <w:tcW w:w="3255" w:type="dxa"/>
          </w:tcPr>
          <w:p w14:paraId="6FC06AC8" w14:textId="77777777" w:rsidR="008F1D02" w:rsidRDefault="008F1D02" w:rsidP="00CD33ED">
            <w:pPr>
              <w:pStyle w:val="Table-small"/>
              <w:cnfStyle w:val="000000000000" w:firstRow="0" w:lastRow="0" w:firstColumn="0" w:lastColumn="0" w:oddVBand="0" w:evenVBand="0" w:oddHBand="0" w:evenHBand="0" w:firstRowFirstColumn="0" w:firstRowLastColumn="0" w:lastRowFirstColumn="0" w:lastRowLastColumn="0"/>
            </w:pPr>
          </w:p>
        </w:tc>
      </w:tr>
      <w:tr w:rsidR="008F1D02" w14:paraId="138C2FD3" w14:textId="77777777" w:rsidTr="00FD2EF2">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3502" w:type="dxa"/>
          </w:tcPr>
          <w:p w14:paraId="322AC444" w14:textId="212A4E7C" w:rsidR="008F1D02" w:rsidRDefault="008F1D02" w:rsidP="00CD33ED">
            <w:pPr>
              <w:pStyle w:val="Table-small"/>
            </w:pPr>
            <w:r>
              <w:fldChar w:fldCharType="begin"/>
            </w:r>
            <w:r>
              <w:rPr>
                <w:b w:val="0"/>
                <w:bCs w:val="0"/>
              </w:rPr>
              <w:instrText xml:space="preserve"> </w:instrText>
            </w:r>
            <w:r>
              <w:instrText xml:space="preserve">REF </w:instrText>
            </w:r>
            <w:r>
              <w:rPr>
                <w:b w:val="0"/>
                <w:bCs w:val="0"/>
              </w:rPr>
              <w:instrText xml:space="preserve">_Ref207890505 \h </w:instrText>
            </w:r>
            <w:r w:rsidR="00737144">
              <w:instrText xml:space="preserve"> \* MERGEFORMAT </w:instrText>
            </w:r>
            <w:r>
              <w:fldChar w:fldCharType="separate"/>
            </w:r>
            <w:r w:rsidR="00AA08B9">
              <w:t>T0005: VOH VOL</w:t>
            </w:r>
            <w:r>
              <w:fldChar w:fldCharType="end"/>
            </w:r>
          </w:p>
        </w:tc>
        <w:tc>
          <w:tcPr>
            <w:tcW w:w="710" w:type="dxa"/>
          </w:tcPr>
          <w:p w14:paraId="2DB83CE5" w14:textId="77777777" w:rsidR="008F1D02" w:rsidRDefault="008F1D02" w:rsidP="00CD33ED">
            <w:pPr>
              <w:pStyle w:val="Table-small"/>
              <w:jc w:val="center"/>
              <w:cnfStyle w:val="000000100000" w:firstRow="0" w:lastRow="0" w:firstColumn="0" w:lastColumn="0" w:oddVBand="0" w:evenVBand="0" w:oddHBand="1" w:evenHBand="0" w:firstRowFirstColumn="0" w:firstRowLastColumn="0" w:lastRowFirstColumn="0" w:lastRowLastColumn="0"/>
            </w:pPr>
          </w:p>
        </w:tc>
        <w:tc>
          <w:tcPr>
            <w:tcW w:w="729" w:type="dxa"/>
          </w:tcPr>
          <w:p w14:paraId="1004EF04" w14:textId="65968A7F" w:rsidR="008F1D02" w:rsidRDefault="008F1D02" w:rsidP="00CD33ED">
            <w:pPr>
              <w:pStyle w:val="Table-small"/>
              <w:jc w:val="center"/>
              <w:cnfStyle w:val="000000100000" w:firstRow="0" w:lastRow="0" w:firstColumn="0" w:lastColumn="0" w:oddVBand="0" w:evenVBand="0" w:oddHBand="1" w:evenHBand="0" w:firstRowFirstColumn="0" w:firstRowLastColumn="0" w:lastRowFirstColumn="0" w:lastRowLastColumn="0"/>
            </w:pPr>
            <w:r>
              <w:t>X</w:t>
            </w:r>
          </w:p>
        </w:tc>
        <w:tc>
          <w:tcPr>
            <w:tcW w:w="0" w:type="dxa"/>
          </w:tcPr>
          <w:p w14:paraId="28522D6B" w14:textId="4C3A3A7B" w:rsidR="008F1D02" w:rsidRDefault="008F1D02" w:rsidP="00CD33ED">
            <w:pPr>
              <w:pStyle w:val="Table-small"/>
              <w:jc w:val="center"/>
              <w:cnfStyle w:val="000000100000" w:firstRow="0" w:lastRow="0" w:firstColumn="0" w:lastColumn="0" w:oddVBand="0" w:evenVBand="0" w:oddHBand="1" w:evenHBand="0" w:firstRowFirstColumn="0" w:firstRowLastColumn="0" w:lastRowFirstColumn="0" w:lastRowLastColumn="0"/>
            </w:pPr>
            <w:r>
              <w:t>X</w:t>
            </w:r>
          </w:p>
        </w:tc>
        <w:tc>
          <w:tcPr>
            <w:tcW w:w="639" w:type="dxa"/>
          </w:tcPr>
          <w:p w14:paraId="1B8DDCFE" w14:textId="77777777" w:rsidR="008F1D02" w:rsidRDefault="008F1D02" w:rsidP="00BE6C7F">
            <w:pPr>
              <w:pStyle w:val="Table-small"/>
              <w:jc w:val="center"/>
              <w:cnfStyle w:val="000000100000" w:firstRow="0" w:lastRow="0" w:firstColumn="0" w:lastColumn="0" w:oddVBand="0" w:evenVBand="0" w:oddHBand="1" w:evenHBand="0" w:firstRowFirstColumn="0" w:firstRowLastColumn="0" w:lastRowFirstColumn="0" w:lastRowLastColumn="0"/>
            </w:pPr>
          </w:p>
        </w:tc>
        <w:tc>
          <w:tcPr>
            <w:tcW w:w="3255" w:type="dxa"/>
          </w:tcPr>
          <w:p w14:paraId="21F6C910" w14:textId="77777777" w:rsidR="008F1D02" w:rsidRDefault="008F1D02" w:rsidP="00CD33ED">
            <w:pPr>
              <w:pStyle w:val="Table-small"/>
              <w:cnfStyle w:val="000000100000" w:firstRow="0" w:lastRow="0" w:firstColumn="0" w:lastColumn="0" w:oddVBand="0" w:evenVBand="0" w:oddHBand="1" w:evenHBand="0" w:firstRowFirstColumn="0" w:firstRowLastColumn="0" w:lastRowFirstColumn="0" w:lastRowLastColumn="0"/>
            </w:pPr>
          </w:p>
        </w:tc>
      </w:tr>
      <w:tr w:rsidR="008F1D02" w14:paraId="651A3D77" w14:textId="77777777" w:rsidTr="00FD2EF2">
        <w:trPr>
          <w:trHeight w:val="323"/>
        </w:trPr>
        <w:tc>
          <w:tcPr>
            <w:cnfStyle w:val="001000000000" w:firstRow="0" w:lastRow="0" w:firstColumn="1" w:lastColumn="0" w:oddVBand="0" w:evenVBand="0" w:oddHBand="0" w:evenHBand="0" w:firstRowFirstColumn="0" w:firstRowLastColumn="0" w:lastRowFirstColumn="0" w:lastRowLastColumn="0"/>
            <w:tcW w:w="3502" w:type="dxa"/>
          </w:tcPr>
          <w:p w14:paraId="399C35F6" w14:textId="22F5E13C" w:rsidR="008F1D02" w:rsidRDefault="008F1D02" w:rsidP="00CD33ED">
            <w:pPr>
              <w:pStyle w:val="Table-small"/>
            </w:pPr>
            <w:r>
              <w:lastRenderedPageBreak/>
              <w:fldChar w:fldCharType="begin"/>
            </w:r>
            <w:r>
              <w:rPr>
                <w:b w:val="0"/>
                <w:bCs w:val="0"/>
              </w:rPr>
              <w:instrText xml:space="preserve"> </w:instrText>
            </w:r>
            <w:r>
              <w:instrText xml:space="preserve">REF </w:instrText>
            </w:r>
            <w:r>
              <w:rPr>
                <w:b w:val="0"/>
                <w:bCs w:val="0"/>
              </w:rPr>
              <w:instrText xml:space="preserve">_Ref207890509 \h </w:instrText>
            </w:r>
            <w:r w:rsidR="00737144">
              <w:instrText xml:space="preserve"> \* MERGEFORMAT </w:instrText>
            </w:r>
            <w:r>
              <w:fldChar w:fldCharType="separate"/>
            </w:r>
            <w:r w:rsidR="00AA08B9">
              <w:t>T0006: IOL IOH</w:t>
            </w:r>
            <w:r>
              <w:fldChar w:fldCharType="end"/>
            </w:r>
          </w:p>
        </w:tc>
        <w:tc>
          <w:tcPr>
            <w:tcW w:w="710" w:type="dxa"/>
          </w:tcPr>
          <w:p w14:paraId="38CEE22E" w14:textId="77777777" w:rsidR="008F1D02" w:rsidRDefault="008F1D02" w:rsidP="00CD33ED">
            <w:pPr>
              <w:pStyle w:val="Table-small"/>
              <w:jc w:val="center"/>
              <w:cnfStyle w:val="000000000000" w:firstRow="0" w:lastRow="0" w:firstColumn="0" w:lastColumn="0" w:oddVBand="0" w:evenVBand="0" w:oddHBand="0" w:evenHBand="0" w:firstRowFirstColumn="0" w:firstRowLastColumn="0" w:lastRowFirstColumn="0" w:lastRowLastColumn="0"/>
            </w:pPr>
          </w:p>
        </w:tc>
        <w:tc>
          <w:tcPr>
            <w:tcW w:w="729" w:type="dxa"/>
          </w:tcPr>
          <w:p w14:paraId="73C7C0F2" w14:textId="7CDA210D" w:rsidR="008F1D02" w:rsidRDefault="008F1D02" w:rsidP="00CD33ED">
            <w:pPr>
              <w:pStyle w:val="Table-small"/>
              <w:jc w:val="center"/>
              <w:cnfStyle w:val="000000000000" w:firstRow="0" w:lastRow="0" w:firstColumn="0" w:lastColumn="0" w:oddVBand="0" w:evenVBand="0" w:oddHBand="0" w:evenHBand="0" w:firstRowFirstColumn="0" w:firstRowLastColumn="0" w:lastRowFirstColumn="0" w:lastRowLastColumn="0"/>
            </w:pPr>
            <w:r>
              <w:t>X</w:t>
            </w:r>
          </w:p>
        </w:tc>
        <w:tc>
          <w:tcPr>
            <w:tcW w:w="0" w:type="dxa"/>
          </w:tcPr>
          <w:p w14:paraId="5141F3A2" w14:textId="28208261" w:rsidR="008F1D02" w:rsidRDefault="008F1D02" w:rsidP="00CD33ED">
            <w:pPr>
              <w:pStyle w:val="Table-small"/>
              <w:jc w:val="center"/>
              <w:cnfStyle w:val="000000000000" w:firstRow="0" w:lastRow="0" w:firstColumn="0" w:lastColumn="0" w:oddVBand="0" w:evenVBand="0" w:oddHBand="0" w:evenHBand="0" w:firstRowFirstColumn="0" w:firstRowLastColumn="0" w:lastRowFirstColumn="0" w:lastRowLastColumn="0"/>
            </w:pPr>
            <w:r>
              <w:t>X</w:t>
            </w:r>
          </w:p>
        </w:tc>
        <w:tc>
          <w:tcPr>
            <w:tcW w:w="639" w:type="dxa"/>
          </w:tcPr>
          <w:p w14:paraId="281EC5E4" w14:textId="77777777" w:rsidR="008F1D02" w:rsidRDefault="008F1D02" w:rsidP="00BE6C7F">
            <w:pPr>
              <w:pStyle w:val="Table-small"/>
              <w:jc w:val="center"/>
              <w:cnfStyle w:val="000000000000" w:firstRow="0" w:lastRow="0" w:firstColumn="0" w:lastColumn="0" w:oddVBand="0" w:evenVBand="0" w:oddHBand="0" w:evenHBand="0" w:firstRowFirstColumn="0" w:firstRowLastColumn="0" w:lastRowFirstColumn="0" w:lastRowLastColumn="0"/>
            </w:pPr>
          </w:p>
        </w:tc>
        <w:tc>
          <w:tcPr>
            <w:tcW w:w="3255" w:type="dxa"/>
          </w:tcPr>
          <w:p w14:paraId="4395CE5A" w14:textId="77777777" w:rsidR="008F1D02" w:rsidRDefault="008F1D02" w:rsidP="00CD33ED">
            <w:pPr>
              <w:pStyle w:val="Table-small"/>
              <w:cnfStyle w:val="000000000000" w:firstRow="0" w:lastRow="0" w:firstColumn="0" w:lastColumn="0" w:oddVBand="0" w:evenVBand="0" w:oddHBand="0" w:evenHBand="0" w:firstRowFirstColumn="0" w:firstRowLastColumn="0" w:lastRowFirstColumn="0" w:lastRowLastColumn="0"/>
            </w:pPr>
          </w:p>
        </w:tc>
      </w:tr>
      <w:tr w:rsidR="008F1D02" w14:paraId="20815E15" w14:textId="77777777" w:rsidTr="00FD2EF2">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3502" w:type="dxa"/>
          </w:tcPr>
          <w:p w14:paraId="74894860" w14:textId="1044C6D7" w:rsidR="008F1D02" w:rsidRDefault="008F1D02" w:rsidP="00CD33ED">
            <w:pPr>
              <w:pStyle w:val="Table-small"/>
            </w:pPr>
            <w:r>
              <w:fldChar w:fldCharType="begin"/>
            </w:r>
            <w:r>
              <w:rPr>
                <w:b w:val="0"/>
                <w:bCs w:val="0"/>
              </w:rPr>
              <w:instrText xml:space="preserve"> </w:instrText>
            </w:r>
            <w:r>
              <w:instrText xml:space="preserve">REF </w:instrText>
            </w:r>
            <w:r>
              <w:rPr>
                <w:b w:val="0"/>
                <w:bCs w:val="0"/>
              </w:rPr>
              <w:instrText xml:space="preserve">_Ref207890514 \h </w:instrText>
            </w:r>
            <w:r w:rsidR="00737144">
              <w:instrText xml:space="preserve"> \* MERGEFORMAT </w:instrText>
            </w:r>
            <w:r>
              <w:fldChar w:fldCharType="separate"/>
            </w:r>
            <w:r w:rsidR="00AA08B9">
              <w:t>T0007: IDDD</w:t>
            </w:r>
            <w:r>
              <w:fldChar w:fldCharType="end"/>
            </w:r>
          </w:p>
        </w:tc>
        <w:tc>
          <w:tcPr>
            <w:tcW w:w="710" w:type="dxa"/>
          </w:tcPr>
          <w:p w14:paraId="51AA80D0" w14:textId="5716C1AB" w:rsidR="008F1D02" w:rsidRDefault="008F1D02" w:rsidP="00CD33ED">
            <w:pPr>
              <w:pStyle w:val="Table-small"/>
              <w:jc w:val="center"/>
              <w:cnfStyle w:val="000000100000" w:firstRow="0" w:lastRow="0" w:firstColumn="0" w:lastColumn="0" w:oddVBand="0" w:evenVBand="0" w:oddHBand="1" w:evenHBand="0" w:firstRowFirstColumn="0" w:firstRowLastColumn="0" w:lastRowFirstColumn="0" w:lastRowLastColumn="0"/>
            </w:pPr>
            <w:r>
              <w:t>X</w:t>
            </w:r>
          </w:p>
        </w:tc>
        <w:tc>
          <w:tcPr>
            <w:tcW w:w="729" w:type="dxa"/>
          </w:tcPr>
          <w:p w14:paraId="151C81CF" w14:textId="458D183D" w:rsidR="008F1D02" w:rsidRDefault="008F1D02" w:rsidP="00CD33ED">
            <w:pPr>
              <w:pStyle w:val="Table-small"/>
              <w:jc w:val="center"/>
              <w:cnfStyle w:val="000000100000" w:firstRow="0" w:lastRow="0" w:firstColumn="0" w:lastColumn="0" w:oddVBand="0" w:evenVBand="0" w:oddHBand="1" w:evenHBand="0" w:firstRowFirstColumn="0" w:firstRowLastColumn="0" w:lastRowFirstColumn="0" w:lastRowLastColumn="0"/>
            </w:pPr>
            <w:r>
              <w:t>X</w:t>
            </w:r>
          </w:p>
        </w:tc>
        <w:tc>
          <w:tcPr>
            <w:tcW w:w="0" w:type="dxa"/>
          </w:tcPr>
          <w:p w14:paraId="01AC984D" w14:textId="2A4FF5EE" w:rsidR="008F1D02" w:rsidRDefault="008F1D02" w:rsidP="00CD33ED">
            <w:pPr>
              <w:pStyle w:val="Table-small"/>
              <w:jc w:val="center"/>
              <w:cnfStyle w:val="000000100000" w:firstRow="0" w:lastRow="0" w:firstColumn="0" w:lastColumn="0" w:oddVBand="0" w:evenVBand="0" w:oddHBand="1" w:evenHBand="0" w:firstRowFirstColumn="0" w:firstRowLastColumn="0" w:lastRowFirstColumn="0" w:lastRowLastColumn="0"/>
            </w:pPr>
            <w:r>
              <w:t>X</w:t>
            </w:r>
          </w:p>
        </w:tc>
        <w:tc>
          <w:tcPr>
            <w:tcW w:w="639" w:type="dxa"/>
          </w:tcPr>
          <w:p w14:paraId="6E00FBD8" w14:textId="77777777" w:rsidR="008F1D02" w:rsidRDefault="008F1D02" w:rsidP="00BE6C7F">
            <w:pPr>
              <w:pStyle w:val="Table-small"/>
              <w:jc w:val="center"/>
              <w:cnfStyle w:val="000000100000" w:firstRow="0" w:lastRow="0" w:firstColumn="0" w:lastColumn="0" w:oddVBand="0" w:evenVBand="0" w:oddHBand="1" w:evenHBand="0" w:firstRowFirstColumn="0" w:firstRowLastColumn="0" w:lastRowFirstColumn="0" w:lastRowLastColumn="0"/>
            </w:pPr>
          </w:p>
        </w:tc>
        <w:tc>
          <w:tcPr>
            <w:tcW w:w="3255" w:type="dxa"/>
          </w:tcPr>
          <w:p w14:paraId="318A44E2" w14:textId="77777777" w:rsidR="008F1D02" w:rsidRDefault="008F1D02" w:rsidP="00CD33ED">
            <w:pPr>
              <w:pStyle w:val="Table-small"/>
              <w:cnfStyle w:val="000000100000" w:firstRow="0" w:lastRow="0" w:firstColumn="0" w:lastColumn="0" w:oddVBand="0" w:evenVBand="0" w:oddHBand="1" w:evenHBand="0" w:firstRowFirstColumn="0" w:firstRowLastColumn="0" w:lastRowFirstColumn="0" w:lastRowLastColumn="0"/>
            </w:pPr>
          </w:p>
        </w:tc>
      </w:tr>
      <w:tr w:rsidR="008F1D02" w14:paraId="3675AEC7" w14:textId="77777777" w:rsidTr="00FD2EF2">
        <w:trPr>
          <w:trHeight w:val="323"/>
        </w:trPr>
        <w:tc>
          <w:tcPr>
            <w:cnfStyle w:val="001000000000" w:firstRow="0" w:lastRow="0" w:firstColumn="1" w:lastColumn="0" w:oddVBand="0" w:evenVBand="0" w:oddHBand="0" w:evenHBand="0" w:firstRowFirstColumn="0" w:firstRowLastColumn="0" w:lastRowFirstColumn="0" w:lastRowLastColumn="0"/>
            <w:tcW w:w="3502" w:type="dxa"/>
          </w:tcPr>
          <w:p w14:paraId="0D443C62" w14:textId="04E705B1" w:rsidR="008F1D02" w:rsidRDefault="008F1D02" w:rsidP="00CD33ED">
            <w:pPr>
              <w:pStyle w:val="Table-small"/>
            </w:pPr>
            <w:r>
              <w:fldChar w:fldCharType="begin"/>
            </w:r>
            <w:r>
              <w:rPr>
                <w:b w:val="0"/>
                <w:bCs w:val="0"/>
              </w:rPr>
              <w:instrText xml:space="preserve"> </w:instrText>
            </w:r>
            <w:r>
              <w:instrText xml:space="preserve">REF </w:instrText>
            </w:r>
            <w:r>
              <w:rPr>
                <w:b w:val="0"/>
                <w:bCs w:val="0"/>
              </w:rPr>
              <w:instrText xml:space="preserve">_Ref207890519 \h </w:instrText>
            </w:r>
            <w:r w:rsidR="00737144">
              <w:instrText xml:space="preserve"> \* MERGEFORMAT </w:instrText>
            </w:r>
            <w:r>
              <w:fldChar w:fldCharType="separate"/>
            </w:r>
            <w:r w:rsidR="00AA08B9">
              <w:t>T0008: Test Buffer Offset</w:t>
            </w:r>
            <w:r>
              <w:fldChar w:fldCharType="end"/>
            </w:r>
          </w:p>
        </w:tc>
        <w:tc>
          <w:tcPr>
            <w:tcW w:w="710" w:type="dxa"/>
          </w:tcPr>
          <w:p w14:paraId="0DCD3214" w14:textId="5F372098" w:rsidR="008F1D02" w:rsidRDefault="008F1D02" w:rsidP="00CD33ED">
            <w:pPr>
              <w:pStyle w:val="Table-small"/>
              <w:jc w:val="center"/>
              <w:cnfStyle w:val="000000000000" w:firstRow="0" w:lastRow="0" w:firstColumn="0" w:lastColumn="0" w:oddVBand="0" w:evenVBand="0" w:oddHBand="0" w:evenHBand="0" w:firstRowFirstColumn="0" w:firstRowLastColumn="0" w:lastRowFirstColumn="0" w:lastRowLastColumn="0"/>
            </w:pPr>
            <w:r>
              <w:t>X</w:t>
            </w:r>
          </w:p>
        </w:tc>
        <w:tc>
          <w:tcPr>
            <w:tcW w:w="729" w:type="dxa"/>
          </w:tcPr>
          <w:p w14:paraId="1406DEC4" w14:textId="5A5564E1" w:rsidR="008F1D02" w:rsidRDefault="008F1D02" w:rsidP="00CD33ED">
            <w:pPr>
              <w:pStyle w:val="Table-small"/>
              <w:jc w:val="center"/>
              <w:cnfStyle w:val="000000000000" w:firstRow="0" w:lastRow="0" w:firstColumn="0" w:lastColumn="0" w:oddVBand="0" w:evenVBand="0" w:oddHBand="0" w:evenHBand="0" w:firstRowFirstColumn="0" w:firstRowLastColumn="0" w:lastRowFirstColumn="0" w:lastRowLastColumn="0"/>
            </w:pPr>
            <w:r>
              <w:t>X</w:t>
            </w:r>
          </w:p>
        </w:tc>
        <w:tc>
          <w:tcPr>
            <w:tcW w:w="0" w:type="dxa"/>
          </w:tcPr>
          <w:p w14:paraId="669CD334" w14:textId="6A6BE3B8" w:rsidR="008F1D02" w:rsidRDefault="008F1D02" w:rsidP="00CD33ED">
            <w:pPr>
              <w:pStyle w:val="Table-small"/>
              <w:jc w:val="center"/>
              <w:cnfStyle w:val="000000000000" w:firstRow="0" w:lastRow="0" w:firstColumn="0" w:lastColumn="0" w:oddVBand="0" w:evenVBand="0" w:oddHBand="0" w:evenHBand="0" w:firstRowFirstColumn="0" w:firstRowLastColumn="0" w:lastRowFirstColumn="0" w:lastRowLastColumn="0"/>
            </w:pPr>
            <w:r>
              <w:t>X</w:t>
            </w:r>
          </w:p>
        </w:tc>
        <w:tc>
          <w:tcPr>
            <w:tcW w:w="639" w:type="dxa"/>
          </w:tcPr>
          <w:p w14:paraId="3BAE6703" w14:textId="77777777" w:rsidR="008F1D02" w:rsidRDefault="008F1D02" w:rsidP="00BE6C7F">
            <w:pPr>
              <w:pStyle w:val="Table-small"/>
              <w:jc w:val="center"/>
              <w:cnfStyle w:val="000000000000" w:firstRow="0" w:lastRow="0" w:firstColumn="0" w:lastColumn="0" w:oddVBand="0" w:evenVBand="0" w:oddHBand="0" w:evenHBand="0" w:firstRowFirstColumn="0" w:firstRowLastColumn="0" w:lastRowFirstColumn="0" w:lastRowLastColumn="0"/>
            </w:pPr>
          </w:p>
        </w:tc>
        <w:tc>
          <w:tcPr>
            <w:tcW w:w="3255" w:type="dxa"/>
          </w:tcPr>
          <w:p w14:paraId="486A70C9" w14:textId="77777777" w:rsidR="008F1D02" w:rsidRDefault="008F1D02" w:rsidP="00CD33ED">
            <w:pPr>
              <w:pStyle w:val="Table-small"/>
              <w:cnfStyle w:val="000000000000" w:firstRow="0" w:lastRow="0" w:firstColumn="0" w:lastColumn="0" w:oddVBand="0" w:evenVBand="0" w:oddHBand="0" w:evenHBand="0" w:firstRowFirstColumn="0" w:firstRowLastColumn="0" w:lastRowFirstColumn="0" w:lastRowLastColumn="0"/>
            </w:pPr>
          </w:p>
        </w:tc>
      </w:tr>
      <w:tr w:rsidR="008F1D02" w14:paraId="2DCA52E1" w14:textId="77777777" w:rsidTr="00FD2EF2">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3502" w:type="dxa"/>
          </w:tcPr>
          <w:p w14:paraId="1B154842" w14:textId="4DBA0DEE" w:rsidR="008F1D02" w:rsidRDefault="008F1D02" w:rsidP="00CD33ED">
            <w:pPr>
              <w:pStyle w:val="Table-small"/>
            </w:pPr>
            <w:r>
              <w:fldChar w:fldCharType="begin"/>
            </w:r>
            <w:r>
              <w:rPr>
                <w:b w:val="0"/>
                <w:bCs w:val="0"/>
              </w:rPr>
              <w:instrText xml:space="preserve"> </w:instrText>
            </w:r>
            <w:r>
              <w:instrText xml:space="preserve">REF </w:instrText>
            </w:r>
            <w:r>
              <w:rPr>
                <w:b w:val="0"/>
                <w:bCs w:val="0"/>
              </w:rPr>
              <w:instrText xml:space="preserve">_Ref207890525 \h </w:instrText>
            </w:r>
            <w:r w:rsidR="00737144">
              <w:instrText xml:space="preserve"> \* MERGEFORMAT </w:instrText>
            </w:r>
            <w:r>
              <w:fldChar w:fldCharType="separate"/>
            </w:r>
            <w:r w:rsidR="00AA08B9">
              <w:rPr>
                <w:lang w:eastAsia="en-US"/>
              </w:rPr>
              <w:t>T0009: Block Trimming</w:t>
            </w:r>
            <w:r>
              <w:fldChar w:fldCharType="end"/>
            </w:r>
          </w:p>
        </w:tc>
        <w:tc>
          <w:tcPr>
            <w:tcW w:w="710" w:type="dxa"/>
          </w:tcPr>
          <w:p w14:paraId="1A81CB38" w14:textId="510D558B" w:rsidR="008F1D02" w:rsidRDefault="008F1D02" w:rsidP="00CD33ED">
            <w:pPr>
              <w:pStyle w:val="Table-small"/>
              <w:jc w:val="center"/>
              <w:cnfStyle w:val="000000100000" w:firstRow="0" w:lastRow="0" w:firstColumn="0" w:lastColumn="0" w:oddVBand="0" w:evenVBand="0" w:oddHBand="1" w:evenHBand="0" w:firstRowFirstColumn="0" w:firstRowLastColumn="0" w:lastRowFirstColumn="0" w:lastRowLastColumn="0"/>
            </w:pPr>
            <w:r>
              <w:t>X</w:t>
            </w:r>
          </w:p>
        </w:tc>
        <w:tc>
          <w:tcPr>
            <w:tcW w:w="729" w:type="dxa"/>
          </w:tcPr>
          <w:p w14:paraId="005DE283" w14:textId="77777777" w:rsidR="008F1D02" w:rsidRDefault="008F1D02" w:rsidP="00CD33ED">
            <w:pPr>
              <w:pStyle w:val="Table-small"/>
              <w:jc w:val="center"/>
              <w:cnfStyle w:val="000000100000" w:firstRow="0" w:lastRow="0" w:firstColumn="0" w:lastColumn="0" w:oddVBand="0" w:evenVBand="0" w:oddHBand="1" w:evenHBand="0" w:firstRowFirstColumn="0" w:firstRowLastColumn="0" w:lastRowFirstColumn="0" w:lastRowLastColumn="0"/>
            </w:pPr>
          </w:p>
        </w:tc>
        <w:tc>
          <w:tcPr>
            <w:tcW w:w="0" w:type="dxa"/>
          </w:tcPr>
          <w:p w14:paraId="2CC773CA" w14:textId="77777777" w:rsidR="008F1D02" w:rsidRDefault="008F1D02" w:rsidP="00CD33ED">
            <w:pPr>
              <w:pStyle w:val="Table-small"/>
              <w:jc w:val="center"/>
              <w:cnfStyle w:val="000000100000" w:firstRow="0" w:lastRow="0" w:firstColumn="0" w:lastColumn="0" w:oddVBand="0" w:evenVBand="0" w:oddHBand="1" w:evenHBand="0" w:firstRowFirstColumn="0" w:firstRowLastColumn="0" w:lastRowFirstColumn="0" w:lastRowLastColumn="0"/>
            </w:pPr>
          </w:p>
        </w:tc>
        <w:tc>
          <w:tcPr>
            <w:tcW w:w="639" w:type="dxa"/>
          </w:tcPr>
          <w:p w14:paraId="1FCB7BF4" w14:textId="77777777" w:rsidR="008F1D02" w:rsidRDefault="008F1D02" w:rsidP="00BE6C7F">
            <w:pPr>
              <w:pStyle w:val="Table-small"/>
              <w:jc w:val="center"/>
              <w:cnfStyle w:val="000000100000" w:firstRow="0" w:lastRow="0" w:firstColumn="0" w:lastColumn="0" w:oddVBand="0" w:evenVBand="0" w:oddHBand="1" w:evenHBand="0" w:firstRowFirstColumn="0" w:firstRowLastColumn="0" w:lastRowFirstColumn="0" w:lastRowLastColumn="0"/>
            </w:pPr>
          </w:p>
        </w:tc>
        <w:tc>
          <w:tcPr>
            <w:tcW w:w="3255" w:type="dxa"/>
          </w:tcPr>
          <w:p w14:paraId="116D6BB9" w14:textId="77777777" w:rsidR="008F1D02" w:rsidRDefault="008F1D02" w:rsidP="00CD33ED">
            <w:pPr>
              <w:pStyle w:val="Table-small"/>
              <w:cnfStyle w:val="000000100000" w:firstRow="0" w:lastRow="0" w:firstColumn="0" w:lastColumn="0" w:oddVBand="0" w:evenVBand="0" w:oddHBand="1" w:evenHBand="0" w:firstRowFirstColumn="0" w:firstRowLastColumn="0" w:lastRowFirstColumn="0" w:lastRowLastColumn="0"/>
            </w:pPr>
          </w:p>
        </w:tc>
      </w:tr>
      <w:tr w:rsidR="008F1D02" w14:paraId="578FDB62" w14:textId="77777777" w:rsidTr="00FD2EF2">
        <w:trPr>
          <w:trHeight w:val="323"/>
        </w:trPr>
        <w:tc>
          <w:tcPr>
            <w:cnfStyle w:val="001000000000" w:firstRow="0" w:lastRow="0" w:firstColumn="1" w:lastColumn="0" w:oddVBand="0" w:evenVBand="0" w:oddHBand="0" w:evenHBand="0" w:firstRowFirstColumn="0" w:firstRowLastColumn="0" w:lastRowFirstColumn="0" w:lastRowLastColumn="0"/>
            <w:tcW w:w="3502" w:type="dxa"/>
          </w:tcPr>
          <w:p w14:paraId="1781E50A" w14:textId="7983D7FB" w:rsidR="008F1D02" w:rsidRDefault="008F1D02" w:rsidP="00CD33ED">
            <w:pPr>
              <w:pStyle w:val="Table-small"/>
            </w:pPr>
            <w:r>
              <w:fldChar w:fldCharType="begin"/>
            </w:r>
            <w:r>
              <w:rPr>
                <w:b w:val="0"/>
                <w:bCs w:val="0"/>
              </w:rPr>
              <w:instrText xml:space="preserve"> </w:instrText>
            </w:r>
            <w:r>
              <w:instrText xml:space="preserve">REF </w:instrText>
            </w:r>
            <w:r>
              <w:rPr>
                <w:b w:val="0"/>
                <w:bCs w:val="0"/>
              </w:rPr>
              <w:instrText xml:space="preserve">_Ref207890529 \h </w:instrText>
            </w:r>
            <w:r w:rsidR="00737144">
              <w:instrText xml:space="preserve"> \* MERGEFORMAT </w:instrText>
            </w:r>
            <w:r>
              <w:fldChar w:fldCharType="separate"/>
            </w:r>
            <w:r w:rsidR="00AA08B9">
              <w:rPr>
                <w:lang w:eastAsia="en-US"/>
              </w:rPr>
              <w:t>T0010: Block Sweep</w:t>
            </w:r>
            <w:r>
              <w:fldChar w:fldCharType="end"/>
            </w:r>
          </w:p>
        </w:tc>
        <w:tc>
          <w:tcPr>
            <w:tcW w:w="710" w:type="dxa"/>
          </w:tcPr>
          <w:p w14:paraId="6D3C6BC0" w14:textId="77777777" w:rsidR="008F1D02" w:rsidRDefault="008F1D02" w:rsidP="00CD33ED">
            <w:pPr>
              <w:pStyle w:val="Table-small"/>
              <w:jc w:val="center"/>
              <w:cnfStyle w:val="000000000000" w:firstRow="0" w:lastRow="0" w:firstColumn="0" w:lastColumn="0" w:oddVBand="0" w:evenVBand="0" w:oddHBand="0" w:evenHBand="0" w:firstRowFirstColumn="0" w:firstRowLastColumn="0" w:lastRowFirstColumn="0" w:lastRowLastColumn="0"/>
            </w:pPr>
          </w:p>
        </w:tc>
        <w:tc>
          <w:tcPr>
            <w:tcW w:w="729" w:type="dxa"/>
          </w:tcPr>
          <w:p w14:paraId="41FE8AA7" w14:textId="75FB6D2C" w:rsidR="008F1D02" w:rsidRDefault="008F1D02" w:rsidP="00CD33ED">
            <w:pPr>
              <w:pStyle w:val="Table-small"/>
              <w:jc w:val="center"/>
              <w:cnfStyle w:val="000000000000" w:firstRow="0" w:lastRow="0" w:firstColumn="0" w:lastColumn="0" w:oddVBand="0" w:evenVBand="0" w:oddHBand="0" w:evenHBand="0" w:firstRowFirstColumn="0" w:firstRowLastColumn="0" w:lastRowFirstColumn="0" w:lastRowLastColumn="0"/>
            </w:pPr>
          </w:p>
        </w:tc>
        <w:tc>
          <w:tcPr>
            <w:tcW w:w="0" w:type="dxa"/>
          </w:tcPr>
          <w:p w14:paraId="5D1A03B4" w14:textId="31327D33" w:rsidR="008F1D02" w:rsidRDefault="008F1D02" w:rsidP="00CD33ED">
            <w:pPr>
              <w:pStyle w:val="Table-small"/>
              <w:jc w:val="center"/>
              <w:cnfStyle w:val="000000000000" w:firstRow="0" w:lastRow="0" w:firstColumn="0" w:lastColumn="0" w:oddVBand="0" w:evenVBand="0" w:oddHBand="0" w:evenHBand="0" w:firstRowFirstColumn="0" w:firstRowLastColumn="0" w:lastRowFirstColumn="0" w:lastRowLastColumn="0"/>
            </w:pPr>
            <w:r>
              <w:t>X</w:t>
            </w:r>
          </w:p>
        </w:tc>
        <w:tc>
          <w:tcPr>
            <w:tcW w:w="639" w:type="dxa"/>
          </w:tcPr>
          <w:p w14:paraId="322764B3" w14:textId="77777777" w:rsidR="008F1D02" w:rsidRDefault="008F1D02" w:rsidP="00BE6C7F">
            <w:pPr>
              <w:pStyle w:val="Table-small"/>
              <w:jc w:val="center"/>
              <w:cnfStyle w:val="000000000000" w:firstRow="0" w:lastRow="0" w:firstColumn="0" w:lastColumn="0" w:oddVBand="0" w:evenVBand="0" w:oddHBand="0" w:evenHBand="0" w:firstRowFirstColumn="0" w:firstRowLastColumn="0" w:lastRowFirstColumn="0" w:lastRowLastColumn="0"/>
            </w:pPr>
          </w:p>
        </w:tc>
        <w:tc>
          <w:tcPr>
            <w:tcW w:w="3255" w:type="dxa"/>
          </w:tcPr>
          <w:p w14:paraId="707F1D31" w14:textId="77777777" w:rsidR="008F1D02" w:rsidRDefault="008F1D02" w:rsidP="00CD33ED">
            <w:pPr>
              <w:pStyle w:val="Table-small"/>
              <w:cnfStyle w:val="000000000000" w:firstRow="0" w:lastRow="0" w:firstColumn="0" w:lastColumn="0" w:oddVBand="0" w:evenVBand="0" w:oddHBand="0" w:evenHBand="0" w:firstRowFirstColumn="0" w:firstRowLastColumn="0" w:lastRowFirstColumn="0" w:lastRowLastColumn="0"/>
            </w:pPr>
          </w:p>
        </w:tc>
      </w:tr>
      <w:tr w:rsidR="008F1D02" w14:paraId="11B75B85" w14:textId="77777777" w:rsidTr="00FD2EF2">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3502" w:type="dxa"/>
          </w:tcPr>
          <w:p w14:paraId="0BD4C660" w14:textId="66AC08D3" w:rsidR="008F1D02" w:rsidRDefault="008F1D02" w:rsidP="00CD33ED">
            <w:pPr>
              <w:pStyle w:val="Table-small"/>
            </w:pPr>
            <w:r>
              <w:fldChar w:fldCharType="begin"/>
            </w:r>
            <w:r>
              <w:rPr>
                <w:b w:val="0"/>
                <w:bCs w:val="0"/>
              </w:rPr>
              <w:instrText xml:space="preserve"> </w:instrText>
            </w:r>
            <w:r>
              <w:instrText xml:space="preserve">REF </w:instrText>
            </w:r>
            <w:r>
              <w:rPr>
                <w:b w:val="0"/>
                <w:bCs w:val="0"/>
              </w:rPr>
              <w:instrText xml:space="preserve">_Ref207890534 \h </w:instrText>
            </w:r>
            <w:r w:rsidR="00737144">
              <w:instrText xml:space="preserve"> \* MERGEFORMAT </w:instrText>
            </w:r>
            <w:r>
              <w:fldChar w:fldCharType="separate"/>
            </w:r>
            <w:r w:rsidR="00AA08B9">
              <w:t>T0011: Static Signal Test</w:t>
            </w:r>
            <w:r>
              <w:fldChar w:fldCharType="end"/>
            </w:r>
          </w:p>
        </w:tc>
        <w:tc>
          <w:tcPr>
            <w:tcW w:w="710" w:type="dxa"/>
          </w:tcPr>
          <w:p w14:paraId="7CCB0C5D" w14:textId="77777777" w:rsidR="008F1D02" w:rsidRDefault="008F1D02" w:rsidP="00CD33ED">
            <w:pPr>
              <w:pStyle w:val="Table-small"/>
              <w:jc w:val="center"/>
              <w:cnfStyle w:val="000000100000" w:firstRow="0" w:lastRow="0" w:firstColumn="0" w:lastColumn="0" w:oddVBand="0" w:evenVBand="0" w:oddHBand="1" w:evenHBand="0" w:firstRowFirstColumn="0" w:firstRowLastColumn="0" w:lastRowFirstColumn="0" w:lastRowLastColumn="0"/>
            </w:pPr>
          </w:p>
        </w:tc>
        <w:tc>
          <w:tcPr>
            <w:tcW w:w="729" w:type="dxa"/>
          </w:tcPr>
          <w:p w14:paraId="14A65488" w14:textId="7A47F02D" w:rsidR="008F1D02" w:rsidRDefault="008F1D02" w:rsidP="00CD33ED">
            <w:pPr>
              <w:pStyle w:val="Table-small"/>
              <w:jc w:val="center"/>
              <w:cnfStyle w:val="000000100000" w:firstRow="0" w:lastRow="0" w:firstColumn="0" w:lastColumn="0" w:oddVBand="0" w:evenVBand="0" w:oddHBand="1" w:evenHBand="0" w:firstRowFirstColumn="0" w:firstRowLastColumn="0" w:lastRowFirstColumn="0" w:lastRowLastColumn="0"/>
            </w:pPr>
            <w:r>
              <w:t>X</w:t>
            </w:r>
          </w:p>
        </w:tc>
        <w:tc>
          <w:tcPr>
            <w:tcW w:w="0" w:type="dxa"/>
          </w:tcPr>
          <w:p w14:paraId="4C05ABEA" w14:textId="68E73B3A" w:rsidR="008F1D02" w:rsidRDefault="008F1D02" w:rsidP="00CD33ED">
            <w:pPr>
              <w:pStyle w:val="Table-small"/>
              <w:jc w:val="center"/>
              <w:cnfStyle w:val="000000100000" w:firstRow="0" w:lastRow="0" w:firstColumn="0" w:lastColumn="0" w:oddVBand="0" w:evenVBand="0" w:oddHBand="1" w:evenHBand="0" w:firstRowFirstColumn="0" w:firstRowLastColumn="0" w:lastRowFirstColumn="0" w:lastRowLastColumn="0"/>
            </w:pPr>
            <w:r>
              <w:t>X</w:t>
            </w:r>
          </w:p>
        </w:tc>
        <w:tc>
          <w:tcPr>
            <w:tcW w:w="639" w:type="dxa"/>
          </w:tcPr>
          <w:p w14:paraId="35CAC367" w14:textId="77777777" w:rsidR="008F1D02" w:rsidRDefault="008F1D02" w:rsidP="00BE6C7F">
            <w:pPr>
              <w:pStyle w:val="Table-small"/>
              <w:jc w:val="center"/>
              <w:cnfStyle w:val="000000100000" w:firstRow="0" w:lastRow="0" w:firstColumn="0" w:lastColumn="0" w:oddVBand="0" w:evenVBand="0" w:oddHBand="1" w:evenHBand="0" w:firstRowFirstColumn="0" w:firstRowLastColumn="0" w:lastRowFirstColumn="0" w:lastRowLastColumn="0"/>
            </w:pPr>
          </w:p>
        </w:tc>
        <w:tc>
          <w:tcPr>
            <w:tcW w:w="3255" w:type="dxa"/>
          </w:tcPr>
          <w:p w14:paraId="0C93808D" w14:textId="77777777" w:rsidR="008F1D02" w:rsidRDefault="008F1D02" w:rsidP="00CD33ED">
            <w:pPr>
              <w:pStyle w:val="Table-small"/>
              <w:cnfStyle w:val="000000100000" w:firstRow="0" w:lastRow="0" w:firstColumn="0" w:lastColumn="0" w:oddVBand="0" w:evenVBand="0" w:oddHBand="1" w:evenHBand="0" w:firstRowFirstColumn="0" w:firstRowLastColumn="0" w:lastRowFirstColumn="0" w:lastRowLastColumn="0"/>
            </w:pPr>
          </w:p>
        </w:tc>
      </w:tr>
      <w:tr w:rsidR="008F1D02" w14:paraId="248DF5C6" w14:textId="77777777" w:rsidTr="00FD2EF2">
        <w:trPr>
          <w:trHeight w:val="323"/>
        </w:trPr>
        <w:tc>
          <w:tcPr>
            <w:cnfStyle w:val="001000000000" w:firstRow="0" w:lastRow="0" w:firstColumn="1" w:lastColumn="0" w:oddVBand="0" w:evenVBand="0" w:oddHBand="0" w:evenHBand="0" w:firstRowFirstColumn="0" w:firstRowLastColumn="0" w:lastRowFirstColumn="0" w:lastRowLastColumn="0"/>
            <w:tcW w:w="3502" w:type="dxa"/>
          </w:tcPr>
          <w:p w14:paraId="47FCBE43" w14:textId="0A73486D" w:rsidR="008F1D02" w:rsidRDefault="008F1D02" w:rsidP="00CD33ED">
            <w:pPr>
              <w:pStyle w:val="Table-small"/>
            </w:pPr>
            <w:r>
              <w:fldChar w:fldCharType="begin"/>
            </w:r>
            <w:r>
              <w:rPr>
                <w:b w:val="0"/>
                <w:bCs w:val="0"/>
              </w:rPr>
              <w:instrText xml:space="preserve"> </w:instrText>
            </w:r>
            <w:r>
              <w:instrText xml:space="preserve">REF </w:instrText>
            </w:r>
            <w:r>
              <w:rPr>
                <w:b w:val="0"/>
                <w:bCs w:val="0"/>
              </w:rPr>
              <w:instrText xml:space="preserve">_Ref207890541 \h </w:instrText>
            </w:r>
            <w:r w:rsidR="00737144">
              <w:instrText xml:space="preserve"> \* MERGEFORMAT </w:instrText>
            </w:r>
            <w:r>
              <w:fldChar w:fldCharType="separate"/>
            </w:r>
            <w:r w:rsidR="00AA08B9">
              <w:t>T0012: Regulators</w:t>
            </w:r>
            <w:r>
              <w:fldChar w:fldCharType="end"/>
            </w:r>
          </w:p>
        </w:tc>
        <w:tc>
          <w:tcPr>
            <w:tcW w:w="710" w:type="dxa"/>
          </w:tcPr>
          <w:p w14:paraId="461BDAD2" w14:textId="77777777" w:rsidR="008F1D02" w:rsidRDefault="008F1D02" w:rsidP="00CD33ED">
            <w:pPr>
              <w:pStyle w:val="Table-small"/>
              <w:jc w:val="center"/>
              <w:cnfStyle w:val="000000000000" w:firstRow="0" w:lastRow="0" w:firstColumn="0" w:lastColumn="0" w:oddVBand="0" w:evenVBand="0" w:oddHBand="0" w:evenHBand="0" w:firstRowFirstColumn="0" w:firstRowLastColumn="0" w:lastRowFirstColumn="0" w:lastRowLastColumn="0"/>
            </w:pPr>
          </w:p>
        </w:tc>
        <w:tc>
          <w:tcPr>
            <w:tcW w:w="729" w:type="dxa"/>
          </w:tcPr>
          <w:p w14:paraId="35A672E5" w14:textId="365395F4" w:rsidR="008F1D02" w:rsidRDefault="008F1D02" w:rsidP="00CD33ED">
            <w:pPr>
              <w:pStyle w:val="Table-small"/>
              <w:jc w:val="center"/>
              <w:cnfStyle w:val="000000000000" w:firstRow="0" w:lastRow="0" w:firstColumn="0" w:lastColumn="0" w:oddVBand="0" w:evenVBand="0" w:oddHBand="0" w:evenHBand="0" w:firstRowFirstColumn="0" w:firstRowLastColumn="0" w:lastRowFirstColumn="0" w:lastRowLastColumn="0"/>
            </w:pPr>
            <w:r>
              <w:t>X</w:t>
            </w:r>
          </w:p>
        </w:tc>
        <w:tc>
          <w:tcPr>
            <w:tcW w:w="0" w:type="dxa"/>
          </w:tcPr>
          <w:p w14:paraId="4D929568" w14:textId="20BD9A08" w:rsidR="008F1D02" w:rsidRDefault="008F1D02" w:rsidP="00CD33ED">
            <w:pPr>
              <w:pStyle w:val="Table-small"/>
              <w:jc w:val="center"/>
              <w:cnfStyle w:val="000000000000" w:firstRow="0" w:lastRow="0" w:firstColumn="0" w:lastColumn="0" w:oddVBand="0" w:evenVBand="0" w:oddHBand="0" w:evenHBand="0" w:firstRowFirstColumn="0" w:firstRowLastColumn="0" w:lastRowFirstColumn="0" w:lastRowLastColumn="0"/>
            </w:pPr>
            <w:r>
              <w:t>X</w:t>
            </w:r>
          </w:p>
        </w:tc>
        <w:tc>
          <w:tcPr>
            <w:tcW w:w="639" w:type="dxa"/>
          </w:tcPr>
          <w:p w14:paraId="5FD7FDE7" w14:textId="77777777" w:rsidR="008F1D02" w:rsidRDefault="008F1D02" w:rsidP="00BE6C7F">
            <w:pPr>
              <w:pStyle w:val="Table-small"/>
              <w:jc w:val="center"/>
              <w:cnfStyle w:val="000000000000" w:firstRow="0" w:lastRow="0" w:firstColumn="0" w:lastColumn="0" w:oddVBand="0" w:evenVBand="0" w:oddHBand="0" w:evenHBand="0" w:firstRowFirstColumn="0" w:firstRowLastColumn="0" w:lastRowFirstColumn="0" w:lastRowLastColumn="0"/>
            </w:pPr>
          </w:p>
        </w:tc>
        <w:tc>
          <w:tcPr>
            <w:tcW w:w="3255" w:type="dxa"/>
          </w:tcPr>
          <w:p w14:paraId="764A899B" w14:textId="77777777" w:rsidR="008F1D02" w:rsidRDefault="008F1D02" w:rsidP="00CD33ED">
            <w:pPr>
              <w:pStyle w:val="Table-small"/>
              <w:cnfStyle w:val="000000000000" w:firstRow="0" w:lastRow="0" w:firstColumn="0" w:lastColumn="0" w:oddVBand="0" w:evenVBand="0" w:oddHBand="0" w:evenHBand="0" w:firstRowFirstColumn="0" w:firstRowLastColumn="0" w:lastRowFirstColumn="0" w:lastRowLastColumn="0"/>
            </w:pPr>
          </w:p>
        </w:tc>
      </w:tr>
      <w:tr w:rsidR="008F1D02" w14:paraId="0D4DFF8A" w14:textId="77777777" w:rsidTr="00FD2EF2">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3502" w:type="dxa"/>
          </w:tcPr>
          <w:p w14:paraId="4E2A09E6" w14:textId="59ABC9BE" w:rsidR="008F1D02" w:rsidRDefault="008F1D02" w:rsidP="00CD33ED">
            <w:pPr>
              <w:pStyle w:val="Table-small"/>
            </w:pPr>
            <w:r>
              <w:fldChar w:fldCharType="begin"/>
            </w:r>
            <w:r>
              <w:rPr>
                <w:b w:val="0"/>
                <w:bCs w:val="0"/>
              </w:rPr>
              <w:instrText xml:space="preserve"> </w:instrText>
            </w:r>
            <w:r>
              <w:instrText xml:space="preserve">REF </w:instrText>
            </w:r>
            <w:r>
              <w:rPr>
                <w:b w:val="0"/>
                <w:bCs w:val="0"/>
              </w:rPr>
              <w:instrText xml:space="preserve">_Ref207890547 \h </w:instrText>
            </w:r>
            <w:r w:rsidR="00737144">
              <w:instrText xml:space="preserve"> \* MERGEFORMAT </w:instrText>
            </w:r>
            <w:r>
              <w:fldChar w:fldCharType="separate"/>
            </w:r>
            <w:r w:rsidR="00AA08B9">
              <w:rPr>
                <w:lang w:eastAsia="en-US"/>
              </w:rPr>
              <w:t>T0013: Oscillator</w:t>
            </w:r>
            <w:r>
              <w:fldChar w:fldCharType="end"/>
            </w:r>
          </w:p>
        </w:tc>
        <w:tc>
          <w:tcPr>
            <w:tcW w:w="710" w:type="dxa"/>
          </w:tcPr>
          <w:p w14:paraId="3DCA8BC1" w14:textId="77777777" w:rsidR="008F1D02" w:rsidRDefault="008F1D02" w:rsidP="00CD33ED">
            <w:pPr>
              <w:pStyle w:val="Table-small"/>
              <w:jc w:val="center"/>
              <w:cnfStyle w:val="000000100000" w:firstRow="0" w:lastRow="0" w:firstColumn="0" w:lastColumn="0" w:oddVBand="0" w:evenVBand="0" w:oddHBand="1" w:evenHBand="0" w:firstRowFirstColumn="0" w:firstRowLastColumn="0" w:lastRowFirstColumn="0" w:lastRowLastColumn="0"/>
            </w:pPr>
          </w:p>
        </w:tc>
        <w:tc>
          <w:tcPr>
            <w:tcW w:w="729" w:type="dxa"/>
          </w:tcPr>
          <w:p w14:paraId="1E6044BB" w14:textId="78424201" w:rsidR="008F1D02" w:rsidRDefault="008F1D02" w:rsidP="00CD33ED">
            <w:pPr>
              <w:pStyle w:val="Table-small"/>
              <w:jc w:val="center"/>
              <w:cnfStyle w:val="000000100000" w:firstRow="0" w:lastRow="0" w:firstColumn="0" w:lastColumn="0" w:oddVBand="0" w:evenVBand="0" w:oddHBand="1" w:evenHBand="0" w:firstRowFirstColumn="0" w:firstRowLastColumn="0" w:lastRowFirstColumn="0" w:lastRowLastColumn="0"/>
            </w:pPr>
            <w:r>
              <w:t>X</w:t>
            </w:r>
          </w:p>
        </w:tc>
        <w:tc>
          <w:tcPr>
            <w:tcW w:w="0" w:type="dxa"/>
          </w:tcPr>
          <w:p w14:paraId="6E3976B3" w14:textId="7EA22FCC" w:rsidR="008F1D02" w:rsidRDefault="008F1D02" w:rsidP="00CD33ED">
            <w:pPr>
              <w:pStyle w:val="Table-small"/>
              <w:jc w:val="center"/>
              <w:cnfStyle w:val="000000100000" w:firstRow="0" w:lastRow="0" w:firstColumn="0" w:lastColumn="0" w:oddVBand="0" w:evenVBand="0" w:oddHBand="1" w:evenHBand="0" w:firstRowFirstColumn="0" w:firstRowLastColumn="0" w:lastRowFirstColumn="0" w:lastRowLastColumn="0"/>
            </w:pPr>
            <w:r>
              <w:t>X</w:t>
            </w:r>
          </w:p>
        </w:tc>
        <w:tc>
          <w:tcPr>
            <w:tcW w:w="639" w:type="dxa"/>
          </w:tcPr>
          <w:p w14:paraId="2C3B714F" w14:textId="77777777" w:rsidR="008F1D02" w:rsidRDefault="008F1D02" w:rsidP="00BE6C7F">
            <w:pPr>
              <w:pStyle w:val="Table-small"/>
              <w:jc w:val="center"/>
              <w:cnfStyle w:val="000000100000" w:firstRow="0" w:lastRow="0" w:firstColumn="0" w:lastColumn="0" w:oddVBand="0" w:evenVBand="0" w:oddHBand="1" w:evenHBand="0" w:firstRowFirstColumn="0" w:firstRowLastColumn="0" w:lastRowFirstColumn="0" w:lastRowLastColumn="0"/>
            </w:pPr>
          </w:p>
        </w:tc>
        <w:tc>
          <w:tcPr>
            <w:tcW w:w="3255" w:type="dxa"/>
          </w:tcPr>
          <w:p w14:paraId="5F2443E8" w14:textId="77777777" w:rsidR="008F1D02" w:rsidRDefault="008F1D02" w:rsidP="00CD33ED">
            <w:pPr>
              <w:pStyle w:val="Table-small"/>
              <w:cnfStyle w:val="000000100000" w:firstRow="0" w:lastRow="0" w:firstColumn="0" w:lastColumn="0" w:oddVBand="0" w:evenVBand="0" w:oddHBand="1" w:evenHBand="0" w:firstRowFirstColumn="0" w:firstRowLastColumn="0" w:lastRowFirstColumn="0" w:lastRowLastColumn="0"/>
            </w:pPr>
          </w:p>
        </w:tc>
      </w:tr>
      <w:tr w:rsidR="008F1D02" w14:paraId="7DB0ADDB" w14:textId="77777777" w:rsidTr="00FD2EF2">
        <w:trPr>
          <w:trHeight w:val="323"/>
        </w:trPr>
        <w:tc>
          <w:tcPr>
            <w:cnfStyle w:val="001000000000" w:firstRow="0" w:lastRow="0" w:firstColumn="1" w:lastColumn="0" w:oddVBand="0" w:evenVBand="0" w:oddHBand="0" w:evenHBand="0" w:firstRowFirstColumn="0" w:firstRowLastColumn="0" w:lastRowFirstColumn="0" w:lastRowLastColumn="0"/>
            <w:tcW w:w="3502" w:type="dxa"/>
          </w:tcPr>
          <w:p w14:paraId="174B5D2E" w14:textId="5C09AB36" w:rsidR="008F1D02" w:rsidRDefault="008F1D02" w:rsidP="00CD33ED">
            <w:pPr>
              <w:pStyle w:val="Table-small"/>
            </w:pPr>
            <w:r>
              <w:fldChar w:fldCharType="begin"/>
            </w:r>
            <w:r>
              <w:rPr>
                <w:b w:val="0"/>
                <w:bCs w:val="0"/>
              </w:rPr>
              <w:instrText xml:space="preserve"> </w:instrText>
            </w:r>
            <w:r>
              <w:instrText xml:space="preserve">REF </w:instrText>
            </w:r>
            <w:r>
              <w:rPr>
                <w:b w:val="0"/>
                <w:bCs w:val="0"/>
              </w:rPr>
              <w:instrText xml:space="preserve">_Ref207890551 \h </w:instrText>
            </w:r>
            <w:r w:rsidR="00737144">
              <w:instrText xml:space="preserve"> \* MERGEFORMAT </w:instrText>
            </w:r>
            <w:r>
              <w:fldChar w:fldCharType="separate"/>
            </w:r>
            <w:r w:rsidR="00AA08B9">
              <w:t>T0014: PLL Open Loop</w:t>
            </w:r>
            <w:r>
              <w:fldChar w:fldCharType="end"/>
            </w:r>
          </w:p>
        </w:tc>
        <w:tc>
          <w:tcPr>
            <w:tcW w:w="710" w:type="dxa"/>
          </w:tcPr>
          <w:p w14:paraId="414271AC" w14:textId="77777777" w:rsidR="008F1D02" w:rsidRDefault="008F1D02" w:rsidP="00CD33ED">
            <w:pPr>
              <w:pStyle w:val="Table-small"/>
              <w:jc w:val="center"/>
              <w:cnfStyle w:val="000000000000" w:firstRow="0" w:lastRow="0" w:firstColumn="0" w:lastColumn="0" w:oddVBand="0" w:evenVBand="0" w:oddHBand="0" w:evenHBand="0" w:firstRowFirstColumn="0" w:firstRowLastColumn="0" w:lastRowFirstColumn="0" w:lastRowLastColumn="0"/>
            </w:pPr>
          </w:p>
        </w:tc>
        <w:tc>
          <w:tcPr>
            <w:tcW w:w="729" w:type="dxa"/>
          </w:tcPr>
          <w:p w14:paraId="2D0FA3A9" w14:textId="145E5AC6" w:rsidR="008F1D02" w:rsidRDefault="008F1D02" w:rsidP="00CD33ED">
            <w:pPr>
              <w:pStyle w:val="Table-small"/>
              <w:jc w:val="center"/>
              <w:cnfStyle w:val="000000000000" w:firstRow="0" w:lastRow="0" w:firstColumn="0" w:lastColumn="0" w:oddVBand="0" w:evenVBand="0" w:oddHBand="0" w:evenHBand="0" w:firstRowFirstColumn="0" w:firstRowLastColumn="0" w:lastRowFirstColumn="0" w:lastRowLastColumn="0"/>
            </w:pPr>
            <w:r>
              <w:t>X</w:t>
            </w:r>
          </w:p>
        </w:tc>
        <w:tc>
          <w:tcPr>
            <w:tcW w:w="0" w:type="dxa"/>
          </w:tcPr>
          <w:p w14:paraId="4C064B82" w14:textId="5AE3A73B" w:rsidR="008F1D02" w:rsidRDefault="008F1D02" w:rsidP="00CD33ED">
            <w:pPr>
              <w:pStyle w:val="Table-small"/>
              <w:jc w:val="center"/>
              <w:cnfStyle w:val="000000000000" w:firstRow="0" w:lastRow="0" w:firstColumn="0" w:lastColumn="0" w:oddVBand="0" w:evenVBand="0" w:oddHBand="0" w:evenHBand="0" w:firstRowFirstColumn="0" w:firstRowLastColumn="0" w:lastRowFirstColumn="0" w:lastRowLastColumn="0"/>
            </w:pPr>
            <w:r>
              <w:t>X</w:t>
            </w:r>
          </w:p>
        </w:tc>
        <w:tc>
          <w:tcPr>
            <w:tcW w:w="639" w:type="dxa"/>
          </w:tcPr>
          <w:p w14:paraId="00902B48" w14:textId="77777777" w:rsidR="008F1D02" w:rsidRDefault="008F1D02" w:rsidP="00BE6C7F">
            <w:pPr>
              <w:pStyle w:val="Table-small"/>
              <w:jc w:val="center"/>
              <w:cnfStyle w:val="000000000000" w:firstRow="0" w:lastRow="0" w:firstColumn="0" w:lastColumn="0" w:oddVBand="0" w:evenVBand="0" w:oddHBand="0" w:evenHBand="0" w:firstRowFirstColumn="0" w:firstRowLastColumn="0" w:lastRowFirstColumn="0" w:lastRowLastColumn="0"/>
            </w:pPr>
          </w:p>
        </w:tc>
        <w:tc>
          <w:tcPr>
            <w:tcW w:w="3255" w:type="dxa"/>
          </w:tcPr>
          <w:p w14:paraId="0CD90C11" w14:textId="77777777" w:rsidR="008F1D02" w:rsidRDefault="008F1D02" w:rsidP="00CD33ED">
            <w:pPr>
              <w:pStyle w:val="Table-small"/>
              <w:cnfStyle w:val="000000000000" w:firstRow="0" w:lastRow="0" w:firstColumn="0" w:lastColumn="0" w:oddVBand="0" w:evenVBand="0" w:oddHBand="0" w:evenHBand="0" w:firstRowFirstColumn="0" w:firstRowLastColumn="0" w:lastRowFirstColumn="0" w:lastRowLastColumn="0"/>
            </w:pPr>
          </w:p>
        </w:tc>
      </w:tr>
      <w:tr w:rsidR="008F1D02" w14:paraId="1C46E762" w14:textId="77777777" w:rsidTr="00FD2EF2">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3502" w:type="dxa"/>
          </w:tcPr>
          <w:p w14:paraId="10F57747" w14:textId="7C4CD2D2" w:rsidR="008F1D02" w:rsidRDefault="008F1D02" w:rsidP="00CD33ED">
            <w:pPr>
              <w:pStyle w:val="Table-small"/>
            </w:pPr>
            <w:r>
              <w:fldChar w:fldCharType="begin"/>
            </w:r>
            <w:r>
              <w:rPr>
                <w:b w:val="0"/>
                <w:bCs w:val="0"/>
              </w:rPr>
              <w:instrText xml:space="preserve"> </w:instrText>
            </w:r>
            <w:r>
              <w:instrText xml:space="preserve">REF </w:instrText>
            </w:r>
            <w:r>
              <w:rPr>
                <w:b w:val="0"/>
                <w:bCs w:val="0"/>
              </w:rPr>
              <w:instrText xml:space="preserve">_Ref207890556 \h </w:instrText>
            </w:r>
            <w:r w:rsidR="00737144">
              <w:instrText xml:space="preserve"> \* MERGEFORMAT </w:instrText>
            </w:r>
            <w:r>
              <w:fldChar w:fldCharType="separate"/>
            </w:r>
            <w:r w:rsidR="00AA08B9">
              <w:t>T0015: PLL Lock</w:t>
            </w:r>
            <w:r>
              <w:fldChar w:fldCharType="end"/>
            </w:r>
          </w:p>
        </w:tc>
        <w:tc>
          <w:tcPr>
            <w:tcW w:w="710" w:type="dxa"/>
          </w:tcPr>
          <w:p w14:paraId="33EDA527" w14:textId="77777777" w:rsidR="008F1D02" w:rsidRDefault="008F1D02" w:rsidP="00CD33ED">
            <w:pPr>
              <w:pStyle w:val="Table-small"/>
              <w:jc w:val="center"/>
              <w:cnfStyle w:val="000000100000" w:firstRow="0" w:lastRow="0" w:firstColumn="0" w:lastColumn="0" w:oddVBand="0" w:evenVBand="0" w:oddHBand="1" w:evenHBand="0" w:firstRowFirstColumn="0" w:firstRowLastColumn="0" w:lastRowFirstColumn="0" w:lastRowLastColumn="0"/>
            </w:pPr>
          </w:p>
        </w:tc>
        <w:tc>
          <w:tcPr>
            <w:tcW w:w="729" w:type="dxa"/>
          </w:tcPr>
          <w:p w14:paraId="3EE59226" w14:textId="64FFDA3A" w:rsidR="008F1D02" w:rsidRDefault="008F1D02" w:rsidP="00CD33ED">
            <w:pPr>
              <w:pStyle w:val="Table-small"/>
              <w:jc w:val="center"/>
              <w:cnfStyle w:val="000000100000" w:firstRow="0" w:lastRow="0" w:firstColumn="0" w:lastColumn="0" w:oddVBand="0" w:evenVBand="0" w:oddHBand="1" w:evenHBand="0" w:firstRowFirstColumn="0" w:firstRowLastColumn="0" w:lastRowFirstColumn="0" w:lastRowLastColumn="0"/>
            </w:pPr>
            <w:r>
              <w:t>X</w:t>
            </w:r>
          </w:p>
        </w:tc>
        <w:tc>
          <w:tcPr>
            <w:tcW w:w="0" w:type="dxa"/>
          </w:tcPr>
          <w:p w14:paraId="08249280" w14:textId="3253C2CD" w:rsidR="008F1D02" w:rsidRDefault="008F1D02" w:rsidP="00CD33ED">
            <w:pPr>
              <w:pStyle w:val="Table-small"/>
              <w:jc w:val="center"/>
              <w:cnfStyle w:val="000000100000" w:firstRow="0" w:lastRow="0" w:firstColumn="0" w:lastColumn="0" w:oddVBand="0" w:evenVBand="0" w:oddHBand="1" w:evenHBand="0" w:firstRowFirstColumn="0" w:firstRowLastColumn="0" w:lastRowFirstColumn="0" w:lastRowLastColumn="0"/>
            </w:pPr>
            <w:r>
              <w:t>X</w:t>
            </w:r>
          </w:p>
        </w:tc>
        <w:tc>
          <w:tcPr>
            <w:tcW w:w="639" w:type="dxa"/>
          </w:tcPr>
          <w:p w14:paraId="3672CF75" w14:textId="77777777" w:rsidR="008F1D02" w:rsidRDefault="008F1D02" w:rsidP="00BE6C7F">
            <w:pPr>
              <w:pStyle w:val="Table-small"/>
              <w:jc w:val="center"/>
              <w:cnfStyle w:val="000000100000" w:firstRow="0" w:lastRow="0" w:firstColumn="0" w:lastColumn="0" w:oddVBand="0" w:evenVBand="0" w:oddHBand="1" w:evenHBand="0" w:firstRowFirstColumn="0" w:firstRowLastColumn="0" w:lastRowFirstColumn="0" w:lastRowLastColumn="0"/>
            </w:pPr>
          </w:p>
        </w:tc>
        <w:tc>
          <w:tcPr>
            <w:tcW w:w="3255" w:type="dxa"/>
          </w:tcPr>
          <w:p w14:paraId="04967D05" w14:textId="77777777" w:rsidR="008F1D02" w:rsidRDefault="008F1D02" w:rsidP="00CD33ED">
            <w:pPr>
              <w:pStyle w:val="Table-small"/>
              <w:cnfStyle w:val="000000100000" w:firstRow="0" w:lastRow="0" w:firstColumn="0" w:lastColumn="0" w:oddVBand="0" w:evenVBand="0" w:oddHBand="1" w:evenHBand="0" w:firstRowFirstColumn="0" w:firstRowLastColumn="0" w:lastRowFirstColumn="0" w:lastRowLastColumn="0"/>
            </w:pPr>
          </w:p>
        </w:tc>
      </w:tr>
      <w:tr w:rsidR="008F1D02" w14:paraId="2B656121" w14:textId="77777777" w:rsidTr="00FD2EF2">
        <w:trPr>
          <w:trHeight w:val="323"/>
        </w:trPr>
        <w:tc>
          <w:tcPr>
            <w:cnfStyle w:val="001000000000" w:firstRow="0" w:lastRow="0" w:firstColumn="1" w:lastColumn="0" w:oddVBand="0" w:evenVBand="0" w:oddHBand="0" w:evenHBand="0" w:firstRowFirstColumn="0" w:firstRowLastColumn="0" w:lastRowFirstColumn="0" w:lastRowLastColumn="0"/>
            <w:tcW w:w="3502" w:type="dxa"/>
          </w:tcPr>
          <w:p w14:paraId="3545FD44" w14:textId="35EBD6A3" w:rsidR="008F1D02" w:rsidRDefault="008F1D02" w:rsidP="00CD33ED">
            <w:pPr>
              <w:pStyle w:val="Table-small"/>
            </w:pPr>
            <w:r>
              <w:fldChar w:fldCharType="begin"/>
            </w:r>
            <w:r>
              <w:rPr>
                <w:b w:val="0"/>
                <w:bCs w:val="0"/>
              </w:rPr>
              <w:instrText xml:space="preserve"> </w:instrText>
            </w:r>
            <w:r>
              <w:instrText xml:space="preserve">REF </w:instrText>
            </w:r>
            <w:r>
              <w:rPr>
                <w:b w:val="0"/>
                <w:bCs w:val="0"/>
              </w:rPr>
              <w:instrText xml:space="preserve">_Ref159857266 \h </w:instrText>
            </w:r>
            <w:r w:rsidR="00737144">
              <w:instrText xml:space="preserve"> \* MERGEFORMAT </w:instrText>
            </w:r>
            <w:r>
              <w:fldChar w:fldCharType="separate"/>
            </w:r>
            <w:r w:rsidR="00AA08B9" w:rsidRPr="00BE6C7F">
              <w:rPr>
                <w:lang w:val="it-IT" w:eastAsia="en-US"/>
              </w:rPr>
              <w:t>T0016: IO SPI Slave</w:t>
            </w:r>
            <w:r>
              <w:fldChar w:fldCharType="end"/>
            </w:r>
          </w:p>
        </w:tc>
        <w:tc>
          <w:tcPr>
            <w:tcW w:w="710" w:type="dxa"/>
          </w:tcPr>
          <w:p w14:paraId="5911E72E" w14:textId="17AC1952" w:rsidR="008F1D02" w:rsidRDefault="008F1D02" w:rsidP="00CD33ED">
            <w:pPr>
              <w:pStyle w:val="Table-small"/>
              <w:jc w:val="center"/>
              <w:cnfStyle w:val="000000000000" w:firstRow="0" w:lastRow="0" w:firstColumn="0" w:lastColumn="0" w:oddVBand="0" w:evenVBand="0" w:oddHBand="0" w:evenHBand="0" w:firstRowFirstColumn="0" w:firstRowLastColumn="0" w:lastRowFirstColumn="0" w:lastRowLastColumn="0"/>
            </w:pPr>
            <w:r>
              <w:t>X</w:t>
            </w:r>
          </w:p>
        </w:tc>
        <w:tc>
          <w:tcPr>
            <w:tcW w:w="729" w:type="dxa"/>
          </w:tcPr>
          <w:p w14:paraId="1EDEA282" w14:textId="76B2D9CB" w:rsidR="008F1D02" w:rsidRDefault="008F1D02" w:rsidP="00CD33ED">
            <w:pPr>
              <w:pStyle w:val="Table-small"/>
              <w:jc w:val="center"/>
              <w:cnfStyle w:val="000000000000" w:firstRow="0" w:lastRow="0" w:firstColumn="0" w:lastColumn="0" w:oddVBand="0" w:evenVBand="0" w:oddHBand="0" w:evenHBand="0" w:firstRowFirstColumn="0" w:firstRowLastColumn="0" w:lastRowFirstColumn="0" w:lastRowLastColumn="0"/>
            </w:pPr>
            <w:r>
              <w:t>X</w:t>
            </w:r>
          </w:p>
        </w:tc>
        <w:tc>
          <w:tcPr>
            <w:tcW w:w="0" w:type="dxa"/>
          </w:tcPr>
          <w:p w14:paraId="5E0D240D" w14:textId="0C5E5B7C" w:rsidR="008F1D02" w:rsidRDefault="008F1D02" w:rsidP="00CD33ED">
            <w:pPr>
              <w:pStyle w:val="Table-small"/>
              <w:jc w:val="center"/>
              <w:cnfStyle w:val="000000000000" w:firstRow="0" w:lastRow="0" w:firstColumn="0" w:lastColumn="0" w:oddVBand="0" w:evenVBand="0" w:oddHBand="0" w:evenHBand="0" w:firstRowFirstColumn="0" w:firstRowLastColumn="0" w:lastRowFirstColumn="0" w:lastRowLastColumn="0"/>
            </w:pPr>
            <w:r>
              <w:t>X</w:t>
            </w:r>
          </w:p>
        </w:tc>
        <w:tc>
          <w:tcPr>
            <w:tcW w:w="639" w:type="dxa"/>
          </w:tcPr>
          <w:p w14:paraId="4CE57694" w14:textId="77777777" w:rsidR="008F1D02" w:rsidRDefault="008F1D02" w:rsidP="00BE6C7F">
            <w:pPr>
              <w:pStyle w:val="Table-small"/>
              <w:jc w:val="center"/>
              <w:cnfStyle w:val="000000000000" w:firstRow="0" w:lastRow="0" w:firstColumn="0" w:lastColumn="0" w:oddVBand="0" w:evenVBand="0" w:oddHBand="0" w:evenHBand="0" w:firstRowFirstColumn="0" w:firstRowLastColumn="0" w:lastRowFirstColumn="0" w:lastRowLastColumn="0"/>
            </w:pPr>
          </w:p>
        </w:tc>
        <w:tc>
          <w:tcPr>
            <w:tcW w:w="3255" w:type="dxa"/>
          </w:tcPr>
          <w:p w14:paraId="0A2E404C" w14:textId="77777777" w:rsidR="008F1D02" w:rsidRDefault="008F1D02" w:rsidP="00CD33ED">
            <w:pPr>
              <w:pStyle w:val="Table-small"/>
              <w:cnfStyle w:val="000000000000" w:firstRow="0" w:lastRow="0" w:firstColumn="0" w:lastColumn="0" w:oddVBand="0" w:evenVBand="0" w:oddHBand="0" w:evenHBand="0" w:firstRowFirstColumn="0" w:firstRowLastColumn="0" w:lastRowFirstColumn="0" w:lastRowLastColumn="0"/>
            </w:pPr>
          </w:p>
        </w:tc>
      </w:tr>
      <w:tr w:rsidR="008F1D02" w14:paraId="0B7D3BC3" w14:textId="77777777" w:rsidTr="00FD2EF2">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3502" w:type="dxa"/>
          </w:tcPr>
          <w:p w14:paraId="5EDA49A8" w14:textId="1D98AA0E" w:rsidR="008F1D02" w:rsidRPr="00C94B23" w:rsidRDefault="008F1D02" w:rsidP="00CD33ED">
            <w:pPr>
              <w:pStyle w:val="Table-small"/>
              <w:rPr>
                <w:lang w:val="it-IT"/>
              </w:rPr>
            </w:pPr>
            <w:r>
              <w:fldChar w:fldCharType="begin"/>
            </w:r>
            <w:r w:rsidRPr="00C94B23">
              <w:rPr>
                <w:b w:val="0"/>
                <w:bCs w:val="0"/>
                <w:lang w:val="it-IT"/>
              </w:rPr>
              <w:instrText xml:space="preserve"> </w:instrText>
            </w:r>
            <w:r w:rsidRPr="00C94B23">
              <w:rPr>
                <w:lang w:val="it-IT"/>
              </w:rPr>
              <w:instrText xml:space="preserve">REF </w:instrText>
            </w:r>
            <w:r w:rsidRPr="00C94B23">
              <w:rPr>
                <w:b w:val="0"/>
                <w:bCs w:val="0"/>
                <w:lang w:val="it-IT"/>
              </w:rPr>
              <w:instrText xml:space="preserve">_Ref207890565 \h </w:instrText>
            </w:r>
            <w:r w:rsidR="00737144" w:rsidRPr="00BE6C7F">
              <w:rPr>
                <w:lang w:val="it-IT"/>
              </w:rPr>
              <w:instrText xml:space="preserve"> \* MERGEFORMAT </w:instrText>
            </w:r>
            <w:r>
              <w:fldChar w:fldCharType="separate"/>
            </w:r>
            <w:r w:rsidR="00AA08B9" w:rsidRPr="00BE6C7F">
              <w:rPr>
                <w:lang w:val="it-IT" w:eastAsia="en-US"/>
              </w:rPr>
              <w:t>T0017: IO SPI Master CAM</w:t>
            </w:r>
            <w:r>
              <w:fldChar w:fldCharType="end"/>
            </w:r>
          </w:p>
        </w:tc>
        <w:tc>
          <w:tcPr>
            <w:tcW w:w="710" w:type="dxa"/>
          </w:tcPr>
          <w:p w14:paraId="77489C80" w14:textId="77777777" w:rsidR="008F1D02" w:rsidRPr="00C94B23" w:rsidRDefault="008F1D02" w:rsidP="00CD33ED">
            <w:pPr>
              <w:pStyle w:val="Table-small"/>
              <w:jc w:val="center"/>
              <w:cnfStyle w:val="000000100000" w:firstRow="0" w:lastRow="0" w:firstColumn="0" w:lastColumn="0" w:oddVBand="0" w:evenVBand="0" w:oddHBand="1" w:evenHBand="0" w:firstRowFirstColumn="0" w:firstRowLastColumn="0" w:lastRowFirstColumn="0" w:lastRowLastColumn="0"/>
              <w:rPr>
                <w:lang w:val="it-IT"/>
              </w:rPr>
            </w:pPr>
          </w:p>
        </w:tc>
        <w:tc>
          <w:tcPr>
            <w:tcW w:w="729" w:type="dxa"/>
          </w:tcPr>
          <w:p w14:paraId="37A8DEF9" w14:textId="5CED08BF" w:rsidR="008F1D02" w:rsidRDefault="008F1D02" w:rsidP="00CD33ED">
            <w:pPr>
              <w:pStyle w:val="Table-small"/>
              <w:jc w:val="center"/>
              <w:cnfStyle w:val="000000100000" w:firstRow="0" w:lastRow="0" w:firstColumn="0" w:lastColumn="0" w:oddVBand="0" w:evenVBand="0" w:oddHBand="1" w:evenHBand="0" w:firstRowFirstColumn="0" w:firstRowLastColumn="0" w:lastRowFirstColumn="0" w:lastRowLastColumn="0"/>
            </w:pPr>
            <w:r>
              <w:t>X</w:t>
            </w:r>
          </w:p>
        </w:tc>
        <w:tc>
          <w:tcPr>
            <w:tcW w:w="0" w:type="dxa"/>
          </w:tcPr>
          <w:p w14:paraId="647ED5B0" w14:textId="0B274108" w:rsidR="008F1D02" w:rsidRDefault="008F1D02" w:rsidP="00CD33ED">
            <w:pPr>
              <w:pStyle w:val="Table-small"/>
              <w:jc w:val="center"/>
              <w:cnfStyle w:val="000000100000" w:firstRow="0" w:lastRow="0" w:firstColumn="0" w:lastColumn="0" w:oddVBand="0" w:evenVBand="0" w:oddHBand="1" w:evenHBand="0" w:firstRowFirstColumn="0" w:firstRowLastColumn="0" w:lastRowFirstColumn="0" w:lastRowLastColumn="0"/>
            </w:pPr>
            <w:r>
              <w:t>X</w:t>
            </w:r>
          </w:p>
        </w:tc>
        <w:tc>
          <w:tcPr>
            <w:tcW w:w="639" w:type="dxa"/>
          </w:tcPr>
          <w:p w14:paraId="76CA0D44" w14:textId="465A0622" w:rsidR="008F1D02" w:rsidRDefault="00CF5F02" w:rsidP="00BE6C7F">
            <w:pPr>
              <w:pStyle w:val="Table-small"/>
              <w:jc w:val="center"/>
              <w:cnfStyle w:val="000000100000" w:firstRow="0" w:lastRow="0" w:firstColumn="0" w:lastColumn="0" w:oddVBand="0" w:evenVBand="0" w:oddHBand="1" w:evenHBand="0" w:firstRowFirstColumn="0" w:firstRowLastColumn="0" w:lastRowFirstColumn="0" w:lastRowLastColumn="0"/>
            </w:pPr>
            <w:r>
              <w:t>X</w:t>
            </w:r>
          </w:p>
        </w:tc>
        <w:tc>
          <w:tcPr>
            <w:tcW w:w="3255" w:type="dxa"/>
          </w:tcPr>
          <w:p w14:paraId="45AFFCAC" w14:textId="77777777" w:rsidR="008F1D02" w:rsidRDefault="008F1D02" w:rsidP="00CD33ED">
            <w:pPr>
              <w:pStyle w:val="Table-small"/>
              <w:cnfStyle w:val="000000100000" w:firstRow="0" w:lastRow="0" w:firstColumn="0" w:lastColumn="0" w:oddVBand="0" w:evenVBand="0" w:oddHBand="1" w:evenHBand="0" w:firstRowFirstColumn="0" w:firstRowLastColumn="0" w:lastRowFirstColumn="0" w:lastRowLastColumn="0"/>
            </w:pPr>
          </w:p>
        </w:tc>
      </w:tr>
      <w:tr w:rsidR="008F1D02" w14:paraId="46A45E0A" w14:textId="77777777" w:rsidTr="00FD2EF2">
        <w:trPr>
          <w:trHeight w:val="323"/>
        </w:trPr>
        <w:tc>
          <w:tcPr>
            <w:cnfStyle w:val="001000000000" w:firstRow="0" w:lastRow="0" w:firstColumn="1" w:lastColumn="0" w:oddVBand="0" w:evenVBand="0" w:oddHBand="0" w:evenHBand="0" w:firstRowFirstColumn="0" w:firstRowLastColumn="0" w:lastRowFirstColumn="0" w:lastRowLastColumn="0"/>
            <w:tcW w:w="3502" w:type="dxa"/>
          </w:tcPr>
          <w:p w14:paraId="26D3711F" w14:textId="7435A8ED" w:rsidR="008F1D02" w:rsidRPr="00C94B23" w:rsidRDefault="008F1D02" w:rsidP="00CD33ED">
            <w:pPr>
              <w:pStyle w:val="Table-small"/>
              <w:rPr>
                <w:lang w:val="it-IT"/>
              </w:rPr>
            </w:pPr>
            <w:r>
              <w:fldChar w:fldCharType="begin"/>
            </w:r>
            <w:r w:rsidRPr="00C94B23">
              <w:rPr>
                <w:b w:val="0"/>
                <w:bCs w:val="0"/>
                <w:lang w:val="it-IT"/>
              </w:rPr>
              <w:instrText xml:space="preserve"> </w:instrText>
            </w:r>
            <w:r w:rsidRPr="00C94B23">
              <w:rPr>
                <w:lang w:val="it-IT"/>
              </w:rPr>
              <w:instrText xml:space="preserve">REF </w:instrText>
            </w:r>
            <w:r w:rsidRPr="00C94B23">
              <w:rPr>
                <w:b w:val="0"/>
                <w:bCs w:val="0"/>
                <w:lang w:val="it-IT"/>
              </w:rPr>
              <w:instrText xml:space="preserve">_Ref207890569 \h </w:instrText>
            </w:r>
            <w:r w:rsidR="00737144" w:rsidRPr="00BE6C7F">
              <w:rPr>
                <w:lang w:val="it-IT"/>
              </w:rPr>
              <w:instrText xml:space="preserve"> \* MERGEFORMAT </w:instrText>
            </w:r>
            <w:r>
              <w:fldChar w:fldCharType="separate"/>
            </w:r>
            <w:r w:rsidR="00AA08B9" w:rsidRPr="00BE6C7F">
              <w:rPr>
                <w:lang w:val="it-IT" w:eastAsia="en-US"/>
              </w:rPr>
              <w:t xml:space="preserve">T0018: IO SPI </w:t>
            </w:r>
            <w:r w:rsidR="00AA08B9">
              <w:rPr>
                <w:lang w:val="it-IT" w:eastAsia="en-US"/>
              </w:rPr>
              <w:t>M</w:t>
            </w:r>
            <w:r w:rsidR="00AA08B9" w:rsidRPr="00BE6C7F">
              <w:rPr>
                <w:lang w:val="it-IT" w:eastAsia="en-US"/>
              </w:rPr>
              <w:t>aster GPIO</w:t>
            </w:r>
            <w:r>
              <w:fldChar w:fldCharType="end"/>
            </w:r>
          </w:p>
        </w:tc>
        <w:tc>
          <w:tcPr>
            <w:tcW w:w="710" w:type="dxa"/>
          </w:tcPr>
          <w:p w14:paraId="18A78C07" w14:textId="77777777" w:rsidR="008F1D02" w:rsidRPr="00C94B23" w:rsidRDefault="008F1D02" w:rsidP="00CD33ED">
            <w:pPr>
              <w:pStyle w:val="Table-small"/>
              <w:jc w:val="center"/>
              <w:cnfStyle w:val="000000000000" w:firstRow="0" w:lastRow="0" w:firstColumn="0" w:lastColumn="0" w:oddVBand="0" w:evenVBand="0" w:oddHBand="0" w:evenHBand="0" w:firstRowFirstColumn="0" w:firstRowLastColumn="0" w:lastRowFirstColumn="0" w:lastRowLastColumn="0"/>
              <w:rPr>
                <w:lang w:val="it-IT"/>
              </w:rPr>
            </w:pPr>
          </w:p>
        </w:tc>
        <w:tc>
          <w:tcPr>
            <w:tcW w:w="729" w:type="dxa"/>
          </w:tcPr>
          <w:p w14:paraId="6EB3B33E" w14:textId="725106C5" w:rsidR="008F1D02" w:rsidRDefault="008F1D02" w:rsidP="00CD33ED">
            <w:pPr>
              <w:pStyle w:val="Table-small"/>
              <w:jc w:val="center"/>
              <w:cnfStyle w:val="000000000000" w:firstRow="0" w:lastRow="0" w:firstColumn="0" w:lastColumn="0" w:oddVBand="0" w:evenVBand="0" w:oddHBand="0" w:evenHBand="0" w:firstRowFirstColumn="0" w:firstRowLastColumn="0" w:lastRowFirstColumn="0" w:lastRowLastColumn="0"/>
            </w:pPr>
            <w:r>
              <w:t>X</w:t>
            </w:r>
          </w:p>
        </w:tc>
        <w:tc>
          <w:tcPr>
            <w:tcW w:w="0" w:type="dxa"/>
          </w:tcPr>
          <w:p w14:paraId="7EF05565" w14:textId="6E8F6F86" w:rsidR="008F1D02" w:rsidRDefault="008F1D02" w:rsidP="00CD33ED">
            <w:pPr>
              <w:pStyle w:val="Table-small"/>
              <w:jc w:val="center"/>
              <w:cnfStyle w:val="000000000000" w:firstRow="0" w:lastRow="0" w:firstColumn="0" w:lastColumn="0" w:oddVBand="0" w:evenVBand="0" w:oddHBand="0" w:evenHBand="0" w:firstRowFirstColumn="0" w:firstRowLastColumn="0" w:lastRowFirstColumn="0" w:lastRowLastColumn="0"/>
            </w:pPr>
            <w:r>
              <w:t>X</w:t>
            </w:r>
          </w:p>
        </w:tc>
        <w:tc>
          <w:tcPr>
            <w:tcW w:w="639" w:type="dxa"/>
          </w:tcPr>
          <w:p w14:paraId="036C946B" w14:textId="06AA1854" w:rsidR="008F1D02" w:rsidRDefault="00CF5F02" w:rsidP="00BE6C7F">
            <w:pPr>
              <w:pStyle w:val="Table-small"/>
              <w:jc w:val="center"/>
              <w:cnfStyle w:val="000000000000" w:firstRow="0" w:lastRow="0" w:firstColumn="0" w:lastColumn="0" w:oddVBand="0" w:evenVBand="0" w:oddHBand="0" w:evenHBand="0" w:firstRowFirstColumn="0" w:firstRowLastColumn="0" w:lastRowFirstColumn="0" w:lastRowLastColumn="0"/>
            </w:pPr>
            <w:r>
              <w:t>X</w:t>
            </w:r>
          </w:p>
        </w:tc>
        <w:tc>
          <w:tcPr>
            <w:tcW w:w="3255" w:type="dxa"/>
          </w:tcPr>
          <w:p w14:paraId="241B4EA2" w14:textId="77777777" w:rsidR="008F1D02" w:rsidRDefault="008F1D02" w:rsidP="00CD33ED">
            <w:pPr>
              <w:pStyle w:val="Table-small"/>
              <w:cnfStyle w:val="000000000000" w:firstRow="0" w:lastRow="0" w:firstColumn="0" w:lastColumn="0" w:oddVBand="0" w:evenVBand="0" w:oddHBand="0" w:evenHBand="0" w:firstRowFirstColumn="0" w:firstRowLastColumn="0" w:lastRowFirstColumn="0" w:lastRowLastColumn="0"/>
            </w:pPr>
          </w:p>
        </w:tc>
      </w:tr>
      <w:tr w:rsidR="008F1D02" w14:paraId="3D26E19F" w14:textId="77777777" w:rsidTr="00FD2EF2">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3502" w:type="dxa"/>
          </w:tcPr>
          <w:p w14:paraId="628A4E2A" w14:textId="6428FC65" w:rsidR="008F1D02" w:rsidRDefault="008F1D02" w:rsidP="00CD33ED">
            <w:pPr>
              <w:pStyle w:val="Table-small"/>
              <w:rPr>
                <w:b w:val="0"/>
                <w:bCs w:val="0"/>
              </w:rPr>
            </w:pPr>
            <w:r>
              <w:fldChar w:fldCharType="begin"/>
            </w:r>
            <w:r>
              <w:instrText xml:space="preserve"> </w:instrText>
            </w:r>
            <w:r>
              <w:rPr>
                <w:b w:val="0"/>
                <w:bCs w:val="0"/>
              </w:rPr>
              <w:instrText xml:space="preserve">REF </w:instrText>
            </w:r>
            <w:r>
              <w:instrText xml:space="preserve">_Ref207890611 \h </w:instrText>
            </w:r>
            <w:r w:rsidR="00737144">
              <w:instrText xml:space="preserve"> \* MERGEFORMAT </w:instrText>
            </w:r>
            <w:r>
              <w:fldChar w:fldCharType="separate"/>
            </w:r>
            <w:r w:rsidR="00AA08B9">
              <w:rPr>
                <w:lang w:eastAsia="en-US"/>
              </w:rPr>
              <w:t>T0019: Eye Diagram</w:t>
            </w:r>
            <w:r>
              <w:fldChar w:fldCharType="end"/>
            </w:r>
          </w:p>
        </w:tc>
        <w:tc>
          <w:tcPr>
            <w:tcW w:w="710" w:type="dxa"/>
          </w:tcPr>
          <w:p w14:paraId="6EE57C71" w14:textId="77777777" w:rsidR="008F1D02" w:rsidRDefault="008F1D02" w:rsidP="00CD33ED">
            <w:pPr>
              <w:pStyle w:val="Table-small"/>
              <w:jc w:val="center"/>
              <w:cnfStyle w:val="000000100000" w:firstRow="0" w:lastRow="0" w:firstColumn="0" w:lastColumn="0" w:oddVBand="0" w:evenVBand="0" w:oddHBand="1" w:evenHBand="0" w:firstRowFirstColumn="0" w:firstRowLastColumn="0" w:lastRowFirstColumn="0" w:lastRowLastColumn="0"/>
            </w:pPr>
          </w:p>
        </w:tc>
        <w:tc>
          <w:tcPr>
            <w:tcW w:w="729" w:type="dxa"/>
          </w:tcPr>
          <w:p w14:paraId="74E3FD6C" w14:textId="77777777" w:rsidR="008F1D02" w:rsidRDefault="008F1D02" w:rsidP="00CD33ED">
            <w:pPr>
              <w:pStyle w:val="Table-small"/>
              <w:jc w:val="center"/>
              <w:cnfStyle w:val="000000100000" w:firstRow="0" w:lastRow="0" w:firstColumn="0" w:lastColumn="0" w:oddVBand="0" w:evenVBand="0" w:oddHBand="1" w:evenHBand="0" w:firstRowFirstColumn="0" w:firstRowLastColumn="0" w:lastRowFirstColumn="0" w:lastRowLastColumn="0"/>
            </w:pPr>
          </w:p>
        </w:tc>
        <w:tc>
          <w:tcPr>
            <w:tcW w:w="0" w:type="dxa"/>
          </w:tcPr>
          <w:p w14:paraId="697E1A88" w14:textId="5D5E54BC" w:rsidR="008F1D02" w:rsidRDefault="008F1D02" w:rsidP="00CD33ED">
            <w:pPr>
              <w:pStyle w:val="Table-small"/>
              <w:jc w:val="center"/>
              <w:cnfStyle w:val="000000100000" w:firstRow="0" w:lastRow="0" w:firstColumn="0" w:lastColumn="0" w:oddVBand="0" w:evenVBand="0" w:oddHBand="1" w:evenHBand="0" w:firstRowFirstColumn="0" w:firstRowLastColumn="0" w:lastRowFirstColumn="0" w:lastRowLastColumn="0"/>
            </w:pPr>
            <w:r>
              <w:t>X</w:t>
            </w:r>
          </w:p>
        </w:tc>
        <w:tc>
          <w:tcPr>
            <w:tcW w:w="639" w:type="dxa"/>
          </w:tcPr>
          <w:p w14:paraId="7059C9B0" w14:textId="77777777" w:rsidR="008F1D02" w:rsidRDefault="008F1D02" w:rsidP="00BE6C7F">
            <w:pPr>
              <w:pStyle w:val="Table-small"/>
              <w:jc w:val="center"/>
              <w:cnfStyle w:val="000000100000" w:firstRow="0" w:lastRow="0" w:firstColumn="0" w:lastColumn="0" w:oddVBand="0" w:evenVBand="0" w:oddHBand="1" w:evenHBand="0" w:firstRowFirstColumn="0" w:firstRowLastColumn="0" w:lastRowFirstColumn="0" w:lastRowLastColumn="0"/>
            </w:pPr>
          </w:p>
        </w:tc>
        <w:tc>
          <w:tcPr>
            <w:tcW w:w="3255" w:type="dxa"/>
          </w:tcPr>
          <w:p w14:paraId="25CCCED1" w14:textId="236D9112" w:rsidR="008F1D02" w:rsidRDefault="00C51075" w:rsidP="00CD33ED">
            <w:pPr>
              <w:pStyle w:val="Table-small"/>
              <w:cnfStyle w:val="000000100000" w:firstRow="0" w:lastRow="0" w:firstColumn="0" w:lastColumn="0" w:oddVBand="0" w:evenVBand="0" w:oddHBand="1" w:evenHBand="0" w:firstRowFirstColumn="0" w:firstRowLastColumn="0" w:lastRowFirstColumn="0" w:lastRowLastColumn="0"/>
            </w:pPr>
            <w:r>
              <w:t xml:space="preserve">20251118: currently this test is not </w:t>
            </w:r>
            <w:r w:rsidR="00510903">
              <w:t xml:space="preserve">yet </w:t>
            </w:r>
            <w:r>
              <w:t>implemented</w:t>
            </w:r>
          </w:p>
        </w:tc>
      </w:tr>
      <w:tr w:rsidR="008F1D02" w14:paraId="6A1A0384" w14:textId="77777777" w:rsidTr="00FD2EF2">
        <w:trPr>
          <w:trHeight w:val="323"/>
        </w:trPr>
        <w:tc>
          <w:tcPr>
            <w:cnfStyle w:val="001000000000" w:firstRow="0" w:lastRow="0" w:firstColumn="1" w:lastColumn="0" w:oddVBand="0" w:evenVBand="0" w:oddHBand="0" w:evenHBand="0" w:firstRowFirstColumn="0" w:firstRowLastColumn="0" w:lastRowFirstColumn="0" w:lastRowLastColumn="0"/>
            <w:tcW w:w="3502" w:type="dxa"/>
          </w:tcPr>
          <w:p w14:paraId="51DFCEAB" w14:textId="2B69906A" w:rsidR="008F1D02" w:rsidRDefault="008F1D02" w:rsidP="00CD33ED">
            <w:pPr>
              <w:pStyle w:val="Table-small"/>
            </w:pPr>
            <w:r>
              <w:fldChar w:fldCharType="begin"/>
            </w:r>
            <w:r>
              <w:rPr>
                <w:b w:val="0"/>
                <w:bCs w:val="0"/>
              </w:rPr>
              <w:instrText xml:space="preserve"> </w:instrText>
            </w:r>
            <w:r>
              <w:instrText xml:space="preserve">REF </w:instrText>
            </w:r>
            <w:r>
              <w:rPr>
                <w:b w:val="0"/>
                <w:bCs w:val="0"/>
              </w:rPr>
              <w:instrText xml:space="preserve">_Ref207890575 \h </w:instrText>
            </w:r>
            <w:r w:rsidR="00737144">
              <w:instrText xml:space="preserve"> \* MERGEFORMAT </w:instrText>
            </w:r>
            <w:r>
              <w:fldChar w:fldCharType="separate"/>
            </w:r>
            <w:r w:rsidR="00AA08B9">
              <w:rPr>
                <w:lang w:eastAsia="en-US"/>
              </w:rPr>
              <w:t>T0020: CXP Uplink Receiver Sensitivity</w:t>
            </w:r>
            <w:r>
              <w:fldChar w:fldCharType="end"/>
            </w:r>
          </w:p>
        </w:tc>
        <w:tc>
          <w:tcPr>
            <w:tcW w:w="710" w:type="dxa"/>
          </w:tcPr>
          <w:p w14:paraId="12085AAE" w14:textId="77777777" w:rsidR="008F1D02" w:rsidRDefault="008F1D02" w:rsidP="00CD33ED">
            <w:pPr>
              <w:pStyle w:val="Table-small"/>
              <w:jc w:val="center"/>
              <w:cnfStyle w:val="000000000000" w:firstRow="0" w:lastRow="0" w:firstColumn="0" w:lastColumn="0" w:oddVBand="0" w:evenVBand="0" w:oddHBand="0" w:evenHBand="0" w:firstRowFirstColumn="0" w:firstRowLastColumn="0" w:lastRowFirstColumn="0" w:lastRowLastColumn="0"/>
            </w:pPr>
          </w:p>
        </w:tc>
        <w:tc>
          <w:tcPr>
            <w:tcW w:w="729" w:type="dxa"/>
          </w:tcPr>
          <w:p w14:paraId="658B6F8B" w14:textId="600C1D94" w:rsidR="008F1D02" w:rsidRDefault="008F1D02" w:rsidP="00CD33ED">
            <w:pPr>
              <w:pStyle w:val="Table-small"/>
              <w:jc w:val="center"/>
              <w:cnfStyle w:val="000000000000" w:firstRow="0" w:lastRow="0" w:firstColumn="0" w:lastColumn="0" w:oddVBand="0" w:evenVBand="0" w:oddHBand="0" w:evenHBand="0" w:firstRowFirstColumn="0" w:firstRowLastColumn="0" w:lastRowFirstColumn="0" w:lastRowLastColumn="0"/>
            </w:pPr>
            <w:r>
              <w:t>X</w:t>
            </w:r>
          </w:p>
        </w:tc>
        <w:tc>
          <w:tcPr>
            <w:tcW w:w="0" w:type="dxa"/>
          </w:tcPr>
          <w:p w14:paraId="31431963" w14:textId="504D850B" w:rsidR="008F1D02" w:rsidRDefault="008F1D02" w:rsidP="00CD33ED">
            <w:pPr>
              <w:pStyle w:val="Table-small"/>
              <w:jc w:val="center"/>
              <w:cnfStyle w:val="000000000000" w:firstRow="0" w:lastRow="0" w:firstColumn="0" w:lastColumn="0" w:oddVBand="0" w:evenVBand="0" w:oddHBand="0" w:evenHBand="0" w:firstRowFirstColumn="0" w:firstRowLastColumn="0" w:lastRowFirstColumn="0" w:lastRowLastColumn="0"/>
            </w:pPr>
            <w:r>
              <w:t>X</w:t>
            </w:r>
          </w:p>
        </w:tc>
        <w:tc>
          <w:tcPr>
            <w:tcW w:w="639" w:type="dxa"/>
          </w:tcPr>
          <w:p w14:paraId="387DDF4C" w14:textId="77777777" w:rsidR="008F1D02" w:rsidRDefault="008F1D02" w:rsidP="00BE6C7F">
            <w:pPr>
              <w:pStyle w:val="Table-small"/>
              <w:jc w:val="center"/>
              <w:cnfStyle w:val="000000000000" w:firstRow="0" w:lastRow="0" w:firstColumn="0" w:lastColumn="0" w:oddVBand="0" w:evenVBand="0" w:oddHBand="0" w:evenHBand="0" w:firstRowFirstColumn="0" w:firstRowLastColumn="0" w:lastRowFirstColumn="0" w:lastRowLastColumn="0"/>
            </w:pPr>
          </w:p>
        </w:tc>
        <w:tc>
          <w:tcPr>
            <w:tcW w:w="3255" w:type="dxa"/>
          </w:tcPr>
          <w:p w14:paraId="6EE1DE4C" w14:textId="77777777" w:rsidR="008F1D02" w:rsidRDefault="008F1D02" w:rsidP="00CD33ED">
            <w:pPr>
              <w:pStyle w:val="Table-small"/>
              <w:cnfStyle w:val="000000000000" w:firstRow="0" w:lastRow="0" w:firstColumn="0" w:lastColumn="0" w:oddVBand="0" w:evenVBand="0" w:oddHBand="0" w:evenHBand="0" w:firstRowFirstColumn="0" w:firstRowLastColumn="0" w:lastRowFirstColumn="0" w:lastRowLastColumn="0"/>
            </w:pPr>
          </w:p>
        </w:tc>
      </w:tr>
      <w:tr w:rsidR="008F1D02" w14:paraId="7F5CEE52" w14:textId="77777777" w:rsidTr="00FD2EF2">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3502" w:type="dxa"/>
          </w:tcPr>
          <w:p w14:paraId="11F844C5" w14:textId="43767BA4" w:rsidR="008F1D02" w:rsidRDefault="008F1D02" w:rsidP="00CD33ED">
            <w:pPr>
              <w:pStyle w:val="Table-small"/>
            </w:pPr>
            <w:r>
              <w:fldChar w:fldCharType="begin"/>
            </w:r>
            <w:r>
              <w:rPr>
                <w:b w:val="0"/>
                <w:bCs w:val="0"/>
              </w:rPr>
              <w:instrText xml:space="preserve"> </w:instrText>
            </w:r>
            <w:r>
              <w:instrText xml:space="preserve">REF </w:instrText>
            </w:r>
            <w:r>
              <w:rPr>
                <w:b w:val="0"/>
                <w:bCs w:val="0"/>
              </w:rPr>
              <w:instrText xml:space="preserve">_Ref207890579 \h </w:instrText>
            </w:r>
            <w:r w:rsidR="00737144">
              <w:instrText xml:space="preserve"> \* MERGEFORMAT </w:instrText>
            </w:r>
            <w:r>
              <w:fldChar w:fldCharType="separate"/>
            </w:r>
            <w:r w:rsidR="00AA08B9">
              <w:rPr>
                <w:lang w:eastAsia="en-US"/>
              </w:rPr>
              <w:t>T0021: CXP Uplink Receiver Sensitivity</w:t>
            </w:r>
            <w:r w:rsidR="00AA08B9" w:rsidDel="00AC35E8">
              <w:rPr>
                <w:lang w:eastAsia="en-US"/>
              </w:rPr>
              <w:t xml:space="preserve"> </w:t>
            </w:r>
            <w:r w:rsidR="00AA08B9">
              <w:rPr>
                <w:lang w:eastAsia="en-US"/>
              </w:rPr>
              <w:t>Sweep Test</w:t>
            </w:r>
            <w:r>
              <w:fldChar w:fldCharType="end"/>
            </w:r>
          </w:p>
        </w:tc>
        <w:tc>
          <w:tcPr>
            <w:tcW w:w="710" w:type="dxa"/>
          </w:tcPr>
          <w:p w14:paraId="7C72E53F" w14:textId="77777777" w:rsidR="008F1D02" w:rsidRDefault="008F1D02" w:rsidP="00CD33ED">
            <w:pPr>
              <w:pStyle w:val="Table-small"/>
              <w:jc w:val="center"/>
              <w:cnfStyle w:val="000000100000" w:firstRow="0" w:lastRow="0" w:firstColumn="0" w:lastColumn="0" w:oddVBand="0" w:evenVBand="0" w:oddHBand="1" w:evenHBand="0" w:firstRowFirstColumn="0" w:firstRowLastColumn="0" w:lastRowFirstColumn="0" w:lastRowLastColumn="0"/>
            </w:pPr>
          </w:p>
        </w:tc>
        <w:tc>
          <w:tcPr>
            <w:tcW w:w="729" w:type="dxa"/>
          </w:tcPr>
          <w:p w14:paraId="5ED19E1E" w14:textId="4673F70D" w:rsidR="008F1D02" w:rsidRDefault="008F1D02" w:rsidP="00CD33ED">
            <w:pPr>
              <w:pStyle w:val="Table-small"/>
              <w:jc w:val="center"/>
              <w:cnfStyle w:val="000000100000" w:firstRow="0" w:lastRow="0" w:firstColumn="0" w:lastColumn="0" w:oddVBand="0" w:evenVBand="0" w:oddHBand="1" w:evenHBand="0" w:firstRowFirstColumn="0" w:firstRowLastColumn="0" w:lastRowFirstColumn="0" w:lastRowLastColumn="0"/>
            </w:pPr>
          </w:p>
        </w:tc>
        <w:tc>
          <w:tcPr>
            <w:tcW w:w="0" w:type="dxa"/>
          </w:tcPr>
          <w:p w14:paraId="2AABC508" w14:textId="4338B3CD" w:rsidR="008F1D02" w:rsidRDefault="008F1D02" w:rsidP="00CD33ED">
            <w:pPr>
              <w:pStyle w:val="Table-small"/>
              <w:jc w:val="center"/>
              <w:cnfStyle w:val="000000100000" w:firstRow="0" w:lastRow="0" w:firstColumn="0" w:lastColumn="0" w:oddVBand="0" w:evenVBand="0" w:oddHBand="1" w:evenHBand="0" w:firstRowFirstColumn="0" w:firstRowLastColumn="0" w:lastRowFirstColumn="0" w:lastRowLastColumn="0"/>
            </w:pPr>
            <w:r>
              <w:t>X</w:t>
            </w:r>
          </w:p>
        </w:tc>
        <w:tc>
          <w:tcPr>
            <w:tcW w:w="639" w:type="dxa"/>
          </w:tcPr>
          <w:p w14:paraId="419B9295" w14:textId="77777777" w:rsidR="008F1D02" w:rsidRDefault="008F1D02" w:rsidP="00BE6C7F">
            <w:pPr>
              <w:pStyle w:val="Table-small"/>
              <w:jc w:val="center"/>
              <w:cnfStyle w:val="000000100000" w:firstRow="0" w:lastRow="0" w:firstColumn="0" w:lastColumn="0" w:oddVBand="0" w:evenVBand="0" w:oddHBand="1" w:evenHBand="0" w:firstRowFirstColumn="0" w:firstRowLastColumn="0" w:lastRowFirstColumn="0" w:lastRowLastColumn="0"/>
            </w:pPr>
          </w:p>
        </w:tc>
        <w:tc>
          <w:tcPr>
            <w:tcW w:w="3255" w:type="dxa"/>
          </w:tcPr>
          <w:p w14:paraId="519C9715" w14:textId="77777777" w:rsidR="008F1D02" w:rsidRDefault="008F1D02" w:rsidP="00CD33ED">
            <w:pPr>
              <w:pStyle w:val="Table-small"/>
              <w:cnfStyle w:val="000000100000" w:firstRow="0" w:lastRow="0" w:firstColumn="0" w:lastColumn="0" w:oddVBand="0" w:evenVBand="0" w:oddHBand="1" w:evenHBand="0" w:firstRowFirstColumn="0" w:firstRowLastColumn="0" w:lastRowFirstColumn="0" w:lastRowLastColumn="0"/>
            </w:pPr>
          </w:p>
        </w:tc>
      </w:tr>
      <w:tr w:rsidR="008F1D02" w14:paraId="06403427" w14:textId="77777777" w:rsidTr="00FD2EF2">
        <w:trPr>
          <w:trHeight w:val="323"/>
        </w:trPr>
        <w:tc>
          <w:tcPr>
            <w:cnfStyle w:val="001000000000" w:firstRow="0" w:lastRow="0" w:firstColumn="1" w:lastColumn="0" w:oddVBand="0" w:evenVBand="0" w:oddHBand="0" w:evenHBand="0" w:firstRowFirstColumn="0" w:firstRowLastColumn="0" w:lastRowFirstColumn="0" w:lastRowLastColumn="0"/>
            <w:tcW w:w="3502" w:type="dxa"/>
          </w:tcPr>
          <w:p w14:paraId="7BFA2D02" w14:textId="6E4160EF" w:rsidR="008F1D02" w:rsidRDefault="008F1D02" w:rsidP="00CD33ED">
            <w:pPr>
              <w:pStyle w:val="Table-small"/>
            </w:pPr>
            <w:r>
              <w:fldChar w:fldCharType="begin"/>
            </w:r>
            <w:r>
              <w:rPr>
                <w:b w:val="0"/>
                <w:bCs w:val="0"/>
              </w:rPr>
              <w:instrText xml:space="preserve"> </w:instrText>
            </w:r>
            <w:r>
              <w:instrText xml:space="preserve">REF </w:instrText>
            </w:r>
            <w:r>
              <w:rPr>
                <w:b w:val="0"/>
                <w:bCs w:val="0"/>
              </w:rPr>
              <w:instrText xml:space="preserve">_Ref207890585 \h </w:instrText>
            </w:r>
            <w:r w:rsidR="00737144">
              <w:instrText xml:space="preserve"> \* MERGEFORMAT </w:instrText>
            </w:r>
            <w:r>
              <w:fldChar w:fldCharType="separate"/>
            </w:r>
            <w:r w:rsidR="00AA08B9" w:rsidRPr="00CA22AD">
              <w:rPr>
                <w:lang w:eastAsia="en-US"/>
              </w:rPr>
              <w:t>T</w:t>
            </w:r>
            <w:r w:rsidR="00AA08B9">
              <w:rPr>
                <w:lang w:eastAsia="en-US"/>
              </w:rPr>
              <w:t>0022</w:t>
            </w:r>
            <w:r w:rsidR="00AA08B9" w:rsidRPr="00CA22AD">
              <w:rPr>
                <w:lang w:eastAsia="en-US"/>
              </w:rPr>
              <w:t xml:space="preserve">: </w:t>
            </w:r>
            <w:r w:rsidR="00AA08B9">
              <w:rPr>
                <w:lang w:eastAsia="en-US"/>
              </w:rPr>
              <w:t xml:space="preserve">Internal </w:t>
            </w:r>
            <w:r w:rsidR="00AA08B9" w:rsidRPr="00CA22AD">
              <w:rPr>
                <w:lang w:eastAsia="en-US"/>
              </w:rPr>
              <w:t xml:space="preserve">Test </w:t>
            </w:r>
            <w:r w:rsidR="00AA08B9">
              <w:rPr>
                <w:lang w:eastAsia="en-US"/>
              </w:rPr>
              <w:t>P</w:t>
            </w:r>
            <w:r w:rsidR="00AA08B9" w:rsidRPr="00CA22AD">
              <w:rPr>
                <w:lang w:eastAsia="en-US"/>
              </w:rPr>
              <w:t>atterns</w:t>
            </w:r>
            <w:r>
              <w:fldChar w:fldCharType="end"/>
            </w:r>
          </w:p>
        </w:tc>
        <w:tc>
          <w:tcPr>
            <w:tcW w:w="710" w:type="dxa"/>
          </w:tcPr>
          <w:p w14:paraId="479DB07E" w14:textId="77777777" w:rsidR="008F1D02" w:rsidRDefault="008F1D02" w:rsidP="00CD33ED">
            <w:pPr>
              <w:pStyle w:val="Table-small"/>
              <w:jc w:val="center"/>
              <w:cnfStyle w:val="000000000000" w:firstRow="0" w:lastRow="0" w:firstColumn="0" w:lastColumn="0" w:oddVBand="0" w:evenVBand="0" w:oddHBand="0" w:evenHBand="0" w:firstRowFirstColumn="0" w:firstRowLastColumn="0" w:lastRowFirstColumn="0" w:lastRowLastColumn="0"/>
            </w:pPr>
          </w:p>
        </w:tc>
        <w:tc>
          <w:tcPr>
            <w:tcW w:w="729" w:type="dxa"/>
          </w:tcPr>
          <w:p w14:paraId="0788BAE7" w14:textId="20CF82F4" w:rsidR="008F1D02" w:rsidRDefault="008F1D02" w:rsidP="00CD33ED">
            <w:pPr>
              <w:pStyle w:val="Table-small"/>
              <w:jc w:val="center"/>
              <w:cnfStyle w:val="000000000000" w:firstRow="0" w:lastRow="0" w:firstColumn="0" w:lastColumn="0" w:oddVBand="0" w:evenVBand="0" w:oddHBand="0" w:evenHBand="0" w:firstRowFirstColumn="0" w:firstRowLastColumn="0" w:lastRowFirstColumn="0" w:lastRowLastColumn="0"/>
            </w:pPr>
            <w:r>
              <w:t>X</w:t>
            </w:r>
          </w:p>
        </w:tc>
        <w:tc>
          <w:tcPr>
            <w:tcW w:w="0" w:type="dxa"/>
          </w:tcPr>
          <w:p w14:paraId="2376DD54" w14:textId="569C9C3C" w:rsidR="008F1D02" w:rsidRDefault="008F1D02" w:rsidP="00CD33ED">
            <w:pPr>
              <w:pStyle w:val="Table-small"/>
              <w:jc w:val="center"/>
              <w:cnfStyle w:val="000000000000" w:firstRow="0" w:lastRow="0" w:firstColumn="0" w:lastColumn="0" w:oddVBand="0" w:evenVBand="0" w:oddHBand="0" w:evenHBand="0" w:firstRowFirstColumn="0" w:firstRowLastColumn="0" w:lastRowFirstColumn="0" w:lastRowLastColumn="0"/>
            </w:pPr>
            <w:r>
              <w:t>X</w:t>
            </w:r>
          </w:p>
        </w:tc>
        <w:tc>
          <w:tcPr>
            <w:tcW w:w="639" w:type="dxa"/>
          </w:tcPr>
          <w:p w14:paraId="19E3C84C" w14:textId="0F80AC99" w:rsidR="008F1D02" w:rsidRDefault="00737144" w:rsidP="00BE6C7F">
            <w:pPr>
              <w:pStyle w:val="Table-small"/>
              <w:jc w:val="center"/>
              <w:cnfStyle w:val="000000000000" w:firstRow="0" w:lastRow="0" w:firstColumn="0" w:lastColumn="0" w:oddVBand="0" w:evenVBand="0" w:oddHBand="0" w:evenHBand="0" w:firstRowFirstColumn="0" w:firstRowLastColumn="0" w:lastRowFirstColumn="0" w:lastRowLastColumn="0"/>
            </w:pPr>
            <w:r>
              <w:t>X</w:t>
            </w:r>
          </w:p>
        </w:tc>
        <w:tc>
          <w:tcPr>
            <w:tcW w:w="3255" w:type="dxa"/>
          </w:tcPr>
          <w:p w14:paraId="31222708" w14:textId="77777777" w:rsidR="008F1D02" w:rsidRDefault="008F1D02" w:rsidP="00CD33ED">
            <w:pPr>
              <w:pStyle w:val="Table-small"/>
              <w:cnfStyle w:val="000000000000" w:firstRow="0" w:lastRow="0" w:firstColumn="0" w:lastColumn="0" w:oddVBand="0" w:evenVBand="0" w:oddHBand="0" w:evenHBand="0" w:firstRowFirstColumn="0" w:firstRowLastColumn="0" w:lastRowFirstColumn="0" w:lastRowLastColumn="0"/>
            </w:pPr>
          </w:p>
        </w:tc>
      </w:tr>
      <w:tr w:rsidR="008F1D02" w14:paraId="528AD7B1" w14:textId="77777777" w:rsidTr="00FD2EF2">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3502" w:type="dxa"/>
          </w:tcPr>
          <w:p w14:paraId="494E157F" w14:textId="72D5EA43" w:rsidR="008F1D02" w:rsidRDefault="008F1D02" w:rsidP="00CD33ED">
            <w:pPr>
              <w:pStyle w:val="Table-small"/>
            </w:pPr>
            <w:r>
              <w:fldChar w:fldCharType="begin"/>
            </w:r>
            <w:r>
              <w:rPr>
                <w:b w:val="0"/>
                <w:bCs w:val="0"/>
              </w:rPr>
              <w:instrText xml:space="preserve"> </w:instrText>
            </w:r>
            <w:r>
              <w:instrText xml:space="preserve">REF </w:instrText>
            </w:r>
            <w:r>
              <w:rPr>
                <w:b w:val="0"/>
                <w:bCs w:val="0"/>
              </w:rPr>
              <w:instrText xml:space="preserve">_Ref207890590 \h </w:instrText>
            </w:r>
            <w:r w:rsidR="00737144">
              <w:instrText xml:space="preserve"> \* MERGEFORMAT </w:instrText>
            </w:r>
            <w:r>
              <w:fldChar w:fldCharType="separate"/>
            </w:r>
            <w:r w:rsidR="00AA08B9">
              <w:t>T0023: Camera Test</w:t>
            </w:r>
            <w:r>
              <w:fldChar w:fldCharType="end"/>
            </w:r>
          </w:p>
        </w:tc>
        <w:tc>
          <w:tcPr>
            <w:tcW w:w="710" w:type="dxa"/>
          </w:tcPr>
          <w:p w14:paraId="539B745D" w14:textId="77777777" w:rsidR="008F1D02" w:rsidRDefault="008F1D02" w:rsidP="00CD33ED">
            <w:pPr>
              <w:pStyle w:val="Table-small"/>
              <w:jc w:val="center"/>
              <w:cnfStyle w:val="000000100000" w:firstRow="0" w:lastRow="0" w:firstColumn="0" w:lastColumn="0" w:oddVBand="0" w:evenVBand="0" w:oddHBand="1" w:evenHBand="0" w:firstRowFirstColumn="0" w:firstRowLastColumn="0" w:lastRowFirstColumn="0" w:lastRowLastColumn="0"/>
            </w:pPr>
          </w:p>
        </w:tc>
        <w:tc>
          <w:tcPr>
            <w:tcW w:w="729" w:type="dxa"/>
          </w:tcPr>
          <w:p w14:paraId="0DCBFBB7" w14:textId="458AC441" w:rsidR="008F1D02" w:rsidRDefault="008F1D02" w:rsidP="00CD33ED">
            <w:pPr>
              <w:pStyle w:val="Table-small"/>
              <w:jc w:val="center"/>
              <w:cnfStyle w:val="000000100000" w:firstRow="0" w:lastRow="0" w:firstColumn="0" w:lastColumn="0" w:oddVBand="0" w:evenVBand="0" w:oddHBand="1" w:evenHBand="0" w:firstRowFirstColumn="0" w:firstRowLastColumn="0" w:lastRowFirstColumn="0" w:lastRowLastColumn="0"/>
            </w:pPr>
            <w:r>
              <w:t>X</w:t>
            </w:r>
          </w:p>
        </w:tc>
        <w:tc>
          <w:tcPr>
            <w:tcW w:w="0" w:type="dxa"/>
          </w:tcPr>
          <w:p w14:paraId="65844C7B" w14:textId="05B80F13" w:rsidR="008F1D02" w:rsidRDefault="008F1D02" w:rsidP="00CD33ED">
            <w:pPr>
              <w:pStyle w:val="Table-small"/>
              <w:jc w:val="center"/>
              <w:cnfStyle w:val="000000100000" w:firstRow="0" w:lastRow="0" w:firstColumn="0" w:lastColumn="0" w:oddVBand="0" w:evenVBand="0" w:oddHBand="1" w:evenHBand="0" w:firstRowFirstColumn="0" w:firstRowLastColumn="0" w:lastRowFirstColumn="0" w:lastRowLastColumn="0"/>
            </w:pPr>
            <w:r>
              <w:t>X</w:t>
            </w:r>
          </w:p>
        </w:tc>
        <w:tc>
          <w:tcPr>
            <w:tcW w:w="639" w:type="dxa"/>
          </w:tcPr>
          <w:p w14:paraId="0A603E93" w14:textId="40997324" w:rsidR="008F1D02" w:rsidRDefault="00D70DE2" w:rsidP="00BE6C7F">
            <w:pPr>
              <w:pStyle w:val="Table-small"/>
              <w:jc w:val="center"/>
              <w:cnfStyle w:val="000000100000" w:firstRow="0" w:lastRow="0" w:firstColumn="0" w:lastColumn="0" w:oddVBand="0" w:evenVBand="0" w:oddHBand="1" w:evenHBand="0" w:firstRowFirstColumn="0" w:firstRowLastColumn="0" w:lastRowFirstColumn="0" w:lastRowLastColumn="0"/>
            </w:pPr>
            <w:r>
              <w:t>X</w:t>
            </w:r>
          </w:p>
        </w:tc>
        <w:tc>
          <w:tcPr>
            <w:tcW w:w="3255" w:type="dxa"/>
          </w:tcPr>
          <w:p w14:paraId="33B8C5D9" w14:textId="77777777" w:rsidR="008F1D02" w:rsidRDefault="008F1D02" w:rsidP="00CD33ED">
            <w:pPr>
              <w:pStyle w:val="Table-small"/>
              <w:cnfStyle w:val="000000100000" w:firstRow="0" w:lastRow="0" w:firstColumn="0" w:lastColumn="0" w:oddVBand="0" w:evenVBand="0" w:oddHBand="1" w:evenHBand="0" w:firstRowFirstColumn="0" w:firstRowLastColumn="0" w:lastRowFirstColumn="0" w:lastRowLastColumn="0"/>
            </w:pPr>
          </w:p>
        </w:tc>
      </w:tr>
      <w:tr w:rsidR="008F1D02" w14:paraId="0D074CA9" w14:textId="77777777" w:rsidTr="00FD2EF2">
        <w:trPr>
          <w:trHeight w:val="323"/>
        </w:trPr>
        <w:tc>
          <w:tcPr>
            <w:cnfStyle w:val="001000000000" w:firstRow="0" w:lastRow="0" w:firstColumn="1" w:lastColumn="0" w:oddVBand="0" w:evenVBand="0" w:oddHBand="0" w:evenHBand="0" w:firstRowFirstColumn="0" w:firstRowLastColumn="0" w:lastRowFirstColumn="0" w:lastRowLastColumn="0"/>
            <w:tcW w:w="3502" w:type="dxa"/>
          </w:tcPr>
          <w:p w14:paraId="321C7F8F" w14:textId="20F02CD6" w:rsidR="008F1D02" w:rsidRPr="006A77EE" w:rsidRDefault="008F1D02" w:rsidP="00CD33ED">
            <w:pPr>
              <w:pStyle w:val="Table-small"/>
              <w:rPr>
                <w:b w:val="0"/>
                <w:bCs w:val="0"/>
              </w:rPr>
            </w:pPr>
            <w:r>
              <w:fldChar w:fldCharType="begin"/>
            </w:r>
            <w:r>
              <w:instrText xml:space="preserve"> </w:instrText>
            </w:r>
            <w:r>
              <w:rPr>
                <w:b w:val="0"/>
                <w:bCs w:val="0"/>
              </w:rPr>
              <w:instrText xml:space="preserve">REF </w:instrText>
            </w:r>
            <w:r>
              <w:instrText xml:space="preserve">_Ref159340137 \h </w:instrText>
            </w:r>
            <w:r w:rsidR="00737144">
              <w:instrText xml:space="preserve"> \* MERGEFORMAT </w:instrText>
            </w:r>
            <w:r>
              <w:fldChar w:fldCharType="separate"/>
            </w:r>
            <w:r w:rsidR="00AA08B9" w:rsidRPr="004F395D">
              <w:rPr>
                <w:lang w:eastAsia="en-US"/>
              </w:rPr>
              <w:t>T</w:t>
            </w:r>
            <w:r w:rsidR="00AA08B9">
              <w:rPr>
                <w:lang w:eastAsia="en-US"/>
              </w:rPr>
              <w:t>0024</w:t>
            </w:r>
            <w:r w:rsidR="00AA08B9" w:rsidRPr="004F395D">
              <w:rPr>
                <w:lang w:eastAsia="en-US"/>
              </w:rPr>
              <w:t xml:space="preserve">: OTP </w:t>
            </w:r>
            <w:r w:rsidR="00AA08B9">
              <w:rPr>
                <w:lang w:eastAsia="en-US"/>
              </w:rPr>
              <w:t>W</w:t>
            </w:r>
            <w:r w:rsidR="00AA08B9" w:rsidRPr="004F395D">
              <w:rPr>
                <w:lang w:eastAsia="en-US"/>
              </w:rPr>
              <w:t>rite</w:t>
            </w:r>
            <w:r>
              <w:fldChar w:fldCharType="end"/>
            </w:r>
          </w:p>
        </w:tc>
        <w:tc>
          <w:tcPr>
            <w:tcW w:w="710" w:type="dxa"/>
          </w:tcPr>
          <w:p w14:paraId="0A567249" w14:textId="7AE14E5A" w:rsidR="008F1D02" w:rsidRDefault="008F1D02" w:rsidP="00CD33ED">
            <w:pPr>
              <w:pStyle w:val="Table-small"/>
              <w:jc w:val="center"/>
              <w:cnfStyle w:val="000000000000" w:firstRow="0" w:lastRow="0" w:firstColumn="0" w:lastColumn="0" w:oddVBand="0" w:evenVBand="0" w:oddHBand="0" w:evenHBand="0" w:firstRowFirstColumn="0" w:firstRowLastColumn="0" w:lastRowFirstColumn="0" w:lastRowLastColumn="0"/>
            </w:pPr>
            <w:r>
              <w:t>X</w:t>
            </w:r>
          </w:p>
        </w:tc>
        <w:tc>
          <w:tcPr>
            <w:tcW w:w="729" w:type="dxa"/>
          </w:tcPr>
          <w:p w14:paraId="316B0C20" w14:textId="0126F471" w:rsidR="008F1D02" w:rsidRDefault="008F1D02" w:rsidP="00CD33ED">
            <w:pPr>
              <w:pStyle w:val="Table-small"/>
              <w:jc w:val="center"/>
              <w:cnfStyle w:val="000000000000" w:firstRow="0" w:lastRow="0" w:firstColumn="0" w:lastColumn="0" w:oddVBand="0" w:evenVBand="0" w:oddHBand="0" w:evenHBand="0" w:firstRowFirstColumn="0" w:firstRowLastColumn="0" w:lastRowFirstColumn="0" w:lastRowLastColumn="0"/>
            </w:pPr>
          </w:p>
        </w:tc>
        <w:tc>
          <w:tcPr>
            <w:tcW w:w="0" w:type="dxa"/>
          </w:tcPr>
          <w:p w14:paraId="72BCE48A" w14:textId="77777777" w:rsidR="008F1D02" w:rsidRDefault="008F1D02" w:rsidP="00CD33ED">
            <w:pPr>
              <w:pStyle w:val="Table-small"/>
              <w:jc w:val="center"/>
              <w:cnfStyle w:val="000000000000" w:firstRow="0" w:lastRow="0" w:firstColumn="0" w:lastColumn="0" w:oddVBand="0" w:evenVBand="0" w:oddHBand="0" w:evenHBand="0" w:firstRowFirstColumn="0" w:firstRowLastColumn="0" w:lastRowFirstColumn="0" w:lastRowLastColumn="0"/>
            </w:pPr>
          </w:p>
        </w:tc>
        <w:tc>
          <w:tcPr>
            <w:tcW w:w="639" w:type="dxa"/>
          </w:tcPr>
          <w:p w14:paraId="40FB5C37" w14:textId="77777777" w:rsidR="008F1D02" w:rsidRDefault="008F1D02" w:rsidP="00BE6C7F">
            <w:pPr>
              <w:pStyle w:val="Table-small"/>
              <w:jc w:val="center"/>
              <w:cnfStyle w:val="000000000000" w:firstRow="0" w:lastRow="0" w:firstColumn="0" w:lastColumn="0" w:oddVBand="0" w:evenVBand="0" w:oddHBand="0" w:evenHBand="0" w:firstRowFirstColumn="0" w:firstRowLastColumn="0" w:lastRowFirstColumn="0" w:lastRowLastColumn="0"/>
            </w:pPr>
          </w:p>
        </w:tc>
        <w:tc>
          <w:tcPr>
            <w:tcW w:w="3255" w:type="dxa"/>
          </w:tcPr>
          <w:p w14:paraId="1AECE484" w14:textId="77777777" w:rsidR="008F1D02" w:rsidRDefault="008F1D02" w:rsidP="00CD33ED">
            <w:pPr>
              <w:pStyle w:val="Table-small"/>
              <w:cnfStyle w:val="000000000000" w:firstRow="0" w:lastRow="0" w:firstColumn="0" w:lastColumn="0" w:oddVBand="0" w:evenVBand="0" w:oddHBand="0" w:evenHBand="0" w:firstRowFirstColumn="0" w:firstRowLastColumn="0" w:lastRowFirstColumn="0" w:lastRowLastColumn="0"/>
            </w:pPr>
          </w:p>
        </w:tc>
      </w:tr>
      <w:tr w:rsidR="008F1D02" w14:paraId="35600579" w14:textId="77777777" w:rsidTr="00FD2EF2">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3502" w:type="dxa"/>
          </w:tcPr>
          <w:p w14:paraId="4854636B" w14:textId="4DA73DA8" w:rsidR="008F1D02" w:rsidRDefault="008F1D02" w:rsidP="00CD33ED">
            <w:pPr>
              <w:pStyle w:val="Table-small"/>
            </w:pPr>
            <w:r>
              <w:fldChar w:fldCharType="begin"/>
            </w:r>
            <w:r>
              <w:rPr>
                <w:b w:val="0"/>
                <w:bCs w:val="0"/>
              </w:rPr>
              <w:instrText xml:space="preserve"> </w:instrText>
            </w:r>
            <w:r>
              <w:instrText xml:space="preserve">REF </w:instrText>
            </w:r>
            <w:r>
              <w:rPr>
                <w:b w:val="0"/>
                <w:bCs w:val="0"/>
              </w:rPr>
              <w:instrText xml:space="preserve">_Ref159340142 \h </w:instrText>
            </w:r>
            <w:r w:rsidR="00737144">
              <w:instrText xml:space="preserve"> \* MERGEFORMAT </w:instrText>
            </w:r>
            <w:r>
              <w:fldChar w:fldCharType="separate"/>
            </w:r>
            <w:r w:rsidR="00AA08B9" w:rsidRPr="00AA08B9">
              <w:rPr>
                <w:lang w:val="en-US" w:eastAsia="en-US"/>
              </w:rPr>
              <w:t>T0025: OTP Data Retention Test</w:t>
            </w:r>
            <w:r>
              <w:fldChar w:fldCharType="end"/>
            </w:r>
          </w:p>
        </w:tc>
        <w:tc>
          <w:tcPr>
            <w:tcW w:w="710" w:type="dxa"/>
          </w:tcPr>
          <w:p w14:paraId="6876DD9B" w14:textId="3087CC3B" w:rsidR="008F1D02" w:rsidRDefault="008F1D02" w:rsidP="00CD33ED">
            <w:pPr>
              <w:pStyle w:val="Table-small"/>
              <w:jc w:val="center"/>
              <w:cnfStyle w:val="000000100000" w:firstRow="0" w:lastRow="0" w:firstColumn="0" w:lastColumn="0" w:oddVBand="0" w:evenVBand="0" w:oddHBand="1" w:evenHBand="0" w:firstRowFirstColumn="0" w:firstRowLastColumn="0" w:lastRowFirstColumn="0" w:lastRowLastColumn="0"/>
            </w:pPr>
            <w:r>
              <w:t>X</w:t>
            </w:r>
          </w:p>
        </w:tc>
        <w:tc>
          <w:tcPr>
            <w:tcW w:w="729" w:type="dxa"/>
          </w:tcPr>
          <w:p w14:paraId="33206611" w14:textId="6E460F91" w:rsidR="008F1D02" w:rsidRDefault="008F1D02" w:rsidP="00CD33ED">
            <w:pPr>
              <w:pStyle w:val="Table-small"/>
              <w:jc w:val="center"/>
              <w:cnfStyle w:val="000000100000" w:firstRow="0" w:lastRow="0" w:firstColumn="0" w:lastColumn="0" w:oddVBand="0" w:evenVBand="0" w:oddHBand="1" w:evenHBand="0" w:firstRowFirstColumn="0" w:firstRowLastColumn="0" w:lastRowFirstColumn="0" w:lastRowLastColumn="0"/>
            </w:pPr>
            <w:r>
              <w:t>X</w:t>
            </w:r>
          </w:p>
        </w:tc>
        <w:tc>
          <w:tcPr>
            <w:tcW w:w="0" w:type="dxa"/>
          </w:tcPr>
          <w:p w14:paraId="7CF85D15" w14:textId="64B2BEE2" w:rsidR="008F1D02" w:rsidRDefault="008F1D02" w:rsidP="00CD33ED">
            <w:pPr>
              <w:pStyle w:val="Table-small"/>
              <w:jc w:val="center"/>
              <w:cnfStyle w:val="000000100000" w:firstRow="0" w:lastRow="0" w:firstColumn="0" w:lastColumn="0" w:oddVBand="0" w:evenVBand="0" w:oddHBand="1" w:evenHBand="0" w:firstRowFirstColumn="0" w:firstRowLastColumn="0" w:lastRowFirstColumn="0" w:lastRowLastColumn="0"/>
            </w:pPr>
            <w:r>
              <w:t>X</w:t>
            </w:r>
          </w:p>
        </w:tc>
        <w:tc>
          <w:tcPr>
            <w:tcW w:w="639" w:type="dxa"/>
          </w:tcPr>
          <w:p w14:paraId="62686465" w14:textId="2B59665A" w:rsidR="008F1D02" w:rsidRDefault="00283C1E" w:rsidP="00BE6C7F">
            <w:pPr>
              <w:pStyle w:val="Table-small"/>
              <w:jc w:val="center"/>
              <w:cnfStyle w:val="000000100000" w:firstRow="0" w:lastRow="0" w:firstColumn="0" w:lastColumn="0" w:oddVBand="0" w:evenVBand="0" w:oddHBand="1" w:evenHBand="0" w:firstRowFirstColumn="0" w:firstRowLastColumn="0" w:lastRowFirstColumn="0" w:lastRowLastColumn="0"/>
            </w:pPr>
            <w:r>
              <w:t>X</w:t>
            </w:r>
          </w:p>
        </w:tc>
        <w:tc>
          <w:tcPr>
            <w:tcW w:w="3255" w:type="dxa"/>
          </w:tcPr>
          <w:p w14:paraId="5F17F6B2" w14:textId="77777777" w:rsidR="008F1D02" w:rsidRDefault="008F1D02" w:rsidP="00CD33ED">
            <w:pPr>
              <w:pStyle w:val="Table-small"/>
              <w:cnfStyle w:val="000000100000" w:firstRow="0" w:lastRow="0" w:firstColumn="0" w:lastColumn="0" w:oddVBand="0" w:evenVBand="0" w:oddHBand="1" w:evenHBand="0" w:firstRowFirstColumn="0" w:firstRowLastColumn="0" w:lastRowFirstColumn="0" w:lastRowLastColumn="0"/>
            </w:pPr>
          </w:p>
        </w:tc>
      </w:tr>
      <w:tr w:rsidR="00D70DE2" w14:paraId="400EE610" w14:textId="77777777" w:rsidTr="00FD2EF2">
        <w:trPr>
          <w:trHeight w:val="323"/>
        </w:trPr>
        <w:tc>
          <w:tcPr>
            <w:cnfStyle w:val="001000000000" w:firstRow="0" w:lastRow="0" w:firstColumn="1" w:lastColumn="0" w:oddVBand="0" w:evenVBand="0" w:oddHBand="0" w:evenHBand="0" w:firstRowFirstColumn="0" w:firstRowLastColumn="0" w:lastRowFirstColumn="0" w:lastRowLastColumn="0"/>
            <w:tcW w:w="0" w:type="dxa"/>
          </w:tcPr>
          <w:p w14:paraId="2F887D7F" w14:textId="198711A9" w:rsidR="00D70DE2" w:rsidRDefault="00D70DE2" w:rsidP="00CD33ED">
            <w:pPr>
              <w:pStyle w:val="Table-small"/>
            </w:pPr>
            <w:r>
              <w:t>T0026: VDD3V3 DCDC test</w:t>
            </w:r>
          </w:p>
        </w:tc>
        <w:tc>
          <w:tcPr>
            <w:tcW w:w="0" w:type="dxa"/>
          </w:tcPr>
          <w:p w14:paraId="22432CDB" w14:textId="77777777" w:rsidR="00D70DE2" w:rsidRDefault="00D70DE2" w:rsidP="00CD33ED">
            <w:pPr>
              <w:pStyle w:val="Table-small"/>
              <w:jc w:val="center"/>
              <w:cnfStyle w:val="000000000000" w:firstRow="0" w:lastRow="0" w:firstColumn="0" w:lastColumn="0" w:oddVBand="0" w:evenVBand="0" w:oddHBand="0" w:evenHBand="0" w:firstRowFirstColumn="0" w:firstRowLastColumn="0" w:lastRowFirstColumn="0" w:lastRowLastColumn="0"/>
            </w:pPr>
          </w:p>
        </w:tc>
        <w:tc>
          <w:tcPr>
            <w:tcW w:w="0" w:type="dxa"/>
          </w:tcPr>
          <w:p w14:paraId="061C9E7C" w14:textId="77777777" w:rsidR="00D70DE2" w:rsidRDefault="00D70DE2" w:rsidP="00CD33ED">
            <w:pPr>
              <w:pStyle w:val="Table-small"/>
              <w:jc w:val="center"/>
              <w:cnfStyle w:val="000000000000" w:firstRow="0" w:lastRow="0" w:firstColumn="0" w:lastColumn="0" w:oddVBand="0" w:evenVBand="0" w:oddHBand="0" w:evenHBand="0" w:firstRowFirstColumn="0" w:firstRowLastColumn="0" w:lastRowFirstColumn="0" w:lastRowLastColumn="0"/>
            </w:pPr>
          </w:p>
        </w:tc>
        <w:tc>
          <w:tcPr>
            <w:tcW w:w="794" w:type="dxa"/>
          </w:tcPr>
          <w:p w14:paraId="12F8B51F" w14:textId="77777777" w:rsidR="00D70DE2" w:rsidRDefault="00D70DE2" w:rsidP="00CD33ED">
            <w:pPr>
              <w:pStyle w:val="Table-small"/>
              <w:jc w:val="center"/>
              <w:cnfStyle w:val="000000000000" w:firstRow="0" w:lastRow="0" w:firstColumn="0" w:lastColumn="0" w:oddVBand="0" w:evenVBand="0" w:oddHBand="0" w:evenHBand="0" w:firstRowFirstColumn="0" w:firstRowLastColumn="0" w:lastRowFirstColumn="0" w:lastRowLastColumn="0"/>
            </w:pPr>
          </w:p>
        </w:tc>
        <w:tc>
          <w:tcPr>
            <w:tcW w:w="0" w:type="dxa"/>
          </w:tcPr>
          <w:p w14:paraId="6A4910F8" w14:textId="4C2C1602" w:rsidR="00D70DE2" w:rsidRDefault="00D70DE2">
            <w:pPr>
              <w:pStyle w:val="Table-small"/>
              <w:jc w:val="center"/>
              <w:cnfStyle w:val="000000000000" w:firstRow="0" w:lastRow="0" w:firstColumn="0" w:lastColumn="0" w:oddVBand="0" w:evenVBand="0" w:oddHBand="0" w:evenHBand="0" w:firstRowFirstColumn="0" w:firstRowLastColumn="0" w:lastRowFirstColumn="0" w:lastRowLastColumn="0"/>
            </w:pPr>
            <w:r>
              <w:t>X</w:t>
            </w:r>
          </w:p>
        </w:tc>
        <w:tc>
          <w:tcPr>
            <w:tcW w:w="0" w:type="dxa"/>
          </w:tcPr>
          <w:p w14:paraId="101CE877" w14:textId="77777777" w:rsidR="00D70DE2" w:rsidRDefault="00D70DE2" w:rsidP="00CD33ED">
            <w:pPr>
              <w:pStyle w:val="Table-small"/>
              <w:cnfStyle w:val="000000000000" w:firstRow="0" w:lastRow="0" w:firstColumn="0" w:lastColumn="0" w:oddVBand="0" w:evenVBand="0" w:oddHBand="0" w:evenHBand="0" w:firstRowFirstColumn="0" w:firstRowLastColumn="0" w:lastRowFirstColumn="0" w:lastRowLastColumn="0"/>
            </w:pPr>
          </w:p>
        </w:tc>
      </w:tr>
    </w:tbl>
    <w:p w14:paraId="20F623B8" w14:textId="77777777" w:rsidR="00707549" w:rsidRDefault="00707549">
      <w:pPr>
        <w:spacing w:before="0" w:after="0"/>
        <w:jc w:val="left"/>
        <w:rPr>
          <w:rFonts w:cs="Arial"/>
          <w:b/>
          <w:color w:val="6D6968" w:themeColor="text1"/>
          <w:sz w:val="24"/>
          <w:lang w:eastAsia="en-US"/>
        </w:rPr>
      </w:pPr>
      <w:bookmarkStart w:id="74" w:name="_Ref207895208"/>
      <w:bookmarkStart w:id="75" w:name="_Toc131774880"/>
      <w:r>
        <w:rPr>
          <w:lang w:eastAsia="en-US"/>
        </w:rPr>
        <w:br w:type="page"/>
      </w:r>
    </w:p>
    <w:p w14:paraId="169A84AD" w14:textId="67ED983C" w:rsidR="00FF734A" w:rsidRDefault="00FF734A" w:rsidP="00901E05">
      <w:pPr>
        <w:pStyle w:val="Heading2"/>
        <w:rPr>
          <w:lang w:eastAsia="en-US"/>
        </w:rPr>
      </w:pPr>
      <w:bookmarkStart w:id="76" w:name="_Toc214350518"/>
      <w:r>
        <w:rPr>
          <w:lang w:eastAsia="en-US"/>
        </w:rPr>
        <w:lastRenderedPageBreak/>
        <w:t>Trim</w:t>
      </w:r>
      <w:r w:rsidR="00901E05">
        <w:rPr>
          <w:lang w:eastAsia="en-US"/>
        </w:rPr>
        <w:t>ming</w:t>
      </w:r>
      <w:r>
        <w:rPr>
          <w:lang w:eastAsia="en-US"/>
        </w:rPr>
        <w:t xml:space="preserve"> sequence</w:t>
      </w:r>
      <w:bookmarkEnd w:id="74"/>
      <w:bookmarkEnd w:id="76"/>
    </w:p>
    <w:p w14:paraId="40E0A81B" w14:textId="24E2692E" w:rsidR="00FF734A" w:rsidRDefault="00FF734A" w:rsidP="00FF734A">
      <w:pPr>
        <w:rPr>
          <w:lang w:val="en-US" w:eastAsia="en-US"/>
        </w:rPr>
      </w:pPr>
      <w:r>
        <w:rPr>
          <w:lang w:val="en-US" w:eastAsia="en-US"/>
        </w:rPr>
        <w:t xml:space="preserve">In order to start tuning all trim settings it is necessary to respect the block level hierarchy of the DUT. To first trim top level blocks and after that to trim blocks that depend on other blocks. Therefore a specific trimming sequence is written down in </w:t>
      </w:r>
      <w:r>
        <w:rPr>
          <w:lang w:val="en-US" w:eastAsia="en-US"/>
        </w:rPr>
        <w:fldChar w:fldCharType="begin"/>
      </w:r>
      <w:r>
        <w:rPr>
          <w:lang w:val="en-US" w:eastAsia="en-US"/>
        </w:rPr>
        <w:instrText xml:space="preserve"> REF _Ref159244411 \h </w:instrText>
      </w:r>
      <w:r>
        <w:rPr>
          <w:lang w:val="en-US" w:eastAsia="en-US"/>
        </w:rPr>
      </w:r>
      <w:r>
        <w:rPr>
          <w:lang w:val="en-US" w:eastAsia="en-US"/>
        </w:rPr>
        <w:fldChar w:fldCharType="separate"/>
      </w:r>
      <w:r w:rsidR="00AA08B9">
        <w:t xml:space="preserve">Table </w:t>
      </w:r>
      <w:r w:rsidR="00AA08B9">
        <w:rPr>
          <w:noProof/>
        </w:rPr>
        <w:t>4</w:t>
      </w:r>
      <w:r>
        <w:rPr>
          <w:lang w:val="en-US" w:eastAsia="en-US"/>
        </w:rPr>
        <w:fldChar w:fldCharType="end"/>
      </w:r>
      <w:r>
        <w:rPr>
          <w:lang w:val="en-US" w:eastAsia="en-US"/>
        </w:rPr>
        <w:t>.</w:t>
      </w:r>
    </w:p>
    <w:p w14:paraId="059DE3B0" w14:textId="718D79AA" w:rsidR="00FF734A" w:rsidRDefault="00FF734A" w:rsidP="00FF734A">
      <w:pPr>
        <w:pStyle w:val="Caption"/>
        <w:keepNext/>
      </w:pPr>
      <w:bookmarkStart w:id="77" w:name="_Ref159244411"/>
      <w:bookmarkStart w:id="78" w:name="_Ref159244405"/>
      <w:bookmarkStart w:id="79" w:name="_Toc179819082"/>
      <w:bookmarkStart w:id="80" w:name="_Toc214350577"/>
      <w:r>
        <w:t xml:space="preserve">Table </w:t>
      </w:r>
      <w:r>
        <w:fldChar w:fldCharType="begin"/>
      </w:r>
      <w:r>
        <w:instrText xml:space="preserve"> SEQ Table \* ARABIC </w:instrText>
      </w:r>
      <w:r>
        <w:fldChar w:fldCharType="separate"/>
      </w:r>
      <w:r w:rsidR="00AA08B9">
        <w:rPr>
          <w:noProof/>
        </w:rPr>
        <w:t>4</w:t>
      </w:r>
      <w:r>
        <w:fldChar w:fldCharType="end"/>
      </w:r>
      <w:bookmarkEnd w:id="77"/>
      <w:r>
        <w:t>: Trimming sequence</w:t>
      </w:r>
      <w:bookmarkEnd w:id="78"/>
      <w:bookmarkEnd w:id="79"/>
      <w:bookmarkEnd w:id="80"/>
    </w:p>
    <w:tbl>
      <w:tblPr>
        <w:tblStyle w:val="GridTable4-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417"/>
        <w:gridCol w:w="5145"/>
        <w:gridCol w:w="2221"/>
      </w:tblGrid>
      <w:tr w:rsidR="00FF734A" w14:paraId="1ACA1D21" w14:textId="77777777" w:rsidTr="005109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5347C2E" w14:textId="77777777" w:rsidR="00FF734A" w:rsidRDefault="00FF734A">
            <w:pPr>
              <w:pStyle w:val="Table-small"/>
              <w:rPr>
                <w:lang w:val="en-US" w:eastAsia="en-US"/>
              </w:rPr>
            </w:pPr>
            <w:r>
              <w:rPr>
                <w:lang w:val="en-US" w:eastAsia="en-US"/>
              </w:rPr>
              <w:t>Step</w:t>
            </w:r>
          </w:p>
        </w:tc>
        <w:tc>
          <w:tcPr>
            <w:tcW w:w="1417"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98CAEC1" w14:textId="77777777" w:rsidR="00FF734A" w:rsidRDefault="00FF734A">
            <w:pPr>
              <w:pStyle w:val="Table-small"/>
              <w:jc w:val="center"/>
              <w:cnfStyle w:val="100000000000" w:firstRow="1" w:lastRow="0" w:firstColumn="0" w:lastColumn="0" w:oddVBand="0" w:evenVBand="0" w:oddHBand="0" w:evenHBand="0" w:firstRowFirstColumn="0" w:firstRowLastColumn="0" w:lastRowFirstColumn="0" w:lastRowLastColumn="0"/>
              <w:rPr>
                <w:lang w:val="en-US" w:eastAsia="en-US"/>
              </w:rPr>
            </w:pPr>
            <w:r>
              <w:rPr>
                <w:lang w:val="en-US" w:eastAsia="en-US"/>
              </w:rPr>
              <w:t>Test number</w:t>
            </w:r>
          </w:p>
        </w:tc>
        <w:tc>
          <w:tcPr>
            <w:tcW w:w="514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518E4E0" w14:textId="77777777" w:rsidR="00FF734A" w:rsidRDefault="00FF734A">
            <w:pPr>
              <w:pStyle w:val="Table-small"/>
              <w:cnfStyle w:val="100000000000" w:firstRow="1" w:lastRow="0" w:firstColumn="0" w:lastColumn="0" w:oddVBand="0" w:evenVBand="0" w:oddHBand="0" w:evenHBand="0" w:firstRowFirstColumn="0" w:firstRowLastColumn="0" w:lastRowFirstColumn="0" w:lastRowLastColumn="0"/>
              <w:rPr>
                <w:lang w:val="en-US" w:eastAsia="en-US"/>
              </w:rPr>
            </w:pPr>
            <w:r>
              <w:rPr>
                <w:lang w:val="en-US" w:eastAsia="en-US"/>
              </w:rPr>
              <w:t>Description</w:t>
            </w:r>
          </w:p>
        </w:tc>
        <w:tc>
          <w:tcPr>
            <w:tcW w:w="2221"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7113925" w14:textId="77777777" w:rsidR="00FF734A" w:rsidRDefault="00FF734A">
            <w:pPr>
              <w:pStyle w:val="Table-small"/>
              <w:cnfStyle w:val="100000000000" w:firstRow="1" w:lastRow="0" w:firstColumn="0" w:lastColumn="0" w:oddVBand="0" w:evenVBand="0" w:oddHBand="0" w:evenHBand="0" w:firstRowFirstColumn="0" w:firstRowLastColumn="0" w:lastRowFirstColumn="0" w:lastRowLastColumn="0"/>
              <w:rPr>
                <w:lang w:val="en-US" w:eastAsia="en-US"/>
              </w:rPr>
            </w:pPr>
            <w:r>
              <w:rPr>
                <w:lang w:val="en-US" w:eastAsia="en-US"/>
              </w:rPr>
              <w:t>Trim target</w:t>
            </w:r>
          </w:p>
        </w:tc>
      </w:tr>
      <w:tr w:rsidR="00FF734A" w14:paraId="79E6D7D8" w14:textId="77777777" w:rsidTr="00510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56CC48EA" w14:textId="77777777" w:rsidR="00FF734A" w:rsidRDefault="00FF734A" w:rsidP="004C0CD3">
            <w:pPr>
              <w:pStyle w:val="Table-small"/>
              <w:numPr>
                <w:ilvl w:val="0"/>
                <w:numId w:val="65"/>
              </w:numPr>
              <w:jc w:val="center"/>
              <w:rPr>
                <w:lang w:val="en-US" w:eastAsia="en-US"/>
              </w:rPr>
            </w:pPr>
          </w:p>
        </w:tc>
        <w:tc>
          <w:tcPr>
            <w:tcW w:w="1417" w:type="dxa"/>
          </w:tcPr>
          <w:p w14:paraId="76160F3F" w14:textId="076F29CC" w:rsidR="00FF734A" w:rsidRDefault="008C3B50">
            <w:pPr>
              <w:pStyle w:val="Table-small"/>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T0009</w:t>
            </w:r>
          </w:p>
        </w:tc>
        <w:tc>
          <w:tcPr>
            <w:tcW w:w="5145" w:type="dxa"/>
          </w:tcPr>
          <w:p w14:paraId="4753E6B6" w14:textId="77777777" w:rsidR="00FF734A" w:rsidRDefault="00FF734A">
            <w:pPr>
              <w:pStyle w:val="Table-small"/>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BIAS LDO trim</w:t>
            </w:r>
          </w:p>
        </w:tc>
        <w:tc>
          <w:tcPr>
            <w:tcW w:w="2221" w:type="dxa"/>
          </w:tcPr>
          <w:p w14:paraId="78C6B3A6" w14:textId="77777777" w:rsidR="00FF734A" w:rsidRDefault="00FF734A">
            <w:pPr>
              <w:pStyle w:val="Table-small"/>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1.2V</w:t>
            </w:r>
          </w:p>
        </w:tc>
      </w:tr>
      <w:tr w:rsidR="008C3B50" w14:paraId="1B911FDA" w14:textId="77777777" w:rsidTr="00510903">
        <w:tc>
          <w:tcPr>
            <w:cnfStyle w:val="001000000000" w:firstRow="0" w:lastRow="0" w:firstColumn="1" w:lastColumn="0" w:oddVBand="0" w:evenVBand="0" w:oddHBand="0" w:evenHBand="0" w:firstRowFirstColumn="0" w:firstRowLastColumn="0" w:lastRowFirstColumn="0" w:lastRowLastColumn="0"/>
            <w:tcW w:w="846" w:type="dxa"/>
          </w:tcPr>
          <w:p w14:paraId="27F37314" w14:textId="77777777" w:rsidR="008C3B50" w:rsidRDefault="008C3B50" w:rsidP="008C3B50">
            <w:pPr>
              <w:pStyle w:val="Table-small"/>
              <w:numPr>
                <w:ilvl w:val="0"/>
                <w:numId w:val="65"/>
              </w:numPr>
              <w:jc w:val="center"/>
              <w:rPr>
                <w:lang w:val="en-US" w:eastAsia="en-US"/>
              </w:rPr>
            </w:pPr>
          </w:p>
        </w:tc>
        <w:tc>
          <w:tcPr>
            <w:tcW w:w="1417" w:type="dxa"/>
          </w:tcPr>
          <w:p w14:paraId="4192989D" w14:textId="254B728A" w:rsidR="008C3B50" w:rsidRDefault="008C3B50" w:rsidP="008C3B50">
            <w:pPr>
              <w:pStyle w:val="Table-small"/>
              <w:jc w:val="center"/>
              <w:cnfStyle w:val="000000000000" w:firstRow="0" w:lastRow="0" w:firstColumn="0" w:lastColumn="0" w:oddVBand="0" w:evenVBand="0" w:oddHBand="0" w:evenHBand="0" w:firstRowFirstColumn="0" w:firstRowLastColumn="0" w:lastRowFirstColumn="0" w:lastRowLastColumn="0"/>
              <w:rPr>
                <w:lang w:val="en-US" w:eastAsia="en-US"/>
              </w:rPr>
            </w:pPr>
            <w:r w:rsidRPr="00CB2BF5">
              <w:rPr>
                <w:lang w:val="en-US" w:eastAsia="en-US"/>
              </w:rPr>
              <w:t>T0009</w:t>
            </w:r>
          </w:p>
        </w:tc>
        <w:tc>
          <w:tcPr>
            <w:tcW w:w="5145" w:type="dxa"/>
          </w:tcPr>
          <w:p w14:paraId="2FF58A6A" w14:textId="77777777" w:rsidR="008C3B50" w:rsidRDefault="008C3B50" w:rsidP="008C3B50">
            <w:pPr>
              <w:pStyle w:val="Table-small"/>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Bandgap reference trim</w:t>
            </w:r>
          </w:p>
        </w:tc>
        <w:tc>
          <w:tcPr>
            <w:tcW w:w="2221" w:type="dxa"/>
          </w:tcPr>
          <w:p w14:paraId="79CBD401" w14:textId="77777777" w:rsidR="008C3B50" w:rsidRDefault="008C3B50" w:rsidP="008C3B50">
            <w:pPr>
              <w:pStyle w:val="Table-small"/>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650mV</w:t>
            </w:r>
          </w:p>
        </w:tc>
      </w:tr>
      <w:tr w:rsidR="008C3B50" w14:paraId="4C71799F" w14:textId="77777777" w:rsidTr="00510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297FC0D8" w14:textId="77777777" w:rsidR="008C3B50" w:rsidRDefault="008C3B50" w:rsidP="008C3B50">
            <w:pPr>
              <w:pStyle w:val="Table-small"/>
              <w:numPr>
                <w:ilvl w:val="0"/>
                <w:numId w:val="65"/>
              </w:numPr>
              <w:jc w:val="center"/>
              <w:rPr>
                <w:lang w:val="en-US" w:eastAsia="en-US"/>
              </w:rPr>
            </w:pPr>
          </w:p>
        </w:tc>
        <w:tc>
          <w:tcPr>
            <w:tcW w:w="1417" w:type="dxa"/>
          </w:tcPr>
          <w:p w14:paraId="2515DF5C" w14:textId="740E1178" w:rsidR="008C3B50" w:rsidRDefault="008C3B50" w:rsidP="008C3B50">
            <w:pPr>
              <w:pStyle w:val="Table-small"/>
              <w:jc w:val="center"/>
              <w:cnfStyle w:val="000000100000" w:firstRow="0" w:lastRow="0" w:firstColumn="0" w:lastColumn="0" w:oddVBand="0" w:evenVBand="0" w:oddHBand="1" w:evenHBand="0" w:firstRowFirstColumn="0" w:firstRowLastColumn="0" w:lastRowFirstColumn="0" w:lastRowLastColumn="0"/>
              <w:rPr>
                <w:lang w:val="en-US" w:eastAsia="en-US"/>
              </w:rPr>
            </w:pPr>
            <w:r w:rsidRPr="00CB2BF5">
              <w:rPr>
                <w:lang w:val="en-US" w:eastAsia="en-US"/>
              </w:rPr>
              <w:t>T0009</w:t>
            </w:r>
          </w:p>
        </w:tc>
        <w:tc>
          <w:tcPr>
            <w:tcW w:w="5145" w:type="dxa"/>
          </w:tcPr>
          <w:p w14:paraId="53268B70" w14:textId="77777777" w:rsidR="008C3B50" w:rsidRDefault="008C3B50" w:rsidP="008C3B50">
            <w:pPr>
              <w:pStyle w:val="Table-small"/>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Bandgap current trim</w:t>
            </w:r>
          </w:p>
        </w:tc>
        <w:tc>
          <w:tcPr>
            <w:tcW w:w="2221" w:type="dxa"/>
          </w:tcPr>
          <w:p w14:paraId="08C01850" w14:textId="77777777" w:rsidR="008C3B50" w:rsidRDefault="008C3B50" w:rsidP="008C3B50">
            <w:pPr>
              <w:pStyle w:val="Table-small"/>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10µA</w:t>
            </w:r>
          </w:p>
        </w:tc>
      </w:tr>
      <w:tr w:rsidR="008C3B50" w14:paraId="7DFEAB81" w14:textId="77777777" w:rsidTr="00510903">
        <w:tc>
          <w:tcPr>
            <w:cnfStyle w:val="001000000000" w:firstRow="0" w:lastRow="0" w:firstColumn="1" w:lastColumn="0" w:oddVBand="0" w:evenVBand="0" w:oddHBand="0" w:evenHBand="0" w:firstRowFirstColumn="0" w:firstRowLastColumn="0" w:lastRowFirstColumn="0" w:lastRowLastColumn="0"/>
            <w:tcW w:w="846" w:type="dxa"/>
          </w:tcPr>
          <w:p w14:paraId="3853AA52" w14:textId="77777777" w:rsidR="008C3B50" w:rsidRDefault="008C3B50" w:rsidP="008C3B50">
            <w:pPr>
              <w:pStyle w:val="Table-small"/>
              <w:numPr>
                <w:ilvl w:val="0"/>
                <w:numId w:val="65"/>
              </w:numPr>
              <w:jc w:val="center"/>
              <w:rPr>
                <w:lang w:val="en-US" w:eastAsia="en-US"/>
              </w:rPr>
            </w:pPr>
          </w:p>
        </w:tc>
        <w:tc>
          <w:tcPr>
            <w:tcW w:w="1417" w:type="dxa"/>
          </w:tcPr>
          <w:p w14:paraId="7CB9D24B" w14:textId="3FD3C572" w:rsidR="008C3B50" w:rsidRDefault="008C3B50" w:rsidP="008C3B50">
            <w:pPr>
              <w:pStyle w:val="Table-small"/>
              <w:jc w:val="center"/>
              <w:cnfStyle w:val="000000000000" w:firstRow="0" w:lastRow="0" w:firstColumn="0" w:lastColumn="0" w:oddVBand="0" w:evenVBand="0" w:oddHBand="0" w:evenHBand="0" w:firstRowFirstColumn="0" w:firstRowLastColumn="0" w:lastRowFirstColumn="0" w:lastRowLastColumn="0"/>
              <w:rPr>
                <w:lang w:val="en-US" w:eastAsia="en-US"/>
              </w:rPr>
            </w:pPr>
            <w:r w:rsidRPr="00CB2BF5">
              <w:rPr>
                <w:lang w:val="en-US" w:eastAsia="en-US"/>
              </w:rPr>
              <w:t>T0009</w:t>
            </w:r>
          </w:p>
        </w:tc>
        <w:tc>
          <w:tcPr>
            <w:tcW w:w="5145" w:type="dxa"/>
          </w:tcPr>
          <w:p w14:paraId="7FC58486" w14:textId="77777777" w:rsidR="008C3B50" w:rsidRDefault="008C3B50" w:rsidP="008C3B50">
            <w:pPr>
              <w:pStyle w:val="Table-small"/>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Analog LDO trim</w:t>
            </w:r>
          </w:p>
        </w:tc>
        <w:tc>
          <w:tcPr>
            <w:tcW w:w="2221" w:type="dxa"/>
          </w:tcPr>
          <w:p w14:paraId="5779FD7E" w14:textId="77777777" w:rsidR="008C3B50" w:rsidRDefault="008C3B50" w:rsidP="008C3B50">
            <w:pPr>
              <w:pStyle w:val="Table-small"/>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1.25V</w:t>
            </w:r>
          </w:p>
        </w:tc>
      </w:tr>
      <w:tr w:rsidR="008C3B50" w14:paraId="4E0C523A" w14:textId="77777777" w:rsidTr="00510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2E0660CF" w14:textId="77777777" w:rsidR="008C3B50" w:rsidRDefault="008C3B50" w:rsidP="008C3B50">
            <w:pPr>
              <w:pStyle w:val="Table-small"/>
              <w:numPr>
                <w:ilvl w:val="0"/>
                <w:numId w:val="65"/>
              </w:numPr>
              <w:jc w:val="center"/>
              <w:rPr>
                <w:lang w:val="en-US" w:eastAsia="en-US"/>
              </w:rPr>
            </w:pPr>
          </w:p>
        </w:tc>
        <w:tc>
          <w:tcPr>
            <w:tcW w:w="1417" w:type="dxa"/>
          </w:tcPr>
          <w:p w14:paraId="45BCC33C" w14:textId="5591C185" w:rsidR="008C3B50" w:rsidRDefault="008C3B50" w:rsidP="008C3B50">
            <w:pPr>
              <w:pStyle w:val="Table-small"/>
              <w:jc w:val="center"/>
              <w:cnfStyle w:val="000000100000" w:firstRow="0" w:lastRow="0" w:firstColumn="0" w:lastColumn="0" w:oddVBand="0" w:evenVBand="0" w:oddHBand="1" w:evenHBand="0" w:firstRowFirstColumn="0" w:firstRowLastColumn="0" w:lastRowFirstColumn="0" w:lastRowLastColumn="0"/>
              <w:rPr>
                <w:lang w:val="en-US" w:eastAsia="en-US"/>
              </w:rPr>
            </w:pPr>
            <w:r w:rsidRPr="00CB2BF5">
              <w:rPr>
                <w:lang w:val="en-US" w:eastAsia="en-US"/>
              </w:rPr>
              <w:t>T0009</w:t>
            </w:r>
          </w:p>
        </w:tc>
        <w:tc>
          <w:tcPr>
            <w:tcW w:w="5145" w:type="dxa"/>
          </w:tcPr>
          <w:p w14:paraId="759AAD0F" w14:textId="77777777" w:rsidR="008C3B50" w:rsidRDefault="008C3B50" w:rsidP="008C3B50">
            <w:pPr>
              <w:pStyle w:val="Table-small"/>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Digital LDO trim</w:t>
            </w:r>
          </w:p>
        </w:tc>
        <w:tc>
          <w:tcPr>
            <w:tcW w:w="2221" w:type="dxa"/>
          </w:tcPr>
          <w:p w14:paraId="49EE179A" w14:textId="77777777" w:rsidR="008C3B50" w:rsidRDefault="008C3B50" w:rsidP="008C3B50">
            <w:pPr>
              <w:pStyle w:val="Table-small"/>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1.2V</w:t>
            </w:r>
          </w:p>
        </w:tc>
      </w:tr>
      <w:tr w:rsidR="008C3B50" w14:paraId="4821E15F" w14:textId="77777777" w:rsidTr="00510903">
        <w:tc>
          <w:tcPr>
            <w:cnfStyle w:val="001000000000" w:firstRow="0" w:lastRow="0" w:firstColumn="1" w:lastColumn="0" w:oddVBand="0" w:evenVBand="0" w:oddHBand="0" w:evenHBand="0" w:firstRowFirstColumn="0" w:firstRowLastColumn="0" w:lastRowFirstColumn="0" w:lastRowLastColumn="0"/>
            <w:tcW w:w="846" w:type="dxa"/>
          </w:tcPr>
          <w:p w14:paraId="49BB4865" w14:textId="77777777" w:rsidR="008C3B50" w:rsidRDefault="008C3B50" w:rsidP="008C3B50">
            <w:pPr>
              <w:pStyle w:val="Table-small"/>
              <w:numPr>
                <w:ilvl w:val="0"/>
                <w:numId w:val="65"/>
              </w:numPr>
              <w:jc w:val="center"/>
              <w:rPr>
                <w:lang w:val="en-US" w:eastAsia="en-US"/>
              </w:rPr>
            </w:pPr>
          </w:p>
        </w:tc>
        <w:tc>
          <w:tcPr>
            <w:tcW w:w="1417" w:type="dxa"/>
          </w:tcPr>
          <w:p w14:paraId="30D535EA" w14:textId="1E5F5848" w:rsidR="008C3B50" w:rsidRDefault="008C3B50" w:rsidP="008C3B50">
            <w:pPr>
              <w:pStyle w:val="Table-small"/>
              <w:jc w:val="center"/>
              <w:cnfStyle w:val="000000000000" w:firstRow="0" w:lastRow="0" w:firstColumn="0" w:lastColumn="0" w:oddVBand="0" w:evenVBand="0" w:oddHBand="0" w:evenHBand="0" w:firstRowFirstColumn="0" w:firstRowLastColumn="0" w:lastRowFirstColumn="0" w:lastRowLastColumn="0"/>
              <w:rPr>
                <w:lang w:val="en-US" w:eastAsia="en-US"/>
              </w:rPr>
            </w:pPr>
            <w:r w:rsidRPr="00CB2BF5">
              <w:rPr>
                <w:lang w:val="en-US" w:eastAsia="en-US"/>
              </w:rPr>
              <w:t>T0009</w:t>
            </w:r>
          </w:p>
        </w:tc>
        <w:tc>
          <w:tcPr>
            <w:tcW w:w="5145" w:type="dxa"/>
          </w:tcPr>
          <w:p w14:paraId="7E822912" w14:textId="77777777" w:rsidR="008C3B50" w:rsidRDefault="008C3B50" w:rsidP="008C3B50">
            <w:pPr>
              <w:pStyle w:val="Table-small"/>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XO LDO trim</w:t>
            </w:r>
          </w:p>
        </w:tc>
        <w:tc>
          <w:tcPr>
            <w:tcW w:w="2221" w:type="dxa"/>
          </w:tcPr>
          <w:p w14:paraId="626E9A4A" w14:textId="77777777" w:rsidR="008C3B50" w:rsidRDefault="008C3B50" w:rsidP="008C3B50">
            <w:pPr>
              <w:pStyle w:val="Table-small"/>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1V</w:t>
            </w:r>
          </w:p>
        </w:tc>
      </w:tr>
      <w:tr w:rsidR="008C3B50" w14:paraId="02C80D77" w14:textId="77777777" w:rsidTr="00510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56CFE735" w14:textId="77777777" w:rsidR="008C3B50" w:rsidRDefault="008C3B50" w:rsidP="008C3B50">
            <w:pPr>
              <w:pStyle w:val="Table-small"/>
              <w:numPr>
                <w:ilvl w:val="0"/>
                <w:numId w:val="65"/>
              </w:numPr>
              <w:jc w:val="center"/>
              <w:rPr>
                <w:lang w:val="en-US" w:eastAsia="en-US"/>
              </w:rPr>
            </w:pPr>
          </w:p>
        </w:tc>
        <w:tc>
          <w:tcPr>
            <w:tcW w:w="1417" w:type="dxa"/>
          </w:tcPr>
          <w:p w14:paraId="00E5B31A" w14:textId="575F935F" w:rsidR="008C3B50" w:rsidRDefault="008C3B50" w:rsidP="008C3B50">
            <w:pPr>
              <w:pStyle w:val="Table-small"/>
              <w:jc w:val="center"/>
              <w:cnfStyle w:val="000000100000" w:firstRow="0" w:lastRow="0" w:firstColumn="0" w:lastColumn="0" w:oddVBand="0" w:evenVBand="0" w:oddHBand="1" w:evenHBand="0" w:firstRowFirstColumn="0" w:firstRowLastColumn="0" w:lastRowFirstColumn="0" w:lastRowLastColumn="0"/>
              <w:rPr>
                <w:lang w:val="en-US" w:eastAsia="en-US"/>
              </w:rPr>
            </w:pPr>
            <w:r w:rsidRPr="00CB2BF5">
              <w:rPr>
                <w:lang w:val="en-US" w:eastAsia="en-US"/>
              </w:rPr>
              <w:t>T0009</w:t>
            </w:r>
          </w:p>
        </w:tc>
        <w:tc>
          <w:tcPr>
            <w:tcW w:w="5145" w:type="dxa"/>
          </w:tcPr>
          <w:p w14:paraId="07148D91" w14:textId="77777777" w:rsidR="008C3B50" w:rsidRDefault="008C3B50" w:rsidP="008C3B50">
            <w:pPr>
              <w:pStyle w:val="Table-small"/>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PLL LDO trim</w:t>
            </w:r>
          </w:p>
        </w:tc>
        <w:tc>
          <w:tcPr>
            <w:tcW w:w="2221" w:type="dxa"/>
          </w:tcPr>
          <w:p w14:paraId="3A87B218" w14:textId="470C99BE" w:rsidR="008C3B50" w:rsidRDefault="008C3B50" w:rsidP="008C3B50">
            <w:pPr>
              <w:pStyle w:val="Table-small"/>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1.25V</w:t>
            </w:r>
          </w:p>
        </w:tc>
      </w:tr>
      <w:tr w:rsidR="008C3B50" w14:paraId="5C6C507E" w14:textId="77777777" w:rsidTr="00510903">
        <w:tc>
          <w:tcPr>
            <w:cnfStyle w:val="001000000000" w:firstRow="0" w:lastRow="0" w:firstColumn="1" w:lastColumn="0" w:oddVBand="0" w:evenVBand="0" w:oddHBand="0" w:evenHBand="0" w:firstRowFirstColumn="0" w:firstRowLastColumn="0" w:lastRowFirstColumn="0" w:lastRowLastColumn="0"/>
            <w:tcW w:w="846" w:type="dxa"/>
          </w:tcPr>
          <w:p w14:paraId="4FB935A4" w14:textId="77777777" w:rsidR="008C3B50" w:rsidRDefault="008C3B50" w:rsidP="008C3B50">
            <w:pPr>
              <w:pStyle w:val="Table-small"/>
              <w:numPr>
                <w:ilvl w:val="0"/>
                <w:numId w:val="65"/>
              </w:numPr>
              <w:jc w:val="center"/>
              <w:rPr>
                <w:lang w:val="en-US" w:eastAsia="en-US"/>
              </w:rPr>
            </w:pPr>
          </w:p>
        </w:tc>
        <w:tc>
          <w:tcPr>
            <w:tcW w:w="1417" w:type="dxa"/>
          </w:tcPr>
          <w:p w14:paraId="0F4BC341" w14:textId="517E8394" w:rsidR="008C3B50" w:rsidRDefault="008C3B50" w:rsidP="008C3B50">
            <w:pPr>
              <w:pStyle w:val="Table-small"/>
              <w:jc w:val="center"/>
              <w:cnfStyle w:val="000000000000" w:firstRow="0" w:lastRow="0" w:firstColumn="0" w:lastColumn="0" w:oddVBand="0" w:evenVBand="0" w:oddHBand="0" w:evenHBand="0" w:firstRowFirstColumn="0" w:firstRowLastColumn="0" w:lastRowFirstColumn="0" w:lastRowLastColumn="0"/>
              <w:rPr>
                <w:lang w:val="en-US" w:eastAsia="en-US"/>
              </w:rPr>
            </w:pPr>
            <w:r w:rsidRPr="00CB2BF5">
              <w:rPr>
                <w:lang w:val="en-US" w:eastAsia="en-US"/>
              </w:rPr>
              <w:t>T0009</w:t>
            </w:r>
          </w:p>
        </w:tc>
        <w:tc>
          <w:tcPr>
            <w:tcW w:w="5145" w:type="dxa"/>
          </w:tcPr>
          <w:p w14:paraId="688E4397" w14:textId="77777777" w:rsidR="008C3B50" w:rsidRDefault="008C3B50" w:rsidP="008C3B50">
            <w:pPr>
              <w:pStyle w:val="Table-small"/>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CP LDO trim</w:t>
            </w:r>
          </w:p>
        </w:tc>
        <w:tc>
          <w:tcPr>
            <w:tcW w:w="2221" w:type="dxa"/>
          </w:tcPr>
          <w:p w14:paraId="34C3F3CA" w14:textId="77777777" w:rsidR="008C3B50" w:rsidRPr="00353B22" w:rsidRDefault="008C3B50" w:rsidP="008C3B50">
            <w:pPr>
              <w:pStyle w:val="Table-small"/>
              <w:cnfStyle w:val="000000000000" w:firstRow="0" w:lastRow="0" w:firstColumn="0" w:lastColumn="0" w:oddVBand="0" w:evenVBand="0" w:oddHBand="0" w:evenHBand="0" w:firstRowFirstColumn="0" w:firstRowLastColumn="0" w:lastRowFirstColumn="0" w:lastRowLastColumn="0"/>
              <w:rPr>
                <w:lang w:val="en-US" w:eastAsia="en-US"/>
              </w:rPr>
            </w:pPr>
            <w:r w:rsidRPr="00353B22">
              <w:rPr>
                <w:lang w:val="en-US" w:eastAsia="en-US"/>
              </w:rPr>
              <w:t>1V</w:t>
            </w:r>
          </w:p>
        </w:tc>
      </w:tr>
      <w:tr w:rsidR="008C3B50" w14:paraId="78AEA8E7" w14:textId="77777777" w:rsidTr="00510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258CFE2" w14:textId="77777777" w:rsidR="008C3B50" w:rsidRDefault="008C3B50" w:rsidP="008C3B50">
            <w:pPr>
              <w:pStyle w:val="Table-small"/>
              <w:numPr>
                <w:ilvl w:val="0"/>
                <w:numId w:val="65"/>
              </w:numPr>
              <w:jc w:val="center"/>
              <w:rPr>
                <w:lang w:val="en-US" w:eastAsia="en-US"/>
              </w:rPr>
            </w:pPr>
          </w:p>
        </w:tc>
        <w:tc>
          <w:tcPr>
            <w:tcW w:w="1417" w:type="dxa"/>
          </w:tcPr>
          <w:p w14:paraId="642BF055" w14:textId="4D20ED61" w:rsidR="008C3B50" w:rsidRDefault="008C3B50" w:rsidP="008C3B50">
            <w:pPr>
              <w:pStyle w:val="Table-small"/>
              <w:jc w:val="center"/>
              <w:cnfStyle w:val="000000100000" w:firstRow="0" w:lastRow="0" w:firstColumn="0" w:lastColumn="0" w:oddVBand="0" w:evenVBand="0" w:oddHBand="1" w:evenHBand="0" w:firstRowFirstColumn="0" w:firstRowLastColumn="0" w:lastRowFirstColumn="0" w:lastRowLastColumn="0"/>
              <w:rPr>
                <w:lang w:val="en-US" w:eastAsia="en-US"/>
              </w:rPr>
            </w:pPr>
            <w:r w:rsidRPr="00CB2BF5">
              <w:rPr>
                <w:lang w:val="en-US" w:eastAsia="en-US"/>
              </w:rPr>
              <w:t>T0009</w:t>
            </w:r>
          </w:p>
        </w:tc>
        <w:tc>
          <w:tcPr>
            <w:tcW w:w="5145" w:type="dxa"/>
          </w:tcPr>
          <w:p w14:paraId="04AFE7EA" w14:textId="51FCE7EA" w:rsidR="008C3B50" w:rsidRDefault="008C3B50" w:rsidP="008C3B50">
            <w:pPr>
              <w:pStyle w:val="Table-small"/>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LD</w:t>
            </w:r>
            <w:r w:rsidR="00D5587D">
              <w:rPr>
                <w:lang w:val="en-US" w:eastAsia="en-US"/>
              </w:rPr>
              <w:t>IV</w:t>
            </w:r>
            <w:r>
              <w:rPr>
                <w:lang w:val="en-US" w:eastAsia="en-US"/>
              </w:rPr>
              <w:t xml:space="preserve"> LDO trim</w:t>
            </w:r>
          </w:p>
        </w:tc>
        <w:tc>
          <w:tcPr>
            <w:tcW w:w="2221" w:type="dxa"/>
          </w:tcPr>
          <w:p w14:paraId="6B60B939" w14:textId="77777777" w:rsidR="008C3B50" w:rsidRPr="00353B22" w:rsidRDefault="008C3B50" w:rsidP="008C3B50">
            <w:pPr>
              <w:pStyle w:val="Table-small"/>
              <w:cnfStyle w:val="000000100000" w:firstRow="0" w:lastRow="0" w:firstColumn="0" w:lastColumn="0" w:oddVBand="0" w:evenVBand="0" w:oddHBand="1" w:evenHBand="0" w:firstRowFirstColumn="0" w:firstRowLastColumn="0" w:lastRowFirstColumn="0" w:lastRowLastColumn="0"/>
              <w:rPr>
                <w:lang w:val="en-US" w:eastAsia="en-US"/>
              </w:rPr>
            </w:pPr>
            <w:r w:rsidRPr="00353B22">
              <w:rPr>
                <w:lang w:val="en-US" w:eastAsia="en-US"/>
              </w:rPr>
              <w:t>1V</w:t>
            </w:r>
          </w:p>
        </w:tc>
      </w:tr>
      <w:tr w:rsidR="008C3B50" w14:paraId="361ACFA3" w14:textId="77777777" w:rsidTr="00510903">
        <w:tc>
          <w:tcPr>
            <w:cnfStyle w:val="001000000000" w:firstRow="0" w:lastRow="0" w:firstColumn="1" w:lastColumn="0" w:oddVBand="0" w:evenVBand="0" w:oddHBand="0" w:evenHBand="0" w:firstRowFirstColumn="0" w:firstRowLastColumn="0" w:lastRowFirstColumn="0" w:lastRowLastColumn="0"/>
            <w:tcW w:w="846" w:type="dxa"/>
          </w:tcPr>
          <w:p w14:paraId="5F92A705" w14:textId="77777777" w:rsidR="008C3B50" w:rsidRDefault="008C3B50" w:rsidP="008C3B50">
            <w:pPr>
              <w:pStyle w:val="Table-small"/>
              <w:numPr>
                <w:ilvl w:val="0"/>
                <w:numId w:val="65"/>
              </w:numPr>
              <w:jc w:val="center"/>
              <w:rPr>
                <w:lang w:val="en-US" w:eastAsia="en-US"/>
              </w:rPr>
            </w:pPr>
          </w:p>
        </w:tc>
        <w:tc>
          <w:tcPr>
            <w:tcW w:w="1417" w:type="dxa"/>
          </w:tcPr>
          <w:p w14:paraId="181E4376" w14:textId="38EBF5E2" w:rsidR="008C3B50" w:rsidRDefault="008C3B50" w:rsidP="008C3B50">
            <w:pPr>
              <w:pStyle w:val="Table-small"/>
              <w:jc w:val="center"/>
              <w:cnfStyle w:val="000000000000" w:firstRow="0" w:lastRow="0" w:firstColumn="0" w:lastColumn="0" w:oddVBand="0" w:evenVBand="0" w:oddHBand="0" w:evenHBand="0" w:firstRowFirstColumn="0" w:firstRowLastColumn="0" w:lastRowFirstColumn="0" w:lastRowLastColumn="0"/>
              <w:rPr>
                <w:lang w:val="en-US" w:eastAsia="en-US"/>
              </w:rPr>
            </w:pPr>
            <w:r w:rsidRPr="00CB2BF5">
              <w:rPr>
                <w:lang w:val="en-US" w:eastAsia="en-US"/>
              </w:rPr>
              <w:t>T0009</w:t>
            </w:r>
          </w:p>
        </w:tc>
        <w:tc>
          <w:tcPr>
            <w:tcW w:w="5145" w:type="dxa"/>
          </w:tcPr>
          <w:p w14:paraId="5C0EB4C5" w14:textId="77777777" w:rsidR="008C3B50" w:rsidRDefault="008C3B50" w:rsidP="008C3B50">
            <w:pPr>
              <w:pStyle w:val="Table-small"/>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VCO LDO trim</w:t>
            </w:r>
          </w:p>
        </w:tc>
        <w:tc>
          <w:tcPr>
            <w:tcW w:w="2221" w:type="dxa"/>
          </w:tcPr>
          <w:p w14:paraId="3B39DE88" w14:textId="77777777" w:rsidR="008C3B50" w:rsidRPr="00353B22" w:rsidRDefault="008C3B50" w:rsidP="008C3B50">
            <w:pPr>
              <w:pStyle w:val="Table-small"/>
              <w:cnfStyle w:val="000000000000" w:firstRow="0" w:lastRow="0" w:firstColumn="0" w:lastColumn="0" w:oddVBand="0" w:evenVBand="0" w:oddHBand="0" w:evenHBand="0" w:firstRowFirstColumn="0" w:firstRowLastColumn="0" w:lastRowFirstColumn="0" w:lastRowLastColumn="0"/>
              <w:rPr>
                <w:lang w:val="en-US" w:eastAsia="en-US"/>
              </w:rPr>
            </w:pPr>
            <w:r w:rsidRPr="00353B22">
              <w:rPr>
                <w:lang w:val="en-US" w:eastAsia="en-US"/>
              </w:rPr>
              <w:t>1.2</w:t>
            </w:r>
            <w:r>
              <w:rPr>
                <w:lang w:val="en-US" w:eastAsia="en-US"/>
              </w:rPr>
              <w:t>5</w:t>
            </w:r>
            <w:r w:rsidRPr="00353B22">
              <w:rPr>
                <w:lang w:val="en-US" w:eastAsia="en-US"/>
              </w:rPr>
              <w:t>V</w:t>
            </w:r>
          </w:p>
        </w:tc>
      </w:tr>
      <w:tr w:rsidR="008C3B50" w14:paraId="539B5550" w14:textId="77777777" w:rsidTr="00510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D9C7DF3" w14:textId="77777777" w:rsidR="008C3B50" w:rsidRDefault="008C3B50" w:rsidP="008C3B50">
            <w:pPr>
              <w:pStyle w:val="Table-small"/>
              <w:numPr>
                <w:ilvl w:val="0"/>
                <w:numId w:val="65"/>
              </w:numPr>
              <w:jc w:val="center"/>
              <w:rPr>
                <w:lang w:val="en-US" w:eastAsia="en-US"/>
              </w:rPr>
            </w:pPr>
          </w:p>
        </w:tc>
        <w:tc>
          <w:tcPr>
            <w:tcW w:w="1417" w:type="dxa"/>
          </w:tcPr>
          <w:p w14:paraId="3798B609" w14:textId="17DCFC3B" w:rsidR="008C3B50" w:rsidRDefault="008C3B50" w:rsidP="008C3B50">
            <w:pPr>
              <w:pStyle w:val="Table-small"/>
              <w:jc w:val="center"/>
              <w:cnfStyle w:val="000000100000" w:firstRow="0" w:lastRow="0" w:firstColumn="0" w:lastColumn="0" w:oddVBand="0" w:evenVBand="0" w:oddHBand="1" w:evenHBand="0" w:firstRowFirstColumn="0" w:firstRowLastColumn="0" w:lastRowFirstColumn="0" w:lastRowLastColumn="0"/>
              <w:rPr>
                <w:lang w:val="en-US" w:eastAsia="en-US"/>
              </w:rPr>
            </w:pPr>
            <w:r w:rsidRPr="00CB2BF5">
              <w:rPr>
                <w:lang w:val="en-US" w:eastAsia="en-US"/>
              </w:rPr>
              <w:t>T0009</w:t>
            </w:r>
          </w:p>
        </w:tc>
        <w:tc>
          <w:tcPr>
            <w:tcW w:w="5145" w:type="dxa"/>
          </w:tcPr>
          <w:p w14:paraId="788C3A2D" w14:textId="600FDE3C" w:rsidR="008C3B50" w:rsidRDefault="008C3B50" w:rsidP="008C3B50">
            <w:pPr>
              <w:pStyle w:val="Table-small"/>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OD</w:t>
            </w:r>
            <w:r w:rsidR="00054FA5">
              <w:rPr>
                <w:lang w:val="en-US" w:eastAsia="en-US"/>
              </w:rPr>
              <w:t>IV</w:t>
            </w:r>
            <w:r>
              <w:rPr>
                <w:lang w:val="en-US" w:eastAsia="en-US"/>
              </w:rPr>
              <w:t xml:space="preserve"> LDO trim</w:t>
            </w:r>
          </w:p>
        </w:tc>
        <w:tc>
          <w:tcPr>
            <w:tcW w:w="2221" w:type="dxa"/>
          </w:tcPr>
          <w:p w14:paraId="36A0D86B" w14:textId="77777777" w:rsidR="008C3B50" w:rsidRPr="00353B22" w:rsidRDefault="008C3B50" w:rsidP="008C3B50">
            <w:pPr>
              <w:pStyle w:val="Table-small"/>
              <w:cnfStyle w:val="000000100000" w:firstRow="0" w:lastRow="0" w:firstColumn="0" w:lastColumn="0" w:oddVBand="0" w:evenVBand="0" w:oddHBand="1" w:evenHBand="0" w:firstRowFirstColumn="0" w:firstRowLastColumn="0" w:lastRowFirstColumn="0" w:lastRowLastColumn="0"/>
              <w:rPr>
                <w:lang w:val="en-US" w:eastAsia="en-US"/>
              </w:rPr>
            </w:pPr>
            <w:r w:rsidRPr="00353B22">
              <w:rPr>
                <w:lang w:val="en-US" w:eastAsia="en-US"/>
              </w:rPr>
              <w:t>1V</w:t>
            </w:r>
          </w:p>
        </w:tc>
      </w:tr>
      <w:tr w:rsidR="008C3B50" w14:paraId="5BBDC63B" w14:textId="77777777" w:rsidTr="00510903">
        <w:tc>
          <w:tcPr>
            <w:cnfStyle w:val="001000000000" w:firstRow="0" w:lastRow="0" w:firstColumn="1" w:lastColumn="0" w:oddVBand="0" w:evenVBand="0" w:oddHBand="0" w:evenHBand="0" w:firstRowFirstColumn="0" w:firstRowLastColumn="0" w:lastRowFirstColumn="0" w:lastRowLastColumn="0"/>
            <w:tcW w:w="846" w:type="dxa"/>
          </w:tcPr>
          <w:p w14:paraId="0924D31B" w14:textId="77777777" w:rsidR="008C3B50" w:rsidRDefault="008C3B50" w:rsidP="008C3B50">
            <w:pPr>
              <w:pStyle w:val="Table-small"/>
              <w:numPr>
                <w:ilvl w:val="0"/>
                <w:numId w:val="65"/>
              </w:numPr>
              <w:jc w:val="center"/>
              <w:rPr>
                <w:lang w:val="en-US" w:eastAsia="en-US"/>
              </w:rPr>
            </w:pPr>
          </w:p>
        </w:tc>
        <w:tc>
          <w:tcPr>
            <w:tcW w:w="1417" w:type="dxa"/>
          </w:tcPr>
          <w:p w14:paraId="64C35BA5" w14:textId="0EEC6DB4" w:rsidR="008C3B50" w:rsidRDefault="008C3B50" w:rsidP="008C3B50">
            <w:pPr>
              <w:pStyle w:val="Table-small"/>
              <w:jc w:val="center"/>
              <w:cnfStyle w:val="000000000000" w:firstRow="0" w:lastRow="0" w:firstColumn="0" w:lastColumn="0" w:oddVBand="0" w:evenVBand="0" w:oddHBand="0" w:evenHBand="0" w:firstRowFirstColumn="0" w:firstRowLastColumn="0" w:lastRowFirstColumn="0" w:lastRowLastColumn="0"/>
              <w:rPr>
                <w:lang w:val="en-US" w:eastAsia="en-US"/>
              </w:rPr>
            </w:pPr>
            <w:r w:rsidRPr="00CB2BF5">
              <w:rPr>
                <w:lang w:val="en-US" w:eastAsia="en-US"/>
              </w:rPr>
              <w:t>T0009</w:t>
            </w:r>
          </w:p>
        </w:tc>
        <w:tc>
          <w:tcPr>
            <w:tcW w:w="5145" w:type="dxa"/>
          </w:tcPr>
          <w:p w14:paraId="359FA28E" w14:textId="77777777" w:rsidR="008C3B50" w:rsidRDefault="008C3B50" w:rsidP="008C3B50">
            <w:pPr>
              <w:pStyle w:val="Table-small"/>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PFD LDO trim</w:t>
            </w:r>
          </w:p>
        </w:tc>
        <w:tc>
          <w:tcPr>
            <w:tcW w:w="2221" w:type="dxa"/>
          </w:tcPr>
          <w:p w14:paraId="482C04B7" w14:textId="77777777" w:rsidR="008C3B50" w:rsidRPr="00353B22" w:rsidRDefault="008C3B50" w:rsidP="008C3B50">
            <w:pPr>
              <w:pStyle w:val="Table-small"/>
              <w:cnfStyle w:val="000000000000" w:firstRow="0" w:lastRow="0" w:firstColumn="0" w:lastColumn="0" w:oddVBand="0" w:evenVBand="0" w:oddHBand="0" w:evenHBand="0" w:firstRowFirstColumn="0" w:firstRowLastColumn="0" w:lastRowFirstColumn="0" w:lastRowLastColumn="0"/>
              <w:rPr>
                <w:lang w:val="en-US" w:eastAsia="en-US"/>
              </w:rPr>
            </w:pPr>
            <w:r w:rsidRPr="00353B22">
              <w:rPr>
                <w:lang w:val="en-US" w:eastAsia="en-US"/>
              </w:rPr>
              <w:t>1V</w:t>
            </w:r>
          </w:p>
        </w:tc>
      </w:tr>
      <w:tr w:rsidR="008C3B50" w14:paraId="0E15390C" w14:textId="77777777" w:rsidTr="00510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1A6AB8E7" w14:textId="77777777" w:rsidR="008C3B50" w:rsidRDefault="008C3B50" w:rsidP="008C3B50">
            <w:pPr>
              <w:pStyle w:val="Table-small"/>
              <w:numPr>
                <w:ilvl w:val="0"/>
                <w:numId w:val="65"/>
              </w:numPr>
              <w:jc w:val="center"/>
              <w:rPr>
                <w:lang w:val="en-US" w:eastAsia="en-US"/>
              </w:rPr>
            </w:pPr>
          </w:p>
        </w:tc>
        <w:tc>
          <w:tcPr>
            <w:tcW w:w="1417" w:type="dxa"/>
          </w:tcPr>
          <w:p w14:paraId="0B4425E0" w14:textId="72CFCC1A" w:rsidR="008C3B50" w:rsidRDefault="008C3B50" w:rsidP="008C3B50">
            <w:pPr>
              <w:pStyle w:val="Table-small"/>
              <w:jc w:val="center"/>
              <w:cnfStyle w:val="000000100000" w:firstRow="0" w:lastRow="0" w:firstColumn="0" w:lastColumn="0" w:oddVBand="0" w:evenVBand="0" w:oddHBand="1" w:evenHBand="0" w:firstRowFirstColumn="0" w:firstRowLastColumn="0" w:lastRowFirstColumn="0" w:lastRowLastColumn="0"/>
              <w:rPr>
                <w:lang w:val="en-US" w:eastAsia="en-US"/>
              </w:rPr>
            </w:pPr>
            <w:r w:rsidRPr="00CB2BF5">
              <w:rPr>
                <w:lang w:val="en-US" w:eastAsia="en-US"/>
              </w:rPr>
              <w:t>T0009</w:t>
            </w:r>
          </w:p>
        </w:tc>
        <w:tc>
          <w:tcPr>
            <w:tcW w:w="5145" w:type="dxa"/>
          </w:tcPr>
          <w:p w14:paraId="506DBF71" w14:textId="77777777" w:rsidR="008C3B50" w:rsidRDefault="008C3B50" w:rsidP="008C3B50">
            <w:pPr>
              <w:pStyle w:val="Table-small"/>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CAM LDO trim</w:t>
            </w:r>
          </w:p>
        </w:tc>
        <w:tc>
          <w:tcPr>
            <w:tcW w:w="2221" w:type="dxa"/>
          </w:tcPr>
          <w:p w14:paraId="1D562D51" w14:textId="77777777" w:rsidR="008C3B50" w:rsidRDefault="008C3B50" w:rsidP="008C3B50">
            <w:pPr>
              <w:pStyle w:val="Table-small"/>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1.8V</w:t>
            </w:r>
          </w:p>
        </w:tc>
      </w:tr>
      <w:tr w:rsidR="008C3B50" w14:paraId="2CE4D473" w14:textId="77777777" w:rsidTr="00510903">
        <w:tc>
          <w:tcPr>
            <w:cnfStyle w:val="001000000000" w:firstRow="0" w:lastRow="0" w:firstColumn="1" w:lastColumn="0" w:oddVBand="0" w:evenVBand="0" w:oddHBand="0" w:evenHBand="0" w:firstRowFirstColumn="0" w:firstRowLastColumn="0" w:lastRowFirstColumn="0" w:lastRowLastColumn="0"/>
            <w:tcW w:w="846" w:type="dxa"/>
          </w:tcPr>
          <w:p w14:paraId="5F3A32CF" w14:textId="77777777" w:rsidR="008C3B50" w:rsidRDefault="008C3B50" w:rsidP="008C3B50">
            <w:pPr>
              <w:pStyle w:val="Table-small"/>
              <w:numPr>
                <w:ilvl w:val="0"/>
                <w:numId w:val="65"/>
              </w:numPr>
              <w:jc w:val="center"/>
              <w:rPr>
                <w:lang w:val="en-US" w:eastAsia="en-US"/>
              </w:rPr>
            </w:pPr>
          </w:p>
        </w:tc>
        <w:tc>
          <w:tcPr>
            <w:tcW w:w="1417" w:type="dxa"/>
          </w:tcPr>
          <w:p w14:paraId="56BC2AE8" w14:textId="34D3716F" w:rsidR="008C3B50" w:rsidRDefault="008C3B50" w:rsidP="008C3B50">
            <w:pPr>
              <w:pStyle w:val="Table-small"/>
              <w:jc w:val="center"/>
              <w:cnfStyle w:val="000000000000" w:firstRow="0" w:lastRow="0" w:firstColumn="0" w:lastColumn="0" w:oddVBand="0" w:evenVBand="0" w:oddHBand="0" w:evenHBand="0" w:firstRowFirstColumn="0" w:firstRowLastColumn="0" w:lastRowFirstColumn="0" w:lastRowLastColumn="0"/>
              <w:rPr>
                <w:lang w:val="en-US" w:eastAsia="en-US"/>
              </w:rPr>
            </w:pPr>
            <w:r w:rsidRPr="00CB2BF5">
              <w:rPr>
                <w:lang w:val="en-US" w:eastAsia="en-US"/>
              </w:rPr>
              <w:t>T0009</w:t>
            </w:r>
          </w:p>
        </w:tc>
        <w:tc>
          <w:tcPr>
            <w:tcW w:w="5145" w:type="dxa"/>
          </w:tcPr>
          <w:p w14:paraId="0BC6DBDA" w14:textId="77777777" w:rsidR="008C3B50" w:rsidRDefault="008C3B50" w:rsidP="008C3B50">
            <w:pPr>
              <w:pStyle w:val="Table-small"/>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CAM ref trim</w:t>
            </w:r>
          </w:p>
        </w:tc>
        <w:tc>
          <w:tcPr>
            <w:tcW w:w="2221" w:type="dxa"/>
          </w:tcPr>
          <w:p w14:paraId="66ECFE4E" w14:textId="77777777" w:rsidR="008C3B50" w:rsidRDefault="008C3B50" w:rsidP="008C3B50">
            <w:pPr>
              <w:pStyle w:val="Table-small"/>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1.2V</w:t>
            </w:r>
          </w:p>
        </w:tc>
      </w:tr>
      <w:tr w:rsidR="00FF734A" w14:paraId="006CA056" w14:textId="77777777" w:rsidTr="00510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1B6F8A5" w14:textId="77777777" w:rsidR="00FF734A" w:rsidRDefault="00FF734A" w:rsidP="004C0CD3">
            <w:pPr>
              <w:pStyle w:val="Table-small"/>
              <w:numPr>
                <w:ilvl w:val="0"/>
                <w:numId w:val="65"/>
              </w:numPr>
              <w:jc w:val="center"/>
              <w:rPr>
                <w:lang w:val="en-US" w:eastAsia="en-US"/>
              </w:rPr>
            </w:pPr>
          </w:p>
        </w:tc>
        <w:tc>
          <w:tcPr>
            <w:tcW w:w="1417" w:type="dxa"/>
          </w:tcPr>
          <w:p w14:paraId="436DCCF9" w14:textId="77D5D907" w:rsidR="00FF734A" w:rsidRDefault="00FF734A">
            <w:pPr>
              <w:pStyle w:val="Table-small"/>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T</w:t>
            </w:r>
            <w:r w:rsidR="008C3B50">
              <w:rPr>
                <w:lang w:val="en-US" w:eastAsia="en-US"/>
              </w:rPr>
              <w:t>0024</w:t>
            </w:r>
          </w:p>
        </w:tc>
        <w:tc>
          <w:tcPr>
            <w:tcW w:w="5145" w:type="dxa"/>
          </w:tcPr>
          <w:p w14:paraId="665D5009" w14:textId="77777777" w:rsidR="00FF734A" w:rsidRDefault="00FF734A">
            <w:pPr>
              <w:pStyle w:val="Table-small"/>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OTP write</w:t>
            </w:r>
          </w:p>
        </w:tc>
        <w:tc>
          <w:tcPr>
            <w:tcW w:w="2221" w:type="dxa"/>
          </w:tcPr>
          <w:p w14:paraId="24D45279" w14:textId="77777777" w:rsidR="00FF734A" w:rsidRDefault="00FF734A">
            <w:pPr>
              <w:pStyle w:val="Table-small"/>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w:t>
            </w:r>
          </w:p>
        </w:tc>
      </w:tr>
    </w:tbl>
    <w:p w14:paraId="7B5F6B0B" w14:textId="77777777" w:rsidR="00FF734A" w:rsidRPr="00FF734A" w:rsidRDefault="00FF734A" w:rsidP="00FF734A"/>
    <w:p w14:paraId="612FC086" w14:textId="742A2F88" w:rsidR="00085371" w:rsidRDefault="00085371" w:rsidP="002D5309">
      <w:pPr>
        <w:pStyle w:val="Heading2"/>
      </w:pPr>
      <w:bookmarkStart w:id="81" w:name="_Toc214350519"/>
      <w:r>
        <w:t>Test time</w:t>
      </w:r>
      <w:bookmarkEnd w:id="75"/>
      <w:bookmarkEnd w:id="81"/>
    </w:p>
    <w:p w14:paraId="47F8F6DC" w14:textId="6DB36A90" w:rsidR="002078E1" w:rsidRPr="002078E1" w:rsidRDefault="002078E1" w:rsidP="002078E1">
      <w:r>
        <w:t>Test times in the table below are valid for one temperature and 1 supply level.</w:t>
      </w:r>
    </w:p>
    <w:p w14:paraId="70EA94EE" w14:textId="10954AC2" w:rsidR="00ED661C" w:rsidRDefault="00ED661C" w:rsidP="00ED661C">
      <w:pPr>
        <w:pStyle w:val="Caption"/>
        <w:keepNext/>
      </w:pPr>
      <w:bookmarkStart w:id="82" w:name="_Ref190788687"/>
      <w:bookmarkStart w:id="83" w:name="_Toc214350578"/>
      <w:r>
        <w:t xml:space="preserve">Table </w:t>
      </w:r>
      <w:r>
        <w:fldChar w:fldCharType="begin"/>
      </w:r>
      <w:r>
        <w:instrText xml:space="preserve"> SEQ Table \* ARABIC </w:instrText>
      </w:r>
      <w:r>
        <w:fldChar w:fldCharType="separate"/>
      </w:r>
      <w:r w:rsidR="00AA08B9">
        <w:rPr>
          <w:noProof/>
        </w:rPr>
        <w:t>5</w:t>
      </w:r>
      <w:r>
        <w:fldChar w:fldCharType="end"/>
      </w:r>
      <w:bookmarkEnd w:id="82"/>
      <w:r>
        <w:t xml:space="preserve">: Estimated Test Time (TT) </w:t>
      </w:r>
      <w:r w:rsidR="00D95C46">
        <w:t>per test stage</w:t>
      </w:r>
      <w:bookmarkEnd w:id="83"/>
    </w:p>
    <w:tbl>
      <w:tblPr>
        <w:tblStyle w:val="GridTable4-Accent3"/>
        <w:tblW w:w="5000" w:type="pct"/>
        <w:tblLook w:val="04E0" w:firstRow="1" w:lastRow="1" w:firstColumn="1" w:lastColumn="0" w:noHBand="0" w:noVBand="1"/>
      </w:tblPr>
      <w:tblGrid>
        <w:gridCol w:w="2916"/>
        <w:gridCol w:w="1173"/>
        <w:gridCol w:w="1302"/>
        <w:gridCol w:w="1434"/>
        <w:gridCol w:w="933"/>
        <w:gridCol w:w="1871"/>
      </w:tblGrid>
      <w:tr w:rsidR="00502EDA" w14:paraId="478E8D69" w14:textId="77777777" w:rsidTr="00103E0D">
        <w:trPr>
          <w:cnfStyle w:val="100000000000" w:firstRow="1" w:lastRow="0" w:firstColumn="0" w:lastColumn="0" w:oddVBand="0" w:evenVBand="0" w:oddHBand="0"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1537" w:type="pct"/>
            <w:tcBorders>
              <w:top w:val="single" w:sz="4" w:space="0" w:color="auto"/>
              <w:left w:val="single" w:sz="4" w:space="0" w:color="auto"/>
              <w:bottom w:val="single" w:sz="4" w:space="0" w:color="auto"/>
              <w:right w:val="single" w:sz="4" w:space="0" w:color="auto"/>
            </w:tcBorders>
          </w:tcPr>
          <w:p w14:paraId="72607388" w14:textId="77777777" w:rsidR="00D70DE2" w:rsidRDefault="00D70DE2">
            <w:pPr>
              <w:pStyle w:val="Table-small"/>
            </w:pPr>
            <w:r>
              <w:t xml:space="preserve">Test </w:t>
            </w:r>
          </w:p>
        </w:tc>
        <w:tc>
          <w:tcPr>
            <w:tcW w:w="632" w:type="pct"/>
            <w:tcBorders>
              <w:top w:val="single" w:sz="4" w:space="0" w:color="auto"/>
              <w:left w:val="single" w:sz="4" w:space="0" w:color="auto"/>
              <w:bottom w:val="single" w:sz="4" w:space="0" w:color="auto"/>
              <w:right w:val="single" w:sz="4" w:space="0" w:color="auto"/>
            </w:tcBorders>
          </w:tcPr>
          <w:p w14:paraId="122D100E" w14:textId="0AEE3E84" w:rsidR="00D70DE2" w:rsidRDefault="00D70DE2">
            <w:pPr>
              <w:pStyle w:val="Table-small"/>
              <w:jc w:val="center"/>
              <w:cnfStyle w:val="100000000000" w:firstRow="1" w:lastRow="0" w:firstColumn="0" w:lastColumn="0" w:oddVBand="0" w:evenVBand="0" w:oddHBand="0" w:evenHBand="0" w:firstRowFirstColumn="0" w:firstRowLastColumn="0" w:lastRowFirstColumn="0" w:lastRowLastColumn="0"/>
            </w:pPr>
            <w:r>
              <w:t>TRIM</w:t>
            </w:r>
            <w:r>
              <w:br/>
              <w:t>[s]</w:t>
            </w:r>
          </w:p>
        </w:tc>
        <w:tc>
          <w:tcPr>
            <w:tcW w:w="699" w:type="pct"/>
            <w:tcBorders>
              <w:top w:val="single" w:sz="4" w:space="0" w:color="auto"/>
              <w:left w:val="single" w:sz="4" w:space="0" w:color="auto"/>
              <w:bottom w:val="single" w:sz="4" w:space="0" w:color="auto"/>
              <w:right w:val="single" w:sz="4" w:space="0" w:color="auto"/>
            </w:tcBorders>
          </w:tcPr>
          <w:p w14:paraId="793D1905" w14:textId="11B93828" w:rsidR="00D70DE2" w:rsidRDefault="00D70DE2">
            <w:pPr>
              <w:pStyle w:val="Table-small"/>
              <w:jc w:val="center"/>
              <w:cnfStyle w:val="100000000000" w:firstRow="1" w:lastRow="0" w:firstColumn="0" w:lastColumn="0" w:oddVBand="0" w:evenVBand="0" w:oddHBand="0" w:evenHBand="0" w:firstRowFirstColumn="0" w:firstRowLastColumn="0" w:lastRowFirstColumn="0" w:lastRowLastColumn="0"/>
            </w:pPr>
            <w:r>
              <w:t>FT</w:t>
            </w:r>
            <w:r w:rsidR="00067F3E">
              <w:t>_FAST</w:t>
            </w:r>
            <w:r>
              <w:br/>
              <w:t xml:space="preserve"> [s]</w:t>
            </w:r>
          </w:p>
        </w:tc>
        <w:tc>
          <w:tcPr>
            <w:tcW w:w="767" w:type="pct"/>
            <w:tcBorders>
              <w:top w:val="single" w:sz="4" w:space="0" w:color="auto"/>
              <w:left w:val="single" w:sz="4" w:space="0" w:color="auto"/>
              <w:bottom w:val="single" w:sz="4" w:space="0" w:color="auto"/>
              <w:right w:val="single" w:sz="4" w:space="0" w:color="auto"/>
            </w:tcBorders>
          </w:tcPr>
          <w:p w14:paraId="37F5D552" w14:textId="68A577FE" w:rsidR="00D70DE2" w:rsidRDefault="00D70DE2">
            <w:pPr>
              <w:pStyle w:val="Table-small"/>
              <w:jc w:val="center"/>
              <w:cnfStyle w:val="100000000000" w:firstRow="1" w:lastRow="0" w:firstColumn="0" w:lastColumn="0" w:oddVBand="0" w:evenVBand="0" w:oddHBand="0" w:evenHBand="0" w:firstRowFirstColumn="0" w:firstRowLastColumn="0" w:lastRowFirstColumn="0" w:lastRowLastColumn="0"/>
            </w:pPr>
            <w:r>
              <w:t>CHAR</w:t>
            </w:r>
            <w:r>
              <w:br/>
              <w:t xml:space="preserve"> [s]</w:t>
            </w:r>
          </w:p>
        </w:tc>
        <w:tc>
          <w:tcPr>
            <w:tcW w:w="370" w:type="pct"/>
            <w:tcBorders>
              <w:top w:val="single" w:sz="4" w:space="0" w:color="auto"/>
              <w:left w:val="single" w:sz="4" w:space="0" w:color="auto"/>
              <w:bottom w:val="single" w:sz="4" w:space="0" w:color="auto"/>
              <w:right w:val="single" w:sz="4" w:space="0" w:color="auto"/>
            </w:tcBorders>
          </w:tcPr>
          <w:p w14:paraId="401052E3" w14:textId="3237D1BB" w:rsidR="00D70DE2" w:rsidRDefault="00D70DE2">
            <w:pPr>
              <w:pStyle w:val="Table-small"/>
              <w:cnfStyle w:val="100000000000" w:firstRow="1" w:lastRow="0" w:firstColumn="0" w:lastColumn="0" w:oddVBand="0" w:evenVBand="0" w:oddHBand="0" w:evenHBand="0" w:firstRowFirstColumn="0" w:firstRowLastColumn="0" w:lastRowFirstColumn="0" w:lastRowLastColumn="0"/>
            </w:pPr>
            <w:r>
              <w:t>VIS</w:t>
            </w:r>
            <w:r>
              <w:br/>
              <w:t>[s]</w:t>
            </w:r>
          </w:p>
        </w:tc>
        <w:tc>
          <w:tcPr>
            <w:tcW w:w="994" w:type="pct"/>
            <w:tcBorders>
              <w:top w:val="single" w:sz="4" w:space="0" w:color="auto"/>
              <w:left w:val="single" w:sz="4" w:space="0" w:color="auto"/>
              <w:bottom w:val="single" w:sz="4" w:space="0" w:color="auto"/>
              <w:right w:val="single" w:sz="4" w:space="0" w:color="auto"/>
            </w:tcBorders>
          </w:tcPr>
          <w:p w14:paraId="71B1A832" w14:textId="77777777" w:rsidR="00D70DE2" w:rsidRDefault="00D70DE2">
            <w:pPr>
              <w:pStyle w:val="Table-small"/>
              <w:cnfStyle w:val="100000000000" w:firstRow="1" w:lastRow="0" w:firstColumn="0" w:lastColumn="0" w:oddVBand="0" w:evenVBand="0" w:oddHBand="0" w:evenHBand="0" w:firstRowFirstColumn="0" w:firstRowLastColumn="0" w:lastRowFirstColumn="0" w:lastRowLastColumn="0"/>
            </w:pPr>
            <w:r>
              <w:t>Comments</w:t>
            </w:r>
          </w:p>
        </w:tc>
      </w:tr>
      <w:tr w:rsidR="004C46AF" w14:paraId="26C558DA" w14:textId="77777777" w:rsidTr="00103E0D">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537" w:type="pct"/>
            <w:tcBorders>
              <w:top w:val="single" w:sz="4" w:space="0" w:color="auto"/>
              <w:left w:val="single" w:sz="4" w:space="0" w:color="auto"/>
              <w:bottom w:val="single" w:sz="4" w:space="0" w:color="auto"/>
              <w:right w:val="single" w:sz="4" w:space="0" w:color="auto"/>
            </w:tcBorders>
          </w:tcPr>
          <w:p w14:paraId="42D3C9BD" w14:textId="40BA1A3D" w:rsidR="00D70DE2" w:rsidRDefault="00D70DE2" w:rsidP="0033426F">
            <w:pPr>
              <w:pStyle w:val="Table-small"/>
            </w:pPr>
            <w:r w:rsidRPr="00740A96">
              <w:t>T0001 Continuity</w:t>
            </w:r>
          </w:p>
        </w:tc>
        <w:tc>
          <w:tcPr>
            <w:tcW w:w="632" w:type="pct"/>
            <w:tcBorders>
              <w:top w:val="single" w:sz="4" w:space="0" w:color="auto"/>
              <w:left w:val="single" w:sz="4" w:space="0" w:color="auto"/>
              <w:bottom w:val="single" w:sz="4" w:space="0" w:color="auto"/>
              <w:right w:val="single" w:sz="4" w:space="0" w:color="auto"/>
            </w:tcBorders>
          </w:tcPr>
          <w:p w14:paraId="57BCFB13" w14:textId="1C26361B" w:rsidR="00D70DE2" w:rsidRPr="005B300D" w:rsidRDefault="00D70DE2" w:rsidP="0033426F">
            <w:pPr>
              <w:pStyle w:val="Table-small"/>
              <w:jc w:val="center"/>
              <w:cnfStyle w:val="000000100000" w:firstRow="0" w:lastRow="0" w:firstColumn="0" w:lastColumn="0" w:oddVBand="0" w:evenVBand="0" w:oddHBand="1" w:evenHBand="0" w:firstRowFirstColumn="0" w:firstRowLastColumn="0" w:lastRowFirstColumn="0" w:lastRowLastColumn="0"/>
            </w:pPr>
            <w:r>
              <w:t>4.6</w:t>
            </w:r>
          </w:p>
        </w:tc>
        <w:tc>
          <w:tcPr>
            <w:tcW w:w="699" w:type="pct"/>
            <w:tcBorders>
              <w:top w:val="single" w:sz="4" w:space="0" w:color="auto"/>
              <w:left w:val="single" w:sz="4" w:space="0" w:color="auto"/>
              <w:bottom w:val="single" w:sz="4" w:space="0" w:color="auto"/>
              <w:right w:val="single" w:sz="4" w:space="0" w:color="auto"/>
            </w:tcBorders>
          </w:tcPr>
          <w:p w14:paraId="51EF3445" w14:textId="044A7F08" w:rsidR="00D70DE2" w:rsidRPr="005B300D" w:rsidRDefault="00D70DE2" w:rsidP="0033426F">
            <w:pPr>
              <w:pStyle w:val="Table-small"/>
              <w:jc w:val="center"/>
              <w:cnfStyle w:val="000000100000" w:firstRow="0" w:lastRow="0" w:firstColumn="0" w:lastColumn="0" w:oddVBand="0" w:evenVBand="0" w:oddHBand="1" w:evenHBand="0" w:firstRowFirstColumn="0" w:firstRowLastColumn="0" w:lastRowFirstColumn="0" w:lastRowLastColumn="0"/>
            </w:pPr>
            <w:r>
              <w:t>4.6</w:t>
            </w:r>
          </w:p>
        </w:tc>
        <w:tc>
          <w:tcPr>
            <w:tcW w:w="767" w:type="pct"/>
            <w:tcBorders>
              <w:top w:val="single" w:sz="4" w:space="0" w:color="auto"/>
              <w:left w:val="single" w:sz="4" w:space="0" w:color="auto"/>
              <w:bottom w:val="single" w:sz="4" w:space="0" w:color="auto"/>
              <w:right w:val="single" w:sz="4" w:space="0" w:color="auto"/>
            </w:tcBorders>
          </w:tcPr>
          <w:p w14:paraId="60B52863" w14:textId="4327F3D8" w:rsidR="00D70DE2" w:rsidRPr="005B300D" w:rsidRDefault="00D70DE2" w:rsidP="0033426F">
            <w:pPr>
              <w:pStyle w:val="Table-small"/>
              <w:jc w:val="center"/>
              <w:cnfStyle w:val="000000100000" w:firstRow="0" w:lastRow="0" w:firstColumn="0" w:lastColumn="0" w:oddVBand="0" w:evenVBand="0" w:oddHBand="1" w:evenHBand="0" w:firstRowFirstColumn="0" w:firstRowLastColumn="0" w:lastRowFirstColumn="0" w:lastRowLastColumn="0"/>
            </w:pPr>
            <w:r>
              <w:t>4.6</w:t>
            </w:r>
          </w:p>
        </w:tc>
        <w:tc>
          <w:tcPr>
            <w:tcW w:w="370" w:type="pct"/>
            <w:tcBorders>
              <w:top w:val="single" w:sz="4" w:space="0" w:color="auto"/>
              <w:left w:val="single" w:sz="4" w:space="0" w:color="auto"/>
              <w:bottom w:val="single" w:sz="4" w:space="0" w:color="auto"/>
              <w:right w:val="single" w:sz="4" w:space="0" w:color="auto"/>
            </w:tcBorders>
            <w:shd w:val="clear" w:color="auto" w:fill="6D6968" w:themeFill="text1"/>
          </w:tcPr>
          <w:p w14:paraId="386F92F9" w14:textId="77777777" w:rsidR="00D70DE2" w:rsidRDefault="00D70DE2" w:rsidP="0033426F">
            <w:pPr>
              <w:pStyle w:val="Table-small"/>
              <w:cnfStyle w:val="000000100000" w:firstRow="0" w:lastRow="0" w:firstColumn="0" w:lastColumn="0" w:oddVBand="0" w:evenVBand="0" w:oddHBand="1" w:evenHBand="0" w:firstRowFirstColumn="0" w:firstRowLastColumn="0" w:lastRowFirstColumn="0" w:lastRowLastColumn="0"/>
            </w:pPr>
          </w:p>
        </w:tc>
        <w:tc>
          <w:tcPr>
            <w:tcW w:w="994" w:type="pct"/>
            <w:tcBorders>
              <w:top w:val="single" w:sz="4" w:space="0" w:color="auto"/>
              <w:left w:val="single" w:sz="4" w:space="0" w:color="auto"/>
              <w:bottom w:val="single" w:sz="4" w:space="0" w:color="auto"/>
              <w:right w:val="single" w:sz="4" w:space="0" w:color="auto"/>
            </w:tcBorders>
          </w:tcPr>
          <w:p w14:paraId="150CCA9B" w14:textId="77777777" w:rsidR="00D70DE2" w:rsidRDefault="00D70DE2" w:rsidP="0033426F">
            <w:pPr>
              <w:pStyle w:val="Table-small"/>
              <w:cnfStyle w:val="000000100000" w:firstRow="0" w:lastRow="0" w:firstColumn="0" w:lastColumn="0" w:oddVBand="0" w:evenVBand="0" w:oddHBand="1" w:evenHBand="0" w:firstRowFirstColumn="0" w:firstRowLastColumn="0" w:lastRowFirstColumn="0" w:lastRowLastColumn="0"/>
            </w:pPr>
          </w:p>
        </w:tc>
      </w:tr>
      <w:tr w:rsidR="004C46AF" w14:paraId="135BAAFB" w14:textId="77777777" w:rsidTr="00103E0D">
        <w:trPr>
          <w:trHeight w:val="275"/>
        </w:trPr>
        <w:tc>
          <w:tcPr>
            <w:cnfStyle w:val="001000000000" w:firstRow="0" w:lastRow="0" w:firstColumn="1" w:lastColumn="0" w:oddVBand="0" w:evenVBand="0" w:oddHBand="0" w:evenHBand="0" w:firstRowFirstColumn="0" w:firstRowLastColumn="0" w:lastRowFirstColumn="0" w:lastRowLastColumn="0"/>
            <w:tcW w:w="1537" w:type="pct"/>
            <w:tcBorders>
              <w:top w:val="single" w:sz="4" w:space="0" w:color="auto"/>
              <w:left w:val="single" w:sz="4" w:space="0" w:color="auto"/>
              <w:bottom w:val="single" w:sz="4" w:space="0" w:color="auto"/>
              <w:right w:val="single" w:sz="4" w:space="0" w:color="auto"/>
            </w:tcBorders>
          </w:tcPr>
          <w:p w14:paraId="0CD6933F" w14:textId="3E8D6C1A" w:rsidR="00D70DE2" w:rsidRDefault="00D70DE2" w:rsidP="0033426F">
            <w:pPr>
              <w:pStyle w:val="Table-small"/>
            </w:pPr>
            <w:r w:rsidRPr="00740A96">
              <w:t>T0002 Power Short</w:t>
            </w:r>
          </w:p>
        </w:tc>
        <w:tc>
          <w:tcPr>
            <w:tcW w:w="632" w:type="pct"/>
            <w:tcBorders>
              <w:top w:val="single" w:sz="4" w:space="0" w:color="auto"/>
              <w:left w:val="single" w:sz="4" w:space="0" w:color="auto"/>
              <w:bottom w:val="single" w:sz="4" w:space="0" w:color="auto"/>
              <w:right w:val="single" w:sz="4" w:space="0" w:color="auto"/>
            </w:tcBorders>
          </w:tcPr>
          <w:p w14:paraId="5DD092D6" w14:textId="67B3B667" w:rsidR="00D70DE2" w:rsidRDefault="000466D7" w:rsidP="0033426F">
            <w:pPr>
              <w:pStyle w:val="Table-small"/>
              <w:jc w:val="center"/>
              <w:cnfStyle w:val="000000000000" w:firstRow="0" w:lastRow="0" w:firstColumn="0" w:lastColumn="0" w:oddVBand="0" w:evenVBand="0" w:oddHBand="0" w:evenHBand="0" w:firstRowFirstColumn="0" w:firstRowLastColumn="0" w:lastRowFirstColumn="0" w:lastRowLastColumn="0"/>
            </w:pPr>
            <w:r>
              <w:t>2</w:t>
            </w:r>
          </w:p>
        </w:tc>
        <w:tc>
          <w:tcPr>
            <w:tcW w:w="699" w:type="pct"/>
            <w:tcBorders>
              <w:top w:val="single" w:sz="4" w:space="0" w:color="auto"/>
              <w:left w:val="single" w:sz="4" w:space="0" w:color="auto"/>
              <w:bottom w:val="single" w:sz="4" w:space="0" w:color="auto"/>
              <w:right w:val="single" w:sz="4" w:space="0" w:color="auto"/>
            </w:tcBorders>
          </w:tcPr>
          <w:p w14:paraId="1EDB84EC" w14:textId="74697CE9" w:rsidR="00D70DE2" w:rsidRDefault="00C356FC" w:rsidP="0033426F">
            <w:pPr>
              <w:pStyle w:val="Table-small"/>
              <w:jc w:val="center"/>
              <w:cnfStyle w:val="000000000000" w:firstRow="0" w:lastRow="0" w:firstColumn="0" w:lastColumn="0" w:oddVBand="0" w:evenVBand="0" w:oddHBand="0" w:evenHBand="0" w:firstRowFirstColumn="0" w:firstRowLastColumn="0" w:lastRowFirstColumn="0" w:lastRowLastColumn="0"/>
            </w:pPr>
            <w:r>
              <w:t>2</w:t>
            </w:r>
          </w:p>
        </w:tc>
        <w:tc>
          <w:tcPr>
            <w:tcW w:w="767" w:type="pct"/>
            <w:tcBorders>
              <w:top w:val="single" w:sz="4" w:space="0" w:color="auto"/>
              <w:left w:val="single" w:sz="4" w:space="0" w:color="auto"/>
              <w:bottom w:val="single" w:sz="4" w:space="0" w:color="auto"/>
              <w:right w:val="single" w:sz="4" w:space="0" w:color="auto"/>
            </w:tcBorders>
          </w:tcPr>
          <w:p w14:paraId="66870B94" w14:textId="0DE9DB47" w:rsidR="00D70DE2" w:rsidRDefault="00C356FC" w:rsidP="0033426F">
            <w:pPr>
              <w:pStyle w:val="Table-small"/>
              <w:jc w:val="center"/>
              <w:cnfStyle w:val="000000000000" w:firstRow="0" w:lastRow="0" w:firstColumn="0" w:lastColumn="0" w:oddVBand="0" w:evenVBand="0" w:oddHBand="0" w:evenHBand="0" w:firstRowFirstColumn="0" w:firstRowLastColumn="0" w:lastRowFirstColumn="0" w:lastRowLastColumn="0"/>
            </w:pPr>
            <w:r>
              <w:t>2</w:t>
            </w:r>
          </w:p>
        </w:tc>
        <w:tc>
          <w:tcPr>
            <w:tcW w:w="370" w:type="pct"/>
            <w:tcBorders>
              <w:top w:val="single" w:sz="4" w:space="0" w:color="auto"/>
              <w:left w:val="single" w:sz="4" w:space="0" w:color="auto"/>
              <w:bottom w:val="single" w:sz="4" w:space="0" w:color="auto"/>
              <w:right w:val="single" w:sz="4" w:space="0" w:color="auto"/>
            </w:tcBorders>
            <w:shd w:val="clear" w:color="auto" w:fill="6D6968" w:themeFill="text1"/>
          </w:tcPr>
          <w:p w14:paraId="54E732ED" w14:textId="77777777" w:rsidR="00D70DE2" w:rsidRDefault="00D70DE2" w:rsidP="0033426F">
            <w:pPr>
              <w:pStyle w:val="Table-small"/>
              <w:cnfStyle w:val="000000000000" w:firstRow="0" w:lastRow="0" w:firstColumn="0" w:lastColumn="0" w:oddVBand="0" w:evenVBand="0" w:oddHBand="0" w:evenHBand="0" w:firstRowFirstColumn="0" w:firstRowLastColumn="0" w:lastRowFirstColumn="0" w:lastRowLastColumn="0"/>
            </w:pPr>
          </w:p>
        </w:tc>
        <w:tc>
          <w:tcPr>
            <w:tcW w:w="994" w:type="pct"/>
            <w:tcBorders>
              <w:top w:val="single" w:sz="4" w:space="0" w:color="auto"/>
              <w:left w:val="single" w:sz="4" w:space="0" w:color="auto"/>
              <w:bottom w:val="single" w:sz="4" w:space="0" w:color="auto"/>
              <w:right w:val="single" w:sz="4" w:space="0" w:color="auto"/>
            </w:tcBorders>
          </w:tcPr>
          <w:p w14:paraId="65D40F4B" w14:textId="77777777" w:rsidR="00D70DE2" w:rsidRDefault="00D70DE2" w:rsidP="0033426F">
            <w:pPr>
              <w:pStyle w:val="Table-small"/>
              <w:cnfStyle w:val="000000000000" w:firstRow="0" w:lastRow="0" w:firstColumn="0" w:lastColumn="0" w:oddVBand="0" w:evenVBand="0" w:oddHBand="0" w:evenHBand="0" w:firstRowFirstColumn="0" w:firstRowLastColumn="0" w:lastRowFirstColumn="0" w:lastRowLastColumn="0"/>
            </w:pPr>
          </w:p>
        </w:tc>
      </w:tr>
      <w:tr w:rsidR="004C46AF" w14:paraId="05CAAA41" w14:textId="77777777" w:rsidTr="00103E0D">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537" w:type="pct"/>
            <w:tcBorders>
              <w:top w:val="single" w:sz="4" w:space="0" w:color="auto"/>
              <w:left w:val="single" w:sz="4" w:space="0" w:color="auto"/>
              <w:bottom w:val="single" w:sz="4" w:space="0" w:color="auto"/>
              <w:right w:val="single" w:sz="4" w:space="0" w:color="auto"/>
            </w:tcBorders>
          </w:tcPr>
          <w:p w14:paraId="04FE221F" w14:textId="52790865" w:rsidR="00D70DE2" w:rsidRDefault="00D70DE2" w:rsidP="0033426F">
            <w:pPr>
              <w:pStyle w:val="Table-small"/>
            </w:pPr>
            <w:r w:rsidRPr="00740A96">
              <w:t>T0003 Pin leakage</w:t>
            </w:r>
          </w:p>
        </w:tc>
        <w:tc>
          <w:tcPr>
            <w:tcW w:w="632" w:type="pct"/>
            <w:tcBorders>
              <w:top w:val="single" w:sz="4" w:space="0" w:color="auto"/>
              <w:left w:val="single" w:sz="4" w:space="0" w:color="auto"/>
              <w:bottom w:val="single" w:sz="4" w:space="0" w:color="auto"/>
              <w:right w:val="single" w:sz="4" w:space="0" w:color="auto"/>
            </w:tcBorders>
          </w:tcPr>
          <w:p w14:paraId="718137AD" w14:textId="5F8DE42B" w:rsidR="00D70DE2" w:rsidRDefault="00173EEC" w:rsidP="0033426F">
            <w:pPr>
              <w:pStyle w:val="Table-small"/>
              <w:jc w:val="center"/>
              <w:cnfStyle w:val="000000100000" w:firstRow="0" w:lastRow="0" w:firstColumn="0" w:lastColumn="0" w:oddVBand="0" w:evenVBand="0" w:oddHBand="1" w:evenHBand="0" w:firstRowFirstColumn="0" w:firstRowLastColumn="0" w:lastRowFirstColumn="0" w:lastRowLastColumn="0"/>
            </w:pPr>
            <w:r>
              <w:t>11.9</w:t>
            </w:r>
          </w:p>
        </w:tc>
        <w:tc>
          <w:tcPr>
            <w:tcW w:w="699" w:type="pct"/>
            <w:tcBorders>
              <w:top w:val="single" w:sz="4" w:space="0" w:color="auto"/>
              <w:left w:val="single" w:sz="4" w:space="0" w:color="auto"/>
              <w:bottom w:val="single" w:sz="4" w:space="0" w:color="auto"/>
              <w:right w:val="single" w:sz="4" w:space="0" w:color="auto"/>
            </w:tcBorders>
          </w:tcPr>
          <w:p w14:paraId="246FAA33" w14:textId="61773A5C" w:rsidR="00D70DE2" w:rsidRDefault="00173EEC" w:rsidP="0033426F">
            <w:pPr>
              <w:pStyle w:val="Table-small"/>
              <w:jc w:val="center"/>
              <w:cnfStyle w:val="000000100000" w:firstRow="0" w:lastRow="0" w:firstColumn="0" w:lastColumn="0" w:oddVBand="0" w:evenVBand="0" w:oddHBand="1" w:evenHBand="0" w:firstRowFirstColumn="0" w:firstRowLastColumn="0" w:lastRowFirstColumn="0" w:lastRowLastColumn="0"/>
            </w:pPr>
            <w:r>
              <w:t>11.9</w:t>
            </w:r>
          </w:p>
        </w:tc>
        <w:tc>
          <w:tcPr>
            <w:tcW w:w="767" w:type="pct"/>
            <w:tcBorders>
              <w:top w:val="single" w:sz="4" w:space="0" w:color="auto"/>
              <w:left w:val="single" w:sz="4" w:space="0" w:color="auto"/>
              <w:bottom w:val="single" w:sz="4" w:space="0" w:color="auto"/>
              <w:right w:val="single" w:sz="4" w:space="0" w:color="auto"/>
            </w:tcBorders>
          </w:tcPr>
          <w:p w14:paraId="6AE11D13" w14:textId="3606B51D" w:rsidR="00D70DE2" w:rsidRDefault="00173EEC" w:rsidP="0033426F">
            <w:pPr>
              <w:pStyle w:val="Table-small"/>
              <w:jc w:val="center"/>
              <w:cnfStyle w:val="000000100000" w:firstRow="0" w:lastRow="0" w:firstColumn="0" w:lastColumn="0" w:oddVBand="0" w:evenVBand="0" w:oddHBand="1" w:evenHBand="0" w:firstRowFirstColumn="0" w:firstRowLastColumn="0" w:lastRowFirstColumn="0" w:lastRowLastColumn="0"/>
            </w:pPr>
            <w:r>
              <w:t>11.9</w:t>
            </w:r>
          </w:p>
        </w:tc>
        <w:tc>
          <w:tcPr>
            <w:tcW w:w="370" w:type="pct"/>
            <w:tcBorders>
              <w:top w:val="single" w:sz="4" w:space="0" w:color="auto"/>
              <w:left w:val="single" w:sz="4" w:space="0" w:color="auto"/>
              <w:bottom w:val="single" w:sz="4" w:space="0" w:color="auto"/>
              <w:right w:val="single" w:sz="4" w:space="0" w:color="auto"/>
            </w:tcBorders>
            <w:shd w:val="clear" w:color="auto" w:fill="6D6968" w:themeFill="text1"/>
          </w:tcPr>
          <w:p w14:paraId="12D95CE0" w14:textId="77777777" w:rsidR="00D70DE2" w:rsidRDefault="00D70DE2" w:rsidP="0033426F">
            <w:pPr>
              <w:pStyle w:val="Table-small"/>
              <w:cnfStyle w:val="000000100000" w:firstRow="0" w:lastRow="0" w:firstColumn="0" w:lastColumn="0" w:oddVBand="0" w:evenVBand="0" w:oddHBand="1" w:evenHBand="0" w:firstRowFirstColumn="0" w:firstRowLastColumn="0" w:lastRowFirstColumn="0" w:lastRowLastColumn="0"/>
            </w:pPr>
          </w:p>
        </w:tc>
        <w:tc>
          <w:tcPr>
            <w:tcW w:w="994" w:type="pct"/>
            <w:tcBorders>
              <w:top w:val="single" w:sz="4" w:space="0" w:color="auto"/>
              <w:left w:val="single" w:sz="4" w:space="0" w:color="auto"/>
              <w:bottom w:val="single" w:sz="4" w:space="0" w:color="auto"/>
              <w:right w:val="single" w:sz="4" w:space="0" w:color="auto"/>
            </w:tcBorders>
          </w:tcPr>
          <w:p w14:paraId="592544BB" w14:textId="77777777" w:rsidR="00D70DE2" w:rsidRDefault="00D70DE2" w:rsidP="0033426F">
            <w:pPr>
              <w:pStyle w:val="Table-small"/>
              <w:cnfStyle w:val="000000100000" w:firstRow="0" w:lastRow="0" w:firstColumn="0" w:lastColumn="0" w:oddVBand="0" w:evenVBand="0" w:oddHBand="1" w:evenHBand="0" w:firstRowFirstColumn="0" w:firstRowLastColumn="0" w:lastRowFirstColumn="0" w:lastRowLastColumn="0"/>
            </w:pPr>
          </w:p>
        </w:tc>
      </w:tr>
      <w:tr w:rsidR="004C46AF" w14:paraId="030E2DCA" w14:textId="77777777" w:rsidTr="00103E0D">
        <w:trPr>
          <w:trHeight w:val="275"/>
        </w:trPr>
        <w:tc>
          <w:tcPr>
            <w:cnfStyle w:val="001000000000" w:firstRow="0" w:lastRow="0" w:firstColumn="1" w:lastColumn="0" w:oddVBand="0" w:evenVBand="0" w:oddHBand="0" w:evenHBand="0" w:firstRowFirstColumn="0" w:firstRowLastColumn="0" w:lastRowFirstColumn="0" w:lastRowLastColumn="0"/>
            <w:tcW w:w="1537" w:type="pct"/>
            <w:tcBorders>
              <w:top w:val="single" w:sz="4" w:space="0" w:color="auto"/>
              <w:left w:val="single" w:sz="4" w:space="0" w:color="auto"/>
              <w:bottom w:val="single" w:sz="4" w:space="0" w:color="auto"/>
              <w:right w:val="single" w:sz="4" w:space="0" w:color="auto"/>
            </w:tcBorders>
          </w:tcPr>
          <w:p w14:paraId="657E0889" w14:textId="0843FA90" w:rsidR="00D70DE2" w:rsidRDefault="00D70DE2" w:rsidP="0033426F">
            <w:pPr>
              <w:pStyle w:val="Table-small"/>
            </w:pPr>
            <w:r w:rsidRPr="00740A96">
              <w:t>T0004 Digital input hysteresis</w:t>
            </w:r>
          </w:p>
        </w:tc>
        <w:tc>
          <w:tcPr>
            <w:tcW w:w="632" w:type="pct"/>
            <w:tcBorders>
              <w:top w:val="single" w:sz="4" w:space="0" w:color="auto"/>
              <w:left w:val="single" w:sz="4" w:space="0" w:color="auto"/>
              <w:bottom w:val="single" w:sz="4" w:space="0" w:color="auto"/>
              <w:right w:val="single" w:sz="4" w:space="0" w:color="auto"/>
            </w:tcBorders>
            <w:shd w:val="clear" w:color="auto" w:fill="6D6968" w:themeFill="accent3"/>
          </w:tcPr>
          <w:p w14:paraId="7FB7236B" w14:textId="79226425" w:rsidR="00D70DE2" w:rsidRDefault="00D70DE2" w:rsidP="0033426F">
            <w:pPr>
              <w:pStyle w:val="Table-small"/>
              <w:jc w:val="center"/>
              <w:cnfStyle w:val="000000000000" w:firstRow="0" w:lastRow="0" w:firstColumn="0" w:lastColumn="0" w:oddVBand="0" w:evenVBand="0" w:oddHBand="0" w:evenHBand="0" w:firstRowFirstColumn="0" w:firstRowLastColumn="0" w:lastRowFirstColumn="0" w:lastRowLastColumn="0"/>
            </w:pPr>
          </w:p>
        </w:tc>
        <w:tc>
          <w:tcPr>
            <w:tcW w:w="699" w:type="pct"/>
            <w:tcBorders>
              <w:top w:val="single" w:sz="4" w:space="0" w:color="auto"/>
              <w:left w:val="single" w:sz="4" w:space="0" w:color="auto"/>
              <w:bottom w:val="single" w:sz="4" w:space="0" w:color="auto"/>
              <w:right w:val="single" w:sz="4" w:space="0" w:color="auto"/>
            </w:tcBorders>
          </w:tcPr>
          <w:p w14:paraId="2F1A6DE0" w14:textId="3A5EDD45" w:rsidR="00D70DE2" w:rsidRDefault="00A66800" w:rsidP="0033426F">
            <w:pPr>
              <w:pStyle w:val="Table-small"/>
              <w:jc w:val="center"/>
              <w:cnfStyle w:val="000000000000" w:firstRow="0" w:lastRow="0" w:firstColumn="0" w:lastColumn="0" w:oddVBand="0" w:evenVBand="0" w:oddHBand="0" w:evenHBand="0" w:firstRowFirstColumn="0" w:firstRowLastColumn="0" w:lastRowFirstColumn="0" w:lastRowLastColumn="0"/>
            </w:pPr>
            <w:r>
              <w:t>102.8</w:t>
            </w:r>
          </w:p>
        </w:tc>
        <w:tc>
          <w:tcPr>
            <w:tcW w:w="767" w:type="pct"/>
            <w:tcBorders>
              <w:top w:val="single" w:sz="4" w:space="0" w:color="auto"/>
              <w:left w:val="single" w:sz="4" w:space="0" w:color="auto"/>
              <w:bottom w:val="single" w:sz="4" w:space="0" w:color="auto"/>
              <w:right w:val="single" w:sz="4" w:space="0" w:color="auto"/>
            </w:tcBorders>
          </w:tcPr>
          <w:p w14:paraId="23F5F8C1" w14:textId="645B81B2" w:rsidR="00D70DE2" w:rsidRDefault="00E262D2" w:rsidP="0033426F">
            <w:pPr>
              <w:pStyle w:val="Table-small"/>
              <w:jc w:val="center"/>
              <w:cnfStyle w:val="000000000000" w:firstRow="0" w:lastRow="0" w:firstColumn="0" w:lastColumn="0" w:oddVBand="0" w:evenVBand="0" w:oddHBand="0" w:evenHBand="0" w:firstRowFirstColumn="0" w:firstRowLastColumn="0" w:lastRowFirstColumn="0" w:lastRowLastColumn="0"/>
            </w:pPr>
            <w:r>
              <w:t>805</w:t>
            </w:r>
          </w:p>
        </w:tc>
        <w:tc>
          <w:tcPr>
            <w:tcW w:w="370" w:type="pct"/>
            <w:tcBorders>
              <w:top w:val="single" w:sz="4" w:space="0" w:color="auto"/>
              <w:left w:val="single" w:sz="4" w:space="0" w:color="auto"/>
              <w:bottom w:val="single" w:sz="4" w:space="0" w:color="auto"/>
              <w:right w:val="single" w:sz="4" w:space="0" w:color="auto"/>
            </w:tcBorders>
            <w:shd w:val="clear" w:color="auto" w:fill="6D6968" w:themeFill="text1"/>
          </w:tcPr>
          <w:p w14:paraId="08DF3A42" w14:textId="77777777" w:rsidR="00D70DE2" w:rsidRDefault="00D70DE2" w:rsidP="0033426F">
            <w:pPr>
              <w:pStyle w:val="Table-small"/>
              <w:cnfStyle w:val="000000000000" w:firstRow="0" w:lastRow="0" w:firstColumn="0" w:lastColumn="0" w:oddVBand="0" w:evenVBand="0" w:oddHBand="0" w:evenHBand="0" w:firstRowFirstColumn="0" w:firstRowLastColumn="0" w:lastRowFirstColumn="0" w:lastRowLastColumn="0"/>
            </w:pPr>
          </w:p>
        </w:tc>
        <w:tc>
          <w:tcPr>
            <w:tcW w:w="994" w:type="pct"/>
            <w:tcBorders>
              <w:top w:val="single" w:sz="4" w:space="0" w:color="auto"/>
              <w:left w:val="single" w:sz="4" w:space="0" w:color="auto"/>
              <w:bottom w:val="single" w:sz="4" w:space="0" w:color="auto"/>
              <w:right w:val="single" w:sz="4" w:space="0" w:color="auto"/>
            </w:tcBorders>
          </w:tcPr>
          <w:p w14:paraId="2E54B771" w14:textId="77777777" w:rsidR="00D70DE2" w:rsidRDefault="00D70DE2" w:rsidP="0033426F">
            <w:pPr>
              <w:pStyle w:val="Table-small"/>
              <w:cnfStyle w:val="000000000000" w:firstRow="0" w:lastRow="0" w:firstColumn="0" w:lastColumn="0" w:oddVBand="0" w:evenVBand="0" w:oddHBand="0" w:evenHBand="0" w:firstRowFirstColumn="0" w:firstRowLastColumn="0" w:lastRowFirstColumn="0" w:lastRowLastColumn="0"/>
            </w:pPr>
          </w:p>
        </w:tc>
      </w:tr>
      <w:tr w:rsidR="004C46AF" w14:paraId="009FA631" w14:textId="77777777" w:rsidTr="00103E0D">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537" w:type="pct"/>
            <w:tcBorders>
              <w:top w:val="single" w:sz="4" w:space="0" w:color="auto"/>
              <w:left w:val="single" w:sz="4" w:space="0" w:color="auto"/>
              <w:bottom w:val="single" w:sz="4" w:space="0" w:color="auto"/>
              <w:right w:val="single" w:sz="4" w:space="0" w:color="auto"/>
            </w:tcBorders>
          </w:tcPr>
          <w:p w14:paraId="7C2F3299" w14:textId="32F0210F" w:rsidR="00D70DE2" w:rsidRDefault="00D70DE2" w:rsidP="0033426F">
            <w:pPr>
              <w:pStyle w:val="Table-small"/>
            </w:pPr>
            <w:r w:rsidRPr="00740A96">
              <w:t>T0005 Digital output voltage</w:t>
            </w:r>
          </w:p>
        </w:tc>
        <w:tc>
          <w:tcPr>
            <w:tcW w:w="632" w:type="pct"/>
            <w:tcBorders>
              <w:top w:val="single" w:sz="4" w:space="0" w:color="auto"/>
              <w:left w:val="single" w:sz="4" w:space="0" w:color="auto"/>
              <w:bottom w:val="single" w:sz="4" w:space="0" w:color="auto"/>
              <w:right w:val="single" w:sz="4" w:space="0" w:color="auto"/>
            </w:tcBorders>
            <w:shd w:val="clear" w:color="auto" w:fill="6D6968" w:themeFill="accent3"/>
          </w:tcPr>
          <w:p w14:paraId="07398EA2" w14:textId="3768E0EB" w:rsidR="00D70DE2" w:rsidRDefault="00D70DE2" w:rsidP="0033426F">
            <w:pPr>
              <w:pStyle w:val="Table-small"/>
              <w:jc w:val="center"/>
              <w:cnfStyle w:val="000000100000" w:firstRow="0" w:lastRow="0" w:firstColumn="0" w:lastColumn="0" w:oddVBand="0" w:evenVBand="0" w:oddHBand="1" w:evenHBand="0" w:firstRowFirstColumn="0" w:firstRowLastColumn="0" w:lastRowFirstColumn="0" w:lastRowLastColumn="0"/>
            </w:pPr>
          </w:p>
        </w:tc>
        <w:tc>
          <w:tcPr>
            <w:tcW w:w="699" w:type="pct"/>
            <w:tcBorders>
              <w:top w:val="single" w:sz="4" w:space="0" w:color="auto"/>
              <w:left w:val="single" w:sz="4" w:space="0" w:color="auto"/>
              <w:bottom w:val="single" w:sz="4" w:space="0" w:color="auto"/>
              <w:right w:val="single" w:sz="4" w:space="0" w:color="auto"/>
            </w:tcBorders>
          </w:tcPr>
          <w:p w14:paraId="39B51862" w14:textId="258B7D81" w:rsidR="00D70DE2" w:rsidRDefault="009774A8" w:rsidP="00736F3D">
            <w:pPr>
              <w:pStyle w:val="Table-small"/>
              <w:tabs>
                <w:tab w:val="center" w:pos="399"/>
              </w:tabs>
              <w:jc w:val="center"/>
              <w:cnfStyle w:val="000000100000" w:firstRow="0" w:lastRow="0" w:firstColumn="0" w:lastColumn="0" w:oddVBand="0" w:evenVBand="0" w:oddHBand="1" w:evenHBand="0" w:firstRowFirstColumn="0" w:firstRowLastColumn="0" w:lastRowFirstColumn="0" w:lastRowLastColumn="0"/>
            </w:pPr>
            <w:r>
              <w:t>20.1</w:t>
            </w:r>
          </w:p>
        </w:tc>
        <w:tc>
          <w:tcPr>
            <w:tcW w:w="767" w:type="pct"/>
            <w:tcBorders>
              <w:top w:val="single" w:sz="4" w:space="0" w:color="auto"/>
              <w:left w:val="single" w:sz="4" w:space="0" w:color="auto"/>
              <w:bottom w:val="single" w:sz="4" w:space="0" w:color="auto"/>
              <w:right w:val="single" w:sz="4" w:space="0" w:color="auto"/>
            </w:tcBorders>
          </w:tcPr>
          <w:p w14:paraId="73754ABB" w14:textId="735A90A8" w:rsidR="00D70DE2" w:rsidRDefault="006806F9" w:rsidP="0033426F">
            <w:pPr>
              <w:pStyle w:val="Table-small"/>
              <w:jc w:val="center"/>
              <w:cnfStyle w:val="000000100000" w:firstRow="0" w:lastRow="0" w:firstColumn="0" w:lastColumn="0" w:oddVBand="0" w:evenVBand="0" w:oddHBand="1" w:evenHBand="0" w:firstRowFirstColumn="0" w:firstRowLastColumn="0" w:lastRowFirstColumn="0" w:lastRowLastColumn="0"/>
            </w:pPr>
            <w:r>
              <w:t>20.1</w:t>
            </w:r>
          </w:p>
        </w:tc>
        <w:tc>
          <w:tcPr>
            <w:tcW w:w="370" w:type="pct"/>
            <w:tcBorders>
              <w:top w:val="single" w:sz="4" w:space="0" w:color="auto"/>
              <w:left w:val="single" w:sz="4" w:space="0" w:color="auto"/>
              <w:bottom w:val="single" w:sz="4" w:space="0" w:color="auto"/>
              <w:right w:val="single" w:sz="4" w:space="0" w:color="auto"/>
            </w:tcBorders>
            <w:shd w:val="clear" w:color="auto" w:fill="6D6968" w:themeFill="text1"/>
          </w:tcPr>
          <w:p w14:paraId="60F63EE2" w14:textId="77777777" w:rsidR="00D70DE2" w:rsidRDefault="00D70DE2" w:rsidP="0033426F">
            <w:pPr>
              <w:pStyle w:val="Table-small"/>
              <w:cnfStyle w:val="000000100000" w:firstRow="0" w:lastRow="0" w:firstColumn="0" w:lastColumn="0" w:oddVBand="0" w:evenVBand="0" w:oddHBand="1" w:evenHBand="0" w:firstRowFirstColumn="0" w:firstRowLastColumn="0" w:lastRowFirstColumn="0" w:lastRowLastColumn="0"/>
            </w:pPr>
          </w:p>
        </w:tc>
        <w:tc>
          <w:tcPr>
            <w:tcW w:w="994" w:type="pct"/>
            <w:tcBorders>
              <w:top w:val="single" w:sz="4" w:space="0" w:color="auto"/>
              <w:left w:val="single" w:sz="4" w:space="0" w:color="auto"/>
              <w:bottom w:val="single" w:sz="4" w:space="0" w:color="auto"/>
              <w:right w:val="single" w:sz="4" w:space="0" w:color="auto"/>
            </w:tcBorders>
          </w:tcPr>
          <w:p w14:paraId="75C0CDAF" w14:textId="77777777" w:rsidR="00D70DE2" w:rsidRDefault="00D70DE2" w:rsidP="0033426F">
            <w:pPr>
              <w:pStyle w:val="Table-small"/>
              <w:cnfStyle w:val="000000100000" w:firstRow="0" w:lastRow="0" w:firstColumn="0" w:lastColumn="0" w:oddVBand="0" w:evenVBand="0" w:oddHBand="1" w:evenHBand="0" w:firstRowFirstColumn="0" w:firstRowLastColumn="0" w:lastRowFirstColumn="0" w:lastRowLastColumn="0"/>
            </w:pPr>
          </w:p>
        </w:tc>
      </w:tr>
      <w:tr w:rsidR="004C46AF" w14:paraId="3C58D2B6" w14:textId="77777777" w:rsidTr="00103E0D">
        <w:trPr>
          <w:trHeight w:val="275"/>
        </w:trPr>
        <w:tc>
          <w:tcPr>
            <w:cnfStyle w:val="001000000000" w:firstRow="0" w:lastRow="0" w:firstColumn="1" w:lastColumn="0" w:oddVBand="0" w:evenVBand="0" w:oddHBand="0" w:evenHBand="0" w:firstRowFirstColumn="0" w:firstRowLastColumn="0" w:lastRowFirstColumn="0" w:lastRowLastColumn="0"/>
            <w:tcW w:w="1537" w:type="pct"/>
            <w:tcBorders>
              <w:top w:val="single" w:sz="4" w:space="0" w:color="auto"/>
              <w:left w:val="single" w:sz="4" w:space="0" w:color="auto"/>
              <w:bottom w:val="single" w:sz="4" w:space="0" w:color="auto"/>
              <w:right w:val="single" w:sz="4" w:space="0" w:color="auto"/>
            </w:tcBorders>
          </w:tcPr>
          <w:p w14:paraId="315C7C14" w14:textId="4130FF83" w:rsidR="00D70DE2" w:rsidRDefault="00D70DE2" w:rsidP="0033426F">
            <w:pPr>
              <w:pStyle w:val="Table-small"/>
            </w:pPr>
            <w:r w:rsidRPr="00740A96">
              <w:t>T0006 Digital output current</w:t>
            </w:r>
          </w:p>
        </w:tc>
        <w:tc>
          <w:tcPr>
            <w:tcW w:w="632" w:type="pct"/>
            <w:tcBorders>
              <w:top w:val="single" w:sz="4" w:space="0" w:color="auto"/>
              <w:left w:val="single" w:sz="4" w:space="0" w:color="auto"/>
              <w:bottom w:val="single" w:sz="4" w:space="0" w:color="auto"/>
              <w:right w:val="single" w:sz="4" w:space="0" w:color="auto"/>
            </w:tcBorders>
            <w:shd w:val="clear" w:color="auto" w:fill="6D6968" w:themeFill="accent3"/>
          </w:tcPr>
          <w:p w14:paraId="64BBE6BB" w14:textId="4D896C6A" w:rsidR="00D70DE2" w:rsidRDefault="00D70DE2" w:rsidP="0033426F">
            <w:pPr>
              <w:pStyle w:val="Table-small"/>
              <w:jc w:val="center"/>
              <w:cnfStyle w:val="000000000000" w:firstRow="0" w:lastRow="0" w:firstColumn="0" w:lastColumn="0" w:oddVBand="0" w:evenVBand="0" w:oddHBand="0" w:evenHBand="0" w:firstRowFirstColumn="0" w:firstRowLastColumn="0" w:lastRowFirstColumn="0" w:lastRowLastColumn="0"/>
            </w:pPr>
          </w:p>
        </w:tc>
        <w:tc>
          <w:tcPr>
            <w:tcW w:w="699" w:type="pct"/>
            <w:tcBorders>
              <w:top w:val="single" w:sz="4" w:space="0" w:color="auto"/>
              <w:left w:val="single" w:sz="4" w:space="0" w:color="auto"/>
              <w:bottom w:val="single" w:sz="4" w:space="0" w:color="auto"/>
              <w:right w:val="single" w:sz="4" w:space="0" w:color="auto"/>
            </w:tcBorders>
          </w:tcPr>
          <w:p w14:paraId="4410C99B" w14:textId="746C7237" w:rsidR="00D70DE2" w:rsidRDefault="009774A8" w:rsidP="0033426F">
            <w:pPr>
              <w:pStyle w:val="Table-small"/>
              <w:jc w:val="center"/>
              <w:cnfStyle w:val="000000000000" w:firstRow="0" w:lastRow="0" w:firstColumn="0" w:lastColumn="0" w:oddVBand="0" w:evenVBand="0" w:oddHBand="0" w:evenHBand="0" w:firstRowFirstColumn="0" w:firstRowLastColumn="0" w:lastRowFirstColumn="0" w:lastRowLastColumn="0"/>
            </w:pPr>
            <w:r>
              <w:t>20.1</w:t>
            </w:r>
          </w:p>
        </w:tc>
        <w:tc>
          <w:tcPr>
            <w:tcW w:w="767" w:type="pct"/>
            <w:tcBorders>
              <w:top w:val="single" w:sz="4" w:space="0" w:color="auto"/>
              <w:left w:val="single" w:sz="4" w:space="0" w:color="auto"/>
              <w:bottom w:val="single" w:sz="4" w:space="0" w:color="auto"/>
              <w:right w:val="single" w:sz="4" w:space="0" w:color="auto"/>
            </w:tcBorders>
          </w:tcPr>
          <w:p w14:paraId="53131DF1" w14:textId="7F66AB7A" w:rsidR="00D70DE2" w:rsidRDefault="00186A34" w:rsidP="0033426F">
            <w:pPr>
              <w:pStyle w:val="Table-small"/>
              <w:jc w:val="center"/>
              <w:cnfStyle w:val="000000000000" w:firstRow="0" w:lastRow="0" w:firstColumn="0" w:lastColumn="0" w:oddVBand="0" w:evenVBand="0" w:oddHBand="0" w:evenHBand="0" w:firstRowFirstColumn="0" w:firstRowLastColumn="0" w:lastRowFirstColumn="0" w:lastRowLastColumn="0"/>
            </w:pPr>
            <w:r>
              <w:t>20.1</w:t>
            </w:r>
          </w:p>
        </w:tc>
        <w:tc>
          <w:tcPr>
            <w:tcW w:w="370" w:type="pct"/>
            <w:tcBorders>
              <w:top w:val="single" w:sz="4" w:space="0" w:color="auto"/>
              <w:left w:val="single" w:sz="4" w:space="0" w:color="auto"/>
              <w:bottom w:val="single" w:sz="4" w:space="0" w:color="auto"/>
              <w:right w:val="single" w:sz="4" w:space="0" w:color="auto"/>
            </w:tcBorders>
            <w:shd w:val="clear" w:color="auto" w:fill="6D6968" w:themeFill="text1"/>
          </w:tcPr>
          <w:p w14:paraId="5A5F9273" w14:textId="77777777" w:rsidR="00D70DE2" w:rsidRDefault="00D70DE2" w:rsidP="0033426F">
            <w:pPr>
              <w:pStyle w:val="Table-small"/>
              <w:cnfStyle w:val="000000000000" w:firstRow="0" w:lastRow="0" w:firstColumn="0" w:lastColumn="0" w:oddVBand="0" w:evenVBand="0" w:oddHBand="0" w:evenHBand="0" w:firstRowFirstColumn="0" w:firstRowLastColumn="0" w:lastRowFirstColumn="0" w:lastRowLastColumn="0"/>
            </w:pPr>
          </w:p>
        </w:tc>
        <w:tc>
          <w:tcPr>
            <w:tcW w:w="994" w:type="pct"/>
            <w:tcBorders>
              <w:top w:val="single" w:sz="4" w:space="0" w:color="auto"/>
              <w:left w:val="single" w:sz="4" w:space="0" w:color="auto"/>
              <w:bottom w:val="single" w:sz="4" w:space="0" w:color="auto"/>
              <w:right w:val="single" w:sz="4" w:space="0" w:color="auto"/>
            </w:tcBorders>
          </w:tcPr>
          <w:p w14:paraId="1F709034" w14:textId="77777777" w:rsidR="00D70DE2" w:rsidRDefault="00D70DE2" w:rsidP="0033426F">
            <w:pPr>
              <w:pStyle w:val="Table-small"/>
              <w:cnfStyle w:val="000000000000" w:firstRow="0" w:lastRow="0" w:firstColumn="0" w:lastColumn="0" w:oddVBand="0" w:evenVBand="0" w:oddHBand="0" w:evenHBand="0" w:firstRowFirstColumn="0" w:firstRowLastColumn="0" w:lastRowFirstColumn="0" w:lastRowLastColumn="0"/>
            </w:pPr>
          </w:p>
        </w:tc>
      </w:tr>
      <w:tr w:rsidR="004C46AF" w14:paraId="48F94AB1" w14:textId="77777777" w:rsidTr="00103E0D">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537" w:type="pct"/>
            <w:tcBorders>
              <w:top w:val="single" w:sz="4" w:space="0" w:color="auto"/>
              <w:left w:val="single" w:sz="4" w:space="0" w:color="auto"/>
              <w:bottom w:val="single" w:sz="4" w:space="0" w:color="auto"/>
              <w:right w:val="single" w:sz="4" w:space="0" w:color="auto"/>
            </w:tcBorders>
          </w:tcPr>
          <w:p w14:paraId="1A3E7521" w14:textId="0FC70DDF" w:rsidR="00D70DE2" w:rsidRDefault="00D70DE2" w:rsidP="0033426F">
            <w:pPr>
              <w:pStyle w:val="Table-small"/>
            </w:pPr>
            <w:r w:rsidRPr="00740A96">
              <w:t>T0007 Current Consumption</w:t>
            </w:r>
          </w:p>
        </w:tc>
        <w:tc>
          <w:tcPr>
            <w:tcW w:w="632" w:type="pct"/>
            <w:tcBorders>
              <w:top w:val="single" w:sz="4" w:space="0" w:color="auto"/>
              <w:left w:val="single" w:sz="4" w:space="0" w:color="auto"/>
              <w:bottom w:val="single" w:sz="4" w:space="0" w:color="auto"/>
              <w:right w:val="single" w:sz="4" w:space="0" w:color="auto"/>
            </w:tcBorders>
          </w:tcPr>
          <w:p w14:paraId="086EF5FC" w14:textId="20CD5F22" w:rsidR="00D70DE2" w:rsidRDefault="00912379" w:rsidP="0033426F">
            <w:pPr>
              <w:pStyle w:val="Table-small"/>
              <w:jc w:val="center"/>
              <w:cnfStyle w:val="000000100000" w:firstRow="0" w:lastRow="0" w:firstColumn="0" w:lastColumn="0" w:oddVBand="0" w:evenVBand="0" w:oddHBand="1" w:evenHBand="0" w:firstRowFirstColumn="0" w:firstRowLastColumn="0" w:lastRowFirstColumn="0" w:lastRowLastColumn="0"/>
            </w:pPr>
            <w:r>
              <w:t>19.2</w:t>
            </w:r>
          </w:p>
        </w:tc>
        <w:tc>
          <w:tcPr>
            <w:tcW w:w="699" w:type="pct"/>
            <w:tcBorders>
              <w:top w:val="single" w:sz="4" w:space="0" w:color="auto"/>
              <w:left w:val="single" w:sz="4" w:space="0" w:color="auto"/>
              <w:bottom w:val="single" w:sz="4" w:space="0" w:color="auto"/>
              <w:right w:val="single" w:sz="4" w:space="0" w:color="auto"/>
            </w:tcBorders>
          </w:tcPr>
          <w:p w14:paraId="6920409D" w14:textId="01C75FEA" w:rsidR="00D70DE2" w:rsidRDefault="007750A4" w:rsidP="0033426F">
            <w:pPr>
              <w:pStyle w:val="Table-small"/>
              <w:jc w:val="center"/>
              <w:cnfStyle w:val="000000100000" w:firstRow="0" w:lastRow="0" w:firstColumn="0" w:lastColumn="0" w:oddVBand="0" w:evenVBand="0" w:oddHBand="1" w:evenHBand="0" w:firstRowFirstColumn="0" w:firstRowLastColumn="0" w:lastRowFirstColumn="0" w:lastRowLastColumn="0"/>
            </w:pPr>
            <w:r>
              <w:t>19.2</w:t>
            </w:r>
          </w:p>
        </w:tc>
        <w:tc>
          <w:tcPr>
            <w:tcW w:w="767" w:type="pct"/>
            <w:tcBorders>
              <w:top w:val="single" w:sz="4" w:space="0" w:color="auto"/>
              <w:left w:val="single" w:sz="4" w:space="0" w:color="auto"/>
              <w:bottom w:val="single" w:sz="4" w:space="0" w:color="auto"/>
              <w:right w:val="single" w:sz="4" w:space="0" w:color="auto"/>
            </w:tcBorders>
          </w:tcPr>
          <w:p w14:paraId="155BA7C5" w14:textId="58B74F33" w:rsidR="00D70DE2" w:rsidRDefault="00F85ED4" w:rsidP="0033426F">
            <w:pPr>
              <w:pStyle w:val="Table-small"/>
              <w:jc w:val="center"/>
              <w:cnfStyle w:val="000000100000" w:firstRow="0" w:lastRow="0" w:firstColumn="0" w:lastColumn="0" w:oddVBand="0" w:evenVBand="0" w:oddHBand="1" w:evenHBand="0" w:firstRowFirstColumn="0" w:firstRowLastColumn="0" w:lastRowFirstColumn="0" w:lastRowLastColumn="0"/>
            </w:pPr>
            <w:r>
              <w:t>19.2</w:t>
            </w:r>
          </w:p>
        </w:tc>
        <w:tc>
          <w:tcPr>
            <w:tcW w:w="370" w:type="pct"/>
            <w:tcBorders>
              <w:top w:val="single" w:sz="4" w:space="0" w:color="auto"/>
              <w:left w:val="single" w:sz="4" w:space="0" w:color="auto"/>
              <w:bottom w:val="single" w:sz="4" w:space="0" w:color="auto"/>
              <w:right w:val="single" w:sz="4" w:space="0" w:color="auto"/>
            </w:tcBorders>
            <w:shd w:val="clear" w:color="auto" w:fill="6D6968" w:themeFill="text1"/>
          </w:tcPr>
          <w:p w14:paraId="39CD63A4" w14:textId="77777777" w:rsidR="00D70DE2" w:rsidRDefault="00D70DE2" w:rsidP="0033426F">
            <w:pPr>
              <w:pStyle w:val="Table-small"/>
              <w:cnfStyle w:val="000000100000" w:firstRow="0" w:lastRow="0" w:firstColumn="0" w:lastColumn="0" w:oddVBand="0" w:evenVBand="0" w:oddHBand="1" w:evenHBand="0" w:firstRowFirstColumn="0" w:firstRowLastColumn="0" w:lastRowFirstColumn="0" w:lastRowLastColumn="0"/>
            </w:pPr>
          </w:p>
        </w:tc>
        <w:tc>
          <w:tcPr>
            <w:tcW w:w="994" w:type="pct"/>
            <w:tcBorders>
              <w:top w:val="single" w:sz="4" w:space="0" w:color="auto"/>
              <w:left w:val="single" w:sz="4" w:space="0" w:color="auto"/>
              <w:bottom w:val="single" w:sz="4" w:space="0" w:color="auto"/>
              <w:right w:val="single" w:sz="4" w:space="0" w:color="auto"/>
            </w:tcBorders>
          </w:tcPr>
          <w:p w14:paraId="783FF725" w14:textId="77777777" w:rsidR="00D70DE2" w:rsidRDefault="00D70DE2" w:rsidP="0033426F">
            <w:pPr>
              <w:pStyle w:val="Table-small"/>
              <w:cnfStyle w:val="000000100000" w:firstRow="0" w:lastRow="0" w:firstColumn="0" w:lastColumn="0" w:oddVBand="0" w:evenVBand="0" w:oddHBand="1" w:evenHBand="0" w:firstRowFirstColumn="0" w:firstRowLastColumn="0" w:lastRowFirstColumn="0" w:lastRowLastColumn="0"/>
            </w:pPr>
          </w:p>
        </w:tc>
      </w:tr>
      <w:tr w:rsidR="004C46AF" w14:paraId="7FD08258" w14:textId="77777777" w:rsidTr="00103E0D">
        <w:trPr>
          <w:trHeight w:val="275"/>
        </w:trPr>
        <w:tc>
          <w:tcPr>
            <w:cnfStyle w:val="001000000000" w:firstRow="0" w:lastRow="0" w:firstColumn="1" w:lastColumn="0" w:oddVBand="0" w:evenVBand="0" w:oddHBand="0" w:evenHBand="0" w:firstRowFirstColumn="0" w:firstRowLastColumn="0" w:lastRowFirstColumn="0" w:lastRowLastColumn="0"/>
            <w:tcW w:w="1537" w:type="pct"/>
            <w:tcBorders>
              <w:top w:val="single" w:sz="4" w:space="0" w:color="auto"/>
              <w:left w:val="single" w:sz="4" w:space="0" w:color="auto"/>
              <w:bottom w:val="single" w:sz="4" w:space="0" w:color="auto"/>
              <w:right w:val="single" w:sz="4" w:space="0" w:color="auto"/>
            </w:tcBorders>
          </w:tcPr>
          <w:p w14:paraId="06116F69" w14:textId="626BF036" w:rsidR="00D70DE2" w:rsidRDefault="00D70DE2" w:rsidP="0033426F">
            <w:pPr>
              <w:pStyle w:val="Table-small"/>
            </w:pPr>
            <w:r w:rsidRPr="00740A96">
              <w:t>T0008 Test buffer offset</w:t>
            </w:r>
          </w:p>
        </w:tc>
        <w:tc>
          <w:tcPr>
            <w:tcW w:w="632" w:type="pct"/>
            <w:tcBorders>
              <w:top w:val="single" w:sz="4" w:space="0" w:color="auto"/>
              <w:left w:val="single" w:sz="4" w:space="0" w:color="auto"/>
              <w:bottom w:val="single" w:sz="4" w:space="0" w:color="auto"/>
              <w:right w:val="single" w:sz="4" w:space="0" w:color="auto"/>
            </w:tcBorders>
          </w:tcPr>
          <w:p w14:paraId="229D5804" w14:textId="1361DE1B" w:rsidR="00D70DE2" w:rsidRDefault="00D70DE2" w:rsidP="0033426F">
            <w:pPr>
              <w:pStyle w:val="Table-small"/>
              <w:jc w:val="center"/>
              <w:cnfStyle w:val="000000000000" w:firstRow="0" w:lastRow="0" w:firstColumn="0" w:lastColumn="0" w:oddVBand="0" w:evenVBand="0" w:oddHBand="0" w:evenHBand="0" w:firstRowFirstColumn="0" w:firstRowLastColumn="0" w:lastRowFirstColumn="0" w:lastRowLastColumn="0"/>
            </w:pPr>
            <w:r>
              <w:t>12</w:t>
            </w:r>
            <w:r w:rsidR="00E41CBD">
              <w:t>.2</w:t>
            </w:r>
          </w:p>
        </w:tc>
        <w:tc>
          <w:tcPr>
            <w:tcW w:w="699" w:type="pct"/>
            <w:tcBorders>
              <w:top w:val="single" w:sz="4" w:space="0" w:color="auto"/>
              <w:left w:val="single" w:sz="4" w:space="0" w:color="auto"/>
              <w:bottom w:val="single" w:sz="4" w:space="0" w:color="auto"/>
              <w:right w:val="single" w:sz="4" w:space="0" w:color="auto"/>
            </w:tcBorders>
          </w:tcPr>
          <w:p w14:paraId="65EBC923" w14:textId="25A453A5" w:rsidR="00D70DE2" w:rsidRDefault="00D70DE2" w:rsidP="0033426F">
            <w:pPr>
              <w:pStyle w:val="Table-small"/>
              <w:jc w:val="center"/>
              <w:cnfStyle w:val="000000000000" w:firstRow="0" w:lastRow="0" w:firstColumn="0" w:lastColumn="0" w:oddVBand="0" w:evenVBand="0" w:oddHBand="0" w:evenHBand="0" w:firstRowFirstColumn="0" w:firstRowLastColumn="0" w:lastRowFirstColumn="0" w:lastRowLastColumn="0"/>
            </w:pPr>
            <w:r>
              <w:t>12</w:t>
            </w:r>
            <w:r w:rsidR="009774A8">
              <w:t>.2</w:t>
            </w:r>
          </w:p>
        </w:tc>
        <w:tc>
          <w:tcPr>
            <w:tcW w:w="767" w:type="pct"/>
            <w:tcBorders>
              <w:top w:val="single" w:sz="4" w:space="0" w:color="auto"/>
              <w:left w:val="single" w:sz="4" w:space="0" w:color="auto"/>
              <w:bottom w:val="single" w:sz="4" w:space="0" w:color="auto"/>
              <w:right w:val="single" w:sz="4" w:space="0" w:color="auto"/>
            </w:tcBorders>
          </w:tcPr>
          <w:p w14:paraId="2190342F" w14:textId="75262930" w:rsidR="00D70DE2" w:rsidRDefault="00D70DE2" w:rsidP="0033426F">
            <w:pPr>
              <w:pStyle w:val="Table-small"/>
              <w:jc w:val="center"/>
              <w:cnfStyle w:val="000000000000" w:firstRow="0" w:lastRow="0" w:firstColumn="0" w:lastColumn="0" w:oddVBand="0" w:evenVBand="0" w:oddHBand="0" w:evenHBand="0" w:firstRowFirstColumn="0" w:firstRowLastColumn="0" w:lastRowFirstColumn="0" w:lastRowLastColumn="0"/>
            </w:pPr>
            <w:r>
              <w:t>12</w:t>
            </w:r>
            <w:r w:rsidR="00F85ED4">
              <w:t>.2</w:t>
            </w:r>
          </w:p>
        </w:tc>
        <w:tc>
          <w:tcPr>
            <w:tcW w:w="370" w:type="pct"/>
            <w:tcBorders>
              <w:top w:val="single" w:sz="4" w:space="0" w:color="auto"/>
              <w:left w:val="single" w:sz="4" w:space="0" w:color="auto"/>
              <w:bottom w:val="single" w:sz="4" w:space="0" w:color="auto"/>
              <w:right w:val="single" w:sz="4" w:space="0" w:color="auto"/>
            </w:tcBorders>
            <w:shd w:val="clear" w:color="auto" w:fill="6D6968" w:themeFill="text1"/>
          </w:tcPr>
          <w:p w14:paraId="3C34FD86" w14:textId="77777777" w:rsidR="00D70DE2" w:rsidRDefault="00D70DE2" w:rsidP="0033426F">
            <w:pPr>
              <w:pStyle w:val="Table-small"/>
              <w:cnfStyle w:val="000000000000" w:firstRow="0" w:lastRow="0" w:firstColumn="0" w:lastColumn="0" w:oddVBand="0" w:evenVBand="0" w:oddHBand="0" w:evenHBand="0" w:firstRowFirstColumn="0" w:firstRowLastColumn="0" w:lastRowFirstColumn="0" w:lastRowLastColumn="0"/>
            </w:pPr>
          </w:p>
        </w:tc>
        <w:tc>
          <w:tcPr>
            <w:tcW w:w="994" w:type="pct"/>
            <w:tcBorders>
              <w:top w:val="single" w:sz="4" w:space="0" w:color="auto"/>
              <w:left w:val="single" w:sz="4" w:space="0" w:color="auto"/>
              <w:bottom w:val="single" w:sz="4" w:space="0" w:color="auto"/>
              <w:right w:val="single" w:sz="4" w:space="0" w:color="auto"/>
            </w:tcBorders>
          </w:tcPr>
          <w:p w14:paraId="342EBB34" w14:textId="77777777" w:rsidR="00D70DE2" w:rsidRDefault="00D70DE2" w:rsidP="0033426F">
            <w:pPr>
              <w:pStyle w:val="Table-small"/>
              <w:cnfStyle w:val="000000000000" w:firstRow="0" w:lastRow="0" w:firstColumn="0" w:lastColumn="0" w:oddVBand="0" w:evenVBand="0" w:oddHBand="0" w:evenHBand="0" w:firstRowFirstColumn="0" w:firstRowLastColumn="0" w:lastRowFirstColumn="0" w:lastRowLastColumn="0"/>
            </w:pPr>
          </w:p>
        </w:tc>
      </w:tr>
      <w:tr w:rsidR="004C46AF" w14:paraId="64FA3662" w14:textId="77777777" w:rsidTr="00103E0D">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537" w:type="pct"/>
            <w:tcBorders>
              <w:top w:val="single" w:sz="4" w:space="0" w:color="auto"/>
              <w:left w:val="single" w:sz="4" w:space="0" w:color="auto"/>
              <w:bottom w:val="single" w:sz="4" w:space="0" w:color="auto"/>
              <w:right w:val="single" w:sz="4" w:space="0" w:color="auto"/>
            </w:tcBorders>
          </w:tcPr>
          <w:p w14:paraId="3EF863B3" w14:textId="61EB3D67" w:rsidR="00D70DE2" w:rsidRDefault="00D70DE2" w:rsidP="0033426F">
            <w:pPr>
              <w:pStyle w:val="Table-small"/>
            </w:pPr>
            <w:r w:rsidRPr="00740A96">
              <w:t>T0009 Block trim</w:t>
            </w:r>
          </w:p>
        </w:tc>
        <w:tc>
          <w:tcPr>
            <w:tcW w:w="632" w:type="pct"/>
            <w:tcBorders>
              <w:top w:val="single" w:sz="4" w:space="0" w:color="auto"/>
              <w:left w:val="single" w:sz="4" w:space="0" w:color="auto"/>
              <w:bottom w:val="single" w:sz="4" w:space="0" w:color="auto"/>
              <w:right w:val="single" w:sz="4" w:space="0" w:color="auto"/>
            </w:tcBorders>
          </w:tcPr>
          <w:p w14:paraId="3644C922" w14:textId="0B664467" w:rsidR="00D70DE2" w:rsidRDefault="00CA324C" w:rsidP="0033426F">
            <w:pPr>
              <w:pStyle w:val="Table-small"/>
              <w:jc w:val="center"/>
              <w:cnfStyle w:val="000000100000" w:firstRow="0" w:lastRow="0" w:firstColumn="0" w:lastColumn="0" w:oddVBand="0" w:evenVBand="0" w:oddHBand="1" w:evenHBand="0" w:firstRowFirstColumn="0" w:firstRowLastColumn="0" w:lastRowFirstColumn="0" w:lastRowLastColumn="0"/>
            </w:pPr>
            <w:r>
              <w:t>103</w:t>
            </w:r>
          </w:p>
        </w:tc>
        <w:tc>
          <w:tcPr>
            <w:tcW w:w="699" w:type="pct"/>
            <w:tcBorders>
              <w:top w:val="single" w:sz="4" w:space="0" w:color="auto"/>
              <w:left w:val="single" w:sz="4" w:space="0" w:color="auto"/>
              <w:bottom w:val="single" w:sz="4" w:space="0" w:color="auto"/>
              <w:right w:val="single" w:sz="4" w:space="0" w:color="auto"/>
            </w:tcBorders>
            <w:shd w:val="clear" w:color="auto" w:fill="6D6968" w:themeFill="accent3"/>
          </w:tcPr>
          <w:p w14:paraId="5A1594E1" w14:textId="3E23E276" w:rsidR="00D70DE2" w:rsidRDefault="00D70DE2" w:rsidP="0033426F">
            <w:pPr>
              <w:pStyle w:val="Table-small"/>
              <w:jc w:val="center"/>
              <w:cnfStyle w:val="000000100000" w:firstRow="0" w:lastRow="0" w:firstColumn="0" w:lastColumn="0" w:oddVBand="0" w:evenVBand="0" w:oddHBand="1" w:evenHBand="0" w:firstRowFirstColumn="0" w:firstRowLastColumn="0" w:lastRowFirstColumn="0" w:lastRowLastColumn="0"/>
            </w:pPr>
          </w:p>
        </w:tc>
        <w:tc>
          <w:tcPr>
            <w:tcW w:w="767" w:type="pct"/>
            <w:tcBorders>
              <w:top w:val="single" w:sz="4" w:space="0" w:color="auto"/>
              <w:left w:val="single" w:sz="4" w:space="0" w:color="auto"/>
              <w:bottom w:val="single" w:sz="4" w:space="0" w:color="auto"/>
              <w:right w:val="single" w:sz="4" w:space="0" w:color="auto"/>
            </w:tcBorders>
            <w:shd w:val="clear" w:color="auto" w:fill="6D6968" w:themeFill="accent3"/>
          </w:tcPr>
          <w:p w14:paraId="08FD6730" w14:textId="2655A190" w:rsidR="00D70DE2" w:rsidRDefault="00D70DE2" w:rsidP="0033426F">
            <w:pPr>
              <w:pStyle w:val="Table-small"/>
              <w:jc w:val="center"/>
              <w:cnfStyle w:val="000000100000" w:firstRow="0" w:lastRow="0" w:firstColumn="0" w:lastColumn="0" w:oddVBand="0" w:evenVBand="0" w:oddHBand="1" w:evenHBand="0" w:firstRowFirstColumn="0" w:firstRowLastColumn="0" w:lastRowFirstColumn="0" w:lastRowLastColumn="0"/>
            </w:pPr>
          </w:p>
        </w:tc>
        <w:tc>
          <w:tcPr>
            <w:tcW w:w="370" w:type="pct"/>
            <w:tcBorders>
              <w:top w:val="single" w:sz="4" w:space="0" w:color="auto"/>
              <w:left w:val="single" w:sz="4" w:space="0" w:color="auto"/>
              <w:bottom w:val="single" w:sz="4" w:space="0" w:color="auto"/>
              <w:right w:val="single" w:sz="4" w:space="0" w:color="auto"/>
            </w:tcBorders>
            <w:shd w:val="clear" w:color="auto" w:fill="6D6968" w:themeFill="text1"/>
          </w:tcPr>
          <w:p w14:paraId="724CE7CC" w14:textId="77777777" w:rsidR="00D70DE2" w:rsidRDefault="00D70DE2" w:rsidP="0033426F">
            <w:pPr>
              <w:pStyle w:val="Table-small"/>
              <w:cnfStyle w:val="000000100000" w:firstRow="0" w:lastRow="0" w:firstColumn="0" w:lastColumn="0" w:oddVBand="0" w:evenVBand="0" w:oddHBand="1" w:evenHBand="0" w:firstRowFirstColumn="0" w:firstRowLastColumn="0" w:lastRowFirstColumn="0" w:lastRowLastColumn="0"/>
            </w:pPr>
          </w:p>
        </w:tc>
        <w:tc>
          <w:tcPr>
            <w:tcW w:w="994" w:type="pct"/>
            <w:tcBorders>
              <w:top w:val="single" w:sz="4" w:space="0" w:color="auto"/>
              <w:left w:val="single" w:sz="4" w:space="0" w:color="auto"/>
              <w:bottom w:val="single" w:sz="4" w:space="0" w:color="auto"/>
              <w:right w:val="single" w:sz="4" w:space="0" w:color="auto"/>
            </w:tcBorders>
          </w:tcPr>
          <w:p w14:paraId="7C6C620B" w14:textId="77777777" w:rsidR="00D70DE2" w:rsidRDefault="00D70DE2" w:rsidP="0033426F">
            <w:pPr>
              <w:pStyle w:val="Table-small"/>
              <w:cnfStyle w:val="000000100000" w:firstRow="0" w:lastRow="0" w:firstColumn="0" w:lastColumn="0" w:oddVBand="0" w:evenVBand="0" w:oddHBand="1" w:evenHBand="0" w:firstRowFirstColumn="0" w:firstRowLastColumn="0" w:lastRowFirstColumn="0" w:lastRowLastColumn="0"/>
            </w:pPr>
          </w:p>
        </w:tc>
      </w:tr>
      <w:tr w:rsidR="004C46AF" w14:paraId="1A47E0B6" w14:textId="77777777" w:rsidTr="00103E0D">
        <w:trPr>
          <w:trHeight w:val="275"/>
        </w:trPr>
        <w:tc>
          <w:tcPr>
            <w:cnfStyle w:val="001000000000" w:firstRow="0" w:lastRow="0" w:firstColumn="1" w:lastColumn="0" w:oddVBand="0" w:evenVBand="0" w:oddHBand="0" w:evenHBand="0" w:firstRowFirstColumn="0" w:firstRowLastColumn="0" w:lastRowFirstColumn="0" w:lastRowLastColumn="0"/>
            <w:tcW w:w="1537" w:type="pct"/>
            <w:tcBorders>
              <w:top w:val="single" w:sz="4" w:space="0" w:color="auto"/>
              <w:left w:val="single" w:sz="4" w:space="0" w:color="auto"/>
              <w:bottom w:val="single" w:sz="4" w:space="0" w:color="auto"/>
              <w:right w:val="single" w:sz="4" w:space="0" w:color="auto"/>
            </w:tcBorders>
          </w:tcPr>
          <w:p w14:paraId="139C17EA" w14:textId="189F86F1" w:rsidR="00DC3F75" w:rsidRDefault="00DC3F75" w:rsidP="00DC3F75">
            <w:pPr>
              <w:pStyle w:val="Table-small"/>
            </w:pPr>
            <w:r w:rsidRPr="00740A96">
              <w:t>T0010 Block trim sweep</w:t>
            </w:r>
          </w:p>
        </w:tc>
        <w:tc>
          <w:tcPr>
            <w:tcW w:w="632" w:type="pct"/>
            <w:tcBorders>
              <w:top w:val="single" w:sz="4" w:space="0" w:color="auto"/>
              <w:left w:val="single" w:sz="4" w:space="0" w:color="auto"/>
              <w:bottom w:val="single" w:sz="4" w:space="0" w:color="auto"/>
              <w:right w:val="single" w:sz="4" w:space="0" w:color="auto"/>
            </w:tcBorders>
            <w:shd w:val="clear" w:color="auto" w:fill="6D6968" w:themeFill="accent3"/>
          </w:tcPr>
          <w:p w14:paraId="17942A4A" w14:textId="2C10FE91" w:rsidR="00DC3F75" w:rsidRDefault="00DC3F75" w:rsidP="00DC3F75">
            <w:pPr>
              <w:pStyle w:val="Table-small"/>
              <w:jc w:val="center"/>
              <w:cnfStyle w:val="000000000000" w:firstRow="0" w:lastRow="0" w:firstColumn="0" w:lastColumn="0" w:oddVBand="0" w:evenVBand="0" w:oddHBand="0" w:evenHBand="0" w:firstRowFirstColumn="0" w:firstRowLastColumn="0" w:lastRowFirstColumn="0" w:lastRowLastColumn="0"/>
            </w:pPr>
          </w:p>
        </w:tc>
        <w:tc>
          <w:tcPr>
            <w:tcW w:w="699" w:type="pct"/>
            <w:tcBorders>
              <w:top w:val="single" w:sz="4" w:space="0" w:color="auto"/>
              <w:left w:val="single" w:sz="4" w:space="0" w:color="auto"/>
              <w:bottom w:val="single" w:sz="4" w:space="0" w:color="auto"/>
              <w:right w:val="single" w:sz="4" w:space="0" w:color="auto"/>
            </w:tcBorders>
            <w:shd w:val="clear" w:color="auto" w:fill="6D6968" w:themeFill="text1"/>
          </w:tcPr>
          <w:p w14:paraId="664E1C69" w14:textId="6D5AEAF9" w:rsidR="00DC3F75" w:rsidRDefault="00DC3F75" w:rsidP="00DC3F75">
            <w:pPr>
              <w:pStyle w:val="Table-small"/>
              <w:jc w:val="center"/>
              <w:cnfStyle w:val="000000000000" w:firstRow="0" w:lastRow="0" w:firstColumn="0" w:lastColumn="0" w:oddVBand="0" w:evenVBand="0" w:oddHBand="0" w:evenHBand="0" w:firstRowFirstColumn="0" w:firstRowLastColumn="0" w:lastRowFirstColumn="0" w:lastRowLastColumn="0"/>
            </w:pPr>
          </w:p>
        </w:tc>
        <w:tc>
          <w:tcPr>
            <w:tcW w:w="767" w:type="pct"/>
            <w:tcBorders>
              <w:top w:val="single" w:sz="4" w:space="0" w:color="auto"/>
              <w:left w:val="single" w:sz="4" w:space="0" w:color="auto"/>
              <w:bottom w:val="single" w:sz="4" w:space="0" w:color="auto"/>
              <w:right w:val="single" w:sz="4" w:space="0" w:color="auto"/>
            </w:tcBorders>
          </w:tcPr>
          <w:p w14:paraId="5DA4CF05" w14:textId="178726B4" w:rsidR="00DC3F75" w:rsidRDefault="00DC3F75" w:rsidP="00DC3F75">
            <w:pPr>
              <w:pStyle w:val="Table-small"/>
              <w:jc w:val="center"/>
              <w:cnfStyle w:val="000000000000" w:firstRow="0" w:lastRow="0" w:firstColumn="0" w:lastColumn="0" w:oddVBand="0" w:evenVBand="0" w:oddHBand="0" w:evenHBand="0" w:firstRowFirstColumn="0" w:firstRowLastColumn="0" w:lastRowFirstColumn="0" w:lastRowLastColumn="0"/>
            </w:pPr>
            <w:r>
              <w:t>61.9</w:t>
            </w:r>
          </w:p>
        </w:tc>
        <w:tc>
          <w:tcPr>
            <w:tcW w:w="370" w:type="pct"/>
            <w:tcBorders>
              <w:top w:val="single" w:sz="4" w:space="0" w:color="auto"/>
              <w:left w:val="single" w:sz="4" w:space="0" w:color="auto"/>
              <w:bottom w:val="single" w:sz="4" w:space="0" w:color="auto"/>
              <w:right w:val="single" w:sz="4" w:space="0" w:color="auto"/>
            </w:tcBorders>
            <w:shd w:val="clear" w:color="auto" w:fill="6D6968" w:themeFill="text1"/>
          </w:tcPr>
          <w:p w14:paraId="509E3EBD" w14:textId="77777777" w:rsidR="00DC3F75" w:rsidRDefault="00DC3F75" w:rsidP="00DC3F75">
            <w:pPr>
              <w:pStyle w:val="Table-small"/>
              <w:cnfStyle w:val="000000000000" w:firstRow="0" w:lastRow="0" w:firstColumn="0" w:lastColumn="0" w:oddVBand="0" w:evenVBand="0" w:oddHBand="0" w:evenHBand="0" w:firstRowFirstColumn="0" w:firstRowLastColumn="0" w:lastRowFirstColumn="0" w:lastRowLastColumn="0"/>
            </w:pPr>
          </w:p>
        </w:tc>
        <w:tc>
          <w:tcPr>
            <w:tcW w:w="994" w:type="pct"/>
            <w:tcBorders>
              <w:top w:val="single" w:sz="4" w:space="0" w:color="auto"/>
              <w:left w:val="single" w:sz="4" w:space="0" w:color="auto"/>
              <w:bottom w:val="single" w:sz="4" w:space="0" w:color="auto"/>
              <w:right w:val="single" w:sz="4" w:space="0" w:color="auto"/>
            </w:tcBorders>
          </w:tcPr>
          <w:p w14:paraId="16A6DBB8" w14:textId="77777777" w:rsidR="00DC3F75" w:rsidRDefault="00DC3F75" w:rsidP="00DC3F75">
            <w:pPr>
              <w:pStyle w:val="Table-small"/>
              <w:cnfStyle w:val="000000000000" w:firstRow="0" w:lastRow="0" w:firstColumn="0" w:lastColumn="0" w:oddVBand="0" w:evenVBand="0" w:oddHBand="0" w:evenHBand="0" w:firstRowFirstColumn="0" w:firstRowLastColumn="0" w:lastRowFirstColumn="0" w:lastRowLastColumn="0"/>
            </w:pPr>
          </w:p>
        </w:tc>
      </w:tr>
      <w:tr w:rsidR="004C46AF" w14:paraId="610A4E22" w14:textId="77777777" w:rsidTr="00103E0D">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537" w:type="pct"/>
            <w:tcBorders>
              <w:top w:val="single" w:sz="4" w:space="0" w:color="auto"/>
              <w:left w:val="single" w:sz="4" w:space="0" w:color="auto"/>
              <w:bottom w:val="single" w:sz="4" w:space="0" w:color="auto"/>
              <w:right w:val="single" w:sz="4" w:space="0" w:color="auto"/>
            </w:tcBorders>
          </w:tcPr>
          <w:p w14:paraId="79A9471C" w14:textId="3B087BF5" w:rsidR="00DC3F75" w:rsidRDefault="00DC3F75" w:rsidP="00DC3F75">
            <w:pPr>
              <w:pStyle w:val="Table-small"/>
            </w:pPr>
            <w:r w:rsidRPr="00740A96">
              <w:t>T0011 Static Signals</w:t>
            </w:r>
          </w:p>
        </w:tc>
        <w:tc>
          <w:tcPr>
            <w:tcW w:w="632" w:type="pct"/>
            <w:tcBorders>
              <w:top w:val="single" w:sz="4" w:space="0" w:color="auto"/>
              <w:left w:val="single" w:sz="4" w:space="0" w:color="auto"/>
              <w:bottom w:val="single" w:sz="4" w:space="0" w:color="auto"/>
              <w:right w:val="single" w:sz="4" w:space="0" w:color="auto"/>
            </w:tcBorders>
            <w:shd w:val="clear" w:color="auto" w:fill="6D6968" w:themeFill="accent3"/>
          </w:tcPr>
          <w:p w14:paraId="19C38FB9" w14:textId="2302D546" w:rsidR="00DC3F75" w:rsidRDefault="00DC3F75" w:rsidP="00DC3F75">
            <w:pPr>
              <w:pStyle w:val="Table-small"/>
              <w:jc w:val="center"/>
              <w:cnfStyle w:val="000000100000" w:firstRow="0" w:lastRow="0" w:firstColumn="0" w:lastColumn="0" w:oddVBand="0" w:evenVBand="0" w:oddHBand="1" w:evenHBand="0" w:firstRowFirstColumn="0" w:firstRowLastColumn="0" w:lastRowFirstColumn="0" w:lastRowLastColumn="0"/>
            </w:pPr>
          </w:p>
        </w:tc>
        <w:tc>
          <w:tcPr>
            <w:tcW w:w="699" w:type="pct"/>
            <w:tcBorders>
              <w:top w:val="single" w:sz="4" w:space="0" w:color="auto"/>
              <w:left w:val="single" w:sz="4" w:space="0" w:color="auto"/>
              <w:bottom w:val="single" w:sz="4" w:space="0" w:color="auto"/>
              <w:right w:val="single" w:sz="4" w:space="0" w:color="auto"/>
            </w:tcBorders>
          </w:tcPr>
          <w:p w14:paraId="6E19EDC9" w14:textId="53F53E34" w:rsidR="00DC3F75" w:rsidRDefault="00DC3F75" w:rsidP="00DC3F75">
            <w:pPr>
              <w:pStyle w:val="Table-small"/>
              <w:jc w:val="center"/>
              <w:cnfStyle w:val="000000100000" w:firstRow="0" w:lastRow="0" w:firstColumn="0" w:lastColumn="0" w:oddVBand="0" w:evenVBand="0" w:oddHBand="1" w:evenHBand="0" w:firstRowFirstColumn="0" w:firstRowLastColumn="0" w:lastRowFirstColumn="0" w:lastRowLastColumn="0"/>
            </w:pPr>
            <w:r>
              <w:t>18.6</w:t>
            </w:r>
          </w:p>
        </w:tc>
        <w:tc>
          <w:tcPr>
            <w:tcW w:w="767" w:type="pct"/>
            <w:tcBorders>
              <w:top w:val="single" w:sz="4" w:space="0" w:color="auto"/>
              <w:left w:val="single" w:sz="4" w:space="0" w:color="auto"/>
              <w:bottom w:val="single" w:sz="4" w:space="0" w:color="auto"/>
              <w:right w:val="single" w:sz="4" w:space="0" w:color="auto"/>
            </w:tcBorders>
          </w:tcPr>
          <w:p w14:paraId="73C43885" w14:textId="02603287" w:rsidR="00DC3F75" w:rsidRDefault="00DC3F75" w:rsidP="00DC3F75">
            <w:pPr>
              <w:pStyle w:val="Table-small"/>
              <w:jc w:val="center"/>
              <w:cnfStyle w:val="000000100000" w:firstRow="0" w:lastRow="0" w:firstColumn="0" w:lastColumn="0" w:oddVBand="0" w:evenVBand="0" w:oddHBand="1" w:evenHBand="0" w:firstRowFirstColumn="0" w:firstRowLastColumn="0" w:lastRowFirstColumn="0" w:lastRowLastColumn="0"/>
            </w:pPr>
            <w:r>
              <w:t>18.6</w:t>
            </w:r>
          </w:p>
        </w:tc>
        <w:tc>
          <w:tcPr>
            <w:tcW w:w="370" w:type="pct"/>
            <w:tcBorders>
              <w:top w:val="single" w:sz="4" w:space="0" w:color="auto"/>
              <w:left w:val="single" w:sz="4" w:space="0" w:color="auto"/>
              <w:bottom w:val="single" w:sz="4" w:space="0" w:color="auto"/>
              <w:right w:val="single" w:sz="4" w:space="0" w:color="auto"/>
            </w:tcBorders>
            <w:shd w:val="clear" w:color="auto" w:fill="6D6968" w:themeFill="text1"/>
          </w:tcPr>
          <w:p w14:paraId="3147B3DB" w14:textId="77777777" w:rsidR="00DC3F75" w:rsidRDefault="00DC3F75" w:rsidP="00DC3F75">
            <w:pPr>
              <w:pStyle w:val="Table-small"/>
              <w:cnfStyle w:val="000000100000" w:firstRow="0" w:lastRow="0" w:firstColumn="0" w:lastColumn="0" w:oddVBand="0" w:evenVBand="0" w:oddHBand="1" w:evenHBand="0" w:firstRowFirstColumn="0" w:firstRowLastColumn="0" w:lastRowFirstColumn="0" w:lastRowLastColumn="0"/>
            </w:pPr>
          </w:p>
        </w:tc>
        <w:tc>
          <w:tcPr>
            <w:tcW w:w="994" w:type="pct"/>
            <w:tcBorders>
              <w:top w:val="single" w:sz="4" w:space="0" w:color="auto"/>
              <w:left w:val="single" w:sz="4" w:space="0" w:color="auto"/>
              <w:bottom w:val="single" w:sz="4" w:space="0" w:color="auto"/>
              <w:right w:val="single" w:sz="4" w:space="0" w:color="auto"/>
            </w:tcBorders>
          </w:tcPr>
          <w:p w14:paraId="49B933F0" w14:textId="77777777" w:rsidR="00DC3F75" w:rsidRDefault="00DC3F75" w:rsidP="00DC3F75">
            <w:pPr>
              <w:pStyle w:val="Table-small"/>
              <w:cnfStyle w:val="000000100000" w:firstRow="0" w:lastRow="0" w:firstColumn="0" w:lastColumn="0" w:oddVBand="0" w:evenVBand="0" w:oddHBand="1" w:evenHBand="0" w:firstRowFirstColumn="0" w:firstRowLastColumn="0" w:lastRowFirstColumn="0" w:lastRowLastColumn="0"/>
            </w:pPr>
          </w:p>
        </w:tc>
      </w:tr>
      <w:tr w:rsidR="004C46AF" w14:paraId="2275D9A2" w14:textId="77777777" w:rsidTr="00103E0D">
        <w:trPr>
          <w:trHeight w:val="275"/>
        </w:trPr>
        <w:tc>
          <w:tcPr>
            <w:cnfStyle w:val="001000000000" w:firstRow="0" w:lastRow="0" w:firstColumn="1" w:lastColumn="0" w:oddVBand="0" w:evenVBand="0" w:oddHBand="0" w:evenHBand="0" w:firstRowFirstColumn="0" w:firstRowLastColumn="0" w:lastRowFirstColumn="0" w:lastRowLastColumn="0"/>
            <w:tcW w:w="1537" w:type="pct"/>
            <w:tcBorders>
              <w:top w:val="single" w:sz="4" w:space="0" w:color="auto"/>
              <w:left w:val="single" w:sz="4" w:space="0" w:color="auto"/>
              <w:bottom w:val="single" w:sz="4" w:space="0" w:color="auto"/>
              <w:right w:val="single" w:sz="4" w:space="0" w:color="auto"/>
            </w:tcBorders>
          </w:tcPr>
          <w:p w14:paraId="3074FB54" w14:textId="4F882684" w:rsidR="00DC3F75" w:rsidRDefault="00DC3F75" w:rsidP="00DC3F75">
            <w:pPr>
              <w:pStyle w:val="Table-small"/>
            </w:pPr>
            <w:r w:rsidRPr="00740A96">
              <w:t>T0012 LDO Load</w:t>
            </w:r>
          </w:p>
        </w:tc>
        <w:tc>
          <w:tcPr>
            <w:tcW w:w="632" w:type="pct"/>
            <w:tcBorders>
              <w:top w:val="single" w:sz="4" w:space="0" w:color="auto"/>
              <w:left w:val="single" w:sz="4" w:space="0" w:color="auto"/>
              <w:bottom w:val="single" w:sz="4" w:space="0" w:color="auto"/>
              <w:right w:val="single" w:sz="4" w:space="0" w:color="auto"/>
            </w:tcBorders>
            <w:shd w:val="clear" w:color="auto" w:fill="6D6968" w:themeFill="accent3"/>
          </w:tcPr>
          <w:p w14:paraId="308A1F4B" w14:textId="3EBC94AE" w:rsidR="00DC3F75" w:rsidRDefault="00DC3F75" w:rsidP="00DC3F75">
            <w:pPr>
              <w:pStyle w:val="Table-small"/>
              <w:jc w:val="center"/>
              <w:cnfStyle w:val="000000000000" w:firstRow="0" w:lastRow="0" w:firstColumn="0" w:lastColumn="0" w:oddVBand="0" w:evenVBand="0" w:oddHBand="0" w:evenHBand="0" w:firstRowFirstColumn="0" w:firstRowLastColumn="0" w:lastRowFirstColumn="0" w:lastRowLastColumn="0"/>
            </w:pPr>
          </w:p>
        </w:tc>
        <w:tc>
          <w:tcPr>
            <w:tcW w:w="699" w:type="pct"/>
            <w:tcBorders>
              <w:top w:val="single" w:sz="4" w:space="0" w:color="auto"/>
              <w:left w:val="single" w:sz="4" w:space="0" w:color="auto"/>
              <w:bottom w:val="single" w:sz="4" w:space="0" w:color="auto"/>
              <w:right w:val="single" w:sz="4" w:space="0" w:color="auto"/>
            </w:tcBorders>
          </w:tcPr>
          <w:p w14:paraId="12DA8B21" w14:textId="3F7F0C28" w:rsidR="00DC3F75" w:rsidRDefault="00DC3F75" w:rsidP="00DC3F75">
            <w:pPr>
              <w:pStyle w:val="Table-small"/>
              <w:jc w:val="center"/>
              <w:cnfStyle w:val="000000000000" w:firstRow="0" w:lastRow="0" w:firstColumn="0" w:lastColumn="0" w:oddVBand="0" w:evenVBand="0" w:oddHBand="0" w:evenHBand="0" w:firstRowFirstColumn="0" w:firstRowLastColumn="0" w:lastRowFirstColumn="0" w:lastRowLastColumn="0"/>
            </w:pPr>
            <w:r>
              <w:t>143.6</w:t>
            </w:r>
          </w:p>
        </w:tc>
        <w:tc>
          <w:tcPr>
            <w:tcW w:w="767" w:type="pct"/>
            <w:tcBorders>
              <w:top w:val="single" w:sz="4" w:space="0" w:color="auto"/>
              <w:left w:val="single" w:sz="4" w:space="0" w:color="auto"/>
              <w:bottom w:val="single" w:sz="4" w:space="0" w:color="auto"/>
              <w:right w:val="single" w:sz="4" w:space="0" w:color="auto"/>
            </w:tcBorders>
          </w:tcPr>
          <w:p w14:paraId="65181AA5" w14:textId="08022D55" w:rsidR="00DC3F75" w:rsidRDefault="00DC3F75" w:rsidP="00DC3F75">
            <w:pPr>
              <w:pStyle w:val="Table-small"/>
              <w:jc w:val="center"/>
              <w:cnfStyle w:val="000000000000" w:firstRow="0" w:lastRow="0" w:firstColumn="0" w:lastColumn="0" w:oddVBand="0" w:evenVBand="0" w:oddHBand="0" w:evenHBand="0" w:firstRowFirstColumn="0" w:firstRowLastColumn="0" w:lastRowFirstColumn="0" w:lastRowLastColumn="0"/>
            </w:pPr>
            <w:r>
              <w:t>143.6</w:t>
            </w:r>
          </w:p>
        </w:tc>
        <w:tc>
          <w:tcPr>
            <w:tcW w:w="370" w:type="pct"/>
            <w:tcBorders>
              <w:top w:val="single" w:sz="4" w:space="0" w:color="auto"/>
              <w:left w:val="single" w:sz="4" w:space="0" w:color="auto"/>
              <w:bottom w:val="single" w:sz="4" w:space="0" w:color="auto"/>
              <w:right w:val="single" w:sz="4" w:space="0" w:color="auto"/>
            </w:tcBorders>
            <w:shd w:val="clear" w:color="auto" w:fill="6D6968" w:themeFill="text1"/>
          </w:tcPr>
          <w:p w14:paraId="43F54C0E" w14:textId="77777777" w:rsidR="00DC3F75" w:rsidRDefault="00DC3F75" w:rsidP="00DC3F75">
            <w:pPr>
              <w:pStyle w:val="Table-small"/>
              <w:cnfStyle w:val="000000000000" w:firstRow="0" w:lastRow="0" w:firstColumn="0" w:lastColumn="0" w:oddVBand="0" w:evenVBand="0" w:oddHBand="0" w:evenHBand="0" w:firstRowFirstColumn="0" w:firstRowLastColumn="0" w:lastRowFirstColumn="0" w:lastRowLastColumn="0"/>
            </w:pPr>
          </w:p>
        </w:tc>
        <w:tc>
          <w:tcPr>
            <w:tcW w:w="994" w:type="pct"/>
            <w:tcBorders>
              <w:top w:val="single" w:sz="4" w:space="0" w:color="auto"/>
              <w:left w:val="single" w:sz="4" w:space="0" w:color="auto"/>
              <w:bottom w:val="single" w:sz="4" w:space="0" w:color="auto"/>
              <w:right w:val="single" w:sz="4" w:space="0" w:color="auto"/>
            </w:tcBorders>
          </w:tcPr>
          <w:p w14:paraId="68C32BD8" w14:textId="77777777" w:rsidR="00DC3F75" w:rsidRDefault="00DC3F75" w:rsidP="00DC3F75">
            <w:pPr>
              <w:pStyle w:val="Table-small"/>
              <w:cnfStyle w:val="000000000000" w:firstRow="0" w:lastRow="0" w:firstColumn="0" w:lastColumn="0" w:oddVBand="0" w:evenVBand="0" w:oddHBand="0" w:evenHBand="0" w:firstRowFirstColumn="0" w:firstRowLastColumn="0" w:lastRowFirstColumn="0" w:lastRowLastColumn="0"/>
            </w:pPr>
          </w:p>
        </w:tc>
      </w:tr>
      <w:tr w:rsidR="004C46AF" w14:paraId="067D399D" w14:textId="77777777" w:rsidTr="00103E0D">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537" w:type="pct"/>
            <w:tcBorders>
              <w:top w:val="single" w:sz="4" w:space="0" w:color="auto"/>
              <w:left w:val="single" w:sz="4" w:space="0" w:color="auto"/>
              <w:bottom w:val="single" w:sz="4" w:space="0" w:color="auto"/>
              <w:right w:val="single" w:sz="4" w:space="0" w:color="auto"/>
            </w:tcBorders>
          </w:tcPr>
          <w:p w14:paraId="2BEB2529" w14:textId="353A7EDB" w:rsidR="00DC3F75" w:rsidRDefault="00DC3F75" w:rsidP="00DC3F75">
            <w:pPr>
              <w:pStyle w:val="Table-small"/>
            </w:pPr>
            <w:r w:rsidRPr="00740A96">
              <w:t>T0013 Oscillator</w:t>
            </w:r>
          </w:p>
        </w:tc>
        <w:tc>
          <w:tcPr>
            <w:tcW w:w="632" w:type="pct"/>
            <w:tcBorders>
              <w:top w:val="single" w:sz="4" w:space="0" w:color="auto"/>
              <w:left w:val="single" w:sz="4" w:space="0" w:color="auto"/>
              <w:bottom w:val="single" w:sz="4" w:space="0" w:color="auto"/>
              <w:right w:val="single" w:sz="4" w:space="0" w:color="auto"/>
            </w:tcBorders>
            <w:shd w:val="clear" w:color="auto" w:fill="6D6968" w:themeFill="accent3"/>
          </w:tcPr>
          <w:p w14:paraId="24373C85" w14:textId="63A09E2B" w:rsidR="00DC3F75" w:rsidRDefault="00DC3F75" w:rsidP="00DC3F75">
            <w:pPr>
              <w:pStyle w:val="Table-small"/>
              <w:jc w:val="center"/>
              <w:cnfStyle w:val="000000100000" w:firstRow="0" w:lastRow="0" w:firstColumn="0" w:lastColumn="0" w:oddVBand="0" w:evenVBand="0" w:oddHBand="1" w:evenHBand="0" w:firstRowFirstColumn="0" w:firstRowLastColumn="0" w:lastRowFirstColumn="0" w:lastRowLastColumn="0"/>
            </w:pPr>
          </w:p>
        </w:tc>
        <w:tc>
          <w:tcPr>
            <w:tcW w:w="699" w:type="pct"/>
            <w:tcBorders>
              <w:top w:val="single" w:sz="4" w:space="0" w:color="auto"/>
              <w:left w:val="single" w:sz="4" w:space="0" w:color="auto"/>
              <w:bottom w:val="single" w:sz="4" w:space="0" w:color="auto"/>
              <w:right w:val="single" w:sz="4" w:space="0" w:color="auto"/>
            </w:tcBorders>
          </w:tcPr>
          <w:p w14:paraId="76FD6F81" w14:textId="5691D558" w:rsidR="00DC3F75" w:rsidRDefault="00DC3F75" w:rsidP="00DC3F75">
            <w:pPr>
              <w:pStyle w:val="Table-small"/>
              <w:jc w:val="center"/>
              <w:cnfStyle w:val="000000100000" w:firstRow="0" w:lastRow="0" w:firstColumn="0" w:lastColumn="0" w:oddVBand="0" w:evenVBand="0" w:oddHBand="1" w:evenHBand="0" w:firstRowFirstColumn="0" w:firstRowLastColumn="0" w:lastRowFirstColumn="0" w:lastRowLastColumn="0"/>
            </w:pPr>
            <w:r>
              <w:t>3.6</w:t>
            </w:r>
          </w:p>
        </w:tc>
        <w:tc>
          <w:tcPr>
            <w:tcW w:w="767" w:type="pct"/>
            <w:tcBorders>
              <w:top w:val="single" w:sz="4" w:space="0" w:color="auto"/>
              <w:left w:val="single" w:sz="4" w:space="0" w:color="auto"/>
              <w:bottom w:val="single" w:sz="4" w:space="0" w:color="auto"/>
              <w:right w:val="single" w:sz="4" w:space="0" w:color="auto"/>
            </w:tcBorders>
          </w:tcPr>
          <w:p w14:paraId="73ABB15B" w14:textId="33B2650A" w:rsidR="00DC3F75" w:rsidRDefault="00DC3F75" w:rsidP="00DC3F75">
            <w:pPr>
              <w:pStyle w:val="Table-small"/>
              <w:jc w:val="center"/>
              <w:cnfStyle w:val="000000100000" w:firstRow="0" w:lastRow="0" w:firstColumn="0" w:lastColumn="0" w:oddVBand="0" w:evenVBand="0" w:oddHBand="1" w:evenHBand="0" w:firstRowFirstColumn="0" w:firstRowLastColumn="0" w:lastRowFirstColumn="0" w:lastRowLastColumn="0"/>
            </w:pPr>
            <w:r>
              <w:t>3.6</w:t>
            </w:r>
          </w:p>
        </w:tc>
        <w:tc>
          <w:tcPr>
            <w:tcW w:w="370" w:type="pct"/>
            <w:tcBorders>
              <w:top w:val="single" w:sz="4" w:space="0" w:color="auto"/>
              <w:left w:val="single" w:sz="4" w:space="0" w:color="auto"/>
              <w:bottom w:val="single" w:sz="4" w:space="0" w:color="auto"/>
              <w:right w:val="single" w:sz="4" w:space="0" w:color="auto"/>
            </w:tcBorders>
            <w:shd w:val="clear" w:color="auto" w:fill="6D6968" w:themeFill="text1"/>
          </w:tcPr>
          <w:p w14:paraId="405389C0" w14:textId="77777777" w:rsidR="00DC3F75" w:rsidRDefault="00DC3F75" w:rsidP="00DC3F75">
            <w:pPr>
              <w:pStyle w:val="Table-small"/>
              <w:cnfStyle w:val="000000100000" w:firstRow="0" w:lastRow="0" w:firstColumn="0" w:lastColumn="0" w:oddVBand="0" w:evenVBand="0" w:oddHBand="1" w:evenHBand="0" w:firstRowFirstColumn="0" w:firstRowLastColumn="0" w:lastRowFirstColumn="0" w:lastRowLastColumn="0"/>
            </w:pPr>
          </w:p>
        </w:tc>
        <w:tc>
          <w:tcPr>
            <w:tcW w:w="994" w:type="pct"/>
            <w:tcBorders>
              <w:top w:val="single" w:sz="4" w:space="0" w:color="auto"/>
              <w:left w:val="single" w:sz="4" w:space="0" w:color="auto"/>
              <w:bottom w:val="single" w:sz="4" w:space="0" w:color="auto"/>
              <w:right w:val="single" w:sz="4" w:space="0" w:color="auto"/>
            </w:tcBorders>
          </w:tcPr>
          <w:p w14:paraId="1CBFD5E3" w14:textId="77777777" w:rsidR="00DC3F75" w:rsidRDefault="00DC3F75" w:rsidP="00DC3F75">
            <w:pPr>
              <w:pStyle w:val="Table-small"/>
              <w:cnfStyle w:val="000000100000" w:firstRow="0" w:lastRow="0" w:firstColumn="0" w:lastColumn="0" w:oddVBand="0" w:evenVBand="0" w:oddHBand="1" w:evenHBand="0" w:firstRowFirstColumn="0" w:firstRowLastColumn="0" w:lastRowFirstColumn="0" w:lastRowLastColumn="0"/>
            </w:pPr>
          </w:p>
        </w:tc>
      </w:tr>
      <w:tr w:rsidR="004C46AF" w14:paraId="7EA06BA5" w14:textId="77777777" w:rsidTr="00103E0D">
        <w:trPr>
          <w:trHeight w:val="275"/>
        </w:trPr>
        <w:tc>
          <w:tcPr>
            <w:cnfStyle w:val="001000000000" w:firstRow="0" w:lastRow="0" w:firstColumn="1" w:lastColumn="0" w:oddVBand="0" w:evenVBand="0" w:oddHBand="0" w:evenHBand="0" w:firstRowFirstColumn="0" w:firstRowLastColumn="0" w:lastRowFirstColumn="0" w:lastRowLastColumn="0"/>
            <w:tcW w:w="1537" w:type="pct"/>
            <w:tcBorders>
              <w:top w:val="single" w:sz="4" w:space="0" w:color="auto"/>
              <w:left w:val="single" w:sz="4" w:space="0" w:color="auto"/>
              <w:bottom w:val="single" w:sz="4" w:space="0" w:color="auto"/>
              <w:right w:val="single" w:sz="4" w:space="0" w:color="auto"/>
            </w:tcBorders>
          </w:tcPr>
          <w:p w14:paraId="5B1C2D53" w14:textId="2021566D" w:rsidR="00DC3F75" w:rsidRDefault="00DC3F75" w:rsidP="00DC3F75">
            <w:pPr>
              <w:pStyle w:val="Table-small"/>
            </w:pPr>
            <w:r w:rsidRPr="00740A96">
              <w:t>T0014 PLL Open Loop</w:t>
            </w:r>
          </w:p>
        </w:tc>
        <w:tc>
          <w:tcPr>
            <w:tcW w:w="632" w:type="pct"/>
            <w:tcBorders>
              <w:top w:val="single" w:sz="4" w:space="0" w:color="auto"/>
              <w:left w:val="single" w:sz="4" w:space="0" w:color="auto"/>
              <w:bottom w:val="single" w:sz="4" w:space="0" w:color="auto"/>
              <w:right w:val="single" w:sz="4" w:space="0" w:color="auto"/>
            </w:tcBorders>
            <w:shd w:val="clear" w:color="auto" w:fill="6D6968" w:themeFill="accent3"/>
          </w:tcPr>
          <w:p w14:paraId="0C71D020" w14:textId="23E0B1FD" w:rsidR="00DC3F75" w:rsidRDefault="00DC3F75" w:rsidP="00DC3F75">
            <w:pPr>
              <w:pStyle w:val="Table-small"/>
              <w:jc w:val="center"/>
              <w:cnfStyle w:val="000000000000" w:firstRow="0" w:lastRow="0" w:firstColumn="0" w:lastColumn="0" w:oddVBand="0" w:evenVBand="0" w:oddHBand="0" w:evenHBand="0" w:firstRowFirstColumn="0" w:firstRowLastColumn="0" w:lastRowFirstColumn="0" w:lastRowLastColumn="0"/>
            </w:pPr>
          </w:p>
        </w:tc>
        <w:tc>
          <w:tcPr>
            <w:tcW w:w="699" w:type="pct"/>
            <w:tcBorders>
              <w:top w:val="single" w:sz="4" w:space="0" w:color="auto"/>
              <w:left w:val="single" w:sz="4" w:space="0" w:color="auto"/>
              <w:bottom w:val="single" w:sz="4" w:space="0" w:color="auto"/>
              <w:right w:val="single" w:sz="4" w:space="0" w:color="auto"/>
            </w:tcBorders>
          </w:tcPr>
          <w:p w14:paraId="6303BB0B" w14:textId="5DDB02D4" w:rsidR="00DC3F75" w:rsidRDefault="00DC3F75" w:rsidP="00DC3F75">
            <w:pPr>
              <w:pStyle w:val="Table-small"/>
              <w:jc w:val="center"/>
              <w:cnfStyle w:val="000000000000" w:firstRow="0" w:lastRow="0" w:firstColumn="0" w:lastColumn="0" w:oddVBand="0" w:evenVBand="0" w:oddHBand="0" w:evenHBand="0" w:firstRowFirstColumn="0" w:firstRowLastColumn="0" w:lastRowFirstColumn="0" w:lastRowLastColumn="0"/>
            </w:pPr>
            <w:r>
              <w:t>7.1</w:t>
            </w:r>
          </w:p>
        </w:tc>
        <w:tc>
          <w:tcPr>
            <w:tcW w:w="767" w:type="pct"/>
            <w:tcBorders>
              <w:top w:val="single" w:sz="4" w:space="0" w:color="auto"/>
              <w:left w:val="single" w:sz="4" w:space="0" w:color="auto"/>
              <w:bottom w:val="single" w:sz="4" w:space="0" w:color="auto"/>
              <w:right w:val="single" w:sz="4" w:space="0" w:color="auto"/>
            </w:tcBorders>
          </w:tcPr>
          <w:p w14:paraId="212B726F" w14:textId="360862D2" w:rsidR="00DC3F75" w:rsidRDefault="00DC3F75" w:rsidP="00DC3F75">
            <w:pPr>
              <w:pStyle w:val="Table-small"/>
              <w:jc w:val="center"/>
              <w:cnfStyle w:val="000000000000" w:firstRow="0" w:lastRow="0" w:firstColumn="0" w:lastColumn="0" w:oddVBand="0" w:evenVBand="0" w:oddHBand="0" w:evenHBand="0" w:firstRowFirstColumn="0" w:firstRowLastColumn="0" w:lastRowFirstColumn="0" w:lastRowLastColumn="0"/>
            </w:pPr>
            <w:r>
              <w:t>7.1</w:t>
            </w:r>
          </w:p>
        </w:tc>
        <w:tc>
          <w:tcPr>
            <w:tcW w:w="370" w:type="pct"/>
            <w:tcBorders>
              <w:top w:val="single" w:sz="4" w:space="0" w:color="auto"/>
              <w:left w:val="single" w:sz="4" w:space="0" w:color="auto"/>
              <w:bottom w:val="single" w:sz="4" w:space="0" w:color="auto"/>
              <w:right w:val="single" w:sz="4" w:space="0" w:color="auto"/>
            </w:tcBorders>
            <w:shd w:val="clear" w:color="auto" w:fill="6D6968" w:themeFill="text1"/>
          </w:tcPr>
          <w:p w14:paraId="1ED6D09E" w14:textId="77777777" w:rsidR="00DC3F75" w:rsidRDefault="00DC3F75" w:rsidP="00DC3F75">
            <w:pPr>
              <w:pStyle w:val="Table-small"/>
              <w:cnfStyle w:val="000000000000" w:firstRow="0" w:lastRow="0" w:firstColumn="0" w:lastColumn="0" w:oddVBand="0" w:evenVBand="0" w:oddHBand="0" w:evenHBand="0" w:firstRowFirstColumn="0" w:firstRowLastColumn="0" w:lastRowFirstColumn="0" w:lastRowLastColumn="0"/>
            </w:pPr>
          </w:p>
        </w:tc>
        <w:tc>
          <w:tcPr>
            <w:tcW w:w="994" w:type="pct"/>
            <w:tcBorders>
              <w:top w:val="single" w:sz="4" w:space="0" w:color="auto"/>
              <w:left w:val="single" w:sz="4" w:space="0" w:color="auto"/>
              <w:bottom w:val="single" w:sz="4" w:space="0" w:color="auto"/>
              <w:right w:val="single" w:sz="4" w:space="0" w:color="auto"/>
            </w:tcBorders>
          </w:tcPr>
          <w:p w14:paraId="1AD1D335" w14:textId="77777777" w:rsidR="00DC3F75" w:rsidRDefault="00DC3F75" w:rsidP="00DC3F75">
            <w:pPr>
              <w:pStyle w:val="Table-small"/>
              <w:cnfStyle w:val="000000000000" w:firstRow="0" w:lastRow="0" w:firstColumn="0" w:lastColumn="0" w:oddVBand="0" w:evenVBand="0" w:oddHBand="0" w:evenHBand="0" w:firstRowFirstColumn="0" w:firstRowLastColumn="0" w:lastRowFirstColumn="0" w:lastRowLastColumn="0"/>
            </w:pPr>
          </w:p>
        </w:tc>
      </w:tr>
      <w:tr w:rsidR="004C46AF" w14:paraId="6E2F8F96" w14:textId="77777777" w:rsidTr="00103E0D">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537" w:type="pct"/>
            <w:tcBorders>
              <w:top w:val="single" w:sz="4" w:space="0" w:color="auto"/>
              <w:left w:val="single" w:sz="4" w:space="0" w:color="auto"/>
              <w:bottom w:val="single" w:sz="4" w:space="0" w:color="auto"/>
              <w:right w:val="single" w:sz="4" w:space="0" w:color="auto"/>
            </w:tcBorders>
          </w:tcPr>
          <w:p w14:paraId="73ECF36E" w14:textId="39FD5649" w:rsidR="00DC3F75" w:rsidRDefault="00DC3F75" w:rsidP="00DC3F75">
            <w:pPr>
              <w:pStyle w:val="Table-small"/>
            </w:pPr>
            <w:r w:rsidRPr="00740A96">
              <w:lastRenderedPageBreak/>
              <w:t>T0015 PLL lock</w:t>
            </w:r>
          </w:p>
        </w:tc>
        <w:tc>
          <w:tcPr>
            <w:tcW w:w="632" w:type="pct"/>
            <w:tcBorders>
              <w:top w:val="single" w:sz="4" w:space="0" w:color="auto"/>
              <w:left w:val="single" w:sz="4" w:space="0" w:color="auto"/>
              <w:bottom w:val="single" w:sz="4" w:space="0" w:color="auto"/>
              <w:right w:val="single" w:sz="4" w:space="0" w:color="auto"/>
            </w:tcBorders>
            <w:shd w:val="clear" w:color="auto" w:fill="6D6968" w:themeFill="accent3"/>
          </w:tcPr>
          <w:p w14:paraId="222EE8FE" w14:textId="7E18ECA1" w:rsidR="00DC3F75" w:rsidRDefault="00DC3F75" w:rsidP="00DC3F75">
            <w:pPr>
              <w:pStyle w:val="Table-small"/>
              <w:jc w:val="center"/>
              <w:cnfStyle w:val="000000100000" w:firstRow="0" w:lastRow="0" w:firstColumn="0" w:lastColumn="0" w:oddVBand="0" w:evenVBand="0" w:oddHBand="1" w:evenHBand="0" w:firstRowFirstColumn="0" w:firstRowLastColumn="0" w:lastRowFirstColumn="0" w:lastRowLastColumn="0"/>
            </w:pPr>
          </w:p>
        </w:tc>
        <w:tc>
          <w:tcPr>
            <w:tcW w:w="699" w:type="pct"/>
            <w:tcBorders>
              <w:top w:val="single" w:sz="4" w:space="0" w:color="auto"/>
              <w:left w:val="single" w:sz="4" w:space="0" w:color="auto"/>
              <w:bottom w:val="single" w:sz="4" w:space="0" w:color="auto"/>
              <w:right w:val="single" w:sz="4" w:space="0" w:color="auto"/>
            </w:tcBorders>
          </w:tcPr>
          <w:p w14:paraId="6443BD64" w14:textId="6D2A2B4A" w:rsidR="00DC3F75" w:rsidRDefault="00DC3F75" w:rsidP="00DC3F75">
            <w:pPr>
              <w:pStyle w:val="Table-small"/>
              <w:jc w:val="center"/>
              <w:cnfStyle w:val="000000100000" w:firstRow="0" w:lastRow="0" w:firstColumn="0" w:lastColumn="0" w:oddVBand="0" w:evenVBand="0" w:oddHBand="1" w:evenHBand="0" w:firstRowFirstColumn="0" w:firstRowLastColumn="0" w:lastRowFirstColumn="0" w:lastRowLastColumn="0"/>
            </w:pPr>
            <w:r>
              <w:t>4.5</w:t>
            </w:r>
          </w:p>
        </w:tc>
        <w:tc>
          <w:tcPr>
            <w:tcW w:w="767" w:type="pct"/>
            <w:tcBorders>
              <w:top w:val="single" w:sz="4" w:space="0" w:color="auto"/>
              <w:left w:val="single" w:sz="4" w:space="0" w:color="auto"/>
              <w:bottom w:val="single" w:sz="4" w:space="0" w:color="auto"/>
              <w:right w:val="single" w:sz="4" w:space="0" w:color="auto"/>
            </w:tcBorders>
          </w:tcPr>
          <w:p w14:paraId="15C59E0A" w14:textId="5C5C233C" w:rsidR="00DC3F75" w:rsidRDefault="00DC3F75" w:rsidP="00DC3F75">
            <w:pPr>
              <w:pStyle w:val="Table-small"/>
              <w:jc w:val="center"/>
              <w:cnfStyle w:val="000000100000" w:firstRow="0" w:lastRow="0" w:firstColumn="0" w:lastColumn="0" w:oddVBand="0" w:evenVBand="0" w:oddHBand="1" w:evenHBand="0" w:firstRowFirstColumn="0" w:firstRowLastColumn="0" w:lastRowFirstColumn="0" w:lastRowLastColumn="0"/>
            </w:pPr>
            <w:r>
              <w:t>4.5</w:t>
            </w:r>
          </w:p>
        </w:tc>
        <w:tc>
          <w:tcPr>
            <w:tcW w:w="370" w:type="pct"/>
            <w:tcBorders>
              <w:top w:val="single" w:sz="4" w:space="0" w:color="auto"/>
              <w:left w:val="single" w:sz="4" w:space="0" w:color="auto"/>
              <w:bottom w:val="single" w:sz="4" w:space="0" w:color="auto"/>
              <w:right w:val="single" w:sz="4" w:space="0" w:color="auto"/>
            </w:tcBorders>
            <w:shd w:val="clear" w:color="auto" w:fill="6D6968" w:themeFill="text1"/>
          </w:tcPr>
          <w:p w14:paraId="1A3AED90" w14:textId="77777777" w:rsidR="00DC3F75" w:rsidRDefault="00DC3F75" w:rsidP="00DC3F75">
            <w:pPr>
              <w:pStyle w:val="Table-small"/>
              <w:cnfStyle w:val="000000100000" w:firstRow="0" w:lastRow="0" w:firstColumn="0" w:lastColumn="0" w:oddVBand="0" w:evenVBand="0" w:oddHBand="1" w:evenHBand="0" w:firstRowFirstColumn="0" w:firstRowLastColumn="0" w:lastRowFirstColumn="0" w:lastRowLastColumn="0"/>
            </w:pPr>
          </w:p>
        </w:tc>
        <w:tc>
          <w:tcPr>
            <w:tcW w:w="994" w:type="pct"/>
            <w:tcBorders>
              <w:top w:val="single" w:sz="4" w:space="0" w:color="auto"/>
              <w:left w:val="single" w:sz="4" w:space="0" w:color="auto"/>
              <w:bottom w:val="single" w:sz="4" w:space="0" w:color="auto"/>
              <w:right w:val="single" w:sz="4" w:space="0" w:color="auto"/>
            </w:tcBorders>
          </w:tcPr>
          <w:p w14:paraId="594CB102" w14:textId="77777777" w:rsidR="00DC3F75" w:rsidRDefault="00DC3F75" w:rsidP="00DC3F75">
            <w:pPr>
              <w:pStyle w:val="Table-small"/>
              <w:cnfStyle w:val="000000100000" w:firstRow="0" w:lastRow="0" w:firstColumn="0" w:lastColumn="0" w:oddVBand="0" w:evenVBand="0" w:oddHBand="1" w:evenHBand="0" w:firstRowFirstColumn="0" w:firstRowLastColumn="0" w:lastRowFirstColumn="0" w:lastRowLastColumn="0"/>
            </w:pPr>
          </w:p>
        </w:tc>
      </w:tr>
      <w:tr w:rsidR="004C46AF" w14:paraId="5427165B" w14:textId="77777777" w:rsidTr="00103E0D">
        <w:trPr>
          <w:trHeight w:val="275"/>
        </w:trPr>
        <w:tc>
          <w:tcPr>
            <w:cnfStyle w:val="001000000000" w:firstRow="0" w:lastRow="0" w:firstColumn="1" w:lastColumn="0" w:oddVBand="0" w:evenVBand="0" w:oddHBand="0" w:evenHBand="0" w:firstRowFirstColumn="0" w:firstRowLastColumn="0" w:lastRowFirstColumn="0" w:lastRowLastColumn="0"/>
            <w:tcW w:w="1537" w:type="pct"/>
            <w:tcBorders>
              <w:top w:val="single" w:sz="4" w:space="0" w:color="auto"/>
              <w:left w:val="single" w:sz="4" w:space="0" w:color="auto"/>
              <w:bottom w:val="single" w:sz="4" w:space="0" w:color="auto"/>
              <w:right w:val="single" w:sz="4" w:space="0" w:color="auto"/>
            </w:tcBorders>
          </w:tcPr>
          <w:p w14:paraId="09003202" w14:textId="46E3FB52" w:rsidR="00DC3F75" w:rsidRDefault="00DC3F75" w:rsidP="00DC3F75">
            <w:pPr>
              <w:pStyle w:val="Table-small"/>
            </w:pPr>
            <w:r w:rsidRPr="00740A96">
              <w:t>T0016 Debug SPI Slave</w:t>
            </w:r>
          </w:p>
        </w:tc>
        <w:tc>
          <w:tcPr>
            <w:tcW w:w="632" w:type="pct"/>
            <w:tcBorders>
              <w:top w:val="single" w:sz="4" w:space="0" w:color="auto"/>
              <w:left w:val="single" w:sz="4" w:space="0" w:color="auto"/>
              <w:bottom w:val="single" w:sz="4" w:space="0" w:color="auto"/>
              <w:right w:val="single" w:sz="4" w:space="0" w:color="auto"/>
            </w:tcBorders>
          </w:tcPr>
          <w:p w14:paraId="7BBC9B9E" w14:textId="442E29B1" w:rsidR="00DC3F75" w:rsidRDefault="00DC3F75" w:rsidP="00DC3F75">
            <w:pPr>
              <w:pStyle w:val="Table-small"/>
              <w:jc w:val="center"/>
              <w:cnfStyle w:val="000000000000" w:firstRow="0" w:lastRow="0" w:firstColumn="0" w:lastColumn="0" w:oddVBand="0" w:evenVBand="0" w:oddHBand="0" w:evenHBand="0" w:firstRowFirstColumn="0" w:firstRowLastColumn="0" w:lastRowFirstColumn="0" w:lastRowLastColumn="0"/>
            </w:pPr>
            <w:r>
              <w:t>2.8</w:t>
            </w:r>
          </w:p>
        </w:tc>
        <w:tc>
          <w:tcPr>
            <w:tcW w:w="699" w:type="pct"/>
            <w:tcBorders>
              <w:top w:val="single" w:sz="4" w:space="0" w:color="auto"/>
              <w:left w:val="single" w:sz="4" w:space="0" w:color="auto"/>
              <w:bottom w:val="single" w:sz="4" w:space="0" w:color="auto"/>
              <w:right w:val="single" w:sz="4" w:space="0" w:color="auto"/>
            </w:tcBorders>
          </w:tcPr>
          <w:p w14:paraId="678B38E3" w14:textId="7AC3EA07" w:rsidR="00DC3F75" w:rsidRDefault="00DC3F75" w:rsidP="00DC3F75">
            <w:pPr>
              <w:pStyle w:val="Table-small"/>
              <w:jc w:val="center"/>
              <w:cnfStyle w:val="000000000000" w:firstRow="0" w:lastRow="0" w:firstColumn="0" w:lastColumn="0" w:oddVBand="0" w:evenVBand="0" w:oddHBand="0" w:evenHBand="0" w:firstRowFirstColumn="0" w:firstRowLastColumn="0" w:lastRowFirstColumn="0" w:lastRowLastColumn="0"/>
            </w:pPr>
            <w:r>
              <w:t>2.8</w:t>
            </w:r>
          </w:p>
        </w:tc>
        <w:tc>
          <w:tcPr>
            <w:tcW w:w="767" w:type="pct"/>
            <w:tcBorders>
              <w:top w:val="single" w:sz="4" w:space="0" w:color="auto"/>
              <w:left w:val="single" w:sz="4" w:space="0" w:color="auto"/>
              <w:bottom w:val="single" w:sz="4" w:space="0" w:color="auto"/>
              <w:right w:val="single" w:sz="4" w:space="0" w:color="auto"/>
            </w:tcBorders>
          </w:tcPr>
          <w:p w14:paraId="63124536" w14:textId="5DF5AE39" w:rsidR="00DC3F75" w:rsidRDefault="00DC3F75" w:rsidP="00DC3F75">
            <w:pPr>
              <w:pStyle w:val="Table-small"/>
              <w:jc w:val="center"/>
              <w:cnfStyle w:val="000000000000" w:firstRow="0" w:lastRow="0" w:firstColumn="0" w:lastColumn="0" w:oddVBand="0" w:evenVBand="0" w:oddHBand="0" w:evenHBand="0" w:firstRowFirstColumn="0" w:firstRowLastColumn="0" w:lastRowFirstColumn="0" w:lastRowLastColumn="0"/>
            </w:pPr>
            <w:r>
              <w:t>2.8</w:t>
            </w:r>
          </w:p>
        </w:tc>
        <w:tc>
          <w:tcPr>
            <w:tcW w:w="370" w:type="pct"/>
            <w:tcBorders>
              <w:top w:val="single" w:sz="4" w:space="0" w:color="auto"/>
              <w:left w:val="single" w:sz="4" w:space="0" w:color="auto"/>
              <w:bottom w:val="single" w:sz="4" w:space="0" w:color="auto"/>
              <w:right w:val="single" w:sz="4" w:space="0" w:color="auto"/>
            </w:tcBorders>
            <w:shd w:val="clear" w:color="auto" w:fill="6D6968" w:themeFill="text1"/>
          </w:tcPr>
          <w:p w14:paraId="378451A1" w14:textId="77777777" w:rsidR="00DC3F75" w:rsidRDefault="00DC3F75" w:rsidP="00DC3F75">
            <w:pPr>
              <w:pStyle w:val="Table-small"/>
              <w:cnfStyle w:val="000000000000" w:firstRow="0" w:lastRow="0" w:firstColumn="0" w:lastColumn="0" w:oddVBand="0" w:evenVBand="0" w:oddHBand="0" w:evenHBand="0" w:firstRowFirstColumn="0" w:firstRowLastColumn="0" w:lastRowFirstColumn="0" w:lastRowLastColumn="0"/>
            </w:pPr>
          </w:p>
        </w:tc>
        <w:tc>
          <w:tcPr>
            <w:tcW w:w="994" w:type="pct"/>
            <w:tcBorders>
              <w:top w:val="single" w:sz="4" w:space="0" w:color="auto"/>
              <w:left w:val="single" w:sz="4" w:space="0" w:color="auto"/>
              <w:bottom w:val="single" w:sz="4" w:space="0" w:color="auto"/>
              <w:right w:val="single" w:sz="4" w:space="0" w:color="auto"/>
            </w:tcBorders>
          </w:tcPr>
          <w:p w14:paraId="4EF62645" w14:textId="77777777" w:rsidR="00DC3F75" w:rsidRDefault="00DC3F75" w:rsidP="00DC3F75">
            <w:pPr>
              <w:pStyle w:val="Table-small"/>
              <w:cnfStyle w:val="000000000000" w:firstRow="0" w:lastRow="0" w:firstColumn="0" w:lastColumn="0" w:oddVBand="0" w:evenVBand="0" w:oddHBand="0" w:evenHBand="0" w:firstRowFirstColumn="0" w:firstRowLastColumn="0" w:lastRowFirstColumn="0" w:lastRowLastColumn="0"/>
            </w:pPr>
          </w:p>
        </w:tc>
      </w:tr>
      <w:tr w:rsidR="004C46AF" w14:paraId="11F7802E" w14:textId="77777777" w:rsidTr="00103E0D">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537" w:type="pct"/>
            <w:tcBorders>
              <w:top w:val="single" w:sz="4" w:space="0" w:color="auto"/>
              <w:left w:val="single" w:sz="4" w:space="0" w:color="auto"/>
              <w:bottom w:val="single" w:sz="4" w:space="0" w:color="auto"/>
              <w:right w:val="single" w:sz="4" w:space="0" w:color="auto"/>
            </w:tcBorders>
          </w:tcPr>
          <w:p w14:paraId="6F199FD4" w14:textId="332D5999" w:rsidR="00DC3F75" w:rsidRDefault="00DC3F75" w:rsidP="00DC3F75">
            <w:pPr>
              <w:pStyle w:val="Table-small"/>
            </w:pPr>
            <w:r w:rsidRPr="00740A96">
              <w:t>T0017 Camera SPI Master</w:t>
            </w:r>
          </w:p>
        </w:tc>
        <w:tc>
          <w:tcPr>
            <w:tcW w:w="632" w:type="pct"/>
            <w:tcBorders>
              <w:top w:val="single" w:sz="4" w:space="0" w:color="auto"/>
              <w:left w:val="single" w:sz="4" w:space="0" w:color="auto"/>
              <w:bottom w:val="single" w:sz="4" w:space="0" w:color="auto"/>
              <w:right w:val="single" w:sz="4" w:space="0" w:color="auto"/>
            </w:tcBorders>
            <w:shd w:val="clear" w:color="auto" w:fill="6D6968" w:themeFill="accent3"/>
          </w:tcPr>
          <w:p w14:paraId="28A05E0D" w14:textId="1D3AE5C2" w:rsidR="00DC3F75" w:rsidRDefault="00DC3F75" w:rsidP="00DC3F75">
            <w:pPr>
              <w:pStyle w:val="Table-small"/>
              <w:jc w:val="center"/>
              <w:cnfStyle w:val="000000100000" w:firstRow="0" w:lastRow="0" w:firstColumn="0" w:lastColumn="0" w:oddVBand="0" w:evenVBand="0" w:oddHBand="1" w:evenHBand="0" w:firstRowFirstColumn="0" w:firstRowLastColumn="0" w:lastRowFirstColumn="0" w:lastRowLastColumn="0"/>
            </w:pPr>
          </w:p>
        </w:tc>
        <w:tc>
          <w:tcPr>
            <w:tcW w:w="699" w:type="pct"/>
            <w:tcBorders>
              <w:top w:val="single" w:sz="4" w:space="0" w:color="auto"/>
              <w:left w:val="single" w:sz="4" w:space="0" w:color="auto"/>
              <w:bottom w:val="single" w:sz="4" w:space="0" w:color="auto"/>
              <w:right w:val="single" w:sz="4" w:space="0" w:color="auto"/>
            </w:tcBorders>
          </w:tcPr>
          <w:p w14:paraId="451574D0" w14:textId="48F60348" w:rsidR="00DC3F75" w:rsidRDefault="00DC3F75" w:rsidP="00DC3F75">
            <w:pPr>
              <w:pStyle w:val="Table-small"/>
              <w:jc w:val="center"/>
              <w:cnfStyle w:val="000000100000" w:firstRow="0" w:lastRow="0" w:firstColumn="0" w:lastColumn="0" w:oddVBand="0" w:evenVBand="0" w:oddHBand="1" w:evenHBand="0" w:firstRowFirstColumn="0" w:firstRowLastColumn="0" w:lastRowFirstColumn="0" w:lastRowLastColumn="0"/>
            </w:pPr>
            <w:r>
              <w:t>6.9</w:t>
            </w:r>
          </w:p>
        </w:tc>
        <w:tc>
          <w:tcPr>
            <w:tcW w:w="767" w:type="pct"/>
            <w:tcBorders>
              <w:top w:val="single" w:sz="4" w:space="0" w:color="auto"/>
              <w:left w:val="single" w:sz="4" w:space="0" w:color="auto"/>
              <w:bottom w:val="single" w:sz="4" w:space="0" w:color="auto"/>
              <w:right w:val="single" w:sz="4" w:space="0" w:color="auto"/>
            </w:tcBorders>
          </w:tcPr>
          <w:p w14:paraId="632F1F82" w14:textId="20E8BAFF" w:rsidR="00DC3F75" w:rsidRDefault="00DC3F75" w:rsidP="00DC3F75">
            <w:pPr>
              <w:pStyle w:val="Table-small"/>
              <w:jc w:val="center"/>
              <w:cnfStyle w:val="000000100000" w:firstRow="0" w:lastRow="0" w:firstColumn="0" w:lastColumn="0" w:oddVBand="0" w:evenVBand="0" w:oddHBand="1" w:evenHBand="0" w:firstRowFirstColumn="0" w:firstRowLastColumn="0" w:lastRowFirstColumn="0" w:lastRowLastColumn="0"/>
            </w:pPr>
            <w:r>
              <w:t>6.9</w:t>
            </w:r>
          </w:p>
        </w:tc>
        <w:tc>
          <w:tcPr>
            <w:tcW w:w="370" w:type="pct"/>
            <w:tcBorders>
              <w:top w:val="single" w:sz="4" w:space="0" w:color="auto"/>
              <w:left w:val="single" w:sz="4" w:space="0" w:color="auto"/>
              <w:bottom w:val="single" w:sz="4" w:space="0" w:color="auto"/>
              <w:right w:val="single" w:sz="4" w:space="0" w:color="auto"/>
            </w:tcBorders>
            <w:shd w:val="clear" w:color="auto" w:fill="6D6968" w:themeFill="text1"/>
          </w:tcPr>
          <w:p w14:paraId="6F0E4BFB" w14:textId="77777777" w:rsidR="00DC3F75" w:rsidRDefault="00DC3F75" w:rsidP="00DC3F75">
            <w:pPr>
              <w:pStyle w:val="Table-small"/>
              <w:cnfStyle w:val="000000100000" w:firstRow="0" w:lastRow="0" w:firstColumn="0" w:lastColumn="0" w:oddVBand="0" w:evenVBand="0" w:oddHBand="1" w:evenHBand="0" w:firstRowFirstColumn="0" w:firstRowLastColumn="0" w:lastRowFirstColumn="0" w:lastRowLastColumn="0"/>
            </w:pPr>
          </w:p>
        </w:tc>
        <w:tc>
          <w:tcPr>
            <w:tcW w:w="994" w:type="pct"/>
            <w:tcBorders>
              <w:top w:val="single" w:sz="4" w:space="0" w:color="auto"/>
              <w:left w:val="single" w:sz="4" w:space="0" w:color="auto"/>
              <w:bottom w:val="single" w:sz="4" w:space="0" w:color="auto"/>
              <w:right w:val="single" w:sz="4" w:space="0" w:color="auto"/>
            </w:tcBorders>
          </w:tcPr>
          <w:p w14:paraId="21D8B72A" w14:textId="77777777" w:rsidR="00DC3F75" w:rsidRDefault="00DC3F75" w:rsidP="00DC3F75">
            <w:pPr>
              <w:pStyle w:val="Table-small"/>
              <w:cnfStyle w:val="000000100000" w:firstRow="0" w:lastRow="0" w:firstColumn="0" w:lastColumn="0" w:oddVBand="0" w:evenVBand="0" w:oddHBand="1" w:evenHBand="0" w:firstRowFirstColumn="0" w:firstRowLastColumn="0" w:lastRowFirstColumn="0" w:lastRowLastColumn="0"/>
            </w:pPr>
          </w:p>
        </w:tc>
      </w:tr>
      <w:tr w:rsidR="004C46AF" w14:paraId="1FC2199A" w14:textId="77777777" w:rsidTr="00103E0D">
        <w:trPr>
          <w:trHeight w:val="275"/>
        </w:trPr>
        <w:tc>
          <w:tcPr>
            <w:cnfStyle w:val="001000000000" w:firstRow="0" w:lastRow="0" w:firstColumn="1" w:lastColumn="0" w:oddVBand="0" w:evenVBand="0" w:oddHBand="0" w:evenHBand="0" w:firstRowFirstColumn="0" w:firstRowLastColumn="0" w:lastRowFirstColumn="0" w:lastRowLastColumn="0"/>
            <w:tcW w:w="1537" w:type="pct"/>
            <w:tcBorders>
              <w:top w:val="single" w:sz="4" w:space="0" w:color="auto"/>
              <w:left w:val="single" w:sz="4" w:space="0" w:color="auto"/>
              <w:bottom w:val="single" w:sz="4" w:space="0" w:color="auto"/>
              <w:right w:val="single" w:sz="4" w:space="0" w:color="auto"/>
            </w:tcBorders>
          </w:tcPr>
          <w:p w14:paraId="22B53A17" w14:textId="6DD31021" w:rsidR="00DC3F75" w:rsidRDefault="00DC3F75" w:rsidP="00DC3F75">
            <w:pPr>
              <w:pStyle w:val="Table-small"/>
            </w:pPr>
            <w:r w:rsidRPr="00740A96">
              <w:t>T0018 GPIO SPI Master</w:t>
            </w:r>
          </w:p>
        </w:tc>
        <w:tc>
          <w:tcPr>
            <w:tcW w:w="632" w:type="pct"/>
            <w:tcBorders>
              <w:top w:val="single" w:sz="4" w:space="0" w:color="auto"/>
              <w:left w:val="single" w:sz="4" w:space="0" w:color="auto"/>
              <w:bottom w:val="single" w:sz="4" w:space="0" w:color="auto"/>
              <w:right w:val="single" w:sz="4" w:space="0" w:color="auto"/>
            </w:tcBorders>
            <w:shd w:val="clear" w:color="auto" w:fill="6D6968" w:themeFill="accent3"/>
          </w:tcPr>
          <w:p w14:paraId="20B64882" w14:textId="778D1452" w:rsidR="00DC3F75" w:rsidRDefault="00DC3F75" w:rsidP="00DC3F75">
            <w:pPr>
              <w:pStyle w:val="Table-small"/>
              <w:jc w:val="center"/>
              <w:cnfStyle w:val="000000000000" w:firstRow="0" w:lastRow="0" w:firstColumn="0" w:lastColumn="0" w:oddVBand="0" w:evenVBand="0" w:oddHBand="0" w:evenHBand="0" w:firstRowFirstColumn="0" w:firstRowLastColumn="0" w:lastRowFirstColumn="0" w:lastRowLastColumn="0"/>
            </w:pPr>
          </w:p>
        </w:tc>
        <w:tc>
          <w:tcPr>
            <w:tcW w:w="699" w:type="pct"/>
            <w:tcBorders>
              <w:top w:val="single" w:sz="4" w:space="0" w:color="auto"/>
              <w:left w:val="single" w:sz="4" w:space="0" w:color="auto"/>
              <w:bottom w:val="single" w:sz="4" w:space="0" w:color="auto"/>
              <w:right w:val="single" w:sz="4" w:space="0" w:color="auto"/>
            </w:tcBorders>
          </w:tcPr>
          <w:p w14:paraId="1D824924" w14:textId="5F67CE6C" w:rsidR="00DC3F75" w:rsidRDefault="00DC3F75" w:rsidP="00DC3F75">
            <w:pPr>
              <w:pStyle w:val="Table-small"/>
              <w:jc w:val="center"/>
              <w:cnfStyle w:val="000000000000" w:firstRow="0" w:lastRow="0" w:firstColumn="0" w:lastColumn="0" w:oddVBand="0" w:evenVBand="0" w:oddHBand="0" w:evenHBand="0" w:firstRowFirstColumn="0" w:firstRowLastColumn="0" w:lastRowFirstColumn="0" w:lastRowLastColumn="0"/>
            </w:pPr>
            <w:r>
              <w:t>5.9</w:t>
            </w:r>
          </w:p>
        </w:tc>
        <w:tc>
          <w:tcPr>
            <w:tcW w:w="767" w:type="pct"/>
            <w:tcBorders>
              <w:top w:val="single" w:sz="4" w:space="0" w:color="auto"/>
              <w:left w:val="single" w:sz="4" w:space="0" w:color="auto"/>
              <w:bottom w:val="single" w:sz="4" w:space="0" w:color="auto"/>
              <w:right w:val="single" w:sz="4" w:space="0" w:color="auto"/>
            </w:tcBorders>
          </w:tcPr>
          <w:p w14:paraId="2A3CBA2E" w14:textId="1A3D3CB0" w:rsidR="00DC3F75" w:rsidRDefault="00DC3F75" w:rsidP="00DC3F75">
            <w:pPr>
              <w:pStyle w:val="Table-small"/>
              <w:jc w:val="center"/>
              <w:cnfStyle w:val="000000000000" w:firstRow="0" w:lastRow="0" w:firstColumn="0" w:lastColumn="0" w:oddVBand="0" w:evenVBand="0" w:oddHBand="0" w:evenHBand="0" w:firstRowFirstColumn="0" w:firstRowLastColumn="0" w:lastRowFirstColumn="0" w:lastRowLastColumn="0"/>
            </w:pPr>
            <w:r>
              <w:t>5.9</w:t>
            </w:r>
          </w:p>
        </w:tc>
        <w:tc>
          <w:tcPr>
            <w:tcW w:w="370" w:type="pct"/>
            <w:tcBorders>
              <w:top w:val="single" w:sz="4" w:space="0" w:color="auto"/>
              <w:left w:val="single" w:sz="4" w:space="0" w:color="auto"/>
              <w:bottom w:val="single" w:sz="4" w:space="0" w:color="auto"/>
              <w:right w:val="single" w:sz="4" w:space="0" w:color="auto"/>
            </w:tcBorders>
            <w:shd w:val="clear" w:color="auto" w:fill="6D6968" w:themeFill="text1"/>
          </w:tcPr>
          <w:p w14:paraId="070B37B2" w14:textId="77777777" w:rsidR="00DC3F75" w:rsidRDefault="00DC3F75" w:rsidP="00DC3F75">
            <w:pPr>
              <w:pStyle w:val="Table-small"/>
              <w:cnfStyle w:val="000000000000" w:firstRow="0" w:lastRow="0" w:firstColumn="0" w:lastColumn="0" w:oddVBand="0" w:evenVBand="0" w:oddHBand="0" w:evenHBand="0" w:firstRowFirstColumn="0" w:firstRowLastColumn="0" w:lastRowFirstColumn="0" w:lastRowLastColumn="0"/>
            </w:pPr>
          </w:p>
        </w:tc>
        <w:tc>
          <w:tcPr>
            <w:tcW w:w="994" w:type="pct"/>
            <w:tcBorders>
              <w:top w:val="single" w:sz="4" w:space="0" w:color="auto"/>
              <w:left w:val="single" w:sz="4" w:space="0" w:color="auto"/>
              <w:bottom w:val="single" w:sz="4" w:space="0" w:color="auto"/>
              <w:right w:val="single" w:sz="4" w:space="0" w:color="auto"/>
            </w:tcBorders>
          </w:tcPr>
          <w:p w14:paraId="76BF30DA" w14:textId="77777777" w:rsidR="00DC3F75" w:rsidRDefault="00DC3F75" w:rsidP="00DC3F75">
            <w:pPr>
              <w:pStyle w:val="Table-small"/>
              <w:cnfStyle w:val="000000000000" w:firstRow="0" w:lastRow="0" w:firstColumn="0" w:lastColumn="0" w:oddVBand="0" w:evenVBand="0" w:oddHBand="0" w:evenHBand="0" w:firstRowFirstColumn="0" w:firstRowLastColumn="0" w:lastRowFirstColumn="0" w:lastRowLastColumn="0"/>
            </w:pPr>
          </w:p>
        </w:tc>
      </w:tr>
      <w:tr w:rsidR="004C46AF" w14:paraId="2AB97C22" w14:textId="77777777" w:rsidTr="00103E0D">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537" w:type="pct"/>
            <w:tcBorders>
              <w:top w:val="single" w:sz="4" w:space="0" w:color="auto"/>
              <w:left w:val="single" w:sz="4" w:space="0" w:color="auto"/>
              <w:bottom w:val="single" w:sz="4" w:space="0" w:color="auto"/>
              <w:right w:val="single" w:sz="4" w:space="0" w:color="auto"/>
            </w:tcBorders>
          </w:tcPr>
          <w:p w14:paraId="23F8CDA9" w14:textId="192EB969" w:rsidR="00DC3F75" w:rsidRPr="00740A96" w:rsidRDefault="00DC3F75" w:rsidP="00DC3F75">
            <w:pPr>
              <w:pStyle w:val="Table-small"/>
            </w:pPr>
            <w:r>
              <w:t>T0019 Eye diagram</w:t>
            </w:r>
          </w:p>
        </w:tc>
        <w:tc>
          <w:tcPr>
            <w:tcW w:w="632" w:type="pct"/>
            <w:tcBorders>
              <w:top w:val="single" w:sz="4" w:space="0" w:color="auto"/>
              <w:left w:val="single" w:sz="4" w:space="0" w:color="auto"/>
              <w:bottom w:val="single" w:sz="4" w:space="0" w:color="auto"/>
              <w:right w:val="single" w:sz="4" w:space="0" w:color="auto"/>
            </w:tcBorders>
            <w:shd w:val="clear" w:color="auto" w:fill="6D6968" w:themeFill="accent3"/>
          </w:tcPr>
          <w:p w14:paraId="1AF692C1" w14:textId="7A518D9D" w:rsidR="00DC3F75" w:rsidRDefault="00DC3F75" w:rsidP="00DC3F75">
            <w:pPr>
              <w:pStyle w:val="Table-small"/>
              <w:jc w:val="center"/>
              <w:cnfStyle w:val="000000100000" w:firstRow="0" w:lastRow="0" w:firstColumn="0" w:lastColumn="0" w:oddVBand="0" w:evenVBand="0" w:oddHBand="1" w:evenHBand="0" w:firstRowFirstColumn="0" w:firstRowLastColumn="0" w:lastRowFirstColumn="0" w:lastRowLastColumn="0"/>
            </w:pPr>
          </w:p>
        </w:tc>
        <w:tc>
          <w:tcPr>
            <w:tcW w:w="699" w:type="pct"/>
            <w:tcBorders>
              <w:top w:val="single" w:sz="4" w:space="0" w:color="auto"/>
              <w:left w:val="single" w:sz="4" w:space="0" w:color="auto"/>
              <w:bottom w:val="single" w:sz="4" w:space="0" w:color="auto"/>
              <w:right w:val="single" w:sz="4" w:space="0" w:color="auto"/>
            </w:tcBorders>
            <w:shd w:val="clear" w:color="auto" w:fill="6D6968" w:themeFill="text1"/>
          </w:tcPr>
          <w:p w14:paraId="0068BF19" w14:textId="1B5A9A50" w:rsidR="00DC3F75" w:rsidRDefault="00DC3F75" w:rsidP="00DC3F75">
            <w:pPr>
              <w:pStyle w:val="Table-small"/>
              <w:jc w:val="center"/>
              <w:cnfStyle w:val="000000100000" w:firstRow="0" w:lastRow="0" w:firstColumn="0" w:lastColumn="0" w:oddVBand="0" w:evenVBand="0" w:oddHBand="1" w:evenHBand="0" w:firstRowFirstColumn="0" w:firstRowLastColumn="0" w:lastRowFirstColumn="0" w:lastRowLastColumn="0"/>
            </w:pPr>
          </w:p>
        </w:tc>
        <w:tc>
          <w:tcPr>
            <w:tcW w:w="767" w:type="pct"/>
            <w:tcBorders>
              <w:top w:val="single" w:sz="4" w:space="0" w:color="auto"/>
              <w:left w:val="single" w:sz="4" w:space="0" w:color="auto"/>
              <w:bottom w:val="single" w:sz="4" w:space="0" w:color="auto"/>
              <w:right w:val="single" w:sz="4" w:space="0" w:color="auto"/>
            </w:tcBorders>
          </w:tcPr>
          <w:p w14:paraId="4D77D269" w14:textId="7D32BEA0" w:rsidR="00DC3F75" w:rsidRDefault="00DC3F75" w:rsidP="00DC3F75">
            <w:pPr>
              <w:pStyle w:val="Table-small"/>
              <w:jc w:val="center"/>
              <w:cnfStyle w:val="000000100000" w:firstRow="0" w:lastRow="0" w:firstColumn="0" w:lastColumn="0" w:oddVBand="0" w:evenVBand="0" w:oddHBand="1" w:evenHBand="0" w:firstRowFirstColumn="0" w:firstRowLastColumn="0" w:lastRowFirstColumn="0" w:lastRowLastColumn="0"/>
            </w:pPr>
            <w:r>
              <w:t>?</w:t>
            </w:r>
          </w:p>
        </w:tc>
        <w:tc>
          <w:tcPr>
            <w:tcW w:w="370" w:type="pct"/>
            <w:tcBorders>
              <w:top w:val="single" w:sz="4" w:space="0" w:color="auto"/>
              <w:left w:val="single" w:sz="4" w:space="0" w:color="auto"/>
              <w:bottom w:val="single" w:sz="4" w:space="0" w:color="auto"/>
              <w:right w:val="single" w:sz="4" w:space="0" w:color="auto"/>
            </w:tcBorders>
            <w:shd w:val="clear" w:color="auto" w:fill="6D6968" w:themeFill="text1"/>
          </w:tcPr>
          <w:p w14:paraId="37D05323" w14:textId="77777777" w:rsidR="00DC3F75" w:rsidRDefault="00DC3F75" w:rsidP="00DC3F75">
            <w:pPr>
              <w:pStyle w:val="Table-small"/>
              <w:cnfStyle w:val="000000100000" w:firstRow="0" w:lastRow="0" w:firstColumn="0" w:lastColumn="0" w:oddVBand="0" w:evenVBand="0" w:oddHBand="1" w:evenHBand="0" w:firstRowFirstColumn="0" w:firstRowLastColumn="0" w:lastRowFirstColumn="0" w:lastRowLastColumn="0"/>
            </w:pPr>
          </w:p>
        </w:tc>
        <w:tc>
          <w:tcPr>
            <w:tcW w:w="994" w:type="pct"/>
            <w:tcBorders>
              <w:top w:val="single" w:sz="4" w:space="0" w:color="auto"/>
              <w:left w:val="single" w:sz="4" w:space="0" w:color="auto"/>
              <w:bottom w:val="single" w:sz="4" w:space="0" w:color="auto"/>
              <w:right w:val="single" w:sz="4" w:space="0" w:color="auto"/>
            </w:tcBorders>
          </w:tcPr>
          <w:p w14:paraId="08CFE60F" w14:textId="77777777" w:rsidR="00DC3F75" w:rsidRDefault="00DC3F75" w:rsidP="00DC3F75">
            <w:pPr>
              <w:pStyle w:val="Table-small"/>
              <w:cnfStyle w:val="000000100000" w:firstRow="0" w:lastRow="0" w:firstColumn="0" w:lastColumn="0" w:oddVBand="0" w:evenVBand="0" w:oddHBand="1" w:evenHBand="0" w:firstRowFirstColumn="0" w:firstRowLastColumn="0" w:lastRowFirstColumn="0" w:lastRowLastColumn="0"/>
            </w:pPr>
          </w:p>
        </w:tc>
      </w:tr>
      <w:tr w:rsidR="004C46AF" w14:paraId="2660FD10" w14:textId="77777777" w:rsidTr="00103E0D">
        <w:trPr>
          <w:trHeight w:val="275"/>
        </w:trPr>
        <w:tc>
          <w:tcPr>
            <w:cnfStyle w:val="001000000000" w:firstRow="0" w:lastRow="0" w:firstColumn="1" w:lastColumn="0" w:oddVBand="0" w:evenVBand="0" w:oddHBand="0" w:evenHBand="0" w:firstRowFirstColumn="0" w:firstRowLastColumn="0" w:lastRowFirstColumn="0" w:lastRowLastColumn="0"/>
            <w:tcW w:w="1537" w:type="pct"/>
            <w:tcBorders>
              <w:top w:val="single" w:sz="4" w:space="0" w:color="auto"/>
              <w:left w:val="single" w:sz="4" w:space="0" w:color="auto"/>
              <w:bottom w:val="single" w:sz="4" w:space="0" w:color="auto"/>
              <w:right w:val="single" w:sz="4" w:space="0" w:color="auto"/>
            </w:tcBorders>
          </w:tcPr>
          <w:p w14:paraId="43E06C06" w14:textId="551EC21D" w:rsidR="00DC3F75" w:rsidRDefault="00DC3F75" w:rsidP="00DC3F75">
            <w:pPr>
              <w:pStyle w:val="Table-small"/>
            </w:pPr>
            <w:r w:rsidRPr="00740A96">
              <w:t>T0020 Receiver sensitivity</w:t>
            </w:r>
          </w:p>
        </w:tc>
        <w:tc>
          <w:tcPr>
            <w:tcW w:w="632" w:type="pct"/>
            <w:tcBorders>
              <w:top w:val="single" w:sz="4" w:space="0" w:color="auto"/>
              <w:left w:val="single" w:sz="4" w:space="0" w:color="auto"/>
              <w:bottom w:val="single" w:sz="4" w:space="0" w:color="auto"/>
              <w:right w:val="single" w:sz="4" w:space="0" w:color="auto"/>
            </w:tcBorders>
            <w:shd w:val="clear" w:color="auto" w:fill="6D6968" w:themeFill="accent3"/>
          </w:tcPr>
          <w:p w14:paraId="557C0297" w14:textId="25B2BBBE" w:rsidR="00DC3F75" w:rsidRDefault="00DC3F75" w:rsidP="00DC3F75">
            <w:pPr>
              <w:pStyle w:val="Table-small"/>
              <w:jc w:val="center"/>
              <w:cnfStyle w:val="000000000000" w:firstRow="0" w:lastRow="0" w:firstColumn="0" w:lastColumn="0" w:oddVBand="0" w:evenVBand="0" w:oddHBand="0" w:evenHBand="0" w:firstRowFirstColumn="0" w:firstRowLastColumn="0" w:lastRowFirstColumn="0" w:lastRowLastColumn="0"/>
            </w:pPr>
          </w:p>
        </w:tc>
        <w:tc>
          <w:tcPr>
            <w:tcW w:w="699" w:type="pct"/>
            <w:tcBorders>
              <w:top w:val="single" w:sz="4" w:space="0" w:color="auto"/>
              <w:left w:val="single" w:sz="4" w:space="0" w:color="auto"/>
              <w:bottom w:val="single" w:sz="4" w:space="0" w:color="auto"/>
              <w:right w:val="single" w:sz="4" w:space="0" w:color="auto"/>
            </w:tcBorders>
          </w:tcPr>
          <w:p w14:paraId="139CFB0C" w14:textId="7DDEA216" w:rsidR="00DC3F75" w:rsidRDefault="00DC3F75" w:rsidP="00DC3F75">
            <w:pPr>
              <w:pStyle w:val="Table-small"/>
              <w:jc w:val="center"/>
              <w:cnfStyle w:val="000000000000" w:firstRow="0" w:lastRow="0" w:firstColumn="0" w:lastColumn="0" w:oddVBand="0" w:evenVBand="0" w:oddHBand="0" w:evenHBand="0" w:firstRowFirstColumn="0" w:firstRowLastColumn="0" w:lastRowFirstColumn="0" w:lastRowLastColumn="0"/>
            </w:pPr>
            <w:r>
              <w:t>28.9</w:t>
            </w:r>
          </w:p>
        </w:tc>
        <w:tc>
          <w:tcPr>
            <w:tcW w:w="767" w:type="pct"/>
            <w:tcBorders>
              <w:top w:val="single" w:sz="4" w:space="0" w:color="auto"/>
              <w:left w:val="single" w:sz="4" w:space="0" w:color="auto"/>
              <w:bottom w:val="single" w:sz="4" w:space="0" w:color="auto"/>
              <w:right w:val="single" w:sz="4" w:space="0" w:color="auto"/>
            </w:tcBorders>
          </w:tcPr>
          <w:p w14:paraId="0857BF2C" w14:textId="60FD1A94" w:rsidR="00DC3F75" w:rsidRDefault="00DC3F75" w:rsidP="00DC3F75">
            <w:pPr>
              <w:pStyle w:val="Table-small"/>
              <w:jc w:val="center"/>
              <w:cnfStyle w:val="000000000000" w:firstRow="0" w:lastRow="0" w:firstColumn="0" w:lastColumn="0" w:oddVBand="0" w:evenVBand="0" w:oddHBand="0" w:evenHBand="0" w:firstRowFirstColumn="0" w:firstRowLastColumn="0" w:lastRowFirstColumn="0" w:lastRowLastColumn="0"/>
            </w:pPr>
            <w:r>
              <w:t>28.9</w:t>
            </w:r>
          </w:p>
        </w:tc>
        <w:tc>
          <w:tcPr>
            <w:tcW w:w="370" w:type="pct"/>
            <w:tcBorders>
              <w:top w:val="single" w:sz="4" w:space="0" w:color="auto"/>
              <w:left w:val="single" w:sz="4" w:space="0" w:color="auto"/>
              <w:bottom w:val="single" w:sz="4" w:space="0" w:color="auto"/>
              <w:right w:val="single" w:sz="4" w:space="0" w:color="auto"/>
            </w:tcBorders>
            <w:shd w:val="clear" w:color="auto" w:fill="6D6968" w:themeFill="text1"/>
          </w:tcPr>
          <w:p w14:paraId="1CE8D04A" w14:textId="77777777" w:rsidR="00DC3F75" w:rsidRDefault="00DC3F75" w:rsidP="00DC3F75">
            <w:pPr>
              <w:pStyle w:val="Table-small"/>
              <w:cnfStyle w:val="000000000000" w:firstRow="0" w:lastRow="0" w:firstColumn="0" w:lastColumn="0" w:oddVBand="0" w:evenVBand="0" w:oddHBand="0" w:evenHBand="0" w:firstRowFirstColumn="0" w:firstRowLastColumn="0" w:lastRowFirstColumn="0" w:lastRowLastColumn="0"/>
            </w:pPr>
          </w:p>
        </w:tc>
        <w:tc>
          <w:tcPr>
            <w:tcW w:w="994" w:type="pct"/>
            <w:tcBorders>
              <w:top w:val="single" w:sz="4" w:space="0" w:color="auto"/>
              <w:left w:val="single" w:sz="4" w:space="0" w:color="auto"/>
              <w:bottom w:val="single" w:sz="4" w:space="0" w:color="auto"/>
              <w:right w:val="single" w:sz="4" w:space="0" w:color="auto"/>
            </w:tcBorders>
          </w:tcPr>
          <w:p w14:paraId="294DBD39" w14:textId="77777777" w:rsidR="00DC3F75" w:rsidRDefault="00DC3F75" w:rsidP="00DC3F75">
            <w:pPr>
              <w:pStyle w:val="Table-small"/>
              <w:cnfStyle w:val="000000000000" w:firstRow="0" w:lastRow="0" w:firstColumn="0" w:lastColumn="0" w:oddVBand="0" w:evenVBand="0" w:oddHBand="0" w:evenHBand="0" w:firstRowFirstColumn="0" w:firstRowLastColumn="0" w:lastRowFirstColumn="0" w:lastRowLastColumn="0"/>
            </w:pPr>
          </w:p>
        </w:tc>
      </w:tr>
      <w:tr w:rsidR="004C46AF" w14:paraId="5B67B3C9" w14:textId="77777777" w:rsidTr="00103E0D">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537" w:type="pct"/>
            <w:tcBorders>
              <w:top w:val="single" w:sz="4" w:space="0" w:color="auto"/>
              <w:left w:val="single" w:sz="4" w:space="0" w:color="auto"/>
              <w:bottom w:val="single" w:sz="4" w:space="0" w:color="auto"/>
              <w:right w:val="single" w:sz="4" w:space="0" w:color="auto"/>
            </w:tcBorders>
          </w:tcPr>
          <w:p w14:paraId="5DBFC656" w14:textId="1809C3C1" w:rsidR="00DC3F75" w:rsidRDefault="00DC3F75" w:rsidP="00DC3F75">
            <w:pPr>
              <w:pStyle w:val="Table-small"/>
            </w:pPr>
            <w:r w:rsidRPr="00740A96">
              <w:t>T0021 Receiver sensitivity</w:t>
            </w:r>
            <w:r>
              <w:t xml:space="preserve"> sweep</w:t>
            </w:r>
          </w:p>
        </w:tc>
        <w:tc>
          <w:tcPr>
            <w:tcW w:w="632" w:type="pct"/>
            <w:tcBorders>
              <w:top w:val="single" w:sz="4" w:space="0" w:color="auto"/>
              <w:left w:val="single" w:sz="4" w:space="0" w:color="auto"/>
              <w:bottom w:val="single" w:sz="4" w:space="0" w:color="auto"/>
              <w:right w:val="single" w:sz="4" w:space="0" w:color="auto"/>
            </w:tcBorders>
            <w:shd w:val="clear" w:color="auto" w:fill="6D6968" w:themeFill="accent3"/>
          </w:tcPr>
          <w:p w14:paraId="02081319" w14:textId="54D93DAA" w:rsidR="00DC3F75" w:rsidRDefault="00DC3F75" w:rsidP="00DC3F75">
            <w:pPr>
              <w:pStyle w:val="Table-small"/>
              <w:jc w:val="center"/>
              <w:cnfStyle w:val="000000100000" w:firstRow="0" w:lastRow="0" w:firstColumn="0" w:lastColumn="0" w:oddVBand="0" w:evenVBand="0" w:oddHBand="1" w:evenHBand="0" w:firstRowFirstColumn="0" w:firstRowLastColumn="0" w:lastRowFirstColumn="0" w:lastRowLastColumn="0"/>
            </w:pPr>
          </w:p>
        </w:tc>
        <w:tc>
          <w:tcPr>
            <w:tcW w:w="699" w:type="pct"/>
            <w:tcBorders>
              <w:top w:val="single" w:sz="4" w:space="0" w:color="auto"/>
              <w:left w:val="single" w:sz="4" w:space="0" w:color="auto"/>
              <w:bottom w:val="single" w:sz="4" w:space="0" w:color="auto"/>
              <w:right w:val="single" w:sz="4" w:space="0" w:color="auto"/>
            </w:tcBorders>
            <w:shd w:val="clear" w:color="auto" w:fill="6D6968" w:themeFill="text1"/>
          </w:tcPr>
          <w:p w14:paraId="2128C010" w14:textId="68F191E1" w:rsidR="00DC3F75" w:rsidRDefault="00DC3F75" w:rsidP="00DC3F75">
            <w:pPr>
              <w:pStyle w:val="Table-small"/>
              <w:jc w:val="center"/>
              <w:cnfStyle w:val="000000100000" w:firstRow="0" w:lastRow="0" w:firstColumn="0" w:lastColumn="0" w:oddVBand="0" w:evenVBand="0" w:oddHBand="1" w:evenHBand="0" w:firstRowFirstColumn="0" w:firstRowLastColumn="0" w:lastRowFirstColumn="0" w:lastRowLastColumn="0"/>
            </w:pPr>
          </w:p>
        </w:tc>
        <w:tc>
          <w:tcPr>
            <w:tcW w:w="767" w:type="pct"/>
            <w:tcBorders>
              <w:top w:val="single" w:sz="4" w:space="0" w:color="auto"/>
              <w:left w:val="single" w:sz="4" w:space="0" w:color="auto"/>
              <w:bottom w:val="single" w:sz="4" w:space="0" w:color="auto"/>
              <w:right w:val="single" w:sz="4" w:space="0" w:color="auto"/>
            </w:tcBorders>
          </w:tcPr>
          <w:p w14:paraId="335CF217" w14:textId="16765715" w:rsidR="00DC3F75" w:rsidRDefault="00DC3F75" w:rsidP="00DC3F75">
            <w:pPr>
              <w:pStyle w:val="Table-small"/>
              <w:jc w:val="center"/>
              <w:cnfStyle w:val="000000100000" w:firstRow="0" w:lastRow="0" w:firstColumn="0" w:lastColumn="0" w:oddVBand="0" w:evenVBand="0" w:oddHBand="1" w:evenHBand="0" w:firstRowFirstColumn="0" w:firstRowLastColumn="0" w:lastRowFirstColumn="0" w:lastRowLastColumn="0"/>
            </w:pPr>
            <w:r>
              <w:t>162.6</w:t>
            </w:r>
          </w:p>
        </w:tc>
        <w:tc>
          <w:tcPr>
            <w:tcW w:w="370" w:type="pct"/>
            <w:tcBorders>
              <w:top w:val="single" w:sz="4" w:space="0" w:color="auto"/>
              <w:left w:val="single" w:sz="4" w:space="0" w:color="auto"/>
              <w:bottom w:val="single" w:sz="4" w:space="0" w:color="auto"/>
              <w:right w:val="single" w:sz="4" w:space="0" w:color="auto"/>
            </w:tcBorders>
            <w:shd w:val="clear" w:color="auto" w:fill="6D6968" w:themeFill="text1"/>
          </w:tcPr>
          <w:p w14:paraId="0D43DA92" w14:textId="77777777" w:rsidR="00DC3F75" w:rsidRDefault="00DC3F75" w:rsidP="00DC3F75">
            <w:pPr>
              <w:pStyle w:val="Table-small"/>
              <w:cnfStyle w:val="000000100000" w:firstRow="0" w:lastRow="0" w:firstColumn="0" w:lastColumn="0" w:oddVBand="0" w:evenVBand="0" w:oddHBand="1" w:evenHBand="0" w:firstRowFirstColumn="0" w:firstRowLastColumn="0" w:lastRowFirstColumn="0" w:lastRowLastColumn="0"/>
            </w:pPr>
          </w:p>
        </w:tc>
        <w:tc>
          <w:tcPr>
            <w:tcW w:w="994" w:type="pct"/>
            <w:tcBorders>
              <w:top w:val="single" w:sz="4" w:space="0" w:color="auto"/>
              <w:left w:val="single" w:sz="4" w:space="0" w:color="auto"/>
              <w:bottom w:val="single" w:sz="4" w:space="0" w:color="auto"/>
              <w:right w:val="single" w:sz="4" w:space="0" w:color="auto"/>
            </w:tcBorders>
          </w:tcPr>
          <w:p w14:paraId="0FC032C0" w14:textId="77777777" w:rsidR="00DC3F75" w:rsidRDefault="00DC3F75" w:rsidP="00DC3F75">
            <w:pPr>
              <w:pStyle w:val="Table-small"/>
              <w:cnfStyle w:val="000000100000" w:firstRow="0" w:lastRow="0" w:firstColumn="0" w:lastColumn="0" w:oddVBand="0" w:evenVBand="0" w:oddHBand="1" w:evenHBand="0" w:firstRowFirstColumn="0" w:firstRowLastColumn="0" w:lastRowFirstColumn="0" w:lastRowLastColumn="0"/>
            </w:pPr>
          </w:p>
        </w:tc>
      </w:tr>
      <w:tr w:rsidR="00103E0D" w14:paraId="21D1CD5C" w14:textId="77777777" w:rsidTr="00103E0D">
        <w:trPr>
          <w:trHeight w:val="275"/>
        </w:trPr>
        <w:tc>
          <w:tcPr>
            <w:cnfStyle w:val="001000000000" w:firstRow="0" w:lastRow="0" w:firstColumn="1" w:lastColumn="0" w:oddVBand="0" w:evenVBand="0" w:oddHBand="0" w:evenHBand="0" w:firstRowFirstColumn="0" w:firstRowLastColumn="0" w:lastRowFirstColumn="0" w:lastRowLastColumn="0"/>
            <w:tcW w:w="1537" w:type="pct"/>
            <w:tcBorders>
              <w:top w:val="single" w:sz="4" w:space="0" w:color="auto"/>
              <w:left w:val="single" w:sz="4" w:space="0" w:color="auto"/>
              <w:bottom w:val="single" w:sz="4" w:space="0" w:color="auto"/>
              <w:right w:val="single" w:sz="4" w:space="0" w:color="auto"/>
            </w:tcBorders>
          </w:tcPr>
          <w:p w14:paraId="4483E050" w14:textId="49A78832" w:rsidR="00DC3F75" w:rsidRDefault="00DC3F75" w:rsidP="00DC3F75">
            <w:pPr>
              <w:pStyle w:val="Table-small"/>
            </w:pPr>
            <w:r w:rsidRPr="00740A96">
              <w:t>T0022 Test patterns</w:t>
            </w:r>
          </w:p>
        </w:tc>
        <w:tc>
          <w:tcPr>
            <w:tcW w:w="632" w:type="pct"/>
            <w:tcBorders>
              <w:top w:val="single" w:sz="4" w:space="0" w:color="auto"/>
              <w:left w:val="single" w:sz="4" w:space="0" w:color="auto"/>
              <w:bottom w:val="single" w:sz="4" w:space="0" w:color="auto"/>
              <w:right w:val="single" w:sz="4" w:space="0" w:color="auto"/>
            </w:tcBorders>
            <w:shd w:val="clear" w:color="auto" w:fill="6D6968" w:themeFill="accent3"/>
          </w:tcPr>
          <w:p w14:paraId="25ABE742" w14:textId="2D1F9433" w:rsidR="00DC3F75" w:rsidRDefault="00DC3F75" w:rsidP="00DC3F75">
            <w:pPr>
              <w:pStyle w:val="Table-small"/>
              <w:jc w:val="center"/>
              <w:cnfStyle w:val="000000000000" w:firstRow="0" w:lastRow="0" w:firstColumn="0" w:lastColumn="0" w:oddVBand="0" w:evenVBand="0" w:oddHBand="0" w:evenHBand="0" w:firstRowFirstColumn="0" w:firstRowLastColumn="0" w:lastRowFirstColumn="0" w:lastRowLastColumn="0"/>
            </w:pPr>
          </w:p>
        </w:tc>
        <w:tc>
          <w:tcPr>
            <w:tcW w:w="699" w:type="pct"/>
            <w:tcBorders>
              <w:top w:val="single" w:sz="4" w:space="0" w:color="auto"/>
              <w:left w:val="single" w:sz="4" w:space="0" w:color="auto"/>
              <w:bottom w:val="single" w:sz="4" w:space="0" w:color="auto"/>
              <w:right w:val="single" w:sz="4" w:space="0" w:color="auto"/>
            </w:tcBorders>
          </w:tcPr>
          <w:p w14:paraId="124127D8" w14:textId="54F77B26" w:rsidR="00DC3F75" w:rsidRDefault="00DC3F75" w:rsidP="00DC3F75">
            <w:pPr>
              <w:pStyle w:val="Table-small"/>
              <w:jc w:val="center"/>
              <w:cnfStyle w:val="000000000000" w:firstRow="0" w:lastRow="0" w:firstColumn="0" w:lastColumn="0" w:oddVBand="0" w:evenVBand="0" w:oddHBand="0" w:evenHBand="0" w:firstRowFirstColumn="0" w:firstRowLastColumn="0" w:lastRowFirstColumn="0" w:lastRowLastColumn="0"/>
            </w:pPr>
            <w:r>
              <w:t>8.6</w:t>
            </w:r>
          </w:p>
        </w:tc>
        <w:tc>
          <w:tcPr>
            <w:tcW w:w="767" w:type="pct"/>
            <w:tcBorders>
              <w:top w:val="single" w:sz="4" w:space="0" w:color="auto"/>
              <w:left w:val="single" w:sz="4" w:space="0" w:color="auto"/>
              <w:bottom w:val="single" w:sz="4" w:space="0" w:color="auto"/>
              <w:right w:val="single" w:sz="4" w:space="0" w:color="auto"/>
            </w:tcBorders>
          </w:tcPr>
          <w:p w14:paraId="68A24795" w14:textId="353C3553" w:rsidR="00DC3F75" w:rsidRDefault="00DC3F75" w:rsidP="00DC3F75">
            <w:pPr>
              <w:pStyle w:val="Table-small"/>
              <w:jc w:val="center"/>
              <w:cnfStyle w:val="000000000000" w:firstRow="0" w:lastRow="0" w:firstColumn="0" w:lastColumn="0" w:oddVBand="0" w:evenVBand="0" w:oddHBand="0" w:evenHBand="0" w:firstRowFirstColumn="0" w:firstRowLastColumn="0" w:lastRowFirstColumn="0" w:lastRowLastColumn="0"/>
            </w:pPr>
            <w:r>
              <w:t>285.6</w:t>
            </w:r>
          </w:p>
        </w:tc>
        <w:tc>
          <w:tcPr>
            <w:tcW w:w="370" w:type="pct"/>
            <w:tcBorders>
              <w:top w:val="single" w:sz="4" w:space="0" w:color="auto"/>
              <w:left w:val="single" w:sz="4" w:space="0" w:color="auto"/>
              <w:bottom w:val="single" w:sz="4" w:space="0" w:color="auto"/>
              <w:right w:val="single" w:sz="4" w:space="0" w:color="auto"/>
            </w:tcBorders>
          </w:tcPr>
          <w:p w14:paraId="0C757EA7" w14:textId="3C9D88ED" w:rsidR="00DC3F75" w:rsidRDefault="00B928EC" w:rsidP="00DC3F75">
            <w:pPr>
              <w:pStyle w:val="Table-small"/>
              <w:cnfStyle w:val="000000000000" w:firstRow="0" w:lastRow="0" w:firstColumn="0" w:lastColumn="0" w:oddVBand="0" w:evenVBand="0" w:oddHBand="0" w:evenHBand="0" w:firstRowFirstColumn="0" w:firstRowLastColumn="0" w:lastRowFirstColumn="0" w:lastRowLastColumn="0"/>
            </w:pPr>
            <w:r>
              <w:t>8.6</w:t>
            </w:r>
          </w:p>
        </w:tc>
        <w:tc>
          <w:tcPr>
            <w:tcW w:w="994" w:type="pct"/>
            <w:tcBorders>
              <w:top w:val="single" w:sz="4" w:space="0" w:color="auto"/>
              <w:left w:val="single" w:sz="4" w:space="0" w:color="auto"/>
              <w:bottom w:val="single" w:sz="4" w:space="0" w:color="auto"/>
              <w:right w:val="single" w:sz="4" w:space="0" w:color="auto"/>
            </w:tcBorders>
          </w:tcPr>
          <w:p w14:paraId="34A10F39" w14:textId="77777777" w:rsidR="00DC3F75" w:rsidRDefault="00DC3F75" w:rsidP="00DC3F75">
            <w:pPr>
              <w:pStyle w:val="Table-small"/>
              <w:cnfStyle w:val="000000000000" w:firstRow="0" w:lastRow="0" w:firstColumn="0" w:lastColumn="0" w:oddVBand="0" w:evenVBand="0" w:oddHBand="0" w:evenHBand="0" w:firstRowFirstColumn="0" w:firstRowLastColumn="0" w:lastRowFirstColumn="0" w:lastRowLastColumn="0"/>
            </w:pPr>
          </w:p>
        </w:tc>
      </w:tr>
      <w:tr w:rsidR="00103E0D" w14:paraId="603901FE" w14:textId="77777777" w:rsidTr="00103E0D">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537" w:type="pct"/>
            <w:tcBorders>
              <w:top w:val="single" w:sz="4" w:space="0" w:color="auto"/>
              <w:left w:val="single" w:sz="4" w:space="0" w:color="auto"/>
              <w:bottom w:val="single" w:sz="4" w:space="0" w:color="auto"/>
              <w:right w:val="single" w:sz="4" w:space="0" w:color="auto"/>
            </w:tcBorders>
          </w:tcPr>
          <w:p w14:paraId="390011D5" w14:textId="3B20D223" w:rsidR="00DC3F75" w:rsidRDefault="00DC3F75" w:rsidP="00DC3F75">
            <w:pPr>
              <w:pStyle w:val="Table-small"/>
            </w:pPr>
            <w:r w:rsidRPr="00740A96">
              <w:t>T0023 Extern</w:t>
            </w:r>
            <w:r>
              <w:t>al</w:t>
            </w:r>
            <w:r w:rsidRPr="00740A96">
              <w:t xml:space="preserve"> video</w:t>
            </w:r>
          </w:p>
        </w:tc>
        <w:tc>
          <w:tcPr>
            <w:tcW w:w="632" w:type="pct"/>
            <w:tcBorders>
              <w:top w:val="single" w:sz="4" w:space="0" w:color="auto"/>
              <w:left w:val="single" w:sz="4" w:space="0" w:color="auto"/>
              <w:bottom w:val="single" w:sz="4" w:space="0" w:color="auto"/>
              <w:right w:val="single" w:sz="4" w:space="0" w:color="auto"/>
            </w:tcBorders>
            <w:shd w:val="clear" w:color="auto" w:fill="6D6968" w:themeFill="accent3"/>
          </w:tcPr>
          <w:p w14:paraId="028C6649" w14:textId="2F854284" w:rsidR="00DC3F75" w:rsidRDefault="00DC3F75" w:rsidP="00DC3F75">
            <w:pPr>
              <w:pStyle w:val="Table-small"/>
              <w:jc w:val="center"/>
              <w:cnfStyle w:val="000000100000" w:firstRow="0" w:lastRow="0" w:firstColumn="0" w:lastColumn="0" w:oddVBand="0" w:evenVBand="0" w:oddHBand="1" w:evenHBand="0" w:firstRowFirstColumn="0" w:firstRowLastColumn="0" w:lastRowFirstColumn="0" w:lastRowLastColumn="0"/>
            </w:pPr>
          </w:p>
        </w:tc>
        <w:tc>
          <w:tcPr>
            <w:tcW w:w="699" w:type="pct"/>
            <w:tcBorders>
              <w:top w:val="single" w:sz="4" w:space="0" w:color="auto"/>
              <w:left w:val="single" w:sz="4" w:space="0" w:color="auto"/>
              <w:bottom w:val="single" w:sz="4" w:space="0" w:color="auto"/>
              <w:right w:val="single" w:sz="4" w:space="0" w:color="auto"/>
            </w:tcBorders>
          </w:tcPr>
          <w:p w14:paraId="52B8E4A8" w14:textId="61D686CB" w:rsidR="00DC3F75" w:rsidRDefault="00DC3F75" w:rsidP="00DC3F75">
            <w:pPr>
              <w:pStyle w:val="Table-small"/>
              <w:jc w:val="center"/>
              <w:cnfStyle w:val="000000100000" w:firstRow="0" w:lastRow="0" w:firstColumn="0" w:lastColumn="0" w:oddVBand="0" w:evenVBand="0" w:oddHBand="1" w:evenHBand="0" w:firstRowFirstColumn="0" w:firstRowLastColumn="0" w:lastRowFirstColumn="0" w:lastRowLastColumn="0"/>
            </w:pPr>
            <w:r>
              <w:t>37.2</w:t>
            </w:r>
          </w:p>
        </w:tc>
        <w:tc>
          <w:tcPr>
            <w:tcW w:w="767" w:type="pct"/>
            <w:tcBorders>
              <w:top w:val="single" w:sz="4" w:space="0" w:color="auto"/>
              <w:left w:val="single" w:sz="4" w:space="0" w:color="auto"/>
              <w:bottom w:val="single" w:sz="4" w:space="0" w:color="auto"/>
              <w:right w:val="single" w:sz="4" w:space="0" w:color="auto"/>
            </w:tcBorders>
          </w:tcPr>
          <w:p w14:paraId="1A28D76D" w14:textId="7DFE0B2F" w:rsidR="00DC3F75" w:rsidRDefault="00DC3F75" w:rsidP="00DC3F75">
            <w:pPr>
              <w:pStyle w:val="Table-small"/>
              <w:jc w:val="center"/>
              <w:cnfStyle w:val="000000100000" w:firstRow="0" w:lastRow="0" w:firstColumn="0" w:lastColumn="0" w:oddVBand="0" w:evenVBand="0" w:oddHBand="1" w:evenHBand="0" w:firstRowFirstColumn="0" w:firstRowLastColumn="0" w:lastRowFirstColumn="0" w:lastRowLastColumn="0"/>
            </w:pPr>
            <w:r>
              <w:t>37.2</w:t>
            </w:r>
          </w:p>
        </w:tc>
        <w:tc>
          <w:tcPr>
            <w:tcW w:w="370" w:type="pct"/>
            <w:tcBorders>
              <w:top w:val="single" w:sz="4" w:space="0" w:color="auto"/>
              <w:left w:val="single" w:sz="4" w:space="0" w:color="auto"/>
              <w:bottom w:val="single" w:sz="4" w:space="0" w:color="auto"/>
              <w:right w:val="single" w:sz="4" w:space="0" w:color="auto"/>
            </w:tcBorders>
          </w:tcPr>
          <w:p w14:paraId="5FA00729" w14:textId="14C792BC" w:rsidR="00DC3F75" w:rsidRDefault="002B57AC" w:rsidP="00DC3F75">
            <w:pPr>
              <w:pStyle w:val="Table-small"/>
              <w:cnfStyle w:val="000000100000" w:firstRow="0" w:lastRow="0" w:firstColumn="0" w:lastColumn="0" w:oddVBand="0" w:evenVBand="0" w:oddHBand="1" w:evenHBand="0" w:firstRowFirstColumn="0" w:firstRowLastColumn="0" w:lastRowFirstColumn="0" w:lastRowLastColumn="0"/>
            </w:pPr>
            <w:r>
              <w:t>37.2</w:t>
            </w:r>
          </w:p>
        </w:tc>
        <w:tc>
          <w:tcPr>
            <w:tcW w:w="994" w:type="pct"/>
            <w:tcBorders>
              <w:top w:val="single" w:sz="4" w:space="0" w:color="auto"/>
              <w:left w:val="single" w:sz="4" w:space="0" w:color="auto"/>
              <w:bottom w:val="single" w:sz="4" w:space="0" w:color="auto"/>
              <w:right w:val="single" w:sz="4" w:space="0" w:color="auto"/>
            </w:tcBorders>
          </w:tcPr>
          <w:p w14:paraId="2BDD34A2" w14:textId="77777777" w:rsidR="00DC3F75" w:rsidRDefault="00DC3F75" w:rsidP="00DC3F75">
            <w:pPr>
              <w:pStyle w:val="Table-small"/>
              <w:cnfStyle w:val="000000100000" w:firstRow="0" w:lastRow="0" w:firstColumn="0" w:lastColumn="0" w:oddVBand="0" w:evenVBand="0" w:oddHBand="1" w:evenHBand="0" w:firstRowFirstColumn="0" w:firstRowLastColumn="0" w:lastRowFirstColumn="0" w:lastRowLastColumn="0"/>
            </w:pPr>
          </w:p>
        </w:tc>
      </w:tr>
      <w:tr w:rsidR="004C46AF" w14:paraId="3FC621A9" w14:textId="77777777" w:rsidTr="00103E0D">
        <w:trPr>
          <w:trHeight w:val="275"/>
        </w:trPr>
        <w:tc>
          <w:tcPr>
            <w:cnfStyle w:val="001000000000" w:firstRow="0" w:lastRow="0" w:firstColumn="1" w:lastColumn="0" w:oddVBand="0" w:evenVBand="0" w:oddHBand="0" w:evenHBand="0" w:firstRowFirstColumn="0" w:firstRowLastColumn="0" w:lastRowFirstColumn="0" w:lastRowLastColumn="0"/>
            <w:tcW w:w="1537" w:type="pct"/>
            <w:tcBorders>
              <w:top w:val="single" w:sz="4" w:space="0" w:color="auto"/>
              <w:left w:val="single" w:sz="4" w:space="0" w:color="auto"/>
              <w:bottom w:val="single" w:sz="4" w:space="0" w:color="auto"/>
              <w:right w:val="single" w:sz="4" w:space="0" w:color="auto"/>
            </w:tcBorders>
          </w:tcPr>
          <w:p w14:paraId="1A1236CC" w14:textId="27CBF42F" w:rsidR="00DC3F75" w:rsidRDefault="00DC3F75" w:rsidP="00DC3F75">
            <w:pPr>
              <w:pStyle w:val="Table-small"/>
            </w:pPr>
            <w:r>
              <w:t>T0024 OTP write</w:t>
            </w:r>
          </w:p>
        </w:tc>
        <w:tc>
          <w:tcPr>
            <w:tcW w:w="632" w:type="pct"/>
            <w:tcBorders>
              <w:top w:val="single" w:sz="4" w:space="0" w:color="auto"/>
              <w:left w:val="single" w:sz="4" w:space="0" w:color="auto"/>
              <w:bottom w:val="single" w:sz="4" w:space="0" w:color="auto"/>
              <w:right w:val="single" w:sz="4" w:space="0" w:color="auto"/>
            </w:tcBorders>
          </w:tcPr>
          <w:p w14:paraId="632D77AF" w14:textId="16000A6E" w:rsidR="00DC3F75" w:rsidRDefault="00DC3F75" w:rsidP="00DC3F75">
            <w:pPr>
              <w:pStyle w:val="Table-small"/>
              <w:jc w:val="center"/>
              <w:cnfStyle w:val="000000000000" w:firstRow="0" w:lastRow="0" w:firstColumn="0" w:lastColumn="0" w:oddVBand="0" w:evenVBand="0" w:oddHBand="0" w:evenHBand="0" w:firstRowFirstColumn="0" w:firstRowLastColumn="0" w:lastRowFirstColumn="0" w:lastRowLastColumn="0"/>
            </w:pPr>
            <w:r>
              <w:t>12.8</w:t>
            </w:r>
          </w:p>
        </w:tc>
        <w:tc>
          <w:tcPr>
            <w:tcW w:w="699" w:type="pct"/>
            <w:tcBorders>
              <w:top w:val="single" w:sz="4" w:space="0" w:color="auto"/>
              <w:left w:val="single" w:sz="4" w:space="0" w:color="auto"/>
              <w:bottom w:val="single" w:sz="4" w:space="0" w:color="auto"/>
              <w:right w:val="single" w:sz="4" w:space="0" w:color="auto"/>
            </w:tcBorders>
            <w:shd w:val="clear" w:color="auto" w:fill="6D6968" w:themeFill="accent3"/>
          </w:tcPr>
          <w:p w14:paraId="47CCFCC3" w14:textId="0587082E" w:rsidR="00DC3F75" w:rsidRDefault="00DC3F75" w:rsidP="00DC3F75">
            <w:pPr>
              <w:pStyle w:val="Table-small"/>
              <w:jc w:val="center"/>
              <w:cnfStyle w:val="000000000000" w:firstRow="0" w:lastRow="0" w:firstColumn="0" w:lastColumn="0" w:oddVBand="0" w:evenVBand="0" w:oddHBand="0" w:evenHBand="0" w:firstRowFirstColumn="0" w:firstRowLastColumn="0" w:lastRowFirstColumn="0" w:lastRowLastColumn="0"/>
            </w:pPr>
          </w:p>
        </w:tc>
        <w:tc>
          <w:tcPr>
            <w:tcW w:w="767" w:type="pct"/>
            <w:tcBorders>
              <w:top w:val="single" w:sz="4" w:space="0" w:color="auto"/>
              <w:left w:val="single" w:sz="4" w:space="0" w:color="auto"/>
              <w:bottom w:val="single" w:sz="4" w:space="0" w:color="auto"/>
              <w:right w:val="single" w:sz="4" w:space="0" w:color="auto"/>
            </w:tcBorders>
            <w:shd w:val="clear" w:color="auto" w:fill="6D6968" w:themeFill="accent3"/>
          </w:tcPr>
          <w:p w14:paraId="1E0997B7" w14:textId="0504002A" w:rsidR="00DC3F75" w:rsidRDefault="00DC3F75" w:rsidP="00DC3F75">
            <w:pPr>
              <w:pStyle w:val="Table-small"/>
              <w:cnfStyle w:val="000000000000" w:firstRow="0" w:lastRow="0" w:firstColumn="0" w:lastColumn="0" w:oddVBand="0" w:evenVBand="0" w:oddHBand="0" w:evenHBand="0" w:firstRowFirstColumn="0" w:firstRowLastColumn="0" w:lastRowFirstColumn="0" w:lastRowLastColumn="0"/>
            </w:pPr>
          </w:p>
        </w:tc>
        <w:tc>
          <w:tcPr>
            <w:tcW w:w="370" w:type="pct"/>
            <w:tcBorders>
              <w:top w:val="single" w:sz="4" w:space="0" w:color="auto"/>
              <w:left w:val="single" w:sz="4" w:space="0" w:color="auto"/>
              <w:bottom w:val="single" w:sz="4" w:space="0" w:color="auto"/>
              <w:right w:val="single" w:sz="4" w:space="0" w:color="auto"/>
            </w:tcBorders>
            <w:shd w:val="clear" w:color="auto" w:fill="6D6968" w:themeFill="text1"/>
          </w:tcPr>
          <w:p w14:paraId="1909905E" w14:textId="77777777" w:rsidR="00DC3F75" w:rsidRDefault="00DC3F75" w:rsidP="00DC3F75">
            <w:pPr>
              <w:pStyle w:val="Table-small"/>
              <w:cnfStyle w:val="000000000000" w:firstRow="0" w:lastRow="0" w:firstColumn="0" w:lastColumn="0" w:oddVBand="0" w:evenVBand="0" w:oddHBand="0" w:evenHBand="0" w:firstRowFirstColumn="0" w:firstRowLastColumn="0" w:lastRowFirstColumn="0" w:lastRowLastColumn="0"/>
            </w:pPr>
          </w:p>
        </w:tc>
        <w:tc>
          <w:tcPr>
            <w:tcW w:w="994" w:type="pct"/>
            <w:tcBorders>
              <w:top w:val="single" w:sz="4" w:space="0" w:color="auto"/>
              <w:left w:val="single" w:sz="4" w:space="0" w:color="auto"/>
              <w:bottom w:val="single" w:sz="4" w:space="0" w:color="auto"/>
              <w:right w:val="single" w:sz="4" w:space="0" w:color="auto"/>
            </w:tcBorders>
          </w:tcPr>
          <w:p w14:paraId="710DF6E8" w14:textId="77777777" w:rsidR="00DC3F75" w:rsidRDefault="00DC3F75" w:rsidP="00DC3F75">
            <w:pPr>
              <w:pStyle w:val="Table-small"/>
              <w:cnfStyle w:val="000000000000" w:firstRow="0" w:lastRow="0" w:firstColumn="0" w:lastColumn="0" w:oddVBand="0" w:evenVBand="0" w:oddHBand="0" w:evenHBand="0" w:firstRowFirstColumn="0" w:firstRowLastColumn="0" w:lastRowFirstColumn="0" w:lastRowLastColumn="0"/>
            </w:pPr>
          </w:p>
        </w:tc>
      </w:tr>
      <w:tr w:rsidR="004C46AF" w14:paraId="51062F15" w14:textId="77777777" w:rsidTr="00103E0D">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537" w:type="pct"/>
            <w:tcBorders>
              <w:top w:val="single" w:sz="4" w:space="0" w:color="auto"/>
              <w:left w:val="single" w:sz="4" w:space="0" w:color="auto"/>
              <w:bottom w:val="single" w:sz="4" w:space="0" w:color="auto"/>
              <w:right w:val="single" w:sz="4" w:space="0" w:color="auto"/>
            </w:tcBorders>
          </w:tcPr>
          <w:p w14:paraId="71211BE7" w14:textId="55A87534" w:rsidR="00DC3F75" w:rsidRDefault="00DC3F75" w:rsidP="00DC3F75">
            <w:pPr>
              <w:pStyle w:val="Table-small"/>
            </w:pPr>
            <w:r>
              <w:t>T0025 OTP data retention</w:t>
            </w:r>
          </w:p>
        </w:tc>
        <w:tc>
          <w:tcPr>
            <w:tcW w:w="632" w:type="pct"/>
            <w:tcBorders>
              <w:top w:val="single" w:sz="4" w:space="0" w:color="auto"/>
              <w:left w:val="single" w:sz="4" w:space="0" w:color="auto"/>
              <w:bottom w:val="single" w:sz="4" w:space="0" w:color="auto"/>
              <w:right w:val="single" w:sz="4" w:space="0" w:color="auto"/>
            </w:tcBorders>
          </w:tcPr>
          <w:p w14:paraId="1E385AEA" w14:textId="1A9CD749" w:rsidR="00DC3F75" w:rsidRDefault="00DC3F75" w:rsidP="00DC3F75">
            <w:pPr>
              <w:pStyle w:val="Table-small"/>
              <w:jc w:val="center"/>
              <w:cnfStyle w:val="000000100000" w:firstRow="0" w:lastRow="0" w:firstColumn="0" w:lastColumn="0" w:oddVBand="0" w:evenVBand="0" w:oddHBand="1" w:evenHBand="0" w:firstRowFirstColumn="0" w:firstRowLastColumn="0" w:lastRowFirstColumn="0" w:lastRowLastColumn="0"/>
            </w:pPr>
            <w:r>
              <w:t>6</w:t>
            </w:r>
          </w:p>
        </w:tc>
        <w:tc>
          <w:tcPr>
            <w:tcW w:w="699" w:type="pct"/>
            <w:tcBorders>
              <w:top w:val="single" w:sz="4" w:space="0" w:color="auto"/>
              <w:left w:val="single" w:sz="4" w:space="0" w:color="auto"/>
              <w:bottom w:val="single" w:sz="4" w:space="0" w:color="auto"/>
              <w:right w:val="single" w:sz="4" w:space="0" w:color="auto"/>
            </w:tcBorders>
          </w:tcPr>
          <w:p w14:paraId="73048F5B" w14:textId="0DFBBD46" w:rsidR="00DC3F75" w:rsidRDefault="00DC3F75" w:rsidP="00DC3F75">
            <w:pPr>
              <w:pStyle w:val="Table-small"/>
              <w:jc w:val="center"/>
              <w:cnfStyle w:val="000000100000" w:firstRow="0" w:lastRow="0" w:firstColumn="0" w:lastColumn="0" w:oddVBand="0" w:evenVBand="0" w:oddHBand="1" w:evenHBand="0" w:firstRowFirstColumn="0" w:firstRowLastColumn="0" w:lastRowFirstColumn="0" w:lastRowLastColumn="0"/>
            </w:pPr>
            <w:r>
              <w:t>6</w:t>
            </w:r>
          </w:p>
        </w:tc>
        <w:tc>
          <w:tcPr>
            <w:tcW w:w="767" w:type="pct"/>
            <w:tcBorders>
              <w:top w:val="single" w:sz="4" w:space="0" w:color="auto"/>
              <w:left w:val="single" w:sz="4" w:space="0" w:color="auto"/>
              <w:bottom w:val="single" w:sz="4" w:space="0" w:color="auto"/>
              <w:right w:val="single" w:sz="4" w:space="0" w:color="auto"/>
            </w:tcBorders>
          </w:tcPr>
          <w:p w14:paraId="10FC99C9" w14:textId="0D98F149" w:rsidR="00DC3F75" w:rsidRDefault="00930DC7" w:rsidP="00DC3F75">
            <w:pPr>
              <w:pStyle w:val="Table-small"/>
              <w:jc w:val="center"/>
              <w:cnfStyle w:val="000000100000" w:firstRow="0" w:lastRow="0" w:firstColumn="0" w:lastColumn="0" w:oddVBand="0" w:evenVBand="0" w:oddHBand="1" w:evenHBand="0" w:firstRowFirstColumn="0" w:firstRowLastColumn="0" w:lastRowFirstColumn="0" w:lastRowLastColumn="0"/>
            </w:pPr>
            <w:r>
              <w:t>6</w:t>
            </w:r>
          </w:p>
        </w:tc>
        <w:tc>
          <w:tcPr>
            <w:tcW w:w="370" w:type="pct"/>
            <w:tcBorders>
              <w:top w:val="single" w:sz="4" w:space="0" w:color="auto"/>
              <w:left w:val="single" w:sz="4" w:space="0" w:color="auto"/>
              <w:bottom w:val="single" w:sz="4" w:space="0" w:color="auto"/>
              <w:right w:val="single" w:sz="4" w:space="0" w:color="auto"/>
            </w:tcBorders>
            <w:shd w:val="clear" w:color="auto" w:fill="6D6968" w:themeFill="text1"/>
          </w:tcPr>
          <w:p w14:paraId="328DBA24" w14:textId="77777777" w:rsidR="00DC3F75" w:rsidRDefault="00DC3F75" w:rsidP="00DC3F75">
            <w:pPr>
              <w:pStyle w:val="Table-small"/>
              <w:cnfStyle w:val="000000100000" w:firstRow="0" w:lastRow="0" w:firstColumn="0" w:lastColumn="0" w:oddVBand="0" w:evenVBand="0" w:oddHBand="1" w:evenHBand="0" w:firstRowFirstColumn="0" w:firstRowLastColumn="0" w:lastRowFirstColumn="0" w:lastRowLastColumn="0"/>
            </w:pPr>
          </w:p>
        </w:tc>
        <w:tc>
          <w:tcPr>
            <w:tcW w:w="994" w:type="pct"/>
            <w:tcBorders>
              <w:top w:val="single" w:sz="4" w:space="0" w:color="auto"/>
              <w:left w:val="single" w:sz="4" w:space="0" w:color="auto"/>
              <w:bottom w:val="single" w:sz="4" w:space="0" w:color="auto"/>
              <w:right w:val="single" w:sz="4" w:space="0" w:color="auto"/>
            </w:tcBorders>
          </w:tcPr>
          <w:p w14:paraId="45A47415" w14:textId="77777777" w:rsidR="00DC3F75" w:rsidRDefault="00DC3F75" w:rsidP="00DC3F75">
            <w:pPr>
              <w:pStyle w:val="Table-small"/>
              <w:cnfStyle w:val="000000100000" w:firstRow="0" w:lastRow="0" w:firstColumn="0" w:lastColumn="0" w:oddVBand="0" w:evenVBand="0" w:oddHBand="1" w:evenHBand="0" w:firstRowFirstColumn="0" w:firstRowLastColumn="0" w:lastRowFirstColumn="0" w:lastRowLastColumn="0"/>
            </w:pPr>
          </w:p>
        </w:tc>
      </w:tr>
      <w:tr w:rsidR="004C46AF" w:rsidRPr="00F2361D" w14:paraId="7CE6B791" w14:textId="77777777" w:rsidTr="00103E0D">
        <w:trPr>
          <w:trHeight w:val="275"/>
        </w:trPr>
        <w:tc>
          <w:tcPr>
            <w:cnfStyle w:val="001000000000" w:firstRow="0" w:lastRow="0" w:firstColumn="1" w:lastColumn="0" w:oddVBand="0" w:evenVBand="0" w:oddHBand="0" w:evenHBand="0" w:firstRowFirstColumn="0" w:firstRowLastColumn="0" w:lastRowFirstColumn="0" w:lastRowLastColumn="0"/>
            <w:tcW w:w="1537" w:type="pct"/>
            <w:tcBorders>
              <w:top w:val="single" w:sz="4" w:space="0" w:color="auto"/>
              <w:left w:val="single" w:sz="4" w:space="0" w:color="auto"/>
              <w:bottom w:val="single" w:sz="4" w:space="0" w:color="auto"/>
              <w:right w:val="single" w:sz="4" w:space="0" w:color="auto"/>
            </w:tcBorders>
          </w:tcPr>
          <w:p w14:paraId="6F423601" w14:textId="2681F782" w:rsidR="00F2361D" w:rsidRPr="00BE6C7F" w:rsidRDefault="00F2361D" w:rsidP="00DC3F75">
            <w:pPr>
              <w:pStyle w:val="Table-small"/>
              <w:rPr>
                <w:lang w:val="fr-BE"/>
              </w:rPr>
            </w:pPr>
            <w:r w:rsidRPr="00BE6C7F">
              <w:rPr>
                <w:lang w:val="fr-BE"/>
              </w:rPr>
              <w:t>T0026 VIS VDD3V3_DCD</w:t>
            </w:r>
            <w:r>
              <w:rPr>
                <w:lang w:val="fr-BE"/>
              </w:rPr>
              <w:t>C</w:t>
            </w:r>
          </w:p>
        </w:tc>
        <w:tc>
          <w:tcPr>
            <w:tcW w:w="632" w:type="pct"/>
            <w:tcBorders>
              <w:top w:val="single" w:sz="4" w:space="0" w:color="auto"/>
              <w:left w:val="single" w:sz="4" w:space="0" w:color="auto"/>
              <w:bottom w:val="single" w:sz="4" w:space="0" w:color="auto"/>
              <w:right w:val="single" w:sz="4" w:space="0" w:color="auto"/>
            </w:tcBorders>
            <w:shd w:val="clear" w:color="auto" w:fill="6D6968" w:themeFill="text1"/>
          </w:tcPr>
          <w:p w14:paraId="5A1EB3C8" w14:textId="77777777" w:rsidR="00F2361D" w:rsidRPr="00BE6C7F" w:rsidDel="00E857CF" w:rsidRDefault="00F2361D" w:rsidP="00DC3F75">
            <w:pPr>
              <w:pStyle w:val="Table-small"/>
              <w:jc w:val="center"/>
              <w:cnfStyle w:val="000000000000" w:firstRow="0" w:lastRow="0" w:firstColumn="0" w:lastColumn="0" w:oddVBand="0" w:evenVBand="0" w:oddHBand="0" w:evenHBand="0" w:firstRowFirstColumn="0" w:firstRowLastColumn="0" w:lastRowFirstColumn="0" w:lastRowLastColumn="0"/>
              <w:rPr>
                <w:lang w:val="fr-BE"/>
              </w:rPr>
            </w:pPr>
          </w:p>
        </w:tc>
        <w:tc>
          <w:tcPr>
            <w:tcW w:w="699" w:type="pct"/>
            <w:tcBorders>
              <w:top w:val="single" w:sz="4" w:space="0" w:color="auto"/>
              <w:left w:val="single" w:sz="4" w:space="0" w:color="auto"/>
              <w:bottom w:val="single" w:sz="4" w:space="0" w:color="auto"/>
              <w:right w:val="single" w:sz="4" w:space="0" w:color="auto"/>
            </w:tcBorders>
            <w:shd w:val="clear" w:color="auto" w:fill="6D6968" w:themeFill="text1"/>
          </w:tcPr>
          <w:p w14:paraId="66E3DD64" w14:textId="77777777" w:rsidR="00F2361D" w:rsidRPr="00BE6C7F" w:rsidRDefault="00F2361D" w:rsidP="00DC3F75">
            <w:pPr>
              <w:pStyle w:val="Table-small"/>
              <w:jc w:val="center"/>
              <w:cnfStyle w:val="000000000000" w:firstRow="0" w:lastRow="0" w:firstColumn="0" w:lastColumn="0" w:oddVBand="0" w:evenVBand="0" w:oddHBand="0" w:evenHBand="0" w:firstRowFirstColumn="0" w:firstRowLastColumn="0" w:lastRowFirstColumn="0" w:lastRowLastColumn="0"/>
              <w:rPr>
                <w:lang w:val="fr-BE"/>
              </w:rPr>
            </w:pPr>
          </w:p>
        </w:tc>
        <w:tc>
          <w:tcPr>
            <w:tcW w:w="767" w:type="pct"/>
            <w:tcBorders>
              <w:top w:val="single" w:sz="4" w:space="0" w:color="auto"/>
              <w:left w:val="single" w:sz="4" w:space="0" w:color="auto"/>
              <w:bottom w:val="single" w:sz="4" w:space="0" w:color="auto"/>
              <w:right w:val="single" w:sz="4" w:space="0" w:color="auto"/>
            </w:tcBorders>
            <w:shd w:val="clear" w:color="auto" w:fill="6D6968" w:themeFill="text1"/>
          </w:tcPr>
          <w:p w14:paraId="4EB12815" w14:textId="77777777" w:rsidR="00F2361D" w:rsidRPr="00BE6C7F" w:rsidRDefault="00F2361D" w:rsidP="00DC3F75">
            <w:pPr>
              <w:pStyle w:val="Table-small"/>
              <w:jc w:val="center"/>
              <w:cnfStyle w:val="000000000000" w:firstRow="0" w:lastRow="0" w:firstColumn="0" w:lastColumn="0" w:oddVBand="0" w:evenVBand="0" w:oddHBand="0" w:evenHBand="0" w:firstRowFirstColumn="0" w:firstRowLastColumn="0" w:lastRowFirstColumn="0" w:lastRowLastColumn="0"/>
              <w:rPr>
                <w:lang w:val="fr-BE"/>
              </w:rPr>
            </w:pPr>
          </w:p>
        </w:tc>
        <w:tc>
          <w:tcPr>
            <w:tcW w:w="370" w:type="pct"/>
            <w:tcBorders>
              <w:top w:val="single" w:sz="4" w:space="0" w:color="auto"/>
              <w:left w:val="single" w:sz="4" w:space="0" w:color="auto"/>
              <w:bottom w:val="single" w:sz="4" w:space="0" w:color="auto"/>
              <w:right w:val="single" w:sz="4" w:space="0" w:color="auto"/>
            </w:tcBorders>
          </w:tcPr>
          <w:p w14:paraId="7D5B96E6" w14:textId="47208D1E" w:rsidR="00F2361D" w:rsidRPr="00BE6C7F" w:rsidRDefault="000876BF" w:rsidP="00DC3F75">
            <w:pPr>
              <w:pStyle w:val="Table-small"/>
              <w:cnfStyle w:val="000000000000" w:firstRow="0" w:lastRow="0" w:firstColumn="0" w:lastColumn="0" w:oddVBand="0" w:evenVBand="0" w:oddHBand="0" w:evenHBand="0" w:firstRowFirstColumn="0" w:firstRowLastColumn="0" w:lastRowFirstColumn="0" w:lastRowLastColumn="0"/>
              <w:rPr>
                <w:lang w:val="fr-BE"/>
              </w:rPr>
            </w:pPr>
            <w:r>
              <w:rPr>
                <w:lang w:val="fr-BE"/>
              </w:rPr>
              <w:t>5.8</w:t>
            </w:r>
          </w:p>
        </w:tc>
        <w:tc>
          <w:tcPr>
            <w:tcW w:w="994" w:type="pct"/>
            <w:tcBorders>
              <w:top w:val="single" w:sz="4" w:space="0" w:color="auto"/>
              <w:left w:val="single" w:sz="4" w:space="0" w:color="auto"/>
              <w:bottom w:val="single" w:sz="4" w:space="0" w:color="auto"/>
              <w:right w:val="single" w:sz="4" w:space="0" w:color="auto"/>
            </w:tcBorders>
          </w:tcPr>
          <w:p w14:paraId="3DB8FDA0" w14:textId="77777777" w:rsidR="00F2361D" w:rsidRPr="00BE6C7F" w:rsidRDefault="00F2361D" w:rsidP="00DC3F75">
            <w:pPr>
              <w:pStyle w:val="Table-small"/>
              <w:cnfStyle w:val="000000000000" w:firstRow="0" w:lastRow="0" w:firstColumn="0" w:lastColumn="0" w:oddVBand="0" w:evenVBand="0" w:oddHBand="0" w:evenHBand="0" w:firstRowFirstColumn="0" w:firstRowLastColumn="0" w:lastRowFirstColumn="0" w:lastRowLastColumn="0"/>
              <w:rPr>
                <w:lang w:val="fr-BE"/>
              </w:rPr>
            </w:pPr>
          </w:p>
        </w:tc>
      </w:tr>
      <w:tr w:rsidR="004C46AF" w14:paraId="45319BAF" w14:textId="77777777" w:rsidTr="00103E0D">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537" w:type="pct"/>
            <w:tcBorders>
              <w:top w:val="single" w:sz="4" w:space="0" w:color="auto"/>
              <w:left w:val="single" w:sz="4" w:space="0" w:color="auto"/>
              <w:bottom w:val="single" w:sz="4" w:space="0" w:color="auto"/>
              <w:right w:val="single" w:sz="4" w:space="0" w:color="auto"/>
            </w:tcBorders>
          </w:tcPr>
          <w:p w14:paraId="0DE862E3" w14:textId="54B31447" w:rsidR="00DC3F75" w:rsidRPr="000C549B" w:rsidRDefault="00DC3F75" w:rsidP="00DC3F75">
            <w:pPr>
              <w:pStyle w:val="Table-small"/>
            </w:pPr>
            <w:r w:rsidRPr="000C549B">
              <w:t xml:space="preserve">Total </w:t>
            </w:r>
            <w:r>
              <w:t>test time</w:t>
            </w:r>
            <w:r w:rsidRPr="000C549B">
              <w:t>:</w:t>
            </w:r>
          </w:p>
        </w:tc>
        <w:tc>
          <w:tcPr>
            <w:tcW w:w="632" w:type="pct"/>
            <w:tcBorders>
              <w:top w:val="single" w:sz="4" w:space="0" w:color="auto"/>
              <w:left w:val="single" w:sz="4" w:space="0" w:color="auto"/>
              <w:bottom w:val="single" w:sz="4" w:space="0" w:color="auto"/>
              <w:right w:val="single" w:sz="4" w:space="0" w:color="auto"/>
            </w:tcBorders>
            <w:shd w:val="clear" w:color="auto" w:fill="92D050"/>
          </w:tcPr>
          <w:p w14:paraId="7FE6B2AF" w14:textId="4398275B" w:rsidR="00DC3F75" w:rsidRPr="000C549B" w:rsidRDefault="00DC3F75" w:rsidP="00DC3F75">
            <w:pPr>
              <w:pStyle w:val="Table-small"/>
              <w:jc w:val="center"/>
              <w:cnfStyle w:val="000000100000" w:firstRow="0" w:lastRow="0" w:firstColumn="0" w:lastColumn="0" w:oddVBand="0" w:evenVBand="0" w:oddHBand="1" w:evenHBand="0" w:firstRowFirstColumn="0" w:firstRowLastColumn="0" w:lastRowFirstColumn="0" w:lastRowLastColumn="0"/>
              <w:rPr>
                <w:b/>
                <w:bCs/>
              </w:rPr>
            </w:pPr>
            <w:r>
              <w:rPr>
                <w:b/>
                <w:bCs/>
              </w:rPr>
              <w:t>178.5</w:t>
            </w:r>
            <w:r w:rsidR="003C545F">
              <w:rPr>
                <w:b/>
                <w:bCs/>
              </w:rPr>
              <w:t xml:space="preserve"> (~3min)</w:t>
            </w:r>
          </w:p>
        </w:tc>
        <w:tc>
          <w:tcPr>
            <w:tcW w:w="699" w:type="pct"/>
            <w:tcBorders>
              <w:top w:val="single" w:sz="4" w:space="0" w:color="auto"/>
              <w:left w:val="single" w:sz="4" w:space="0" w:color="auto"/>
              <w:bottom w:val="single" w:sz="4" w:space="0" w:color="auto"/>
              <w:right w:val="single" w:sz="4" w:space="0" w:color="auto"/>
            </w:tcBorders>
            <w:shd w:val="clear" w:color="auto" w:fill="FFC000"/>
          </w:tcPr>
          <w:p w14:paraId="27265158" w14:textId="1848CCC8" w:rsidR="00DC3F75" w:rsidRPr="000C549B" w:rsidRDefault="00DC3F75" w:rsidP="00DC3F75">
            <w:pPr>
              <w:pStyle w:val="Table-small"/>
              <w:jc w:val="center"/>
              <w:cnfStyle w:val="000000100000" w:firstRow="0" w:lastRow="0" w:firstColumn="0" w:lastColumn="0" w:oddVBand="0" w:evenVBand="0" w:oddHBand="1" w:evenHBand="0" w:firstRowFirstColumn="0" w:firstRowLastColumn="0" w:lastRowFirstColumn="0" w:lastRowLastColumn="0"/>
              <w:rPr>
                <w:b/>
                <w:bCs/>
              </w:rPr>
            </w:pPr>
            <w:r>
              <w:rPr>
                <w:b/>
                <w:bCs/>
              </w:rPr>
              <w:t>466.7</w:t>
            </w:r>
            <w:r w:rsidR="00E2231A">
              <w:rPr>
                <w:b/>
                <w:bCs/>
              </w:rPr>
              <w:t xml:space="preserve"> (~8min)</w:t>
            </w:r>
          </w:p>
        </w:tc>
        <w:tc>
          <w:tcPr>
            <w:tcW w:w="767" w:type="pct"/>
            <w:tcBorders>
              <w:top w:val="single" w:sz="4" w:space="0" w:color="auto"/>
              <w:left w:val="single" w:sz="4" w:space="0" w:color="auto"/>
              <w:bottom w:val="single" w:sz="4" w:space="0" w:color="auto"/>
              <w:right w:val="single" w:sz="4" w:space="0" w:color="auto"/>
            </w:tcBorders>
            <w:shd w:val="clear" w:color="auto" w:fill="FFC000"/>
          </w:tcPr>
          <w:p w14:paraId="544301FC" w14:textId="77777777" w:rsidR="00DC3F75" w:rsidRDefault="008F185C" w:rsidP="00DC3F75">
            <w:pPr>
              <w:pStyle w:val="Table-small"/>
              <w:jc w:val="center"/>
              <w:cnfStyle w:val="000000100000" w:firstRow="0" w:lastRow="0" w:firstColumn="0" w:lastColumn="0" w:oddVBand="0" w:evenVBand="0" w:oddHBand="1" w:evenHBand="0" w:firstRowFirstColumn="0" w:firstRowLastColumn="0" w:lastRowFirstColumn="0" w:lastRowLastColumn="0"/>
              <w:rPr>
                <w:b/>
                <w:bCs/>
              </w:rPr>
            </w:pPr>
            <w:r>
              <w:rPr>
                <w:b/>
                <w:bCs/>
              </w:rPr>
              <w:t>1670</w:t>
            </w:r>
            <w:r w:rsidR="00E23ABE">
              <w:rPr>
                <w:b/>
                <w:bCs/>
              </w:rPr>
              <w:t>.3</w:t>
            </w:r>
          </w:p>
          <w:p w14:paraId="040B5D43" w14:textId="30AF4F2B" w:rsidR="00E2231A" w:rsidRPr="000C549B" w:rsidRDefault="00E2231A" w:rsidP="00DC3F75">
            <w:pPr>
              <w:pStyle w:val="Table-small"/>
              <w:jc w:val="center"/>
              <w:cnfStyle w:val="000000100000" w:firstRow="0" w:lastRow="0" w:firstColumn="0" w:lastColumn="0" w:oddVBand="0" w:evenVBand="0" w:oddHBand="1" w:evenHBand="0" w:firstRowFirstColumn="0" w:firstRowLastColumn="0" w:lastRowFirstColumn="0" w:lastRowLastColumn="0"/>
              <w:rPr>
                <w:b/>
                <w:bCs/>
              </w:rPr>
            </w:pPr>
            <w:r>
              <w:rPr>
                <w:b/>
                <w:bCs/>
              </w:rPr>
              <w:t>(~28min)</w:t>
            </w:r>
          </w:p>
        </w:tc>
        <w:tc>
          <w:tcPr>
            <w:tcW w:w="370" w:type="pct"/>
            <w:tcBorders>
              <w:top w:val="single" w:sz="4" w:space="0" w:color="auto"/>
              <w:left w:val="single" w:sz="4" w:space="0" w:color="auto"/>
              <w:bottom w:val="single" w:sz="4" w:space="0" w:color="auto"/>
              <w:right w:val="single" w:sz="4" w:space="0" w:color="auto"/>
            </w:tcBorders>
            <w:shd w:val="clear" w:color="auto" w:fill="92D050"/>
          </w:tcPr>
          <w:p w14:paraId="72FF62F7" w14:textId="77777777" w:rsidR="00DC3F75" w:rsidRPr="002078E1" w:rsidRDefault="00157C07" w:rsidP="00DC3F75">
            <w:pPr>
              <w:pStyle w:val="Table-small"/>
              <w:cnfStyle w:val="000000100000" w:firstRow="0" w:lastRow="0" w:firstColumn="0" w:lastColumn="0" w:oddVBand="0" w:evenVBand="0" w:oddHBand="1" w:evenHBand="0" w:firstRowFirstColumn="0" w:firstRowLastColumn="0" w:lastRowFirstColumn="0" w:lastRowLastColumn="0"/>
              <w:rPr>
                <w:b/>
                <w:bCs/>
              </w:rPr>
            </w:pPr>
            <w:r w:rsidRPr="002078E1">
              <w:rPr>
                <w:b/>
                <w:bCs/>
              </w:rPr>
              <w:t>51.6</w:t>
            </w:r>
          </w:p>
          <w:p w14:paraId="230E1100" w14:textId="4A74622A" w:rsidR="002078E1" w:rsidRDefault="002078E1" w:rsidP="00DC3F75">
            <w:pPr>
              <w:pStyle w:val="Table-small"/>
              <w:cnfStyle w:val="000000100000" w:firstRow="0" w:lastRow="0" w:firstColumn="0" w:lastColumn="0" w:oddVBand="0" w:evenVBand="0" w:oddHBand="1" w:evenHBand="0" w:firstRowFirstColumn="0" w:firstRowLastColumn="0" w:lastRowFirstColumn="0" w:lastRowLastColumn="0"/>
            </w:pPr>
            <w:r w:rsidRPr="002078E1">
              <w:rPr>
                <w:b/>
                <w:bCs/>
              </w:rPr>
              <w:t>(~1min)</w:t>
            </w:r>
          </w:p>
        </w:tc>
        <w:tc>
          <w:tcPr>
            <w:tcW w:w="994" w:type="pct"/>
            <w:tcBorders>
              <w:top w:val="single" w:sz="4" w:space="0" w:color="auto"/>
              <w:left w:val="single" w:sz="4" w:space="0" w:color="auto"/>
              <w:bottom w:val="single" w:sz="4" w:space="0" w:color="auto"/>
              <w:right w:val="single" w:sz="4" w:space="0" w:color="auto"/>
            </w:tcBorders>
          </w:tcPr>
          <w:p w14:paraId="430580F9" w14:textId="31A561FE" w:rsidR="00DC3F75" w:rsidRDefault="00DC3F75" w:rsidP="00DC3F75">
            <w:pPr>
              <w:pStyle w:val="Table-small"/>
              <w:cnfStyle w:val="000000100000" w:firstRow="0" w:lastRow="0" w:firstColumn="0" w:lastColumn="0" w:oddVBand="0" w:evenVBand="0" w:oddHBand="1" w:evenHBand="0" w:firstRowFirstColumn="0" w:firstRowLastColumn="0" w:lastRowFirstColumn="0" w:lastRowLastColumn="0"/>
            </w:pPr>
            <w:r>
              <w:t>Excluding transition times thermostreamer</w:t>
            </w:r>
          </w:p>
        </w:tc>
      </w:tr>
      <w:tr w:rsidR="00B928EC" w14:paraId="791BC6A9" w14:textId="77777777" w:rsidTr="00103E0D">
        <w:trPr>
          <w:cnfStyle w:val="010000000000" w:firstRow="0" w:lastRow="1" w:firstColumn="0" w:lastColumn="0" w:oddVBand="0" w:evenVBand="0" w:oddHBand="0"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537" w:type="pct"/>
            <w:tcBorders>
              <w:top w:val="single" w:sz="4" w:space="0" w:color="auto"/>
            </w:tcBorders>
          </w:tcPr>
          <w:p w14:paraId="314AD497" w14:textId="2A3F8573" w:rsidR="00DC3F75" w:rsidRPr="000C549B" w:rsidRDefault="00DC3F75" w:rsidP="00DC3F75">
            <w:pPr>
              <w:pStyle w:val="Table-small"/>
            </w:pPr>
            <w:r>
              <w:t>T</w:t>
            </w:r>
            <w:r w:rsidRPr="000C549B">
              <w:t>arget</w:t>
            </w:r>
            <w:r>
              <w:t xml:space="preserve"> test time</w:t>
            </w:r>
            <w:r w:rsidRPr="000C549B">
              <w:t xml:space="preserve">: </w:t>
            </w:r>
            <w:r w:rsidR="00103E0D">
              <w:t>NA</w:t>
            </w:r>
          </w:p>
        </w:tc>
        <w:tc>
          <w:tcPr>
            <w:tcW w:w="632" w:type="pct"/>
            <w:tcBorders>
              <w:top w:val="single" w:sz="4" w:space="0" w:color="auto"/>
            </w:tcBorders>
          </w:tcPr>
          <w:p w14:paraId="64314C0E" w14:textId="77777777" w:rsidR="00DC3F75" w:rsidRPr="000C549B" w:rsidRDefault="00DC3F75" w:rsidP="00DC3F75">
            <w:pPr>
              <w:pStyle w:val="Table-small"/>
              <w:jc w:val="center"/>
              <w:cnfStyle w:val="010000000000" w:firstRow="0" w:lastRow="1" w:firstColumn="0" w:lastColumn="0" w:oddVBand="0" w:evenVBand="0" w:oddHBand="0" w:evenHBand="0" w:firstRowFirstColumn="0" w:firstRowLastColumn="0" w:lastRowFirstColumn="0" w:lastRowLastColumn="0"/>
            </w:pPr>
          </w:p>
        </w:tc>
        <w:tc>
          <w:tcPr>
            <w:tcW w:w="699" w:type="pct"/>
            <w:tcBorders>
              <w:top w:val="single" w:sz="4" w:space="0" w:color="auto"/>
            </w:tcBorders>
          </w:tcPr>
          <w:p w14:paraId="1ECA7375" w14:textId="55037E7B" w:rsidR="00DC3F75" w:rsidRPr="000C549B" w:rsidRDefault="00DC3F75" w:rsidP="00DC3F75">
            <w:pPr>
              <w:pStyle w:val="Table-small"/>
              <w:jc w:val="center"/>
              <w:cnfStyle w:val="010000000000" w:firstRow="0" w:lastRow="1" w:firstColumn="0" w:lastColumn="0" w:oddVBand="0" w:evenVBand="0" w:oddHBand="0" w:evenHBand="0" w:firstRowFirstColumn="0" w:firstRowLastColumn="0" w:lastRowFirstColumn="0" w:lastRowLastColumn="0"/>
            </w:pPr>
          </w:p>
        </w:tc>
        <w:tc>
          <w:tcPr>
            <w:tcW w:w="767" w:type="pct"/>
            <w:tcBorders>
              <w:top w:val="single" w:sz="4" w:space="0" w:color="auto"/>
            </w:tcBorders>
          </w:tcPr>
          <w:p w14:paraId="57BC17BC" w14:textId="1F13C89A" w:rsidR="00DC3F75" w:rsidRPr="000C549B" w:rsidRDefault="00DC3F75" w:rsidP="00DC3F75">
            <w:pPr>
              <w:pStyle w:val="Table-small"/>
              <w:jc w:val="center"/>
              <w:cnfStyle w:val="010000000000" w:firstRow="0" w:lastRow="1" w:firstColumn="0" w:lastColumn="0" w:oddVBand="0" w:evenVBand="0" w:oddHBand="0" w:evenHBand="0" w:firstRowFirstColumn="0" w:firstRowLastColumn="0" w:lastRowFirstColumn="0" w:lastRowLastColumn="0"/>
            </w:pPr>
          </w:p>
        </w:tc>
        <w:tc>
          <w:tcPr>
            <w:tcW w:w="370" w:type="pct"/>
            <w:tcBorders>
              <w:top w:val="single" w:sz="4" w:space="0" w:color="auto"/>
            </w:tcBorders>
          </w:tcPr>
          <w:p w14:paraId="465123A0" w14:textId="77777777" w:rsidR="00DC3F75" w:rsidRDefault="00DC3F75" w:rsidP="00DC3F75">
            <w:pPr>
              <w:pStyle w:val="Table-small"/>
              <w:cnfStyle w:val="010000000000" w:firstRow="0" w:lastRow="1" w:firstColumn="0" w:lastColumn="0" w:oddVBand="0" w:evenVBand="0" w:oddHBand="0" w:evenHBand="0" w:firstRowFirstColumn="0" w:firstRowLastColumn="0" w:lastRowFirstColumn="0" w:lastRowLastColumn="0"/>
            </w:pPr>
          </w:p>
        </w:tc>
        <w:tc>
          <w:tcPr>
            <w:tcW w:w="994" w:type="pct"/>
            <w:tcBorders>
              <w:top w:val="single" w:sz="4" w:space="0" w:color="auto"/>
            </w:tcBorders>
          </w:tcPr>
          <w:p w14:paraId="65E76508" w14:textId="77777777" w:rsidR="00DC3F75" w:rsidRDefault="00DC3F75" w:rsidP="00DC3F75">
            <w:pPr>
              <w:pStyle w:val="Table-small"/>
              <w:cnfStyle w:val="010000000000" w:firstRow="0" w:lastRow="1" w:firstColumn="0" w:lastColumn="0" w:oddVBand="0" w:evenVBand="0" w:oddHBand="0" w:evenHBand="0" w:firstRowFirstColumn="0" w:firstRowLastColumn="0" w:lastRowFirstColumn="0" w:lastRowLastColumn="0"/>
            </w:pPr>
          </w:p>
        </w:tc>
      </w:tr>
    </w:tbl>
    <w:p w14:paraId="37AE7971" w14:textId="6C60FA28" w:rsidR="00B13C40" w:rsidRDefault="00B13C40" w:rsidP="00B13C40">
      <w:pPr>
        <w:pStyle w:val="Heading2"/>
      </w:pPr>
      <w:bookmarkStart w:id="84" w:name="_Toc214350520"/>
      <w:r>
        <w:t>Test equipment</w:t>
      </w:r>
      <w:bookmarkEnd w:id="84"/>
    </w:p>
    <w:p w14:paraId="2978AE73" w14:textId="1E45826E" w:rsidR="00B13C40" w:rsidRDefault="00B13C40" w:rsidP="00B13C40">
      <w:r>
        <w:t>All</w:t>
      </w:r>
      <w:r w:rsidR="00BE4EA4">
        <w:t xml:space="preserve"> </w:t>
      </w:r>
      <w:r w:rsidR="005C12BD">
        <w:t>test equipment</w:t>
      </w:r>
      <w:r>
        <w:t xml:space="preserve"> </w:t>
      </w:r>
      <w:r w:rsidR="00BE4EA4">
        <w:t>outlined</w:t>
      </w:r>
      <w:r>
        <w:t xml:space="preserve"> in the </w:t>
      </w:r>
      <w:r w:rsidR="00A548A6">
        <w:t>hardware</w:t>
      </w:r>
      <w:r w:rsidR="00D404C0">
        <w:t xml:space="preserve"> </w:t>
      </w:r>
      <w:r>
        <w:t xml:space="preserve">overview </w:t>
      </w:r>
      <w:r w:rsidR="001433CF">
        <w:t>is</w:t>
      </w:r>
      <w:r>
        <w:t xml:space="preserve"> listed in </w:t>
      </w:r>
      <w:r>
        <w:fldChar w:fldCharType="begin"/>
      </w:r>
      <w:r>
        <w:instrText xml:space="preserve"> REF _Ref121403998 \h </w:instrText>
      </w:r>
      <w:r>
        <w:fldChar w:fldCharType="separate"/>
      </w:r>
      <w:r w:rsidR="00AA08B9" w:rsidRPr="00D378DA">
        <w:t xml:space="preserve">Table </w:t>
      </w:r>
      <w:r w:rsidR="00AA08B9">
        <w:rPr>
          <w:noProof/>
        </w:rPr>
        <w:t>6</w:t>
      </w:r>
      <w:r>
        <w:fldChar w:fldCharType="end"/>
      </w:r>
      <w:r>
        <w:t xml:space="preserve">. </w:t>
      </w:r>
      <w:r w:rsidR="00A62D3B" w:rsidRPr="00A62D3B">
        <w:t>The</w:t>
      </w:r>
      <w:r w:rsidR="001433CF">
        <w:t>se</w:t>
      </w:r>
      <w:r w:rsidR="00A62D3B" w:rsidRPr="00A62D3B">
        <w:t xml:space="preserve"> table</w:t>
      </w:r>
      <w:r w:rsidR="001433CF">
        <w:t>s</w:t>
      </w:r>
      <w:r w:rsidR="00A62D3B" w:rsidRPr="00A62D3B">
        <w:t xml:space="preserve"> provide recommendations for the </w:t>
      </w:r>
      <w:r w:rsidR="00537936">
        <w:t>required</w:t>
      </w:r>
      <w:r w:rsidR="00A650BE">
        <w:t xml:space="preserve"> </w:t>
      </w:r>
      <w:r w:rsidR="00A62D3B" w:rsidRPr="00A62D3B">
        <w:t xml:space="preserve">instruments </w:t>
      </w:r>
      <w:r w:rsidR="00FC030B">
        <w:t xml:space="preserve">during the </w:t>
      </w:r>
      <w:r w:rsidR="00E00522">
        <w:t xml:space="preserve">different </w:t>
      </w:r>
      <w:r w:rsidR="00E07034">
        <w:t>test</w:t>
      </w:r>
      <w:r w:rsidR="00D46719" w:rsidRPr="00D46719">
        <w:t>, indicate their availability based on the test schedule, and specify whether the equipment remains calibrated throughout the various test phases.</w:t>
      </w:r>
      <w:r w:rsidR="00D46719">
        <w:t xml:space="preserve"> </w:t>
      </w:r>
    </w:p>
    <w:p w14:paraId="15C937EA" w14:textId="05262433" w:rsidR="00B13C40" w:rsidRPr="00D378DA" w:rsidRDefault="00B13C40" w:rsidP="00B13C40">
      <w:pPr>
        <w:pStyle w:val="Caption"/>
        <w:keepNext/>
        <w:rPr>
          <w:lang w:val="en-GB"/>
        </w:rPr>
      </w:pPr>
      <w:bookmarkStart w:id="85" w:name="_Ref121403998"/>
      <w:bookmarkStart w:id="86" w:name="_Toc131774972"/>
      <w:bookmarkStart w:id="87" w:name="_Toc214350579"/>
      <w:r w:rsidRPr="00D378DA">
        <w:rPr>
          <w:lang w:val="en-GB"/>
        </w:rPr>
        <w:t xml:space="preserve">Table </w:t>
      </w:r>
      <w:r w:rsidRPr="00D378DA">
        <w:rPr>
          <w:lang w:val="en-GB"/>
        </w:rPr>
        <w:fldChar w:fldCharType="begin"/>
      </w:r>
      <w:r w:rsidRPr="00D378DA">
        <w:rPr>
          <w:lang w:val="en-GB"/>
        </w:rPr>
        <w:instrText xml:space="preserve"> SEQ Table \* ARABIC </w:instrText>
      </w:r>
      <w:r w:rsidRPr="00D378DA">
        <w:rPr>
          <w:lang w:val="en-GB"/>
        </w:rPr>
        <w:fldChar w:fldCharType="separate"/>
      </w:r>
      <w:r w:rsidR="00AA08B9">
        <w:rPr>
          <w:noProof/>
          <w:lang w:val="en-GB"/>
        </w:rPr>
        <w:t>6</w:t>
      </w:r>
      <w:r w:rsidRPr="00D378DA">
        <w:rPr>
          <w:lang w:val="en-GB"/>
        </w:rPr>
        <w:fldChar w:fldCharType="end"/>
      </w:r>
      <w:bookmarkEnd w:id="85"/>
      <w:r w:rsidRPr="00D378DA">
        <w:rPr>
          <w:lang w:val="en-GB"/>
        </w:rPr>
        <w:t>: Measurement Equipment overview</w:t>
      </w:r>
      <w:bookmarkEnd w:id="86"/>
      <w:bookmarkEnd w:id="87"/>
    </w:p>
    <w:tbl>
      <w:tblPr>
        <w:tblStyle w:val="GridTable4-Accent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3"/>
        <w:gridCol w:w="2188"/>
        <w:gridCol w:w="2956"/>
        <w:gridCol w:w="1096"/>
        <w:gridCol w:w="1196"/>
      </w:tblGrid>
      <w:tr w:rsidR="00492D69" w:rsidRPr="00D378DA" w14:paraId="7E9441E1" w14:textId="77777777" w:rsidTr="002078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9"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372C015" w14:textId="77777777" w:rsidR="00492D69" w:rsidRPr="00D378DA" w:rsidRDefault="00492D69">
            <w:pPr>
              <w:pStyle w:val="Table-small"/>
            </w:pPr>
            <w:r w:rsidRPr="00D378DA">
              <w:t>Instrument name</w:t>
            </w:r>
          </w:p>
        </w:tc>
        <w:tc>
          <w:tcPr>
            <w:tcW w:w="1136"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43FC8AF" w14:textId="77777777" w:rsidR="00492D69" w:rsidRPr="00D378DA" w:rsidRDefault="00492D69">
            <w:pPr>
              <w:pStyle w:val="Table-small"/>
              <w:cnfStyle w:val="100000000000" w:firstRow="1" w:lastRow="0" w:firstColumn="0" w:lastColumn="0" w:oddVBand="0" w:evenVBand="0" w:oddHBand="0" w:evenHBand="0" w:firstRowFirstColumn="0" w:firstRowLastColumn="0" w:lastRowFirstColumn="0" w:lastRowLastColumn="0"/>
            </w:pPr>
            <w:r w:rsidRPr="00D378DA">
              <w:t>Instrument type</w:t>
            </w:r>
          </w:p>
        </w:tc>
        <w:tc>
          <w:tcPr>
            <w:tcW w:w="1535"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E02C05B" w14:textId="1980418E" w:rsidR="00492D69" w:rsidRDefault="00492D69">
            <w:pPr>
              <w:pStyle w:val="Table-small"/>
              <w:cnfStyle w:val="100000000000" w:firstRow="1" w:lastRow="0" w:firstColumn="0" w:lastColumn="0" w:oddVBand="0" w:evenVBand="0" w:oddHBand="0" w:evenHBand="0" w:firstRowFirstColumn="0" w:firstRowLastColumn="0" w:lastRowFirstColumn="0" w:lastRowLastColumn="0"/>
            </w:pPr>
            <w:r>
              <w:t>Short descriptio</w:t>
            </w:r>
            <w:r>
              <w:rPr>
                <w:b w:val="0"/>
                <w:bCs w:val="0"/>
              </w:rPr>
              <w:t>n</w:t>
            </w:r>
          </w:p>
        </w:tc>
        <w:tc>
          <w:tcPr>
            <w:tcW w:w="569"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5019A4B" w14:textId="57F4821B" w:rsidR="00492D69" w:rsidRDefault="00492D69">
            <w:pPr>
              <w:pStyle w:val="Table-small"/>
              <w:cnfStyle w:val="100000000000" w:firstRow="1" w:lastRow="0" w:firstColumn="0" w:lastColumn="0" w:oddVBand="0" w:evenVBand="0" w:oddHBand="0" w:evenHBand="0" w:firstRowFirstColumn="0" w:firstRowLastColumn="0" w:lastRowFirstColumn="0" w:lastRowLastColumn="0"/>
            </w:pPr>
            <w:r>
              <w:t>Available</w:t>
            </w:r>
          </w:p>
        </w:tc>
        <w:tc>
          <w:tcPr>
            <w:tcW w:w="621"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A9A5AA5" w14:textId="25AE2657" w:rsidR="00492D69" w:rsidRPr="00D378DA" w:rsidRDefault="00492D69">
            <w:pPr>
              <w:pStyle w:val="Table-small"/>
              <w:cnfStyle w:val="100000000000" w:firstRow="1" w:lastRow="0" w:firstColumn="0" w:lastColumn="0" w:oddVBand="0" w:evenVBand="0" w:oddHBand="0" w:evenHBand="0" w:firstRowFirstColumn="0" w:firstRowLastColumn="0" w:lastRowFirstColumn="0" w:lastRowLastColumn="0"/>
            </w:pPr>
            <w:r>
              <w:t>Calibrated</w:t>
            </w:r>
          </w:p>
        </w:tc>
      </w:tr>
      <w:tr w:rsidR="00492D69" w:rsidRPr="00D378DA" w14:paraId="77A2786E" w14:textId="77777777" w:rsidTr="002078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9" w:type="pct"/>
          </w:tcPr>
          <w:p w14:paraId="18B0620E" w14:textId="77777777" w:rsidR="00492D69" w:rsidRPr="00745A5B" w:rsidRDefault="00492D69">
            <w:pPr>
              <w:pStyle w:val="Table-small"/>
              <w:rPr>
                <w:b w:val="0"/>
                <w:bCs w:val="0"/>
              </w:rPr>
            </w:pPr>
            <w:r w:rsidRPr="00745A5B">
              <w:rPr>
                <w:b w:val="0"/>
                <w:bCs w:val="0"/>
              </w:rPr>
              <w:t>PC</w:t>
            </w:r>
          </w:p>
        </w:tc>
        <w:tc>
          <w:tcPr>
            <w:tcW w:w="1136" w:type="pct"/>
          </w:tcPr>
          <w:p w14:paraId="41AE7CBE" w14:textId="77777777" w:rsidR="00492D69" w:rsidRPr="00745A5B" w:rsidRDefault="00492D69">
            <w:pPr>
              <w:pStyle w:val="Table-small"/>
              <w:cnfStyle w:val="000000100000" w:firstRow="0" w:lastRow="0" w:firstColumn="0" w:lastColumn="0" w:oddVBand="0" w:evenVBand="0" w:oddHBand="1" w:evenHBand="0" w:firstRowFirstColumn="0" w:firstRowLastColumn="0" w:lastRowFirstColumn="0" w:lastRowLastColumn="0"/>
            </w:pPr>
            <w:r w:rsidRPr="00745A5B">
              <w:t>Rack PC</w:t>
            </w:r>
          </w:p>
        </w:tc>
        <w:tc>
          <w:tcPr>
            <w:tcW w:w="1535" w:type="pct"/>
          </w:tcPr>
          <w:p w14:paraId="5DF44DB4" w14:textId="06A4012B" w:rsidR="00492D69" w:rsidRPr="00745A5B" w:rsidRDefault="00A9379B">
            <w:pPr>
              <w:pStyle w:val="Table-small"/>
              <w:cnfStyle w:val="000000100000" w:firstRow="0" w:lastRow="0" w:firstColumn="0" w:lastColumn="0" w:oddVBand="0" w:evenVBand="0" w:oddHBand="1" w:evenHBand="0" w:firstRowFirstColumn="0" w:firstRowLastColumn="0" w:lastRowFirstColumn="0" w:lastRowLastColumn="0"/>
            </w:pPr>
            <w:r>
              <w:t xml:space="preserve">Test </w:t>
            </w:r>
            <w:r w:rsidR="00E32836">
              <w:t>computer</w:t>
            </w:r>
          </w:p>
        </w:tc>
        <w:tc>
          <w:tcPr>
            <w:tcW w:w="569" w:type="pct"/>
          </w:tcPr>
          <w:p w14:paraId="1C3715C0" w14:textId="49714CB2" w:rsidR="00492D69" w:rsidRPr="007421F2" w:rsidRDefault="00A9514E">
            <w:pPr>
              <w:pStyle w:val="Table-small"/>
              <w:cnfStyle w:val="000000100000" w:firstRow="0" w:lastRow="0" w:firstColumn="0" w:lastColumn="0" w:oddVBand="0" w:evenVBand="0" w:oddHBand="1" w:evenHBand="0" w:firstRowFirstColumn="0" w:firstRowLastColumn="0" w:lastRowFirstColumn="0" w:lastRowLastColumn="0"/>
            </w:pPr>
            <w:r>
              <w:t>Y</w:t>
            </w:r>
            <w:r w:rsidR="00C65443">
              <w:t>es</w:t>
            </w:r>
          </w:p>
        </w:tc>
        <w:tc>
          <w:tcPr>
            <w:tcW w:w="621" w:type="pct"/>
          </w:tcPr>
          <w:p w14:paraId="0055D394" w14:textId="7DEA801F" w:rsidR="00492D69" w:rsidRPr="00745A5B" w:rsidRDefault="001B4F90">
            <w:pPr>
              <w:pStyle w:val="Table-small"/>
              <w:cnfStyle w:val="000000100000" w:firstRow="0" w:lastRow="0" w:firstColumn="0" w:lastColumn="0" w:oddVBand="0" w:evenVBand="0" w:oddHBand="1" w:evenHBand="0" w:firstRowFirstColumn="0" w:firstRowLastColumn="0" w:lastRowFirstColumn="0" w:lastRowLastColumn="0"/>
            </w:pPr>
            <w:r>
              <w:t>NA</w:t>
            </w:r>
          </w:p>
        </w:tc>
      </w:tr>
      <w:tr w:rsidR="00E37EF6" w:rsidRPr="00D378DA" w14:paraId="7152B696" w14:textId="77777777" w:rsidTr="002078E1">
        <w:tc>
          <w:tcPr>
            <w:cnfStyle w:val="001000000000" w:firstRow="0" w:lastRow="0" w:firstColumn="1" w:lastColumn="0" w:oddVBand="0" w:evenVBand="0" w:oddHBand="0" w:evenHBand="0" w:firstRowFirstColumn="0" w:firstRowLastColumn="0" w:lastRowFirstColumn="0" w:lastRowLastColumn="0"/>
            <w:tcW w:w="1139" w:type="pct"/>
          </w:tcPr>
          <w:p w14:paraId="3E7F794E" w14:textId="30CA37D1" w:rsidR="00E37EF6" w:rsidRPr="00E37EF6" w:rsidRDefault="00E37EF6">
            <w:pPr>
              <w:pStyle w:val="Table-small"/>
              <w:rPr>
                <w:b w:val="0"/>
                <w:bCs w:val="0"/>
              </w:rPr>
            </w:pPr>
            <w:r w:rsidRPr="00E37EF6">
              <w:rPr>
                <w:b w:val="0"/>
                <w:bCs w:val="0"/>
              </w:rPr>
              <w:t>Measurement board</w:t>
            </w:r>
          </w:p>
        </w:tc>
        <w:tc>
          <w:tcPr>
            <w:tcW w:w="1136" w:type="pct"/>
          </w:tcPr>
          <w:p w14:paraId="3B5D70CA" w14:textId="00AB9999" w:rsidR="00E37EF6" w:rsidRPr="00745A5B" w:rsidRDefault="006F1CD4">
            <w:pPr>
              <w:pStyle w:val="Table-small"/>
              <w:cnfStyle w:val="000000000000" w:firstRow="0" w:lastRow="0" w:firstColumn="0" w:lastColumn="0" w:oddVBand="0" w:evenVBand="0" w:oddHBand="0" w:evenHBand="0" w:firstRowFirstColumn="0" w:firstRowLastColumn="0" w:lastRowFirstColumn="0" w:lastRowLastColumn="0"/>
            </w:pPr>
            <w:r>
              <w:t>MAG CXP Measurement board</w:t>
            </w:r>
          </w:p>
        </w:tc>
        <w:tc>
          <w:tcPr>
            <w:tcW w:w="1535" w:type="pct"/>
          </w:tcPr>
          <w:p w14:paraId="0ABCCBDB" w14:textId="07AAE967" w:rsidR="00E37EF6" w:rsidRDefault="006F1CD4">
            <w:pPr>
              <w:pStyle w:val="Table-small"/>
              <w:cnfStyle w:val="000000000000" w:firstRow="0" w:lastRow="0" w:firstColumn="0" w:lastColumn="0" w:oddVBand="0" w:evenVBand="0" w:oddHBand="0" w:evenHBand="0" w:firstRowFirstColumn="0" w:firstRowLastColumn="0" w:lastRowFirstColumn="0" w:lastRowLastColumn="0"/>
            </w:pPr>
            <w:r>
              <w:t>Dedicated measurement board for MAG CXP</w:t>
            </w:r>
          </w:p>
        </w:tc>
        <w:tc>
          <w:tcPr>
            <w:tcW w:w="569" w:type="pct"/>
          </w:tcPr>
          <w:p w14:paraId="07E53534" w14:textId="0A4E4268" w:rsidR="00E37EF6" w:rsidRDefault="00C65443">
            <w:pPr>
              <w:pStyle w:val="Table-small"/>
              <w:cnfStyle w:val="000000000000" w:firstRow="0" w:lastRow="0" w:firstColumn="0" w:lastColumn="0" w:oddVBand="0" w:evenVBand="0" w:oddHBand="0" w:evenHBand="0" w:firstRowFirstColumn="0" w:firstRowLastColumn="0" w:lastRowFirstColumn="0" w:lastRowLastColumn="0"/>
            </w:pPr>
            <w:r>
              <w:t>Yes</w:t>
            </w:r>
          </w:p>
        </w:tc>
        <w:tc>
          <w:tcPr>
            <w:tcW w:w="621" w:type="pct"/>
          </w:tcPr>
          <w:p w14:paraId="7F36B88B" w14:textId="2842192D" w:rsidR="00E37EF6" w:rsidRPr="00745A5B" w:rsidRDefault="001B4F90">
            <w:pPr>
              <w:pStyle w:val="Table-small"/>
              <w:cnfStyle w:val="000000000000" w:firstRow="0" w:lastRow="0" w:firstColumn="0" w:lastColumn="0" w:oddVBand="0" w:evenVBand="0" w:oddHBand="0" w:evenHBand="0" w:firstRowFirstColumn="0" w:firstRowLastColumn="0" w:lastRowFirstColumn="0" w:lastRowLastColumn="0"/>
            </w:pPr>
            <w:r>
              <w:t>NA</w:t>
            </w:r>
          </w:p>
        </w:tc>
      </w:tr>
      <w:tr w:rsidR="00C65443" w:rsidRPr="00D378DA" w14:paraId="525E4824" w14:textId="77777777" w:rsidTr="002078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9" w:type="pct"/>
          </w:tcPr>
          <w:p w14:paraId="5438C0D7" w14:textId="50ED6AF9" w:rsidR="00C65443" w:rsidRPr="00E37EF6" w:rsidRDefault="008E407F">
            <w:pPr>
              <w:pStyle w:val="Table-small"/>
              <w:rPr>
                <w:b w:val="0"/>
                <w:bCs w:val="0"/>
              </w:rPr>
            </w:pPr>
            <w:r>
              <w:rPr>
                <w:b w:val="0"/>
                <w:bCs w:val="0"/>
              </w:rPr>
              <w:t>Daughter board</w:t>
            </w:r>
          </w:p>
        </w:tc>
        <w:tc>
          <w:tcPr>
            <w:tcW w:w="1136" w:type="pct"/>
          </w:tcPr>
          <w:p w14:paraId="204ACBA7" w14:textId="545844F3" w:rsidR="00C65443" w:rsidRDefault="00C65443">
            <w:pPr>
              <w:pStyle w:val="Table-small"/>
              <w:cnfStyle w:val="000000100000" w:firstRow="0" w:lastRow="0" w:firstColumn="0" w:lastColumn="0" w:oddVBand="0" w:evenVBand="0" w:oddHBand="1" w:evenHBand="0" w:firstRowFirstColumn="0" w:firstRowLastColumn="0" w:lastRowFirstColumn="0" w:lastRowLastColumn="0"/>
            </w:pPr>
            <w:r>
              <w:t>MAG CXP Socket board.</w:t>
            </w:r>
          </w:p>
        </w:tc>
        <w:tc>
          <w:tcPr>
            <w:tcW w:w="1535" w:type="pct"/>
          </w:tcPr>
          <w:p w14:paraId="70738D72" w14:textId="685943EF" w:rsidR="00C65443" w:rsidRDefault="00C65443">
            <w:pPr>
              <w:pStyle w:val="Table-small"/>
              <w:cnfStyle w:val="000000100000" w:firstRow="0" w:lastRow="0" w:firstColumn="0" w:lastColumn="0" w:oddVBand="0" w:evenVBand="0" w:oddHBand="1" w:evenHBand="0" w:firstRowFirstColumn="0" w:firstRowLastColumn="0" w:lastRowFirstColumn="0" w:lastRowLastColumn="0"/>
            </w:pPr>
            <w:r>
              <w:t>Dedicated socketboard for MAG CXP</w:t>
            </w:r>
          </w:p>
        </w:tc>
        <w:tc>
          <w:tcPr>
            <w:tcW w:w="569" w:type="pct"/>
          </w:tcPr>
          <w:p w14:paraId="1C064F12" w14:textId="61C1F5B1" w:rsidR="00C65443" w:rsidRDefault="00C65443">
            <w:pPr>
              <w:pStyle w:val="Table-small"/>
              <w:cnfStyle w:val="000000100000" w:firstRow="0" w:lastRow="0" w:firstColumn="0" w:lastColumn="0" w:oddVBand="0" w:evenVBand="0" w:oddHBand="1" w:evenHBand="0" w:firstRowFirstColumn="0" w:firstRowLastColumn="0" w:lastRowFirstColumn="0" w:lastRowLastColumn="0"/>
            </w:pPr>
            <w:r>
              <w:t>Yes</w:t>
            </w:r>
          </w:p>
        </w:tc>
        <w:tc>
          <w:tcPr>
            <w:tcW w:w="621" w:type="pct"/>
          </w:tcPr>
          <w:p w14:paraId="3914145F" w14:textId="0ACCAD31" w:rsidR="00C65443" w:rsidRDefault="00032E16">
            <w:pPr>
              <w:pStyle w:val="Table-small"/>
              <w:cnfStyle w:val="000000100000" w:firstRow="0" w:lastRow="0" w:firstColumn="0" w:lastColumn="0" w:oddVBand="0" w:evenVBand="0" w:oddHBand="1" w:evenHBand="0" w:firstRowFirstColumn="0" w:firstRowLastColumn="0" w:lastRowFirstColumn="0" w:lastRowLastColumn="0"/>
            </w:pPr>
            <w:r>
              <w:t>NA</w:t>
            </w:r>
          </w:p>
        </w:tc>
      </w:tr>
      <w:tr w:rsidR="005816E8" w:rsidRPr="00D378DA" w14:paraId="4E9EBBBA" w14:textId="77777777" w:rsidTr="002078E1">
        <w:tc>
          <w:tcPr>
            <w:cnfStyle w:val="001000000000" w:firstRow="0" w:lastRow="0" w:firstColumn="1" w:lastColumn="0" w:oddVBand="0" w:evenVBand="0" w:oddHBand="0" w:evenHBand="0" w:firstRowFirstColumn="0" w:firstRowLastColumn="0" w:lastRowFirstColumn="0" w:lastRowLastColumn="0"/>
            <w:tcW w:w="1139" w:type="pct"/>
          </w:tcPr>
          <w:p w14:paraId="476D9DEF" w14:textId="1DB4FE15" w:rsidR="005816E8" w:rsidRDefault="005816E8">
            <w:pPr>
              <w:pStyle w:val="Table-small"/>
              <w:rPr>
                <w:b w:val="0"/>
                <w:bCs w:val="0"/>
              </w:rPr>
            </w:pPr>
            <w:r>
              <w:rPr>
                <w:b w:val="0"/>
                <w:bCs w:val="0"/>
              </w:rPr>
              <w:t>Module</w:t>
            </w:r>
          </w:p>
        </w:tc>
        <w:tc>
          <w:tcPr>
            <w:tcW w:w="1136" w:type="pct"/>
          </w:tcPr>
          <w:p w14:paraId="5350B0AA" w14:textId="312B9A45" w:rsidR="005816E8" w:rsidRDefault="005816E8">
            <w:pPr>
              <w:pStyle w:val="Table-small"/>
              <w:cnfStyle w:val="000000000000" w:firstRow="0" w:lastRow="0" w:firstColumn="0" w:lastColumn="0" w:oddVBand="0" w:evenVBand="0" w:oddHBand="0" w:evenHBand="0" w:firstRowFirstColumn="0" w:firstRowLastColumn="0" w:lastRowFirstColumn="0" w:lastRowLastColumn="0"/>
            </w:pPr>
            <w:r>
              <w:t xml:space="preserve">MAG CXP </w:t>
            </w:r>
            <w:r w:rsidR="004523CF">
              <w:t>Vision Module</w:t>
            </w:r>
          </w:p>
        </w:tc>
        <w:tc>
          <w:tcPr>
            <w:tcW w:w="1535" w:type="pct"/>
          </w:tcPr>
          <w:p w14:paraId="5996579A" w14:textId="49E019EA" w:rsidR="005816E8" w:rsidRDefault="004523CF">
            <w:pPr>
              <w:pStyle w:val="Table-small"/>
              <w:cnfStyle w:val="000000000000" w:firstRow="0" w:lastRow="0" w:firstColumn="0" w:lastColumn="0" w:oddVBand="0" w:evenVBand="0" w:oddHBand="0" w:evenHBand="0" w:firstRowFirstColumn="0" w:firstRowLastColumn="0" w:lastRowFirstColumn="0" w:lastRowLastColumn="0"/>
            </w:pPr>
            <w:r>
              <w:t xml:space="preserve">Module holding </w:t>
            </w:r>
            <w:r w:rsidR="00556A37">
              <w:t>the MAG CXP chip</w:t>
            </w:r>
          </w:p>
        </w:tc>
        <w:tc>
          <w:tcPr>
            <w:tcW w:w="569" w:type="pct"/>
          </w:tcPr>
          <w:p w14:paraId="77AB93B9" w14:textId="6DFC6C7F" w:rsidR="005816E8" w:rsidRDefault="00556A37">
            <w:pPr>
              <w:pStyle w:val="Table-small"/>
              <w:cnfStyle w:val="000000000000" w:firstRow="0" w:lastRow="0" w:firstColumn="0" w:lastColumn="0" w:oddVBand="0" w:evenVBand="0" w:oddHBand="0" w:evenHBand="0" w:firstRowFirstColumn="0" w:firstRowLastColumn="0" w:lastRowFirstColumn="0" w:lastRowLastColumn="0"/>
            </w:pPr>
            <w:r>
              <w:t>Yes</w:t>
            </w:r>
          </w:p>
        </w:tc>
        <w:tc>
          <w:tcPr>
            <w:tcW w:w="621" w:type="pct"/>
          </w:tcPr>
          <w:p w14:paraId="0C4F05D0" w14:textId="691CDC1B" w:rsidR="005816E8" w:rsidRDefault="00032E16">
            <w:pPr>
              <w:pStyle w:val="Table-small"/>
              <w:cnfStyle w:val="000000000000" w:firstRow="0" w:lastRow="0" w:firstColumn="0" w:lastColumn="0" w:oddVBand="0" w:evenVBand="0" w:oddHBand="0" w:evenHBand="0" w:firstRowFirstColumn="0" w:firstRowLastColumn="0" w:lastRowFirstColumn="0" w:lastRowLastColumn="0"/>
            </w:pPr>
            <w:r>
              <w:t>NA</w:t>
            </w:r>
          </w:p>
        </w:tc>
      </w:tr>
      <w:tr w:rsidR="00577F05" w:rsidRPr="00D378DA" w14:paraId="04F1F691" w14:textId="77777777" w:rsidTr="002078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9" w:type="pct"/>
          </w:tcPr>
          <w:p w14:paraId="21F5AAE8" w14:textId="5C9DC69A" w:rsidR="00577F05" w:rsidRPr="00745A5B" w:rsidRDefault="00577F05" w:rsidP="00577F05">
            <w:pPr>
              <w:pStyle w:val="Table-small"/>
              <w:rPr>
                <w:b w:val="0"/>
                <w:bCs w:val="0"/>
              </w:rPr>
            </w:pPr>
            <w:r w:rsidRPr="00745A5B">
              <w:rPr>
                <w:b w:val="0"/>
                <w:bCs w:val="0"/>
              </w:rPr>
              <w:t xml:space="preserve">PSU (2-wire), Channels 1, 2, 3 and 4 in section </w:t>
            </w:r>
            <w:r w:rsidRPr="00745A5B">
              <w:fldChar w:fldCharType="begin"/>
            </w:r>
            <w:r w:rsidRPr="00745A5B">
              <w:rPr>
                <w:b w:val="0"/>
                <w:bCs w:val="0"/>
              </w:rPr>
              <w:instrText xml:space="preserve"> REF _Ref189555845 \r \h  \* MERGEFORMAT </w:instrText>
            </w:r>
            <w:r w:rsidRPr="00745A5B">
              <w:fldChar w:fldCharType="separate"/>
            </w:r>
            <w:r w:rsidR="00AA08B9" w:rsidRPr="00AA08B9">
              <w:rPr>
                <w:b w:val="0"/>
                <w:bCs w:val="0"/>
              </w:rPr>
              <w:t>3.1.6</w:t>
            </w:r>
            <w:r w:rsidRPr="00745A5B">
              <w:fldChar w:fldCharType="end"/>
            </w:r>
          </w:p>
        </w:tc>
        <w:tc>
          <w:tcPr>
            <w:tcW w:w="1136" w:type="pct"/>
          </w:tcPr>
          <w:p w14:paraId="68AA45D1" w14:textId="6E15A987" w:rsidR="00577F05" w:rsidRPr="00745A5B" w:rsidRDefault="00577F05" w:rsidP="00577F05">
            <w:pPr>
              <w:pStyle w:val="Table-small"/>
              <w:cnfStyle w:val="000000100000" w:firstRow="0" w:lastRow="0" w:firstColumn="0" w:lastColumn="0" w:oddVBand="0" w:evenVBand="0" w:oddHBand="1" w:evenHBand="0" w:firstRowFirstColumn="0" w:firstRowLastColumn="0" w:lastRowFirstColumn="0" w:lastRowLastColumn="0"/>
            </w:pPr>
            <w:r w:rsidRPr="00745A5B">
              <w:t>NGL202 (2x)</w:t>
            </w:r>
          </w:p>
        </w:tc>
        <w:tc>
          <w:tcPr>
            <w:tcW w:w="1535" w:type="pct"/>
          </w:tcPr>
          <w:p w14:paraId="67456453" w14:textId="2D1B5A15" w:rsidR="00577F05" w:rsidRPr="00745A5B" w:rsidRDefault="00577F05" w:rsidP="00577F05">
            <w:pPr>
              <w:pStyle w:val="Table-small"/>
              <w:cnfStyle w:val="000000100000" w:firstRow="0" w:lastRow="0" w:firstColumn="0" w:lastColumn="0" w:oddVBand="0" w:evenVBand="0" w:oddHBand="1" w:evenHBand="0" w:firstRowFirstColumn="0" w:firstRowLastColumn="0" w:lastRowFirstColumn="0" w:lastRowLastColumn="0"/>
            </w:pPr>
            <w:r w:rsidRPr="00745A5B">
              <w:t>2 channel</w:t>
            </w:r>
            <w:r>
              <w:t xml:space="preserve"> power supply</w:t>
            </w:r>
          </w:p>
        </w:tc>
        <w:tc>
          <w:tcPr>
            <w:tcW w:w="569" w:type="pct"/>
          </w:tcPr>
          <w:p w14:paraId="6C26B897" w14:textId="5584090E" w:rsidR="00577F05" w:rsidRPr="00745A5B" w:rsidRDefault="00577F05" w:rsidP="00577F05">
            <w:pPr>
              <w:pStyle w:val="Table-small"/>
              <w:cnfStyle w:val="000000100000" w:firstRow="0" w:lastRow="0" w:firstColumn="0" w:lastColumn="0" w:oddVBand="0" w:evenVBand="0" w:oddHBand="1" w:evenHBand="0" w:firstRowFirstColumn="0" w:firstRowLastColumn="0" w:lastRowFirstColumn="0" w:lastRowLastColumn="0"/>
            </w:pPr>
            <w:r w:rsidRPr="00745A5B">
              <w:t>Yes</w:t>
            </w:r>
          </w:p>
        </w:tc>
        <w:tc>
          <w:tcPr>
            <w:tcW w:w="621" w:type="pct"/>
          </w:tcPr>
          <w:p w14:paraId="24845D09" w14:textId="67C61DCF" w:rsidR="00577F05" w:rsidRPr="00745A5B" w:rsidRDefault="00577F05" w:rsidP="00577F05">
            <w:pPr>
              <w:pStyle w:val="Table-small"/>
              <w:cnfStyle w:val="000000100000" w:firstRow="0" w:lastRow="0" w:firstColumn="0" w:lastColumn="0" w:oddVBand="0" w:evenVBand="0" w:oddHBand="1" w:evenHBand="0" w:firstRowFirstColumn="0" w:firstRowLastColumn="0" w:lastRowFirstColumn="0" w:lastRowLastColumn="0"/>
            </w:pPr>
            <w:r w:rsidRPr="00745A5B">
              <w:t>Yes</w:t>
            </w:r>
          </w:p>
        </w:tc>
      </w:tr>
      <w:tr w:rsidR="00577F05" w:rsidRPr="00D378DA" w14:paraId="397DB5C0" w14:textId="77777777" w:rsidTr="002078E1">
        <w:tc>
          <w:tcPr>
            <w:cnfStyle w:val="001000000000" w:firstRow="0" w:lastRow="0" w:firstColumn="1" w:lastColumn="0" w:oddVBand="0" w:evenVBand="0" w:oddHBand="0" w:evenHBand="0" w:firstRowFirstColumn="0" w:firstRowLastColumn="0" w:lastRowFirstColumn="0" w:lastRowLastColumn="0"/>
            <w:tcW w:w="1139" w:type="pct"/>
          </w:tcPr>
          <w:p w14:paraId="3E2967DD" w14:textId="77777777" w:rsidR="00577F05" w:rsidRPr="00745A5B" w:rsidRDefault="00577F05" w:rsidP="00577F05">
            <w:pPr>
              <w:pStyle w:val="Table-small"/>
              <w:rPr>
                <w:b w:val="0"/>
                <w:bCs w:val="0"/>
              </w:rPr>
            </w:pPr>
            <w:r w:rsidRPr="00745A5B">
              <w:rPr>
                <w:b w:val="0"/>
                <w:bCs w:val="0"/>
              </w:rPr>
              <w:t>SMU</w:t>
            </w:r>
          </w:p>
        </w:tc>
        <w:tc>
          <w:tcPr>
            <w:tcW w:w="1136" w:type="pct"/>
          </w:tcPr>
          <w:p w14:paraId="5582611A" w14:textId="5E41E36D" w:rsidR="00577F05" w:rsidRPr="00745A5B" w:rsidRDefault="00577F05" w:rsidP="00577F05">
            <w:pPr>
              <w:pStyle w:val="Table-small"/>
              <w:cnfStyle w:val="000000000000" w:firstRow="0" w:lastRow="0" w:firstColumn="0" w:lastColumn="0" w:oddVBand="0" w:evenVBand="0" w:oddHBand="0" w:evenHBand="0" w:firstRowFirstColumn="0" w:firstRowLastColumn="0" w:lastRowFirstColumn="0" w:lastRowLastColumn="0"/>
            </w:pPr>
            <w:r w:rsidRPr="00745A5B">
              <w:t>KeysightB2901BL</w:t>
            </w:r>
          </w:p>
        </w:tc>
        <w:tc>
          <w:tcPr>
            <w:tcW w:w="1535" w:type="pct"/>
          </w:tcPr>
          <w:p w14:paraId="05D3F7CB" w14:textId="179E59A3" w:rsidR="00577F05" w:rsidRPr="00745A5B" w:rsidRDefault="00577F05" w:rsidP="00577F05">
            <w:pPr>
              <w:pStyle w:val="Table-small"/>
              <w:cnfStyle w:val="000000000000" w:firstRow="0" w:lastRow="0" w:firstColumn="0" w:lastColumn="0" w:oddVBand="0" w:evenVBand="0" w:oddHBand="0" w:evenHBand="0" w:firstRowFirstColumn="0" w:firstRowLastColumn="0" w:lastRowFirstColumn="0" w:lastRowLastColumn="0"/>
            </w:pPr>
            <w:r w:rsidRPr="00745A5B">
              <w:t xml:space="preserve">1 Ch Precision Source/measure unit </w:t>
            </w:r>
          </w:p>
        </w:tc>
        <w:tc>
          <w:tcPr>
            <w:tcW w:w="569" w:type="pct"/>
          </w:tcPr>
          <w:p w14:paraId="16DC751C" w14:textId="6F8FBF5C" w:rsidR="00577F05" w:rsidRPr="00745A5B" w:rsidRDefault="00577F05" w:rsidP="00577F05">
            <w:pPr>
              <w:pStyle w:val="Table-small"/>
              <w:cnfStyle w:val="000000000000" w:firstRow="0" w:lastRow="0" w:firstColumn="0" w:lastColumn="0" w:oddVBand="0" w:evenVBand="0" w:oddHBand="0" w:evenHBand="0" w:firstRowFirstColumn="0" w:firstRowLastColumn="0" w:lastRowFirstColumn="0" w:lastRowLastColumn="0"/>
            </w:pPr>
            <w:r w:rsidRPr="00A55CEE">
              <w:t>Yes</w:t>
            </w:r>
          </w:p>
        </w:tc>
        <w:tc>
          <w:tcPr>
            <w:tcW w:w="621" w:type="pct"/>
          </w:tcPr>
          <w:p w14:paraId="2FD5D5F4" w14:textId="257C148C" w:rsidR="00577F05" w:rsidRPr="00745A5B" w:rsidRDefault="00577F05" w:rsidP="00577F05">
            <w:pPr>
              <w:pStyle w:val="Table-small"/>
              <w:cnfStyle w:val="000000000000" w:firstRow="0" w:lastRow="0" w:firstColumn="0" w:lastColumn="0" w:oddVBand="0" w:evenVBand="0" w:oddHBand="0" w:evenHBand="0" w:firstRowFirstColumn="0" w:firstRowLastColumn="0" w:lastRowFirstColumn="0" w:lastRowLastColumn="0"/>
            </w:pPr>
            <w:r w:rsidRPr="00A55CEE">
              <w:t>Yes</w:t>
            </w:r>
          </w:p>
        </w:tc>
      </w:tr>
      <w:tr w:rsidR="001D2272" w:rsidRPr="00D378DA" w14:paraId="7D01DF14" w14:textId="77777777" w:rsidTr="002078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9" w:type="pct"/>
          </w:tcPr>
          <w:p w14:paraId="26B264DD" w14:textId="2EC2A6ED" w:rsidR="001D2272" w:rsidRPr="00745A5B" w:rsidRDefault="001D2272" w:rsidP="001D2272">
            <w:pPr>
              <w:pStyle w:val="Table-small"/>
              <w:rPr>
                <w:b w:val="0"/>
                <w:bCs w:val="0"/>
              </w:rPr>
            </w:pPr>
            <w:r w:rsidRPr="00745A5B">
              <w:rPr>
                <w:b w:val="0"/>
                <w:bCs w:val="0"/>
              </w:rPr>
              <w:t>DMMV</w:t>
            </w:r>
          </w:p>
        </w:tc>
        <w:tc>
          <w:tcPr>
            <w:tcW w:w="1136" w:type="pct"/>
          </w:tcPr>
          <w:p w14:paraId="24D42B28" w14:textId="0B104DD0" w:rsidR="001D2272" w:rsidRPr="00745A5B" w:rsidRDefault="001D2272" w:rsidP="001D2272">
            <w:pPr>
              <w:pStyle w:val="Table-small"/>
              <w:cnfStyle w:val="000000100000" w:firstRow="0" w:lastRow="0" w:firstColumn="0" w:lastColumn="0" w:oddVBand="0" w:evenVBand="0" w:oddHBand="1" w:evenHBand="0" w:firstRowFirstColumn="0" w:firstRowLastColumn="0" w:lastRowFirstColumn="0" w:lastRowLastColumn="0"/>
            </w:pPr>
            <w:r w:rsidRPr="00745A5B">
              <w:t>Keysight 34465A</w:t>
            </w:r>
          </w:p>
        </w:tc>
        <w:tc>
          <w:tcPr>
            <w:tcW w:w="1535" w:type="pct"/>
          </w:tcPr>
          <w:p w14:paraId="7A887232" w14:textId="77777777" w:rsidR="001D2272" w:rsidRPr="00745A5B" w:rsidRDefault="001D2272" w:rsidP="001D2272">
            <w:pPr>
              <w:pStyle w:val="Table-small"/>
              <w:cnfStyle w:val="000000100000" w:firstRow="0" w:lastRow="0" w:firstColumn="0" w:lastColumn="0" w:oddVBand="0" w:evenVBand="0" w:oddHBand="1" w:evenHBand="0" w:firstRowFirstColumn="0" w:firstRowLastColumn="0" w:lastRowFirstColumn="0" w:lastRowLastColumn="0"/>
            </w:pPr>
            <w:r w:rsidRPr="00745A5B">
              <w:t>6.5-digit basic Truevolt DMM</w:t>
            </w:r>
          </w:p>
        </w:tc>
        <w:tc>
          <w:tcPr>
            <w:tcW w:w="569" w:type="pct"/>
          </w:tcPr>
          <w:p w14:paraId="774D61A2" w14:textId="5CA44AE1" w:rsidR="001D2272" w:rsidRPr="00745A5B" w:rsidRDefault="00932BAA" w:rsidP="001D2272">
            <w:pPr>
              <w:pStyle w:val="Table-small"/>
              <w:cnfStyle w:val="000000100000" w:firstRow="0" w:lastRow="0" w:firstColumn="0" w:lastColumn="0" w:oddVBand="0" w:evenVBand="0" w:oddHBand="1" w:evenHBand="0" w:firstRowFirstColumn="0" w:firstRowLastColumn="0" w:lastRowFirstColumn="0" w:lastRowLastColumn="0"/>
            </w:pPr>
            <w:r w:rsidRPr="00745A5B">
              <w:t>Yes</w:t>
            </w:r>
          </w:p>
        </w:tc>
        <w:tc>
          <w:tcPr>
            <w:tcW w:w="621" w:type="pct"/>
          </w:tcPr>
          <w:p w14:paraId="5F91F21B" w14:textId="5C06870A" w:rsidR="001D2272" w:rsidRPr="00745A5B" w:rsidRDefault="001D2272" w:rsidP="001D2272">
            <w:pPr>
              <w:pStyle w:val="Table-small"/>
              <w:cnfStyle w:val="000000100000" w:firstRow="0" w:lastRow="0" w:firstColumn="0" w:lastColumn="0" w:oddVBand="0" w:evenVBand="0" w:oddHBand="1" w:evenHBand="0" w:firstRowFirstColumn="0" w:firstRowLastColumn="0" w:lastRowFirstColumn="0" w:lastRowLastColumn="0"/>
            </w:pPr>
            <w:r w:rsidRPr="00745A5B">
              <w:t>No (until 05/06/25)</w:t>
            </w:r>
          </w:p>
        </w:tc>
      </w:tr>
      <w:tr w:rsidR="001D2272" w:rsidRPr="00D378DA" w14:paraId="4978ADA6" w14:textId="77777777" w:rsidTr="002078E1">
        <w:tc>
          <w:tcPr>
            <w:cnfStyle w:val="001000000000" w:firstRow="0" w:lastRow="0" w:firstColumn="1" w:lastColumn="0" w:oddVBand="0" w:evenVBand="0" w:oddHBand="0" w:evenHBand="0" w:firstRowFirstColumn="0" w:firstRowLastColumn="0" w:lastRowFirstColumn="0" w:lastRowLastColumn="0"/>
            <w:tcW w:w="1139" w:type="pct"/>
          </w:tcPr>
          <w:p w14:paraId="4F2C14E3" w14:textId="4FE98DFF" w:rsidR="001D2272" w:rsidRPr="00745A5B" w:rsidRDefault="001D2272" w:rsidP="001D2272">
            <w:pPr>
              <w:pStyle w:val="Table-small"/>
              <w:rPr>
                <w:b w:val="0"/>
                <w:bCs w:val="0"/>
              </w:rPr>
            </w:pPr>
            <w:r w:rsidRPr="00745A5B">
              <w:rPr>
                <w:b w:val="0"/>
                <w:bCs w:val="0"/>
              </w:rPr>
              <w:t>DMMI</w:t>
            </w:r>
          </w:p>
        </w:tc>
        <w:tc>
          <w:tcPr>
            <w:tcW w:w="1136" w:type="pct"/>
          </w:tcPr>
          <w:p w14:paraId="692A1590" w14:textId="72352976" w:rsidR="001D2272" w:rsidRPr="00745A5B" w:rsidRDefault="001D2272" w:rsidP="001D2272">
            <w:pPr>
              <w:pStyle w:val="Table-small"/>
              <w:cnfStyle w:val="000000000000" w:firstRow="0" w:lastRow="0" w:firstColumn="0" w:lastColumn="0" w:oddVBand="0" w:evenVBand="0" w:oddHBand="0" w:evenHBand="0" w:firstRowFirstColumn="0" w:firstRowLastColumn="0" w:lastRowFirstColumn="0" w:lastRowLastColumn="0"/>
            </w:pPr>
            <w:r w:rsidRPr="00745A5B">
              <w:t>Keysight 34465A</w:t>
            </w:r>
          </w:p>
        </w:tc>
        <w:tc>
          <w:tcPr>
            <w:tcW w:w="1535" w:type="pct"/>
          </w:tcPr>
          <w:p w14:paraId="0E8A31FF" w14:textId="2267E232" w:rsidR="001D2272" w:rsidRPr="00745A5B" w:rsidRDefault="00436CA7" w:rsidP="001D2272">
            <w:pPr>
              <w:pStyle w:val="Table-small"/>
              <w:cnfStyle w:val="000000000000" w:firstRow="0" w:lastRow="0" w:firstColumn="0" w:lastColumn="0" w:oddVBand="0" w:evenVBand="0" w:oddHBand="0" w:evenHBand="0" w:firstRowFirstColumn="0" w:firstRowLastColumn="0" w:lastRowFirstColumn="0" w:lastRowLastColumn="0"/>
            </w:pPr>
            <w:r w:rsidRPr="00745A5B">
              <w:t>6.5-digit basic Truevolt DMM</w:t>
            </w:r>
          </w:p>
        </w:tc>
        <w:tc>
          <w:tcPr>
            <w:tcW w:w="569" w:type="pct"/>
          </w:tcPr>
          <w:p w14:paraId="66ACC0B4" w14:textId="3F1BC197" w:rsidR="001D2272" w:rsidRPr="00745A5B" w:rsidRDefault="00932BAA" w:rsidP="001D2272">
            <w:pPr>
              <w:pStyle w:val="Table-small"/>
              <w:cnfStyle w:val="000000000000" w:firstRow="0" w:lastRow="0" w:firstColumn="0" w:lastColumn="0" w:oddVBand="0" w:evenVBand="0" w:oddHBand="0" w:evenHBand="0" w:firstRowFirstColumn="0" w:firstRowLastColumn="0" w:lastRowFirstColumn="0" w:lastRowLastColumn="0"/>
            </w:pPr>
            <w:r w:rsidRPr="00745A5B">
              <w:t>Yes</w:t>
            </w:r>
          </w:p>
        </w:tc>
        <w:tc>
          <w:tcPr>
            <w:tcW w:w="621" w:type="pct"/>
          </w:tcPr>
          <w:p w14:paraId="0C6994A8" w14:textId="1C2795C4" w:rsidR="001D2272" w:rsidRPr="00745A5B" w:rsidRDefault="001D2272" w:rsidP="001D2272">
            <w:pPr>
              <w:pStyle w:val="Table-small"/>
              <w:cnfStyle w:val="000000000000" w:firstRow="0" w:lastRow="0" w:firstColumn="0" w:lastColumn="0" w:oddVBand="0" w:evenVBand="0" w:oddHBand="0" w:evenHBand="0" w:firstRowFirstColumn="0" w:firstRowLastColumn="0" w:lastRowFirstColumn="0" w:lastRowLastColumn="0"/>
            </w:pPr>
            <w:r w:rsidRPr="00745A5B">
              <w:t>No (until 05/06/25)</w:t>
            </w:r>
          </w:p>
        </w:tc>
      </w:tr>
      <w:tr w:rsidR="001D2272" w:rsidRPr="00D378DA" w14:paraId="77A4F068" w14:textId="77777777" w:rsidTr="002078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9" w:type="pct"/>
          </w:tcPr>
          <w:p w14:paraId="4BD80A56" w14:textId="77777777" w:rsidR="001D2272" w:rsidRPr="00745A5B" w:rsidRDefault="001D2272" w:rsidP="001D2272">
            <w:pPr>
              <w:pStyle w:val="Table-small"/>
              <w:rPr>
                <w:b w:val="0"/>
                <w:bCs w:val="0"/>
              </w:rPr>
            </w:pPr>
            <w:r w:rsidRPr="00745A5B">
              <w:rPr>
                <w:b w:val="0"/>
                <w:bCs w:val="0"/>
              </w:rPr>
              <w:t>SCOPE</w:t>
            </w:r>
          </w:p>
        </w:tc>
        <w:tc>
          <w:tcPr>
            <w:tcW w:w="1136" w:type="pct"/>
          </w:tcPr>
          <w:p w14:paraId="683405B0" w14:textId="1D3DEABA" w:rsidR="001D2272" w:rsidRPr="00745A5B" w:rsidRDefault="001D2272" w:rsidP="001D2272">
            <w:pPr>
              <w:spacing w:before="0" w:after="0"/>
              <w:jc w:val="left"/>
              <w:cnfStyle w:val="000000100000" w:firstRow="0" w:lastRow="0" w:firstColumn="0" w:lastColumn="0" w:oddVBand="0" w:evenVBand="0" w:oddHBand="1" w:evenHBand="0" w:firstRowFirstColumn="0" w:firstRowLastColumn="0" w:lastRowFirstColumn="0" w:lastRowLastColumn="0"/>
              <w:rPr>
                <w:sz w:val="20"/>
              </w:rPr>
            </w:pPr>
            <w:r w:rsidRPr="00745A5B">
              <w:rPr>
                <w:sz w:val="20"/>
              </w:rPr>
              <w:t>Keysight DSOX1204G</w:t>
            </w:r>
          </w:p>
          <w:p w14:paraId="3A1159B0" w14:textId="2BBC5AD4" w:rsidR="001D2272" w:rsidRPr="00745A5B" w:rsidRDefault="001D2272" w:rsidP="001D2272">
            <w:pPr>
              <w:pStyle w:val="Table-small"/>
              <w:cnfStyle w:val="000000100000" w:firstRow="0" w:lastRow="0" w:firstColumn="0" w:lastColumn="0" w:oddVBand="0" w:evenVBand="0" w:oddHBand="1" w:evenHBand="0" w:firstRowFirstColumn="0" w:firstRowLastColumn="0" w:lastRowFirstColumn="0" w:lastRowLastColumn="0"/>
            </w:pPr>
          </w:p>
        </w:tc>
        <w:tc>
          <w:tcPr>
            <w:tcW w:w="1535" w:type="pct"/>
          </w:tcPr>
          <w:p w14:paraId="46AA839D" w14:textId="738DE6B4" w:rsidR="001D2272" w:rsidRPr="00745A5B" w:rsidRDefault="001D2272" w:rsidP="001D2272">
            <w:pPr>
              <w:pStyle w:val="Table-small"/>
              <w:cnfStyle w:val="000000100000" w:firstRow="0" w:lastRow="0" w:firstColumn="0" w:lastColumn="0" w:oddVBand="0" w:evenVBand="0" w:oddHBand="1" w:evenHBand="0" w:firstRowFirstColumn="0" w:firstRowLastColumn="0" w:lastRowFirstColumn="0" w:lastRowLastColumn="0"/>
            </w:pPr>
            <w:r w:rsidRPr="00745A5B">
              <w:t>4 Analog Channels</w:t>
            </w:r>
            <w:r w:rsidR="003F46FF" w:rsidRPr="00745A5B">
              <w:t xml:space="preserve"> </w:t>
            </w:r>
            <w:r w:rsidR="004A26AC" w:rsidRPr="00745A5B">
              <w:t>Oscilloscope</w:t>
            </w:r>
          </w:p>
        </w:tc>
        <w:tc>
          <w:tcPr>
            <w:tcW w:w="569" w:type="pct"/>
          </w:tcPr>
          <w:p w14:paraId="051E2A46" w14:textId="534270E9" w:rsidR="001D2272" w:rsidRPr="00745A5B" w:rsidRDefault="00932BAA" w:rsidP="001D2272">
            <w:pPr>
              <w:pStyle w:val="Table-small"/>
              <w:cnfStyle w:val="000000100000" w:firstRow="0" w:lastRow="0" w:firstColumn="0" w:lastColumn="0" w:oddVBand="0" w:evenVBand="0" w:oddHBand="1" w:evenHBand="0" w:firstRowFirstColumn="0" w:firstRowLastColumn="0" w:lastRowFirstColumn="0" w:lastRowLastColumn="0"/>
            </w:pPr>
            <w:r w:rsidRPr="00745A5B">
              <w:t>Yes</w:t>
            </w:r>
          </w:p>
        </w:tc>
        <w:tc>
          <w:tcPr>
            <w:tcW w:w="621" w:type="pct"/>
          </w:tcPr>
          <w:p w14:paraId="1687ED3D" w14:textId="3B68E32E" w:rsidR="001D2272" w:rsidRPr="00745A5B" w:rsidRDefault="00577F05" w:rsidP="001D2272">
            <w:pPr>
              <w:pStyle w:val="Table-small"/>
              <w:cnfStyle w:val="000000100000" w:firstRow="0" w:lastRow="0" w:firstColumn="0" w:lastColumn="0" w:oddVBand="0" w:evenVBand="0" w:oddHBand="1" w:evenHBand="0" w:firstRowFirstColumn="0" w:firstRowLastColumn="0" w:lastRowFirstColumn="0" w:lastRowLastColumn="0"/>
            </w:pPr>
            <w:r w:rsidRPr="00745A5B">
              <w:t>Yes</w:t>
            </w:r>
          </w:p>
        </w:tc>
      </w:tr>
      <w:tr w:rsidR="001005C2" w:rsidRPr="00D378DA" w14:paraId="339035C4" w14:textId="77777777" w:rsidTr="002078E1">
        <w:tc>
          <w:tcPr>
            <w:cnfStyle w:val="001000000000" w:firstRow="0" w:lastRow="0" w:firstColumn="1" w:lastColumn="0" w:oddVBand="0" w:evenVBand="0" w:oddHBand="0" w:evenHBand="0" w:firstRowFirstColumn="0" w:firstRowLastColumn="0" w:lastRowFirstColumn="0" w:lastRowLastColumn="0"/>
            <w:tcW w:w="1139" w:type="pct"/>
          </w:tcPr>
          <w:p w14:paraId="24E9120F" w14:textId="581D72F9" w:rsidR="001005C2" w:rsidRPr="001005C2" w:rsidRDefault="001005C2" w:rsidP="001D2272">
            <w:pPr>
              <w:pStyle w:val="Table-small"/>
              <w:rPr>
                <w:b w:val="0"/>
                <w:bCs w:val="0"/>
              </w:rPr>
            </w:pPr>
            <w:r w:rsidRPr="001005C2">
              <w:rPr>
                <w:b w:val="0"/>
                <w:bCs w:val="0"/>
              </w:rPr>
              <w:t>HS SCOPE</w:t>
            </w:r>
          </w:p>
        </w:tc>
        <w:tc>
          <w:tcPr>
            <w:tcW w:w="1136" w:type="pct"/>
          </w:tcPr>
          <w:p w14:paraId="1C6683BF" w14:textId="0D719650" w:rsidR="001005C2" w:rsidRPr="00745A5B" w:rsidRDefault="00351921" w:rsidP="001D2272">
            <w:pPr>
              <w:pStyle w:val="Table-small"/>
              <w:cnfStyle w:val="000000000000" w:firstRow="0" w:lastRow="0" w:firstColumn="0" w:lastColumn="0" w:oddVBand="0" w:evenVBand="0" w:oddHBand="0" w:evenHBand="0" w:firstRowFirstColumn="0" w:firstRowLastColumn="0" w:lastRowFirstColumn="0" w:lastRowLastColumn="0"/>
            </w:pPr>
            <w:r w:rsidRPr="00351921">
              <w:t>Keysight</w:t>
            </w:r>
            <w:r>
              <w:t xml:space="preserve"> </w:t>
            </w:r>
            <w:r w:rsidRPr="00351921">
              <w:t>DSOX3102G</w:t>
            </w:r>
          </w:p>
        </w:tc>
        <w:tc>
          <w:tcPr>
            <w:tcW w:w="1535" w:type="pct"/>
          </w:tcPr>
          <w:p w14:paraId="23D8F601" w14:textId="59A0210D" w:rsidR="001005C2" w:rsidRPr="00745A5B" w:rsidRDefault="00351921" w:rsidP="001D2272">
            <w:pPr>
              <w:pStyle w:val="Table-small"/>
              <w:cnfStyle w:val="000000000000" w:firstRow="0" w:lastRow="0" w:firstColumn="0" w:lastColumn="0" w:oddVBand="0" w:evenVBand="0" w:oddHBand="0" w:evenHBand="0" w:firstRowFirstColumn="0" w:firstRowLastColumn="0" w:lastRowFirstColumn="0" w:lastRowLastColumn="0"/>
            </w:pPr>
            <w:r>
              <w:t>2</w:t>
            </w:r>
            <w:r w:rsidRPr="00745A5B">
              <w:t xml:space="preserve"> Analog Channels Oscilloscope</w:t>
            </w:r>
          </w:p>
        </w:tc>
        <w:tc>
          <w:tcPr>
            <w:tcW w:w="569" w:type="pct"/>
          </w:tcPr>
          <w:p w14:paraId="55624001" w14:textId="6F20CD15" w:rsidR="001005C2" w:rsidRPr="00745A5B" w:rsidRDefault="00351921" w:rsidP="001D2272">
            <w:pPr>
              <w:pStyle w:val="Table-small"/>
              <w:cnfStyle w:val="000000000000" w:firstRow="0" w:lastRow="0" w:firstColumn="0" w:lastColumn="0" w:oddVBand="0" w:evenVBand="0" w:oddHBand="0" w:evenHBand="0" w:firstRowFirstColumn="0" w:firstRowLastColumn="0" w:lastRowFirstColumn="0" w:lastRowLastColumn="0"/>
            </w:pPr>
            <w:r>
              <w:t>Yes</w:t>
            </w:r>
          </w:p>
        </w:tc>
        <w:tc>
          <w:tcPr>
            <w:tcW w:w="621" w:type="pct"/>
          </w:tcPr>
          <w:p w14:paraId="353E56AF" w14:textId="08273A53" w:rsidR="001005C2" w:rsidRDefault="004300A9" w:rsidP="001D2272">
            <w:pPr>
              <w:pStyle w:val="Table-small"/>
              <w:cnfStyle w:val="000000000000" w:firstRow="0" w:lastRow="0" w:firstColumn="0" w:lastColumn="0" w:oddVBand="0" w:evenVBand="0" w:oddHBand="0" w:evenHBand="0" w:firstRowFirstColumn="0" w:firstRowLastColumn="0" w:lastRowFirstColumn="0" w:lastRowLastColumn="0"/>
            </w:pPr>
            <w:r>
              <w:t>?</w:t>
            </w:r>
          </w:p>
        </w:tc>
      </w:tr>
      <w:tr w:rsidR="001D2272" w:rsidRPr="00D378DA" w14:paraId="695C525E" w14:textId="77777777" w:rsidTr="002078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9" w:type="pct"/>
          </w:tcPr>
          <w:p w14:paraId="4970A934" w14:textId="1A251AE0" w:rsidR="001D2272" w:rsidRPr="00745A5B" w:rsidRDefault="001D2272" w:rsidP="001D2272">
            <w:pPr>
              <w:pStyle w:val="Table-small"/>
              <w:rPr>
                <w:b w:val="0"/>
                <w:bCs w:val="0"/>
              </w:rPr>
            </w:pPr>
            <w:r w:rsidRPr="00745A5B">
              <w:rPr>
                <w:b w:val="0"/>
                <w:bCs w:val="0"/>
              </w:rPr>
              <w:lastRenderedPageBreak/>
              <w:t>THERMO</w:t>
            </w:r>
            <w:r w:rsidR="001749B3" w:rsidRPr="00745A5B">
              <w:rPr>
                <w:b w:val="0"/>
                <w:bCs w:val="0"/>
              </w:rPr>
              <w:t xml:space="preserve"> </w:t>
            </w:r>
            <w:r w:rsidRPr="00745A5B">
              <w:rPr>
                <w:b w:val="0"/>
                <w:bCs w:val="0"/>
              </w:rPr>
              <w:t>STREAMER</w:t>
            </w:r>
          </w:p>
        </w:tc>
        <w:tc>
          <w:tcPr>
            <w:tcW w:w="1136" w:type="pct"/>
          </w:tcPr>
          <w:p w14:paraId="02181247" w14:textId="4570357B" w:rsidR="001D2272" w:rsidRPr="00745A5B" w:rsidRDefault="001D2272" w:rsidP="001D2272">
            <w:pPr>
              <w:pStyle w:val="Table-small"/>
              <w:cnfStyle w:val="000000100000" w:firstRow="0" w:lastRow="0" w:firstColumn="0" w:lastColumn="0" w:oddVBand="0" w:evenVBand="0" w:oddHBand="1" w:evenHBand="0" w:firstRowFirstColumn="0" w:firstRowLastColumn="0" w:lastRowFirstColumn="0" w:lastRowLastColumn="0"/>
            </w:pPr>
            <w:r w:rsidRPr="00745A5B">
              <w:t>Temptronic ECO-710E-M</w:t>
            </w:r>
          </w:p>
        </w:tc>
        <w:tc>
          <w:tcPr>
            <w:tcW w:w="1535" w:type="pct"/>
          </w:tcPr>
          <w:p w14:paraId="7081CDDC" w14:textId="185D1D06" w:rsidR="001D2272" w:rsidRPr="00745A5B" w:rsidRDefault="001D2272" w:rsidP="001D2272">
            <w:pPr>
              <w:pStyle w:val="Table-small"/>
              <w:cnfStyle w:val="000000100000" w:firstRow="0" w:lastRow="0" w:firstColumn="0" w:lastColumn="0" w:oddVBand="0" w:evenVBand="0" w:oddHBand="1" w:evenHBand="0" w:firstRowFirstColumn="0" w:firstRowLastColumn="0" w:lastRowFirstColumn="0" w:lastRowLastColumn="0"/>
            </w:pPr>
          </w:p>
        </w:tc>
        <w:tc>
          <w:tcPr>
            <w:tcW w:w="569" w:type="pct"/>
          </w:tcPr>
          <w:p w14:paraId="32768C49" w14:textId="78347DD2" w:rsidR="001D2272" w:rsidRPr="00745A5B" w:rsidRDefault="00400FDD" w:rsidP="001D2272">
            <w:pPr>
              <w:pStyle w:val="Table-small"/>
              <w:cnfStyle w:val="000000100000" w:firstRow="0" w:lastRow="0" w:firstColumn="0" w:lastColumn="0" w:oddVBand="0" w:evenVBand="0" w:oddHBand="1" w:evenHBand="0" w:firstRowFirstColumn="0" w:firstRowLastColumn="0" w:lastRowFirstColumn="0" w:lastRowLastColumn="0"/>
            </w:pPr>
            <w:r w:rsidRPr="00745A5B">
              <w:t>TBC</w:t>
            </w:r>
          </w:p>
        </w:tc>
        <w:tc>
          <w:tcPr>
            <w:tcW w:w="621" w:type="pct"/>
          </w:tcPr>
          <w:p w14:paraId="3EC3673D" w14:textId="4FF4E518" w:rsidR="001D2272" w:rsidRPr="00745A5B" w:rsidRDefault="00577F05" w:rsidP="001D2272">
            <w:pPr>
              <w:pStyle w:val="Table-small"/>
              <w:cnfStyle w:val="000000100000" w:firstRow="0" w:lastRow="0" w:firstColumn="0" w:lastColumn="0" w:oddVBand="0" w:evenVBand="0" w:oddHBand="1" w:evenHBand="0" w:firstRowFirstColumn="0" w:firstRowLastColumn="0" w:lastRowFirstColumn="0" w:lastRowLastColumn="0"/>
            </w:pPr>
            <w:r>
              <w:t>Y</w:t>
            </w:r>
            <w:r w:rsidR="00400FDD" w:rsidRPr="00745A5B">
              <w:t>es</w:t>
            </w:r>
          </w:p>
        </w:tc>
      </w:tr>
    </w:tbl>
    <w:p w14:paraId="276DAA70" w14:textId="78F18FDE" w:rsidR="00005409" w:rsidRPr="00556A37" w:rsidRDefault="00556A37" w:rsidP="001754F3">
      <w:pPr>
        <w:pStyle w:val="Caption"/>
        <w:keepNext/>
        <w:jc w:val="both"/>
        <w:rPr>
          <w:b w:val="0"/>
          <w:bCs w:val="0"/>
          <w:lang w:val="en-GB"/>
        </w:rPr>
      </w:pPr>
      <w:r>
        <w:rPr>
          <w:b w:val="0"/>
          <w:bCs w:val="0"/>
          <w:lang w:val="en-GB"/>
        </w:rPr>
        <w:t xml:space="preserve">As listed in </w:t>
      </w:r>
      <w:r w:rsidRPr="00556A37">
        <w:rPr>
          <w:b w:val="0"/>
          <w:bCs w:val="0"/>
          <w:lang w:val="en-GB"/>
        </w:rPr>
        <w:fldChar w:fldCharType="begin"/>
      </w:r>
      <w:r w:rsidRPr="00556A37">
        <w:rPr>
          <w:b w:val="0"/>
          <w:bCs w:val="0"/>
          <w:lang w:val="en-GB"/>
        </w:rPr>
        <w:instrText xml:space="preserve"> REF _Ref121403998 \h  \* MERGEFORMAT </w:instrText>
      </w:r>
      <w:r w:rsidRPr="00556A37">
        <w:rPr>
          <w:b w:val="0"/>
          <w:bCs w:val="0"/>
          <w:lang w:val="en-GB"/>
        </w:rPr>
      </w:r>
      <w:r w:rsidRPr="00556A37">
        <w:rPr>
          <w:b w:val="0"/>
          <w:bCs w:val="0"/>
          <w:lang w:val="en-GB"/>
        </w:rPr>
        <w:fldChar w:fldCharType="separate"/>
      </w:r>
      <w:r w:rsidR="00AA08B9" w:rsidRPr="00D378DA">
        <w:rPr>
          <w:lang w:val="en-GB"/>
        </w:rPr>
        <w:t xml:space="preserve">Table </w:t>
      </w:r>
      <w:r w:rsidR="00AA08B9">
        <w:rPr>
          <w:noProof/>
          <w:lang w:val="en-GB"/>
        </w:rPr>
        <w:t>6</w:t>
      </w:r>
      <w:r w:rsidRPr="00556A37">
        <w:rPr>
          <w:b w:val="0"/>
          <w:bCs w:val="0"/>
          <w:lang w:val="en-GB"/>
        </w:rPr>
        <w:fldChar w:fldCharType="end"/>
      </w:r>
      <w:r>
        <w:rPr>
          <w:b w:val="0"/>
          <w:bCs w:val="0"/>
          <w:lang w:val="en-GB"/>
        </w:rPr>
        <w:t xml:space="preserve">,custom equipment and boards are required to test the DUT. The measurement board is described in section </w:t>
      </w:r>
      <w:r w:rsidR="008E407F">
        <w:rPr>
          <w:b w:val="0"/>
          <w:bCs w:val="0"/>
          <w:lang w:val="en-GB"/>
        </w:rPr>
        <w:fldChar w:fldCharType="begin"/>
      </w:r>
      <w:r w:rsidR="008E407F">
        <w:rPr>
          <w:b w:val="0"/>
          <w:bCs w:val="0"/>
          <w:lang w:val="en-GB"/>
        </w:rPr>
        <w:instrText xml:space="preserve"> REF _Ref207889584 \r \h </w:instrText>
      </w:r>
      <w:r w:rsidR="008E407F">
        <w:rPr>
          <w:b w:val="0"/>
          <w:bCs w:val="0"/>
          <w:lang w:val="en-GB"/>
        </w:rPr>
      </w:r>
      <w:r w:rsidR="008E407F">
        <w:rPr>
          <w:b w:val="0"/>
          <w:bCs w:val="0"/>
          <w:lang w:val="en-GB"/>
        </w:rPr>
        <w:fldChar w:fldCharType="separate"/>
      </w:r>
      <w:r w:rsidR="00AA08B9">
        <w:rPr>
          <w:b w:val="0"/>
          <w:bCs w:val="0"/>
          <w:lang w:val="en-GB"/>
        </w:rPr>
        <w:t>3.1.5</w:t>
      </w:r>
      <w:r w:rsidR="008E407F">
        <w:rPr>
          <w:b w:val="0"/>
          <w:bCs w:val="0"/>
          <w:lang w:val="en-GB"/>
        </w:rPr>
        <w:fldChar w:fldCharType="end"/>
      </w:r>
      <w:r w:rsidR="008E407F">
        <w:rPr>
          <w:b w:val="0"/>
          <w:bCs w:val="0"/>
          <w:lang w:val="en-GB"/>
        </w:rPr>
        <w:t xml:space="preserve">. The daughter board is described in section </w:t>
      </w:r>
      <w:r w:rsidR="008E407F">
        <w:rPr>
          <w:b w:val="0"/>
          <w:bCs w:val="0"/>
          <w:lang w:val="en-GB"/>
        </w:rPr>
        <w:fldChar w:fldCharType="begin"/>
      </w:r>
      <w:r w:rsidR="008E407F">
        <w:rPr>
          <w:b w:val="0"/>
          <w:bCs w:val="0"/>
          <w:lang w:val="en-GB"/>
        </w:rPr>
        <w:instrText xml:space="preserve"> REF _Ref207889603 \r \h </w:instrText>
      </w:r>
      <w:r w:rsidR="008E407F">
        <w:rPr>
          <w:b w:val="0"/>
          <w:bCs w:val="0"/>
          <w:lang w:val="en-GB"/>
        </w:rPr>
      </w:r>
      <w:r w:rsidR="008E407F">
        <w:rPr>
          <w:b w:val="0"/>
          <w:bCs w:val="0"/>
          <w:lang w:val="en-GB"/>
        </w:rPr>
        <w:fldChar w:fldCharType="separate"/>
      </w:r>
      <w:r w:rsidR="00AA08B9">
        <w:rPr>
          <w:b w:val="0"/>
          <w:bCs w:val="0"/>
          <w:lang w:val="en-GB"/>
        </w:rPr>
        <w:t>3.1.4</w:t>
      </w:r>
      <w:r w:rsidR="008E407F">
        <w:rPr>
          <w:b w:val="0"/>
          <w:bCs w:val="0"/>
          <w:lang w:val="en-GB"/>
        </w:rPr>
        <w:fldChar w:fldCharType="end"/>
      </w:r>
      <w:r w:rsidR="008E407F">
        <w:rPr>
          <w:b w:val="0"/>
          <w:bCs w:val="0"/>
          <w:lang w:val="en-GB"/>
        </w:rPr>
        <w:t xml:space="preserve">. The module is </w:t>
      </w:r>
      <w:r w:rsidR="00A54E9B">
        <w:rPr>
          <w:b w:val="0"/>
          <w:bCs w:val="0"/>
          <w:lang w:val="en-GB"/>
        </w:rPr>
        <w:t>part of the larger vision stack, which utilizes the daughter board</w:t>
      </w:r>
      <w:r w:rsidR="00551E6D">
        <w:rPr>
          <w:b w:val="0"/>
          <w:bCs w:val="0"/>
          <w:lang w:val="en-GB"/>
        </w:rPr>
        <w:t xml:space="preserve"> and is pin compatible</w:t>
      </w:r>
      <w:r w:rsidR="00A54E9B">
        <w:rPr>
          <w:b w:val="0"/>
          <w:bCs w:val="0"/>
          <w:lang w:val="en-GB"/>
        </w:rPr>
        <w:t xml:space="preserve">. This makes it possible to also utilize the setup to </w:t>
      </w:r>
      <w:r w:rsidR="00465B8C">
        <w:rPr>
          <w:b w:val="0"/>
          <w:bCs w:val="0"/>
          <w:lang w:val="en-GB"/>
        </w:rPr>
        <w:t>test assembled the MAG CXP on assembled</w:t>
      </w:r>
      <w:r w:rsidR="00E31A65">
        <w:rPr>
          <w:b w:val="0"/>
          <w:bCs w:val="0"/>
          <w:lang w:val="en-GB"/>
        </w:rPr>
        <w:t xml:space="preserve"> MAG-VIS</w:t>
      </w:r>
      <w:r w:rsidR="000305C0">
        <w:rPr>
          <w:b w:val="0"/>
          <w:bCs w:val="0"/>
          <w:lang w:val="en-GB"/>
        </w:rPr>
        <w:t>40031-N</w:t>
      </w:r>
      <w:r w:rsidR="00465B8C">
        <w:rPr>
          <w:b w:val="0"/>
          <w:bCs w:val="0"/>
          <w:lang w:val="en-GB"/>
        </w:rPr>
        <w:t xml:space="preserve"> modules.</w:t>
      </w:r>
      <w:r w:rsidR="00551E6D">
        <w:rPr>
          <w:b w:val="0"/>
          <w:bCs w:val="0"/>
          <w:lang w:val="en-GB"/>
        </w:rPr>
        <w:t xml:space="preserve"> For more information about the modules refer to </w:t>
      </w:r>
      <w:sdt>
        <w:sdtPr>
          <w:rPr>
            <w:b w:val="0"/>
            <w:bCs w:val="0"/>
            <w:lang w:val="en-GB"/>
          </w:rPr>
          <w:id w:val="239987969"/>
          <w:citation/>
        </w:sdtPr>
        <w:sdtContent>
          <w:r w:rsidR="000305C0">
            <w:rPr>
              <w:b w:val="0"/>
              <w:bCs w:val="0"/>
              <w:lang w:val="en-GB"/>
            </w:rPr>
            <w:fldChar w:fldCharType="begin"/>
          </w:r>
          <w:r w:rsidR="000305C0">
            <w:rPr>
              <w:b w:val="0"/>
            </w:rPr>
            <w:instrText xml:space="preserve"> CITATION Mag25 \l 8192 </w:instrText>
          </w:r>
          <w:r w:rsidR="000305C0">
            <w:rPr>
              <w:b w:val="0"/>
              <w:bCs w:val="0"/>
              <w:lang w:val="en-GB"/>
            </w:rPr>
            <w:fldChar w:fldCharType="separate"/>
          </w:r>
          <w:r w:rsidR="00432E09" w:rsidRPr="00432E09">
            <w:rPr>
              <w:noProof/>
            </w:rPr>
            <w:t>[1]</w:t>
          </w:r>
          <w:r w:rsidR="000305C0">
            <w:rPr>
              <w:b w:val="0"/>
              <w:bCs w:val="0"/>
              <w:lang w:val="en-GB"/>
            </w:rPr>
            <w:fldChar w:fldCharType="end"/>
          </w:r>
        </w:sdtContent>
      </w:sdt>
      <w:r w:rsidR="00551E6D">
        <w:rPr>
          <w:b w:val="0"/>
          <w:bCs w:val="0"/>
          <w:lang w:val="en-GB"/>
        </w:rPr>
        <w:t xml:space="preserve"> </w:t>
      </w:r>
    </w:p>
    <w:p w14:paraId="0E152832" w14:textId="50EA1AEA" w:rsidR="008A7238" w:rsidRDefault="00CB0468" w:rsidP="008A7238">
      <w:pPr>
        <w:pStyle w:val="Heading2"/>
        <w:rPr>
          <w:lang w:val="en-US" w:eastAsia="en-US"/>
        </w:rPr>
      </w:pPr>
      <w:bookmarkStart w:id="88" w:name="_Toc211253411"/>
      <w:bookmarkStart w:id="89" w:name="_Toc211253412"/>
      <w:bookmarkStart w:id="90" w:name="_Toc211253413"/>
      <w:bookmarkStart w:id="91" w:name="_Toc211253414"/>
      <w:bookmarkStart w:id="92" w:name="_Toc211253415"/>
      <w:bookmarkStart w:id="93" w:name="_Toc214350521"/>
      <w:bookmarkEnd w:id="88"/>
      <w:bookmarkEnd w:id="89"/>
      <w:bookmarkEnd w:id="90"/>
      <w:bookmarkEnd w:id="91"/>
      <w:bookmarkEnd w:id="92"/>
      <w:r>
        <w:rPr>
          <w:lang w:val="en-US" w:eastAsia="en-US"/>
        </w:rPr>
        <w:t>Statistical analysis</w:t>
      </w:r>
      <w:bookmarkEnd w:id="93"/>
    </w:p>
    <w:p w14:paraId="11E22D16" w14:textId="77777777" w:rsidR="009120E2" w:rsidRDefault="009120E2" w:rsidP="009120E2">
      <w:pPr>
        <w:pStyle w:val="Heading3"/>
        <w:rPr>
          <w:lang w:val="en-GB" w:eastAsia="en-US"/>
        </w:rPr>
      </w:pPr>
      <w:bookmarkStart w:id="94" w:name="_Toc214350522"/>
      <w:r>
        <w:rPr>
          <w:lang w:val="en-GB" w:eastAsia="en-US"/>
        </w:rPr>
        <w:t>Test limits</w:t>
      </w:r>
      <w:bookmarkEnd w:id="94"/>
      <w:r>
        <w:rPr>
          <w:lang w:val="en-GB" w:eastAsia="en-US"/>
        </w:rPr>
        <w:t xml:space="preserve"> </w:t>
      </w:r>
    </w:p>
    <w:p w14:paraId="61B8B59C" w14:textId="79191352" w:rsidR="00533685" w:rsidRDefault="009120E2" w:rsidP="00BE6C7F">
      <w:pPr>
        <w:rPr>
          <w:lang w:eastAsia="en-US"/>
        </w:rPr>
      </w:pPr>
      <w:r>
        <w:rPr>
          <w:lang w:eastAsia="en-US"/>
        </w:rPr>
        <w:t>Test limits are defined in the excel file under post-processing and are valid for FT, TRIM and VIS test stages</w:t>
      </w:r>
    </w:p>
    <w:p w14:paraId="5C883489" w14:textId="5EBF0892" w:rsidR="00CB0468" w:rsidRDefault="00CB0468" w:rsidP="00CB0468">
      <w:pPr>
        <w:pStyle w:val="Heading3"/>
        <w:rPr>
          <w:lang w:eastAsia="en-US"/>
        </w:rPr>
      </w:pPr>
      <w:bookmarkStart w:id="95" w:name="_Toc214350523"/>
      <w:commentRangeStart w:id="96"/>
      <w:commentRangeStart w:id="97"/>
      <w:r>
        <w:rPr>
          <w:lang w:eastAsia="en-US"/>
        </w:rPr>
        <w:t>Bin groups</w:t>
      </w:r>
      <w:bookmarkEnd w:id="95"/>
      <w:commentRangeEnd w:id="96"/>
      <w:r w:rsidR="000C1890">
        <w:rPr>
          <w:rStyle w:val="CommentReference"/>
          <w:sz w:val="22"/>
          <w:lang w:eastAsia="en-US"/>
        </w:rPr>
        <w:commentReference w:id="96"/>
      </w:r>
      <w:commentRangeEnd w:id="97"/>
      <w:r w:rsidR="006A75D5">
        <w:rPr>
          <w:rStyle w:val="CommentReference"/>
          <w:sz w:val="22"/>
          <w:lang w:eastAsia="en-US"/>
        </w:rPr>
        <w:commentReference w:id="97"/>
      </w:r>
    </w:p>
    <w:p w14:paraId="5F0C1984" w14:textId="28B6C951" w:rsidR="00CB0468" w:rsidRDefault="00197161" w:rsidP="00CB0468">
      <w:pPr>
        <w:rPr>
          <w:lang w:val="en-US" w:eastAsia="en-US"/>
        </w:rPr>
      </w:pPr>
      <w:r>
        <w:rPr>
          <w:lang w:val="en-US" w:eastAsia="en-US"/>
        </w:rPr>
        <w:t xml:space="preserve">Following table gives an overview of the bin groups. </w:t>
      </w:r>
      <w:r w:rsidR="007A7427">
        <w:rPr>
          <w:lang w:val="en-US" w:eastAsia="en-US"/>
        </w:rPr>
        <w:t xml:space="preserve">Bin 1 is always the PASS bin. </w:t>
      </w:r>
      <w:r w:rsidR="007307F5">
        <w:rPr>
          <w:lang w:val="en-US" w:eastAsia="en-US"/>
        </w:rPr>
        <w:t>Bin</w:t>
      </w:r>
      <w:r w:rsidR="005A1640">
        <w:rPr>
          <w:lang w:val="en-US" w:eastAsia="en-US"/>
        </w:rPr>
        <w:t xml:space="preserve"> groups </w:t>
      </w:r>
      <w:r w:rsidR="007307F5">
        <w:rPr>
          <w:lang w:val="en-US" w:eastAsia="en-US"/>
        </w:rPr>
        <w:t xml:space="preserve"> between 2 and 99 are</w:t>
      </w:r>
      <w:r w:rsidR="005A1640">
        <w:rPr>
          <w:lang w:val="en-US" w:eastAsia="en-US"/>
        </w:rPr>
        <w:t xml:space="preserve"> reserved for </w:t>
      </w:r>
      <w:r w:rsidR="007307F5">
        <w:rPr>
          <w:lang w:val="en-US" w:eastAsia="en-US"/>
        </w:rPr>
        <w:t>P</w:t>
      </w:r>
      <w:r w:rsidR="005A1640">
        <w:rPr>
          <w:lang w:val="en-US" w:eastAsia="en-US"/>
        </w:rPr>
        <w:t>ASS</w:t>
      </w:r>
      <w:r w:rsidR="007307F5">
        <w:rPr>
          <w:lang w:val="en-US" w:eastAsia="en-US"/>
        </w:rPr>
        <w:t xml:space="preserve"> with limited performance</w:t>
      </w:r>
      <w:r w:rsidR="0003369D">
        <w:rPr>
          <w:lang w:val="en-US" w:eastAsia="en-US"/>
        </w:rPr>
        <w:t xml:space="preserve">, groups between 100 and 199 </w:t>
      </w:r>
      <w:r w:rsidR="00142D66">
        <w:rPr>
          <w:lang w:val="en-US" w:eastAsia="en-US"/>
        </w:rPr>
        <w:t xml:space="preserve">are FAIL but can be retested. Groups starting from 200 are FAILS and should be scrapped. </w:t>
      </w:r>
    </w:p>
    <w:p w14:paraId="2E24CDC5" w14:textId="7486918A" w:rsidR="00EA6B84" w:rsidRDefault="00EA6B84" w:rsidP="00EA6B84">
      <w:pPr>
        <w:pStyle w:val="Caption"/>
        <w:keepNext/>
      </w:pPr>
      <w:bookmarkStart w:id="98" w:name="_Toc214350580"/>
      <w:r>
        <w:t xml:space="preserve">Table </w:t>
      </w:r>
      <w:r>
        <w:fldChar w:fldCharType="begin"/>
      </w:r>
      <w:r>
        <w:instrText xml:space="preserve"> SEQ Table \* ARABIC </w:instrText>
      </w:r>
      <w:r>
        <w:fldChar w:fldCharType="separate"/>
      </w:r>
      <w:r w:rsidR="00AA08B9">
        <w:rPr>
          <w:noProof/>
        </w:rPr>
        <w:t>7</w:t>
      </w:r>
      <w:r>
        <w:fldChar w:fldCharType="end"/>
      </w:r>
      <w:r>
        <w:t xml:space="preserve">: </w:t>
      </w:r>
      <w:r w:rsidR="009120E2">
        <w:t>Software b</w:t>
      </w:r>
      <w:r>
        <w:t>in table</w:t>
      </w:r>
      <w:bookmarkEnd w:id="98"/>
    </w:p>
    <w:tbl>
      <w:tblPr>
        <w:tblStyle w:val="GridTable4-Accent3"/>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6261"/>
      </w:tblGrid>
      <w:tr w:rsidR="00C22A38" w14:paraId="6FF27BD6" w14:textId="77777777" w:rsidTr="002078E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9"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241DB25" w14:textId="0969F295" w:rsidR="00C22A38" w:rsidRDefault="00C22A38" w:rsidP="00057F8E">
            <w:pPr>
              <w:pStyle w:val="Table-small"/>
              <w:rPr>
                <w:lang w:val="en-US" w:eastAsia="en-US"/>
              </w:rPr>
            </w:pPr>
            <w:r>
              <w:rPr>
                <w:lang w:val="en-US" w:eastAsia="en-US"/>
              </w:rPr>
              <w:t>Bin group</w:t>
            </w:r>
          </w:p>
        </w:tc>
        <w:tc>
          <w:tcPr>
            <w:tcW w:w="3251"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380D184" w14:textId="71AE0BBA" w:rsidR="00C22A38" w:rsidRDefault="008941EB" w:rsidP="00057F8E">
            <w:pPr>
              <w:pStyle w:val="Table-small"/>
              <w:cnfStyle w:val="100000000000" w:firstRow="1" w:lastRow="0" w:firstColumn="0" w:lastColumn="0" w:oddVBand="0" w:evenVBand="0" w:oddHBand="0" w:evenHBand="0" w:firstRowFirstColumn="0" w:firstRowLastColumn="0" w:lastRowFirstColumn="0" w:lastRowLastColumn="0"/>
              <w:rPr>
                <w:lang w:val="en-US" w:eastAsia="en-US"/>
              </w:rPr>
            </w:pPr>
            <w:r>
              <w:rPr>
                <w:lang w:val="en-US" w:eastAsia="en-US"/>
              </w:rPr>
              <w:t>Resolution</w:t>
            </w:r>
          </w:p>
        </w:tc>
      </w:tr>
      <w:tr w:rsidR="00C22A38" w14:paraId="36CF56B3" w14:textId="77777777" w:rsidTr="002078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9" w:type="pct"/>
          </w:tcPr>
          <w:p w14:paraId="4485AB24" w14:textId="6FB3D226" w:rsidR="00C22A38" w:rsidRDefault="00C04788" w:rsidP="00057F8E">
            <w:pPr>
              <w:pStyle w:val="Table-small"/>
              <w:rPr>
                <w:lang w:val="en-US" w:eastAsia="en-US"/>
              </w:rPr>
            </w:pPr>
            <w:r>
              <w:rPr>
                <w:lang w:val="en-US" w:eastAsia="en-US"/>
              </w:rPr>
              <w:t>1</w:t>
            </w:r>
          </w:p>
        </w:tc>
        <w:tc>
          <w:tcPr>
            <w:tcW w:w="3251" w:type="pct"/>
          </w:tcPr>
          <w:p w14:paraId="57035B38" w14:textId="1BC2A736" w:rsidR="00C22A38" w:rsidRDefault="008941EB" w:rsidP="00057F8E">
            <w:pPr>
              <w:pStyle w:val="Table-small"/>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PASS</w:t>
            </w:r>
          </w:p>
        </w:tc>
      </w:tr>
      <w:tr w:rsidR="00C22A38" w14:paraId="511F3F45" w14:textId="77777777" w:rsidTr="002078E1">
        <w:trPr>
          <w:jc w:val="center"/>
        </w:trPr>
        <w:tc>
          <w:tcPr>
            <w:cnfStyle w:val="001000000000" w:firstRow="0" w:lastRow="0" w:firstColumn="1" w:lastColumn="0" w:oddVBand="0" w:evenVBand="0" w:oddHBand="0" w:evenHBand="0" w:firstRowFirstColumn="0" w:firstRowLastColumn="0" w:lastRowFirstColumn="0" w:lastRowLastColumn="0"/>
            <w:tcW w:w="1749" w:type="pct"/>
          </w:tcPr>
          <w:p w14:paraId="4B3DE552" w14:textId="2A611640" w:rsidR="00C22A38" w:rsidRDefault="0031506C" w:rsidP="00057F8E">
            <w:pPr>
              <w:pStyle w:val="Table-small"/>
              <w:rPr>
                <w:lang w:val="en-US" w:eastAsia="en-US"/>
              </w:rPr>
            </w:pPr>
            <w:r>
              <w:rPr>
                <w:lang w:val="en-US" w:eastAsia="en-US"/>
              </w:rPr>
              <w:t>100</w:t>
            </w:r>
          </w:p>
        </w:tc>
        <w:tc>
          <w:tcPr>
            <w:tcW w:w="3251" w:type="pct"/>
          </w:tcPr>
          <w:p w14:paraId="209361E5" w14:textId="620A8F07" w:rsidR="00C22A38" w:rsidRDefault="00C04788" w:rsidP="00057F8E">
            <w:pPr>
              <w:pStyle w:val="Table-small"/>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F</w:t>
            </w:r>
            <w:r w:rsidR="008941EB">
              <w:rPr>
                <w:lang w:val="en-US" w:eastAsia="en-US"/>
              </w:rPr>
              <w:t>AIL</w:t>
            </w:r>
            <w:r>
              <w:rPr>
                <w:lang w:val="en-US" w:eastAsia="en-US"/>
              </w:rPr>
              <w:t xml:space="preserve"> at continuity test</w:t>
            </w:r>
          </w:p>
        </w:tc>
      </w:tr>
      <w:tr w:rsidR="00C22A38" w14:paraId="117E1574" w14:textId="77777777" w:rsidTr="002078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9" w:type="pct"/>
          </w:tcPr>
          <w:p w14:paraId="36CB12EF" w14:textId="62C27DF4" w:rsidR="00C22A38" w:rsidRPr="0031506C" w:rsidRDefault="0003369D" w:rsidP="00057F8E">
            <w:pPr>
              <w:pStyle w:val="Table-small"/>
              <w:rPr>
                <w:lang w:val="en-US" w:eastAsia="en-US"/>
              </w:rPr>
            </w:pPr>
            <w:r>
              <w:rPr>
                <w:lang w:val="en-US" w:eastAsia="en-US"/>
              </w:rPr>
              <w:t>200</w:t>
            </w:r>
          </w:p>
        </w:tc>
        <w:tc>
          <w:tcPr>
            <w:tcW w:w="3251" w:type="pct"/>
          </w:tcPr>
          <w:p w14:paraId="27A21EA3" w14:textId="5F2B11E9" w:rsidR="00C22A38" w:rsidRDefault="00C04788" w:rsidP="00BE6C7F">
            <w:pPr>
              <w:pStyle w:val="Table-small"/>
              <w:tabs>
                <w:tab w:val="left" w:pos="1311"/>
              </w:tabs>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F</w:t>
            </w:r>
            <w:r w:rsidR="008941EB">
              <w:rPr>
                <w:lang w:val="en-US" w:eastAsia="en-US"/>
              </w:rPr>
              <w:t>AIL</w:t>
            </w:r>
            <w:r w:rsidR="00356883">
              <w:rPr>
                <w:lang w:val="en-US" w:eastAsia="en-US"/>
              </w:rPr>
              <w:t xml:space="preserve"> at pin test</w:t>
            </w:r>
            <w:r w:rsidR="007C0692">
              <w:rPr>
                <w:lang w:val="en-US" w:eastAsia="en-US"/>
              </w:rPr>
              <w:tab/>
            </w:r>
          </w:p>
        </w:tc>
      </w:tr>
      <w:tr w:rsidR="007C0692" w14:paraId="2A092D3F" w14:textId="77777777" w:rsidTr="002078E1">
        <w:trPr>
          <w:jc w:val="center"/>
        </w:trPr>
        <w:tc>
          <w:tcPr>
            <w:cnfStyle w:val="001000000000" w:firstRow="0" w:lastRow="0" w:firstColumn="1" w:lastColumn="0" w:oddVBand="0" w:evenVBand="0" w:oddHBand="0" w:evenHBand="0" w:firstRowFirstColumn="0" w:firstRowLastColumn="0" w:lastRowFirstColumn="0" w:lastRowLastColumn="0"/>
            <w:tcW w:w="1749" w:type="pct"/>
          </w:tcPr>
          <w:p w14:paraId="2F415503" w14:textId="289521DE" w:rsidR="002A7A90" w:rsidRPr="00BE6C7F" w:rsidRDefault="002A7A90" w:rsidP="00057F8E">
            <w:pPr>
              <w:pStyle w:val="Table-small"/>
              <w:rPr>
                <w:b w:val="0"/>
                <w:bCs w:val="0"/>
                <w:lang w:val="en-US" w:eastAsia="en-US"/>
              </w:rPr>
            </w:pPr>
            <w:r>
              <w:rPr>
                <w:lang w:val="en-US" w:eastAsia="en-US"/>
              </w:rPr>
              <w:t>201</w:t>
            </w:r>
          </w:p>
        </w:tc>
        <w:tc>
          <w:tcPr>
            <w:tcW w:w="3251" w:type="pct"/>
          </w:tcPr>
          <w:p w14:paraId="7867327F" w14:textId="1521397A" w:rsidR="007C0692" w:rsidRDefault="00356883" w:rsidP="007C0692">
            <w:pPr>
              <w:pStyle w:val="Table-small"/>
              <w:tabs>
                <w:tab w:val="left" w:pos="1311"/>
              </w:tabs>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FAIL at IDD</w:t>
            </w:r>
          </w:p>
        </w:tc>
      </w:tr>
      <w:tr w:rsidR="002A7A90" w14:paraId="14EDEDFA" w14:textId="77777777" w:rsidTr="002078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9" w:type="pct"/>
          </w:tcPr>
          <w:p w14:paraId="75E0FBD6" w14:textId="5704BC7A" w:rsidR="002A7A90" w:rsidRPr="008E6771" w:rsidRDefault="002A7A90" w:rsidP="00057F8E">
            <w:pPr>
              <w:pStyle w:val="Table-small"/>
              <w:rPr>
                <w:lang w:val="en-US" w:eastAsia="en-US"/>
              </w:rPr>
            </w:pPr>
            <w:r w:rsidRPr="008E6771">
              <w:rPr>
                <w:lang w:val="en-US" w:eastAsia="en-US"/>
              </w:rPr>
              <w:t>202</w:t>
            </w:r>
          </w:p>
        </w:tc>
        <w:tc>
          <w:tcPr>
            <w:tcW w:w="3251" w:type="pct"/>
          </w:tcPr>
          <w:p w14:paraId="532A32DB" w14:textId="48CD82F3" w:rsidR="002A7A90" w:rsidRPr="00BE6C7F" w:rsidRDefault="00356883" w:rsidP="007C0692">
            <w:pPr>
              <w:pStyle w:val="Table-small"/>
              <w:tabs>
                <w:tab w:val="left" w:pos="1311"/>
              </w:tabs>
              <w:cnfStyle w:val="000000100000" w:firstRow="0" w:lastRow="0" w:firstColumn="0" w:lastColumn="0" w:oddVBand="0" w:evenVBand="0" w:oddHBand="1" w:evenHBand="0" w:firstRowFirstColumn="0" w:firstRowLastColumn="0" w:lastRowFirstColumn="0" w:lastRowLastColumn="0"/>
              <w:rPr>
                <w:lang w:val="en-US" w:eastAsia="en-US"/>
              </w:rPr>
            </w:pPr>
            <w:r w:rsidRPr="00BE6C7F">
              <w:rPr>
                <w:lang w:val="en-US" w:eastAsia="en-US"/>
              </w:rPr>
              <w:t>FAIL at block level test</w:t>
            </w:r>
          </w:p>
        </w:tc>
      </w:tr>
      <w:tr w:rsidR="002A7A90" w14:paraId="391F6F3D" w14:textId="77777777" w:rsidTr="002078E1">
        <w:trPr>
          <w:jc w:val="center"/>
        </w:trPr>
        <w:tc>
          <w:tcPr>
            <w:cnfStyle w:val="001000000000" w:firstRow="0" w:lastRow="0" w:firstColumn="1" w:lastColumn="0" w:oddVBand="0" w:evenVBand="0" w:oddHBand="0" w:evenHBand="0" w:firstRowFirstColumn="0" w:firstRowLastColumn="0" w:lastRowFirstColumn="0" w:lastRowLastColumn="0"/>
            <w:tcW w:w="1749" w:type="pct"/>
          </w:tcPr>
          <w:p w14:paraId="2F040EE0" w14:textId="6A9BCA0A" w:rsidR="002A7A90" w:rsidRPr="008E6771" w:rsidRDefault="002A7A90" w:rsidP="00057F8E">
            <w:pPr>
              <w:pStyle w:val="Table-small"/>
              <w:rPr>
                <w:lang w:val="en-US" w:eastAsia="en-US"/>
              </w:rPr>
            </w:pPr>
            <w:r w:rsidRPr="008E6771">
              <w:rPr>
                <w:lang w:val="en-US" w:eastAsia="en-US"/>
              </w:rPr>
              <w:t>203</w:t>
            </w:r>
          </w:p>
        </w:tc>
        <w:tc>
          <w:tcPr>
            <w:tcW w:w="3251" w:type="pct"/>
          </w:tcPr>
          <w:p w14:paraId="49BB7FB7" w14:textId="05BDDE60" w:rsidR="002A7A90" w:rsidRPr="00BE6C7F" w:rsidRDefault="00356883" w:rsidP="007C0692">
            <w:pPr>
              <w:pStyle w:val="Table-small"/>
              <w:tabs>
                <w:tab w:val="left" w:pos="1311"/>
              </w:tabs>
              <w:cnfStyle w:val="000000000000" w:firstRow="0" w:lastRow="0" w:firstColumn="0" w:lastColumn="0" w:oddVBand="0" w:evenVBand="0" w:oddHBand="0" w:evenHBand="0" w:firstRowFirstColumn="0" w:firstRowLastColumn="0" w:lastRowFirstColumn="0" w:lastRowLastColumn="0"/>
              <w:rPr>
                <w:lang w:val="en-US" w:eastAsia="en-US"/>
              </w:rPr>
            </w:pPr>
            <w:r w:rsidRPr="00BE6C7F">
              <w:rPr>
                <w:lang w:val="en-US" w:eastAsia="en-US"/>
              </w:rPr>
              <w:t>FAIL in TRIM sweep</w:t>
            </w:r>
          </w:p>
        </w:tc>
      </w:tr>
      <w:tr w:rsidR="002A7A90" w14:paraId="72EC2D5E" w14:textId="77777777" w:rsidTr="002078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9" w:type="pct"/>
          </w:tcPr>
          <w:p w14:paraId="77CEBE49" w14:textId="6FECE2E4" w:rsidR="002A7A90" w:rsidRPr="008E6771" w:rsidRDefault="002A7A90" w:rsidP="00057F8E">
            <w:pPr>
              <w:pStyle w:val="Table-small"/>
              <w:rPr>
                <w:lang w:val="en-US" w:eastAsia="en-US"/>
              </w:rPr>
            </w:pPr>
            <w:r w:rsidRPr="008E6771">
              <w:rPr>
                <w:lang w:val="en-US" w:eastAsia="en-US"/>
              </w:rPr>
              <w:t>204</w:t>
            </w:r>
          </w:p>
        </w:tc>
        <w:tc>
          <w:tcPr>
            <w:tcW w:w="3251" w:type="pct"/>
          </w:tcPr>
          <w:p w14:paraId="5166E1AB" w14:textId="4AE36103" w:rsidR="002A7A90" w:rsidRPr="00BE6C7F" w:rsidRDefault="00356883" w:rsidP="007C0692">
            <w:pPr>
              <w:pStyle w:val="Table-small"/>
              <w:tabs>
                <w:tab w:val="left" w:pos="1311"/>
              </w:tabs>
              <w:cnfStyle w:val="000000100000" w:firstRow="0" w:lastRow="0" w:firstColumn="0" w:lastColumn="0" w:oddVBand="0" w:evenVBand="0" w:oddHBand="1" w:evenHBand="0" w:firstRowFirstColumn="0" w:firstRowLastColumn="0" w:lastRowFirstColumn="0" w:lastRowLastColumn="0"/>
              <w:rPr>
                <w:lang w:val="en-US" w:eastAsia="en-US"/>
              </w:rPr>
            </w:pPr>
            <w:r w:rsidRPr="00BE6C7F">
              <w:rPr>
                <w:lang w:val="en-US" w:eastAsia="en-US"/>
              </w:rPr>
              <w:t>FAIL in TRIMMED parameter</w:t>
            </w:r>
          </w:p>
        </w:tc>
      </w:tr>
      <w:tr w:rsidR="002A7A90" w14:paraId="14E68C86" w14:textId="77777777" w:rsidTr="002078E1">
        <w:trPr>
          <w:jc w:val="center"/>
        </w:trPr>
        <w:tc>
          <w:tcPr>
            <w:cnfStyle w:val="001000000000" w:firstRow="0" w:lastRow="0" w:firstColumn="1" w:lastColumn="0" w:oddVBand="0" w:evenVBand="0" w:oddHBand="0" w:evenHBand="0" w:firstRowFirstColumn="0" w:firstRowLastColumn="0" w:lastRowFirstColumn="0" w:lastRowLastColumn="0"/>
            <w:tcW w:w="1749" w:type="pct"/>
          </w:tcPr>
          <w:p w14:paraId="46EF681F" w14:textId="191A8E66" w:rsidR="002A7A90" w:rsidRPr="008E6771" w:rsidRDefault="002A7A90" w:rsidP="00057F8E">
            <w:pPr>
              <w:pStyle w:val="Table-small"/>
              <w:rPr>
                <w:lang w:val="en-US" w:eastAsia="en-US"/>
              </w:rPr>
            </w:pPr>
            <w:r w:rsidRPr="008E6771">
              <w:rPr>
                <w:lang w:val="en-US" w:eastAsia="en-US"/>
              </w:rPr>
              <w:t>205</w:t>
            </w:r>
          </w:p>
        </w:tc>
        <w:tc>
          <w:tcPr>
            <w:tcW w:w="3251" w:type="pct"/>
          </w:tcPr>
          <w:p w14:paraId="697A539D" w14:textId="677C309E" w:rsidR="002A7A90" w:rsidRPr="00BE6C7F" w:rsidRDefault="00356883" w:rsidP="007C0692">
            <w:pPr>
              <w:pStyle w:val="Table-small"/>
              <w:tabs>
                <w:tab w:val="left" w:pos="1311"/>
              </w:tabs>
              <w:cnfStyle w:val="000000000000" w:firstRow="0" w:lastRow="0" w:firstColumn="0" w:lastColumn="0" w:oddVBand="0" w:evenVBand="0" w:oddHBand="0" w:evenHBand="0" w:firstRowFirstColumn="0" w:firstRowLastColumn="0" w:lastRowFirstColumn="0" w:lastRowLastColumn="0"/>
              <w:rPr>
                <w:lang w:val="en-US" w:eastAsia="en-US"/>
              </w:rPr>
            </w:pPr>
            <w:r w:rsidRPr="00BE6C7F">
              <w:rPr>
                <w:lang w:val="en-US" w:eastAsia="en-US"/>
              </w:rPr>
              <w:t>FAIL at interface</w:t>
            </w:r>
          </w:p>
        </w:tc>
      </w:tr>
      <w:tr w:rsidR="002A7A90" w14:paraId="2E6D3A42" w14:textId="77777777" w:rsidTr="002078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9" w:type="pct"/>
          </w:tcPr>
          <w:p w14:paraId="01030331" w14:textId="27B4A163" w:rsidR="002A7A90" w:rsidRPr="008E6771" w:rsidRDefault="002A7A90" w:rsidP="00057F8E">
            <w:pPr>
              <w:pStyle w:val="Table-small"/>
              <w:rPr>
                <w:lang w:val="en-US" w:eastAsia="en-US"/>
              </w:rPr>
            </w:pPr>
            <w:r w:rsidRPr="008E6771">
              <w:rPr>
                <w:lang w:val="en-US" w:eastAsia="en-US"/>
              </w:rPr>
              <w:t>206</w:t>
            </w:r>
          </w:p>
        </w:tc>
        <w:tc>
          <w:tcPr>
            <w:tcW w:w="3251" w:type="pct"/>
          </w:tcPr>
          <w:p w14:paraId="6B9E2E90" w14:textId="7B221609" w:rsidR="002A7A90" w:rsidRPr="00BE6C7F" w:rsidRDefault="00356883" w:rsidP="007C0692">
            <w:pPr>
              <w:pStyle w:val="Table-small"/>
              <w:tabs>
                <w:tab w:val="left" w:pos="1311"/>
              </w:tabs>
              <w:cnfStyle w:val="000000100000" w:firstRow="0" w:lastRow="0" w:firstColumn="0" w:lastColumn="0" w:oddVBand="0" w:evenVBand="0" w:oddHBand="1" w:evenHBand="0" w:firstRowFirstColumn="0" w:firstRowLastColumn="0" w:lastRowFirstColumn="0" w:lastRowLastColumn="0"/>
              <w:rPr>
                <w:lang w:val="en-US" w:eastAsia="en-US"/>
              </w:rPr>
            </w:pPr>
            <w:r w:rsidRPr="00BE6C7F">
              <w:rPr>
                <w:lang w:val="en-US" w:eastAsia="en-US"/>
              </w:rPr>
              <w:t>FAIL at application or system test</w:t>
            </w:r>
          </w:p>
        </w:tc>
      </w:tr>
      <w:tr w:rsidR="002A7A90" w14:paraId="3495396E" w14:textId="77777777" w:rsidTr="002078E1">
        <w:trPr>
          <w:jc w:val="center"/>
        </w:trPr>
        <w:tc>
          <w:tcPr>
            <w:cnfStyle w:val="001000000000" w:firstRow="0" w:lastRow="0" w:firstColumn="1" w:lastColumn="0" w:oddVBand="0" w:evenVBand="0" w:oddHBand="0" w:evenHBand="0" w:firstRowFirstColumn="0" w:firstRowLastColumn="0" w:lastRowFirstColumn="0" w:lastRowLastColumn="0"/>
            <w:tcW w:w="1749" w:type="pct"/>
          </w:tcPr>
          <w:p w14:paraId="03816D22" w14:textId="21E9E6F9" w:rsidR="002A7A90" w:rsidRPr="008E6771" w:rsidRDefault="002A7A90" w:rsidP="00057F8E">
            <w:pPr>
              <w:pStyle w:val="Table-small"/>
              <w:rPr>
                <w:lang w:val="en-US" w:eastAsia="en-US"/>
              </w:rPr>
            </w:pPr>
            <w:r w:rsidRPr="008E6771">
              <w:rPr>
                <w:lang w:val="en-US" w:eastAsia="en-US"/>
              </w:rPr>
              <w:t>207</w:t>
            </w:r>
          </w:p>
        </w:tc>
        <w:tc>
          <w:tcPr>
            <w:tcW w:w="3251" w:type="pct"/>
          </w:tcPr>
          <w:p w14:paraId="17445C4A" w14:textId="40B33150" w:rsidR="002A7A90" w:rsidRPr="00BE6C7F" w:rsidRDefault="00356883" w:rsidP="007C0692">
            <w:pPr>
              <w:pStyle w:val="Table-small"/>
              <w:tabs>
                <w:tab w:val="left" w:pos="1311"/>
              </w:tabs>
              <w:cnfStyle w:val="000000000000" w:firstRow="0" w:lastRow="0" w:firstColumn="0" w:lastColumn="0" w:oddVBand="0" w:evenVBand="0" w:oddHBand="0" w:evenHBand="0" w:firstRowFirstColumn="0" w:firstRowLastColumn="0" w:lastRowFirstColumn="0" w:lastRowLastColumn="0"/>
              <w:rPr>
                <w:lang w:val="en-US" w:eastAsia="en-US"/>
              </w:rPr>
            </w:pPr>
            <w:r w:rsidRPr="00BE6C7F">
              <w:rPr>
                <w:lang w:val="en-US" w:eastAsia="en-US"/>
              </w:rPr>
              <w:t xml:space="preserve">FAIL </w:t>
            </w:r>
            <w:r w:rsidR="008E6771" w:rsidRPr="00BE6C7F">
              <w:rPr>
                <w:lang w:val="en-US" w:eastAsia="en-US"/>
              </w:rPr>
              <w:t>in OTP</w:t>
            </w:r>
          </w:p>
        </w:tc>
      </w:tr>
      <w:tr w:rsidR="002078E1" w14:paraId="1FE2370A" w14:textId="77777777" w:rsidTr="002078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9" w:type="pct"/>
          </w:tcPr>
          <w:p w14:paraId="06C3205C" w14:textId="7A4DA94D" w:rsidR="002078E1" w:rsidRPr="008E6771" w:rsidRDefault="002078E1" w:rsidP="00057F8E">
            <w:pPr>
              <w:pStyle w:val="Table-small"/>
              <w:rPr>
                <w:lang w:val="en-US" w:eastAsia="en-US"/>
              </w:rPr>
            </w:pPr>
            <w:r>
              <w:rPr>
                <w:lang w:val="en-US" w:eastAsia="en-US"/>
              </w:rPr>
              <w:t>208</w:t>
            </w:r>
          </w:p>
        </w:tc>
        <w:tc>
          <w:tcPr>
            <w:tcW w:w="3251" w:type="pct"/>
          </w:tcPr>
          <w:p w14:paraId="06BD1BDA" w14:textId="36C556F9" w:rsidR="002078E1" w:rsidRPr="00BE6C7F" w:rsidRDefault="00F171BA" w:rsidP="007C0692">
            <w:pPr>
              <w:pStyle w:val="Table-small"/>
              <w:tabs>
                <w:tab w:val="left" w:pos="1311"/>
              </w:tabs>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FAIL of DCDC component (only used for VIS test stage)</w:t>
            </w:r>
          </w:p>
        </w:tc>
      </w:tr>
    </w:tbl>
    <w:p w14:paraId="634674E2" w14:textId="79D08AF2" w:rsidR="00FA06B7" w:rsidRPr="00515665" w:rsidRDefault="00FA06B7" w:rsidP="00BE6C7F">
      <w:pPr>
        <w:rPr>
          <w:lang w:eastAsia="en-US"/>
        </w:rPr>
      </w:pPr>
      <w:r>
        <w:rPr>
          <w:lang w:eastAsia="en-US"/>
        </w:rPr>
        <w:t xml:space="preserve">The hardware bins are simply: one pass and one fail bin. </w:t>
      </w:r>
    </w:p>
    <w:p w14:paraId="5BB5C13E" w14:textId="4CA7AF66" w:rsidR="007A7427" w:rsidRDefault="00FA1E8D" w:rsidP="00FA24AB">
      <w:pPr>
        <w:pStyle w:val="Heading3"/>
        <w:rPr>
          <w:lang w:eastAsia="en-US"/>
        </w:rPr>
      </w:pPr>
      <w:bookmarkStart w:id="99" w:name="_Toc214350524"/>
      <w:commentRangeStart w:id="100"/>
      <w:commentRangeStart w:id="101"/>
      <w:r>
        <w:rPr>
          <w:lang w:eastAsia="en-US"/>
        </w:rPr>
        <w:t>Dynamic test limits</w:t>
      </w:r>
      <w:bookmarkEnd w:id="99"/>
      <w:commentRangeEnd w:id="100"/>
      <w:r w:rsidR="000C1890">
        <w:rPr>
          <w:rStyle w:val="CommentReference"/>
          <w:sz w:val="22"/>
          <w:lang w:eastAsia="en-US"/>
        </w:rPr>
        <w:commentReference w:id="100"/>
      </w:r>
      <w:commentRangeEnd w:id="101"/>
      <w:r w:rsidR="00AD1518">
        <w:rPr>
          <w:rStyle w:val="CommentReference"/>
          <w:sz w:val="22"/>
          <w:lang w:eastAsia="en-US"/>
        </w:rPr>
        <w:commentReference w:id="101"/>
      </w:r>
    </w:p>
    <w:p w14:paraId="2DC4EA13" w14:textId="05F24F73" w:rsidR="00FA1E8D" w:rsidRDefault="00C11B38" w:rsidP="00FA1E8D">
      <w:pPr>
        <w:rPr>
          <w:lang w:val="en-US" w:eastAsia="en-US"/>
        </w:rPr>
      </w:pPr>
      <w:r>
        <w:rPr>
          <w:lang w:val="en-US" w:eastAsia="en-US"/>
        </w:rPr>
        <w:t xml:space="preserve">This section list all parameters that fall under </w:t>
      </w:r>
      <w:r w:rsidR="00C76A85">
        <w:rPr>
          <w:lang w:val="en-US" w:eastAsia="en-US"/>
        </w:rPr>
        <w:t xml:space="preserve">DPAT control. </w:t>
      </w:r>
    </w:p>
    <w:p w14:paraId="13E2A6C3" w14:textId="77777777" w:rsidR="00237F92" w:rsidRPr="00AE4266" w:rsidRDefault="00237F92" w:rsidP="00237F92">
      <w:pPr>
        <w:rPr>
          <w:lang w:eastAsia="en-US"/>
        </w:rPr>
      </w:pPr>
      <w:r>
        <w:rPr>
          <w:lang w:eastAsia="en-US"/>
        </w:rPr>
        <w:t>Currently, no parameters are under DPAT control.</w:t>
      </w:r>
    </w:p>
    <w:p w14:paraId="79244DC2" w14:textId="77777777" w:rsidR="00237F92" w:rsidRDefault="00237F92" w:rsidP="00237F92">
      <w:pPr>
        <w:pStyle w:val="Heading2"/>
      </w:pPr>
      <w:bookmarkStart w:id="102" w:name="_Toc214350525"/>
      <w:r>
        <w:t>QC test stages</w:t>
      </w:r>
      <w:bookmarkEnd w:id="102"/>
    </w:p>
    <w:p w14:paraId="00C7F58B" w14:textId="273C2776" w:rsidR="00237F92" w:rsidRDefault="00237F92" w:rsidP="00237F92">
      <w:r>
        <w:t>The TRIM test stage needs a QC version that:</w:t>
      </w:r>
    </w:p>
    <w:p w14:paraId="12237A24" w14:textId="6A992FCC" w:rsidR="00237F92" w:rsidRDefault="00237F92" w:rsidP="00237F92">
      <w:pPr>
        <w:pStyle w:val="ListParagraph"/>
        <w:numPr>
          <w:ilvl w:val="0"/>
          <w:numId w:val="81"/>
        </w:numPr>
      </w:pPr>
      <w:r>
        <w:t>Prevents the OTP to be written during the QC stage</w:t>
      </w:r>
    </w:p>
    <w:p w14:paraId="142C1288" w14:textId="1C894EA6" w:rsidR="00237F92" w:rsidRDefault="00237F92" w:rsidP="00237F92">
      <w:pPr>
        <w:pStyle w:val="ListParagraph"/>
        <w:numPr>
          <w:ilvl w:val="0"/>
          <w:numId w:val="81"/>
        </w:numPr>
      </w:pPr>
      <w:r>
        <w:t xml:space="preserve">Trim tests are executed but the </w:t>
      </w:r>
      <w:r w:rsidR="00B25292">
        <w:t>best fit code will not be used in the rest of the test program</w:t>
      </w:r>
    </w:p>
    <w:p w14:paraId="4697F4C7" w14:textId="4E92D340" w:rsidR="00B25292" w:rsidRDefault="00B25292" w:rsidP="00237F92">
      <w:r>
        <w:t>The other test stages don’t need a QC version.</w:t>
      </w:r>
    </w:p>
    <w:p w14:paraId="79CFA493" w14:textId="77777777" w:rsidR="00237F92" w:rsidRPr="00653243" w:rsidRDefault="00237F92" w:rsidP="00237F92">
      <w:r>
        <w:lastRenderedPageBreak/>
        <w:t xml:space="preserve">During the QC runs the specification limits will be used as acceptance criteria. </w:t>
      </w:r>
    </w:p>
    <w:p w14:paraId="668D8E96" w14:textId="77777777" w:rsidR="00C76A85" w:rsidRPr="00FA1E8D" w:rsidRDefault="00C76A85" w:rsidP="00FA1E8D">
      <w:pPr>
        <w:rPr>
          <w:lang w:val="en-US" w:eastAsia="en-US"/>
        </w:rPr>
      </w:pPr>
    </w:p>
    <w:p w14:paraId="309250AC" w14:textId="653B23A0" w:rsidR="00B62A06" w:rsidRDefault="00144E84" w:rsidP="0063326E">
      <w:pPr>
        <w:pStyle w:val="Heading1"/>
      </w:pPr>
      <w:bookmarkStart w:id="103" w:name="_Toc131774881"/>
      <w:bookmarkStart w:id="104" w:name="_Toc214350526"/>
      <w:r>
        <w:lastRenderedPageBreak/>
        <w:t>Measurement t</w:t>
      </w:r>
      <w:r w:rsidR="001474A3">
        <w:t>est setup</w:t>
      </w:r>
      <w:bookmarkEnd w:id="103"/>
      <w:bookmarkEnd w:id="104"/>
    </w:p>
    <w:p w14:paraId="45EDA658" w14:textId="6687BFFC" w:rsidR="00E53686" w:rsidRDefault="00E53686" w:rsidP="00BA4667">
      <w:r w:rsidRPr="00E53686">
        <w:t xml:space="preserve">This </w:t>
      </w:r>
      <w:r>
        <w:t>chapter</w:t>
      </w:r>
      <w:r w:rsidRPr="00E53686">
        <w:t xml:space="preserve"> explains how to collect measurement data from individual DUTs while working with a limited amount of lab equipment. It also details the instruments used in the test setup, along with all hardware-related requirements. Additionally, the section covers the software used to control the test setup, including software-specific details.</w:t>
      </w:r>
    </w:p>
    <w:p w14:paraId="6BDF8A5A" w14:textId="0FE279D0" w:rsidR="006F16C6" w:rsidRPr="006F16C6" w:rsidRDefault="00B62A06" w:rsidP="00A607EA">
      <w:pPr>
        <w:pStyle w:val="Heading2"/>
      </w:pPr>
      <w:bookmarkStart w:id="105" w:name="_Ref190764964"/>
      <w:bookmarkStart w:id="106" w:name="_Toc214350527"/>
      <w:r>
        <w:t>Test hardware</w:t>
      </w:r>
      <w:bookmarkEnd w:id="105"/>
      <w:bookmarkEnd w:id="106"/>
    </w:p>
    <w:p w14:paraId="08235C3F" w14:textId="77777777" w:rsidR="00B62A06" w:rsidRDefault="00B62A06" w:rsidP="00A607EA">
      <w:pPr>
        <w:pStyle w:val="Heading3"/>
      </w:pPr>
      <w:bookmarkStart w:id="107" w:name="_Ref121403970"/>
      <w:bookmarkStart w:id="108" w:name="_Toc214350528"/>
      <w:r>
        <w:t>Overview</w:t>
      </w:r>
      <w:bookmarkEnd w:id="107"/>
      <w:bookmarkEnd w:id="108"/>
    </w:p>
    <w:p w14:paraId="61140899" w14:textId="2D222F97" w:rsidR="00D245CF" w:rsidRPr="00D245CF" w:rsidRDefault="00D245CF" w:rsidP="00D245CF">
      <w:r>
        <w:fldChar w:fldCharType="begin"/>
      </w:r>
      <w:r>
        <w:instrText xml:space="preserve"> REF _Ref120807204 \h </w:instrText>
      </w:r>
      <w:r>
        <w:fldChar w:fldCharType="separate"/>
      </w:r>
      <w:r w:rsidR="00AA08B9">
        <w:t xml:space="preserve">Figure </w:t>
      </w:r>
      <w:r w:rsidR="00AA08B9">
        <w:rPr>
          <w:noProof/>
        </w:rPr>
        <w:t>5</w:t>
      </w:r>
      <w:r>
        <w:fldChar w:fldCharType="end"/>
      </w:r>
      <w:r w:rsidRPr="00D245CF">
        <w:t xml:space="preserve"> provides an overview of the complete test setup used for </w:t>
      </w:r>
      <w:r w:rsidR="001A2E79">
        <w:t>most</w:t>
      </w:r>
      <w:r w:rsidRPr="00D245CF">
        <w:t xml:space="preserve"> tests outlined in the test procedures (Chapter </w:t>
      </w:r>
      <w:r w:rsidR="00E60910">
        <w:fldChar w:fldCharType="begin"/>
      </w:r>
      <w:r w:rsidR="00E60910">
        <w:instrText xml:space="preserve"> REF _Ref189170844 \r \h </w:instrText>
      </w:r>
      <w:r w:rsidR="00E60910">
        <w:fldChar w:fldCharType="separate"/>
      </w:r>
      <w:r w:rsidR="00AA08B9">
        <w:t>4</w:t>
      </w:r>
      <w:r w:rsidR="00E60910">
        <w:fldChar w:fldCharType="end"/>
      </w:r>
      <w:r w:rsidRPr="00D245CF">
        <w:t>). As shown in the diagram, the Devices Under Test (DUTs) are placed within a temperature-controlled environment, which may be maintained using a thermostreamer or temperature chamber to ensure stable and controlled test conditions</w:t>
      </w:r>
      <w:r w:rsidR="0041193B" w:rsidRPr="0041193B">
        <w:t xml:space="preserve">. </w:t>
      </w:r>
      <w:r w:rsidRPr="00D245CF">
        <w:t>The DUTs are connected to various measurement instruments via a connection matrix, allowing flexible signal routing.</w:t>
      </w:r>
    </w:p>
    <w:p w14:paraId="589AAF7F" w14:textId="1E5A81EB" w:rsidR="00D245CF" w:rsidRPr="00D245CF" w:rsidRDefault="00D245CF" w:rsidP="00D245CF">
      <w:r w:rsidRPr="00D245CF">
        <w:t xml:space="preserve">To enable automated test execution, all instruments are </w:t>
      </w:r>
      <w:r w:rsidR="00690871">
        <w:t>connected</w:t>
      </w:r>
      <w:r w:rsidRPr="00D245CF">
        <w:t xml:space="preserve"> through Ethernet and centrally controlled by a test PC. This setup ensures efficient data acquisition, measurement synchronization, and </w:t>
      </w:r>
      <w:r w:rsidR="00CE2AB7">
        <w:t>automated</w:t>
      </w:r>
      <w:r w:rsidRPr="00D245CF">
        <w:t xml:space="preserve"> execution of the defined test procedures.</w:t>
      </w:r>
    </w:p>
    <w:p w14:paraId="01CF6D70" w14:textId="61E21FCA" w:rsidR="00A77728" w:rsidRDefault="004273EE" w:rsidP="00A77728">
      <w:pPr>
        <w:keepNext/>
        <w:spacing w:before="0" w:after="0"/>
        <w:jc w:val="left"/>
      </w:pPr>
      <w:r>
        <w:rPr>
          <w:noProof/>
        </w:rPr>
        <w:lastRenderedPageBreak/>
        <w:drawing>
          <wp:inline distT="0" distB="0" distL="0" distR="0" wp14:anchorId="4D72D837" wp14:editId="1D9D3AB9">
            <wp:extent cx="5799439" cy="6738620"/>
            <wp:effectExtent l="0" t="0" r="0" b="5080"/>
            <wp:docPr id="2131735502"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35502" name="Afbeelding 6"/>
                    <pic:cNvPicPr>
                      <a:picLocks noChangeAspect="1" noChangeArrowheads="1"/>
                    </pic:cNvPicPr>
                  </pic:nvPicPr>
                  <pic:blipFill>
                    <a:blip r:embed="rId25"/>
                    <a:stretch>
                      <a:fillRect/>
                    </a:stretch>
                  </pic:blipFill>
                  <pic:spPr bwMode="auto">
                    <a:xfrm>
                      <a:off x="0" y="0"/>
                      <a:ext cx="5799439" cy="6738620"/>
                    </a:xfrm>
                    <a:prstGeom prst="rect">
                      <a:avLst/>
                    </a:prstGeom>
                    <a:noFill/>
                    <a:ln>
                      <a:noFill/>
                    </a:ln>
                  </pic:spPr>
                </pic:pic>
              </a:graphicData>
            </a:graphic>
          </wp:inline>
        </w:drawing>
      </w:r>
    </w:p>
    <w:p w14:paraId="5960F504" w14:textId="27C18B0C" w:rsidR="00226E8D" w:rsidRPr="00226E8D" w:rsidRDefault="00A77728" w:rsidP="009A3CE0">
      <w:pPr>
        <w:pStyle w:val="Caption"/>
      </w:pPr>
      <w:bookmarkStart w:id="109" w:name="_Ref120807204"/>
      <w:bookmarkStart w:id="110" w:name="_Toc131774956"/>
      <w:bookmarkStart w:id="111" w:name="_Toc214350572"/>
      <w:r>
        <w:t xml:space="preserve">Figure </w:t>
      </w:r>
      <w:r>
        <w:fldChar w:fldCharType="begin"/>
      </w:r>
      <w:r>
        <w:instrText xml:space="preserve"> SEQ Figure \* ARABIC </w:instrText>
      </w:r>
      <w:r>
        <w:fldChar w:fldCharType="separate"/>
      </w:r>
      <w:r w:rsidR="00AA08B9">
        <w:rPr>
          <w:noProof/>
        </w:rPr>
        <w:t>5</w:t>
      </w:r>
      <w:r>
        <w:fldChar w:fldCharType="end"/>
      </w:r>
      <w:bookmarkEnd w:id="109"/>
      <w:r>
        <w:t xml:space="preserve">: </w:t>
      </w:r>
      <w:r w:rsidR="00226E8D">
        <w:t>Measurement</w:t>
      </w:r>
      <w:r w:rsidR="007B68F7">
        <w:t xml:space="preserve"> setup </w:t>
      </w:r>
      <w:commentRangeStart w:id="112"/>
      <w:commentRangeStart w:id="113"/>
      <w:r w:rsidR="007B68F7">
        <w:t>overview</w:t>
      </w:r>
      <w:bookmarkEnd w:id="110"/>
      <w:bookmarkEnd w:id="111"/>
      <w:commentRangeEnd w:id="112"/>
      <w:r w:rsidR="00BA4818" w:rsidRPr="00226E8D">
        <w:rPr>
          <w:rStyle w:val="CommentReference"/>
          <w:sz w:val="20"/>
          <w:szCs w:val="20"/>
        </w:rPr>
        <w:commentReference w:id="112"/>
      </w:r>
      <w:commentRangeEnd w:id="113"/>
      <w:r w:rsidR="00D802F0" w:rsidRPr="00226E8D">
        <w:rPr>
          <w:rStyle w:val="CommentReference"/>
          <w:sz w:val="20"/>
          <w:szCs w:val="20"/>
        </w:rPr>
        <w:commentReference w:id="113"/>
      </w:r>
    </w:p>
    <w:p w14:paraId="5F7A8274" w14:textId="1F6230D8" w:rsidR="00B62A06" w:rsidRDefault="00B62A06" w:rsidP="00A71AAA">
      <w:pPr>
        <w:pStyle w:val="Heading3"/>
      </w:pPr>
      <w:bookmarkStart w:id="114" w:name="_Ref207879087"/>
      <w:bookmarkStart w:id="115" w:name="_Toc214350529"/>
      <w:r>
        <w:t>DUT information</w:t>
      </w:r>
      <w:bookmarkEnd w:id="114"/>
      <w:bookmarkEnd w:id="115"/>
    </w:p>
    <w:p w14:paraId="02E8FA94" w14:textId="7D073DD8" w:rsidR="00CA192E" w:rsidRPr="000D7D16" w:rsidRDefault="000D7D16" w:rsidP="00CD70C3">
      <w:r w:rsidRPr="000D7D16">
        <w:t xml:space="preserve">To </w:t>
      </w:r>
      <w:r>
        <w:t>limit</w:t>
      </w:r>
      <w:r w:rsidRPr="000D7D16">
        <w:t xml:space="preserve"> the use of equipment channels, the DUTs are measured using a time-multiplexed approach, ensuring that only one device is tested at a time (single-site test setup).</w:t>
      </w:r>
      <w:r w:rsidR="00F45AB0">
        <w:t xml:space="preserve"> </w:t>
      </w:r>
    </w:p>
    <w:p w14:paraId="7B6C9EE5" w14:textId="434EF513" w:rsidR="0004134C" w:rsidRDefault="00981531" w:rsidP="0046454C">
      <w:r w:rsidRPr="00D378DA">
        <w:t xml:space="preserve">The </w:t>
      </w:r>
      <w:r w:rsidR="0006470F">
        <w:t xml:space="preserve">DUT </w:t>
      </w:r>
      <w:r w:rsidRPr="00D378DA">
        <w:t>pin configuration</w:t>
      </w:r>
      <w:r w:rsidR="0006470F">
        <w:t xml:space="preserve"> </w:t>
      </w:r>
      <w:r w:rsidRPr="00D378DA">
        <w:t>can be found in the datasheet</w:t>
      </w:r>
      <w:r w:rsidR="0056735A">
        <w:t xml:space="preserve"> </w:t>
      </w:r>
      <w:sdt>
        <w:sdtPr>
          <w:id w:val="-1881241487"/>
          <w:citation/>
        </w:sdtPr>
        <w:sdtContent>
          <w:r w:rsidR="0056735A">
            <w:fldChar w:fldCharType="begin"/>
          </w:r>
          <w:r w:rsidR="0056735A">
            <w:rPr>
              <w:lang w:val="en-US"/>
            </w:rPr>
            <w:instrText xml:space="preserve"> CITATION Mag20 \l 1033 </w:instrText>
          </w:r>
          <w:r w:rsidR="0056735A">
            <w:fldChar w:fldCharType="separate"/>
          </w:r>
          <w:r w:rsidR="00432E09" w:rsidRPr="00432E09">
            <w:rPr>
              <w:noProof/>
              <w:lang w:val="en-US"/>
            </w:rPr>
            <w:t>[2]</w:t>
          </w:r>
          <w:r w:rsidR="0056735A">
            <w:fldChar w:fldCharType="end"/>
          </w:r>
        </w:sdtContent>
      </w:sdt>
      <w:r w:rsidR="0056735A">
        <w:t>.</w:t>
      </w:r>
      <w:r w:rsidR="0006470F">
        <w:t xml:space="preserve"> </w:t>
      </w:r>
      <w:r w:rsidR="00F507FC">
        <w:fldChar w:fldCharType="begin"/>
      </w:r>
      <w:r w:rsidR="00F507FC">
        <w:instrText xml:space="preserve"> REF _Ref121474414 \h </w:instrText>
      </w:r>
      <w:r w:rsidR="00F507FC">
        <w:fldChar w:fldCharType="separate"/>
      </w:r>
      <w:r w:rsidR="00AA08B9">
        <w:t xml:space="preserve">Table </w:t>
      </w:r>
      <w:r w:rsidR="00AA08B9">
        <w:rPr>
          <w:noProof/>
        </w:rPr>
        <w:t>8</w:t>
      </w:r>
      <w:r w:rsidR="00F507FC">
        <w:fldChar w:fldCharType="end"/>
      </w:r>
      <w:r w:rsidR="00F507FC">
        <w:t xml:space="preserve"> </w:t>
      </w:r>
      <w:r w:rsidR="004B6F54" w:rsidRPr="004B6F54">
        <w:t>provides a detailed overview of all DUT pins and specifies the corresponding test equipment required for each pin to execute the defined test procedures.</w:t>
      </w:r>
      <w:r w:rsidR="00F507FC" w:rsidRPr="0046454C">
        <w:t xml:space="preserve"> </w:t>
      </w:r>
    </w:p>
    <w:p w14:paraId="56C6B963" w14:textId="1E0480A8" w:rsidR="00F507FC" w:rsidRPr="0004134C" w:rsidRDefault="0004134C" w:rsidP="0046454C">
      <w:r w:rsidRPr="0004134C">
        <w:lastRenderedPageBreak/>
        <w:t>For debugging purposes, additional connections to the test equipment may be beneficial. These optional connections are marked with the postfix "</w:t>
      </w:r>
      <w:r w:rsidRPr="0004134C">
        <w:rPr>
          <w:rFonts w:ascii="Cambria Math" w:hAnsi="Cambria Math" w:cs="Cambria Math"/>
        </w:rPr>
        <w:t>∗</w:t>
      </w:r>
      <w:r w:rsidRPr="0004134C">
        <w:t>" in the table. The following codes are used in the matrix:</w:t>
      </w:r>
    </w:p>
    <w:p w14:paraId="20C2EC4D" w14:textId="79FDB6F9" w:rsidR="00F507FC" w:rsidRDefault="00BA0575" w:rsidP="0046454C">
      <w:pPr>
        <w:pStyle w:val="multilevellist"/>
      </w:pPr>
      <w:r>
        <w:t>HI_F</w:t>
      </w:r>
      <w:r w:rsidR="00F507FC">
        <w:t>: Forced voltage or current at the pin</w:t>
      </w:r>
    </w:p>
    <w:p w14:paraId="70EFF793" w14:textId="156157E2" w:rsidR="00F507FC" w:rsidRDefault="00BA0575" w:rsidP="0046454C">
      <w:pPr>
        <w:pStyle w:val="multilevellist"/>
      </w:pPr>
      <w:r>
        <w:t>HI_</w:t>
      </w:r>
      <w:r w:rsidR="00F507FC">
        <w:t>S</w:t>
      </w:r>
      <w:r>
        <w:t>, LO_S</w:t>
      </w:r>
      <w:r w:rsidR="00F507FC">
        <w:t>: Sensed voltage or current at the pin</w:t>
      </w:r>
    </w:p>
    <w:p w14:paraId="0A4916AA" w14:textId="70E77198" w:rsidR="00137B02" w:rsidRDefault="00137B02" w:rsidP="00137B02">
      <w:pPr>
        <w:pStyle w:val="multilevellist"/>
      </w:pPr>
      <w:r>
        <w:t>LO_F: Return path</w:t>
      </w:r>
    </w:p>
    <w:p w14:paraId="2401E907" w14:textId="69D585B4" w:rsidR="00035124" w:rsidRDefault="00035124" w:rsidP="00137B02">
      <w:pPr>
        <w:pStyle w:val="multilevellist"/>
      </w:pPr>
      <w:r>
        <w:t>HI_IN: Sensed voltage or current at the pin connects to HI input of DMM</w:t>
      </w:r>
      <w:r w:rsidR="00D753AA">
        <w:t xml:space="preserve"> or scope</w:t>
      </w:r>
    </w:p>
    <w:p w14:paraId="57302003" w14:textId="60534587" w:rsidR="00F507FC" w:rsidRDefault="00137B02" w:rsidP="009279D6">
      <w:pPr>
        <w:pStyle w:val="multilevellist"/>
      </w:pPr>
      <w:r>
        <w:t>LO_</w:t>
      </w:r>
      <w:r w:rsidR="008B1B4C">
        <w:t>IN</w:t>
      </w:r>
      <w:r>
        <w:t>: Sensed voltage or current at the pin connects to LO input of DMM</w:t>
      </w:r>
    </w:p>
    <w:p w14:paraId="77296D80" w14:textId="1CE29CA4" w:rsidR="00EB1E25" w:rsidRDefault="00EB1E25" w:rsidP="009279D6">
      <w:pPr>
        <w:pStyle w:val="multilevellist"/>
      </w:pPr>
      <w:r>
        <w:t>HI_FS</w:t>
      </w:r>
      <w:r w:rsidR="0069047B">
        <w:t>, LO_FS</w:t>
      </w:r>
      <w:r>
        <w:t xml:space="preserve">: Forced </w:t>
      </w:r>
      <w:r w:rsidR="007B1520">
        <w:t>and sensed voltage at pin</w:t>
      </w:r>
    </w:p>
    <w:p w14:paraId="213007B3" w14:textId="309C475D" w:rsidR="00F338BF" w:rsidRDefault="00F338BF" w:rsidP="009279D6">
      <w:pPr>
        <w:pStyle w:val="multilevellist"/>
      </w:pPr>
      <w:r>
        <w:t>CHx</w:t>
      </w:r>
      <w:r w:rsidR="008505FE">
        <w:t xml:space="preserve">: </w:t>
      </w:r>
      <w:r w:rsidR="00A668DD">
        <w:t xml:space="preserve">Input of oscilloscope with x </w:t>
      </w:r>
      <w:r w:rsidR="00576CCB">
        <w:t>in range [1 to 4]</w:t>
      </w:r>
    </w:p>
    <w:p w14:paraId="08EA89E7" w14:textId="77777777" w:rsidR="006A2932" w:rsidRDefault="006A2932" w:rsidP="006A2932">
      <w:pPr>
        <w:pStyle w:val="multilevellist"/>
        <w:numPr>
          <w:ilvl w:val="0"/>
          <w:numId w:val="0"/>
        </w:numPr>
      </w:pPr>
    </w:p>
    <w:p w14:paraId="3C404B85" w14:textId="4B945F89" w:rsidR="00D976DE" w:rsidRDefault="00D976DE" w:rsidP="006A2932">
      <w:pPr>
        <w:pStyle w:val="multilevellist"/>
        <w:numPr>
          <w:ilvl w:val="0"/>
          <w:numId w:val="0"/>
        </w:numPr>
      </w:pPr>
      <w:r>
        <w:t xml:space="preserve">The </w:t>
      </w:r>
      <w:r w:rsidR="00E42503">
        <w:t>SMU matrix output pin can also be connected to SCOPE channel 2</w:t>
      </w:r>
      <w:r w:rsidR="007E799B">
        <w:t>. This scope channel</w:t>
      </w:r>
      <w:r w:rsidR="00812C13">
        <w:t xml:space="preserve"> has no separate </w:t>
      </w:r>
      <w:r w:rsidR="007E799B">
        <w:t xml:space="preserve">switch matrix </w:t>
      </w:r>
      <w:r w:rsidR="00F57523">
        <w:t>structure, the connection goes via the SMU switch matrix.</w:t>
      </w:r>
    </w:p>
    <w:p w14:paraId="6C48E7FB" w14:textId="3E71BBE0" w:rsidR="00F507FC" w:rsidRDefault="00F507FC" w:rsidP="00F507FC">
      <w:pPr>
        <w:pStyle w:val="Caption"/>
        <w:keepNext/>
      </w:pPr>
      <w:bookmarkStart w:id="116" w:name="_Ref121474414"/>
      <w:bookmarkStart w:id="117" w:name="_Toc131774970"/>
      <w:bookmarkStart w:id="118" w:name="_Ref207891740"/>
      <w:bookmarkStart w:id="119" w:name="_Toc214350581"/>
      <w:r>
        <w:t xml:space="preserve">Table </w:t>
      </w:r>
      <w:r>
        <w:fldChar w:fldCharType="begin"/>
      </w:r>
      <w:r>
        <w:instrText xml:space="preserve"> SEQ Table \* ARABIC </w:instrText>
      </w:r>
      <w:r>
        <w:fldChar w:fldCharType="separate"/>
      </w:r>
      <w:r w:rsidR="00AA08B9">
        <w:rPr>
          <w:noProof/>
        </w:rPr>
        <w:t>8</w:t>
      </w:r>
      <w:r>
        <w:fldChar w:fldCharType="end"/>
      </w:r>
      <w:bookmarkEnd w:id="116"/>
      <w:r>
        <w:t>: Pin list vs equipment matrix</w:t>
      </w:r>
      <w:bookmarkEnd w:id="117"/>
      <w:bookmarkEnd w:id="118"/>
      <w:bookmarkEnd w:id="119"/>
    </w:p>
    <w:tbl>
      <w:tblPr>
        <w:tblStyle w:val="GridTable4-Accent3"/>
        <w:tblW w:w="513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38"/>
        <w:gridCol w:w="832"/>
        <w:gridCol w:w="961"/>
        <w:gridCol w:w="751"/>
        <w:gridCol w:w="866"/>
        <w:gridCol w:w="1131"/>
        <w:gridCol w:w="955"/>
        <w:gridCol w:w="896"/>
        <w:gridCol w:w="757"/>
      </w:tblGrid>
      <w:tr w:rsidR="003D0B99" w:rsidRPr="00551EA7" w14:paraId="12DB8D2D" w14:textId="52EAECE8" w:rsidTr="009735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0A1432A" w14:textId="77777777" w:rsidR="004F520B" w:rsidRDefault="004F520B">
            <w:pPr>
              <w:pStyle w:val="Table-small"/>
              <w:jc w:val="right"/>
              <w:rPr>
                <w:b w:val="0"/>
                <w:bCs w:val="0"/>
              </w:rPr>
            </w:pPr>
            <w:r>
              <w:t>Equip</w:t>
            </w:r>
          </w:p>
          <w:p w14:paraId="059A744F" w14:textId="77777777" w:rsidR="004F520B" w:rsidRDefault="004F520B">
            <w:pPr>
              <w:pStyle w:val="Table-small"/>
            </w:pPr>
            <w:r>
              <w:t xml:space="preserve">Pin </w:t>
            </w:r>
          </w:p>
        </w:tc>
        <w:tc>
          <w:tcPr>
            <w:tcW w:w="421"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16CAA35" w14:textId="467D1A67" w:rsidR="004F520B" w:rsidRPr="00551EA7" w:rsidRDefault="004F520B">
            <w:pPr>
              <w:pStyle w:val="Table-small"/>
              <w:cnfStyle w:val="100000000000" w:firstRow="1" w:lastRow="0" w:firstColumn="0" w:lastColumn="0" w:oddVBand="0" w:evenVBand="0" w:oddHBand="0" w:evenHBand="0" w:firstRowFirstColumn="0" w:firstRowLastColumn="0" w:lastRowFirstColumn="0" w:lastRowLastColumn="0"/>
              <w:rPr>
                <w:sz w:val="16"/>
                <w:szCs w:val="12"/>
              </w:rPr>
            </w:pPr>
            <w:r>
              <w:rPr>
                <w:sz w:val="16"/>
                <w:szCs w:val="12"/>
              </w:rPr>
              <w:t>PSU</w:t>
            </w:r>
          </w:p>
        </w:tc>
        <w:tc>
          <w:tcPr>
            <w:tcW w:w="486"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0CA6CE1" w14:textId="77777777" w:rsidR="004F520B" w:rsidRPr="00551EA7" w:rsidRDefault="004F520B">
            <w:pPr>
              <w:pStyle w:val="Table-small"/>
              <w:cnfStyle w:val="100000000000" w:firstRow="1" w:lastRow="0" w:firstColumn="0" w:lastColumn="0" w:oddVBand="0" w:evenVBand="0" w:oddHBand="0" w:evenHBand="0" w:firstRowFirstColumn="0" w:firstRowLastColumn="0" w:lastRowFirstColumn="0" w:lastRowLastColumn="0"/>
              <w:rPr>
                <w:sz w:val="16"/>
                <w:szCs w:val="12"/>
              </w:rPr>
            </w:pPr>
            <w:r w:rsidRPr="00551EA7">
              <w:rPr>
                <w:sz w:val="16"/>
                <w:szCs w:val="12"/>
              </w:rPr>
              <w:t>SMU</w:t>
            </w:r>
          </w:p>
        </w:tc>
        <w:tc>
          <w:tcPr>
            <w:tcW w:w="380"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0BF9B00" w14:textId="77777777" w:rsidR="004F520B" w:rsidRPr="00551EA7" w:rsidRDefault="004F520B">
            <w:pPr>
              <w:pStyle w:val="Table-small"/>
              <w:cnfStyle w:val="100000000000" w:firstRow="1" w:lastRow="0" w:firstColumn="0" w:lastColumn="0" w:oddVBand="0" w:evenVBand="0" w:oddHBand="0" w:evenHBand="0" w:firstRowFirstColumn="0" w:firstRowLastColumn="0" w:lastRowFirstColumn="0" w:lastRowLastColumn="0"/>
              <w:rPr>
                <w:sz w:val="16"/>
                <w:szCs w:val="12"/>
              </w:rPr>
            </w:pPr>
            <w:r w:rsidRPr="00551EA7">
              <w:rPr>
                <w:sz w:val="16"/>
                <w:szCs w:val="12"/>
              </w:rPr>
              <w:t>F</w:t>
            </w:r>
            <w:r>
              <w:rPr>
                <w:sz w:val="16"/>
                <w:szCs w:val="12"/>
              </w:rPr>
              <w:t>GEN</w:t>
            </w:r>
          </w:p>
        </w:tc>
        <w:tc>
          <w:tcPr>
            <w:tcW w:w="438"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1AA2FBC" w14:textId="77777777" w:rsidR="004F520B" w:rsidRPr="00551EA7" w:rsidRDefault="004F520B">
            <w:pPr>
              <w:pStyle w:val="Table-small"/>
              <w:cnfStyle w:val="100000000000" w:firstRow="1" w:lastRow="0" w:firstColumn="0" w:lastColumn="0" w:oddVBand="0" w:evenVBand="0" w:oddHBand="0" w:evenHBand="0" w:firstRowFirstColumn="0" w:firstRowLastColumn="0" w:lastRowFirstColumn="0" w:lastRowLastColumn="0"/>
              <w:rPr>
                <w:sz w:val="16"/>
                <w:szCs w:val="12"/>
              </w:rPr>
            </w:pPr>
            <w:r>
              <w:rPr>
                <w:sz w:val="16"/>
                <w:szCs w:val="12"/>
              </w:rPr>
              <w:t>SCOPE</w:t>
            </w:r>
          </w:p>
        </w:tc>
        <w:tc>
          <w:tcPr>
            <w:tcW w:w="572"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8F605E1" w14:textId="77777777" w:rsidR="004F520B" w:rsidRDefault="004F520B">
            <w:pPr>
              <w:pStyle w:val="Table-small"/>
              <w:cnfStyle w:val="100000000000" w:firstRow="1" w:lastRow="0" w:firstColumn="0" w:lastColumn="0" w:oddVBand="0" w:evenVBand="0" w:oddHBand="0" w:evenHBand="0" w:firstRowFirstColumn="0" w:firstRowLastColumn="0" w:lastRowFirstColumn="0" w:lastRowLastColumn="0"/>
              <w:rPr>
                <w:sz w:val="16"/>
                <w:szCs w:val="12"/>
              </w:rPr>
            </w:pPr>
            <w:r>
              <w:rPr>
                <w:sz w:val="16"/>
                <w:szCs w:val="12"/>
              </w:rPr>
              <w:t>HS SCOPE</w:t>
            </w:r>
          </w:p>
        </w:tc>
        <w:tc>
          <w:tcPr>
            <w:tcW w:w="483"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14C66A0" w14:textId="77777777" w:rsidR="004F520B" w:rsidRPr="00551EA7" w:rsidRDefault="004F520B">
            <w:pPr>
              <w:pStyle w:val="Table-small"/>
              <w:cnfStyle w:val="100000000000" w:firstRow="1" w:lastRow="0" w:firstColumn="0" w:lastColumn="0" w:oddVBand="0" w:evenVBand="0" w:oddHBand="0" w:evenHBand="0" w:firstRowFirstColumn="0" w:firstRowLastColumn="0" w:lastRowFirstColumn="0" w:lastRowLastColumn="0"/>
              <w:rPr>
                <w:sz w:val="16"/>
                <w:szCs w:val="12"/>
              </w:rPr>
            </w:pPr>
            <w:r>
              <w:rPr>
                <w:sz w:val="16"/>
                <w:szCs w:val="12"/>
              </w:rPr>
              <w:t>Frame Grabber</w:t>
            </w:r>
          </w:p>
        </w:tc>
        <w:tc>
          <w:tcPr>
            <w:tcW w:w="453"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B09D275" w14:textId="0BB345B2" w:rsidR="004F520B" w:rsidRPr="00551EA7" w:rsidRDefault="004F520B">
            <w:pPr>
              <w:pStyle w:val="Table-small"/>
              <w:cnfStyle w:val="100000000000" w:firstRow="1" w:lastRow="0" w:firstColumn="0" w:lastColumn="0" w:oddVBand="0" w:evenVBand="0" w:oddHBand="0" w:evenHBand="0" w:firstRowFirstColumn="0" w:firstRowLastColumn="0" w:lastRowFirstColumn="0" w:lastRowLastColumn="0"/>
              <w:rPr>
                <w:sz w:val="16"/>
                <w:szCs w:val="12"/>
              </w:rPr>
            </w:pPr>
            <w:r>
              <w:rPr>
                <w:sz w:val="16"/>
                <w:szCs w:val="12"/>
              </w:rPr>
              <w:t>F</w:t>
            </w:r>
            <w:r w:rsidRPr="00551EA7">
              <w:rPr>
                <w:sz w:val="16"/>
                <w:szCs w:val="12"/>
              </w:rPr>
              <w:t>PGA</w:t>
            </w:r>
          </w:p>
        </w:tc>
        <w:tc>
          <w:tcPr>
            <w:tcW w:w="384"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98F5960" w14:textId="1E171C49" w:rsidR="004F520B" w:rsidRDefault="004F520B">
            <w:pPr>
              <w:pStyle w:val="Table-small"/>
              <w:cnfStyle w:val="100000000000" w:firstRow="1" w:lastRow="0" w:firstColumn="0" w:lastColumn="0" w:oddVBand="0" w:evenVBand="0" w:oddHBand="0" w:evenHBand="0" w:firstRowFirstColumn="0" w:firstRowLastColumn="0" w:lastRowFirstColumn="0" w:lastRowLastColumn="0"/>
              <w:rPr>
                <w:sz w:val="16"/>
                <w:szCs w:val="12"/>
              </w:rPr>
            </w:pPr>
            <w:r>
              <w:rPr>
                <w:sz w:val="16"/>
                <w:szCs w:val="12"/>
              </w:rPr>
              <w:t>DMM</w:t>
            </w:r>
          </w:p>
        </w:tc>
      </w:tr>
      <w:tr w:rsidR="003D0B99" w14:paraId="3C97DFC4" w14:textId="6EF4142D" w:rsidTr="00973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pct"/>
          </w:tcPr>
          <w:p w14:paraId="0BC3B372" w14:textId="77777777" w:rsidR="004F520B" w:rsidRDefault="004F520B">
            <w:pPr>
              <w:pStyle w:val="Table-small"/>
            </w:pPr>
            <w:r>
              <w:t>PIXEL_CLK_CAM</w:t>
            </w:r>
          </w:p>
        </w:tc>
        <w:tc>
          <w:tcPr>
            <w:tcW w:w="421" w:type="pct"/>
          </w:tcPr>
          <w:p w14:paraId="6DC7C373" w14:textId="77777777" w:rsidR="004F520B" w:rsidRDefault="004F520B">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6" w:type="pct"/>
          </w:tcPr>
          <w:p w14:paraId="23A204F8" w14:textId="2D5A3A64" w:rsidR="004F520B" w:rsidRDefault="003D0B99">
            <w:pPr>
              <w:pStyle w:val="Table-small"/>
              <w:jc w:val="center"/>
              <w:cnfStyle w:val="000000100000" w:firstRow="0" w:lastRow="0" w:firstColumn="0" w:lastColumn="0" w:oddVBand="0" w:evenVBand="0" w:oddHBand="1" w:evenHBand="0" w:firstRowFirstColumn="0" w:firstRowLastColumn="0" w:lastRowFirstColumn="0" w:lastRowLastColumn="0"/>
            </w:pPr>
            <w:r>
              <w:t>HI_FS</w:t>
            </w:r>
          </w:p>
        </w:tc>
        <w:tc>
          <w:tcPr>
            <w:tcW w:w="380" w:type="pct"/>
          </w:tcPr>
          <w:p w14:paraId="19A5710B" w14:textId="77777777" w:rsidR="004F520B" w:rsidRDefault="004F520B">
            <w:pPr>
              <w:pStyle w:val="Table-small"/>
              <w:jc w:val="center"/>
              <w:cnfStyle w:val="000000100000" w:firstRow="0" w:lastRow="0" w:firstColumn="0" w:lastColumn="0" w:oddVBand="0" w:evenVBand="0" w:oddHBand="1" w:evenHBand="0" w:firstRowFirstColumn="0" w:firstRowLastColumn="0" w:lastRowFirstColumn="0" w:lastRowLastColumn="0"/>
            </w:pPr>
          </w:p>
        </w:tc>
        <w:tc>
          <w:tcPr>
            <w:tcW w:w="438" w:type="pct"/>
          </w:tcPr>
          <w:p w14:paraId="7AEE6964" w14:textId="3ED30724" w:rsidR="004F520B" w:rsidRDefault="00013DAC">
            <w:pPr>
              <w:pStyle w:val="Table-small"/>
              <w:jc w:val="center"/>
              <w:cnfStyle w:val="000000100000" w:firstRow="0" w:lastRow="0" w:firstColumn="0" w:lastColumn="0" w:oddVBand="0" w:evenVBand="0" w:oddHBand="1" w:evenHBand="0" w:firstRowFirstColumn="0" w:firstRowLastColumn="0" w:lastRowFirstColumn="0" w:lastRowLastColumn="0"/>
            </w:pPr>
            <w:r>
              <w:t>CH</w:t>
            </w:r>
            <w:r w:rsidR="00D76569">
              <w:t>1</w:t>
            </w:r>
          </w:p>
        </w:tc>
        <w:tc>
          <w:tcPr>
            <w:tcW w:w="572" w:type="pct"/>
          </w:tcPr>
          <w:p w14:paraId="274E1C96" w14:textId="77777777" w:rsidR="004F520B" w:rsidRDefault="004F520B">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3" w:type="pct"/>
          </w:tcPr>
          <w:p w14:paraId="7AAB78AF" w14:textId="77777777" w:rsidR="004F520B" w:rsidRDefault="004F520B">
            <w:pPr>
              <w:pStyle w:val="Table-small"/>
              <w:jc w:val="center"/>
              <w:cnfStyle w:val="000000100000" w:firstRow="0" w:lastRow="0" w:firstColumn="0" w:lastColumn="0" w:oddVBand="0" w:evenVBand="0" w:oddHBand="1" w:evenHBand="0" w:firstRowFirstColumn="0" w:firstRowLastColumn="0" w:lastRowFirstColumn="0" w:lastRowLastColumn="0"/>
            </w:pPr>
          </w:p>
        </w:tc>
        <w:tc>
          <w:tcPr>
            <w:tcW w:w="453" w:type="pct"/>
          </w:tcPr>
          <w:p w14:paraId="1F41DBBF" w14:textId="118CCE9A" w:rsidR="004F520B" w:rsidRDefault="003D0B99">
            <w:pPr>
              <w:pStyle w:val="Table-small"/>
              <w:jc w:val="center"/>
              <w:cnfStyle w:val="000000100000" w:firstRow="0" w:lastRow="0" w:firstColumn="0" w:lastColumn="0" w:oddVBand="0" w:evenVBand="0" w:oddHBand="1" w:evenHBand="0" w:firstRowFirstColumn="0" w:firstRowLastColumn="0" w:lastRowFirstColumn="0" w:lastRowLastColumn="0"/>
            </w:pPr>
            <w:r>
              <w:t>HI_FS</w:t>
            </w:r>
          </w:p>
        </w:tc>
        <w:tc>
          <w:tcPr>
            <w:tcW w:w="384" w:type="pct"/>
          </w:tcPr>
          <w:p w14:paraId="24B6F152" w14:textId="77777777" w:rsidR="004F520B" w:rsidRDefault="004F520B">
            <w:pPr>
              <w:pStyle w:val="Table-small"/>
              <w:jc w:val="center"/>
              <w:cnfStyle w:val="000000100000" w:firstRow="0" w:lastRow="0" w:firstColumn="0" w:lastColumn="0" w:oddVBand="0" w:evenVBand="0" w:oddHBand="1" w:evenHBand="0" w:firstRowFirstColumn="0" w:firstRowLastColumn="0" w:lastRowFirstColumn="0" w:lastRowLastColumn="0"/>
            </w:pPr>
          </w:p>
        </w:tc>
      </w:tr>
      <w:tr w:rsidR="00C77506" w14:paraId="55977846" w14:textId="35ABCB9C" w:rsidTr="00973561">
        <w:tc>
          <w:tcPr>
            <w:cnfStyle w:val="001000000000" w:firstRow="0" w:lastRow="0" w:firstColumn="1" w:lastColumn="0" w:oddVBand="0" w:evenVBand="0" w:oddHBand="0" w:evenHBand="0" w:firstRowFirstColumn="0" w:firstRowLastColumn="0" w:lastRowFirstColumn="0" w:lastRowLastColumn="0"/>
            <w:tcW w:w="1384" w:type="pct"/>
          </w:tcPr>
          <w:p w14:paraId="29703094" w14:textId="77777777" w:rsidR="00C77506" w:rsidRDefault="00C77506" w:rsidP="00C77506">
            <w:pPr>
              <w:pStyle w:val="Table-small"/>
            </w:pPr>
            <w:r>
              <w:t>VIDEO_DATA_11</w:t>
            </w:r>
          </w:p>
        </w:tc>
        <w:tc>
          <w:tcPr>
            <w:tcW w:w="421" w:type="pct"/>
          </w:tcPr>
          <w:p w14:paraId="50047774" w14:textId="77777777" w:rsidR="00C77506" w:rsidRDefault="00C77506" w:rsidP="00C77506">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6" w:type="pct"/>
          </w:tcPr>
          <w:p w14:paraId="5667873D" w14:textId="361BB4F5" w:rsidR="00C77506" w:rsidRDefault="00C77506" w:rsidP="00C77506">
            <w:pPr>
              <w:pStyle w:val="Table-small"/>
              <w:jc w:val="center"/>
              <w:cnfStyle w:val="000000000000" w:firstRow="0" w:lastRow="0" w:firstColumn="0" w:lastColumn="0" w:oddVBand="0" w:evenVBand="0" w:oddHBand="0" w:evenHBand="0" w:firstRowFirstColumn="0" w:firstRowLastColumn="0" w:lastRowFirstColumn="0" w:lastRowLastColumn="0"/>
            </w:pPr>
            <w:r>
              <w:t>HI_FS</w:t>
            </w:r>
          </w:p>
        </w:tc>
        <w:tc>
          <w:tcPr>
            <w:tcW w:w="380" w:type="pct"/>
          </w:tcPr>
          <w:p w14:paraId="5CBC10CA" w14:textId="77777777" w:rsidR="00C77506" w:rsidRDefault="00C77506" w:rsidP="00C77506">
            <w:pPr>
              <w:pStyle w:val="Table-small"/>
              <w:jc w:val="center"/>
              <w:cnfStyle w:val="000000000000" w:firstRow="0" w:lastRow="0" w:firstColumn="0" w:lastColumn="0" w:oddVBand="0" w:evenVBand="0" w:oddHBand="0" w:evenHBand="0" w:firstRowFirstColumn="0" w:firstRowLastColumn="0" w:lastRowFirstColumn="0" w:lastRowLastColumn="0"/>
            </w:pPr>
          </w:p>
        </w:tc>
        <w:tc>
          <w:tcPr>
            <w:tcW w:w="438" w:type="pct"/>
          </w:tcPr>
          <w:p w14:paraId="35DD0939" w14:textId="40C5C63F" w:rsidR="00C77506" w:rsidRDefault="00C77506" w:rsidP="00C77506">
            <w:pPr>
              <w:pStyle w:val="Table-small"/>
              <w:jc w:val="center"/>
              <w:cnfStyle w:val="000000000000" w:firstRow="0" w:lastRow="0" w:firstColumn="0" w:lastColumn="0" w:oddVBand="0" w:evenVBand="0" w:oddHBand="0" w:evenHBand="0" w:firstRowFirstColumn="0" w:firstRowLastColumn="0" w:lastRowFirstColumn="0" w:lastRowLastColumn="0"/>
            </w:pPr>
            <w:r w:rsidRPr="00C94312">
              <w:t>CH1</w:t>
            </w:r>
          </w:p>
        </w:tc>
        <w:tc>
          <w:tcPr>
            <w:tcW w:w="572" w:type="pct"/>
          </w:tcPr>
          <w:p w14:paraId="7BB7A280" w14:textId="77777777" w:rsidR="00C77506" w:rsidRDefault="00C77506" w:rsidP="00C77506">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3" w:type="pct"/>
          </w:tcPr>
          <w:p w14:paraId="4EE1FDB0" w14:textId="77777777" w:rsidR="00C77506" w:rsidRDefault="00C77506" w:rsidP="00C77506">
            <w:pPr>
              <w:pStyle w:val="Table-small"/>
              <w:jc w:val="center"/>
              <w:cnfStyle w:val="000000000000" w:firstRow="0" w:lastRow="0" w:firstColumn="0" w:lastColumn="0" w:oddVBand="0" w:evenVBand="0" w:oddHBand="0" w:evenHBand="0" w:firstRowFirstColumn="0" w:firstRowLastColumn="0" w:lastRowFirstColumn="0" w:lastRowLastColumn="0"/>
            </w:pPr>
          </w:p>
        </w:tc>
        <w:tc>
          <w:tcPr>
            <w:tcW w:w="453" w:type="pct"/>
          </w:tcPr>
          <w:p w14:paraId="4ECE2613" w14:textId="10D16F90" w:rsidR="00C77506" w:rsidRDefault="00C77506" w:rsidP="00C77506">
            <w:pPr>
              <w:pStyle w:val="Table-small"/>
              <w:jc w:val="center"/>
              <w:cnfStyle w:val="000000000000" w:firstRow="0" w:lastRow="0" w:firstColumn="0" w:lastColumn="0" w:oddVBand="0" w:evenVBand="0" w:oddHBand="0" w:evenHBand="0" w:firstRowFirstColumn="0" w:firstRowLastColumn="0" w:lastRowFirstColumn="0" w:lastRowLastColumn="0"/>
            </w:pPr>
            <w:r>
              <w:t>HI_FS</w:t>
            </w:r>
          </w:p>
        </w:tc>
        <w:tc>
          <w:tcPr>
            <w:tcW w:w="384" w:type="pct"/>
          </w:tcPr>
          <w:p w14:paraId="1AAEF026" w14:textId="77777777" w:rsidR="00C77506" w:rsidRDefault="00C77506" w:rsidP="00C77506">
            <w:pPr>
              <w:pStyle w:val="Table-small"/>
              <w:jc w:val="center"/>
              <w:cnfStyle w:val="000000000000" w:firstRow="0" w:lastRow="0" w:firstColumn="0" w:lastColumn="0" w:oddVBand="0" w:evenVBand="0" w:oddHBand="0" w:evenHBand="0" w:firstRowFirstColumn="0" w:firstRowLastColumn="0" w:lastRowFirstColumn="0" w:lastRowLastColumn="0"/>
            </w:pPr>
          </w:p>
        </w:tc>
      </w:tr>
      <w:tr w:rsidR="00C77506" w14:paraId="4D34DA01" w14:textId="3D3C49D0" w:rsidTr="00973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pct"/>
          </w:tcPr>
          <w:p w14:paraId="2EEDF94F" w14:textId="77777777" w:rsidR="00C77506" w:rsidRDefault="00C77506" w:rsidP="00C77506">
            <w:pPr>
              <w:pStyle w:val="Table-small"/>
            </w:pPr>
            <w:r>
              <w:t>VIDEO_DATA_10</w:t>
            </w:r>
          </w:p>
        </w:tc>
        <w:tc>
          <w:tcPr>
            <w:tcW w:w="421" w:type="pct"/>
          </w:tcPr>
          <w:p w14:paraId="7A822A68" w14:textId="77777777" w:rsidR="00C77506" w:rsidRDefault="00C77506" w:rsidP="00C77506">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6" w:type="pct"/>
          </w:tcPr>
          <w:p w14:paraId="6EA1C865" w14:textId="302D58D5" w:rsidR="00C77506" w:rsidRDefault="00C77506" w:rsidP="00C77506">
            <w:pPr>
              <w:pStyle w:val="Table-small"/>
              <w:jc w:val="center"/>
              <w:cnfStyle w:val="000000100000" w:firstRow="0" w:lastRow="0" w:firstColumn="0" w:lastColumn="0" w:oddVBand="0" w:evenVBand="0" w:oddHBand="1" w:evenHBand="0" w:firstRowFirstColumn="0" w:firstRowLastColumn="0" w:lastRowFirstColumn="0" w:lastRowLastColumn="0"/>
            </w:pPr>
            <w:r>
              <w:t>HI_FS</w:t>
            </w:r>
          </w:p>
        </w:tc>
        <w:tc>
          <w:tcPr>
            <w:tcW w:w="380" w:type="pct"/>
          </w:tcPr>
          <w:p w14:paraId="4F91CB31" w14:textId="77777777" w:rsidR="00C77506" w:rsidRDefault="00C77506" w:rsidP="00C77506">
            <w:pPr>
              <w:pStyle w:val="Table-small"/>
              <w:jc w:val="center"/>
              <w:cnfStyle w:val="000000100000" w:firstRow="0" w:lastRow="0" w:firstColumn="0" w:lastColumn="0" w:oddVBand="0" w:evenVBand="0" w:oddHBand="1" w:evenHBand="0" w:firstRowFirstColumn="0" w:firstRowLastColumn="0" w:lastRowFirstColumn="0" w:lastRowLastColumn="0"/>
            </w:pPr>
          </w:p>
        </w:tc>
        <w:tc>
          <w:tcPr>
            <w:tcW w:w="438" w:type="pct"/>
          </w:tcPr>
          <w:p w14:paraId="272D046C" w14:textId="7E533460" w:rsidR="00C77506" w:rsidRDefault="00C77506" w:rsidP="00C77506">
            <w:pPr>
              <w:pStyle w:val="Table-small"/>
              <w:jc w:val="center"/>
              <w:cnfStyle w:val="000000100000" w:firstRow="0" w:lastRow="0" w:firstColumn="0" w:lastColumn="0" w:oddVBand="0" w:evenVBand="0" w:oddHBand="1" w:evenHBand="0" w:firstRowFirstColumn="0" w:firstRowLastColumn="0" w:lastRowFirstColumn="0" w:lastRowLastColumn="0"/>
            </w:pPr>
            <w:r w:rsidRPr="00C94312">
              <w:t>CH1</w:t>
            </w:r>
          </w:p>
        </w:tc>
        <w:tc>
          <w:tcPr>
            <w:tcW w:w="572" w:type="pct"/>
          </w:tcPr>
          <w:p w14:paraId="050F731D" w14:textId="77777777" w:rsidR="00C77506" w:rsidRDefault="00C77506" w:rsidP="00C77506">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3" w:type="pct"/>
          </w:tcPr>
          <w:p w14:paraId="3CBFC4C6" w14:textId="77777777" w:rsidR="00C77506" w:rsidRDefault="00C77506" w:rsidP="00C77506">
            <w:pPr>
              <w:pStyle w:val="Table-small"/>
              <w:jc w:val="center"/>
              <w:cnfStyle w:val="000000100000" w:firstRow="0" w:lastRow="0" w:firstColumn="0" w:lastColumn="0" w:oddVBand="0" w:evenVBand="0" w:oddHBand="1" w:evenHBand="0" w:firstRowFirstColumn="0" w:firstRowLastColumn="0" w:lastRowFirstColumn="0" w:lastRowLastColumn="0"/>
            </w:pPr>
          </w:p>
        </w:tc>
        <w:tc>
          <w:tcPr>
            <w:tcW w:w="453" w:type="pct"/>
          </w:tcPr>
          <w:p w14:paraId="23ECC456" w14:textId="15B2D8D0" w:rsidR="00C77506" w:rsidRDefault="00C77506" w:rsidP="00C77506">
            <w:pPr>
              <w:pStyle w:val="Table-small"/>
              <w:jc w:val="center"/>
              <w:cnfStyle w:val="000000100000" w:firstRow="0" w:lastRow="0" w:firstColumn="0" w:lastColumn="0" w:oddVBand="0" w:evenVBand="0" w:oddHBand="1" w:evenHBand="0" w:firstRowFirstColumn="0" w:firstRowLastColumn="0" w:lastRowFirstColumn="0" w:lastRowLastColumn="0"/>
            </w:pPr>
            <w:r>
              <w:t>HI_FS</w:t>
            </w:r>
          </w:p>
        </w:tc>
        <w:tc>
          <w:tcPr>
            <w:tcW w:w="384" w:type="pct"/>
          </w:tcPr>
          <w:p w14:paraId="4CE88E86" w14:textId="77777777" w:rsidR="00C77506" w:rsidRDefault="00C77506" w:rsidP="00C77506">
            <w:pPr>
              <w:pStyle w:val="Table-small"/>
              <w:jc w:val="center"/>
              <w:cnfStyle w:val="000000100000" w:firstRow="0" w:lastRow="0" w:firstColumn="0" w:lastColumn="0" w:oddVBand="0" w:evenVBand="0" w:oddHBand="1" w:evenHBand="0" w:firstRowFirstColumn="0" w:firstRowLastColumn="0" w:lastRowFirstColumn="0" w:lastRowLastColumn="0"/>
            </w:pPr>
          </w:p>
        </w:tc>
      </w:tr>
      <w:tr w:rsidR="00C77506" w14:paraId="7F6641A7" w14:textId="1F22A2C4" w:rsidTr="00973561">
        <w:tc>
          <w:tcPr>
            <w:cnfStyle w:val="001000000000" w:firstRow="0" w:lastRow="0" w:firstColumn="1" w:lastColumn="0" w:oddVBand="0" w:evenVBand="0" w:oddHBand="0" w:evenHBand="0" w:firstRowFirstColumn="0" w:firstRowLastColumn="0" w:lastRowFirstColumn="0" w:lastRowLastColumn="0"/>
            <w:tcW w:w="1384" w:type="pct"/>
          </w:tcPr>
          <w:p w14:paraId="7F9C2C21" w14:textId="77777777" w:rsidR="00C77506" w:rsidRDefault="00C77506" w:rsidP="00C77506">
            <w:pPr>
              <w:pStyle w:val="Table-small"/>
            </w:pPr>
            <w:r>
              <w:t>VIDEO_DATA_9</w:t>
            </w:r>
          </w:p>
        </w:tc>
        <w:tc>
          <w:tcPr>
            <w:tcW w:w="421" w:type="pct"/>
          </w:tcPr>
          <w:p w14:paraId="2555F10A" w14:textId="77777777" w:rsidR="00C77506" w:rsidRDefault="00C77506" w:rsidP="00C77506">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6" w:type="pct"/>
          </w:tcPr>
          <w:p w14:paraId="6D0CDAA1" w14:textId="3704B76D" w:rsidR="00C77506" w:rsidRDefault="00C77506" w:rsidP="00C77506">
            <w:pPr>
              <w:pStyle w:val="Table-small"/>
              <w:jc w:val="center"/>
              <w:cnfStyle w:val="000000000000" w:firstRow="0" w:lastRow="0" w:firstColumn="0" w:lastColumn="0" w:oddVBand="0" w:evenVBand="0" w:oddHBand="0" w:evenHBand="0" w:firstRowFirstColumn="0" w:firstRowLastColumn="0" w:lastRowFirstColumn="0" w:lastRowLastColumn="0"/>
            </w:pPr>
            <w:r>
              <w:t>HI_FS</w:t>
            </w:r>
          </w:p>
        </w:tc>
        <w:tc>
          <w:tcPr>
            <w:tcW w:w="380" w:type="pct"/>
          </w:tcPr>
          <w:p w14:paraId="212C5611" w14:textId="77777777" w:rsidR="00C77506" w:rsidRDefault="00C77506" w:rsidP="00C77506">
            <w:pPr>
              <w:pStyle w:val="Table-small"/>
              <w:jc w:val="center"/>
              <w:cnfStyle w:val="000000000000" w:firstRow="0" w:lastRow="0" w:firstColumn="0" w:lastColumn="0" w:oddVBand="0" w:evenVBand="0" w:oddHBand="0" w:evenHBand="0" w:firstRowFirstColumn="0" w:firstRowLastColumn="0" w:lastRowFirstColumn="0" w:lastRowLastColumn="0"/>
            </w:pPr>
          </w:p>
        </w:tc>
        <w:tc>
          <w:tcPr>
            <w:tcW w:w="438" w:type="pct"/>
          </w:tcPr>
          <w:p w14:paraId="3CEE7C27" w14:textId="590D50BE" w:rsidR="00C77506" w:rsidRDefault="00C77506" w:rsidP="00C77506">
            <w:pPr>
              <w:pStyle w:val="Table-small"/>
              <w:jc w:val="center"/>
              <w:cnfStyle w:val="000000000000" w:firstRow="0" w:lastRow="0" w:firstColumn="0" w:lastColumn="0" w:oddVBand="0" w:evenVBand="0" w:oddHBand="0" w:evenHBand="0" w:firstRowFirstColumn="0" w:firstRowLastColumn="0" w:lastRowFirstColumn="0" w:lastRowLastColumn="0"/>
            </w:pPr>
            <w:r w:rsidRPr="00C94312">
              <w:t>CH1</w:t>
            </w:r>
          </w:p>
        </w:tc>
        <w:tc>
          <w:tcPr>
            <w:tcW w:w="572" w:type="pct"/>
          </w:tcPr>
          <w:p w14:paraId="241DC3EE" w14:textId="77777777" w:rsidR="00C77506" w:rsidRDefault="00C77506" w:rsidP="00C77506">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3" w:type="pct"/>
          </w:tcPr>
          <w:p w14:paraId="24F23A2F" w14:textId="77777777" w:rsidR="00C77506" w:rsidRDefault="00C77506" w:rsidP="00C77506">
            <w:pPr>
              <w:pStyle w:val="Table-small"/>
              <w:jc w:val="center"/>
              <w:cnfStyle w:val="000000000000" w:firstRow="0" w:lastRow="0" w:firstColumn="0" w:lastColumn="0" w:oddVBand="0" w:evenVBand="0" w:oddHBand="0" w:evenHBand="0" w:firstRowFirstColumn="0" w:firstRowLastColumn="0" w:lastRowFirstColumn="0" w:lastRowLastColumn="0"/>
            </w:pPr>
          </w:p>
        </w:tc>
        <w:tc>
          <w:tcPr>
            <w:tcW w:w="453" w:type="pct"/>
          </w:tcPr>
          <w:p w14:paraId="7BAEE3CE" w14:textId="01CDCD5D" w:rsidR="00C77506" w:rsidRDefault="00C77506" w:rsidP="00C77506">
            <w:pPr>
              <w:pStyle w:val="Table-small"/>
              <w:jc w:val="center"/>
              <w:cnfStyle w:val="000000000000" w:firstRow="0" w:lastRow="0" w:firstColumn="0" w:lastColumn="0" w:oddVBand="0" w:evenVBand="0" w:oddHBand="0" w:evenHBand="0" w:firstRowFirstColumn="0" w:firstRowLastColumn="0" w:lastRowFirstColumn="0" w:lastRowLastColumn="0"/>
            </w:pPr>
            <w:r>
              <w:t>HI_FS</w:t>
            </w:r>
          </w:p>
        </w:tc>
        <w:tc>
          <w:tcPr>
            <w:tcW w:w="384" w:type="pct"/>
          </w:tcPr>
          <w:p w14:paraId="0ECB0316" w14:textId="77777777" w:rsidR="00C77506" w:rsidRDefault="00C77506" w:rsidP="00C77506">
            <w:pPr>
              <w:pStyle w:val="Table-small"/>
              <w:jc w:val="center"/>
              <w:cnfStyle w:val="000000000000" w:firstRow="0" w:lastRow="0" w:firstColumn="0" w:lastColumn="0" w:oddVBand="0" w:evenVBand="0" w:oddHBand="0" w:evenHBand="0" w:firstRowFirstColumn="0" w:firstRowLastColumn="0" w:lastRowFirstColumn="0" w:lastRowLastColumn="0"/>
            </w:pPr>
          </w:p>
        </w:tc>
      </w:tr>
      <w:tr w:rsidR="00C77506" w14:paraId="640358B5" w14:textId="3E9777A0" w:rsidTr="00973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pct"/>
          </w:tcPr>
          <w:p w14:paraId="10F1B28F" w14:textId="77777777" w:rsidR="00C77506" w:rsidRDefault="00C77506" w:rsidP="00C77506">
            <w:pPr>
              <w:pStyle w:val="Table-small"/>
            </w:pPr>
            <w:r>
              <w:t>VIDEO_DATA_8</w:t>
            </w:r>
          </w:p>
        </w:tc>
        <w:tc>
          <w:tcPr>
            <w:tcW w:w="421" w:type="pct"/>
          </w:tcPr>
          <w:p w14:paraId="235BDA6A" w14:textId="77777777" w:rsidR="00C77506" w:rsidRDefault="00C77506" w:rsidP="00C77506">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6" w:type="pct"/>
          </w:tcPr>
          <w:p w14:paraId="15D6CC68" w14:textId="332D6750" w:rsidR="00C77506" w:rsidRDefault="00C77506" w:rsidP="00C77506">
            <w:pPr>
              <w:pStyle w:val="Table-small"/>
              <w:jc w:val="center"/>
              <w:cnfStyle w:val="000000100000" w:firstRow="0" w:lastRow="0" w:firstColumn="0" w:lastColumn="0" w:oddVBand="0" w:evenVBand="0" w:oddHBand="1" w:evenHBand="0" w:firstRowFirstColumn="0" w:firstRowLastColumn="0" w:lastRowFirstColumn="0" w:lastRowLastColumn="0"/>
            </w:pPr>
            <w:r>
              <w:t>HI_FS</w:t>
            </w:r>
          </w:p>
        </w:tc>
        <w:tc>
          <w:tcPr>
            <w:tcW w:w="380" w:type="pct"/>
          </w:tcPr>
          <w:p w14:paraId="6C6C7896" w14:textId="77777777" w:rsidR="00C77506" w:rsidRDefault="00C77506" w:rsidP="00C77506">
            <w:pPr>
              <w:pStyle w:val="Table-small"/>
              <w:jc w:val="center"/>
              <w:cnfStyle w:val="000000100000" w:firstRow="0" w:lastRow="0" w:firstColumn="0" w:lastColumn="0" w:oddVBand="0" w:evenVBand="0" w:oddHBand="1" w:evenHBand="0" w:firstRowFirstColumn="0" w:firstRowLastColumn="0" w:lastRowFirstColumn="0" w:lastRowLastColumn="0"/>
            </w:pPr>
          </w:p>
        </w:tc>
        <w:tc>
          <w:tcPr>
            <w:tcW w:w="438" w:type="pct"/>
          </w:tcPr>
          <w:p w14:paraId="185B0549" w14:textId="6EDF6B40" w:rsidR="00C77506" w:rsidRDefault="00C77506" w:rsidP="00C77506">
            <w:pPr>
              <w:pStyle w:val="Table-small"/>
              <w:jc w:val="center"/>
              <w:cnfStyle w:val="000000100000" w:firstRow="0" w:lastRow="0" w:firstColumn="0" w:lastColumn="0" w:oddVBand="0" w:evenVBand="0" w:oddHBand="1" w:evenHBand="0" w:firstRowFirstColumn="0" w:firstRowLastColumn="0" w:lastRowFirstColumn="0" w:lastRowLastColumn="0"/>
            </w:pPr>
            <w:r w:rsidRPr="00C94312">
              <w:t>CH1</w:t>
            </w:r>
          </w:p>
        </w:tc>
        <w:tc>
          <w:tcPr>
            <w:tcW w:w="572" w:type="pct"/>
          </w:tcPr>
          <w:p w14:paraId="76E67F7B" w14:textId="77777777" w:rsidR="00C77506" w:rsidRDefault="00C77506" w:rsidP="00C77506">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3" w:type="pct"/>
          </w:tcPr>
          <w:p w14:paraId="03B59A35" w14:textId="77777777" w:rsidR="00C77506" w:rsidRDefault="00C77506" w:rsidP="00C77506">
            <w:pPr>
              <w:pStyle w:val="Table-small"/>
              <w:jc w:val="center"/>
              <w:cnfStyle w:val="000000100000" w:firstRow="0" w:lastRow="0" w:firstColumn="0" w:lastColumn="0" w:oddVBand="0" w:evenVBand="0" w:oddHBand="1" w:evenHBand="0" w:firstRowFirstColumn="0" w:firstRowLastColumn="0" w:lastRowFirstColumn="0" w:lastRowLastColumn="0"/>
            </w:pPr>
          </w:p>
        </w:tc>
        <w:tc>
          <w:tcPr>
            <w:tcW w:w="453" w:type="pct"/>
          </w:tcPr>
          <w:p w14:paraId="68E994EE" w14:textId="2D45C823" w:rsidR="00C77506" w:rsidRDefault="00C77506" w:rsidP="00C77506">
            <w:pPr>
              <w:pStyle w:val="Table-small"/>
              <w:jc w:val="center"/>
              <w:cnfStyle w:val="000000100000" w:firstRow="0" w:lastRow="0" w:firstColumn="0" w:lastColumn="0" w:oddVBand="0" w:evenVBand="0" w:oddHBand="1" w:evenHBand="0" w:firstRowFirstColumn="0" w:firstRowLastColumn="0" w:lastRowFirstColumn="0" w:lastRowLastColumn="0"/>
            </w:pPr>
            <w:r>
              <w:t>HI_FS</w:t>
            </w:r>
          </w:p>
        </w:tc>
        <w:tc>
          <w:tcPr>
            <w:tcW w:w="384" w:type="pct"/>
          </w:tcPr>
          <w:p w14:paraId="53D51615" w14:textId="77777777" w:rsidR="00C77506" w:rsidRDefault="00C77506" w:rsidP="00C77506">
            <w:pPr>
              <w:pStyle w:val="Table-small"/>
              <w:jc w:val="center"/>
              <w:cnfStyle w:val="000000100000" w:firstRow="0" w:lastRow="0" w:firstColumn="0" w:lastColumn="0" w:oddVBand="0" w:evenVBand="0" w:oddHBand="1" w:evenHBand="0" w:firstRowFirstColumn="0" w:firstRowLastColumn="0" w:lastRowFirstColumn="0" w:lastRowLastColumn="0"/>
            </w:pPr>
          </w:p>
        </w:tc>
      </w:tr>
      <w:tr w:rsidR="00C77506" w14:paraId="1DBD4664" w14:textId="0FEE41B1" w:rsidTr="00973561">
        <w:tc>
          <w:tcPr>
            <w:cnfStyle w:val="001000000000" w:firstRow="0" w:lastRow="0" w:firstColumn="1" w:lastColumn="0" w:oddVBand="0" w:evenVBand="0" w:oddHBand="0" w:evenHBand="0" w:firstRowFirstColumn="0" w:firstRowLastColumn="0" w:lastRowFirstColumn="0" w:lastRowLastColumn="0"/>
            <w:tcW w:w="1384" w:type="pct"/>
          </w:tcPr>
          <w:p w14:paraId="6F6F0752" w14:textId="77777777" w:rsidR="00C77506" w:rsidRDefault="00C77506" w:rsidP="00C77506">
            <w:pPr>
              <w:pStyle w:val="Table-small"/>
            </w:pPr>
            <w:r>
              <w:t>VIDEO_DATA_7</w:t>
            </w:r>
          </w:p>
        </w:tc>
        <w:tc>
          <w:tcPr>
            <w:tcW w:w="421" w:type="pct"/>
          </w:tcPr>
          <w:p w14:paraId="1178C064" w14:textId="77777777" w:rsidR="00C77506" w:rsidRDefault="00C77506" w:rsidP="00C77506">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6" w:type="pct"/>
          </w:tcPr>
          <w:p w14:paraId="60796982" w14:textId="67F921CB" w:rsidR="00C77506" w:rsidRDefault="00C77506" w:rsidP="00C77506">
            <w:pPr>
              <w:pStyle w:val="Table-small"/>
              <w:jc w:val="center"/>
              <w:cnfStyle w:val="000000000000" w:firstRow="0" w:lastRow="0" w:firstColumn="0" w:lastColumn="0" w:oddVBand="0" w:evenVBand="0" w:oddHBand="0" w:evenHBand="0" w:firstRowFirstColumn="0" w:firstRowLastColumn="0" w:lastRowFirstColumn="0" w:lastRowLastColumn="0"/>
            </w:pPr>
            <w:r>
              <w:t>HI_FS</w:t>
            </w:r>
          </w:p>
        </w:tc>
        <w:tc>
          <w:tcPr>
            <w:tcW w:w="380" w:type="pct"/>
          </w:tcPr>
          <w:p w14:paraId="2CD18E5F" w14:textId="77777777" w:rsidR="00C77506" w:rsidRDefault="00C77506" w:rsidP="00C77506">
            <w:pPr>
              <w:pStyle w:val="Table-small"/>
              <w:jc w:val="center"/>
              <w:cnfStyle w:val="000000000000" w:firstRow="0" w:lastRow="0" w:firstColumn="0" w:lastColumn="0" w:oddVBand="0" w:evenVBand="0" w:oddHBand="0" w:evenHBand="0" w:firstRowFirstColumn="0" w:firstRowLastColumn="0" w:lastRowFirstColumn="0" w:lastRowLastColumn="0"/>
            </w:pPr>
          </w:p>
        </w:tc>
        <w:tc>
          <w:tcPr>
            <w:tcW w:w="438" w:type="pct"/>
          </w:tcPr>
          <w:p w14:paraId="7E4FACCC" w14:textId="0C227B7A" w:rsidR="00C77506" w:rsidRDefault="00C77506" w:rsidP="00C77506">
            <w:pPr>
              <w:pStyle w:val="Table-small"/>
              <w:jc w:val="center"/>
              <w:cnfStyle w:val="000000000000" w:firstRow="0" w:lastRow="0" w:firstColumn="0" w:lastColumn="0" w:oddVBand="0" w:evenVBand="0" w:oddHBand="0" w:evenHBand="0" w:firstRowFirstColumn="0" w:firstRowLastColumn="0" w:lastRowFirstColumn="0" w:lastRowLastColumn="0"/>
            </w:pPr>
            <w:r w:rsidRPr="00C94312">
              <w:t>CH1</w:t>
            </w:r>
          </w:p>
        </w:tc>
        <w:tc>
          <w:tcPr>
            <w:tcW w:w="572" w:type="pct"/>
          </w:tcPr>
          <w:p w14:paraId="51A50997" w14:textId="77777777" w:rsidR="00C77506" w:rsidRDefault="00C77506" w:rsidP="00C77506">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3" w:type="pct"/>
          </w:tcPr>
          <w:p w14:paraId="436DCCE2" w14:textId="77777777" w:rsidR="00C77506" w:rsidRDefault="00C77506" w:rsidP="00C77506">
            <w:pPr>
              <w:pStyle w:val="Table-small"/>
              <w:jc w:val="center"/>
              <w:cnfStyle w:val="000000000000" w:firstRow="0" w:lastRow="0" w:firstColumn="0" w:lastColumn="0" w:oddVBand="0" w:evenVBand="0" w:oddHBand="0" w:evenHBand="0" w:firstRowFirstColumn="0" w:firstRowLastColumn="0" w:lastRowFirstColumn="0" w:lastRowLastColumn="0"/>
            </w:pPr>
          </w:p>
        </w:tc>
        <w:tc>
          <w:tcPr>
            <w:tcW w:w="453" w:type="pct"/>
          </w:tcPr>
          <w:p w14:paraId="6659CA93" w14:textId="158440FE" w:rsidR="00C77506" w:rsidRDefault="00C77506" w:rsidP="00C77506">
            <w:pPr>
              <w:pStyle w:val="Table-small"/>
              <w:jc w:val="center"/>
              <w:cnfStyle w:val="000000000000" w:firstRow="0" w:lastRow="0" w:firstColumn="0" w:lastColumn="0" w:oddVBand="0" w:evenVBand="0" w:oddHBand="0" w:evenHBand="0" w:firstRowFirstColumn="0" w:firstRowLastColumn="0" w:lastRowFirstColumn="0" w:lastRowLastColumn="0"/>
            </w:pPr>
            <w:r>
              <w:t>HI_FS</w:t>
            </w:r>
          </w:p>
        </w:tc>
        <w:tc>
          <w:tcPr>
            <w:tcW w:w="384" w:type="pct"/>
          </w:tcPr>
          <w:p w14:paraId="425AD368" w14:textId="77777777" w:rsidR="00C77506" w:rsidRDefault="00C77506" w:rsidP="00C77506">
            <w:pPr>
              <w:pStyle w:val="Table-small"/>
              <w:jc w:val="center"/>
              <w:cnfStyle w:val="000000000000" w:firstRow="0" w:lastRow="0" w:firstColumn="0" w:lastColumn="0" w:oddVBand="0" w:evenVBand="0" w:oddHBand="0" w:evenHBand="0" w:firstRowFirstColumn="0" w:firstRowLastColumn="0" w:lastRowFirstColumn="0" w:lastRowLastColumn="0"/>
            </w:pPr>
          </w:p>
        </w:tc>
      </w:tr>
      <w:tr w:rsidR="00C77506" w14:paraId="5E18D2CE" w14:textId="5F59CC5C" w:rsidTr="00973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pct"/>
          </w:tcPr>
          <w:p w14:paraId="01422DC5" w14:textId="77777777" w:rsidR="00C77506" w:rsidRDefault="00C77506" w:rsidP="00C77506">
            <w:pPr>
              <w:pStyle w:val="Table-small"/>
            </w:pPr>
            <w:r>
              <w:t>VIDEO_DATA_6</w:t>
            </w:r>
          </w:p>
        </w:tc>
        <w:tc>
          <w:tcPr>
            <w:tcW w:w="421" w:type="pct"/>
          </w:tcPr>
          <w:p w14:paraId="62E27DF6" w14:textId="77777777" w:rsidR="00C77506" w:rsidRDefault="00C77506" w:rsidP="00C77506">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6" w:type="pct"/>
          </w:tcPr>
          <w:p w14:paraId="26072455" w14:textId="519C40A4" w:rsidR="00C77506" w:rsidRDefault="00C77506" w:rsidP="00C77506">
            <w:pPr>
              <w:pStyle w:val="Table-small"/>
              <w:jc w:val="center"/>
              <w:cnfStyle w:val="000000100000" w:firstRow="0" w:lastRow="0" w:firstColumn="0" w:lastColumn="0" w:oddVBand="0" w:evenVBand="0" w:oddHBand="1" w:evenHBand="0" w:firstRowFirstColumn="0" w:firstRowLastColumn="0" w:lastRowFirstColumn="0" w:lastRowLastColumn="0"/>
            </w:pPr>
            <w:r>
              <w:t>HI_FS</w:t>
            </w:r>
          </w:p>
        </w:tc>
        <w:tc>
          <w:tcPr>
            <w:tcW w:w="380" w:type="pct"/>
          </w:tcPr>
          <w:p w14:paraId="7B098746" w14:textId="77777777" w:rsidR="00C77506" w:rsidRDefault="00C77506" w:rsidP="00C77506">
            <w:pPr>
              <w:pStyle w:val="Table-small"/>
              <w:jc w:val="center"/>
              <w:cnfStyle w:val="000000100000" w:firstRow="0" w:lastRow="0" w:firstColumn="0" w:lastColumn="0" w:oddVBand="0" w:evenVBand="0" w:oddHBand="1" w:evenHBand="0" w:firstRowFirstColumn="0" w:firstRowLastColumn="0" w:lastRowFirstColumn="0" w:lastRowLastColumn="0"/>
            </w:pPr>
          </w:p>
        </w:tc>
        <w:tc>
          <w:tcPr>
            <w:tcW w:w="438" w:type="pct"/>
          </w:tcPr>
          <w:p w14:paraId="379783B0" w14:textId="21E7A94D" w:rsidR="00C77506" w:rsidRDefault="00C77506" w:rsidP="00C77506">
            <w:pPr>
              <w:pStyle w:val="Table-small"/>
              <w:jc w:val="center"/>
              <w:cnfStyle w:val="000000100000" w:firstRow="0" w:lastRow="0" w:firstColumn="0" w:lastColumn="0" w:oddVBand="0" w:evenVBand="0" w:oddHBand="1" w:evenHBand="0" w:firstRowFirstColumn="0" w:firstRowLastColumn="0" w:lastRowFirstColumn="0" w:lastRowLastColumn="0"/>
            </w:pPr>
            <w:r w:rsidRPr="00C94312">
              <w:t>CH1</w:t>
            </w:r>
          </w:p>
        </w:tc>
        <w:tc>
          <w:tcPr>
            <w:tcW w:w="572" w:type="pct"/>
          </w:tcPr>
          <w:p w14:paraId="4AA3C922" w14:textId="77777777" w:rsidR="00C77506" w:rsidRDefault="00C77506" w:rsidP="00C77506">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3" w:type="pct"/>
          </w:tcPr>
          <w:p w14:paraId="08680129" w14:textId="77777777" w:rsidR="00C77506" w:rsidRDefault="00C77506" w:rsidP="00C77506">
            <w:pPr>
              <w:pStyle w:val="Table-small"/>
              <w:jc w:val="center"/>
              <w:cnfStyle w:val="000000100000" w:firstRow="0" w:lastRow="0" w:firstColumn="0" w:lastColumn="0" w:oddVBand="0" w:evenVBand="0" w:oddHBand="1" w:evenHBand="0" w:firstRowFirstColumn="0" w:firstRowLastColumn="0" w:lastRowFirstColumn="0" w:lastRowLastColumn="0"/>
            </w:pPr>
          </w:p>
        </w:tc>
        <w:tc>
          <w:tcPr>
            <w:tcW w:w="453" w:type="pct"/>
          </w:tcPr>
          <w:p w14:paraId="19013346" w14:textId="34983621" w:rsidR="00C77506" w:rsidRDefault="00C77506" w:rsidP="00C77506">
            <w:pPr>
              <w:pStyle w:val="Table-small"/>
              <w:jc w:val="center"/>
              <w:cnfStyle w:val="000000100000" w:firstRow="0" w:lastRow="0" w:firstColumn="0" w:lastColumn="0" w:oddVBand="0" w:evenVBand="0" w:oddHBand="1" w:evenHBand="0" w:firstRowFirstColumn="0" w:firstRowLastColumn="0" w:lastRowFirstColumn="0" w:lastRowLastColumn="0"/>
            </w:pPr>
            <w:r>
              <w:t>HI_FS</w:t>
            </w:r>
          </w:p>
        </w:tc>
        <w:tc>
          <w:tcPr>
            <w:tcW w:w="384" w:type="pct"/>
          </w:tcPr>
          <w:p w14:paraId="1301DC90" w14:textId="77777777" w:rsidR="00C77506" w:rsidRDefault="00C77506" w:rsidP="00C77506">
            <w:pPr>
              <w:pStyle w:val="Table-small"/>
              <w:jc w:val="center"/>
              <w:cnfStyle w:val="000000100000" w:firstRow="0" w:lastRow="0" w:firstColumn="0" w:lastColumn="0" w:oddVBand="0" w:evenVBand="0" w:oddHBand="1" w:evenHBand="0" w:firstRowFirstColumn="0" w:firstRowLastColumn="0" w:lastRowFirstColumn="0" w:lastRowLastColumn="0"/>
            </w:pPr>
          </w:p>
        </w:tc>
      </w:tr>
      <w:tr w:rsidR="003D0B99" w14:paraId="13987F81" w14:textId="6469CF30" w:rsidTr="00973561">
        <w:tc>
          <w:tcPr>
            <w:cnfStyle w:val="001000000000" w:firstRow="0" w:lastRow="0" w:firstColumn="1" w:lastColumn="0" w:oddVBand="0" w:evenVBand="0" w:oddHBand="0" w:evenHBand="0" w:firstRowFirstColumn="0" w:firstRowLastColumn="0" w:lastRowFirstColumn="0" w:lastRowLastColumn="0"/>
            <w:tcW w:w="1384" w:type="pct"/>
          </w:tcPr>
          <w:p w14:paraId="795C0286" w14:textId="77777777" w:rsidR="004F520B" w:rsidRDefault="004F520B" w:rsidP="00C4032B">
            <w:pPr>
              <w:pStyle w:val="Table-small"/>
            </w:pPr>
            <w:r>
              <w:t>VSS</w:t>
            </w:r>
          </w:p>
        </w:tc>
        <w:tc>
          <w:tcPr>
            <w:tcW w:w="421" w:type="pct"/>
          </w:tcPr>
          <w:p w14:paraId="59D9B8C7"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r>
              <w:t>LO_F</w:t>
            </w:r>
          </w:p>
        </w:tc>
        <w:tc>
          <w:tcPr>
            <w:tcW w:w="486" w:type="pct"/>
          </w:tcPr>
          <w:p w14:paraId="10928BEE" w14:textId="26F2D152" w:rsidR="004F520B" w:rsidRDefault="003D0B99" w:rsidP="00C4032B">
            <w:pPr>
              <w:pStyle w:val="Table-small"/>
              <w:jc w:val="center"/>
              <w:cnfStyle w:val="000000000000" w:firstRow="0" w:lastRow="0" w:firstColumn="0" w:lastColumn="0" w:oddVBand="0" w:evenVBand="0" w:oddHBand="0" w:evenHBand="0" w:firstRowFirstColumn="0" w:firstRowLastColumn="0" w:lastRowFirstColumn="0" w:lastRowLastColumn="0"/>
            </w:pPr>
            <w:r>
              <w:t>LO_FS</w:t>
            </w:r>
          </w:p>
        </w:tc>
        <w:tc>
          <w:tcPr>
            <w:tcW w:w="380" w:type="pct"/>
          </w:tcPr>
          <w:p w14:paraId="610ED092"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438" w:type="pct"/>
          </w:tcPr>
          <w:p w14:paraId="10646A34"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572" w:type="pct"/>
          </w:tcPr>
          <w:p w14:paraId="774AF559"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3" w:type="pct"/>
          </w:tcPr>
          <w:p w14:paraId="11B35AD6"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453" w:type="pct"/>
          </w:tcPr>
          <w:p w14:paraId="28B06ED4" w14:textId="01307A75"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r>
              <w:t>LO_F</w:t>
            </w:r>
          </w:p>
        </w:tc>
        <w:tc>
          <w:tcPr>
            <w:tcW w:w="384" w:type="pct"/>
          </w:tcPr>
          <w:p w14:paraId="4A3E5AC0" w14:textId="56AA4B70" w:rsidR="004F520B" w:rsidRDefault="002108DE" w:rsidP="00C4032B">
            <w:pPr>
              <w:pStyle w:val="Table-small"/>
              <w:jc w:val="center"/>
              <w:cnfStyle w:val="000000000000" w:firstRow="0" w:lastRow="0" w:firstColumn="0" w:lastColumn="0" w:oddVBand="0" w:evenVBand="0" w:oddHBand="0" w:evenHBand="0" w:firstRowFirstColumn="0" w:firstRowLastColumn="0" w:lastRowFirstColumn="0" w:lastRowLastColumn="0"/>
            </w:pPr>
            <w:r>
              <w:t>LO_S</w:t>
            </w:r>
          </w:p>
        </w:tc>
      </w:tr>
      <w:tr w:rsidR="003D0B99" w14:paraId="015DAB1A" w14:textId="77D7F809" w:rsidTr="00973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pct"/>
          </w:tcPr>
          <w:p w14:paraId="5C602C16" w14:textId="77777777" w:rsidR="004F520B" w:rsidRDefault="004F520B" w:rsidP="00C4032B">
            <w:pPr>
              <w:pStyle w:val="Table-small"/>
            </w:pPr>
            <w:r>
              <w:t>VSS_DIG</w:t>
            </w:r>
          </w:p>
        </w:tc>
        <w:tc>
          <w:tcPr>
            <w:tcW w:w="421" w:type="pct"/>
          </w:tcPr>
          <w:p w14:paraId="708838FB"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r>
              <w:t>LO_F</w:t>
            </w:r>
          </w:p>
        </w:tc>
        <w:tc>
          <w:tcPr>
            <w:tcW w:w="486" w:type="pct"/>
          </w:tcPr>
          <w:p w14:paraId="34FEF217" w14:textId="7102407E" w:rsidR="004F520B" w:rsidRDefault="003D0B99" w:rsidP="00C4032B">
            <w:pPr>
              <w:pStyle w:val="Table-small"/>
              <w:jc w:val="center"/>
              <w:cnfStyle w:val="000000100000" w:firstRow="0" w:lastRow="0" w:firstColumn="0" w:lastColumn="0" w:oddVBand="0" w:evenVBand="0" w:oddHBand="1" w:evenHBand="0" w:firstRowFirstColumn="0" w:firstRowLastColumn="0" w:lastRowFirstColumn="0" w:lastRowLastColumn="0"/>
            </w:pPr>
            <w:r>
              <w:t>LO_FS</w:t>
            </w:r>
          </w:p>
        </w:tc>
        <w:tc>
          <w:tcPr>
            <w:tcW w:w="380" w:type="pct"/>
          </w:tcPr>
          <w:p w14:paraId="339A2E67"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c>
          <w:tcPr>
            <w:tcW w:w="438" w:type="pct"/>
          </w:tcPr>
          <w:p w14:paraId="3CF2FB49"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c>
          <w:tcPr>
            <w:tcW w:w="572" w:type="pct"/>
          </w:tcPr>
          <w:p w14:paraId="509EFF81"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3" w:type="pct"/>
          </w:tcPr>
          <w:p w14:paraId="7EBCC57C"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c>
          <w:tcPr>
            <w:tcW w:w="453" w:type="pct"/>
          </w:tcPr>
          <w:p w14:paraId="2AF12D25" w14:textId="12617100"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r>
              <w:t>LO_F</w:t>
            </w:r>
          </w:p>
        </w:tc>
        <w:tc>
          <w:tcPr>
            <w:tcW w:w="384" w:type="pct"/>
          </w:tcPr>
          <w:p w14:paraId="335367E2" w14:textId="4854089A" w:rsidR="004F520B" w:rsidRDefault="002108DE" w:rsidP="00C4032B">
            <w:pPr>
              <w:pStyle w:val="Table-small"/>
              <w:jc w:val="center"/>
              <w:cnfStyle w:val="000000100000" w:firstRow="0" w:lastRow="0" w:firstColumn="0" w:lastColumn="0" w:oddVBand="0" w:evenVBand="0" w:oddHBand="1" w:evenHBand="0" w:firstRowFirstColumn="0" w:firstRowLastColumn="0" w:lastRowFirstColumn="0" w:lastRowLastColumn="0"/>
            </w:pPr>
            <w:r>
              <w:t>LO_S</w:t>
            </w:r>
          </w:p>
        </w:tc>
      </w:tr>
      <w:tr w:rsidR="00C77506" w14:paraId="274ED665" w14:textId="024E4AE7" w:rsidTr="00973561">
        <w:tc>
          <w:tcPr>
            <w:cnfStyle w:val="001000000000" w:firstRow="0" w:lastRow="0" w:firstColumn="1" w:lastColumn="0" w:oddVBand="0" w:evenVBand="0" w:oddHBand="0" w:evenHBand="0" w:firstRowFirstColumn="0" w:firstRowLastColumn="0" w:lastRowFirstColumn="0" w:lastRowLastColumn="0"/>
            <w:tcW w:w="1384" w:type="pct"/>
          </w:tcPr>
          <w:p w14:paraId="0179C2F1" w14:textId="77777777" w:rsidR="00C77506" w:rsidRDefault="00C77506" w:rsidP="00C77506">
            <w:pPr>
              <w:pStyle w:val="Table-small"/>
            </w:pPr>
            <w:r>
              <w:t>VIDEO_DATA_5</w:t>
            </w:r>
          </w:p>
        </w:tc>
        <w:tc>
          <w:tcPr>
            <w:tcW w:w="421" w:type="pct"/>
          </w:tcPr>
          <w:p w14:paraId="37383766" w14:textId="77777777" w:rsidR="00C77506" w:rsidRDefault="00C77506" w:rsidP="00C77506">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6" w:type="pct"/>
          </w:tcPr>
          <w:p w14:paraId="02B20A9A" w14:textId="0AF4B261" w:rsidR="00C77506" w:rsidRDefault="00C77506" w:rsidP="00C77506">
            <w:pPr>
              <w:pStyle w:val="Table-small"/>
              <w:jc w:val="center"/>
              <w:cnfStyle w:val="000000000000" w:firstRow="0" w:lastRow="0" w:firstColumn="0" w:lastColumn="0" w:oddVBand="0" w:evenVBand="0" w:oddHBand="0" w:evenHBand="0" w:firstRowFirstColumn="0" w:firstRowLastColumn="0" w:lastRowFirstColumn="0" w:lastRowLastColumn="0"/>
            </w:pPr>
            <w:r>
              <w:t>HI_FS</w:t>
            </w:r>
          </w:p>
        </w:tc>
        <w:tc>
          <w:tcPr>
            <w:tcW w:w="380" w:type="pct"/>
          </w:tcPr>
          <w:p w14:paraId="034D6634" w14:textId="77777777" w:rsidR="00C77506" w:rsidRDefault="00C77506" w:rsidP="00C77506">
            <w:pPr>
              <w:pStyle w:val="Table-small"/>
              <w:jc w:val="center"/>
              <w:cnfStyle w:val="000000000000" w:firstRow="0" w:lastRow="0" w:firstColumn="0" w:lastColumn="0" w:oddVBand="0" w:evenVBand="0" w:oddHBand="0" w:evenHBand="0" w:firstRowFirstColumn="0" w:firstRowLastColumn="0" w:lastRowFirstColumn="0" w:lastRowLastColumn="0"/>
            </w:pPr>
          </w:p>
        </w:tc>
        <w:tc>
          <w:tcPr>
            <w:tcW w:w="438" w:type="pct"/>
          </w:tcPr>
          <w:p w14:paraId="4B568B78" w14:textId="4F56A85E" w:rsidR="00C77506" w:rsidRDefault="00C77506" w:rsidP="00C77506">
            <w:pPr>
              <w:pStyle w:val="Table-small"/>
              <w:jc w:val="center"/>
              <w:cnfStyle w:val="000000000000" w:firstRow="0" w:lastRow="0" w:firstColumn="0" w:lastColumn="0" w:oddVBand="0" w:evenVBand="0" w:oddHBand="0" w:evenHBand="0" w:firstRowFirstColumn="0" w:firstRowLastColumn="0" w:lastRowFirstColumn="0" w:lastRowLastColumn="0"/>
            </w:pPr>
            <w:r w:rsidRPr="006609F2">
              <w:t>CH1</w:t>
            </w:r>
          </w:p>
        </w:tc>
        <w:tc>
          <w:tcPr>
            <w:tcW w:w="572" w:type="pct"/>
          </w:tcPr>
          <w:p w14:paraId="52315C5F" w14:textId="77777777" w:rsidR="00C77506" w:rsidRDefault="00C77506" w:rsidP="00C77506">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3" w:type="pct"/>
          </w:tcPr>
          <w:p w14:paraId="4AB17C48" w14:textId="77777777" w:rsidR="00C77506" w:rsidRDefault="00C77506" w:rsidP="00C77506">
            <w:pPr>
              <w:pStyle w:val="Table-small"/>
              <w:jc w:val="center"/>
              <w:cnfStyle w:val="000000000000" w:firstRow="0" w:lastRow="0" w:firstColumn="0" w:lastColumn="0" w:oddVBand="0" w:evenVBand="0" w:oddHBand="0" w:evenHBand="0" w:firstRowFirstColumn="0" w:firstRowLastColumn="0" w:lastRowFirstColumn="0" w:lastRowLastColumn="0"/>
            </w:pPr>
          </w:p>
        </w:tc>
        <w:tc>
          <w:tcPr>
            <w:tcW w:w="453" w:type="pct"/>
          </w:tcPr>
          <w:p w14:paraId="15F9B2D8" w14:textId="0FF47B58" w:rsidR="00C77506" w:rsidRDefault="00C77506" w:rsidP="00C77506">
            <w:pPr>
              <w:pStyle w:val="Table-small"/>
              <w:jc w:val="center"/>
              <w:cnfStyle w:val="000000000000" w:firstRow="0" w:lastRow="0" w:firstColumn="0" w:lastColumn="0" w:oddVBand="0" w:evenVBand="0" w:oddHBand="0" w:evenHBand="0" w:firstRowFirstColumn="0" w:firstRowLastColumn="0" w:lastRowFirstColumn="0" w:lastRowLastColumn="0"/>
            </w:pPr>
            <w:r>
              <w:t>HI_FS</w:t>
            </w:r>
          </w:p>
        </w:tc>
        <w:tc>
          <w:tcPr>
            <w:tcW w:w="384" w:type="pct"/>
          </w:tcPr>
          <w:p w14:paraId="109C4275" w14:textId="77777777" w:rsidR="00C77506" w:rsidRDefault="00C77506" w:rsidP="00C77506">
            <w:pPr>
              <w:pStyle w:val="Table-small"/>
              <w:jc w:val="center"/>
              <w:cnfStyle w:val="000000000000" w:firstRow="0" w:lastRow="0" w:firstColumn="0" w:lastColumn="0" w:oddVBand="0" w:evenVBand="0" w:oddHBand="0" w:evenHBand="0" w:firstRowFirstColumn="0" w:firstRowLastColumn="0" w:lastRowFirstColumn="0" w:lastRowLastColumn="0"/>
            </w:pPr>
          </w:p>
        </w:tc>
      </w:tr>
      <w:tr w:rsidR="00C77506" w14:paraId="7C22BDA8" w14:textId="63FD95A0" w:rsidTr="00973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pct"/>
          </w:tcPr>
          <w:p w14:paraId="1683B6F0" w14:textId="77777777" w:rsidR="00C77506" w:rsidRDefault="00C77506" w:rsidP="00C77506">
            <w:pPr>
              <w:pStyle w:val="Table-small"/>
            </w:pPr>
            <w:r>
              <w:t>VIDEO_DATA_4</w:t>
            </w:r>
          </w:p>
        </w:tc>
        <w:tc>
          <w:tcPr>
            <w:tcW w:w="421" w:type="pct"/>
          </w:tcPr>
          <w:p w14:paraId="560DCB49" w14:textId="77777777" w:rsidR="00C77506" w:rsidRDefault="00C77506" w:rsidP="00C77506">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6" w:type="pct"/>
          </w:tcPr>
          <w:p w14:paraId="6A3C8EE7" w14:textId="161D6F89" w:rsidR="00C77506" w:rsidRDefault="00C77506" w:rsidP="00C77506">
            <w:pPr>
              <w:pStyle w:val="Table-small"/>
              <w:jc w:val="center"/>
              <w:cnfStyle w:val="000000100000" w:firstRow="0" w:lastRow="0" w:firstColumn="0" w:lastColumn="0" w:oddVBand="0" w:evenVBand="0" w:oddHBand="1" w:evenHBand="0" w:firstRowFirstColumn="0" w:firstRowLastColumn="0" w:lastRowFirstColumn="0" w:lastRowLastColumn="0"/>
            </w:pPr>
            <w:r>
              <w:t>HI_FS</w:t>
            </w:r>
          </w:p>
        </w:tc>
        <w:tc>
          <w:tcPr>
            <w:tcW w:w="380" w:type="pct"/>
          </w:tcPr>
          <w:p w14:paraId="30431686" w14:textId="77777777" w:rsidR="00C77506" w:rsidRDefault="00C77506" w:rsidP="00C77506">
            <w:pPr>
              <w:pStyle w:val="Table-small"/>
              <w:jc w:val="center"/>
              <w:cnfStyle w:val="000000100000" w:firstRow="0" w:lastRow="0" w:firstColumn="0" w:lastColumn="0" w:oddVBand="0" w:evenVBand="0" w:oddHBand="1" w:evenHBand="0" w:firstRowFirstColumn="0" w:firstRowLastColumn="0" w:lastRowFirstColumn="0" w:lastRowLastColumn="0"/>
            </w:pPr>
          </w:p>
        </w:tc>
        <w:tc>
          <w:tcPr>
            <w:tcW w:w="438" w:type="pct"/>
          </w:tcPr>
          <w:p w14:paraId="18C3EE05" w14:textId="4A85FD3B" w:rsidR="00C77506" w:rsidRDefault="00C77506" w:rsidP="00C77506">
            <w:pPr>
              <w:pStyle w:val="Table-small"/>
              <w:jc w:val="center"/>
              <w:cnfStyle w:val="000000100000" w:firstRow="0" w:lastRow="0" w:firstColumn="0" w:lastColumn="0" w:oddVBand="0" w:evenVBand="0" w:oddHBand="1" w:evenHBand="0" w:firstRowFirstColumn="0" w:firstRowLastColumn="0" w:lastRowFirstColumn="0" w:lastRowLastColumn="0"/>
            </w:pPr>
            <w:r w:rsidRPr="006609F2">
              <w:t>CH1</w:t>
            </w:r>
          </w:p>
        </w:tc>
        <w:tc>
          <w:tcPr>
            <w:tcW w:w="572" w:type="pct"/>
          </w:tcPr>
          <w:p w14:paraId="2F8EF967" w14:textId="77777777" w:rsidR="00C77506" w:rsidRDefault="00C77506" w:rsidP="00C77506">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3" w:type="pct"/>
          </w:tcPr>
          <w:p w14:paraId="1B02B81E" w14:textId="77777777" w:rsidR="00C77506" w:rsidRDefault="00C77506" w:rsidP="00C77506">
            <w:pPr>
              <w:pStyle w:val="Table-small"/>
              <w:jc w:val="center"/>
              <w:cnfStyle w:val="000000100000" w:firstRow="0" w:lastRow="0" w:firstColumn="0" w:lastColumn="0" w:oddVBand="0" w:evenVBand="0" w:oddHBand="1" w:evenHBand="0" w:firstRowFirstColumn="0" w:firstRowLastColumn="0" w:lastRowFirstColumn="0" w:lastRowLastColumn="0"/>
            </w:pPr>
          </w:p>
        </w:tc>
        <w:tc>
          <w:tcPr>
            <w:tcW w:w="453" w:type="pct"/>
          </w:tcPr>
          <w:p w14:paraId="525E0641" w14:textId="51FEEA42" w:rsidR="00C77506" w:rsidRDefault="00C77506" w:rsidP="00C77506">
            <w:pPr>
              <w:pStyle w:val="Table-small"/>
              <w:jc w:val="center"/>
              <w:cnfStyle w:val="000000100000" w:firstRow="0" w:lastRow="0" w:firstColumn="0" w:lastColumn="0" w:oddVBand="0" w:evenVBand="0" w:oddHBand="1" w:evenHBand="0" w:firstRowFirstColumn="0" w:firstRowLastColumn="0" w:lastRowFirstColumn="0" w:lastRowLastColumn="0"/>
            </w:pPr>
            <w:r>
              <w:t>HI_FS</w:t>
            </w:r>
          </w:p>
        </w:tc>
        <w:tc>
          <w:tcPr>
            <w:tcW w:w="384" w:type="pct"/>
          </w:tcPr>
          <w:p w14:paraId="1261FCC2" w14:textId="77777777" w:rsidR="00C77506" w:rsidRDefault="00C77506" w:rsidP="00C77506">
            <w:pPr>
              <w:pStyle w:val="Table-small"/>
              <w:jc w:val="center"/>
              <w:cnfStyle w:val="000000100000" w:firstRow="0" w:lastRow="0" w:firstColumn="0" w:lastColumn="0" w:oddVBand="0" w:evenVBand="0" w:oddHBand="1" w:evenHBand="0" w:firstRowFirstColumn="0" w:firstRowLastColumn="0" w:lastRowFirstColumn="0" w:lastRowLastColumn="0"/>
            </w:pPr>
          </w:p>
        </w:tc>
      </w:tr>
      <w:tr w:rsidR="00C77506" w14:paraId="5C25E6B8" w14:textId="0C0D9184" w:rsidTr="00973561">
        <w:tc>
          <w:tcPr>
            <w:cnfStyle w:val="001000000000" w:firstRow="0" w:lastRow="0" w:firstColumn="1" w:lastColumn="0" w:oddVBand="0" w:evenVBand="0" w:oddHBand="0" w:evenHBand="0" w:firstRowFirstColumn="0" w:firstRowLastColumn="0" w:lastRowFirstColumn="0" w:lastRowLastColumn="0"/>
            <w:tcW w:w="1384" w:type="pct"/>
          </w:tcPr>
          <w:p w14:paraId="5BD2D243" w14:textId="77777777" w:rsidR="00C77506" w:rsidRDefault="00C77506" w:rsidP="00C77506">
            <w:pPr>
              <w:pStyle w:val="Table-small"/>
            </w:pPr>
            <w:r>
              <w:t>VIDEO_DATA_3</w:t>
            </w:r>
          </w:p>
        </w:tc>
        <w:tc>
          <w:tcPr>
            <w:tcW w:w="421" w:type="pct"/>
          </w:tcPr>
          <w:p w14:paraId="41D93479" w14:textId="77777777" w:rsidR="00C77506" w:rsidRDefault="00C77506" w:rsidP="00C77506">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6" w:type="pct"/>
          </w:tcPr>
          <w:p w14:paraId="44BEE185" w14:textId="7F727A6C" w:rsidR="00C77506" w:rsidRDefault="00C77506" w:rsidP="00C77506">
            <w:pPr>
              <w:pStyle w:val="Table-small"/>
              <w:jc w:val="center"/>
              <w:cnfStyle w:val="000000000000" w:firstRow="0" w:lastRow="0" w:firstColumn="0" w:lastColumn="0" w:oddVBand="0" w:evenVBand="0" w:oddHBand="0" w:evenHBand="0" w:firstRowFirstColumn="0" w:firstRowLastColumn="0" w:lastRowFirstColumn="0" w:lastRowLastColumn="0"/>
            </w:pPr>
            <w:r>
              <w:t>HI_FS</w:t>
            </w:r>
          </w:p>
        </w:tc>
        <w:tc>
          <w:tcPr>
            <w:tcW w:w="380" w:type="pct"/>
          </w:tcPr>
          <w:p w14:paraId="69DE83CE" w14:textId="77777777" w:rsidR="00C77506" w:rsidRDefault="00C77506" w:rsidP="00C77506">
            <w:pPr>
              <w:pStyle w:val="Table-small"/>
              <w:jc w:val="center"/>
              <w:cnfStyle w:val="000000000000" w:firstRow="0" w:lastRow="0" w:firstColumn="0" w:lastColumn="0" w:oddVBand="0" w:evenVBand="0" w:oddHBand="0" w:evenHBand="0" w:firstRowFirstColumn="0" w:firstRowLastColumn="0" w:lastRowFirstColumn="0" w:lastRowLastColumn="0"/>
            </w:pPr>
          </w:p>
        </w:tc>
        <w:tc>
          <w:tcPr>
            <w:tcW w:w="438" w:type="pct"/>
          </w:tcPr>
          <w:p w14:paraId="18736389" w14:textId="1150AD88" w:rsidR="00C77506" w:rsidRDefault="00C77506" w:rsidP="00C77506">
            <w:pPr>
              <w:pStyle w:val="Table-small"/>
              <w:jc w:val="center"/>
              <w:cnfStyle w:val="000000000000" w:firstRow="0" w:lastRow="0" w:firstColumn="0" w:lastColumn="0" w:oddVBand="0" w:evenVBand="0" w:oddHBand="0" w:evenHBand="0" w:firstRowFirstColumn="0" w:firstRowLastColumn="0" w:lastRowFirstColumn="0" w:lastRowLastColumn="0"/>
            </w:pPr>
            <w:r w:rsidRPr="006609F2">
              <w:t>CH1</w:t>
            </w:r>
          </w:p>
        </w:tc>
        <w:tc>
          <w:tcPr>
            <w:tcW w:w="572" w:type="pct"/>
          </w:tcPr>
          <w:p w14:paraId="1DBE2F40" w14:textId="77777777" w:rsidR="00C77506" w:rsidRDefault="00C77506" w:rsidP="00C77506">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3" w:type="pct"/>
          </w:tcPr>
          <w:p w14:paraId="242771BC" w14:textId="77777777" w:rsidR="00C77506" w:rsidRDefault="00C77506" w:rsidP="00C77506">
            <w:pPr>
              <w:pStyle w:val="Table-small"/>
              <w:jc w:val="center"/>
              <w:cnfStyle w:val="000000000000" w:firstRow="0" w:lastRow="0" w:firstColumn="0" w:lastColumn="0" w:oddVBand="0" w:evenVBand="0" w:oddHBand="0" w:evenHBand="0" w:firstRowFirstColumn="0" w:firstRowLastColumn="0" w:lastRowFirstColumn="0" w:lastRowLastColumn="0"/>
            </w:pPr>
          </w:p>
        </w:tc>
        <w:tc>
          <w:tcPr>
            <w:tcW w:w="453" w:type="pct"/>
          </w:tcPr>
          <w:p w14:paraId="1842F7B7" w14:textId="61F67644" w:rsidR="00C77506" w:rsidRDefault="00C77506" w:rsidP="00C77506">
            <w:pPr>
              <w:pStyle w:val="Table-small"/>
              <w:jc w:val="center"/>
              <w:cnfStyle w:val="000000000000" w:firstRow="0" w:lastRow="0" w:firstColumn="0" w:lastColumn="0" w:oddVBand="0" w:evenVBand="0" w:oddHBand="0" w:evenHBand="0" w:firstRowFirstColumn="0" w:firstRowLastColumn="0" w:lastRowFirstColumn="0" w:lastRowLastColumn="0"/>
            </w:pPr>
            <w:r>
              <w:t>HI_FS</w:t>
            </w:r>
          </w:p>
        </w:tc>
        <w:tc>
          <w:tcPr>
            <w:tcW w:w="384" w:type="pct"/>
          </w:tcPr>
          <w:p w14:paraId="7F942BB9" w14:textId="77777777" w:rsidR="00C77506" w:rsidRDefault="00C77506" w:rsidP="00C77506">
            <w:pPr>
              <w:pStyle w:val="Table-small"/>
              <w:jc w:val="center"/>
              <w:cnfStyle w:val="000000000000" w:firstRow="0" w:lastRow="0" w:firstColumn="0" w:lastColumn="0" w:oddVBand="0" w:evenVBand="0" w:oddHBand="0" w:evenHBand="0" w:firstRowFirstColumn="0" w:firstRowLastColumn="0" w:lastRowFirstColumn="0" w:lastRowLastColumn="0"/>
            </w:pPr>
          </w:p>
        </w:tc>
      </w:tr>
      <w:tr w:rsidR="00C77506" w14:paraId="54FB6D25" w14:textId="1F757E7D" w:rsidTr="00973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pct"/>
          </w:tcPr>
          <w:p w14:paraId="3511065F" w14:textId="77777777" w:rsidR="00C77506" w:rsidRDefault="00C77506" w:rsidP="00C77506">
            <w:pPr>
              <w:pStyle w:val="Table-small"/>
            </w:pPr>
            <w:r>
              <w:t>VIDEO_DATA_2</w:t>
            </w:r>
          </w:p>
        </w:tc>
        <w:tc>
          <w:tcPr>
            <w:tcW w:w="421" w:type="pct"/>
          </w:tcPr>
          <w:p w14:paraId="692E4912" w14:textId="77777777" w:rsidR="00C77506" w:rsidRDefault="00C77506" w:rsidP="00C77506">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6" w:type="pct"/>
          </w:tcPr>
          <w:p w14:paraId="2FB61A39" w14:textId="4B6B6253" w:rsidR="00C77506" w:rsidRDefault="00C77506" w:rsidP="00C77506">
            <w:pPr>
              <w:pStyle w:val="Table-small"/>
              <w:jc w:val="center"/>
              <w:cnfStyle w:val="000000100000" w:firstRow="0" w:lastRow="0" w:firstColumn="0" w:lastColumn="0" w:oddVBand="0" w:evenVBand="0" w:oddHBand="1" w:evenHBand="0" w:firstRowFirstColumn="0" w:firstRowLastColumn="0" w:lastRowFirstColumn="0" w:lastRowLastColumn="0"/>
            </w:pPr>
            <w:r>
              <w:t>HI_FS</w:t>
            </w:r>
          </w:p>
        </w:tc>
        <w:tc>
          <w:tcPr>
            <w:tcW w:w="380" w:type="pct"/>
          </w:tcPr>
          <w:p w14:paraId="7818B8A6" w14:textId="77777777" w:rsidR="00C77506" w:rsidRDefault="00C77506" w:rsidP="00C77506">
            <w:pPr>
              <w:pStyle w:val="Table-small"/>
              <w:jc w:val="center"/>
              <w:cnfStyle w:val="000000100000" w:firstRow="0" w:lastRow="0" w:firstColumn="0" w:lastColumn="0" w:oddVBand="0" w:evenVBand="0" w:oddHBand="1" w:evenHBand="0" w:firstRowFirstColumn="0" w:firstRowLastColumn="0" w:lastRowFirstColumn="0" w:lastRowLastColumn="0"/>
            </w:pPr>
          </w:p>
        </w:tc>
        <w:tc>
          <w:tcPr>
            <w:tcW w:w="438" w:type="pct"/>
          </w:tcPr>
          <w:p w14:paraId="67709E21" w14:textId="5F1DFFDD" w:rsidR="00C77506" w:rsidRDefault="00C77506" w:rsidP="00C77506">
            <w:pPr>
              <w:pStyle w:val="Table-small"/>
              <w:jc w:val="center"/>
              <w:cnfStyle w:val="000000100000" w:firstRow="0" w:lastRow="0" w:firstColumn="0" w:lastColumn="0" w:oddVBand="0" w:evenVBand="0" w:oddHBand="1" w:evenHBand="0" w:firstRowFirstColumn="0" w:firstRowLastColumn="0" w:lastRowFirstColumn="0" w:lastRowLastColumn="0"/>
            </w:pPr>
            <w:r w:rsidRPr="006609F2">
              <w:t>CH1</w:t>
            </w:r>
          </w:p>
        </w:tc>
        <w:tc>
          <w:tcPr>
            <w:tcW w:w="572" w:type="pct"/>
          </w:tcPr>
          <w:p w14:paraId="666F527E" w14:textId="77777777" w:rsidR="00C77506" w:rsidRDefault="00C77506" w:rsidP="00C77506">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3" w:type="pct"/>
          </w:tcPr>
          <w:p w14:paraId="57BCAB4D" w14:textId="77777777" w:rsidR="00C77506" w:rsidRDefault="00C77506" w:rsidP="00C77506">
            <w:pPr>
              <w:pStyle w:val="Table-small"/>
              <w:jc w:val="center"/>
              <w:cnfStyle w:val="000000100000" w:firstRow="0" w:lastRow="0" w:firstColumn="0" w:lastColumn="0" w:oddVBand="0" w:evenVBand="0" w:oddHBand="1" w:evenHBand="0" w:firstRowFirstColumn="0" w:firstRowLastColumn="0" w:lastRowFirstColumn="0" w:lastRowLastColumn="0"/>
            </w:pPr>
          </w:p>
        </w:tc>
        <w:tc>
          <w:tcPr>
            <w:tcW w:w="453" w:type="pct"/>
          </w:tcPr>
          <w:p w14:paraId="7C0488A7" w14:textId="542C930D" w:rsidR="00C77506" w:rsidRDefault="00C77506" w:rsidP="00C77506">
            <w:pPr>
              <w:pStyle w:val="Table-small"/>
              <w:jc w:val="center"/>
              <w:cnfStyle w:val="000000100000" w:firstRow="0" w:lastRow="0" w:firstColumn="0" w:lastColumn="0" w:oddVBand="0" w:evenVBand="0" w:oddHBand="1" w:evenHBand="0" w:firstRowFirstColumn="0" w:firstRowLastColumn="0" w:lastRowFirstColumn="0" w:lastRowLastColumn="0"/>
            </w:pPr>
            <w:r>
              <w:t>HI_FS</w:t>
            </w:r>
          </w:p>
        </w:tc>
        <w:tc>
          <w:tcPr>
            <w:tcW w:w="384" w:type="pct"/>
          </w:tcPr>
          <w:p w14:paraId="79824A63" w14:textId="77777777" w:rsidR="00C77506" w:rsidRDefault="00C77506" w:rsidP="00C77506">
            <w:pPr>
              <w:pStyle w:val="Table-small"/>
              <w:jc w:val="center"/>
              <w:cnfStyle w:val="000000100000" w:firstRow="0" w:lastRow="0" w:firstColumn="0" w:lastColumn="0" w:oddVBand="0" w:evenVBand="0" w:oddHBand="1" w:evenHBand="0" w:firstRowFirstColumn="0" w:firstRowLastColumn="0" w:lastRowFirstColumn="0" w:lastRowLastColumn="0"/>
            </w:pPr>
          </w:p>
        </w:tc>
      </w:tr>
      <w:tr w:rsidR="00C77506" w14:paraId="4FCD8C17" w14:textId="5CB36619" w:rsidTr="00973561">
        <w:tc>
          <w:tcPr>
            <w:cnfStyle w:val="001000000000" w:firstRow="0" w:lastRow="0" w:firstColumn="1" w:lastColumn="0" w:oddVBand="0" w:evenVBand="0" w:oddHBand="0" w:evenHBand="0" w:firstRowFirstColumn="0" w:firstRowLastColumn="0" w:lastRowFirstColumn="0" w:lastRowLastColumn="0"/>
            <w:tcW w:w="1384" w:type="pct"/>
          </w:tcPr>
          <w:p w14:paraId="4C9715A8" w14:textId="77777777" w:rsidR="00C77506" w:rsidRDefault="00C77506" w:rsidP="00C77506">
            <w:pPr>
              <w:pStyle w:val="Table-small"/>
            </w:pPr>
            <w:r>
              <w:t>VIDEO_DATA_1</w:t>
            </w:r>
          </w:p>
        </w:tc>
        <w:tc>
          <w:tcPr>
            <w:tcW w:w="421" w:type="pct"/>
          </w:tcPr>
          <w:p w14:paraId="5B26B97A" w14:textId="77777777" w:rsidR="00C77506" w:rsidRDefault="00C77506" w:rsidP="00C77506">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6" w:type="pct"/>
          </w:tcPr>
          <w:p w14:paraId="77A6694A" w14:textId="5147CAD7" w:rsidR="00C77506" w:rsidRDefault="00C77506" w:rsidP="00C77506">
            <w:pPr>
              <w:pStyle w:val="Table-small"/>
              <w:jc w:val="center"/>
              <w:cnfStyle w:val="000000000000" w:firstRow="0" w:lastRow="0" w:firstColumn="0" w:lastColumn="0" w:oddVBand="0" w:evenVBand="0" w:oddHBand="0" w:evenHBand="0" w:firstRowFirstColumn="0" w:firstRowLastColumn="0" w:lastRowFirstColumn="0" w:lastRowLastColumn="0"/>
            </w:pPr>
            <w:r>
              <w:t>HI_FS</w:t>
            </w:r>
          </w:p>
        </w:tc>
        <w:tc>
          <w:tcPr>
            <w:tcW w:w="380" w:type="pct"/>
          </w:tcPr>
          <w:p w14:paraId="46223245" w14:textId="77777777" w:rsidR="00C77506" w:rsidRDefault="00C77506" w:rsidP="00C77506">
            <w:pPr>
              <w:pStyle w:val="Table-small"/>
              <w:jc w:val="center"/>
              <w:cnfStyle w:val="000000000000" w:firstRow="0" w:lastRow="0" w:firstColumn="0" w:lastColumn="0" w:oddVBand="0" w:evenVBand="0" w:oddHBand="0" w:evenHBand="0" w:firstRowFirstColumn="0" w:firstRowLastColumn="0" w:lastRowFirstColumn="0" w:lastRowLastColumn="0"/>
            </w:pPr>
          </w:p>
        </w:tc>
        <w:tc>
          <w:tcPr>
            <w:tcW w:w="438" w:type="pct"/>
          </w:tcPr>
          <w:p w14:paraId="28EF5A9C" w14:textId="1CEDA9BD" w:rsidR="00C77506" w:rsidRDefault="00C77506" w:rsidP="00C77506">
            <w:pPr>
              <w:pStyle w:val="Table-small"/>
              <w:jc w:val="center"/>
              <w:cnfStyle w:val="000000000000" w:firstRow="0" w:lastRow="0" w:firstColumn="0" w:lastColumn="0" w:oddVBand="0" w:evenVBand="0" w:oddHBand="0" w:evenHBand="0" w:firstRowFirstColumn="0" w:firstRowLastColumn="0" w:lastRowFirstColumn="0" w:lastRowLastColumn="0"/>
            </w:pPr>
            <w:r w:rsidRPr="006609F2">
              <w:t>CH1</w:t>
            </w:r>
          </w:p>
        </w:tc>
        <w:tc>
          <w:tcPr>
            <w:tcW w:w="572" w:type="pct"/>
          </w:tcPr>
          <w:p w14:paraId="0173C879" w14:textId="77777777" w:rsidR="00C77506" w:rsidRDefault="00C77506" w:rsidP="00C77506">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3" w:type="pct"/>
          </w:tcPr>
          <w:p w14:paraId="51DE8D77" w14:textId="77777777" w:rsidR="00C77506" w:rsidRDefault="00C77506" w:rsidP="00C77506">
            <w:pPr>
              <w:pStyle w:val="Table-small"/>
              <w:jc w:val="center"/>
              <w:cnfStyle w:val="000000000000" w:firstRow="0" w:lastRow="0" w:firstColumn="0" w:lastColumn="0" w:oddVBand="0" w:evenVBand="0" w:oddHBand="0" w:evenHBand="0" w:firstRowFirstColumn="0" w:firstRowLastColumn="0" w:lastRowFirstColumn="0" w:lastRowLastColumn="0"/>
            </w:pPr>
          </w:p>
        </w:tc>
        <w:tc>
          <w:tcPr>
            <w:tcW w:w="453" w:type="pct"/>
          </w:tcPr>
          <w:p w14:paraId="61E60152" w14:textId="363372F2" w:rsidR="00C77506" w:rsidRDefault="00C77506" w:rsidP="00C77506">
            <w:pPr>
              <w:pStyle w:val="Table-small"/>
              <w:jc w:val="center"/>
              <w:cnfStyle w:val="000000000000" w:firstRow="0" w:lastRow="0" w:firstColumn="0" w:lastColumn="0" w:oddVBand="0" w:evenVBand="0" w:oddHBand="0" w:evenHBand="0" w:firstRowFirstColumn="0" w:firstRowLastColumn="0" w:lastRowFirstColumn="0" w:lastRowLastColumn="0"/>
            </w:pPr>
            <w:r>
              <w:t>HI_FS</w:t>
            </w:r>
          </w:p>
        </w:tc>
        <w:tc>
          <w:tcPr>
            <w:tcW w:w="384" w:type="pct"/>
          </w:tcPr>
          <w:p w14:paraId="6960ADD0" w14:textId="77777777" w:rsidR="00C77506" w:rsidRDefault="00C77506" w:rsidP="00C77506">
            <w:pPr>
              <w:pStyle w:val="Table-small"/>
              <w:jc w:val="center"/>
              <w:cnfStyle w:val="000000000000" w:firstRow="0" w:lastRow="0" w:firstColumn="0" w:lastColumn="0" w:oddVBand="0" w:evenVBand="0" w:oddHBand="0" w:evenHBand="0" w:firstRowFirstColumn="0" w:firstRowLastColumn="0" w:lastRowFirstColumn="0" w:lastRowLastColumn="0"/>
            </w:pPr>
          </w:p>
        </w:tc>
      </w:tr>
      <w:tr w:rsidR="00C77506" w14:paraId="70DDF006" w14:textId="3B69B0DD" w:rsidTr="00973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pct"/>
          </w:tcPr>
          <w:p w14:paraId="1B843E60" w14:textId="77777777" w:rsidR="00C77506" w:rsidRDefault="00C77506" w:rsidP="00C77506">
            <w:pPr>
              <w:pStyle w:val="Table-small"/>
            </w:pPr>
            <w:r>
              <w:t>VIDEO_DATA_0</w:t>
            </w:r>
          </w:p>
        </w:tc>
        <w:tc>
          <w:tcPr>
            <w:tcW w:w="421" w:type="pct"/>
          </w:tcPr>
          <w:p w14:paraId="3B59B18E" w14:textId="77777777" w:rsidR="00C77506" w:rsidRDefault="00C77506" w:rsidP="00C77506">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6" w:type="pct"/>
          </w:tcPr>
          <w:p w14:paraId="7AFD75C4" w14:textId="5A68709E" w:rsidR="00C77506" w:rsidRDefault="00C77506" w:rsidP="00C77506">
            <w:pPr>
              <w:pStyle w:val="Table-small"/>
              <w:jc w:val="center"/>
              <w:cnfStyle w:val="000000100000" w:firstRow="0" w:lastRow="0" w:firstColumn="0" w:lastColumn="0" w:oddVBand="0" w:evenVBand="0" w:oddHBand="1" w:evenHBand="0" w:firstRowFirstColumn="0" w:firstRowLastColumn="0" w:lastRowFirstColumn="0" w:lastRowLastColumn="0"/>
            </w:pPr>
            <w:r>
              <w:t>HI_FS</w:t>
            </w:r>
          </w:p>
        </w:tc>
        <w:tc>
          <w:tcPr>
            <w:tcW w:w="380" w:type="pct"/>
          </w:tcPr>
          <w:p w14:paraId="689BD098" w14:textId="77777777" w:rsidR="00C77506" w:rsidRDefault="00C77506" w:rsidP="00C77506">
            <w:pPr>
              <w:pStyle w:val="Table-small"/>
              <w:jc w:val="center"/>
              <w:cnfStyle w:val="000000100000" w:firstRow="0" w:lastRow="0" w:firstColumn="0" w:lastColumn="0" w:oddVBand="0" w:evenVBand="0" w:oddHBand="1" w:evenHBand="0" w:firstRowFirstColumn="0" w:firstRowLastColumn="0" w:lastRowFirstColumn="0" w:lastRowLastColumn="0"/>
            </w:pPr>
          </w:p>
        </w:tc>
        <w:tc>
          <w:tcPr>
            <w:tcW w:w="438" w:type="pct"/>
          </w:tcPr>
          <w:p w14:paraId="3C9E42BE" w14:textId="64957314" w:rsidR="00C77506" w:rsidRDefault="00C77506" w:rsidP="00C77506">
            <w:pPr>
              <w:pStyle w:val="Table-small"/>
              <w:jc w:val="center"/>
              <w:cnfStyle w:val="000000100000" w:firstRow="0" w:lastRow="0" w:firstColumn="0" w:lastColumn="0" w:oddVBand="0" w:evenVBand="0" w:oddHBand="1" w:evenHBand="0" w:firstRowFirstColumn="0" w:firstRowLastColumn="0" w:lastRowFirstColumn="0" w:lastRowLastColumn="0"/>
            </w:pPr>
            <w:r w:rsidRPr="006609F2">
              <w:t>CH1</w:t>
            </w:r>
          </w:p>
        </w:tc>
        <w:tc>
          <w:tcPr>
            <w:tcW w:w="572" w:type="pct"/>
          </w:tcPr>
          <w:p w14:paraId="1E733F9A" w14:textId="77777777" w:rsidR="00C77506" w:rsidRDefault="00C77506" w:rsidP="00C77506">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3" w:type="pct"/>
          </w:tcPr>
          <w:p w14:paraId="465BC2D9" w14:textId="77777777" w:rsidR="00C77506" w:rsidRDefault="00C77506" w:rsidP="00C77506">
            <w:pPr>
              <w:pStyle w:val="Table-small"/>
              <w:jc w:val="center"/>
              <w:cnfStyle w:val="000000100000" w:firstRow="0" w:lastRow="0" w:firstColumn="0" w:lastColumn="0" w:oddVBand="0" w:evenVBand="0" w:oddHBand="1" w:evenHBand="0" w:firstRowFirstColumn="0" w:firstRowLastColumn="0" w:lastRowFirstColumn="0" w:lastRowLastColumn="0"/>
            </w:pPr>
          </w:p>
        </w:tc>
        <w:tc>
          <w:tcPr>
            <w:tcW w:w="453" w:type="pct"/>
          </w:tcPr>
          <w:p w14:paraId="494ED8BF" w14:textId="0A87EBAA" w:rsidR="00C77506" w:rsidRDefault="00C77506" w:rsidP="00C77506">
            <w:pPr>
              <w:pStyle w:val="Table-small"/>
              <w:jc w:val="center"/>
              <w:cnfStyle w:val="000000100000" w:firstRow="0" w:lastRow="0" w:firstColumn="0" w:lastColumn="0" w:oddVBand="0" w:evenVBand="0" w:oddHBand="1" w:evenHBand="0" w:firstRowFirstColumn="0" w:firstRowLastColumn="0" w:lastRowFirstColumn="0" w:lastRowLastColumn="0"/>
            </w:pPr>
            <w:r>
              <w:t>HI_FS</w:t>
            </w:r>
          </w:p>
        </w:tc>
        <w:tc>
          <w:tcPr>
            <w:tcW w:w="384" w:type="pct"/>
          </w:tcPr>
          <w:p w14:paraId="60B2EF51" w14:textId="77777777" w:rsidR="00C77506" w:rsidRDefault="00C77506" w:rsidP="00C77506">
            <w:pPr>
              <w:pStyle w:val="Table-small"/>
              <w:jc w:val="center"/>
              <w:cnfStyle w:val="000000100000" w:firstRow="0" w:lastRow="0" w:firstColumn="0" w:lastColumn="0" w:oddVBand="0" w:evenVBand="0" w:oddHBand="1" w:evenHBand="0" w:firstRowFirstColumn="0" w:firstRowLastColumn="0" w:lastRowFirstColumn="0" w:lastRowLastColumn="0"/>
            </w:pPr>
          </w:p>
        </w:tc>
      </w:tr>
      <w:tr w:rsidR="008250F4" w14:paraId="1D1DDFFB" w14:textId="0E02D7B2" w:rsidTr="00973561">
        <w:tc>
          <w:tcPr>
            <w:cnfStyle w:val="001000000000" w:firstRow="0" w:lastRow="0" w:firstColumn="1" w:lastColumn="0" w:oddVBand="0" w:evenVBand="0" w:oddHBand="0" w:evenHBand="0" w:firstRowFirstColumn="0" w:firstRowLastColumn="0" w:lastRowFirstColumn="0" w:lastRowLastColumn="0"/>
            <w:tcW w:w="1384" w:type="pct"/>
          </w:tcPr>
          <w:p w14:paraId="0D4E11D1" w14:textId="77777777" w:rsidR="008250F4" w:rsidRDefault="008250F4" w:rsidP="008250F4">
            <w:pPr>
              <w:pStyle w:val="Table-small"/>
            </w:pPr>
            <w:r>
              <w:t>MASTER_SPI_MISO_CAM</w:t>
            </w:r>
          </w:p>
        </w:tc>
        <w:tc>
          <w:tcPr>
            <w:tcW w:w="421" w:type="pct"/>
          </w:tcPr>
          <w:p w14:paraId="070E2751" w14:textId="77777777" w:rsidR="008250F4" w:rsidRDefault="008250F4" w:rsidP="008250F4">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6" w:type="pct"/>
          </w:tcPr>
          <w:p w14:paraId="4506FE3B" w14:textId="13183FA6" w:rsidR="008250F4" w:rsidRDefault="008250F4" w:rsidP="008250F4">
            <w:pPr>
              <w:pStyle w:val="Table-small"/>
              <w:jc w:val="center"/>
              <w:cnfStyle w:val="000000000000" w:firstRow="0" w:lastRow="0" w:firstColumn="0" w:lastColumn="0" w:oddVBand="0" w:evenVBand="0" w:oddHBand="0" w:evenHBand="0" w:firstRowFirstColumn="0" w:firstRowLastColumn="0" w:lastRowFirstColumn="0" w:lastRowLastColumn="0"/>
            </w:pPr>
            <w:r>
              <w:t>HI_FS</w:t>
            </w:r>
          </w:p>
        </w:tc>
        <w:tc>
          <w:tcPr>
            <w:tcW w:w="380" w:type="pct"/>
          </w:tcPr>
          <w:p w14:paraId="3853F2ED" w14:textId="77777777" w:rsidR="008250F4" w:rsidRDefault="008250F4" w:rsidP="008250F4">
            <w:pPr>
              <w:pStyle w:val="Table-small"/>
              <w:jc w:val="center"/>
              <w:cnfStyle w:val="000000000000" w:firstRow="0" w:lastRow="0" w:firstColumn="0" w:lastColumn="0" w:oddVBand="0" w:evenVBand="0" w:oddHBand="0" w:evenHBand="0" w:firstRowFirstColumn="0" w:firstRowLastColumn="0" w:lastRowFirstColumn="0" w:lastRowLastColumn="0"/>
            </w:pPr>
          </w:p>
        </w:tc>
        <w:tc>
          <w:tcPr>
            <w:tcW w:w="438" w:type="pct"/>
          </w:tcPr>
          <w:p w14:paraId="079B519B" w14:textId="546CA1AD" w:rsidR="008250F4" w:rsidRDefault="008250F4" w:rsidP="008250F4">
            <w:pPr>
              <w:pStyle w:val="Table-small"/>
              <w:jc w:val="center"/>
              <w:cnfStyle w:val="000000000000" w:firstRow="0" w:lastRow="0" w:firstColumn="0" w:lastColumn="0" w:oddVBand="0" w:evenVBand="0" w:oddHBand="0" w:evenHBand="0" w:firstRowFirstColumn="0" w:firstRowLastColumn="0" w:lastRowFirstColumn="0" w:lastRowLastColumn="0"/>
            </w:pPr>
            <w:r w:rsidRPr="00990924">
              <w:t>CH1</w:t>
            </w:r>
          </w:p>
        </w:tc>
        <w:tc>
          <w:tcPr>
            <w:tcW w:w="572" w:type="pct"/>
          </w:tcPr>
          <w:p w14:paraId="6C96632D" w14:textId="77777777" w:rsidR="008250F4" w:rsidRDefault="008250F4" w:rsidP="008250F4">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3" w:type="pct"/>
          </w:tcPr>
          <w:p w14:paraId="60679435" w14:textId="77777777" w:rsidR="008250F4" w:rsidRDefault="008250F4" w:rsidP="008250F4">
            <w:pPr>
              <w:pStyle w:val="Table-small"/>
              <w:jc w:val="center"/>
              <w:cnfStyle w:val="000000000000" w:firstRow="0" w:lastRow="0" w:firstColumn="0" w:lastColumn="0" w:oddVBand="0" w:evenVBand="0" w:oddHBand="0" w:evenHBand="0" w:firstRowFirstColumn="0" w:firstRowLastColumn="0" w:lastRowFirstColumn="0" w:lastRowLastColumn="0"/>
            </w:pPr>
          </w:p>
        </w:tc>
        <w:tc>
          <w:tcPr>
            <w:tcW w:w="453" w:type="pct"/>
          </w:tcPr>
          <w:p w14:paraId="00AD8D99" w14:textId="6FB9F923" w:rsidR="008250F4" w:rsidRDefault="008250F4" w:rsidP="008250F4">
            <w:pPr>
              <w:pStyle w:val="Table-small"/>
              <w:jc w:val="center"/>
              <w:cnfStyle w:val="000000000000" w:firstRow="0" w:lastRow="0" w:firstColumn="0" w:lastColumn="0" w:oddVBand="0" w:evenVBand="0" w:oddHBand="0" w:evenHBand="0" w:firstRowFirstColumn="0" w:firstRowLastColumn="0" w:lastRowFirstColumn="0" w:lastRowLastColumn="0"/>
            </w:pPr>
            <w:r>
              <w:t>HI_FS</w:t>
            </w:r>
          </w:p>
        </w:tc>
        <w:tc>
          <w:tcPr>
            <w:tcW w:w="384" w:type="pct"/>
          </w:tcPr>
          <w:p w14:paraId="1E197440" w14:textId="77777777" w:rsidR="008250F4" w:rsidRDefault="008250F4" w:rsidP="008250F4">
            <w:pPr>
              <w:pStyle w:val="Table-small"/>
              <w:jc w:val="center"/>
              <w:cnfStyle w:val="000000000000" w:firstRow="0" w:lastRow="0" w:firstColumn="0" w:lastColumn="0" w:oddVBand="0" w:evenVBand="0" w:oddHBand="0" w:evenHBand="0" w:firstRowFirstColumn="0" w:firstRowLastColumn="0" w:lastRowFirstColumn="0" w:lastRowLastColumn="0"/>
            </w:pPr>
          </w:p>
        </w:tc>
      </w:tr>
      <w:tr w:rsidR="008250F4" w14:paraId="56FD20B5" w14:textId="1290ED16" w:rsidTr="00973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pct"/>
          </w:tcPr>
          <w:p w14:paraId="1E2658E8" w14:textId="77777777" w:rsidR="008250F4" w:rsidRDefault="008250F4" w:rsidP="008250F4">
            <w:pPr>
              <w:pStyle w:val="Table-small"/>
            </w:pPr>
            <w:r>
              <w:t>MASTER_SPI_MOSI_CAM</w:t>
            </w:r>
          </w:p>
        </w:tc>
        <w:tc>
          <w:tcPr>
            <w:tcW w:w="421" w:type="pct"/>
          </w:tcPr>
          <w:p w14:paraId="402D8E84" w14:textId="77777777" w:rsidR="008250F4" w:rsidRDefault="008250F4" w:rsidP="008250F4">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6" w:type="pct"/>
          </w:tcPr>
          <w:p w14:paraId="2EC13210" w14:textId="72991338" w:rsidR="008250F4" w:rsidRDefault="008250F4" w:rsidP="008250F4">
            <w:pPr>
              <w:pStyle w:val="Table-small"/>
              <w:jc w:val="center"/>
              <w:cnfStyle w:val="000000100000" w:firstRow="0" w:lastRow="0" w:firstColumn="0" w:lastColumn="0" w:oddVBand="0" w:evenVBand="0" w:oddHBand="1" w:evenHBand="0" w:firstRowFirstColumn="0" w:firstRowLastColumn="0" w:lastRowFirstColumn="0" w:lastRowLastColumn="0"/>
            </w:pPr>
            <w:r>
              <w:t>HI_FS</w:t>
            </w:r>
          </w:p>
        </w:tc>
        <w:tc>
          <w:tcPr>
            <w:tcW w:w="380" w:type="pct"/>
          </w:tcPr>
          <w:p w14:paraId="44AA5259" w14:textId="77777777" w:rsidR="008250F4" w:rsidRDefault="008250F4" w:rsidP="008250F4">
            <w:pPr>
              <w:pStyle w:val="Table-small"/>
              <w:jc w:val="center"/>
              <w:cnfStyle w:val="000000100000" w:firstRow="0" w:lastRow="0" w:firstColumn="0" w:lastColumn="0" w:oddVBand="0" w:evenVBand="0" w:oddHBand="1" w:evenHBand="0" w:firstRowFirstColumn="0" w:firstRowLastColumn="0" w:lastRowFirstColumn="0" w:lastRowLastColumn="0"/>
            </w:pPr>
          </w:p>
        </w:tc>
        <w:tc>
          <w:tcPr>
            <w:tcW w:w="438" w:type="pct"/>
          </w:tcPr>
          <w:p w14:paraId="5526058F" w14:textId="66835AC3" w:rsidR="008250F4" w:rsidRDefault="008250F4" w:rsidP="008250F4">
            <w:pPr>
              <w:pStyle w:val="Table-small"/>
              <w:jc w:val="center"/>
              <w:cnfStyle w:val="000000100000" w:firstRow="0" w:lastRow="0" w:firstColumn="0" w:lastColumn="0" w:oddVBand="0" w:evenVBand="0" w:oddHBand="1" w:evenHBand="0" w:firstRowFirstColumn="0" w:firstRowLastColumn="0" w:lastRowFirstColumn="0" w:lastRowLastColumn="0"/>
            </w:pPr>
            <w:r w:rsidRPr="00990924">
              <w:t>CH1</w:t>
            </w:r>
          </w:p>
        </w:tc>
        <w:tc>
          <w:tcPr>
            <w:tcW w:w="572" w:type="pct"/>
          </w:tcPr>
          <w:p w14:paraId="2EB02800" w14:textId="77777777" w:rsidR="008250F4" w:rsidRDefault="008250F4" w:rsidP="008250F4">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3" w:type="pct"/>
          </w:tcPr>
          <w:p w14:paraId="36FB54CD" w14:textId="77777777" w:rsidR="008250F4" w:rsidRDefault="008250F4" w:rsidP="008250F4">
            <w:pPr>
              <w:pStyle w:val="Table-small"/>
              <w:jc w:val="center"/>
              <w:cnfStyle w:val="000000100000" w:firstRow="0" w:lastRow="0" w:firstColumn="0" w:lastColumn="0" w:oddVBand="0" w:evenVBand="0" w:oddHBand="1" w:evenHBand="0" w:firstRowFirstColumn="0" w:firstRowLastColumn="0" w:lastRowFirstColumn="0" w:lastRowLastColumn="0"/>
            </w:pPr>
          </w:p>
        </w:tc>
        <w:tc>
          <w:tcPr>
            <w:tcW w:w="453" w:type="pct"/>
          </w:tcPr>
          <w:p w14:paraId="62F11D47" w14:textId="47833C5D" w:rsidR="008250F4" w:rsidRDefault="008250F4" w:rsidP="008250F4">
            <w:pPr>
              <w:pStyle w:val="Table-small"/>
              <w:jc w:val="center"/>
              <w:cnfStyle w:val="000000100000" w:firstRow="0" w:lastRow="0" w:firstColumn="0" w:lastColumn="0" w:oddVBand="0" w:evenVBand="0" w:oddHBand="1" w:evenHBand="0" w:firstRowFirstColumn="0" w:firstRowLastColumn="0" w:lastRowFirstColumn="0" w:lastRowLastColumn="0"/>
            </w:pPr>
            <w:r>
              <w:t>HI_FS</w:t>
            </w:r>
          </w:p>
        </w:tc>
        <w:tc>
          <w:tcPr>
            <w:tcW w:w="384" w:type="pct"/>
          </w:tcPr>
          <w:p w14:paraId="5CE41B64" w14:textId="77777777" w:rsidR="008250F4" w:rsidRDefault="008250F4" w:rsidP="008250F4">
            <w:pPr>
              <w:pStyle w:val="Table-small"/>
              <w:jc w:val="center"/>
              <w:cnfStyle w:val="000000100000" w:firstRow="0" w:lastRow="0" w:firstColumn="0" w:lastColumn="0" w:oddVBand="0" w:evenVBand="0" w:oddHBand="1" w:evenHBand="0" w:firstRowFirstColumn="0" w:firstRowLastColumn="0" w:lastRowFirstColumn="0" w:lastRowLastColumn="0"/>
            </w:pPr>
          </w:p>
        </w:tc>
      </w:tr>
      <w:tr w:rsidR="008250F4" w14:paraId="76DAB738" w14:textId="2547ADDB" w:rsidTr="00973561">
        <w:tc>
          <w:tcPr>
            <w:cnfStyle w:val="001000000000" w:firstRow="0" w:lastRow="0" w:firstColumn="1" w:lastColumn="0" w:oddVBand="0" w:evenVBand="0" w:oddHBand="0" w:evenHBand="0" w:firstRowFirstColumn="0" w:firstRowLastColumn="0" w:lastRowFirstColumn="0" w:lastRowLastColumn="0"/>
            <w:tcW w:w="1384" w:type="pct"/>
          </w:tcPr>
          <w:p w14:paraId="47DC9985" w14:textId="77777777" w:rsidR="008250F4" w:rsidRDefault="008250F4" w:rsidP="008250F4">
            <w:pPr>
              <w:pStyle w:val="Table-small"/>
            </w:pPr>
            <w:r>
              <w:t>MASTER_SPI_CLK_CAM</w:t>
            </w:r>
          </w:p>
        </w:tc>
        <w:tc>
          <w:tcPr>
            <w:tcW w:w="421" w:type="pct"/>
          </w:tcPr>
          <w:p w14:paraId="74FA4E04" w14:textId="77777777" w:rsidR="008250F4" w:rsidRDefault="008250F4" w:rsidP="008250F4">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6" w:type="pct"/>
          </w:tcPr>
          <w:p w14:paraId="418FF354" w14:textId="3C425ED5" w:rsidR="008250F4" w:rsidRDefault="008250F4" w:rsidP="008250F4">
            <w:pPr>
              <w:pStyle w:val="Table-small"/>
              <w:jc w:val="center"/>
              <w:cnfStyle w:val="000000000000" w:firstRow="0" w:lastRow="0" w:firstColumn="0" w:lastColumn="0" w:oddVBand="0" w:evenVBand="0" w:oddHBand="0" w:evenHBand="0" w:firstRowFirstColumn="0" w:firstRowLastColumn="0" w:lastRowFirstColumn="0" w:lastRowLastColumn="0"/>
            </w:pPr>
            <w:r>
              <w:t>HI_FS</w:t>
            </w:r>
          </w:p>
        </w:tc>
        <w:tc>
          <w:tcPr>
            <w:tcW w:w="380" w:type="pct"/>
          </w:tcPr>
          <w:p w14:paraId="4A76AB5E" w14:textId="77777777" w:rsidR="008250F4" w:rsidRDefault="008250F4" w:rsidP="008250F4">
            <w:pPr>
              <w:pStyle w:val="Table-small"/>
              <w:jc w:val="center"/>
              <w:cnfStyle w:val="000000000000" w:firstRow="0" w:lastRow="0" w:firstColumn="0" w:lastColumn="0" w:oddVBand="0" w:evenVBand="0" w:oddHBand="0" w:evenHBand="0" w:firstRowFirstColumn="0" w:firstRowLastColumn="0" w:lastRowFirstColumn="0" w:lastRowLastColumn="0"/>
            </w:pPr>
          </w:p>
        </w:tc>
        <w:tc>
          <w:tcPr>
            <w:tcW w:w="438" w:type="pct"/>
          </w:tcPr>
          <w:p w14:paraId="4599046C" w14:textId="583DE0C7" w:rsidR="008250F4" w:rsidRDefault="008250F4" w:rsidP="008250F4">
            <w:pPr>
              <w:pStyle w:val="Table-small"/>
              <w:jc w:val="center"/>
              <w:cnfStyle w:val="000000000000" w:firstRow="0" w:lastRow="0" w:firstColumn="0" w:lastColumn="0" w:oddVBand="0" w:evenVBand="0" w:oddHBand="0" w:evenHBand="0" w:firstRowFirstColumn="0" w:firstRowLastColumn="0" w:lastRowFirstColumn="0" w:lastRowLastColumn="0"/>
            </w:pPr>
            <w:r w:rsidRPr="00990924">
              <w:t>CH1</w:t>
            </w:r>
          </w:p>
        </w:tc>
        <w:tc>
          <w:tcPr>
            <w:tcW w:w="572" w:type="pct"/>
          </w:tcPr>
          <w:p w14:paraId="1A4B83D2" w14:textId="77777777" w:rsidR="008250F4" w:rsidRDefault="008250F4" w:rsidP="008250F4">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3" w:type="pct"/>
          </w:tcPr>
          <w:p w14:paraId="5E0CC7EF" w14:textId="77777777" w:rsidR="008250F4" w:rsidRDefault="008250F4" w:rsidP="008250F4">
            <w:pPr>
              <w:pStyle w:val="Table-small"/>
              <w:jc w:val="center"/>
              <w:cnfStyle w:val="000000000000" w:firstRow="0" w:lastRow="0" w:firstColumn="0" w:lastColumn="0" w:oddVBand="0" w:evenVBand="0" w:oddHBand="0" w:evenHBand="0" w:firstRowFirstColumn="0" w:firstRowLastColumn="0" w:lastRowFirstColumn="0" w:lastRowLastColumn="0"/>
            </w:pPr>
          </w:p>
        </w:tc>
        <w:tc>
          <w:tcPr>
            <w:tcW w:w="453" w:type="pct"/>
          </w:tcPr>
          <w:p w14:paraId="2B5F01F4" w14:textId="0D91FDA1" w:rsidR="008250F4" w:rsidRDefault="008250F4" w:rsidP="008250F4">
            <w:pPr>
              <w:pStyle w:val="Table-small"/>
              <w:jc w:val="center"/>
              <w:cnfStyle w:val="000000000000" w:firstRow="0" w:lastRow="0" w:firstColumn="0" w:lastColumn="0" w:oddVBand="0" w:evenVBand="0" w:oddHBand="0" w:evenHBand="0" w:firstRowFirstColumn="0" w:firstRowLastColumn="0" w:lastRowFirstColumn="0" w:lastRowLastColumn="0"/>
            </w:pPr>
            <w:r>
              <w:t>HI_FS</w:t>
            </w:r>
          </w:p>
        </w:tc>
        <w:tc>
          <w:tcPr>
            <w:tcW w:w="384" w:type="pct"/>
          </w:tcPr>
          <w:p w14:paraId="49E5600F" w14:textId="77777777" w:rsidR="008250F4" w:rsidRDefault="008250F4" w:rsidP="008250F4">
            <w:pPr>
              <w:pStyle w:val="Table-small"/>
              <w:jc w:val="center"/>
              <w:cnfStyle w:val="000000000000" w:firstRow="0" w:lastRow="0" w:firstColumn="0" w:lastColumn="0" w:oddVBand="0" w:evenVBand="0" w:oddHBand="0" w:evenHBand="0" w:firstRowFirstColumn="0" w:firstRowLastColumn="0" w:lastRowFirstColumn="0" w:lastRowLastColumn="0"/>
            </w:pPr>
          </w:p>
        </w:tc>
      </w:tr>
      <w:tr w:rsidR="008250F4" w14:paraId="1B4BF4DD" w14:textId="3F968F40" w:rsidTr="00973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pct"/>
          </w:tcPr>
          <w:p w14:paraId="3FB3C76B" w14:textId="77777777" w:rsidR="008250F4" w:rsidRDefault="008250F4" w:rsidP="008250F4">
            <w:pPr>
              <w:pStyle w:val="Table-small"/>
            </w:pPr>
            <w:r>
              <w:t>MASTER_SPI_CSB_CAM</w:t>
            </w:r>
          </w:p>
        </w:tc>
        <w:tc>
          <w:tcPr>
            <w:tcW w:w="421" w:type="pct"/>
          </w:tcPr>
          <w:p w14:paraId="6EF6393F" w14:textId="77777777" w:rsidR="008250F4" w:rsidRDefault="008250F4" w:rsidP="008250F4">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6" w:type="pct"/>
          </w:tcPr>
          <w:p w14:paraId="76FF1CDF" w14:textId="1FAF3407" w:rsidR="008250F4" w:rsidRDefault="008250F4" w:rsidP="008250F4">
            <w:pPr>
              <w:pStyle w:val="Table-small"/>
              <w:jc w:val="center"/>
              <w:cnfStyle w:val="000000100000" w:firstRow="0" w:lastRow="0" w:firstColumn="0" w:lastColumn="0" w:oddVBand="0" w:evenVBand="0" w:oddHBand="1" w:evenHBand="0" w:firstRowFirstColumn="0" w:firstRowLastColumn="0" w:lastRowFirstColumn="0" w:lastRowLastColumn="0"/>
            </w:pPr>
            <w:r>
              <w:t>HI_FS</w:t>
            </w:r>
          </w:p>
        </w:tc>
        <w:tc>
          <w:tcPr>
            <w:tcW w:w="380" w:type="pct"/>
          </w:tcPr>
          <w:p w14:paraId="340381EF" w14:textId="77777777" w:rsidR="008250F4" w:rsidRDefault="008250F4" w:rsidP="008250F4">
            <w:pPr>
              <w:pStyle w:val="Table-small"/>
              <w:jc w:val="center"/>
              <w:cnfStyle w:val="000000100000" w:firstRow="0" w:lastRow="0" w:firstColumn="0" w:lastColumn="0" w:oddVBand="0" w:evenVBand="0" w:oddHBand="1" w:evenHBand="0" w:firstRowFirstColumn="0" w:firstRowLastColumn="0" w:lastRowFirstColumn="0" w:lastRowLastColumn="0"/>
            </w:pPr>
          </w:p>
        </w:tc>
        <w:tc>
          <w:tcPr>
            <w:tcW w:w="438" w:type="pct"/>
          </w:tcPr>
          <w:p w14:paraId="059C8F76" w14:textId="58E50862" w:rsidR="008250F4" w:rsidRDefault="008250F4" w:rsidP="008250F4">
            <w:pPr>
              <w:pStyle w:val="Table-small"/>
              <w:jc w:val="center"/>
              <w:cnfStyle w:val="000000100000" w:firstRow="0" w:lastRow="0" w:firstColumn="0" w:lastColumn="0" w:oddVBand="0" w:evenVBand="0" w:oddHBand="1" w:evenHBand="0" w:firstRowFirstColumn="0" w:firstRowLastColumn="0" w:lastRowFirstColumn="0" w:lastRowLastColumn="0"/>
            </w:pPr>
            <w:r w:rsidRPr="00990924">
              <w:t>CH1</w:t>
            </w:r>
          </w:p>
        </w:tc>
        <w:tc>
          <w:tcPr>
            <w:tcW w:w="572" w:type="pct"/>
          </w:tcPr>
          <w:p w14:paraId="623848FA" w14:textId="77777777" w:rsidR="008250F4" w:rsidRDefault="008250F4" w:rsidP="008250F4">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3" w:type="pct"/>
          </w:tcPr>
          <w:p w14:paraId="245497FB" w14:textId="77777777" w:rsidR="008250F4" w:rsidRDefault="008250F4" w:rsidP="008250F4">
            <w:pPr>
              <w:pStyle w:val="Table-small"/>
              <w:jc w:val="center"/>
              <w:cnfStyle w:val="000000100000" w:firstRow="0" w:lastRow="0" w:firstColumn="0" w:lastColumn="0" w:oddVBand="0" w:evenVBand="0" w:oddHBand="1" w:evenHBand="0" w:firstRowFirstColumn="0" w:firstRowLastColumn="0" w:lastRowFirstColumn="0" w:lastRowLastColumn="0"/>
            </w:pPr>
          </w:p>
        </w:tc>
        <w:tc>
          <w:tcPr>
            <w:tcW w:w="453" w:type="pct"/>
          </w:tcPr>
          <w:p w14:paraId="5C574702" w14:textId="0220C73B" w:rsidR="008250F4" w:rsidRDefault="008250F4" w:rsidP="008250F4">
            <w:pPr>
              <w:pStyle w:val="Table-small"/>
              <w:jc w:val="center"/>
              <w:cnfStyle w:val="000000100000" w:firstRow="0" w:lastRow="0" w:firstColumn="0" w:lastColumn="0" w:oddVBand="0" w:evenVBand="0" w:oddHBand="1" w:evenHBand="0" w:firstRowFirstColumn="0" w:firstRowLastColumn="0" w:lastRowFirstColumn="0" w:lastRowLastColumn="0"/>
            </w:pPr>
            <w:r>
              <w:t>HI_FS</w:t>
            </w:r>
          </w:p>
        </w:tc>
        <w:tc>
          <w:tcPr>
            <w:tcW w:w="384" w:type="pct"/>
          </w:tcPr>
          <w:p w14:paraId="0E026A03" w14:textId="77777777" w:rsidR="008250F4" w:rsidRDefault="008250F4" w:rsidP="008250F4">
            <w:pPr>
              <w:pStyle w:val="Table-small"/>
              <w:jc w:val="center"/>
              <w:cnfStyle w:val="000000100000" w:firstRow="0" w:lastRow="0" w:firstColumn="0" w:lastColumn="0" w:oddVBand="0" w:evenVBand="0" w:oddHBand="1" w:evenHBand="0" w:firstRowFirstColumn="0" w:firstRowLastColumn="0" w:lastRowFirstColumn="0" w:lastRowLastColumn="0"/>
            </w:pPr>
          </w:p>
        </w:tc>
      </w:tr>
      <w:tr w:rsidR="000932C6" w14:paraId="1A638579" w14:textId="11ECE812" w:rsidTr="00973561">
        <w:tc>
          <w:tcPr>
            <w:cnfStyle w:val="001000000000" w:firstRow="0" w:lastRow="0" w:firstColumn="1" w:lastColumn="0" w:oddVBand="0" w:evenVBand="0" w:oddHBand="0" w:evenHBand="0" w:firstRowFirstColumn="0" w:firstRowLastColumn="0" w:lastRowFirstColumn="0" w:lastRowLastColumn="0"/>
            <w:tcW w:w="1384" w:type="pct"/>
          </w:tcPr>
          <w:p w14:paraId="4BFD93A8" w14:textId="77777777" w:rsidR="000932C6" w:rsidRDefault="000932C6" w:rsidP="000932C6">
            <w:pPr>
              <w:pStyle w:val="Table-small"/>
            </w:pPr>
            <w:r>
              <w:t>TRIGGER_CAM</w:t>
            </w:r>
          </w:p>
        </w:tc>
        <w:tc>
          <w:tcPr>
            <w:tcW w:w="421" w:type="pct"/>
          </w:tcPr>
          <w:p w14:paraId="5A1677E9" w14:textId="77777777" w:rsidR="000932C6" w:rsidRDefault="000932C6" w:rsidP="000932C6">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6" w:type="pct"/>
          </w:tcPr>
          <w:p w14:paraId="2B03045B" w14:textId="7B4BA725" w:rsidR="000932C6" w:rsidRDefault="000932C6" w:rsidP="000932C6">
            <w:pPr>
              <w:pStyle w:val="Table-small"/>
              <w:jc w:val="center"/>
              <w:cnfStyle w:val="000000000000" w:firstRow="0" w:lastRow="0" w:firstColumn="0" w:lastColumn="0" w:oddVBand="0" w:evenVBand="0" w:oddHBand="0" w:evenHBand="0" w:firstRowFirstColumn="0" w:firstRowLastColumn="0" w:lastRowFirstColumn="0" w:lastRowLastColumn="0"/>
            </w:pPr>
            <w:r>
              <w:t>HI_FS</w:t>
            </w:r>
          </w:p>
        </w:tc>
        <w:tc>
          <w:tcPr>
            <w:tcW w:w="380" w:type="pct"/>
          </w:tcPr>
          <w:p w14:paraId="2DCAE150" w14:textId="77777777" w:rsidR="000932C6" w:rsidRDefault="000932C6" w:rsidP="000932C6">
            <w:pPr>
              <w:pStyle w:val="Table-small"/>
              <w:jc w:val="center"/>
              <w:cnfStyle w:val="000000000000" w:firstRow="0" w:lastRow="0" w:firstColumn="0" w:lastColumn="0" w:oddVBand="0" w:evenVBand="0" w:oddHBand="0" w:evenHBand="0" w:firstRowFirstColumn="0" w:firstRowLastColumn="0" w:lastRowFirstColumn="0" w:lastRowLastColumn="0"/>
            </w:pPr>
          </w:p>
        </w:tc>
        <w:tc>
          <w:tcPr>
            <w:tcW w:w="438" w:type="pct"/>
          </w:tcPr>
          <w:p w14:paraId="5B329420" w14:textId="657F8C7D" w:rsidR="000932C6" w:rsidRDefault="000932C6" w:rsidP="000932C6">
            <w:pPr>
              <w:pStyle w:val="Table-small"/>
              <w:jc w:val="center"/>
              <w:cnfStyle w:val="000000000000" w:firstRow="0" w:lastRow="0" w:firstColumn="0" w:lastColumn="0" w:oddVBand="0" w:evenVBand="0" w:oddHBand="0" w:evenHBand="0" w:firstRowFirstColumn="0" w:firstRowLastColumn="0" w:lastRowFirstColumn="0" w:lastRowLastColumn="0"/>
            </w:pPr>
            <w:r w:rsidRPr="00D24EC6">
              <w:t>CH1</w:t>
            </w:r>
          </w:p>
        </w:tc>
        <w:tc>
          <w:tcPr>
            <w:tcW w:w="572" w:type="pct"/>
          </w:tcPr>
          <w:p w14:paraId="3E697634" w14:textId="77777777" w:rsidR="000932C6" w:rsidRDefault="000932C6" w:rsidP="000932C6">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3" w:type="pct"/>
          </w:tcPr>
          <w:p w14:paraId="6EE875EA" w14:textId="77777777" w:rsidR="000932C6" w:rsidRDefault="000932C6" w:rsidP="000932C6">
            <w:pPr>
              <w:pStyle w:val="Table-small"/>
              <w:jc w:val="center"/>
              <w:cnfStyle w:val="000000000000" w:firstRow="0" w:lastRow="0" w:firstColumn="0" w:lastColumn="0" w:oddVBand="0" w:evenVBand="0" w:oddHBand="0" w:evenHBand="0" w:firstRowFirstColumn="0" w:firstRowLastColumn="0" w:lastRowFirstColumn="0" w:lastRowLastColumn="0"/>
            </w:pPr>
          </w:p>
        </w:tc>
        <w:tc>
          <w:tcPr>
            <w:tcW w:w="453" w:type="pct"/>
          </w:tcPr>
          <w:p w14:paraId="670087B8" w14:textId="7C0E45E2" w:rsidR="000932C6" w:rsidRDefault="000932C6" w:rsidP="000932C6">
            <w:pPr>
              <w:pStyle w:val="Table-small"/>
              <w:jc w:val="center"/>
              <w:cnfStyle w:val="000000000000" w:firstRow="0" w:lastRow="0" w:firstColumn="0" w:lastColumn="0" w:oddVBand="0" w:evenVBand="0" w:oddHBand="0" w:evenHBand="0" w:firstRowFirstColumn="0" w:firstRowLastColumn="0" w:lastRowFirstColumn="0" w:lastRowLastColumn="0"/>
            </w:pPr>
            <w:r>
              <w:t>HI_S</w:t>
            </w:r>
          </w:p>
        </w:tc>
        <w:tc>
          <w:tcPr>
            <w:tcW w:w="384" w:type="pct"/>
          </w:tcPr>
          <w:p w14:paraId="488FBCA0" w14:textId="77777777" w:rsidR="000932C6" w:rsidRDefault="000932C6" w:rsidP="000932C6">
            <w:pPr>
              <w:pStyle w:val="Table-small"/>
              <w:jc w:val="center"/>
              <w:cnfStyle w:val="000000000000" w:firstRow="0" w:lastRow="0" w:firstColumn="0" w:lastColumn="0" w:oddVBand="0" w:evenVBand="0" w:oddHBand="0" w:evenHBand="0" w:firstRowFirstColumn="0" w:firstRowLastColumn="0" w:lastRowFirstColumn="0" w:lastRowLastColumn="0"/>
            </w:pPr>
          </w:p>
        </w:tc>
      </w:tr>
      <w:tr w:rsidR="000932C6" w14:paraId="07FAA7AA" w14:textId="215BD938" w:rsidTr="00973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pct"/>
          </w:tcPr>
          <w:p w14:paraId="77042E72" w14:textId="77777777" w:rsidR="000932C6" w:rsidRDefault="000932C6" w:rsidP="000932C6">
            <w:pPr>
              <w:pStyle w:val="Table-small"/>
            </w:pPr>
            <w:r>
              <w:t>RESET_CAM</w:t>
            </w:r>
          </w:p>
        </w:tc>
        <w:tc>
          <w:tcPr>
            <w:tcW w:w="421" w:type="pct"/>
          </w:tcPr>
          <w:p w14:paraId="7676D428" w14:textId="77777777" w:rsidR="000932C6" w:rsidRDefault="000932C6" w:rsidP="000932C6">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6" w:type="pct"/>
          </w:tcPr>
          <w:p w14:paraId="47B5EF67" w14:textId="71C81A09" w:rsidR="000932C6" w:rsidRDefault="000932C6" w:rsidP="000932C6">
            <w:pPr>
              <w:pStyle w:val="Table-small"/>
              <w:jc w:val="center"/>
              <w:cnfStyle w:val="000000100000" w:firstRow="0" w:lastRow="0" w:firstColumn="0" w:lastColumn="0" w:oddVBand="0" w:evenVBand="0" w:oddHBand="1" w:evenHBand="0" w:firstRowFirstColumn="0" w:firstRowLastColumn="0" w:lastRowFirstColumn="0" w:lastRowLastColumn="0"/>
            </w:pPr>
            <w:r>
              <w:t>HI_FS</w:t>
            </w:r>
          </w:p>
        </w:tc>
        <w:tc>
          <w:tcPr>
            <w:tcW w:w="380" w:type="pct"/>
          </w:tcPr>
          <w:p w14:paraId="29AE1969" w14:textId="77777777" w:rsidR="000932C6" w:rsidRDefault="000932C6" w:rsidP="000932C6">
            <w:pPr>
              <w:pStyle w:val="Table-small"/>
              <w:jc w:val="center"/>
              <w:cnfStyle w:val="000000100000" w:firstRow="0" w:lastRow="0" w:firstColumn="0" w:lastColumn="0" w:oddVBand="0" w:evenVBand="0" w:oddHBand="1" w:evenHBand="0" w:firstRowFirstColumn="0" w:firstRowLastColumn="0" w:lastRowFirstColumn="0" w:lastRowLastColumn="0"/>
            </w:pPr>
          </w:p>
        </w:tc>
        <w:tc>
          <w:tcPr>
            <w:tcW w:w="438" w:type="pct"/>
          </w:tcPr>
          <w:p w14:paraId="1711A691" w14:textId="693D7F09" w:rsidR="000932C6" w:rsidRDefault="000932C6" w:rsidP="000932C6">
            <w:pPr>
              <w:pStyle w:val="Table-small"/>
              <w:jc w:val="center"/>
              <w:cnfStyle w:val="000000100000" w:firstRow="0" w:lastRow="0" w:firstColumn="0" w:lastColumn="0" w:oddVBand="0" w:evenVBand="0" w:oddHBand="1" w:evenHBand="0" w:firstRowFirstColumn="0" w:firstRowLastColumn="0" w:lastRowFirstColumn="0" w:lastRowLastColumn="0"/>
            </w:pPr>
            <w:r w:rsidRPr="00D24EC6">
              <w:t>CH1</w:t>
            </w:r>
          </w:p>
        </w:tc>
        <w:tc>
          <w:tcPr>
            <w:tcW w:w="572" w:type="pct"/>
          </w:tcPr>
          <w:p w14:paraId="1B2FBEDA" w14:textId="77777777" w:rsidR="000932C6" w:rsidRDefault="000932C6" w:rsidP="000932C6">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3" w:type="pct"/>
          </w:tcPr>
          <w:p w14:paraId="11B97130" w14:textId="77777777" w:rsidR="000932C6" w:rsidRDefault="000932C6" w:rsidP="000932C6">
            <w:pPr>
              <w:pStyle w:val="Table-small"/>
              <w:jc w:val="center"/>
              <w:cnfStyle w:val="000000100000" w:firstRow="0" w:lastRow="0" w:firstColumn="0" w:lastColumn="0" w:oddVBand="0" w:evenVBand="0" w:oddHBand="1" w:evenHBand="0" w:firstRowFirstColumn="0" w:firstRowLastColumn="0" w:lastRowFirstColumn="0" w:lastRowLastColumn="0"/>
            </w:pPr>
          </w:p>
        </w:tc>
        <w:tc>
          <w:tcPr>
            <w:tcW w:w="453" w:type="pct"/>
          </w:tcPr>
          <w:p w14:paraId="1237F690" w14:textId="747E34DB" w:rsidR="000932C6" w:rsidRDefault="000932C6" w:rsidP="000932C6">
            <w:pPr>
              <w:pStyle w:val="Table-small"/>
              <w:jc w:val="center"/>
              <w:cnfStyle w:val="000000100000" w:firstRow="0" w:lastRow="0" w:firstColumn="0" w:lastColumn="0" w:oddVBand="0" w:evenVBand="0" w:oddHBand="1" w:evenHBand="0" w:firstRowFirstColumn="0" w:firstRowLastColumn="0" w:lastRowFirstColumn="0" w:lastRowLastColumn="0"/>
            </w:pPr>
            <w:r>
              <w:t>HI_S</w:t>
            </w:r>
          </w:p>
        </w:tc>
        <w:tc>
          <w:tcPr>
            <w:tcW w:w="384" w:type="pct"/>
          </w:tcPr>
          <w:p w14:paraId="5BA908EB" w14:textId="77777777" w:rsidR="000932C6" w:rsidRDefault="000932C6" w:rsidP="000932C6">
            <w:pPr>
              <w:pStyle w:val="Table-small"/>
              <w:jc w:val="center"/>
              <w:cnfStyle w:val="000000100000" w:firstRow="0" w:lastRow="0" w:firstColumn="0" w:lastColumn="0" w:oddVBand="0" w:evenVBand="0" w:oddHBand="1" w:evenHBand="0" w:firstRowFirstColumn="0" w:firstRowLastColumn="0" w:lastRowFirstColumn="0" w:lastRowLastColumn="0"/>
            </w:pPr>
          </w:p>
        </w:tc>
      </w:tr>
      <w:tr w:rsidR="003D0B99" w14:paraId="57963031" w14:textId="775D67BC" w:rsidTr="00973561">
        <w:tc>
          <w:tcPr>
            <w:cnfStyle w:val="001000000000" w:firstRow="0" w:lastRow="0" w:firstColumn="1" w:lastColumn="0" w:oddVBand="0" w:evenVBand="0" w:oddHBand="0" w:evenHBand="0" w:firstRowFirstColumn="0" w:firstRowLastColumn="0" w:lastRowFirstColumn="0" w:lastRowLastColumn="0"/>
            <w:tcW w:w="1384" w:type="pct"/>
          </w:tcPr>
          <w:p w14:paraId="35FEE4D3" w14:textId="77777777" w:rsidR="004F520B" w:rsidRDefault="004F520B" w:rsidP="000931DA">
            <w:pPr>
              <w:pStyle w:val="Table-small"/>
            </w:pPr>
            <w:r>
              <w:t>LDO_DIG_OUT</w:t>
            </w:r>
          </w:p>
        </w:tc>
        <w:tc>
          <w:tcPr>
            <w:tcW w:w="421" w:type="pct"/>
          </w:tcPr>
          <w:p w14:paraId="0E9D31BF" w14:textId="77777777" w:rsidR="004F520B" w:rsidRDefault="004F520B" w:rsidP="000931DA">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6" w:type="pct"/>
          </w:tcPr>
          <w:p w14:paraId="3F8A1D9D" w14:textId="05BA6B3A" w:rsidR="004F520B" w:rsidRDefault="003D0B99" w:rsidP="000931DA">
            <w:pPr>
              <w:pStyle w:val="Table-small"/>
              <w:jc w:val="center"/>
              <w:cnfStyle w:val="000000000000" w:firstRow="0" w:lastRow="0" w:firstColumn="0" w:lastColumn="0" w:oddVBand="0" w:evenVBand="0" w:oddHBand="0" w:evenHBand="0" w:firstRowFirstColumn="0" w:firstRowLastColumn="0" w:lastRowFirstColumn="0" w:lastRowLastColumn="0"/>
            </w:pPr>
            <w:r>
              <w:t>HI_FS</w:t>
            </w:r>
          </w:p>
        </w:tc>
        <w:tc>
          <w:tcPr>
            <w:tcW w:w="380" w:type="pct"/>
          </w:tcPr>
          <w:p w14:paraId="309EF6D7" w14:textId="77777777" w:rsidR="004F520B" w:rsidRDefault="004F520B" w:rsidP="000931DA">
            <w:pPr>
              <w:pStyle w:val="Table-small"/>
              <w:jc w:val="center"/>
              <w:cnfStyle w:val="000000000000" w:firstRow="0" w:lastRow="0" w:firstColumn="0" w:lastColumn="0" w:oddVBand="0" w:evenVBand="0" w:oddHBand="0" w:evenHBand="0" w:firstRowFirstColumn="0" w:firstRowLastColumn="0" w:lastRowFirstColumn="0" w:lastRowLastColumn="0"/>
            </w:pPr>
          </w:p>
        </w:tc>
        <w:tc>
          <w:tcPr>
            <w:tcW w:w="438" w:type="pct"/>
          </w:tcPr>
          <w:p w14:paraId="5D7051AC" w14:textId="773F5E1F" w:rsidR="004F520B" w:rsidRDefault="002D5076" w:rsidP="000931DA">
            <w:pPr>
              <w:pStyle w:val="Table-small"/>
              <w:jc w:val="center"/>
              <w:cnfStyle w:val="000000000000" w:firstRow="0" w:lastRow="0" w:firstColumn="0" w:lastColumn="0" w:oddVBand="0" w:evenVBand="0" w:oddHBand="0" w:evenHBand="0" w:firstRowFirstColumn="0" w:firstRowLastColumn="0" w:lastRowFirstColumn="0" w:lastRowLastColumn="0"/>
            </w:pPr>
            <w:r>
              <w:t>CH1</w:t>
            </w:r>
          </w:p>
        </w:tc>
        <w:tc>
          <w:tcPr>
            <w:tcW w:w="572" w:type="pct"/>
          </w:tcPr>
          <w:p w14:paraId="38FA1CD6" w14:textId="77777777" w:rsidR="004F520B" w:rsidRDefault="004F520B" w:rsidP="000931DA">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3" w:type="pct"/>
          </w:tcPr>
          <w:p w14:paraId="6E31000D" w14:textId="77777777" w:rsidR="004F520B" w:rsidRDefault="004F520B" w:rsidP="000931DA">
            <w:pPr>
              <w:pStyle w:val="Table-small"/>
              <w:jc w:val="center"/>
              <w:cnfStyle w:val="000000000000" w:firstRow="0" w:lastRow="0" w:firstColumn="0" w:lastColumn="0" w:oddVBand="0" w:evenVBand="0" w:oddHBand="0" w:evenHBand="0" w:firstRowFirstColumn="0" w:firstRowLastColumn="0" w:lastRowFirstColumn="0" w:lastRowLastColumn="0"/>
            </w:pPr>
          </w:p>
        </w:tc>
        <w:tc>
          <w:tcPr>
            <w:tcW w:w="453" w:type="pct"/>
          </w:tcPr>
          <w:p w14:paraId="68DBE968" w14:textId="77777777" w:rsidR="004F520B" w:rsidRDefault="004F520B" w:rsidP="000931DA">
            <w:pPr>
              <w:pStyle w:val="Table-small"/>
              <w:jc w:val="center"/>
              <w:cnfStyle w:val="000000000000" w:firstRow="0" w:lastRow="0" w:firstColumn="0" w:lastColumn="0" w:oddVBand="0" w:evenVBand="0" w:oddHBand="0" w:evenHBand="0" w:firstRowFirstColumn="0" w:firstRowLastColumn="0" w:lastRowFirstColumn="0" w:lastRowLastColumn="0"/>
            </w:pPr>
          </w:p>
        </w:tc>
        <w:tc>
          <w:tcPr>
            <w:tcW w:w="384" w:type="pct"/>
          </w:tcPr>
          <w:p w14:paraId="55619F84" w14:textId="77777777" w:rsidR="004F520B" w:rsidRDefault="004F520B" w:rsidP="000931DA">
            <w:pPr>
              <w:pStyle w:val="Table-small"/>
              <w:jc w:val="center"/>
              <w:cnfStyle w:val="000000000000" w:firstRow="0" w:lastRow="0" w:firstColumn="0" w:lastColumn="0" w:oddVBand="0" w:evenVBand="0" w:oddHBand="0" w:evenHBand="0" w:firstRowFirstColumn="0" w:firstRowLastColumn="0" w:lastRowFirstColumn="0" w:lastRowLastColumn="0"/>
            </w:pPr>
          </w:p>
        </w:tc>
      </w:tr>
      <w:tr w:rsidR="00DB6DF9" w14:paraId="6250ABB5" w14:textId="5B638A93" w:rsidTr="00973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pct"/>
          </w:tcPr>
          <w:p w14:paraId="37C3B9D8" w14:textId="77777777" w:rsidR="00DB6DF9" w:rsidRDefault="00DB6DF9" w:rsidP="00DB6DF9">
            <w:pPr>
              <w:pStyle w:val="Table-small"/>
            </w:pPr>
            <w:r>
              <w:t>SLAVE_SPI_MOSI</w:t>
            </w:r>
          </w:p>
        </w:tc>
        <w:tc>
          <w:tcPr>
            <w:tcW w:w="421" w:type="pct"/>
          </w:tcPr>
          <w:p w14:paraId="6ABD587A" w14:textId="77777777" w:rsidR="00DB6DF9" w:rsidRDefault="00DB6DF9" w:rsidP="00DB6DF9">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6" w:type="pct"/>
          </w:tcPr>
          <w:p w14:paraId="7CF82552" w14:textId="121F5A6D" w:rsidR="00DB6DF9" w:rsidRDefault="00DB6DF9" w:rsidP="00DB6DF9">
            <w:pPr>
              <w:pStyle w:val="Table-small"/>
              <w:jc w:val="center"/>
              <w:cnfStyle w:val="000000100000" w:firstRow="0" w:lastRow="0" w:firstColumn="0" w:lastColumn="0" w:oddVBand="0" w:evenVBand="0" w:oddHBand="1" w:evenHBand="0" w:firstRowFirstColumn="0" w:firstRowLastColumn="0" w:lastRowFirstColumn="0" w:lastRowLastColumn="0"/>
            </w:pPr>
            <w:r>
              <w:t>HI_FS</w:t>
            </w:r>
          </w:p>
        </w:tc>
        <w:tc>
          <w:tcPr>
            <w:tcW w:w="380" w:type="pct"/>
          </w:tcPr>
          <w:p w14:paraId="56BCB54C" w14:textId="77777777" w:rsidR="00DB6DF9" w:rsidRDefault="00DB6DF9" w:rsidP="00DB6DF9">
            <w:pPr>
              <w:pStyle w:val="Table-small"/>
              <w:jc w:val="center"/>
              <w:cnfStyle w:val="000000100000" w:firstRow="0" w:lastRow="0" w:firstColumn="0" w:lastColumn="0" w:oddVBand="0" w:evenVBand="0" w:oddHBand="1" w:evenHBand="0" w:firstRowFirstColumn="0" w:firstRowLastColumn="0" w:lastRowFirstColumn="0" w:lastRowLastColumn="0"/>
            </w:pPr>
          </w:p>
        </w:tc>
        <w:tc>
          <w:tcPr>
            <w:tcW w:w="438" w:type="pct"/>
          </w:tcPr>
          <w:p w14:paraId="2083FDDA" w14:textId="550AD401" w:rsidR="00DB6DF9" w:rsidRDefault="00DB6DF9" w:rsidP="00DB6DF9">
            <w:pPr>
              <w:pStyle w:val="Table-small"/>
              <w:jc w:val="center"/>
              <w:cnfStyle w:val="000000100000" w:firstRow="0" w:lastRow="0" w:firstColumn="0" w:lastColumn="0" w:oddVBand="0" w:evenVBand="0" w:oddHBand="1" w:evenHBand="0" w:firstRowFirstColumn="0" w:firstRowLastColumn="0" w:lastRowFirstColumn="0" w:lastRowLastColumn="0"/>
            </w:pPr>
            <w:r w:rsidRPr="003A581D">
              <w:t>CH1</w:t>
            </w:r>
          </w:p>
        </w:tc>
        <w:tc>
          <w:tcPr>
            <w:tcW w:w="572" w:type="pct"/>
          </w:tcPr>
          <w:p w14:paraId="02AE547D" w14:textId="77777777" w:rsidR="00DB6DF9" w:rsidRDefault="00DB6DF9" w:rsidP="00DB6DF9">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3" w:type="pct"/>
          </w:tcPr>
          <w:p w14:paraId="74EBED0A" w14:textId="77777777" w:rsidR="00DB6DF9" w:rsidRDefault="00DB6DF9" w:rsidP="00DB6DF9">
            <w:pPr>
              <w:pStyle w:val="Table-small"/>
              <w:jc w:val="center"/>
              <w:cnfStyle w:val="000000100000" w:firstRow="0" w:lastRow="0" w:firstColumn="0" w:lastColumn="0" w:oddVBand="0" w:evenVBand="0" w:oddHBand="1" w:evenHBand="0" w:firstRowFirstColumn="0" w:firstRowLastColumn="0" w:lastRowFirstColumn="0" w:lastRowLastColumn="0"/>
            </w:pPr>
          </w:p>
        </w:tc>
        <w:tc>
          <w:tcPr>
            <w:tcW w:w="453" w:type="pct"/>
          </w:tcPr>
          <w:p w14:paraId="19F18A3B" w14:textId="680211C6" w:rsidR="00DB6DF9" w:rsidRDefault="00DB6DF9" w:rsidP="00DB6DF9">
            <w:pPr>
              <w:pStyle w:val="Table-small"/>
              <w:jc w:val="center"/>
              <w:cnfStyle w:val="000000100000" w:firstRow="0" w:lastRow="0" w:firstColumn="0" w:lastColumn="0" w:oddVBand="0" w:evenVBand="0" w:oddHBand="1" w:evenHBand="0" w:firstRowFirstColumn="0" w:firstRowLastColumn="0" w:lastRowFirstColumn="0" w:lastRowLastColumn="0"/>
            </w:pPr>
            <w:r>
              <w:t>HI_F</w:t>
            </w:r>
          </w:p>
        </w:tc>
        <w:tc>
          <w:tcPr>
            <w:tcW w:w="384" w:type="pct"/>
          </w:tcPr>
          <w:p w14:paraId="14C82317" w14:textId="77777777" w:rsidR="00DB6DF9" w:rsidRDefault="00DB6DF9" w:rsidP="00DB6DF9">
            <w:pPr>
              <w:pStyle w:val="Table-small"/>
              <w:jc w:val="center"/>
              <w:cnfStyle w:val="000000100000" w:firstRow="0" w:lastRow="0" w:firstColumn="0" w:lastColumn="0" w:oddVBand="0" w:evenVBand="0" w:oddHBand="1" w:evenHBand="0" w:firstRowFirstColumn="0" w:firstRowLastColumn="0" w:lastRowFirstColumn="0" w:lastRowLastColumn="0"/>
            </w:pPr>
          </w:p>
        </w:tc>
      </w:tr>
      <w:tr w:rsidR="00DB6DF9" w14:paraId="563352D6" w14:textId="0E68E1FD" w:rsidTr="00973561">
        <w:tc>
          <w:tcPr>
            <w:cnfStyle w:val="001000000000" w:firstRow="0" w:lastRow="0" w:firstColumn="1" w:lastColumn="0" w:oddVBand="0" w:evenVBand="0" w:oddHBand="0" w:evenHBand="0" w:firstRowFirstColumn="0" w:firstRowLastColumn="0" w:lastRowFirstColumn="0" w:lastRowLastColumn="0"/>
            <w:tcW w:w="1384" w:type="pct"/>
          </w:tcPr>
          <w:p w14:paraId="4BD83A63" w14:textId="77777777" w:rsidR="00DB6DF9" w:rsidRDefault="00DB6DF9" w:rsidP="00DB6DF9">
            <w:pPr>
              <w:pStyle w:val="Table-small"/>
            </w:pPr>
            <w:r>
              <w:t>SLAVE_SPI_MISO</w:t>
            </w:r>
          </w:p>
        </w:tc>
        <w:tc>
          <w:tcPr>
            <w:tcW w:w="421" w:type="pct"/>
          </w:tcPr>
          <w:p w14:paraId="4144B691" w14:textId="77777777" w:rsidR="00DB6DF9" w:rsidRDefault="00DB6DF9" w:rsidP="00DB6DF9">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6" w:type="pct"/>
          </w:tcPr>
          <w:p w14:paraId="041CA0E9" w14:textId="4A047972" w:rsidR="00DB6DF9" w:rsidRDefault="00DB6DF9" w:rsidP="00DB6DF9">
            <w:pPr>
              <w:pStyle w:val="Table-small"/>
              <w:jc w:val="center"/>
              <w:cnfStyle w:val="000000000000" w:firstRow="0" w:lastRow="0" w:firstColumn="0" w:lastColumn="0" w:oddVBand="0" w:evenVBand="0" w:oddHBand="0" w:evenHBand="0" w:firstRowFirstColumn="0" w:firstRowLastColumn="0" w:lastRowFirstColumn="0" w:lastRowLastColumn="0"/>
            </w:pPr>
            <w:r>
              <w:t>HI_FS</w:t>
            </w:r>
          </w:p>
        </w:tc>
        <w:tc>
          <w:tcPr>
            <w:tcW w:w="380" w:type="pct"/>
          </w:tcPr>
          <w:p w14:paraId="5955C204" w14:textId="77777777" w:rsidR="00DB6DF9" w:rsidRDefault="00DB6DF9" w:rsidP="00DB6DF9">
            <w:pPr>
              <w:pStyle w:val="Table-small"/>
              <w:jc w:val="center"/>
              <w:cnfStyle w:val="000000000000" w:firstRow="0" w:lastRow="0" w:firstColumn="0" w:lastColumn="0" w:oddVBand="0" w:evenVBand="0" w:oddHBand="0" w:evenHBand="0" w:firstRowFirstColumn="0" w:firstRowLastColumn="0" w:lastRowFirstColumn="0" w:lastRowLastColumn="0"/>
            </w:pPr>
          </w:p>
        </w:tc>
        <w:tc>
          <w:tcPr>
            <w:tcW w:w="438" w:type="pct"/>
          </w:tcPr>
          <w:p w14:paraId="4A00F635" w14:textId="1B74173D" w:rsidR="00DB6DF9" w:rsidRDefault="00DB6DF9" w:rsidP="00DB6DF9">
            <w:pPr>
              <w:pStyle w:val="Table-small"/>
              <w:jc w:val="center"/>
              <w:cnfStyle w:val="000000000000" w:firstRow="0" w:lastRow="0" w:firstColumn="0" w:lastColumn="0" w:oddVBand="0" w:evenVBand="0" w:oddHBand="0" w:evenHBand="0" w:firstRowFirstColumn="0" w:firstRowLastColumn="0" w:lastRowFirstColumn="0" w:lastRowLastColumn="0"/>
            </w:pPr>
            <w:r w:rsidRPr="003A581D">
              <w:t>CH1</w:t>
            </w:r>
          </w:p>
        </w:tc>
        <w:tc>
          <w:tcPr>
            <w:tcW w:w="572" w:type="pct"/>
          </w:tcPr>
          <w:p w14:paraId="21F23888" w14:textId="77777777" w:rsidR="00DB6DF9" w:rsidRDefault="00DB6DF9" w:rsidP="00DB6DF9">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3" w:type="pct"/>
          </w:tcPr>
          <w:p w14:paraId="646F74BF" w14:textId="77777777" w:rsidR="00DB6DF9" w:rsidRDefault="00DB6DF9" w:rsidP="00DB6DF9">
            <w:pPr>
              <w:pStyle w:val="Table-small"/>
              <w:jc w:val="center"/>
              <w:cnfStyle w:val="000000000000" w:firstRow="0" w:lastRow="0" w:firstColumn="0" w:lastColumn="0" w:oddVBand="0" w:evenVBand="0" w:oddHBand="0" w:evenHBand="0" w:firstRowFirstColumn="0" w:firstRowLastColumn="0" w:lastRowFirstColumn="0" w:lastRowLastColumn="0"/>
            </w:pPr>
          </w:p>
        </w:tc>
        <w:tc>
          <w:tcPr>
            <w:tcW w:w="453" w:type="pct"/>
          </w:tcPr>
          <w:p w14:paraId="22DEBE32" w14:textId="43CE9A4B" w:rsidR="00DB6DF9" w:rsidRDefault="00DB6DF9" w:rsidP="00DB6DF9">
            <w:pPr>
              <w:pStyle w:val="Table-small"/>
              <w:jc w:val="center"/>
              <w:cnfStyle w:val="000000000000" w:firstRow="0" w:lastRow="0" w:firstColumn="0" w:lastColumn="0" w:oddVBand="0" w:evenVBand="0" w:oddHBand="0" w:evenHBand="0" w:firstRowFirstColumn="0" w:firstRowLastColumn="0" w:lastRowFirstColumn="0" w:lastRowLastColumn="0"/>
            </w:pPr>
            <w:r>
              <w:t>HI_S</w:t>
            </w:r>
          </w:p>
        </w:tc>
        <w:tc>
          <w:tcPr>
            <w:tcW w:w="384" w:type="pct"/>
          </w:tcPr>
          <w:p w14:paraId="68B27223" w14:textId="77777777" w:rsidR="00DB6DF9" w:rsidRDefault="00DB6DF9" w:rsidP="00DB6DF9">
            <w:pPr>
              <w:pStyle w:val="Table-small"/>
              <w:jc w:val="center"/>
              <w:cnfStyle w:val="000000000000" w:firstRow="0" w:lastRow="0" w:firstColumn="0" w:lastColumn="0" w:oddVBand="0" w:evenVBand="0" w:oddHBand="0" w:evenHBand="0" w:firstRowFirstColumn="0" w:firstRowLastColumn="0" w:lastRowFirstColumn="0" w:lastRowLastColumn="0"/>
            </w:pPr>
          </w:p>
        </w:tc>
      </w:tr>
      <w:tr w:rsidR="00DB6DF9" w14:paraId="29E0D054" w14:textId="715EA7CF" w:rsidTr="00973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pct"/>
          </w:tcPr>
          <w:p w14:paraId="09FDD14F" w14:textId="77777777" w:rsidR="00DB6DF9" w:rsidRDefault="00DB6DF9" w:rsidP="00DB6DF9">
            <w:pPr>
              <w:pStyle w:val="Table-small"/>
            </w:pPr>
            <w:r>
              <w:t>SLAVE_SPI_CLK</w:t>
            </w:r>
          </w:p>
        </w:tc>
        <w:tc>
          <w:tcPr>
            <w:tcW w:w="421" w:type="pct"/>
          </w:tcPr>
          <w:p w14:paraId="695376F3" w14:textId="77777777" w:rsidR="00DB6DF9" w:rsidRDefault="00DB6DF9" w:rsidP="00DB6DF9">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6" w:type="pct"/>
          </w:tcPr>
          <w:p w14:paraId="42072B68" w14:textId="17990B2D" w:rsidR="00DB6DF9" w:rsidRDefault="00DB6DF9" w:rsidP="00DB6DF9">
            <w:pPr>
              <w:pStyle w:val="Table-small"/>
              <w:jc w:val="center"/>
              <w:cnfStyle w:val="000000100000" w:firstRow="0" w:lastRow="0" w:firstColumn="0" w:lastColumn="0" w:oddVBand="0" w:evenVBand="0" w:oddHBand="1" w:evenHBand="0" w:firstRowFirstColumn="0" w:firstRowLastColumn="0" w:lastRowFirstColumn="0" w:lastRowLastColumn="0"/>
            </w:pPr>
            <w:r>
              <w:t>HI_FS</w:t>
            </w:r>
          </w:p>
        </w:tc>
        <w:tc>
          <w:tcPr>
            <w:tcW w:w="380" w:type="pct"/>
          </w:tcPr>
          <w:p w14:paraId="28191A89" w14:textId="77777777" w:rsidR="00DB6DF9" w:rsidRDefault="00DB6DF9" w:rsidP="00DB6DF9">
            <w:pPr>
              <w:pStyle w:val="Table-small"/>
              <w:jc w:val="center"/>
              <w:cnfStyle w:val="000000100000" w:firstRow="0" w:lastRow="0" w:firstColumn="0" w:lastColumn="0" w:oddVBand="0" w:evenVBand="0" w:oddHBand="1" w:evenHBand="0" w:firstRowFirstColumn="0" w:firstRowLastColumn="0" w:lastRowFirstColumn="0" w:lastRowLastColumn="0"/>
            </w:pPr>
          </w:p>
        </w:tc>
        <w:tc>
          <w:tcPr>
            <w:tcW w:w="438" w:type="pct"/>
          </w:tcPr>
          <w:p w14:paraId="661BC6DE" w14:textId="4FAC2FB7" w:rsidR="00DB6DF9" w:rsidRDefault="00DB6DF9" w:rsidP="00DB6DF9">
            <w:pPr>
              <w:pStyle w:val="Table-small"/>
              <w:jc w:val="center"/>
              <w:cnfStyle w:val="000000100000" w:firstRow="0" w:lastRow="0" w:firstColumn="0" w:lastColumn="0" w:oddVBand="0" w:evenVBand="0" w:oddHBand="1" w:evenHBand="0" w:firstRowFirstColumn="0" w:firstRowLastColumn="0" w:lastRowFirstColumn="0" w:lastRowLastColumn="0"/>
            </w:pPr>
            <w:r w:rsidRPr="003A581D">
              <w:t>CH1</w:t>
            </w:r>
          </w:p>
        </w:tc>
        <w:tc>
          <w:tcPr>
            <w:tcW w:w="572" w:type="pct"/>
          </w:tcPr>
          <w:p w14:paraId="52A92F54" w14:textId="77777777" w:rsidR="00DB6DF9" w:rsidRDefault="00DB6DF9" w:rsidP="00DB6DF9">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3" w:type="pct"/>
          </w:tcPr>
          <w:p w14:paraId="3F898CF2" w14:textId="77777777" w:rsidR="00DB6DF9" w:rsidRDefault="00DB6DF9" w:rsidP="00DB6DF9">
            <w:pPr>
              <w:pStyle w:val="Table-small"/>
              <w:jc w:val="center"/>
              <w:cnfStyle w:val="000000100000" w:firstRow="0" w:lastRow="0" w:firstColumn="0" w:lastColumn="0" w:oddVBand="0" w:evenVBand="0" w:oddHBand="1" w:evenHBand="0" w:firstRowFirstColumn="0" w:firstRowLastColumn="0" w:lastRowFirstColumn="0" w:lastRowLastColumn="0"/>
            </w:pPr>
          </w:p>
        </w:tc>
        <w:tc>
          <w:tcPr>
            <w:tcW w:w="453" w:type="pct"/>
          </w:tcPr>
          <w:p w14:paraId="1AF0FB2E" w14:textId="07F69239" w:rsidR="00DB6DF9" w:rsidRDefault="00DB6DF9" w:rsidP="00DB6DF9">
            <w:pPr>
              <w:pStyle w:val="Table-small"/>
              <w:jc w:val="center"/>
              <w:cnfStyle w:val="000000100000" w:firstRow="0" w:lastRow="0" w:firstColumn="0" w:lastColumn="0" w:oddVBand="0" w:evenVBand="0" w:oddHBand="1" w:evenHBand="0" w:firstRowFirstColumn="0" w:firstRowLastColumn="0" w:lastRowFirstColumn="0" w:lastRowLastColumn="0"/>
            </w:pPr>
            <w:r>
              <w:t>HI_F</w:t>
            </w:r>
          </w:p>
        </w:tc>
        <w:tc>
          <w:tcPr>
            <w:tcW w:w="384" w:type="pct"/>
          </w:tcPr>
          <w:p w14:paraId="57589E7E" w14:textId="77777777" w:rsidR="00DB6DF9" w:rsidRDefault="00DB6DF9" w:rsidP="00DB6DF9">
            <w:pPr>
              <w:pStyle w:val="Table-small"/>
              <w:jc w:val="center"/>
              <w:cnfStyle w:val="000000100000" w:firstRow="0" w:lastRow="0" w:firstColumn="0" w:lastColumn="0" w:oddVBand="0" w:evenVBand="0" w:oddHBand="1" w:evenHBand="0" w:firstRowFirstColumn="0" w:firstRowLastColumn="0" w:lastRowFirstColumn="0" w:lastRowLastColumn="0"/>
            </w:pPr>
          </w:p>
        </w:tc>
      </w:tr>
      <w:tr w:rsidR="00DB6DF9" w14:paraId="50F3891D" w14:textId="50C3AA70" w:rsidTr="00973561">
        <w:tc>
          <w:tcPr>
            <w:cnfStyle w:val="001000000000" w:firstRow="0" w:lastRow="0" w:firstColumn="1" w:lastColumn="0" w:oddVBand="0" w:evenVBand="0" w:oddHBand="0" w:evenHBand="0" w:firstRowFirstColumn="0" w:firstRowLastColumn="0" w:lastRowFirstColumn="0" w:lastRowLastColumn="0"/>
            <w:tcW w:w="1384" w:type="pct"/>
          </w:tcPr>
          <w:p w14:paraId="30A4FE55" w14:textId="77777777" w:rsidR="00DB6DF9" w:rsidRDefault="00DB6DF9" w:rsidP="00DB6DF9">
            <w:pPr>
              <w:pStyle w:val="Table-small"/>
            </w:pPr>
            <w:r>
              <w:t>SLAVE_SPI_CSB</w:t>
            </w:r>
          </w:p>
        </w:tc>
        <w:tc>
          <w:tcPr>
            <w:tcW w:w="421" w:type="pct"/>
          </w:tcPr>
          <w:p w14:paraId="44BDD839" w14:textId="77777777" w:rsidR="00DB6DF9" w:rsidRDefault="00DB6DF9" w:rsidP="00DB6DF9">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6" w:type="pct"/>
          </w:tcPr>
          <w:p w14:paraId="421CD846" w14:textId="10675C81" w:rsidR="00DB6DF9" w:rsidRDefault="00DB6DF9" w:rsidP="00DB6DF9">
            <w:pPr>
              <w:pStyle w:val="Table-small"/>
              <w:jc w:val="center"/>
              <w:cnfStyle w:val="000000000000" w:firstRow="0" w:lastRow="0" w:firstColumn="0" w:lastColumn="0" w:oddVBand="0" w:evenVBand="0" w:oddHBand="0" w:evenHBand="0" w:firstRowFirstColumn="0" w:firstRowLastColumn="0" w:lastRowFirstColumn="0" w:lastRowLastColumn="0"/>
            </w:pPr>
            <w:r>
              <w:t>HI_FS</w:t>
            </w:r>
          </w:p>
        </w:tc>
        <w:tc>
          <w:tcPr>
            <w:tcW w:w="380" w:type="pct"/>
          </w:tcPr>
          <w:p w14:paraId="67A1DFE7" w14:textId="77777777" w:rsidR="00DB6DF9" w:rsidRDefault="00DB6DF9" w:rsidP="00DB6DF9">
            <w:pPr>
              <w:pStyle w:val="Table-small"/>
              <w:jc w:val="center"/>
              <w:cnfStyle w:val="000000000000" w:firstRow="0" w:lastRow="0" w:firstColumn="0" w:lastColumn="0" w:oddVBand="0" w:evenVBand="0" w:oddHBand="0" w:evenHBand="0" w:firstRowFirstColumn="0" w:firstRowLastColumn="0" w:lastRowFirstColumn="0" w:lastRowLastColumn="0"/>
            </w:pPr>
          </w:p>
        </w:tc>
        <w:tc>
          <w:tcPr>
            <w:tcW w:w="438" w:type="pct"/>
          </w:tcPr>
          <w:p w14:paraId="48177F07" w14:textId="1BAF4DEF" w:rsidR="00DB6DF9" w:rsidRDefault="00DB6DF9" w:rsidP="00DB6DF9">
            <w:pPr>
              <w:pStyle w:val="Table-small"/>
              <w:jc w:val="center"/>
              <w:cnfStyle w:val="000000000000" w:firstRow="0" w:lastRow="0" w:firstColumn="0" w:lastColumn="0" w:oddVBand="0" w:evenVBand="0" w:oddHBand="0" w:evenHBand="0" w:firstRowFirstColumn="0" w:firstRowLastColumn="0" w:lastRowFirstColumn="0" w:lastRowLastColumn="0"/>
            </w:pPr>
            <w:r w:rsidRPr="003A581D">
              <w:t>CH1</w:t>
            </w:r>
          </w:p>
        </w:tc>
        <w:tc>
          <w:tcPr>
            <w:tcW w:w="572" w:type="pct"/>
          </w:tcPr>
          <w:p w14:paraId="48710EC7" w14:textId="77777777" w:rsidR="00DB6DF9" w:rsidRDefault="00DB6DF9" w:rsidP="00DB6DF9">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3" w:type="pct"/>
          </w:tcPr>
          <w:p w14:paraId="3450BCF7" w14:textId="77777777" w:rsidR="00DB6DF9" w:rsidRDefault="00DB6DF9" w:rsidP="00DB6DF9">
            <w:pPr>
              <w:pStyle w:val="Table-small"/>
              <w:jc w:val="center"/>
              <w:cnfStyle w:val="000000000000" w:firstRow="0" w:lastRow="0" w:firstColumn="0" w:lastColumn="0" w:oddVBand="0" w:evenVBand="0" w:oddHBand="0" w:evenHBand="0" w:firstRowFirstColumn="0" w:firstRowLastColumn="0" w:lastRowFirstColumn="0" w:lastRowLastColumn="0"/>
            </w:pPr>
          </w:p>
        </w:tc>
        <w:tc>
          <w:tcPr>
            <w:tcW w:w="453" w:type="pct"/>
          </w:tcPr>
          <w:p w14:paraId="186E0CF3" w14:textId="2E90E6E4" w:rsidR="00DB6DF9" w:rsidRDefault="00DB6DF9" w:rsidP="00DB6DF9">
            <w:pPr>
              <w:pStyle w:val="Table-small"/>
              <w:jc w:val="center"/>
              <w:cnfStyle w:val="000000000000" w:firstRow="0" w:lastRow="0" w:firstColumn="0" w:lastColumn="0" w:oddVBand="0" w:evenVBand="0" w:oddHBand="0" w:evenHBand="0" w:firstRowFirstColumn="0" w:firstRowLastColumn="0" w:lastRowFirstColumn="0" w:lastRowLastColumn="0"/>
            </w:pPr>
            <w:r>
              <w:t>HI_F</w:t>
            </w:r>
          </w:p>
        </w:tc>
        <w:tc>
          <w:tcPr>
            <w:tcW w:w="384" w:type="pct"/>
          </w:tcPr>
          <w:p w14:paraId="7D6E5B9B" w14:textId="77777777" w:rsidR="00DB6DF9" w:rsidRDefault="00DB6DF9" w:rsidP="00DB6DF9">
            <w:pPr>
              <w:pStyle w:val="Table-small"/>
              <w:jc w:val="center"/>
              <w:cnfStyle w:val="000000000000" w:firstRow="0" w:lastRow="0" w:firstColumn="0" w:lastColumn="0" w:oddVBand="0" w:evenVBand="0" w:oddHBand="0" w:evenHBand="0" w:firstRowFirstColumn="0" w:firstRowLastColumn="0" w:lastRowFirstColumn="0" w:lastRowLastColumn="0"/>
            </w:pPr>
          </w:p>
        </w:tc>
      </w:tr>
      <w:tr w:rsidR="003D0B99" w14:paraId="01591D61" w14:textId="2EAD41FB" w:rsidTr="00973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pct"/>
          </w:tcPr>
          <w:p w14:paraId="29DFF846" w14:textId="77777777" w:rsidR="004F520B" w:rsidRDefault="004F520B" w:rsidP="000931DA">
            <w:pPr>
              <w:pStyle w:val="Table-small"/>
            </w:pPr>
            <w:r>
              <w:t>RESETN</w:t>
            </w:r>
          </w:p>
        </w:tc>
        <w:tc>
          <w:tcPr>
            <w:tcW w:w="421" w:type="pct"/>
          </w:tcPr>
          <w:p w14:paraId="10446E00" w14:textId="77777777" w:rsidR="004F520B" w:rsidRDefault="004F520B" w:rsidP="000931DA">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6" w:type="pct"/>
          </w:tcPr>
          <w:p w14:paraId="2C3C9DF0" w14:textId="0C560FE4" w:rsidR="004F520B" w:rsidRDefault="003D0B99" w:rsidP="000931DA">
            <w:pPr>
              <w:pStyle w:val="Table-small"/>
              <w:jc w:val="center"/>
              <w:cnfStyle w:val="000000100000" w:firstRow="0" w:lastRow="0" w:firstColumn="0" w:lastColumn="0" w:oddVBand="0" w:evenVBand="0" w:oddHBand="1" w:evenHBand="0" w:firstRowFirstColumn="0" w:firstRowLastColumn="0" w:lastRowFirstColumn="0" w:lastRowLastColumn="0"/>
            </w:pPr>
            <w:r>
              <w:t>HI_FS</w:t>
            </w:r>
          </w:p>
        </w:tc>
        <w:tc>
          <w:tcPr>
            <w:tcW w:w="380" w:type="pct"/>
          </w:tcPr>
          <w:p w14:paraId="2C83D2E9" w14:textId="77777777" w:rsidR="004F520B" w:rsidRDefault="004F520B" w:rsidP="000931DA">
            <w:pPr>
              <w:pStyle w:val="Table-small"/>
              <w:jc w:val="center"/>
              <w:cnfStyle w:val="000000100000" w:firstRow="0" w:lastRow="0" w:firstColumn="0" w:lastColumn="0" w:oddVBand="0" w:evenVBand="0" w:oddHBand="1" w:evenHBand="0" w:firstRowFirstColumn="0" w:firstRowLastColumn="0" w:lastRowFirstColumn="0" w:lastRowLastColumn="0"/>
            </w:pPr>
          </w:p>
        </w:tc>
        <w:tc>
          <w:tcPr>
            <w:tcW w:w="438" w:type="pct"/>
          </w:tcPr>
          <w:p w14:paraId="583EFC80" w14:textId="2F4D841F" w:rsidR="004F520B" w:rsidRDefault="00450C67" w:rsidP="000931DA">
            <w:pPr>
              <w:pStyle w:val="Table-small"/>
              <w:jc w:val="center"/>
              <w:cnfStyle w:val="000000100000" w:firstRow="0" w:lastRow="0" w:firstColumn="0" w:lastColumn="0" w:oddVBand="0" w:evenVBand="0" w:oddHBand="1" w:evenHBand="0" w:firstRowFirstColumn="0" w:firstRowLastColumn="0" w:lastRowFirstColumn="0" w:lastRowLastColumn="0"/>
            </w:pPr>
            <w:r>
              <w:t>CH1</w:t>
            </w:r>
          </w:p>
        </w:tc>
        <w:tc>
          <w:tcPr>
            <w:tcW w:w="572" w:type="pct"/>
          </w:tcPr>
          <w:p w14:paraId="03699BC3" w14:textId="77777777" w:rsidR="004F520B" w:rsidRDefault="004F520B" w:rsidP="000931DA">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3" w:type="pct"/>
          </w:tcPr>
          <w:p w14:paraId="0589327A" w14:textId="77777777" w:rsidR="004F520B" w:rsidRDefault="004F520B" w:rsidP="000931DA">
            <w:pPr>
              <w:pStyle w:val="Table-small"/>
              <w:jc w:val="center"/>
              <w:cnfStyle w:val="000000100000" w:firstRow="0" w:lastRow="0" w:firstColumn="0" w:lastColumn="0" w:oddVBand="0" w:evenVBand="0" w:oddHBand="1" w:evenHBand="0" w:firstRowFirstColumn="0" w:firstRowLastColumn="0" w:lastRowFirstColumn="0" w:lastRowLastColumn="0"/>
            </w:pPr>
          </w:p>
        </w:tc>
        <w:tc>
          <w:tcPr>
            <w:tcW w:w="453" w:type="pct"/>
          </w:tcPr>
          <w:p w14:paraId="7B62335B" w14:textId="01F1A699" w:rsidR="004F520B" w:rsidRDefault="004F520B" w:rsidP="000931DA">
            <w:pPr>
              <w:pStyle w:val="Table-small"/>
              <w:jc w:val="center"/>
              <w:cnfStyle w:val="000000100000" w:firstRow="0" w:lastRow="0" w:firstColumn="0" w:lastColumn="0" w:oddVBand="0" w:evenVBand="0" w:oddHBand="1" w:evenHBand="0" w:firstRowFirstColumn="0" w:firstRowLastColumn="0" w:lastRowFirstColumn="0" w:lastRowLastColumn="0"/>
            </w:pPr>
            <w:r>
              <w:t>HI_F</w:t>
            </w:r>
          </w:p>
        </w:tc>
        <w:tc>
          <w:tcPr>
            <w:tcW w:w="384" w:type="pct"/>
          </w:tcPr>
          <w:p w14:paraId="47C8FEE5" w14:textId="77777777" w:rsidR="004F520B" w:rsidRDefault="004F520B" w:rsidP="000931DA">
            <w:pPr>
              <w:pStyle w:val="Table-small"/>
              <w:jc w:val="center"/>
              <w:cnfStyle w:val="000000100000" w:firstRow="0" w:lastRow="0" w:firstColumn="0" w:lastColumn="0" w:oddVBand="0" w:evenVBand="0" w:oddHBand="1" w:evenHBand="0" w:firstRowFirstColumn="0" w:firstRowLastColumn="0" w:lastRowFirstColumn="0" w:lastRowLastColumn="0"/>
            </w:pPr>
          </w:p>
        </w:tc>
      </w:tr>
      <w:tr w:rsidR="003D0B99" w14:paraId="56C3A0DD" w14:textId="7BA0F689" w:rsidTr="00973561">
        <w:tc>
          <w:tcPr>
            <w:cnfStyle w:val="001000000000" w:firstRow="0" w:lastRow="0" w:firstColumn="1" w:lastColumn="0" w:oddVBand="0" w:evenVBand="0" w:oddHBand="0" w:evenHBand="0" w:firstRowFirstColumn="0" w:firstRowLastColumn="0" w:lastRowFirstColumn="0" w:lastRowLastColumn="0"/>
            <w:tcW w:w="1384" w:type="pct"/>
          </w:tcPr>
          <w:p w14:paraId="52C8B454" w14:textId="77777777" w:rsidR="004F520B" w:rsidRDefault="004F520B" w:rsidP="00C4032B">
            <w:pPr>
              <w:pStyle w:val="Table-small"/>
            </w:pPr>
            <w:r>
              <w:t>VDD2V5_OTP</w:t>
            </w:r>
          </w:p>
        </w:tc>
        <w:tc>
          <w:tcPr>
            <w:tcW w:w="421" w:type="pct"/>
          </w:tcPr>
          <w:p w14:paraId="78BAED27"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6" w:type="pct"/>
          </w:tcPr>
          <w:p w14:paraId="3628F963" w14:textId="18DF1179" w:rsidR="004F520B" w:rsidRDefault="0072512C" w:rsidP="00C4032B">
            <w:pPr>
              <w:pStyle w:val="Table-small"/>
              <w:jc w:val="center"/>
              <w:cnfStyle w:val="000000000000" w:firstRow="0" w:lastRow="0" w:firstColumn="0" w:lastColumn="0" w:oddVBand="0" w:evenVBand="0" w:oddHBand="0" w:evenHBand="0" w:firstRowFirstColumn="0" w:firstRowLastColumn="0" w:lastRowFirstColumn="0" w:lastRowLastColumn="0"/>
            </w:pPr>
            <w:r>
              <w:t>HI_</w:t>
            </w:r>
            <w:r w:rsidR="004F520B">
              <w:t>F</w:t>
            </w:r>
          </w:p>
        </w:tc>
        <w:tc>
          <w:tcPr>
            <w:tcW w:w="380" w:type="pct"/>
          </w:tcPr>
          <w:p w14:paraId="5CF42D7E"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438" w:type="pct"/>
          </w:tcPr>
          <w:p w14:paraId="1E823582"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572" w:type="pct"/>
          </w:tcPr>
          <w:p w14:paraId="044B83F0"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3" w:type="pct"/>
          </w:tcPr>
          <w:p w14:paraId="60113B25"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453" w:type="pct"/>
          </w:tcPr>
          <w:p w14:paraId="1016D3AF"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384" w:type="pct"/>
          </w:tcPr>
          <w:p w14:paraId="691ED38A"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r>
      <w:tr w:rsidR="003D0B99" w14:paraId="6AA5EC51" w14:textId="029E997A" w:rsidTr="00973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pct"/>
          </w:tcPr>
          <w:p w14:paraId="29FF1248" w14:textId="77777777" w:rsidR="004F520B" w:rsidRDefault="004F520B" w:rsidP="00C4032B">
            <w:pPr>
              <w:pStyle w:val="Table-small"/>
            </w:pPr>
            <w:r>
              <w:t>VDD3V3_DIG</w:t>
            </w:r>
          </w:p>
        </w:tc>
        <w:tc>
          <w:tcPr>
            <w:tcW w:w="421" w:type="pct"/>
          </w:tcPr>
          <w:p w14:paraId="396D1F63" w14:textId="07EC39DB"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r>
              <w:t>HI_F</w:t>
            </w:r>
          </w:p>
        </w:tc>
        <w:tc>
          <w:tcPr>
            <w:tcW w:w="486" w:type="pct"/>
          </w:tcPr>
          <w:p w14:paraId="2A59DA87"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c>
          <w:tcPr>
            <w:tcW w:w="380" w:type="pct"/>
          </w:tcPr>
          <w:p w14:paraId="54214469"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c>
          <w:tcPr>
            <w:tcW w:w="438" w:type="pct"/>
          </w:tcPr>
          <w:p w14:paraId="1B4A420B"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c>
          <w:tcPr>
            <w:tcW w:w="572" w:type="pct"/>
          </w:tcPr>
          <w:p w14:paraId="0AD467EE"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3" w:type="pct"/>
          </w:tcPr>
          <w:p w14:paraId="11A3D753"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c>
          <w:tcPr>
            <w:tcW w:w="453" w:type="pct"/>
          </w:tcPr>
          <w:p w14:paraId="55885807"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c>
          <w:tcPr>
            <w:tcW w:w="384" w:type="pct"/>
          </w:tcPr>
          <w:p w14:paraId="1972996A"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r>
      <w:tr w:rsidR="003D0B99" w14:paraId="2CE8B850" w14:textId="3D67EF33" w:rsidTr="00973561">
        <w:tc>
          <w:tcPr>
            <w:cnfStyle w:val="001000000000" w:firstRow="0" w:lastRow="0" w:firstColumn="1" w:lastColumn="0" w:oddVBand="0" w:evenVBand="0" w:oddHBand="0" w:evenHBand="0" w:firstRowFirstColumn="0" w:firstRowLastColumn="0" w:lastRowFirstColumn="0" w:lastRowLastColumn="0"/>
            <w:tcW w:w="1384" w:type="pct"/>
          </w:tcPr>
          <w:p w14:paraId="7A67CF37" w14:textId="77777777" w:rsidR="004F520B" w:rsidRDefault="004F520B" w:rsidP="00C4032B">
            <w:pPr>
              <w:pStyle w:val="Table-small"/>
            </w:pPr>
            <w:r>
              <w:t>VDD3V3_ANA</w:t>
            </w:r>
          </w:p>
        </w:tc>
        <w:tc>
          <w:tcPr>
            <w:tcW w:w="421" w:type="pct"/>
          </w:tcPr>
          <w:p w14:paraId="7B85717B" w14:textId="6F283742"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r>
              <w:t>HI_F</w:t>
            </w:r>
          </w:p>
        </w:tc>
        <w:tc>
          <w:tcPr>
            <w:tcW w:w="486" w:type="pct"/>
          </w:tcPr>
          <w:p w14:paraId="495F694E"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380" w:type="pct"/>
          </w:tcPr>
          <w:p w14:paraId="6C57A548"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438" w:type="pct"/>
          </w:tcPr>
          <w:p w14:paraId="796CB416"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572" w:type="pct"/>
          </w:tcPr>
          <w:p w14:paraId="5A45B6C9"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3" w:type="pct"/>
          </w:tcPr>
          <w:p w14:paraId="3F823488"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453" w:type="pct"/>
          </w:tcPr>
          <w:p w14:paraId="01261463"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384" w:type="pct"/>
          </w:tcPr>
          <w:p w14:paraId="57505543"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r>
      <w:tr w:rsidR="003D0B99" w14:paraId="2A2D11B2" w14:textId="6E4A8CFA" w:rsidTr="00973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pct"/>
          </w:tcPr>
          <w:p w14:paraId="76F39E31" w14:textId="77777777" w:rsidR="004F520B" w:rsidRDefault="004F520B" w:rsidP="00C4032B">
            <w:pPr>
              <w:pStyle w:val="Table-small"/>
            </w:pPr>
            <w:r>
              <w:lastRenderedPageBreak/>
              <w:t>LDO_ANA_OUT</w:t>
            </w:r>
          </w:p>
        </w:tc>
        <w:tc>
          <w:tcPr>
            <w:tcW w:w="421" w:type="pct"/>
          </w:tcPr>
          <w:p w14:paraId="7B08ADED"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6" w:type="pct"/>
          </w:tcPr>
          <w:p w14:paraId="170569E4" w14:textId="5AE5C16D" w:rsidR="004F520B" w:rsidRDefault="003D0B99" w:rsidP="00C4032B">
            <w:pPr>
              <w:pStyle w:val="Table-small"/>
              <w:jc w:val="center"/>
              <w:cnfStyle w:val="000000100000" w:firstRow="0" w:lastRow="0" w:firstColumn="0" w:lastColumn="0" w:oddVBand="0" w:evenVBand="0" w:oddHBand="1" w:evenHBand="0" w:firstRowFirstColumn="0" w:firstRowLastColumn="0" w:lastRowFirstColumn="0" w:lastRowLastColumn="0"/>
            </w:pPr>
            <w:r>
              <w:t>HI_FS</w:t>
            </w:r>
          </w:p>
        </w:tc>
        <w:tc>
          <w:tcPr>
            <w:tcW w:w="380" w:type="pct"/>
          </w:tcPr>
          <w:p w14:paraId="45BC0EFE"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c>
          <w:tcPr>
            <w:tcW w:w="438" w:type="pct"/>
          </w:tcPr>
          <w:p w14:paraId="5A9804D5" w14:textId="4BD258E0" w:rsidR="004F520B" w:rsidRDefault="00FD328D" w:rsidP="00C4032B">
            <w:pPr>
              <w:pStyle w:val="Table-small"/>
              <w:jc w:val="center"/>
              <w:cnfStyle w:val="000000100000" w:firstRow="0" w:lastRow="0" w:firstColumn="0" w:lastColumn="0" w:oddVBand="0" w:evenVBand="0" w:oddHBand="1" w:evenHBand="0" w:firstRowFirstColumn="0" w:firstRowLastColumn="0" w:lastRowFirstColumn="0" w:lastRowLastColumn="0"/>
            </w:pPr>
            <w:r>
              <w:t>CH1</w:t>
            </w:r>
          </w:p>
        </w:tc>
        <w:tc>
          <w:tcPr>
            <w:tcW w:w="572" w:type="pct"/>
          </w:tcPr>
          <w:p w14:paraId="14FE4210"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3" w:type="pct"/>
          </w:tcPr>
          <w:p w14:paraId="79391BC1"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c>
          <w:tcPr>
            <w:tcW w:w="453" w:type="pct"/>
          </w:tcPr>
          <w:p w14:paraId="1EEAA0F1"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c>
          <w:tcPr>
            <w:tcW w:w="384" w:type="pct"/>
          </w:tcPr>
          <w:p w14:paraId="3D0F4DA1"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r>
      <w:tr w:rsidR="003D0B99" w14:paraId="37116C60" w14:textId="37186602" w:rsidTr="00973561">
        <w:tc>
          <w:tcPr>
            <w:cnfStyle w:val="001000000000" w:firstRow="0" w:lastRow="0" w:firstColumn="1" w:lastColumn="0" w:oddVBand="0" w:evenVBand="0" w:oddHBand="0" w:evenHBand="0" w:firstRowFirstColumn="0" w:firstRowLastColumn="0" w:lastRowFirstColumn="0" w:lastRowLastColumn="0"/>
            <w:tcW w:w="1384" w:type="pct"/>
          </w:tcPr>
          <w:p w14:paraId="1E0CB2D5" w14:textId="77777777" w:rsidR="004F520B" w:rsidRDefault="004F520B" w:rsidP="00C4032B">
            <w:pPr>
              <w:pStyle w:val="Table-small"/>
            </w:pPr>
            <w:r>
              <w:t>VSS_ANA</w:t>
            </w:r>
          </w:p>
        </w:tc>
        <w:tc>
          <w:tcPr>
            <w:tcW w:w="421" w:type="pct"/>
          </w:tcPr>
          <w:p w14:paraId="68354EB2"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r>
              <w:t>LO_F</w:t>
            </w:r>
          </w:p>
        </w:tc>
        <w:tc>
          <w:tcPr>
            <w:tcW w:w="486" w:type="pct"/>
          </w:tcPr>
          <w:p w14:paraId="60190124" w14:textId="3DD61134"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r>
              <w:t>LO_</w:t>
            </w:r>
            <w:r w:rsidR="003D0B99">
              <w:t>FS</w:t>
            </w:r>
          </w:p>
        </w:tc>
        <w:tc>
          <w:tcPr>
            <w:tcW w:w="380" w:type="pct"/>
          </w:tcPr>
          <w:p w14:paraId="3A4DB34C"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438" w:type="pct"/>
          </w:tcPr>
          <w:p w14:paraId="51E42FB1"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572" w:type="pct"/>
          </w:tcPr>
          <w:p w14:paraId="3A068546"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3" w:type="pct"/>
          </w:tcPr>
          <w:p w14:paraId="27339E74"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453" w:type="pct"/>
          </w:tcPr>
          <w:p w14:paraId="0252A1AF" w14:textId="1A472A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r>
              <w:t>LO_F</w:t>
            </w:r>
          </w:p>
        </w:tc>
        <w:tc>
          <w:tcPr>
            <w:tcW w:w="384" w:type="pct"/>
          </w:tcPr>
          <w:p w14:paraId="3E0E3E3B" w14:textId="69A3C00F" w:rsidR="004F520B" w:rsidRDefault="002108DE" w:rsidP="00C4032B">
            <w:pPr>
              <w:pStyle w:val="Table-small"/>
              <w:jc w:val="center"/>
              <w:cnfStyle w:val="000000000000" w:firstRow="0" w:lastRow="0" w:firstColumn="0" w:lastColumn="0" w:oddVBand="0" w:evenVBand="0" w:oddHBand="0" w:evenHBand="0" w:firstRowFirstColumn="0" w:firstRowLastColumn="0" w:lastRowFirstColumn="0" w:lastRowLastColumn="0"/>
            </w:pPr>
            <w:r>
              <w:t>LO_S</w:t>
            </w:r>
          </w:p>
        </w:tc>
      </w:tr>
      <w:tr w:rsidR="003D0B99" w14:paraId="47F0E587" w14:textId="6E7CF496" w:rsidTr="00973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pct"/>
          </w:tcPr>
          <w:p w14:paraId="32776264" w14:textId="77777777" w:rsidR="004F520B" w:rsidRDefault="004F520B" w:rsidP="00C4032B">
            <w:pPr>
              <w:pStyle w:val="Table-small"/>
            </w:pPr>
            <w:r>
              <w:t>TRXN</w:t>
            </w:r>
          </w:p>
        </w:tc>
        <w:tc>
          <w:tcPr>
            <w:tcW w:w="421" w:type="pct"/>
          </w:tcPr>
          <w:p w14:paraId="290653B2"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6" w:type="pct"/>
          </w:tcPr>
          <w:p w14:paraId="72C5A46F"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c>
          <w:tcPr>
            <w:tcW w:w="380" w:type="pct"/>
          </w:tcPr>
          <w:p w14:paraId="23422F30" w14:textId="2E34D1D4" w:rsidR="004F520B" w:rsidRDefault="005D1E8F" w:rsidP="00C4032B">
            <w:pPr>
              <w:pStyle w:val="Table-small"/>
              <w:jc w:val="center"/>
              <w:cnfStyle w:val="000000100000" w:firstRow="0" w:lastRow="0" w:firstColumn="0" w:lastColumn="0" w:oddVBand="0" w:evenVBand="0" w:oddHBand="1" w:evenHBand="0" w:firstRowFirstColumn="0" w:firstRowLastColumn="0" w:lastRowFirstColumn="0" w:lastRowLastColumn="0"/>
            </w:pPr>
            <w:r>
              <w:t>HI_</w:t>
            </w:r>
            <w:r w:rsidR="004F520B">
              <w:t>F</w:t>
            </w:r>
          </w:p>
        </w:tc>
        <w:tc>
          <w:tcPr>
            <w:tcW w:w="438" w:type="pct"/>
          </w:tcPr>
          <w:p w14:paraId="3D18F777" w14:textId="3F7C0443"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c>
          <w:tcPr>
            <w:tcW w:w="572" w:type="pct"/>
          </w:tcPr>
          <w:p w14:paraId="01DA5E76" w14:textId="5B2C588E" w:rsidR="004F520B" w:rsidRDefault="00FD328D" w:rsidP="00C4032B">
            <w:pPr>
              <w:pStyle w:val="Table-small"/>
              <w:jc w:val="center"/>
              <w:cnfStyle w:val="000000100000" w:firstRow="0" w:lastRow="0" w:firstColumn="0" w:lastColumn="0" w:oddVBand="0" w:evenVBand="0" w:oddHBand="1" w:evenHBand="0" w:firstRowFirstColumn="0" w:firstRowLastColumn="0" w:lastRowFirstColumn="0" w:lastRowLastColumn="0"/>
            </w:pPr>
            <w:r>
              <w:t>CH1</w:t>
            </w:r>
          </w:p>
        </w:tc>
        <w:tc>
          <w:tcPr>
            <w:tcW w:w="483" w:type="pct"/>
          </w:tcPr>
          <w:p w14:paraId="31667A42" w14:textId="283F4859" w:rsidR="004F520B" w:rsidRDefault="005D1E8F" w:rsidP="00C4032B">
            <w:pPr>
              <w:pStyle w:val="Table-small"/>
              <w:jc w:val="center"/>
              <w:cnfStyle w:val="000000100000" w:firstRow="0" w:lastRow="0" w:firstColumn="0" w:lastColumn="0" w:oddVBand="0" w:evenVBand="0" w:oddHBand="1" w:evenHBand="0" w:firstRowFirstColumn="0" w:firstRowLastColumn="0" w:lastRowFirstColumn="0" w:lastRowLastColumn="0"/>
            </w:pPr>
            <w:r>
              <w:t>HI_</w:t>
            </w:r>
            <w:r w:rsidR="004F520B">
              <w:t>F</w:t>
            </w:r>
          </w:p>
        </w:tc>
        <w:tc>
          <w:tcPr>
            <w:tcW w:w="453" w:type="pct"/>
          </w:tcPr>
          <w:p w14:paraId="436D01F5"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c>
          <w:tcPr>
            <w:tcW w:w="384" w:type="pct"/>
          </w:tcPr>
          <w:p w14:paraId="4AC016AD"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r>
      <w:tr w:rsidR="003D0B99" w14:paraId="781E8EAE" w14:textId="27B95F62" w:rsidTr="00973561">
        <w:tc>
          <w:tcPr>
            <w:cnfStyle w:val="001000000000" w:firstRow="0" w:lastRow="0" w:firstColumn="1" w:lastColumn="0" w:oddVBand="0" w:evenVBand="0" w:oddHBand="0" w:evenHBand="0" w:firstRowFirstColumn="0" w:firstRowLastColumn="0" w:lastRowFirstColumn="0" w:lastRowLastColumn="0"/>
            <w:tcW w:w="1384" w:type="pct"/>
          </w:tcPr>
          <w:p w14:paraId="7FA2377E" w14:textId="77777777" w:rsidR="004F520B" w:rsidRDefault="004F520B" w:rsidP="00C4032B">
            <w:pPr>
              <w:pStyle w:val="Table-small"/>
            </w:pPr>
            <w:r>
              <w:t>TRXP</w:t>
            </w:r>
          </w:p>
        </w:tc>
        <w:tc>
          <w:tcPr>
            <w:tcW w:w="421" w:type="pct"/>
          </w:tcPr>
          <w:p w14:paraId="0D37D99B" w14:textId="77777777" w:rsidR="004F520B" w:rsidRDefault="004F520B" w:rsidP="00C4032B">
            <w:pPr>
              <w:pStyle w:val="Table-small"/>
              <w:cnfStyle w:val="000000000000" w:firstRow="0" w:lastRow="0" w:firstColumn="0" w:lastColumn="0" w:oddVBand="0" w:evenVBand="0" w:oddHBand="0" w:evenHBand="0" w:firstRowFirstColumn="0" w:firstRowLastColumn="0" w:lastRowFirstColumn="0" w:lastRowLastColumn="0"/>
            </w:pPr>
          </w:p>
        </w:tc>
        <w:tc>
          <w:tcPr>
            <w:tcW w:w="486" w:type="pct"/>
          </w:tcPr>
          <w:p w14:paraId="32A3DA76"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380" w:type="pct"/>
          </w:tcPr>
          <w:p w14:paraId="5300C1D3" w14:textId="5767D540"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438" w:type="pct"/>
          </w:tcPr>
          <w:p w14:paraId="5F189723"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572" w:type="pct"/>
          </w:tcPr>
          <w:p w14:paraId="4D6B119A"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3" w:type="pct"/>
          </w:tcPr>
          <w:p w14:paraId="1F8F0C67"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453" w:type="pct"/>
          </w:tcPr>
          <w:p w14:paraId="4DDB7B85"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384" w:type="pct"/>
          </w:tcPr>
          <w:p w14:paraId="0D8CF78A"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r>
      <w:tr w:rsidR="003D0B99" w14:paraId="4C0F107C" w14:textId="409E5963" w:rsidTr="00973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pct"/>
          </w:tcPr>
          <w:p w14:paraId="4754A298" w14:textId="77777777" w:rsidR="004F520B" w:rsidRDefault="004F520B" w:rsidP="00C4032B">
            <w:pPr>
              <w:pStyle w:val="Table-small"/>
            </w:pPr>
            <w:r>
              <w:t>VDD3V3_CAM</w:t>
            </w:r>
          </w:p>
        </w:tc>
        <w:tc>
          <w:tcPr>
            <w:tcW w:w="421" w:type="pct"/>
          </w:tcPr>
          <w:p w14:paraId="14EE84F4" w14:textId="62995692"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r>
              <w:t>HI_F</w:t>
            </w:r>
          </w:p>
        </w:tc>
        <w:tc>
          <w:tcPr>
            <w:tcW w:w="486" w:type="pct"/>
          </w:tcPr>
          <w:p w14:paraId="1D6F2F0D"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c>
          <w:tcPr>
            <w:tcW w:w="380" w:type="pct"/>
          </w:tcPr>
          <w:p w14:paraId="4D6CD838"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c>
          <w:tcPr>
            <w:tcW w:w="438" w:type="pct"/>
          </w:tcPr>
          <w:p w14:paraId="63AFB5A8"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c>
          <w:tcPr>
            <w:tcW w:w="572" w:type="pct"/>
          </w:tcPr>
          <w:p w14:paraId="66D8DBA6"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3" w:type="pct"/>
          </w:tcPr>
          <w:p w14:paraId="286F658B"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c>
          <w:tcPr>
            <w:tcW w:w="453" w:type="pct"/>
          </w:tcPr>
          <w:p w14:paraId="54975119"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c>
          <w:tcPr>
            <w:tcW w:w="384" w:type="pct"/>
          </w:tcPr>
          <w:p w14:paraId="15D7F5BF"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r>
      <w:tr w:rsidR="003D0B99" w14:paraId="31557841" w14:textId="0E054ADF" w:rsidTr="00973561">
        <w:tc>
          <w:tcPr>
            <w:cnfStyle w:val="001000000000" w:firstRow="0" w:lastRow="0" w:firstColumn="1" w:lastColumn="0" w:oddVBand="0" w:evenVBand="0" w:oddHBand="0" w:evenHBand="0" w:firstRowFirstColumn="0" w:firstRowLastColumn="0" w:lastRowFirstColumn="0" w:lastRowLastColumn="0"/>
            <w:tcW w:w="1384" w:type="pct"/>
          </w:tcPr>
          <w:p w14:paraId="78F84E2B" w14:textId="77777777" w:rsidR="004F520B" w:rsidRDefault="004F520B" w:rsidP="00C4032B">
            <w:pPr>
              <w:pStyle w:val="Table-small"/>
            </w:pPr>
            <w:r>
              <w:t>VREF_CAM</w:t>
            </w:r>
          </w:p>
        </w:tc>
        <w:tc>
          <w:tcPr>
            <w:tcW w:w="421" w:type="pct"/>
          </w:tcPr>
          <w:p w14:paraId="68DBC1C1"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6" w:type="pct"/>
          </w:tcPr>
          <w:p w14:paraId="51A4E5F3" w14:textId="19F34F8F" w:rsidR="004F520B" w:rsidRDefault="00703E2A" w:rsidP="00C4032B">
            <w:pPr>
              <w:pStyle w:val="Table-small"/>
              <w:jc w:val="center"/>
              <w:cnfStyle w:val="000000000000" w:firstRow="0" w:lastRow="0" w:firstColumn="0" w:lastColumn="0" w:oddVBand="0" w:evenVBand="0" w:oddHBand="0" w:evenHBand="0" w:firstRowFirstColumn="0" w:firstRowLastColumn="0" w:lastRowFirstColumn="0" w:lastRowLastColumn="0"/>
            </w:pPr>
            <w:r>
              <w:t>HI_</w:t>
            </w:r>
            <w:r w:rsidR="004F520B">
              <w:t>S</w:t>
            </w:r>
          </w:p>
        </w:tc>
        <w:tc>
          <w:tcPr>
            <w:tcW w:w="380" w:type="pct"/>
          </w:tcPr>
          <w:p w14:paraId="3E167724"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438" w:type="pct"/>
          </w:tcPr>
          <w:p w14:paraId="7EE56E13" w14:textId="4F4E2424" w:rsidR="004F520B" w:rsidRDefault="009C5B08" w:rsidP="00C4032B">
            <w:pPr>
              <w:pStyle w:val="Table-small"/>
              <w:jc w:val="center"/>
              <w:cnfStyle w:val="000000000000" w:firstRow="0" w:lastRow="0" w:firstColumn="0" w:lastColumn="0" w:oddVBand="0" w:evenVBand="0" w:oddHBand="0" w:evenHBand="0" w:firstRowFirstColumn="0" w:firstRowLastColumn="0" w:lastRowFirstColumn="0" w:lastRowLastColumn="0"/>
            </w:pPr>
            <w:r>
              <w:t>CH1</w:t>
            </w:r>
          </w:p>
        </w:tc>
        <w:tc>
          <w:tcPr>
            <w:tcW w:w="572" w:type="pct"/>
          </w:tcPr>
          <w:p w14:paraId="42BCD27A"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3" w:type="pct"/>
          </w:tcPr>
          <w:p w14:paraId="60E36AA9"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453" w:type="pct"/>
          </w:tcPr>
          <w:p w14:paraId="0F7FB528"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384" w:type="pct"/>
          </w:tcPr>
          <w:p w14:paraId="7C1603C8"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r>
      <w:tr w:rsidR="003404A5" w14:paraId="73D095EE" w14:textId="47276EC8" w:rsidTr="00973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pct"/>
          </w:tcPr>
          <w:p w14:paraId="36F31C59" w14:textId="77777777" w:rsidR="003404A5" w:rsidRDefault="003404A5" w:rsidP="003404A5">
            <w:pPr>
              <w:pStyle w:val="Table-small"/>
            </w:pPr>
            <w:r>
              <w:t>LDO_CAM_OUT</w:t>
            </w:r>
          </w:p>
        </w:tc>
        <w:tc>
          <w:tcPr>
            <w:tcW w:w="421" w:type="pct"/>
          </w:tcPr>
          <w:p w14:paraId="279347CB" w14:textId="77777777" w:rsidR="003404A5" w:rsidRDefault="003404A5" w:rsidP="003404A5">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6" w:type="pct"/>
          </w:tcPr>
          <w:p w14:paraId="5835F8D5" w14:textId="4AA6A76A" w:rsidR="003404A5" w:rsidRDefault="003404A5" w:rsidP="003404A5">
            <w:pPr>
              <w:pStyle w:val="Table-small"/>
              <w:jc w:val="center"/>
              <w:cnfStyle w:val="000000100000" w:firstRow="0" w:lastRow="0" w:firstColumn="0" w:lastColumn="0" w:oddVBand="0" w:evenVBand="0" w:oddHBand="1" w:evenHBand="0" w:firstRowFirstColumn="0" w:firstRowLastColumn="0" w:lastRowFirstColumn="0" w:lastRowLastColumn="0"/>
            </w:pPr>
            <w:r>
              <w:t>HI_FS</w:t>
            </w:r>
          </w:p>
        </w:tc>
        <w:tc>
          <w:tcPr>
            <w:tcW w:w="380" w:type="pct"/>
          </w:tcPr>
          <w:p w14:paraId="2997E529" w14:textId="77777777" w:rsidR="003404A5" w:rsidRDefault="003404A5" w:rsidP="003404A5">
            <w:pPr>
              <w:pStyle w:val="Table-small"/>
              <w:jc w:val="center"/>
              <w:cnfStyle w:val="000000100000" w:firstRow="0" w:lastRow="0" w:firstColumn="0" w:lastColumn="0" w:oddVBand="0" w:evenVBand="0" w:oddHBand="1" w:evenHBand="0" w:firstRowFirstColumn="0" w:firstRowLastColumn="0" w:lastRowFirstColumn="0" w:lastRowLastColumn="0"/>
            </w:pPr>
          </w:p>
        </w:tc>
        <w:tc>
          <w:tcPr>
            <w:tcW w:w="438" w:type="pct"/>
          </w:tcPr>
          <w:p w14:paraId="433F314F" w14:textId="03CD49C8" w:rsidR="003404A5" w:rsidRDefault="003404A5" w:rsidP="003404A5">
            <w:pPr>
              <w:pStyle w:val="Table-small"/>
              <w:jc w:val="center"/>
              <w:cnfStyle w:val="000000100000" w:firstRow="0" w:lastRow="0" w:firstColumn="0" w:lastColumn="0" w:oddVBand="0" w:evenVBand="0" w:oddHBand="1" w:evenHBand="0" w:firstRowFirstColumn="0" w:firstRowLastColumn="0" w:lastRowFirstColumn="0" w:lastRowLastColumn="0"/>
            </w:pPr>
            <w:r w:rsidRPr="006C6AC7">
              <w:t>CH1</w:t>
            </w:r>
          </w:p>
        </w:tc>
        <w:tc>
          <w:tcPr>
            <w:tcW w:w="572" w:type="pct"/>
          </w:tcPr>
          <w:p w14:paraId="6A536E40" w14:textId="77777777" w:rsidR="003404A5" w:rsidRDefault="003404A5" w:rsidP="003404A5">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3" w:type="pct"/>
          </w:tcPr>
          <w:p w14:paraId="1DB98331" w14:textId="77777777" w:rsidR="003404A5" w:rsidRDefault="003404A5" w:rsidP="003404A5">
            <w:pPr>
              <w:pStyle w:val="Table-small"/>
              <w:jc w:val="center"/>
              <w:cnfStyle w:val="000000100000" w:firstRow="0" w:lastRow="0" w:firstColumn="0" w:lastColumn="0" w:oddVBand="0" w:evenVBand="0" w:oddHBand="1" w:evenHBand="0" w:firstRowFirstColumn="0" w:firstRowLastColumn="0" w:lastRowFirstColumn="0" w:lastRowLastColumn="0"/>
            </w:pPr>
          </w:p>
        </w:tc>
        <w:tc>
          <w:tcPr>
            <w:tcW w:w="453" w:type="pct"/>
          </w:tcPr>
          <w:p w14:paraId="70EA9E87" w14:textId="77777777" w:rsidR="003404A5" w:rsidRDefault="003404A5" w:rsidP="003404A5">
            <w:pPr>
              <w:pStyle w:val="Table-small"/>
              <w:jc w:val="center"/>
              <w:cnfStyle w:val="000000100000" w:firstRow="0" w:lastRow="0" w:firstColumn="0" w:lastColumn="0" w:oddVBand="0" w:evenVBand="0" w:oddHBand="1" w:evenHBand="0" w:firstRowFirstColumn="0" w:firstRowLastColumn="0" w:lastRowFirstColumn="0" w:lastRowLastColumn="0"/>
            </w:pPr>
          </w:p>
        </w:tc>
        <w:tc>
          <w:tcPr>
            <w:tcW w:w="384" w:type="pct"/>
          </w:tcPr>
          <w:p w14:paraId="4ED1B7A3" w14:textId="77777777" w:rsidR="003404A5" w:rsidRDefault="003404A5" w:rsidP="003404A5">
            <w:pPr>
              <w:pStyle w:val="Table-small"/>
              <w:jc w:val="center"/>
              <w:cnfStyle w:val="000000100000" w:firstRow="0" w:lastRow="0" w:firstColumn="0" w:lastColumn="0" w:oddVBand="0" w:evenVBand="0" w:oddHBand="1" w:evenHBand="0" w:firstRowFirstColumn="0" w:firstRowLastColumn="0" w:lastRowFirstColumn="0" w:lastRowLastColumn="0"/>
            </w:pPr>
          </w:p>
        </w:tc>
      </w:tr>
      <w:tr w:rsidR="003404A5" w14:paraId="1C55B095" w14:textId="1383E076" w:rsidTr="00973561">
        <w:tc>
          <w:tcPr>
            <w:cnfStyle w:val="001000000000" w:firstRow="0" w:lastRow="0" w:firstColumn="1" w:lastColumn="0" w:oddVBand="0" w:evenVBand="0" w:oddHBand="0" w:evenHBand="0" w:firstRowFirstColumn="0" w:firstRowLastColumn="0" w:lastRowFirstColumn="0" w:lastRowLastColumn="0"/>
            <w:tcW w:w="1384" w:type="pct"/>
          </w:tcPr>
          <w:p w14:paraId="2414B317" w14:textId="77777777" w:rsidR="003404A5" w:rsidRDefault="003404A5" w:rsidP="003404A5">
            <w:pPr>
              <w:pStyle w:val="Table-small"/>
            </w:pPr>
            <w:r>
              <w:t>LDO_VCO_OUT</w:t>
            </w:r>
          </w:p>
        </w:tc>
        <w:tc>
          <w:tcPr>
            <w:tcW w:w="421" w:type="pct"/>
          </w:tcPr>
          <w:p w14:paraId="492734EC" w14:textId="77777777" w:rsidR="003404A5" w:rsidRDefault="003404A5" w:rsidP="003404A5">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6" w:type="pct"/>
          </w:tcPr>
          <w:p w14:paraId="00262B16" w14:textId="778DF364" w:rsidR="003404A5" w:rsidRDefault="003404A5" w:rsidP="003404A5">
            <w:pPr>
              <w:pStyle w:val="Table-small"/>
              <w:jc w:val="center"/>
              <w:cnfStyle w:val="000000000000" w:firstRow="0" w:lastRow="0" w:firstColumn="0" w:lastColumn="0" w:oddVBand="0" w:evenVBand="0" w:oddHBand="0" w:evenHBand="0" w:firstRowFirstColumn="0" w:firstRowLastColumn="0" w:lastRowFirstColumn="0" w:lastRowLastColumn="0"/>
            </w:pPr>
            <w:r>
              <w:t>HI_FS</w:t>
            </w:r>
          </w:p>
        </w:tc>
        <w:tc>
          <w:tcPr>
            <w:tcW w:w="380" w:type="pct"/>
          </w:tcPr>
          <w:p w14:paraId="534FAD4E" w14:textId="77777777" w:rsidR="003404A5" w:rsidRDefault="003404A5" w:rsidP="003404A5">
            <w:pPr>
              <w:pStyle w:val="Table-small"/>
              <w:jc w:val="center"/>
              <w:cnfStyle w:val="000000000000" w:firstRow="0" w:lastRow="0" w:firstColumn="0" w:lastColumn="0" w:oddVBand="0" w:evenVBand="0" w:oddHBand="0" w:evenHBand="0" w:firstRowFirstColumn="0" w:firstRowLastColumn="0" w:lastRowFirstColumn="0" w:lastRowLastColumn="0"/>
            </w:pPr>
          </w:p>
        </w:tc>
        <w:tc>
          <w:tcPr>
            <w:tcW w:w="438" w:type="pct"/>
          </w:tcPr>
          <w:p w14:paraId="32B859A9" w14:textId="759422D1" w:rsidR="003404A5" w:rsidRDefault="003404A5" w:rsidP="003404A5">
            <w:pPr>
              <w:pStyle w:val="Table-small"/>
              <w:jc w:val="center"/>
              <w:cnfStyle w:val="000000000000" w:firstRow="0" w:lastRow="0" w:firstColumn="0" w:lastColumn="0" w:oddVBand="0" w:evenVBand="0" w:oddHBand="0" w:evenHBand="0" w:firstRowFirstColumn="0" w:firstRowLastColumn="0" w:lastRowFirstColumn="0" w:lastRowLastColumn="0"/>
            </w:pPr>
            <w:r w:rsidRPr="006C6AC7">
              <w:t>CH1</w:t>
            </w:r>
          </w:p>
        </w:tc>
        <w:tc>
          <w:tcPr>
            <w:tcW w:w="572" w:type="pct"/>
          </w:tcPr>
          <w:p w14:paraId="655485D4" w14:textId="77777777" w:rsidR="003404A5" w:rsidRDefault="003404A5" w:rsidP="003404A5">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3" w:type="pct"/>
          </w:tcPr>
          <w:p w14:paraId="769F0342" w14:textId="77777777" w:rsidR="003404A5" w:rsidRDefault="003404A5" w:rsidP="003404A5">
            <w:pPr>
              <w:pStyle w:val="Table-small"/>
              <w:jc w:val="center"/>
              <w:cnfStyle w:val="000000000000" w:firstRow="0" w:lastRow="0" w:firstColumn="0" w:lastColumn="0" w:oddVBand="0" w:evenVBand="0" w:oddHBand="0" w:evenHBand="0" w:firstRowFirstColumn="0" w:firstRowLastColumn="0" w:lastRowFirstColumn="0" w:lastRowLastColumn="0"/>
            </w:pPr>
          </w:p>
        </w:tc>
        <w:tc>
          <w:tcPr>
            <w:tcW w:w="453" w:type="pct"/>
          </w:tcPr>
          <w:p w14:paraId="4D4CF4BC" w14:textId="77777777" w:rsidR="003404A5" w:rsidRDefault="003404A5" w:rsidP="003404A5">
            <w:pPr>
              <w:pStyle w:val="Table-small"/>
              <w:jc w:val="center"/>
              <w:cnfStyle w:val="000000000000" w:firstRow="0" w:lastRow="0" w:firstColumn="0" w:lastColumn="0" w:oddVBand="0" w:evenVBand="0" w:oddHBand="0" w:evenHBand="0" w:firstRowFirstColumn="0" w:firstRowLastColumn="0" w:lastRowFirstColumn="0" w:lastRowLastColumn="0"/>
            </w:pPr>
          </w:p>
        </w:tc>
        <w:tc>
          <w:tcPr>
            <w:tcW w:w="384" w:type="pct"/>
          </w:tcPr>
          <w:p w14:paraId="4546CD5B" w14:textId="77777777" w:rsidR="003404A5" w:rsidRDefault="003404A5" w:rsidP="003404A5">
            <w:pPr>
              <w:pStyle w:val="Table-small"/>
              <w:jc w:val="center"/>
              <w:cnfStyle w:val="000000000000" w:firstRow="0" w:lastRow="0" w:firstColumn="0" w:lastColumn="0" w:oddVBand="0" w:evenVBand="0" w:oddHBand="0" w:evenHBand="0" w:firstRowFirstColumn="0" w:firstRowLastColumn="0" w:lastRowFirstColumn="0" w:lastRowLastColumn="0"/>
            </w:pPr>
          </w:p>
        </w:tc>
      </w:tr>
      <w:tr w:rsidR="003D0B99" w14:paraId="325B6677" w14:textId="2BBDD521" w:rsidTr="00973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pct"/>
          </w:tcPr>
          <w:p w14:paraId="1E640744" w14:textId="77777777" w:rsidR="004F520B" w:rsidRDefault="004F520B" w:rsidP="00C4032B">
            <w:pPr>
              <w:pStyle w:val="Table-small"/>
            </w:pPr>
            <w:r>
              <w:t>REF_CLK</w:t>
            </w:r>
          </w:p>
        </w:tc>
        <w:tc>
          <w:tcPr>
            <w:tcW w:w="421" w:type="pct"/>
          </w:tcPr>
          <w:p w14:paraId="7E778BF3"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6" w:type="pct"/>
          </w:tcPr>
          <w:p w14:paraId="4B40D7B9" w14:textId="5B1DD361"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r>
              <w:t>HI_F</w:t>
            </w:r>
          </w:p>
        </w:tc>
        <w:tc>
          <w:tcPr>
            <w:tcW w:w="380" w:type="pct"/>
          </w:tcPr>
          <w:p w14:paraId="11A0A429" w14:textId="528E2859" w:rsidR="004F520B" w:rsidRDefault="004F520B" w:rsidP="00C4032B">
            <w:pPr>
              <w:pStyle w:val="Table-small"/>
              <w:cnfStyle w:val="000000100000" w:firstRow="0" w:lastRow="0" w:firstColumn="0" w:lastColumn="0" w:oddVBand="0" w:evenVBand="0" w:oddHBand="1" w:evenHBand="0" w:firstRowFirstColumn="0" w:firstRowLastColumn="0" w:lastRowFirstColumn="0" w:lastRowLastColumn="0"/>
            </w:pPr>
          </w:p>
        </w:tc>
        <w:tc>
          <w:tcPr>
            <w:tcW w:w="438" w:type="pct"/>
          </w:tcPr>
          <w:p w14:paraId="5AC6651A" w14:textId="4F08AFB9" w:rsidR="004F520B" w:rsidRDefault="00B8798B" w:rsidP="00C4032B">
            <w:pPr>
              <w:pStyle w:val="Table-small"/>
              <w:jc w:val="center"/>
              <w:cnfStyle w:val="000000100000" w:firstRow="0" w:lastRow="0" w:firstColumn="0" w:lastColumn="0" w:oddVBand="0" w:evenVBand="0" w:oddHBand="1" w:evenHBand="0" w:firstRowFirstColumn="0" w:firstRowLastColumn="0" w:lastRowFirstColumn="0" w:lastRowLastColumn="0"/>
            </w:pPr>
            <w:r>
              <w:t>CH1</w:t>
            </w:r>
          </w:p>
        </w:tc>
        <w:tc>
          <w:tcPr>
            <w:tcW w:w="572" w:type="pct"/>
          </w:tcPr>
          <w:p w14:paraId="082176BB"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3" w:type="pct"/>
          </w:tcPr>
          <w:p w14:paraId="06D4A713"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c>
          <w:tcPr>
            <w:tcW w:w="453" w:type="pct"/>
          </w:tcPr>
          <w:p w14:paraId="271A2DCA" w14:textId="4274E7C2"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r>
              <w:t>HI_F</w:t>
            </w:r>
          </w:p>
        </w:tc>
        <w:tc>
          <w:tcPr>
            <w:tcW w:w="384" w:type="pct"/>
          </w:tcPr>
          <w:p w14:paraId="2CA60BCA"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r>
      <w:tr w:rsidR="003D0B99" w14:paraId="75224292" w14:textId="7B288ED3" w:rsidTr="00973561">
        <w:tc>
          <w:tcPr>
            <w:cnfStyle w:val="001000000000" w:firstRow="0" w:lastRow="0" w:firstColumn="1" w:lastColumn="0" w:oddVBand="0" w:evenVBand="0" w:oddHBand="0" w:evenHBand="0" w:firstRowFirstColumn="0" w:firstRowLastColumn="0" w:lastRowFirstColumn="0" w:lastRowLastColumn="0"/>
            <w:tcW w:w="1384" w:type="pct"/>
          </w:tcPr>
          <w:p w14:paraId="7776B307" w14:textId="77777777" w:rsidR="004F520B" w:rsidRDefault="004F520B" w:rsidP="00C4032B">
            <w:pPr>
              <w:pStyle w:val="Table-small"/>
            </w:pPr>
            <w:r>
              <w:t>XTALN</w:t>
            </w:r>
          </w:p>
        </w:tc>
        <w:tc>
          <w:tcPr>
            <w:tcW w:w="421" w:type="pct"/>
          </w:tcPr>
          <w:p w14:paraId="1FBEFE8B"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6" w:type="pct"/>
          </w:tcPr>
          <w:p w14:paraId="7D37DCA8"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380" w:type="pct"/>
          </w:tcPr>
          <w:p w14:paraId="631901C7"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438" w:type="pct"/>
          </w:tcPr>
          <w:p w14:paraId="51662D19"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572" w:type="pct"/>
          </w:tcPr>
          <w:p w14:paraId="57DCF0F2"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3" w:type="pct"/>
          </w:tcPr>
          <w:p w14:paraId="52145E16"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453" w:type="pct"/>
          </w:tcPr>
          <w:p w14:paraId="726A5A97"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384" w:type="pct"/>
          </w:tcPr>
          <w:p w14:paraId="5DFC402B"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r>
      <w:tr w:rsidR="003D0B99" w14:paraId="079FA522" w14:textId="58767E46" w:rsidTr="00973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pct"/>
          </w:tcPr>
          <w:p w14:paraId="3E60D4A6" w14:textId="77777777" w:rsidR="004F520B" w:rsidRDefault="004F520B" w:rsidP="00C4032B">
            <w:pPr>
              <w:pStyle w:val="Table-small"/>
            </w:pPr>
            <w:r>
              <w:t>XTALP</w:t>
            </w:r>
          </w:p>
        </w:tc>
        <w:tc>
          <w:tcPr>
            <w:tcW w:w="421" w:type="pct"/>
          </w:tcPr>
          <w:p w14:paraId="23CAB6A7"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6" w:type="pct"/>
          </w:tcPr>
          <w:p w14:paraId="32CDF00C"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c>
          <w:tcPr>
            <w:tcW w:w="380" w:type="pct"/>
          </w:tcPr>
          <w:p w14:paraId="217ECBDC"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c>
          <w:tcPr>
            <w:tcW w:w="438" w:type="pct"/>
          </w:tcPr>
          <w:p w14:paraId="185F860D"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c>
          <w:tcPr>
            <w:tcW w:w="572" w:type="pct"/>
          </w:tcPr>
          <w:p w14:paraId="23A64D02"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3" w:type="pct"/>
          </w:tcPr>
          <w:p w14:paraId="3DE5069D"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c>
          <w:tcPr>
            <w:tcW w:w="453" w:type="pct"/>
          </w:tcPr>
          <w:p w14:paraId="163B9A6A"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c>
          <w:tcPr>
            <w:tcW w:w="384" w:type="pct"/>
          </w:tcPr>
          <w:p w14:paraId="54D73B9D"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r>
      <w:tr w:rsidR="003D0B99" w14:paraId="0F4C1DCE" w14:textId="20D89812" w:rsidTr="00973561">
        <w:tc>
          <w:tcPr>
            <w:cnfStyle w:val="001000000000" w:firstRow="0" w:lastRow="0" w:firstColumn="1" w:lastColumn="0" w:oddVBand="0" w:evenVBand="0" w:oddHBand="0" w:evenHBand="0" w:firstRowFirstColumn="0" w:firstRowLastColumn="0" w:lastRowFirstColumn="0" w:lastRowLastColumn="0"/>
            <w:tcW w:w="1384" w:type="pct"/>
          </w:tcPr>
          <w:p w14:paraId="128ECDEA" w14:textId="77777777" w:rsidR="004F520B" w:rsidRDefault="004F520B" w:rsidP="00C4032B">
            <w:pPr>
              <w:pStyle w:val="Table-small"/>
            </w:pPr>
            <w:r>
              <w:t>LDO_PLL_OUT</w:t>
            </w:r>
          </w:p>
        </w:tc>
        <w:tc>
          <w:tcPr>
            <w:tcW w:w="421" w:type="pct"/>
          </w:tcPr>
          <w:p w14:paraId="0B7E4534"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6" w:type="pct"/>
          </w:tcPr>
          <w:p w14:paraId="0631A267" w14:textId="0F9AB7AE" w:rsidR="004F520B" w:rsidRDefault="003D0B99" w:rsidP="00C4032B">
            <w:pPr>
              <w:pStyle w:val="Table-small"/>
              <w:jc w:val="center"/>
              <w:cnfStyle w:val="000000000000" w:firstRow="0" w:lastRow="0" w:firstColumn="0" w:lastColumn="0" w:oddVBand="0" w:evenVBand="0" w:oddHBand="0" w:evenHBand="0" w:firstRowFirstColumn="0" w:firstRowLastColumn="0" w:lastRowFirstColumn="0" w:lastRowLastColumn="0"/>
            </w:pPr>
            <w:r>
              <w:t>HI_FS</w:t>
            </w:r>
          </w:p>
        </w:tc>
        <w:tc>
          <w:tcPr>
            <w:tcW w:w="380" w:type="pct"/>
          </w:tcPr>
          <w:p w14:paraId="392FF9F9"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438" w:type="pct"/>
          </w:tcPr>
          <w:p w14:paraId="009593E9" w14:textId="6B2034B7" w:rsidR="004F520B" w:rsidRDefault="00280873" w:rsidP="00C4032B">
            <w:pPr>
              <w:pStyle w:val="Table-small"/>
              <w:jc w:val="center"/>
              <w:cnfStyle w:val="000000000000" w:firstRow="0" w:lastRow="0" w:firstColumn="0" w:lastColumn="0" w:oddVBand="0" w:evenVBand="0" w:oddHBand="0" w:evenHBand="0" w:firstRowFirstColumn="0" w:firstRowLastColumn="0" w:lastRowFirstColumn="0" w:lastRowLastColumn="0"/>
            </w:pPr>
            <w:r>
              <w:t>CH1</w:t>
            </w:r>
            <w:r w:rsidR="004F520B">
              <w:t>HI_S</w:t>
            </w:r>
          </w:p>
        </w:tc>
        <w:tc>
          <w:tcPr>
            <w:tcW w:w="572" w:type="pct"/>
          </w:tcPr>
          <w:p w14:paraId="05580BF1"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3" w:type="pct"/>
          </w:tcPr>
          <w:p w14:paraId="1DCEDC2B"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453" w:type="pct"/>
          </w:tcPr>
          <w:p w14:paraId="23E124C3"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384" w:type="pct"/>
          </w:tcPr>
          <w:p w14:paraId="304EAF79"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r>
      <w:tr w:rsidR="003D0B99" w14:paraId="269F8189" w14:textId="20EA70ED" w:rsidTr="00973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pct"/>
          </w:tcPr>
          <w:p w14:paraId="76201234" w14:textId="77777777" w:rsidR="004F520B" w:rsidRDefault="004F520B" w:rsidP="00C4032B">
            <w:pPr>
              <w:pStyle w:val="Table-small"/>
            </w:pPr>
            <w:r>
              <w:t>LDO_BIAS_OUT</w:t>
            </w:r>
          </w:p>
        </w:tc>
        <w:tc>
          <w:tcPr>
            <w:tcW w:w="421" w:type="pct"/>
          </w:tcPr>
          <w:p w14:paraId="47675D73"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6" w:type="pct"/>
          </w:tcPr>
          <w:p w14:paraId="6378CD15" w14:textId="3C1BEFC6" w:rsidR="004F520B" w:rsidRDefault="003D0B99" w:rsidP="00C4032B">
            <w:pPr>
              <w:pStyle w:val="Table-small"/>
              <w:jc w:val="center"/>
              <w:cnfStyle w:val="000000100000" w:firstRow="0" w:lastRow="0" w:firstColumn="0" w:lastColumn="0" w:oddVBand="0" w:evenVBand="0" w:oddHBand="1" w:evenHBand="0" w:firstRowFirstColumn="0" w:firstRowLastColumn="0" w:lastRowFirstColumn="0" w:lastRowLastColumn="0"/>
            </w:pPr>
            <w:r>
              <w:t>HI_FS</w:t>
            </w:r>
          </w:p>
        </w:tc>
        <w:tc>
          <w:tcPr>
            <w:tcW w:w="380" w:type="pct"/>
          </w:tcPr>
          <w:p w14:paraId="2C608356"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c>
          <w:tcPr>
            <w:tcW w:w="438" w:type="pct"/>
          </w:tcPr>
          <w:p w14:paraId="0D9B3284" w14:textId="71025A08" w:rsidR="004F520B" w:rsidRDefault="00280873" w:rsidP="00C4032B">
            <w:pPr>
              <w:pStyle w:val="Table-small"/>
              <w:jc w:val="center"/>
              <w:cnfStyle w:val="000000100000" w:firstRow="0" w:lastRow="0" w:firstColumn="0" w:lastColumn="0" w:oddVBand="0" w:evenVBand="0" w:oddHBand="1" w:evenHBand="0" w:firstRowFirstColumn="0" w:firstRowLastColumn="0" w:lastRowFirstColumn="0" w:lastRowLastColumn="0"/>
            </w:pPr>
            <w:r>
              <w:t>CH1</w:t>
            </w:r>
            <w:r w:rsidR="004F520B">
              <w:t>HI_S</w:t>
            </w:r>
          </w:p>
        </w:tc>
        <w:tc>
          <w:tcPr>
            <w:tcW w:w="572" w:type="pct"/>
          </w:tcPr>
          <w:p w14:paraId="15EDB53E"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3" w:type="pct"/>
          </w:tcPr>
          <w:p w14:paraId="5B4EC358"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c>
          <w:tcPr>
            <w:tcW w:w="453" w:type="pct"/>
          </w:tcPr>
          <w:p w14:paraId="77A8ED2B"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c>
          <w:tcPr>
            <w:tcW w:w="384" w:type="pct"/>
          </w:tcPr>
          <w:p w14:paraId="5CFAF0F0"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r>
      <w:tr w:rsidR="003D0B99" w14:paraId="0EA94EEC" w14:textId="0A6AC2D2" w:rsidTr="00973561">
        <w:tc>
          <w:tcPr>
            <w:cnfStyle w:val="001000000000" w:firstRow="0" w:lastRow="0" w:firstColumn="1" w:lastColumn="0" w:oddVBand="0" w:evenVBand="0" w:oddHBand="0" w:evenHBand="0" w:firstRowFirstColumn="0" w:firstRowLastColumn="0" w:lastRowFirstColumn="0" w:lastRowLastColumn="0"/>
            <w:tcW w:w="1384" w:type="pct"/>
          </w:tcPr>
          <w:p w14:paraId="5039226F" w14:textId="77777777" w:rsidR="004F520B" w:rsidRDefault="004F520B" w:rsidP="00C4032B">
            <w:pPr>
              <w:pStyle w:val="Table-small"/>
            </w:pPr>
            <w:r>
              <w:t>VDD3V3_PLL</w:t>
            </w:r>
          </w:p>
        </w:tc>
        <w:tc>
          <w:tcPr>
            <w:tcW w:w="421" w:type="pct"/>
          </w:tcPr>
          <w:p w14:paraId="3AEAE8F9" w14:textId="3CD9BFE6"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r>
              <w:t>HI_F</w:t>
            </w:r>
          </w:p>
        </w:tc>
        <w:tc>
          <w:tcPr>
            <w:tcW w:w="486" w:type="pct"/>
          </w:tcPr>
          <w:p w14:paraId="60F85A78" w14:textId="1B4A3988" w:rsidR="004F520B" w:rsidRDefault="00BE47D4" w:rsidP="00C4032B">
            <w:pPr>
              <w:pStyle w:val="Table-small"/>
              <w:jc w:val="center"/>
              <w:cnfStyle w:val="000000000000" w:firstRow="0" w:lastRow="0" w:firstColumn="0" w:lastColumn="0" w:oddVBand="0" w:evenVBand="0" w:oddHBand="0" w:evenHBand="0" w:firstRowFirstColumn="0" w:firstRowLastColumn="0" w:lastRowFirstColumn="0" w:lastRowLastColumn="0"/>
            </w:pPr>
            <w:commentRangeStart w:id="120"/>
            <w:commentRangeEnd w:id="120"/>
            <w:r>
              <w:rPr>
                <w:rStyle w:val="CommentReference"/>
                <w:sz w:val="20"/>
              </w:rPr>
              <w:commentReference w:id="120"/>
            </w:r>
          </w:p>
        </w:tc>
        <w:tc>
          <w:tcPr>
            <w:tcW w:w="380" w:type="pct"/>
          </w:tcPr>
          <w:p w14:paraId="32B38868"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438" w:type="pct"/>
          </w:tcPr>
          <w:p w14:paraId="2C84DD51" w14:textId="77777777" w:rsidR="004F520B" w:rsidRDefault="004F520B" w:rsidP="00C4032B">
            <w:pPr>
              <w:pStyle w:val="Table-small"/>
              <w:cnfStyle w:val="000000000000" w:firstRow="0" w:lastRow="0" w:firstColumn="0" w:lastColumn="0" w:oddVBand="0" w:evenVBand="0" w:oddHBand="0" w:evenHBand="0" w:firstRowFirstColumn="0" w:firstRowLastColumn="0" w:lastRowFirstColumn="0" w:lastRowLastColumn="0"/>
            </w:pPr>
          </w:p>
        </w:tc>
        <w:tc>
          <w:tcPr>
            <w:tcW w:w="572" w:type="pct"/>
          </w:tcPr>
          <w:p w14:paraId="002B369C"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3" w:type="pct"/>
          </w:tcPr>
          <w:p w14:paraId="14DAAB68"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453" w:type="pct"/>
          </w:tcPr>
          <w:p w14:paraId="23EE791F"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384" w:type="pct"/>
          </w:tcPr>
          <w:p w14:paraId="3CC0ABD6"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r>
      <w:tr w:rsidR="003D0B99" w14:paraId="2631BE26" w14:textId="6322F8DA" w:rsidTr="00973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pct"/>
          </w:tcPr>
          <w:p w14:paraId="10456351" w14:textId="77777777" w:rsidR="004F520B" w:rsidRDefault="004F520B" w:rsidP="00C4032B">
            <w:pPr>
              <w:pStyle w:val="Table-small"/>
            </w:pPr>
            <w:r>
              <w:t>OSC</w:t>
            </w:r>
          </w:p>
        </w:tc>
        <w:tc>
          <w:tcPr>
            <w:tcW w:w="421" w:type="pct"/>
          </w:tcPr>
          <w:p w14:paraId="50FFDB03"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6" w:type="pct"/>
          </w:tcPr>
          <w:p w14:paraId="0281F1F6" w14:textId="77FEAAEE" w:rsidR="004F520B" w:rsidRDefault="003D0B99" w:rsidP="00C4032B">
            <w:pPr>
              <w:pStyle w:val="Table-small"/>
              <w:jc w:val="center"/>
              <w:cnfStyle w:val="000000100000" w:firstRow="0" w:lastRow="0" w:firstColumn="0" w:lastColumn="0" w:oddVBand="0" w:evenVBand="0" w:oddHBand="1" w:evenHBand="0" w:firstRowFirstColumn="0" w:firstRowLastColumn="0" w:lastRowFirstColumn="0" w:lastRowLastColumn="0"/>
            </w:pPr>
            <w:r>
              <w:t>HI_FS</w:t>
            </w:r>
          </w:p>
        </w:tc>
        <w:tc>
          <w:tcPr>
            <w:tcW w:w="380" w:type="pct"/>
          </w:tcPr>
          <w:p w14:paraId="4E2C251C"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c>
          <w:tcPr>
            <w:tcW w:w="438" w:type="pct"/>
          </w:tcPr>
          <w:p w14:paraId="0E988C9A" w14:textId="098DCA69" w:rsidR="004F520B" w:rsidRDefault="00187E04" w:rsidP="00C4032B">
            <w:pPr>
              <w:pStyle w:val="Table-small"/>
              <w:jc w:val="center"/>
              <w:cnfStyle w:val="000000100000" w:firstRow="0" w:lastRow="0" w:firstColumn="0" w:lastColumn="0" w:oddVBand="0" w:evenVBand="0" w:oddHBand="1" w:evenHBand="0" w:firstRowFirstColumn="0" w:firstRowLastColumn="0" w:lastRowFirstColumn="0" w:lastRowLastColumn="0"/>
            </w:pPr>
            <w:r>
              <w:t>CH1</w:t>
            </w:r>
          </w:p>
        </w:tc>
        <w:tc>
          <w:tcPr>
            <w:tcW w:w="572" w:type="pct"/>
          </w:tcPr>
          <w:p w14:paraId="0D56A9DE"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3" w:type="pct"/>
          </w:tcPr>
          <w:p w14:paraId="50BF6CC9" w14:textId="77777777"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c>
          <w:tcPr>
            <w:tcW w:w="453" w:type="pct"/>
          </w:tcPr>
          <w:p w14:paraId="5ABD2B44" w14:textId="2728ED9A"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r>
              <w:t>HI_S</w:t>
            </w:r>
          </w:p>
        </w:tc>
        <w:tc>
          <w:tcPr>
            <w:tcW w:w="384" w:type="pct"/>
          </w:tcPr>
          <w:p w14:paraId="4FB1A49A" w14:textId="11BECE8F" w:rsidR="004F520B" w:rsidRDefault="004F520B" w:rsidP="00C4032B">
            <w:pPr>
              <w:pStyle w:val="Table-small"/>
              <w:jc w:val="center"/>
              <w:cnfStyle w:val="000000100000" w:firstRow="0" w:lastRow="0" w:firstColumn="0" w:lastColumn="0" w:oddVBand="0" w:evenVBand="0" w:oddHBand="1" w:evenHBand="0" w:firstRowFirstColumn="0" w:firstRowLastColumn="0" w:lastRowFirstColumn="0" w:lastRowLastColumn="0"/>
            </w:pPr>
          </w:p>
        </w:tc>
      </w:tr>
      <w:tr w:rsidR="003D0B99" w14:paraId="3A5E4C6F" w14:textId="4EDAF968" w:rsidTr="00973561">
        <w:tc>
          <w:tcPr>
            <w:cnfStyle w:val="001000000000" w:firstRow="0" w:lastRow="0" w:firstColumn="1" w:lastColumn="0" w:oddVBand="0" w:evenVBand="0" w:oddHBand="0" w:evenHBand="0" w:firstRowFirstColumn="0" w:firstRowLastColumn="0" w:lastRowFirstColumn="0" w:lastRowLastColumn="0"/>
            <w:tcW w:w="1384" w:type="pct"/>
          </w:tcPr>
          <w:p w14:paraId="5D58879A" w14:textId="05ECCBC8" w:rsidR="004F520B" w:rsidRDefault="004F520B" w:rsidP="00C4032B">
            <w:pPr>
              <w:pStyle w:val="Table-small"/>
            </w:pPr>
            <w:r>
              <w:t>GPIO_0</w:t>
            </w:r>
            <w:r w:rsidR="001164C7">
              <w:t xml:space="preserve"> (testbus)</w:t>
            </w:r>
          </w:p>
        </w:tc>
        <w:tc>
          <w:tcPr>
            <w:tcW w:w="421" w:type="pct"/>
          </w:tcPr>
          <w:p w14:paraId="285709F2"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6" w:type="pct"/>
          </w:tcPr>
          <w:p w14:paraId="2E254B14" w14:textId="4623A077" w:rsidR="004F520B" w:rsidRDefault="003D0B99" w:rsidP="00C4032B">
            <w:pPr>
              <w:pStyle w:val="Table-small"/>
              <w:jc w:val="center"/>
              <w:cnfStyle w:val="000000000000" w:firstRow="0" w:lastRow="0" w:firstColumn="0" w:lastColumn="0" w:oddVBand="0" w:evenVBand="0" w:oddHBand="0" w:evenHBand="0" w:firstRowFirstColumn="0" w:firstRowLastColumn="0" w:lastRowFirstColumn="0" w:lastRowLastColumn="0"/>
            </w:pPr>
            <w:r>
              <w:t>HI_FS</w:t>
            </w:r>
          </w:p>
        </w:tc>
        <w:tc>
          <w:tcPr>
            <w:tcW w:w="380" w:type="pct"/>
          </w:tcPr>
          <w:p w14:paraId="67BE00A6"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438" w:type="pct"/>
          </w:tcPr>
          <w:p w14:paraId="7F2BDDF5" w14:textId="6006EE6F" w:rsidR="004F520B" w:rsidRDefault="008D18A9" w:rsidP="00C4032B">
            <w:pPr>
              <w:pStyle w:val="Table-small"/>
              <w:jc w:val="center"/>
              <w:cnfStyle w:val="000000000000" w:firstRow="0" w:lastRow="0" w:firstColumn="0" w:lastColumn="0" w:oddVBand="0" w:evenVBand="0" w:oddHBand="0" w:evenHBand="0" w:firstRowFirstColumn="0" w:firstRowLastColumn="0" w:lastRowFirstColumn="0" w:lastRowLastColumn="0"/>
            </w:pPr>
            <w:r>
              <w:t>CH1</w:t>
            </w:r>
          </w:p>
        </w:tc>
        <w:tc>
          <w:tcPr>
            <w:tcW w:w="572" w:type="pct"/>
          </w:tcPr>
          <w:p w14:paraId="50EEF14B"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3" w:type="pct"/>
          </w:tcPr>
          <w:p w14:paraId="79ABBCA9"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453" w:type="pct"/>
          </w:tcPr>
          <w:p w14:paraId="4C71873F" w14:textId="44D719BA" w:rsidR="004F520B" w:rsidRDefault="003D0B99" w:rsidP="00C4032B">
            <w:pPr>
              <w:pStyle w:val="Table-small"/>
              <w:jc w:val="center"/>
              <w:cnfStyle w:val="000000000000" w:firstRow="0" w:lastRow="0" w:firstColumn="0" w:lastColumn="0" w:oddVBand="0" w:evenVBand="0" w:oddHBand="0" w:evenHBand="0" w:firstRowFirstColumn="0" w:firstRowLastColumn="0" w:lastRowFirstColumn="0" w:lastRowLastColumn="0"/>
            </w:pPr>
            <w:r>
              <w:t>HI_FS</w:t>
            </w:r>
          </w:p>
        </w:tc>
        <w:tc>
          <w:tcPr>
            <w:tcW w:w="384" w:type="pct"/>
          </w:tcPr>
          <w:p w14:paraId="419EDA0E" w14:textId="5FBAA381"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r>
              <w:t>HI_S</w:t>
            </w:r>
          </w:p>
        </w:tc>
      </w:tr>
      <w:tr w:rsidR="003D0B99" w14:paraId="3DBC6CEA" w14:textId="52E8BE1D" w:rsidTr="00973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pct"/>
          </w:tcPr>
          <w:p w14:paraId="4EA72247" w14:textId="6231C852" w:rsidR="004F520B" w:rsidRDefault="004F520B" w:rsidP="00FB49A8">
            <w:pPr>
              <w:pStyle w:val="Table-small"/>
            </w:pPr>
            <w:r>
              <w:t>GPIO_1</w:t>
            </w:r>
            <w:r w:rsidR="001164C7">
              <w:t xml:space="preserve"> (testbus)</w:t>
            </w:r>
          </w:p>
        </w:tc>
        <w:tc>
          <w:tcPr>
            <w:tcW w:w="421" w:type="pct"/>
          </w:tcPr>
          <w:p w14:paraId="7CDAE378" w14:textId="77777777" w:rsidR="004F520B" w:rsidRDefault="004F520B" w:rsidP="00FB49A8">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6" w:type="pct"/>
          </w:tcPr>
          <w:p w14:paraId="74555F16" w14:textId="02CFC530" w:rsidR="004F520B" w:rsidRDefault="003D0B99" w:rsidP="00FB49A8">
            <w:pPr>
              <w:pStyle w:val="Table-small"/>
              <w:jc w:val="center"/>
              <w:cnfStyle w:val="000000100000" w:firstRow="0" w:lastRow="0" w:firstColumn="0" w:lastColumn="0" w:oddVBand="0" w:evenVBand="0" w:oddHBand="1" w:evenHBand="0" w:firstRowFirstColumn="0" w:firstRowLastColumn="0" w:lastRowFirstColumn="0" w:lastRowLastColumn="0"/>
            </w:pPr>
            <w:r>
              <w:t>HI_FS</w:t>
            </w:r>
          </w:p>
        </w:tc>
        <w:tc>
          <w:tcPr>
            <w:tcW w:w="380" w:type="pct"/>
          </w:tcPr>
          <w:p w14:paraId="0A2DCFCC" w14:textId="77777777" w:rsidR="004F520B" w:rsidRDefault="004F520B" w:rsidP="00FB49A8">
            <w:pPr>
              <w:pStyle w:val="Table-small"/>
              <w:jc w:val="center"/>
              <w:cnfStyle w:val="000000100000" w:firstRow="0" w:lastRow="0" w:firstColumn="0" w:lastColumn="0" w:oddVBand="0" w:evenVBand="0" w:oddHBand="1" w:evenHBand="0" w:firstRowFirstColumn="0" w:firstRowLastColumn="0" w:lastRowFirstColumn="0" w:lastRowLastColumn="0"/>
            </w:pPr>
          </w:p>
        </w:tc>
        <w:tc>
          <w:tcPr>
            <w:tcW w:w="438" w:type="pct"/>
          </w:tcPr>
          <w:p w14:paraId="1A8981E1" w14:textId="04F5F1CB" w:rsidR="004F520B" w:rsidRDefault="008D18A9" w:rsidP="00FB49A8">
            <w:pPr>
              <w:pStyle w:val="Table-small"/>
              <w:jc w:val="center"/>
              <w:cnfStyle w:val="000000100000" w:firstRow="0" w:lastRow="0" w:firstColumn="0" w:lastColumn="0" w:oddVBand="0" w:evenVBand="0" w:oddHBand="1" w:evenHBand="0" w:firstRowFirstColumn="0" w:firstRowLastColumn="0" w:lastRowFirstColumn="0" w:lastRowLastColumn="0"/>
            </w:pPr>
            <w:r>
              <w:t>CH1</w:t>
            </w:r>
          </w:p>
        </w:tc>
        <w:tc>
          <w:tcPr>
            <w:tcW w:w="572" w:type="pct"/>
          </w:tcPr>
          <w:p w14:paraId="28485421" w14:textId="77777777" w:rsidR="004F520B" w:rsidRDefault="004F520B" w:rsidP="00FB49A8">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3" w:type="pct"/>
          </w:tcPr>
          <w:p w14:paraId="79D04316" w14:textId="77777777" w:rsidR="004F520B" w:rsidRDefault="004F520B" w:rsidP="00FB49A8">
            <w:pPr>
              <w:pStyle w:val="Table-small"/>
              <w:jc w:val="center"/>
              <w:cnfStyle w:val="000000100000" w:firstRow="0" w:lastRow="0" w:firstColumn="0" w:lastColumn="0" w:oddVBand="0" w:evenVBand="0" w:oddHBand="1" w:evenHBand="0" w:firstRowFirstColumn="0" w:firstRowLastColumn="0" w:lastRowFirstColumn="0" w:lastRowLastColumn="0"/>
            </w:pPr>
          </w:p>
        </w:tc>
        <w:tc>
          <w:tcPr>
            <w:tcW w:w="453" w:type="pct"/>
          </w:tcPr>
          <w:p w14:paraId="45AA9FAC" w14:textId="781F7756" w:rsidR="004F520B" w:rsidRDefault="003D0B99" w:rsidP="00FB49A8">
            <w:pPr>
              <w:pStyle w:val="Table-small"/>
              <w:jc w:val="center"/>
              <w:cnfStyle w:val="000000100000" w:firstRow="0" w:lastRow="0" w:firstColumn="0" w:lastColumn="0" w:oddVBand="0" w:evenVBand="0" w:oddHBand="1" w:evenHBand="0" w:firstRowFirstColumn="0" w:firstRowLastColumn="0" w:lastRowFirstColumn="0" w:lastRowLastColumn="0"/>
            </w:pPr>
            <w:r>
              <w:t>HI_FS</w:t>
            </w:r>
          </w:p>
        </w:tc>
        <w:tc>
          <w:tcPr>
            <w:tcW w:w="384" w:type="pct"/>
          </w:tcPr>
          <w:p w14:paraId="45D24E7A" w14:textId="76906474" w:rsidR="004F520B" w:rsidRPr="00A8592A" w:rsidRDefault="0069047B" w:rsidP="00FB49A8">
            <w:pPr>
              <w:pStyle w:val="Table-small"/>
              <w:jc w:val="center"/>
              <w:cnfStyle w:val="000000100000" w:firstRow="0" w:lastRow="0" w:firstColumn="0" w:lastColumn="0" w:oddVBand="0" w:evenVBand="0" w:oddHBand="1" w:evenHBand="0" w:firstRowFirstColumn="0" w:firstRowLastColumn="0" w:lastRowFirstColumn="0" w:lastRowLastColumn="0"/>
            </w:pPr>
            <w:r>
              <w:t>HI_S</w:t>
            </w:r>
          </w:p>
        </w:tc>
      </w:tr>
      <w:tr w:rsidR="003D0B99" w14:paraId="223B65B1" w14:textId="3363C14B" w:rsidTr="00973561">
        <w:tc>
          <w:tcPr>
            <w:cnfStyle w:val="001000000000" w:firstRow="0" w:lastRow="0" w:firstColumn="1" w:lastColumn="0" w:oddVBand="0" w:evenVBand="0" w:oddHBand="0" w:evenHBand="0" w:firstRowFirstColumn="0" w:firstRowLastColumn="0" w:lastRowFirstColumn="0" w:lastRowLastColumn="0"/>
            <w:tcW w:w="1384" w:type="pct"/>
          </w:tcPr>
          <w:p w14:paraId="00AB2846" w14:textId="46170058" w:rsidR="004F520B" w:rsidRDefault="004F520B" w:rsidP="00FB49A8">
            <w:pPr>
              <w:pStyle w:val="Table-small"/>
            </w:pPr>
            <w:r>
              <w:t>GPIO_2</w:t>
            </w:r>
            <w:r w:rsidR="001164C7">
              <w:t xml:space="preserve"> (testbus)</w:t>
            </w:r>
          </w:p>
        </w:tc>
        <w:tc>
          <w:tcPr>
            <w:tcW w:w="421" w:type="pct"/>
          </w:tcPr>
          <w:p w14:paraId="4134C20C" w14:textId="77777777" w:rsidR="004F520B" w:rsidRDefault="004F520B" w:rsidP="00FB49A8">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6" w:type="pct"/>
          </w:tcPr>
          <w:p w14:paraId="20051E2E" w14:textId="1F4E1298" w:rsidR="004F520B" w:rsidRDefault="003D0B99" w:rsidP="00FB49A8">
            <w:pPr>
              <w:pStyle w:val="Table-small"/>
              <w:jc w:val="center"/>
              <w:cnfStyle w:val="000000000000" w:firstRow="0" w:lastRow="0" w:firstColumn="0" w:lastColumn="0" w:oddVBand="0" w:evenVBand="0" w:oddHBand="0" w:evenHBand="0" w:firstRowFirstColumn="0" w:firstRowLastColumn="0" w:lastRowFirstColumn="0" w:lastRowLastColumn="0"/>
            </w:pPr>
            <w:r>
              <w:t>HI_FS</w:t>
            </w:r>
          </w:p>
        </w:tc>
        <w:tc>
          <w:tcPr>
            <w:tcW w:w="380" w:type="pct"/>
          </w:tcPr>
          <w:p w14:paraId="7F638527" w14:textId="77777777" w:rsidR="004F520B" w:rsidRDefault="004F520B" w:rsidP="00FB49A8">
            <w:pPr>
              <w:pStyle w:val="Table-small"/>
              <w:jc w:val="center"/>
              <w:cnfStyle w:val="000000000000" w:firstRow="0" w:lastRow="0" w:firstColumn="0" w:lastColumn="0" w:oddVBand="0" w:evenVBand="0" w:oddHBand="0" w:evenHBand="0" w:firstRowFirstColumn="0" w:firstRowLastColumn="0" w:lastRowFirstColumn="0" w:lastRowLastColumn="0"/>
            </w:pPr>
          </w:p>
        </w:tc>
        <w:tc>
          <w:tcPr>
            <w:tcW w:w="438" w:type="pct"/>
          </w:tcPr>
          <w:p w14:paraId="27F81D15" w14:textId="6A49A793" w:rsidR="004F520B" w:rsidRDefault="008D18A9" w:rsidP="00FB49A8">
            <w:pPr>
              <w:pStyle w:val="Table-small"/>
              <w:jc w:val="center"/>
              <w:cnfStyle w:val="000000000000" w:firstRow="0" w:lastRow="0" w:firstColumn="0" w:lastColumn="0" w:oddVBand="0" w:evenVBand="0" w:oddHBand="0" w:evenHBand="0" w:firstRowFirstColumn="0" w:firstRowLastColumn="0" w:lastRowFirstColumn="0" w:lastRowLastColumn="0"/>
            </w:pPr>
            <w:r>
              <w:t>CH1</w:t>
            </w:r>
          </w:p>
        </w:tc>
        <w:tc>
          <w:tcPr>
            <w:tcW w:w="572" w:type="pct"/>
          </w:tcPr>
          <w:p w14:paraId="74808877" w14:textId="77777777" w:rsidR="004F520B" w:rsidRDefault="004F520B" w:rsidP="00FB49A8">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3" w:type="pct"/>
          </w:tcPr>
          <w:p w14:paraId="02003545" w14:textId="77777777" w:rsidR="004F520B" w:rsidRDefault="004F520B" w:rsidP="00FB49A8">
            <w:pPr>
              <w:pStyle w:val="Table-small"/>
              <w:jc w:val="center"/>
              <w:cnfStyle w:val="000000000000" w:firstRow="0" w:lastRow="0" w:firstColumn="0" w:lastColumn="0" w:oddVBand="0" w:evenVBand="0" w:oddHBand="0" w:evenHBand="0" w:firstRowFirstColumn="0" w:firstRowLastColumn="0" w:lastRowFirstColumn="0" w:lastRowLastColumn="0"/>
            </w:pPr>
          </w:p>
        </w:tc>
        <w:tc>
          <w:tcPr>
            <w:tcW w:w="453" w:type="pct"/>
          </w:tcPr>
          <w:p w14:paraId="5D084B3E" w14:textId="64A82533" w:rsidR="004F520B" w:rsidRDefault="003D0B99" w:rsidP="00FB49A8">
            <w:pPr>
              <w:pStyle w:val="Table-small"/>
              <w:jc w:val="center"/>
              <w:cnfStyle w:val="000000000000" w:firstRow="0" w:lastRow="0" w:firstColumn="0" w:lastColumn="0" w:oddVBand="0" w:evenVBand="0" w:oddHBand="0" w:evenHBand="0" w:firstRowFirstColumn="0" w:firstRowLastColumn="0" w:lastRowFirstColumn="0" w:lastRowLastColumn="0"/>
            </w:pPr>
            <w:r>
              <w:t>HI_FS</w:t>
            </w:r>
          </w:p>
        </w:tc>
        <w:tc>
          <w:tcPr>
            <w:tcW w:w="384" w:type="pct"/>
          </w:tcPr>
          <w:p w14:paraId="14FB22EE" w14:textId="1149EC87" w:rsidR="004F520B" w:rsidRPr="00A8592A" w:rsidRDefault="0069047B" w:rsidP="00FB49A8">
            <w:pPr>
              <w:pStyle w:val="Table-small"/>
              <w:jc w:val="center"/>
              <w:cnfStyle w:val="000000000000" w:firstRow="0" w:lastRow="0" w:firstColumn="0" w:lastColumn="0" w:oddVBand="0" w:evenVBand="0" w:oddHBand="0" w:evenHBand="0" w:firstRowFirstColumn="0" w:firstRowLastColumn="0" w:lastRowFirstColumn="0" w:lastRowLastColumn="0"/>
            </w:pPr>
            <w:r>
              <w:t>HI_S</w:t>
            </w:r>
          </w:p>
        </w:tc>
      </w:tr>
      <w:tr w:rsidR="003D0B99" w14:paraId="36E167C2" w14:textId="02A4B19A" w:rsidTr="00973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pct"/>
          </w:tcPr>
          <w:p w14:paraId="5BB8EB73" w14:textId="097F583E" w:rsidR="004F520B" w:rsidRDefault="004F520B" w:rsidP="00FB49A8">
            <w:pPr>
              <w:pStyle w:val="Table-small"/>
            </w:pPr>
            <w:r>
              <w:t>GPIO_3</w:t>
            </w:r>
            <w:r w:rsidR="001164C7">
              <w:t xml:space="preserve"> (testbus)</w:t>
            </w:r>
          </w:p>
        </w:tc>
        <w:tc>
          <w:tcPr>
            <w:tcW w:w="421" w:type="pct"/>
          </w:tcPr>
          <w:p w14:paraId="602D84CD" w14:textId="77777777" w:rsidR="004F520B" w:rsidRDefault="004F520B" w:rsidP="00FB49A8">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6" w:type="pct"/>
          </w:tcPr>
          <w:p w14:paraId="4D4C8723" w14:textId="4573B9D8" w:rsidR="004F520B" w:rsidRDefault="003D0B99" w:rsidP="00FB49A8">
            <w:pPr>
              <w:pStyle w:val="Table-small"/>
              <w:jc w:val="center"/>
              <w:cnfStyle w:val="000000100000" w:firstRow="0" w:lastRow="0" w:firstColumn="0" w:lastColumn="0" w:oddVBand="0" w:evenVBand="0" w:oddHBand="1" w:evenHBand="0" w:firstRowFirstColumn="0" w:firstRowLastColumn="0" w:lastRowFirstColumn="0" w:lastRowLastColumn="0"/>
            </w:pPr>
            <w:r>
              <w:t>HI_FS</w:t>
            </w:r>
          </w:p>
        </w:tc>
        <w:tc>
          <w:tcPr>
            <w:tcW w:w="380" w:type="pct"/>
          </w:tcPr>
          <w:p w14:paraId="0BE91B51" w14:textId="77777777" w:rsidR="004F520B" w:rsidRDefault="004F520B" w:rsidP="00FB49A8">
            <w:pPr>
              <w:pStyle w:val="Table-small"/>
              <w:jc w:val="center"/>
              <w:cnfStyle w:val="000000100000" w:firstRow="0" w:lastRow="0" w:firstColumn="0" w:lastColumn="0" w:oddVBand="0" w:evenVBand="0" w:oddHBand="1" w:evenHBand="0" w:firstRowFirstColumn="0" w:firstRowLastColumn="0" w:lastRowFirstColumn="0" w:lastRowLastColumn="0"/>
            </w:pPr>
          </w:p>
        </w:tc>
        <w:tc>
          <w:tcPr>
            <w:tcW w:w="438" w:type="pct"/>
          </w:tcPr>
          <w:p w14:paraId="08C99E7D" w14:textId="26AEA066" w:rsidR="004F520B" w:rsidRDefault="008D18A9" w:rsidP="00FB49A8">
            <w:pPr>
              <w:pStyle w:val="Table-small"/>
              <w:jc w:val="center"/>
              <w:cnfStyle w:val="000000100000" w:firstRow="0" w:lastRow="0" w:firstColumn="0" w:lastColumn="0" w:oddVBand="0" w:evenVBand="0" w:oddHBand="1" w:evenHBand="0" w:firstRowFirstColumn="0" w:firstRowLastColumn="0" w:lastRowFirstColumn="0" w:lastRowLastColumn="0"/>
            </w:pPr>
            <w:r>
              <w:t>CH1</w:t>
            </w:r>
          </w:p>
        </w:tc>
        <w:tc>
          <w:tcPr>
            <w:tcW w:w="572" w:type="pct"/>
          </w:tcPr>
          <w:p w14:paraId="39D1CD65" w14:textId="77777777" w:rsidR="004F520B" w:rsidRDefault="004F520B" w:rsidP="00FB49A8">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3" w:type="pct"/>
          </w:tcPr>
          <w:p w14:paraId="40C16712" w14:textId="77777777" w:rsidR="004F520B" w:rsidRDefault="004F520B" w:rsidP="00FB49A8">
            <w:pPr>
              <w:pStyle w:val="Table-small"/>
              <w:jc w:val="center"/>
              <w:cnfStyle w:val="000000100000" w:firstRow="0" w:lastRow="0" w:firstColumn="0" w:lastColumn="0" w:oddVBand="0" w:evenVBand="0" w:oddHBand="1" w:evenHBand="0" w:firstRowFirstColumn="0" w:firstRowLastColumn="0" w:lastRowFirstColumn="0" w:lastRowLastColumn="0"/>
            </w:pPr>
          </w:p>
        </w:tc>
        <w:tc>
          <w:tcPr>
            <w:tcW w:w="453" w:type="pct"/>
          </w:tcPr>
          <w:p w14:paraId="569BED09" w14:textId="2CF43C25" w:rsidR="004F520B" w:rsidRDefault="003D0B99" w:rsidP="00FB49A8">
            <w:pPr>
              <w:pStyle w:val="Table-small"/>
              <w:jc w:val="center"/>
              <w:cnfStyle w:val="000000100000" w:firstRow="0" w:lastRow="0" w:firstColumn="0" w:lastColumn="0" w:oddVBand="0" w:evenVBand="0" w:oddHBand="1" w:evenHBand="0" w:firstRowFirstColumn="0" w:firstRowLastColumn="0" w:lastRowFirstColumn="0" w:lastRowLastColumn="0"/>
            </w:pPr>
            <w:r>
              <w:t>HI_FS</w:t>
            </w:r>
          </w:p>
        </w:tc>
        <w:tc>
          <w:tcPr>
            <w:tcW w:w="384" w:type="pct"/>
          </w:tcPr>
          <w:p w14:paraId="033E12A0" w14:textId="5B3D4956" w:rsidR="004F520B" w:rsidRPr="00A8592A" w:rsidRDefault="0069047B" w:rsidP="00FB49A8">
            <w:pPr>
              <w:pStyle w:val="Table-small"/>
              <w:jc w:val="center"/>
              <w:cnfStyle w:val="000000100000" w:firstRow="0" w:lastRow="0" w:firstColumn="0" w:lastColumn="0" w:oddVBand="0" w:evenVBand="0" w:oddHBand="1" w:evenHBand="0" w:firstRowFirstColumn="0" w:firstRowLastColumn="0" w:lastRowFirstColumn="0" w:lastRowLastColumn="0"/>
            </w:pPr>
            <w:r>
              <w:t>HI_S</w:t>
            </w:r>
          </w:p>
        </w:tc>
      </w:tr>
      <w:tr w:rsidR="008D18A9" w14:paraId="067FFD13" w14:textId="7FA6C748" w:rsidTr="00973561">
        <w:tc>
          <w:tcPr>
            <w:cnfStyle w:val="001000000000" w:firstRow="0" w:lastRow="0" w:firstColumn="1" w:lastColumn="0" w:oddVBand="0" w:evenVBand="0" w:oddHBand="0" w:evenHBand="0" w:firstRowFirstColumn="0" w:firstRowLastColumn="0" w:lastRowFirstColumn="0" w:lastRowLastColumn="0"/>
            <w:tcW w:w="1384" w:type="pct"/>
          </w:tcPr>
          <w:p w14:paraId="00565020" w14:textId="77777777" w:rsidR="008D18A9" w:rsidRDefault="008D18A9" w:rsidP="008D18A9">
            <w:pPr>
              <w:pStyle w:val="Table-small"/>
            </w:pPr>
            <w:r>
              <w:t>GPIO_4</w:t>
            </w:r>
          </w:p>
        </w:tc>
        <w:tc>
          <w:tcPr>
            <w:tcW w:w="421" w:type="pct"/>
          </w:tcPr>
          <w:p w14:paraId="0A4C9C84" w14:textId="77777777" w:rsidR="008D18A9" w:rsidRDefault="008D18A9" w:rsidP="008D18A9">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6" w:type="pct"/>
          </w:tcPr>
          <w:p w14:paraId="381D32F8" w14:textId="075E3C2D" w:rsidR="008D18A9" w:rsidRDefault="008D18A9" w:rsidP="008D18A9">
            <w:pPr>
              <w:pStyle w:val="Table-small"/>
              <w:jc w:val="center"/>
              <w:cnfStyle w:val="000000000000" w:firstRow="0" w:lastRow="0" w:firstColumn="0" w:lastColumn="0" w:oddVBand="0" w:evenVBand="0" w:oddHBand="0" w:evenHBand="0" w:firstRowFirstColumn="0" w:firstRowLastColumn="0" w:lastRowFirstColumn="0" w:lastRowLastColumn="0"/>
            </w:pPr>
            <w:r>
              <w:t>HI_FS</w:t>
            </w:r>
          </w:p>
        </w:tc>
        <w:tc>
          <w:tcPr>
            <w:tcW w:w="380" w:type="pct"/>
          </w:tcPr>
          <w:p w14:paraId="53393318" w14:textId="77777777" w:rsidR="008D18A9" w:rsidRDefault="008D18A9" w:rsidP="008D18A9">
            <w:pPr>
              <w:pStyle w:val="Table-small"/>
              <w:jc w:val="center"/>
              <w:cnfStyle w:val="000000000000" w:firstRow="0" w:lastRow="0" w:firstColumn="0" w:lastColumn="0" w:oddVBand="0" w:evenVBand="0" w:oddHBand="0" w:evenHBand="0" w:firstRowFirstColumn="0" w:firstRowLastColumn="0" w:lastRowFirstColumn="0" w:lastRowLastColumn="0"/>
            </w:pPr>
          </w:p>
        </w:tc>
        <w:tc>
          <w:tcPr>
            <w:tcW w:w="438" w:type="pct"/>
          </w:tcPr>
          <w:p w14:paraId="5469F68F" w14:textId="144C3569" w:rsidR="008D18A9" w:rsidRDefault="008D18A9" w:rsidP="008D18A9">
            <w:pPr>
              <w:pStyle w:val="Table-small"/>
              <w:jc w:val="center"/>
              <w:cnfStyle w:val="000000000000" w:firstRow="0" w:lastRow="0" w:firstColumn="0" w:lastColumn="0" w:oddVBand="0" w:evenVBand="0" w:oddHBand="0" w:evenHBand="0" w:firstRowFirstColumn="0" w:firstRowLastColumn="0" w:lastRowFirstColumn="0" w:lastRowLastColumn="0"/>
            </w:pPr>
            <w:r w:rsidRPr="001F200F">
              <w:t>CH1</w:t>
            </w:r>
          </w:p>
        </w:tc>
        <w:tc>
          <w:tcPr>
            <w:tcW w:w="572" w:type="pct"/>
          </w:tcPr>
          <w:p w14:paraId="0024B9CC" w14:textId="77777777" w:rsidR="008D18A9" w:rsidRDefault="008D18A9" w:rsidP="008D18A9">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3" w:type="pct"/>
          </w:tcPr>
          <w:p w14:paraId="1BF88587" w14:textId="77777777" w:rsidR="008D18A9" w:rsidRDefault="008D18A9" w:rsidP="008D18A9">
            <w:pPr>
              <w:pStyle w:val="Table-small"/>
              <w:jc w:val="center"/>
              <w:cnfStyle w:val="000000000000" w:firstRow="0" w:lastRow="0" w:firstColumn="0" w:lastColumn="0" w:oddVBand="0" w:evenVBand="0" w:oddHBand="0" w:evenHBand="0" w:firstRowFirstColumn="0" w:firstRowLastColumn="0" w:lastRowFirstColumn="0" w:lastRowLastColumn="0"/>
            </w:pPr>
          </w:p>
        </w:tc>
        <w:tc>
          <w:tcPr>
            <w:tcW w:w="453" w:type="pct"/>
          </w:tcPr>
          <w:p w14:paraId="28274B49" w14:textId="71321181" w:rsidR="008D18A9" w:rsidRDefault="008D18A9" w:rsidP="008D18A9">
            <w:pPr>
              <w:pStyle w:val="Table-small"/>
              <w:jc w:val="center"/>
              <w:cnfStyle w:val="000000000000" w:firstRow="0" w:lastRow="0" w:firstColumn="0" w:lastColumn="0" w:oddVBand="0" w:evenVBand="0" w:oddHBand="0" w:evenHBand="0" w:firstRowFirstColumn="0" w:firstRowLastColumn="0" w:lastRowFirstColumn="0" w:lastRowLastColumn="0"/>
            </w:pPr>
            <w:r>
              <w:t>HI_FS</w:t>
            </w:r>
          </w:p>
        </w:tc>
        <w:tc>
          <w:tcPr>
            <w:tcW w:w="384" w:type="pct"/>
          </w:tcPr>
          <w:p w14:paraId="3C380998" w14:textId="77777777" w:rsidR="008D18A9" w:rsidRPr="00A8592A" w:rsidRDefault="008D18A9" w:rsidP="008D18A9">
            <w:pPr>
              <w:pStyle w:val="Table-small"/>
              <w:jc w:val="center"/>
              <w:cnfStyle w:val="000000000000" w:firstRow="0" w:lastRow="0" w:firstColumn="0" w:lastColumn="0" w:oddVBand="0" w:evenVBand="0" w:oddHBand="0" w:evenHBand="0" w:firstRowFirstColumn="0" w:firstRowLastColumn="0" w:lastRowFirstColumn="0" w:lastRowLastColumn="0"/>
            </w:pPr>
          </w:p>
        </w:tc>
      </w:tr>
      <w:tr w:rsidR="008D18A9" w14:paraId="4A6B48C9" w14:textId="15892A59" w:rsidTr="00973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pct"/>
          </w:tcPr>
          <w:p w14:paraId="771C754D" w14:textId="77777777" w:rsidR="008D18A9" w:rsidRDefault="008D18A9" w:rsidP="008D18A9">
            <w:pPr>
              <w:pStyle w:val="Table-small"/>
            </w:pPr>
            <w:r>
              <w:t>GPIO_5</w:t>
            </w:r>
          </w:p>
        </w:tc>
        <w:tc>
          <w:tcPr>
            <w:tcW w:w="421" w:type="pct"/>
          </w:tcPr>
          <w:p w14:paraId="19CCFC0B" w14:textId="77777777" w:rsidR="008D18A9" w:rsidRDefault="008D18A9" w:rsidP="008D18A9">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6" w:type="pct"/>
          </w:tcPr>
          <w:p w14:paraId="67EDE937" w14:textId="48B8B2F4" w:rsidR="008D18A9" w:rsidRDefault="008D18A9" w:rsidP="008D18A9">
            <w:pPr>
              <w:pStyle w:val="Table-small"/>
              <w:jc w:val="center"/>
              <w:cnfStyle w:val="000000100000" w:firstRow="0" w:lastRow="0" w:firstColumn="0" w:lastColumn="0" w:oddVBand="0" w:evenVBand="0" w:oddHBand="1" w:evenHBand="0" w:firstRowFirstColumn="0" w:firstRowLastColumn="0" w:lastRowFirstColumn="0" w:lastRowLastColumn="0"/>
            </w:pPr>
            <w:r>
              <w:t>HI_FS</w:t>
            </w:r>
          </w:p>
        </w:tc>
        <w:tc>
          <w:tcPr>
            <w:tcW w:w="380" w:type="pct"/>
          </w:tcPr>
          <w:p w14:paraId="2D18DE2A" w14:textId="77777777" w:rsidR="008D18A9" w:rsidRDefault="008D18A9" w:rsidP="008D18A9">
            <w:pPr>
              <w:pStyle w:val="Table-small"/>
              <w:jc w:val="center"/>
              <w:cnfStyle w:val="000000100000" w:firstRow="0" w:lastRow="0" w:firstColumn="0" w:lastColumn="0" w:oddVBand="0" w:evenVBand="0" w:oddHBand="1" w:evenHBand="0" w:firstRowFirstColumn="0" w:firstRowLastColumn="0" w:lastRowFirstColumn="0" w:lastRowLastColumn="0"/>
            </w:pPr>
          </w:p>
        </w:tc>
        <w:tc>
          <w:tcPr>
            <w:tcW w:w="438" w:type="pct"/>
          </w:tcPr>
          <w:p w14:paraId="2E0FBC6A" w14:textId="4AA9B424" w:rsidR="008D18A9" w:rsidRDefault="008D18A9" w:rsidP="008D18A9">
            <w:pPr>
              <w:pStyle w:val="Table-small"/>
              <w:jc w:val="center"/>
              <w:cnfStyle w:val="000000100000" w:firstRow="0" w:lastRow="0" w:firstColumn="0" w:lastColumn="0" w:oddVBand="0" w:evenVBand="0" w:oddHBand="1" w:evenHBand="0" w:firstRowFirstColumn="0" w:firstRowLastColumn="0" w:lastRowFirstColumn="0" w:lastRowLastColumn="0"/>
            </w:pPr>
            <w:r w:rsidRPr="001F200F">
              <w:t>CH1</w:t>
            </w:r>
          </w:p>
        </w:tc>
        <w:tc>
          <w:tcPr>
            <w:tcW w:w="572" w:type="pct"/>
          </w:tcPr>
          <w:p w14:paraId="2CBBE91A" w14:textId="77777777" w:rsidR="008D18A9" w:rsidRDefault="008D18A9" w:rsidP="008D18A9">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3" w:type="pct"/>
          </w:tcPr>
          <w:p w14:paraId="3FEA65EF" w14:textId="77777777" w:rsidR="008D18A9" w:rsidRDefault="008D18A9" w:rsidP="008D18A9">
            <w:pPr>
              <w:pStyle w:val="Table-small"/>
              <w:jc w:val="center"/>
              <w:cnfStyle w:val="000000100000" w:firstRow="0" w:lastRow="0" w:firstColumn="0" w:lastColumn="0" w:oddVBand="0" w:evenVBand="0" w:oddHBand="1" w:evenHBand="0" w:firstRowFirstColumn="0" w:firstRowLastColumn="0" w:lastRowFirstColumn="0" w:lastRowLastColumn="0"/>
            </w:pPr>
          </w:p>
        </w:tc>
        <w:tc>
          <w:tcPr>
            <w:tcW w:w="453" w:type="pct"/>
          </w:tcPr>
          <w:p w14:paraId="1E555359" w14:textId="152B19A0" w:rsidR="008D18A9" w:rsidRDefault="008D18A9" w:rsidP="008D18A9">
            <w:pPr>
              <w:pStyle w:val="Table-small"/>
              <w:jc w:val="center"/>
              <w:cnfStyle w:val="000000100000" w:firstRow="0" w:lastRow="0" w:firstColumn="0" w:lastColumn="0" w:oddVBand="0" w:evenVBand="0" w:oddHBand="1" w:evenHBand="0" w:firstRowFirstColumn="0" w:firstRowLastColumn="0" w:lastRowFirstColumn="0" w:lastRowLastColumn="0"/>
            </w:pPr>
            <w:r>
              <w:t>HI_FS</w:t>
            </w:r>
          </w:p>
        </w:tc>
        <w:tc>
          <w:tcPr>
            <w:tcW w:w="384" w:type="pct"/>
          </w:tcPr>
          <w:p w14:paraId="4A2A4E48" w14:textId="77777777" w:rsidR="008D18A9" w:rsidRPr="00A8592A" w:rsidRDefault="008D18A9" w:rsidP="008D18A9">
            <w:pPr>
              <w:pStyle w:val="Table-small"/>
              <w:jc w:val="center"/>
              <w:cnfStyle w:val="000000100000" w:firstRow="0" w:lastRow="0" w:firstColumn="0" w:lastColumn="0" w:oddVBand="0" w:evenVBand="0" w:oddHBand="1" w:evenHBand="0" w:firstRowFirstColumn="0" w:firstRowLastColumn="0" w:lastRowFirstColumn="0" w:lastRowLastColumn="0"/>
            </w:pPr>
          </w:p>
        </w:tc>
      </w:tr>
      <w:tr w:rsidR="008D18A9" w14:paraId="4754A9F5" w14:textId="70ADC555" w:rsidTr="00973561">
        <w:tc>
          <w:tcPr>
            <w:cnfStyle w:val="001000000000" w:firstRow="0" w:lastRow="0" w:firstColumn="1" w:lastColumn="0" w:oddVBand="0" w:evenVBand="0" w:oddHBand="0" w:evenHBand="0" w:firstRowFirstColumn="0" w:firstRowLastColumn="0" w:lastRowFirstColumn="0" w:lastRowLastColumn="0"/>
            <w:tcW w:w="1384" w:type="pct"/>
          </w:tcPr>
          <w:p w14:paraId="10D41D7D" w14:textId="77777777" w:rsidR="008D18A9" w:rsidRDefault="008D18A9" w:rsidP="008D18A9">
            <w:pPr>
              <w:pStyle w:val="Table-small"/>
            </w:pPr>
            <w:r>
              <w:t>GPIO_6</w:t>
            </w:r>
          </w:p>
        </w:tc>
        <w:tc>
          <w:tcPr>
            <w:tcW w:w="421" w:type="pct"/>
          </w:tcPr>
          <w:p w14:paraId="347C0F6A" w14:textId="77777777" w:rsidR="008D18A9" w:rsidRDefault="008D18A9" w:rsidP="008D18A9">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6" w:type="pct"/>
          </w:tcPr>
          <w:p w14:paraId="16682888" w14:textId="00DD9AB5" w:rsidR="008D18A9" w:rsidRDefault="008D18A9" w:rsidP="008D18A9">
            <w:pPr>
              <w:pStyle w:val="Table-small"/>
              <w:jc w:val="center"/>
              <w:cnfStyle w:val="000000000000" w:firstRow="0" w:lastRow="0" w:firstColumn="0" w:lastColumn="0" w:oddVBand="0" w:evenVBand="0" w:oddHBand="0" w:evenHBand="0" w:firstRowFirstColumn="0" w:firstRowLastColumn="0" w:lastRowFirstColumn="0" w:lastRowLastColumn="0"/>
            </w:pPr>
            <w:r>
              <w:t>HI_FS</w:t>
            </w:r>
          </w:p>
        </w:tc>
        <w:tc>
          <w:tcPr>
            <w:tcW w:w="380" w:type="pct"/>
          </w:tcPr>
          <w:p w14:paraId="34E7A6C6" w14:textId="77777777" w:rsidR="008D18A9" w:rsidRDefault="008D18A9" w:rsidP="008D18A9">
            <w:pPr>
              <w:pStyle w:val="Table-small"/>
              <w:jc w:val="center"/>
              <w:cnfStyle w:val="000000000000" w:firstRow="0" w:lastRow="0" w:firstColumn="0" w:lastColumn="0" w:oddVBand="0" w:evenVBand="0" w:oddHBand="0" w:evenHBand="0" w:firstRowFirstColumn="0" w:firstRowLastColumn="0" w:lastRowFirstColumn="0" w:lastRowLastColumn="0"/>
            </w:pPr>
          </w:p>
        </w:tc>
        <w:tc>
          <w:tcPr>
            <w:tcW w:w="438" w:type="pct"/>
          </w:tcPr>
          <w:p w14:paraId="35F5CAB4" w14:textId="6B70AF5A" w:rsidR="008D18A9" w:rsidRDefault="008D18A9" w:rsidP="008D18A9">
            <w:pPr>
              <w:pStyle w:val="Table-small"/>
              <w:jc w:val="center"/>
              <w:cnfStyle w:val="000000000000" w:firstRow="0" w:lastRow="0" w:firstColumn="0" w:lastColumn="0" w:oddVBand="0" w:evenVBand="0" w:oddHBand="0" w:evenHBand="0" w:firstRowFirstColumn="0" w:firstRowLastColumn="0" w:lastRowFirstColumn="0" w:lastRowLastColumn="0"/>
            </w:pPr>
            <w:r w:rsidRPr="001F200F">
              <w:t>CH1</w:t>
            </w:r>
          </w:p>
        </w:tc>
        <w:tc>
          <w:tcPr>
            <w:tcW w:w="572" w:type="pct"/>
          </w:tcPr>
          <w:p w14:paraId="316E2DE3" w14:textId="77777777" w:rsidR="008D18A9" w:rsidRDefault="008D18A9" w:rsidP="008D18A9">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3" w:type="pct"/>
          </w:tcPr>
          <w:p w14:paraId="6AE336C7" w14:textId="77777777" w:rsidR="008D18A9" w:rsidRDefault="008D18A9" w:rsidP="008D18A9">
            <w:pPr>
              <w:pStyle w:val="Table-small"/>
              <w:jc w:val="center"/>
              <w:cnfStyle w:val="000000000000" w:firstRow="0" w:lastRow="0" w:firstColumn="0" w:lastColumn="0" w:oddVBand="0" w:evenVBand="0" w:oddHBand="0" w:evenHBand="0" w:firstRowFirstColumn="0" w:firstRowLastColumn="0" w:lastRowFirstColumn="0" w:lastRowLastColumn="0"/>
            </w:pPr>
          </w:p>
        </w:tc>
        <w:tc>
          <w:tcPr>
            <w:tcW w:w="453" w:type="pct"/>
          </w:tcPr>
          <w:p w14:paraId="29B95DEA" w14:textId="10054051" w:rsidR="008D18A9" w:rsidRDefault="008D18A9" w:rsidP="008D18A9">
            <w:pPr>
              <w:pStyle w:val="Table-small"/>
              <w:jc w:val="center"/>
              <w:cnfStyle w:val="000000000000" w:firstRow="0" w:lastRow="0" w:firstColumn="0" w:lastColumn="0" w:oddVBand="0" w:evenVBand="0" w:oddHBand="0" w:evenHBand="0" w:firstRowFirstColumn="0" w:firstRowLastColumn="0" w:lastRowFirstColumn="0" w:lastRowLastColumn="0"/>
            </w:pPr>
            <w:r>
              <w:t>HI_FS</w:t>
            </w:r>
          </w:p>
        </w:tc>
        <w:tc>
          <w:tcPr>
            <w:tcW w:w="384" w:type="pct"/>
          </w:tcPr>
          <w:p w14:paraId="55783EDF" w14:textId="77777777" w:rsidR="008D18A9" w:rsidRPr="00A8592A" w:rsidRDefault="008D18A9" w:rsidP="008D18A9">
            <w:pPr>
              <w:pStyle w:val="Table-small"/>
              <w:jc w:val="center"/>
              <w:cnfStyle w:val="000000000000" w:firstRow="0" w:lastRow="0" w:firstColumn="0" w:lastColumn="0" w:oddVBand="0" w:evenVBand="0" w:oddHBand="0" w:evenHBand="0" w:firstRowFirstColumn="0" w:firstRowLastColumn="0" w:lastRowFirstColumn="0" w:lastRowLastColumn="0"/>
            </w:pPr>
          </w:p>
        </w:tc>
      </w:tr>
      <w:tr w:rsidR="008D18A9" w14:paraId="3E008EE1" w14:textId="385290DA" w:rsidTr="00973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pct"/>
          </w:tcPr>
          <w:p w14:paraId="1608EE94" w14:textId="77777777" w:rsidR="008D18A9" w:rsidRDefault="008D18A9" w:rsidP="008D18A9">
            <w:pPr>
              <w:pStyle w:val="Table-small"/>
            </w:pPr>
            <w:r>
              <w:t>GPIO_7</w:t>
            </w:r>
          </w:p>
        </w:tc>
        <w:tc>
          <w:tcPr>
            <w:tcW w:w="421" w:type="pct"/>
          </w:tcPr>
          <w:p w14:paraId="6FB55DAF" w14:textId="77777777" w:rsidR="008D18A9" w:rsidRDefault="008D18A9" w:rsidP="008D18A9">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6" w:type="pct"/>
          </w:tcPr>
          <w:p w14:paraId="1BD7EC13" w14:textId="59E4F03B" w:rsidR="008D18A9" w:rsidRDefault="008D18A9" w:rsidP="008D18A9">
            <w:pPr>
              <w:pStyle w:val="Table-small"/>
              <w:jc w:val="center"/>
              <w:cnfStyle w:val="000000100000" w:firstRow="0" w:lastRow="0" w:firstColumn="0" w:lastColumn="0" w:oddVBand="0" w:evenVBand="0" w:oddHBand="1" w:evenHBand="0" w:firstRowFirstColumn="0" w:firstRowLastColumn="0" w:lastRowFirstColumn="0" w:lastRowLastColumn="0"/>
            </w:pPr>
            <w:r>
              <w:t>HI_FS</w:t>
            </w:r>
          </w:p>
        </w:tc>
        <w:tc>
          <w:tcPr>
            <w:tcW w:w="380" w:type="pct"/>
          </w:tcPr>
          <w:p w14:paraId="45886527" w14:textId="77777777" w:rsidR="008D18A9" w:rsidRDefault="008D18A9" w:rsidP="008D18A9">
            <w:pPr>
              <w:pStyle w:val="Table-small"/>
              <w:jc w:val="center"/>
              <w:cnfStyle w:val="000000100000" w:firstRow="0" w:lastRow="0" w:firstColumn="0" w:lastColumn="0" w:oddVBand="0" w:evenVBand="0" w:oddHBand="1" w:evenHBand="0" w:firstRowFirstColumn="0" w:firstRowLastColumn="0" w:lastRowFirstColumn="0" w:lastRowLastColumn="0"/>
            </w:pPr>
          </w:p>
        </w:tc>
        <w:tc>
          <w:tcPr>
            <w:tcW w:w="438" w:type="pct"/>
          </w:tcPr>
          <w:p w14:paraId="1C9D5140" w14:textId="5D040D93" w:rsidR="008D18A9" w:rsidRDefault="008D18A9" w:rsidP="008D18A9">
            <w:pPr>
              <w:pStyle w:val="Table-small"/>
              <w:jc w:val="center"/>
              <w:cnfStyle w:val="000000100000" w:firstRow="0" w:lastRow="0" w:firstColumn="0" w:lastColumn="0" w:oddVBand="0" w:evenVBand="0" w:oddHBand="1" w:evenHBand="0" w:firstRowFirstColumn="0" w:firstRowLastColumn="0" w:lastRowFirstColumn="0" w:lastRowLastColumn="0"/>
            </w:pPr>
            <w:r w:rsidRPr="001F200F">
              <w:t>CH1</w:t>
            </w:r>
          </w:p>
        </w:tc>
        <w:tc>
          <w:tcPr>
            <w:tcW w:w="572" w:type="pct"/>
          </w:tcPr>
          <w:p w14:paraId="5A42D40C" w14:textId="77777777" w:rsidR="008D18A9" w:rsidRDefault="008D18A9" w:rsidP="008D18A9">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3" w:type="pct"/>
          </w:tcPr>
          <w:p w14:paraId="50CDBB5B" w14:textId="77777777" w:rsidR="008D18A9" w:rsidRDefault="008D18A9" w:rsidP="008D18A9">
            <w:pPr>
              <w:pStyle w:val="Table-small"/>
              <w:jc w:val="center"/>
              <w:cnfStyle w:val="000000100000" w:firstRow="0" w:lastRow="0" w:firstColumn="0" w:lastColumn="0" w:oddVBand="0" w:evenVBand="0" w:oddHBand="1" w:evenHBand="0" w:firstRowFirstColumn="0" w:firstRowLastColumn="0" w:lastRowFirstColumn="0" w:lastRowLastColumn="0"/>
            </w:pPr>
          </w:p>
        </w:tc>
        <w:tc>
          <w:tcPr>
            <w:tcW w:w="453" w:type="pct"/>
          </w:tcPr>
          <w:p w14:paraId="7F997A94" w14:textId="57A74424" w:rsidR="008D18A9" w:rsidRDefault="008D18A9" w:rsidP="008D18A9">
            <w:pPr>
              <w:pStyle w:val="Table-small"/>
              <w:jc w:val="center"/>
              <w:cnfStyle w:val="000000100000" w:firstRow="0" w:lastRow="0" w:firstColumn="0" w:lastColumn="0" w:oddVBand="0" w:evenVBand="0" w:oddHBand="1" w:evenHBand="0" w:firstRowFirstColumn="0" w:firstRowLastColumn="0" w:lastRowFirstColumn="0" w:lastRowLastColumn="0"/>
            </w:pPr>
            <w:r>
              <w:t>HI_FS</w:t>
            </w:r>
          </w:p>
        </w:tc>
        <w:tc>
          <w:tcPr>
            <w:tcW w:w="384" w:type="pct"/>
          </w:tcPr>
          <w:p w14:paraId="528BC48D" w14:textId="77777777" w:rsidR="008D18A9" w:rsidRPr="00A8592A" w:rsidRDefault="008D18A9" w:rsidP="008D18A9">
            <w:pPr>
              <w:pStyle w:val="Table-small"/>
              <w:jc w:val="center"/>
              <w:cnfStyle w:val="000000100000" w:firstRow="0" w:lastRow="0" w:firstColumn="0" w:lastColumn="0" w:oddVBand="0" w:evenVBand="0" w:oddHBand="1" w:evenHBand="0" w:firstRowFirstColumn="0" w:firstRowLastColumn="0" w:lastRowFirstColumn="0" w:lastRowLastColumn="0"/>
            </w:pPr>
          </w:p>
        </w:tc>
      </w:tr>
      <w:tr w:rsidR="008D18A9" w14:paraId="519CE93F" w14:textId="5E2D802A" w:rsidTr="00973561">
        <w:tc>
          <w:tcPr>
            <w:cnfStyle w:val="001000000000" w:firstRow="0" w:lastRow="0" w:firstColumn="1" w:lastColumn="0" w:oddVBand="0" w:evenVBand="0" w:oddHBand="0" w:evenHBand="0" w:firstRowFirstColumn="0" w:firstRowLastColumn="0" w:lastRowFirstColumn="0" w:lastRowLastColumn="0"/>
            <w:tcW w:w="1384" w:type="pct"/>
          </w:tcPr>
          <w:p w14:paraId="3676252E" w14:textId="77777777" w:rsidR="008D18A9" w:rsidRDefault="008D18A9" w:rsidP="008D18A9">
            <w:pPr>
              <w:pStyle w:val="Table-small"/>
            </w:pPr>
            <w:r>
              <w:t>GPIO_8</w:t>
            </w:r>
          </w:p>
        </w:tc>
        <w:tc>
          <w:tcPr>
            <w:tcW w:w="421" w:type="pct"/>
          </w:tcPr>
          <w:p w14:paraId="6D7D2E93" w14:textId="77777777" w:rsidR="008D18A9" w:rsidRDefault="008D18A9" w:rsidP="008D18A9">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6" w:type="pct"/>
          </w:tcPr>
          <w:p w14:paraId="7670A793" w14:textId="305F20A0" w:rsidR="008D18A9" w:rsidRDefault="008D18A9" w:rsidP="008D18A9">
            <w:pPr>
              <w:pStyle w:val="Table-small"/>
              <w:jc w:val="center"/>
              <w:cnfStyle w:val="000000000000" w:firstRow="0" w:lastRow="0" w:firstColumn="0" w:lastColumn="0" w:oddVBand="0" w:evenVBand="0" w:oddHBand="0" w:evenHBand="0" w:firstRowFirstColumn="0" w:firstRowLastColumn="0" w:lastRowFirstColumn="0" w:lastRowLastColumn="0"/>
            </w:pPr>
            <w:r>
              <w:t>HI_FS</w:t>
            </w:r>
          </w:p>
        </w:tc>
        <w:tc>
          <w:tcPr>
            <w:tcW w:w="380" w:type="pct"/>
          </w:tcPr>
          <w:p w14:paraId="5AD99B13" w14:textId="77777777" w:rsidR="008D18A9" w:rsidRDefault="008D18A9" w:rsidP="008D18A9">
            <w:pPr>
              <w:pStyle w:val="Table-small"/>
              <w:jc w:val="center"/>
              <w:cnfStyle w:val="000000000000" w:firstRow="0" w:lastRow="0" w:firstColumn="0" w:lastColumn="0" w:oddVBand="0" w:evenVBand="0" w:oddHBand="0" w:evenHBand="0" w:firstRowFirstColumn="0" w:firstRowLastColumn="0" w:lastRowFirstColumn="0" w:lastRowLastColumn="0"/>
            </w:pPr>
          </w:p>
        </w:tc>
        <w:tc>
          <w:tcPr>
            <w:tcW w:w="438" w:type="pct"/>
          </w:tcPr>
          <w:p w14:paraId="691F1EA9" w14:textId="7F89A03B" w:rsidR="008D18A9" w:rsidRDefault="008D18A9" w:rsidP="008D18A9">
            <w:pPr>
              <w:pStyle w:val="Table-small"/>
              <w:jc w:val="center"/>
              <w:cnfStyle w:val="000000000000" w:firstRow="0" w:lastRow="0" w:firstColumn="0" w:lastColumn="0" w:oddVBand="0" w:evenVBand="0" w:oddHBand="0" w:evenHBand="0" w:firstRowFirstColumn="0" w:firstRowLastColumn="0" w:lastRowFirstColumn="0" w:lastRowLastColumn="0"/>
            </w:pPr>
            <w:r w:rsidRPr="001F200F">
              <w:t>CH1</w:t>
            </w:r>
          </w:p>
        </w:tc>
        <w:tc>
          <w:tcPr>
            <w:tcW w:w="572" w:type="pct"/>
          </w:tcPr>
          <w:p w14:paraId="69E835C6" w14:textId="77777777" w:rsidR="008D18A9" w:rsidRDefault="008D18A9" w:rsidP="008D18A9">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3" w:type="pct"/>
          </w:tcPr>
          <w:p w14:paraId="0C63DADA" w14:textId="77777777" w:rsidR="008D18A9" w:rsidRDefault="008D18A9" w:rsidP="008D18A9">
            <w:pPr>
              <w:pStyle w:val="Table-small"/>
              <w:jc w:val="center"/>
              <w:cnfStyle w:val="000000000000" w:firstRow="0" w:lastRow="0" w:firstColumn="0" w:lastColumn="0" w:oddVBand="0" w:evenVBand="0" w:oddHBand="0" w:evenHBand="0" w:firstRowFirstColumn="0" w:firstRowLastColumn="0" w:lastRowFirstColumn="0" w:lastRowLastColumn="0"/>
            </w:pPr>
          </w:p>
        </w:tc>
        <w:tc>
          <w:tcPr>
            <w:tcW w:w="453" w:type="pct"/>
          </w:tcPr>
          <w:p w14:paraId="6DCFA294" w14:textId="7FFEACE5" w:rsidR="008D18A9" w:rsidRDefault="008D18A9" w:rsidP="008D18A9">
            <w:pPr>
              <w:pStyle w:val="Table-small"/>
              <w:jc w:val="center"/>
              <w:cnfStyle w:val="000000000000" w:firstRow="0" w:lastRow="0" w:firstColumn="0" w:lastColumn="0" w:oddVBand="0" w:evenVBand="0" w:oddHBand="0" w:evenHBand="0" w:firstRowFirstColumn="0" w:firstRowLastColumn="0" w:lastRowFirstColumn="0" w:lastRowLastColumn="0"/>
            </w:pPr>
            <w:r>
              <w:t>HI_FS</w:t>
            </w:r>
          </w:p>
        </w:tc>
        <w:tc>
          <w:tcPr>
            <w:tcW w:w="384" w:type="pct"/>
          </w:tcPr>
          <w:p w14:paraId="129AC4DF" w14:textId="77777777" w:rsidR="008D18A9" w:rsidRPr="00A8592A" w:rsidRDefault="008D18A9" w:rsidP="008D18A9">
            <w:pPr>
              <w:pStyle w:val="Table-small"/>
              <w:jc w:val="center"/>
              <w:cnfStyle w:val="000000000000" w:firstRow="0" w:lastRow="0" w:firstColumn="0" w:lastColumn="0" w:oddVBand="0" w:evenVBand="0" w:oddHBand="0" w:evenHBand="0" w:firstRowFirstColumn="0" w:firstRowLastColumn="0" w:lastRowFirstColumn="0" w:lastRowLastColumn="0"/>
            </w:pPr>
          </w:p>
        </w:tc>
      </w:tr>
      <w:tr w:rsidR="008D18A9" w14:paraId="05C79264" w14:textId="3A2DD310" w:rsidTr="00973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pct"/>
          </w:tcPr>
          <w:p w14:paraId="0BACFBDE" w14:textId="77777777" w:rsidR="008D18A9" w:rsidRDefault="008D18A9" w:rsidP="008D18A9">
            <w:pPr>
              <w:pStyle w:val="Table-small"/>
            </w:pPr>
            <w:r>
              <w:t>GPIO_9</w:t>
            </w:r>
          </w:p>
        </w:tc>
        <w:tc>
          <w:tcPr>
            <w:tcW w:w="421" w:type="pct"/>
          </w:tcPr>
          <w:p w14:paraId="06472F4C" w14:textId="77777777" w:rsidR="008D18A9" w:rsidRDefault="008D18A9" w:rsidP="008D18A9">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6" w:type="pct"/>
          </w:tcPr>
          <w:p w14:paraId="73EE1A33" w14:textId="5AD2FB89" w:rsidR="008D18A9" w:rsidRDefault="008D18A9" w:rsidP="008D18A9">
            <w:pPr>
              <w:pStyle w:val="Table-small"/>
              <w:jc w:val="center"/>
              <w:cnfStyle w:val="000000100000" w:firstRow="0" w:lastRow="0" w:firstColumn="0" w:lastColumn="0" w:oddVBand="0" w:evenVBand="0" w:oddHBand="1" w:evenHBand="0" w:firstRowFirstColumn="0" w:firstRowLastColumn="0" w:lastRowFirstColumn="0" w:lastRowLastColumn="0"/>
            </w:pPr>
            <w:r>
              <w:t>HI_FS</w:t>
            </w:r>
          </w:p>
        </w:tc>
        <w:tc>
          <w:tcPr>
            <w:tcW w:w="380" w:type="pct"/>
          </w:tcPr>
          <w:p w14:paraId="106FFB16" w14:textId="77777777" w:rsidR="008D18A9" w:rsidRDefault="008D18A9" w:rsidP="008D18A9">
            <w:pPr>
              <w:pStyle w:val="Table-small"/>
              <w:jc w:val="center"/>
              <w:cnfStyle w:val="000000100000" w:firstRow="0" w:lastRow="0" w:firstColumn="0" w:lastColumn="0" w:oddVBand="0" w:evenVBand="0" w:oddHBand="1" w:evenHBand="0" w:firstRowFirstColumn="0" w:firstRowLastColumn="0" w:lastRowFirstColumn="0" w:lastRowLastColumn="0"/>
            </w:pPr>
          </w:p>
        </w:tc>
        <w:tc>
          <w:tcPr>
            <w:tcW w:w="438" w:type="pct"/>
          </w:tcPr>
          <w:p w14:paraId="3300257A" w14:textId="5DD503D9" w:rsidR="008D18A9" w:rsidRDefault="008D18A9" w:rsidP="008D18A9">
            <w:pPr>
              <w:pStyle w:val="Table-small"/>
              <w:jc w:val="center"/>
              <w:cnfStyle w:val="000000100000" w:firstRow="0" w:lastRow="0" w:firstColumn="0" w:lastColumn="0" w:oddVBand="0" w:evenVBand="0" w:oddHBand="1" w:evenHBand="0" w:firstRowFirstColumn="0" w:firstRowLastColumn="0" w:lastRowFirstColumn="0" w:lastRowLastColumn="0"/>
            </w:pPr>
            <w:r w:rsidRPr="001F200F">
              <w:t>CH1</w:t>
            </w:r>
          </w:p>
        </w:tc>
        <w:tc>
          <w:tcPr>
            <w:tcW w:w="572" w:type="pct"/>
          </w:tcPr>
          <w:p w14:paraId="27AA92C9" w14:textId="77777777" w:rsidR="008D18A9" w:rsidRDefault="008D18A9" w:rsidP="008D18A9">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3" w:type="pct"/>
          </w:tcPr>
          <w:p w14:paraId="55CDFE36" w14:textId="77777777" w:rsidR="008D18A9" w:rsidRDefault="008D18A9" w:rsidP="008D18A9">
            <w:pPr>
              <w:pStyle w:val="Table-small"/>
              <w:jc w:val="center"/>
              <w:cnfStyle w:val="000000100000" w:firstRow="0" w:lastRow="0" w:firstColumn="0" w:lastColumn="0" w:oddVBand="0" w:evenVBand="0" w:oddHBand="1" w:evenHBand="0" w:firstRowFirstColumn="0" w:firstRowLastColumn="0" w:lastRowFirstColumn="0" w:lastRowLastColumn="0"/>
            </w:pPr>
          </w:p>
        </w:tc>
        <w:tc>
          <w:tcPr>
            <w:tcW w:w="453" w:type="pct"/>
          </w:tcPr>
          <w:p w14:paraId="5A9E4B9C" w14:textId="450A868A" w:rsidR="008D18A9" w:rsidRDefault="008D18A9" w:rsidP="008D18A9">
            <w:pPr>
              <w:pStyle w:val="Table-small"/>
              <w:jc w:val="center"/>
              <w:cnfStyle w:val="000000100000" w:firstRow="0" w:lastRow="0" w:firstColumn="0" w:lastColumn="0" w:oddVBand="0" w:evenVBand="0" w:oddHBand="1" w:evenHBand="0" w:firstRowFirstColumn="0" w:firstRowLastColumn="0" w:lastRowFirstColumn="0" w:lastRowLastColumn="0"/>
            </w:pPr>
            <w:r>
              <w:t>HI_FS</w:t>
            </w:r>
          </w:p>
        </w:tc>
        <w:tc>
          <w:tcPr>
            <w:tcW w:w="384" w:type="pct"/>
          </w:tcPr>
          <w:p w14:paraId="0B06DB91" w14:textId="77777777" w:rsidR="008D18A9" w:rsidRPr="00A8592A" w:rsidRDefault="008D18A9" w:rsidP="008D18A9">
            <w:pPr>
              <w:pStyle w:val="Table-small"/>
              <w:jc w:val="center"/>
              <w:cnfStyle w:val="000000100000" w:firstRow="0" w:lastRow="0" w:firstColumn="0" w:lastColumn="0" w:oddVBand="0" w:evenVBand="0" w:oddHBand="1" w:evenHBand="0" w:firstRowFirstColumn="0" w:firstRowLastColumn="0" w:lastRowFirstColumn="0" w:lastRowLastColumn="0"/>
            </w:pPr>
          </w:p>
        </w:tc>
      </w:tr>
      <w:tr w:rsidR="008D18A9" w14:paraId="6C7A89B7" w14:textId="7908D6D9" w:rsidTr="00973561">
        <w:tc>
          <w:tcPr>
            <w:cnfStyle w:val="001000000000" w:firstRow="0" w:lastRow="0" w:firstColumn="1" w:lastColumn="0" w:oddVBand="0" w:evenVBand="0" w:oddHBand="0" w:evenHBand="0" w:firstRowFirstColumn="0" w:firstRowLastColumn="0" w:lastRowFirstColumn="0" w:lastRowLastColumn="0"/>
            <w:tcW w:w="1384" w:type="pct"/>
          </w:tcPr>
          <w:p w14:paraId="5447BD53" w14:textId="77777777" w:rsidR="008D18A9" w:rsidRDefault="008D18A9" w:rsidP="008D18A9">
            <w:pPr>
              <w:pStyle w:val="Table-small"/>
            </w:pPr>
            <w:r>
              <w:t>GPIO_10</w:t>
            </w:r>
          </w:p>
        </w:tc>
        <w:tc>
          <w:tcPr>
            <w:tcW w:w="421" w:type="pct"/>
          </w:tcPr>
          <w:p w14:paraId="5F36FF6E" w14:textId="77777777" w:rsidR="008D18A9" w:rsidRDefault="008D18A9" w:rsidP="008D18A9">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6" w:type="pct"/>
          </w:tcPr>
          <w:p w14:paraId="5BF1F67A" w14:textId="64002A1C" w:rsidR="008D18A9" w:rsidRDefault="008D18A9" w:rsidP="008D18A9">
            <w:pPr>
              <w:pStyle w:val="Table-small"/>
              <w:jc w:val="center"/>
              <w:cnfStyle w:val="000000000000" w:firstRow="0" w:lastRow="0" w:firstColumn="0" w:lastColumn="0" w:oddVBand="0" w:evenVBand="0" w:oddHBand="0" w:evenHBand="0" w:firstRowFirstColumn="0" w:firstRowLastColumn="0" w:lastRowFirstColumn="0" w:lastRowLastColumn="0"/>
            </w:pPr>
            <w:r>
              <w:t>HI_FS</w:t>
            </w:r>
          </w:p>
        </w:tc>
        <w:tc>
          <w:tcPr>
            <w:tcW w:w="380" w:type="pct"/>
          </w:tcPr>
          <w:p w14:paraId="6C898627" w14:textId="77777777" w:rsidR="008D18A9" w:rsidRDefault="008D18A9" w:rsidP="008D18A9">
            <w:pPr>
              <w:pStyle w:val="Table-small"/>
              <w:jc w:val="center"/>
              <w:cnfStyle w:val="000000000000" w:firstRow="0" w:lastRow="0" w:firstColumn="0" w:lastColumn="0" w:oddVBand="0" w:evenVBand="0" w:oddHBand="0" w:evenHBand="0" w:firstRowFirstColumn="0" w:firstRowLastColumn="0" w:lastRowFirstColumn="0" w:lastRowLastColumn="0"/>
            </w:pPr>
          </w:p>
        </w:tc>
        <w:tc>
          <w:tcPr>
            <w:tcW w:w="438" w:type="pct"/>
          </w:tcPr>
          <w:p w14:paraId="72EC6C38" w14:textId="500184F5" w:rsidR="008D18A9" w:rsidRDefault="008D18A9" w:rsidP="008D18A9">
            <w:pPr>
              <w:pStyle w:val="Table-small"/>
              <w:jc w:val="center"/>
              <w:cnfStyle w:val="000000000000" w:firstRow="0" w:lastRow="0" w:firstColumn="0" w:lastColumn="0" w:oddVBand="0" w:evenVBand="0" w:oddHBand="0" w:evenHBand="0" w:firstRowFirstColumn="0" w:firstRowLastColumn="0" w:lastRowFirstColumn="0" w:lastRowLastColumn="0"/>
            </w:pPr>
            <w:r w:rsidRPr="001F200F">
              <w:t>CH1</w:t>
            </w:r>
          </w:p>
        </w:tc>
        <w:tc>
          <w:tcPr>
            <w:tcW w:w="572" w:type="pct"/>
          </w:tcPr>
          <w:p w14:paraId="73008977" w14:textId="77777777" w:rsidR="008D18A9" w:rsidRDefault="008D18A9" w:rsidP="008D18A9">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3" w:type="pct"/>
          </w:tcPr>
          <w:p w14:paraId="76A6946F" w14:textId="77777777" w:rsidR="008D18A9" w:rsidRDefault="008D18A9" w:rsidP="008D18A9">
            <w:pPr>
              <w:pStyle w:val="Table-small"/>
              <w:jc w:val="center"/>
              <w:cnfStyle w:val="000000000000" w:firstRow="0" w:lastRow="0" w:firstColumn="0" w:lastColumn="0" w:oddVBand="0" w:evenVBand="0" w:oddHBand="0" w:evenHBand="0" w:firstRowFirstColumn="0" w:firstRowLastColumn="0" w:lastRowFirstColumn="0" w:lastRowLastColumn="0"/>
            </w:pPr>
          </w:p>
        </w:tc>
        <w:tc>
          <w:tcPr>
            <w:tcW w:w="453" w:type="pct"/>
          </w:tcPr>
          <w:p w14:paraId="6F99706A" w14:textId="75B2E683" w:rsidR="008D18A9" w:rsidRDefault="008D18A9" w:rsidP="008D18A9">
            <w:pPr>
              <w:pStyle w:val="Table-small"/>
              <w:jc w:val="center"/>
              <w:cnfStyle w:val="000000000000" w:firstRow="0" w:lastRow="0" w:firstColumn="0" w:lastColumn="0" w:oddVBand="0" w:evenVBand="0" w:oddHBand="0" w:evenHBand="0" w:firstRowFirstColumn="0" w:firstRowLastColumn="0" w:lastRowFirstColumn="0" w:lastRowLastColumn="0"/>
            </w:pPr>
            <w:r>
              <w:t>HI_FS</w:t>
            </w:r>
          </w:p>
        </w:tc>
        <w:tc>
          <w:tcPr>
            <w:tcW w:w="384" w:type="pct"/>
          </w:tcPr>
          <w:p w14:paraId="63274B6D" w14:textId="77777777" w:rsidR="008D18A9" w:rsidRPr="00A8592A" w:rsidRDefault="008D18A9" w:rsidP="008D18A9">
            <w:pPr>
              <w:pStyle w:val="Table-small"/>
              <w:jc w:val="center"/>
              <w:cnfStyle w:val="000000000000" w:firstRow="0" w:lastRow="0" w:firstColumn="0" w:lastColumn="0" w:oddVBand="0" w:evenVBand="0" w:oddHBand="0" w:evenHBand="0" w:firstRowFirstColumn="0" w:firstRowLastColumn="0" w:lastRowFirstColumn="0" w:lastRowLastColumn="0"/>
            </w:pPr>
          </w:p>
        </w:tc>
      </w:tr>
      <w:tr w:rsidR="008D18A9" w14:paraId="5DCAC137" w14:textId="7E651386" w:rsidTr="00973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pct"/>
          </w:tcPr>
          <w:p w14:paraId="34023162" w14:textId="77777777" w:rsidR="008D18A9" w:rsidRDefault="008D18A9" w:rsidP="008D18A9">
            <w:pPr>
              <w:pStyle w:val="Table-small"/>
            </w:pPr>
            <w:r>
              <w:t>FRAME_VALID_CAM</w:t>
            </w:r>
          </w:p>
        </w:tc>
        <w:tc>
          <w:tcPr>
            <w:tcW w:w="421" w:type="pct"/>
          </w:tcPr>
          <w:p w14:paraId="532D58D6" w14:textId="77777777" w:rsidR="008D18A9" w:rsidRDefault="008D18A9" w:rsidP="008D18A9">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6" w:type="pct"/>
          </w:tcPr>
          <w:p w14:paraId="0DB5FA96" w14:textId="62DA6B64" w:rsidR="008D18A9" w:rsidRDefault="008D18A9" w:rsidP="008D18A9">
            <w:pPr>
              <w:pStyle w:val="Table-small"/>
              <w:jc w:val="center"/>
              <w:cnfStyle w:val="000000100000" w:firstRow="0" w:lastRow="0" w:firstColumn="0" w:lastColumn="0" w:oddVBand="0" w:evenVBand="0" w:oddHBand="1" w:evenHBand="0" w:firstRowFirstColumn="0" w:firstRowLastColumn="0" w:lastRowFirstColumn="0" w:lastRowLastColumn="0"/>
            </w:pPr>
            <w:r>
              <w:t>HI_FS</w:t>
            </w:r>
          </w:p>
        </w:tc>
        <w:tc>
          <w:tcPr>
            <w:tcW w:w="380" w:type="pct"/>
          </w:tcPr>
          <w:p w14:paraId="195B151A" w14:textId="77777777" w:rsidR="008D18A9" w:rsidRDefault="008D18A9" w:rsidP="008D18A9">
            <w:pPr>
              <w:pStyle w:val="Table-small"/>
              <w:jc w:val="center"/>
              <w:cnfStyle w:val="000000100000" w:firstRow="0" w:lastRow="0" w:firstColumn="0" w:lastColumn="0" w:oddVBand="0" w:evenVBand="0" w:oddHBand="1" w:evenHBand="0" w:firstRowFirstColumn="0" w:firstRowLastColumn="0" w:lastRowFirstColumn="0" w:lastRowLastColumn="0"/>
            </w:pPr>
          </w:p>
        </w:tc>
        <w:tc>
          <w:tcPr>
            <w:tcW w:w="438" w:type="pct"/>
          </w:tcPr>
          <w:p w14:paraId="56453A4B" w14:textId="65567EC6" w:rsidR="008D18A9" w:rsidRDefault="008D18A9" w:rsidP="008D18A9">
            <w:pPr>
              <w:pStyle w:val="Table-small"/>
              <w:jc w:val="center"/>
              <w:cnfStyle w:val="000000100000" w:firstRow="0" w:lastRow="0" w:firstColumn="0" w:lastColumn="0" w:oddVBand="0" w:evenVBand="0" w:oddHBand="1" w:evenHBand="0" w:firstRowFirstColumn="0" w:firstRowLastColumn="0" w:lastRowFirstColumn="0" w:lastRowLastColumn="0"/>
            </w:pPr>
            <w:r w:rsidRPr="001F200F">
              <w:t>CH1</w:t>
            </w:r>
          </w:p>
        </w:tc>
        <w:tc>
          <w:tcPr>
            <w:tcW w:w="572" w:type="pct"/>
          </w:tcPr>
          <w:p w14:paraId="38DA43C3" w14:textId="77777777" w:rsidR="008D18A9" w:rsidRDefault="008D18A9" w:rsidP="008D18A9">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3" w:type="pct"/>
          </w:tcPr>
          <w:p w14:paraId="286654A0" w14:textId="77777777" w:rsidR="008D18A9" w:rsidRDefault="008D18A9" w:rsidP="008D18A9">
            <w:pPr>
              <w:pStyle w:val="Table-small"/>
              <w:jc w:val="center"/>
              <w:cnfStyle w:val="000000100000" w:firstRow="0" w:lastRow="0" w:firstColumn="0" w:lastColumn="0" w:oddVBand="0" w:evenVBand="0" w:oddHBand="1" w:evenHBand="0" w:firstRowFirstColumn="0" w:firstRowLastColumn="0" w:lastRowFirstColumn="0" w:lastRowLastColumn="0"/>
            </w:pPr>
          </w:p>
        </w:tc>
        <w:tc>
          <w:tcPr>
            <w:tcW w:w="453" w:type="pct"/>
          </w:tcPr>
          <w:p w14:paraId="78C94E38" w14:textId="3F99DC97" w:rsidR="008D18A9" w:rsidRDefault="008D18A9" w:rsidP="008D18A9">
            <w:pPr>
              <w:pStyle w:val="Table-small"/>
              <w:jc w:val="center"/>
              <w:cnfStyle w:val="000000100000" w:firstRow="0" w:lastRow="0" w:firstColumn="0" w:lastColumn="0" w:oddVBand="0" w:evenVBand="0" w:oddHBand="1" w:evenHBand="0" w:firstRowFirstColumn="0" w:firstRowLastColumn="0" w:lastRowFirstColumn="0" w:lastRowLastColumn="0"/>
            </w:pPr>
            <w:r>
              <w:t>HI_F</w:t>
            </w:r>
          </w:p>
        </w:tc>
        <w:tc>
          <w:tcPr>
            <w:tcW w:w="384" w:type="pct"/>
          </w:tcPr>
          <w:p w14:paraId="06AAF152" w14:textId="77777777" w:rsidR="008D18A9" w:rsidRDefault="008D18A9" w:rsidP="008D18A9">
            <w:pPr>
              <w:pStyle w:val="Table-small"/>
              <w:jc w:val="center"/>
              <w:cnfStyle w:val="000000100000" w:firstRow="0" w:lastRow="0" w:firstColumn="0" w:lastColumn="0" w:oddVBand="0" w:evenVBand="0" w:oddHBand="1" w:evenHBand="0" w:firstRowFirstColumn="0" w:firstRowLastColumn="0" w:lastRowFirstColumn="0" w:lastRowLastColumn="0"/>
            </w:pPr>
          </w:p>
        </w:tc>
      </w:tr>
      <w:tr w:rsidR="008D18A9" w14:paraId="694CA158" w14:textId="4B175E35" w:rsidTr="00973561">
        <w:tc>
          <w:tcPr>
            <w:cnfStyle w:val="001000000000" w:firstRow="0" w:lastRow="0" w:firstColumn="1" w:lastColumn="0" w:oddVBand="0" w:evenVBand="0" w:oddHBand="0" w:evenHBand="0" w:firstRowFirstColumn="0" w:firstRowLastColumn="0" w:lastRowFirstColumn="0" w:lastRowLastColumn="0"/>
            <w:tcW w:w="1384" w:type="pct"/>
          </w:tcPr>
          <w:p w14:paraId="46633305" w14:textId="77777777" w:rsidR="008D18A9" w:rsidRDefault="008D18A9" w:rsidP="008D18A9">
            <w:pPr>
              <w:pStyle w:val="Table-small"/>
            </w:pPr>
            <w:r>
              <w:t>LINE_VALID_CAM</w:t>
            </w:r>
          </w:p>
        </w:tc>
        <w:tc>
          <w:tcPr>
            <w:tcW w:w="421" w:type="pct"/>
          </w:tcPr>
          <w:p w14:paraId="66A93110" w14:textId="77777777" w:rsidR="008D18A9" w:rsidRDefault="008D18A9" w:rsidP="008D18A9">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6" w:type="pct"/>
          </w:tcPr>
          <w:p w14:paraId="03CC2262" w14:textId="4C67E227" w:rsidR="008D18A9" w:rsidRDefault="008D18A9" w:rsidP="008D18A9">
            <w:pPr>
              <w:pStyle w:val="Table-small"/>
              <w:jc w:val="center"/>
              <w:cnfStyle w:val="000000000000" w:firstRow="0" w:lastRow="0" w:firstColumn="0" w:lastColumn="0" w:oddVBand="0" w:evenVBand="0" w:oddHBand="0" w:evenHBand="0" w:firstRowFirstColumn="0" w:firstRowLastColumn="0" w:lastRowFirstColumn="0" w:lastRowLastColumn="0"/>
            </w:pPr>
            <w:r>
              <w:t>HI_FS</w:t>
            </w:r>
          </w:p>
        </w:tc>
        <w:tc>
          <w:tcPr>
            <w:tcW w:w="380" w:type="pct"/>
          </w:tcPr>
          <w:p w14:paraId="494FCED6" w14:textId="77777777" w:rsidR="008D18A9" w:rsidRDefault="008D18A9" w:rsidP="008D18A9">
            <w:pPr>
              <w:pStyle w:val="Table-small"/>
              <w:jc w:val="center"/>
              <w:cnfStyle w:val="000000000000" w:firstRow="0" w:lastRow="0" w:firstColumn="0" w:lastColumn="0" w:oddVBand="0" w:evenVBand="0" w:oddHBand="0" w:evenHBand="0" w:firstRowFirstColumn="0" w:firstRowLastColumn="0" w:lastRowFirstColumn="0" w:lastRowLastColumn="0"/>
            </w:pPr>
          </w:p>
        </w:tc>
        <w:tc>
          <w:tcPr>
            <w:tcW w:w="438" w:type="pct"/>
          </w:tcPr>
          <w:p w14:paraId="15BEBB4A" w14:textId="424A4E9E" w:rsidR="008D18A9" w:rsidRDefault="008D18A9" w:rsidP="008D18A9">
            <w:pPr>
              <w:pStyle w:val="Table-small"/>
              <w:jc w:val="center"/>
              <w:cnfStyle w:val="000000000000" w:firstRow="0" w:lastRow="0" w:firstColumn="0" w:lastColumn="0" w:oddVBand="0" w:evenVBand="0" w:oddHBand="0" w:evenHBand="0" w:firstRowFirstColumn="0" w:firstRowLastColumn="0" w:lastRowFirstColumn="0" w:lastRowLastColumn="0"/>
            </w:pPr>
            <w:r w:rsidRPr="001F200F">
              <w:t>CH1</w:t>
            </w:r>
          </w:p>
        </w:tc>
        <w:tc>
          <w:tcPr>
            <w:tcW w:w="572" w:type="pct"/>
          </w:tcPr>
          <w:p w14:paraId="5123CDAA" w14:textId="77777777" w:rsidR="008D18A9" w:rsidRDefault="008D18A9" w:rsidP="008D18A9">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3" w:type="pct"/>
          </w:tcPr>
          <w:p w14:paraId="6595CD0B" w14:textId="77777777" w:rsidR="008D18A9" w:rsidRDefault="008D18A9" w:rsidP="008D18A9">
            <w:pPr>
              <w:pStyle w:val="Table-small"/>
              <w:jc w:val="center"/>
              <w:cnfStyle w:val="000000000000" w:firstRow="0" w:lastRow="0" w:firstColumn="0" w:lastColumn="0" w:oddVBand="0" w:evenVBand="0" w:oddHBand="0" w:evenHBand="0" w:firstRowFirstColumn="0" w:firstRowLastColumn="0" w:lastRowFirstColumn="0" w:lastRowLastColumn="0"/>
            </w:pPr>
          </w:p>
        </w:tc>
        <w:tc>
          <w:tcPr>
            <w:tcW w:w="453" w:type="pct"/>
          </w:tcPr>
          <w:p w14:paraId="3EE81A7A" w14:textId="0B95205A" w:rsidR="008D18A9" w:rsidRDefault="008D18A9" w:rsidP="008D18A9">
            <w:pPr>
              <w:pStyle w:val="Table-small"/>
              <w:jc w:val="center"/>
              <w:cnfStyle w:val="000000000000" w:firstRow="0" w:lastRow="0" w:firstColumn="0" w:lastColumn="0" w:oddVBand="0" w:evenVBand="0" w:oddHBand="0" w:evenHBand="0" w:firstRowFirstColumn="0" w:firstRowLastColumn="0" w:lastRowFirstColumn="0" w:lastRowLastColumn="0"/>
            </w:pPr>
            <w:r>
              <w:t>HI_F</w:t>
            </w:r>
          </w:p>
        </w:tc>
        <w:tc>
          <w:tcPr>
            <w:tcW w:w="384" w:type="pct"/>
          </w:tcPr>
          <w:p w14:paraId="5A85E195" w14:textId="77777777" w:rsidR="008D18A9" w:rsidRDefault="008D18A9" w:rsidP="008D18A9">
            <w:pPr>
              <w:pStyle w:val="Table-small"/>
              <w:jc w:val="center"/>
              <w:cnfStyle w:val="000000000000" w:firstRow="0" w:lastRow="0" w:firstColumn="0" w:lastColumn="0" w:oddVBand="0" w:evenVBand="0" w:oddHBand="0" w:evenHBand="0" w:firstRowFirstColumn="0" w:firstRowLastColumn="0" w:lastRowFirstColumn="0" w:lastRowLastColumn="0"/>
            </w:pPr>
          </w:p>
        </w:tc>
      </w:tr>
      <w:tr w:rsidR="008D18A9" w14:paraId="4363E221" w14:textId="6B38D718" w:rsidTr="00973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pct"/>
          </w:tcPr>
          <w:p w14:paraId="3BD6A3CE" w14:textId="77777777" w:rsidR="008D18A9" w:rsidRDefault="008D18A9" w:rsidP="008D18A9">
            <w:pPr>
              <w:pStyle w:val="Table-small"/>
            </w:pPr>
            <w:r>
              <w:t>DATA_VALID_CAM</w:t>
            </w:r>
          </w:p>
        </w:tc>
        <w:tc>
          <w:tcPr>
            <w:tcW w:w="421" w:type="pct"/>
          </w:tcPr>
          <w:p w14:paraId="3456F2D3" w14:textId="77777777" w:rsidR="008D18A9" w:rsidRDefault="008D18A9" w:rsidP="008D18A9">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6" w:type="pct"/>
          </w:tcPr>
          <w:p w14:paraId="06AE4C17" w14:textId="0291D2B7" w:rsidR="008D18A9" w:rsidRDefault="008D18A9" w:rsidP="008D18A9">
            <w:pPr>
              <w:pStyle w:val="Table-small"/>
              <w:jc w:val="center"/>
              <w:cnfStyle w:val="000000100000" w:firstRow="0" w:lastRow="0" w:firstColumn="0" w:lastColumn="0" w:oddVBand="0" w:evenVBand="0" w:oddHBand="1" w:evenHBand="0" w:firstRowFirstColumn="0" w:firstRowLastColumn="0" w:lastRowFirstColumn="0" w:lastRowLastColumn="0"/>
            </w:pPr>
            <w:r>
              <w:t>HI_FS</w:t>
            </w:r>
          </w:p>
        </w:tc>
        <w:tc>
          <w:tcPr>
            <w:tcW w:w="380" w:type="pct"/>
          </w:tcPr>
          <w:p w14:paraId="67A9D41D" w14:textId="77777777" w:rsidR="008D18A9" w:rsidRDefault="008D18A9" w:rsidP="008D18A9">
            <w:pPr>
              <w:pStyle w:val="Table-small"/>
              <w:jc w:val="center"/>
              <w:cnfStyle w:val="000000100000" w:firstRow="0" w:lastRow="0" w:firstColumn="0" w:lastColumn="0" w:oddVBand="0" w:evenVBand="0" w:oddHBand="1" w:evenHBand="0" w:firstRowFirstColumn="0" w:firstRowLastColumn="0" w:lastRowFirstColumn="0" w:lastRowLastColumn="0"/>
            </w:pPr>
          </w:p>
        </w:tc>
        <w:tc>
          <w:tcPr>
            <w:tcW w:w="438" w:type="pct"/>
          </w:tcPr>
          <w:p w14:paraId="793B3A7E" w14:textId="37B6D153" w:rsidR="008D18A9" w:rsidRDefault="008D18A9" w:rsidP="008D18A9">
            <w:pPr>
              <w:pStyle w:val="Table-small"/>
              <w:jc w:val="center"/>
              <w:cnfStyle w:val="000000100000" w:firstRow="0" w:lastRow="0" w:firstColumn="0" w:lastColumn="0" w:oddVBand="0" w:evenVBand="0" w:oddHBand="1" w:evenHBand="0" w:firstRowFirstColumn="0" w:firstRowLastColumn="0" w:lastRowFirstColumn="0" w:lastRowLastColumn="0"/>
            </w:pPr>
            <w:r w:rsidRPr="001F200F">
              <w:t>CH1</w:t>
            </w:r>
          </w:p>
        </w:tc>
        <w:tc>
          <w:tcPr>
            <w:tcW w:w="572" w:type="pct"/>
          </w:tcPr>
          <w:p w14:paraId="703FEB6E" w14:textId="77777777" w:rsidR="008D18A9" w:rsidRDefault="008D18A9" w:rsidP="008D18A9">
            <w:pPr>
              <w:pStyle w:val="Table-small"/>
              <w:jc w:val="center"/>
              <w:cnfStyle w:val="000000100000" w:firstRow="0" w:lastRow="0" w:firstColumn="0" w:lastColumn="0" w:oddVBand="0" w:evenVBand="0" w:oddHBand="1" w:evenHBand="0" w:firstRowFirstColumn="0" w:firstRowLastColumn="0" w:lastRowFirstColumn="0" w:lastRowLastColumn="0"/>
            </w:pPr>
          </w:p>
        </w:tc>
        <w:tc>
          <w:tcPr>
            <w:tcW w:w="483" w:type="pct"/>
          </w:tcPr>
          <w:p w14:paraId="5F37DE4F" w14:textId="77777777" w:rsidR="008D18A9" w:rsidRDefault="008D18A9" w:rsidP="008D18A9">
            <w:pPr>
              <w:pStyle w:val="Table-small"/>
              <w:jc w:val="center"/>
              <w:cnfStyle w:val="000000100000" w:firstRow="0" w:lastRow="0" w:firstColumn="0" w:lastColumn="0" w:oddVBand="0" w:evenVBand="0" w:oddHBand="1" w:evenHBand="0" w:firstRowFirstColumn="0" w:firstRowLastColumn="0" w:lastRowFirstColumn="0" w:lastRowLastColumn="0"/>
            </w:pPr>
          </w:p>
        </w:tc>
        <w:tc>
          <w:tcPr>
            <w:tcW w:w="453" w:type="pct"/>
          </w:tcPr>
          <w:p w14:paraId="7D586692" w14:textId="6B3A8A6E" w:rsidR="008D18A9" w:rsidRDefault="008D18A9" w:rsidP="008D18A9">
            <w:pPr>
              <w:pStyle w:val="Table-small"/>
              <w:jc w:val="center"/>
              <w:cnfStyle w:val="000000100000" w:firstRow="0" w:lastRow="0" w:firstColumn="0" w:lastColumn="0" w:oddVBand="0" w:evenVBand="0" w:oddHBand="1" w:evenHBand="0" w:firstRowFirstColumn="0" w:firstRowLastColumn="0" w:lastRowFirstColumn="0" w:lastRowLastColumn="0"/>
            </w:pPr>
            <w:r>
              <w:t>HI_F</w:t>
            </w:r>
          </w:p>
        </w:tc>
        <w:tc>
          <w:tcPr>
            <w:tcW w:w="384" w:type="pct"/>
          </w:tcPr>
          <w:p w14:paraId="7EA0A5FB" w14:textId="77777777" w:rsidR="008D18A9" w:rsidRDefault="008D18A9" w:rsidP="008D18A9">
            <w:pPr>
              <w:pStyle w:val="Table-small"/>
              <w:jc w:val="center"/>
              <w:cnfStyle w:val="000000100000" w:firstRow="0" w:lastRow="0" w:firstColumn="0" w:lastColumn="0" w:oddVBand="0" w:evenVBand="0" w:oddHBand="1" w:evenHBand="0" w:firstRowFirstColumn="0" w:firstRowLastColumn="0" w:lastRowFirstColumn="0" w:lastRowLastColumn="0"/>
            </w:pPr>
          </w:p>
        </w:tc>
      </w:tr>
      <w:tr w:rsidR="003D0B99" w14:paraId="6E995402" w14:textId="403C2355" w:rsidTr="00973561">
        <w:tc>
          <w:tcPr>
            <w:cnfStyle w:val="001000000000" w:firstRow="0" w:lastRow="0" w:firstColumn="1" w:lastColumn="0" w:oddVBand="0" w:evenVBand="0" w:oddHBand="0" w:evenHBand="0" w:firstRowFirstColumn="0" w:firstRowLastColumn="0" w:lastRowFirstColumn="0" w:lastRowLastColumn="0"/>
            <w:tcW w:w="1384" w:type="pct"/>
          </w:tcPr>
          <w:p w14:paraId="69E6E5D3" w14:textId="77777777" w:rsidR="004F520B" w:rsidRDefault="004F520B" w:rsidP="00C4032B">
            <w:pPr>
              <w:pStyle w:val="Table-small"/>
            </w:pPr>
            <w:r>
              <w:t>THERMAL PAD</w:t>
            </w:r>
          </w:p>
        </w:tc>
        <w:tc>
          <w:tcPr>
            <w:tcW w:w="421" w:type="pct"/>
          </w:tcPr>
          <w:p w14:paraId="5A0BC7B0"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r>
              <w:t>LO_F</w:t>
            </w:r>
          </w:p>
        </w:tc>
        <w:tc>
          <w:tcPr>
            <w:tcW w:w="486" w:type="pct"/>
          </w:tcPr>
          <w:p w14:paraId="10F88455" w14:textId="59816819"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r>
              <w:t>LO_F</w:t>
            </w:r>
          </w:p>
        </w:tc>
        <w:tc>
          <w:tcPr>
            <w:tcW w:w="380" w:type="pct"/>
          </w:tcPr>
          <w:p w14:paraId="28F958BE"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438" w:type="pct"/>
          </w:tcPr>
          <w:p w14:paraId="00CE3CC8"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572" w:type="pct"/>
          </w:tcPr>
          <w:p w14:paraId="02FE6A46"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483" w:type="pct"/>
          </w:tcPr>
          <w:p w14:paraId="753FB9F2" w14:textId="77777777"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p>
        </w:tc>
        <w:tc>
          <w:tcPr>
            <w:tcW w:w="453" w:type="pct"/>
          </w:tcPr>
          <w:p w14:paraId="28CD7F4C" w14:textId="05667DAE" w:rsidR="004F520B" w:rsidRDefault="004F520B" w:rsidP="00C4032B">
            <w:pPr>
              <w:pStyle w:val="Table-small"/>
              <w:jc w:val="center"/>
              <w:cnfStyle w:val="000000000000" w:firstRow="0" w:lastRow="0" w:firstColumn="0" w:lastColumn="0" w:oddVBand="0" w:evenVBand="0" w:oddHBand="0" w:evenHBand="0" w:firstRowFirstColumn="0" w:firstRowLastColumn="0" w:lastRowFirstColumn="0" w:lastRowLastColumn="0"/>
            </w:pPr>
            <w:r>
              <w:t>LO_F</w:t>
            </w:r>
          </w:p>
        </w:tc>
        <w:tc>
          <w:tcPr>
            <w:tcW w:w="384" w:type="pct"/>
          </w:tcPr>
          <w:p w14:paraId="5E2445B3" w14:textId="34FB4A74" w:rsidR="004F520B" w:rsidRDefault="002108DE" w:rsidP="00C4032B">
            <w:pPr>
              <w:pStyle w:val="Table-small"/>
              <w:jc w:val="center"/>
              <w:cnfStyle w:val="000000000000" w:firstRow="0" w:lastRow="0" w:firstColumn="0" w:lastColumn="0" w:oddVBand="0" w:evenVBand="0" w:oddHBand="0" w:evenHBand="0" w:firstRowFirstColumn="0" w:firstRowLastColumn="0" w:lastRowFirstColumn="0" w:lastRowLastColumn="0"/>
            </w:pPr>
            <w:r>
              <w:t>LO_S</w:t>
            </w:r>
          </w:p>
        </w:tc>
      </w:tr>
    </w:tbl>
    <w:p w14:paraId="3E15AC9C" w14:textId="77777777" w:rsidR="008D02BE" w:rsidRDefault="00B62A06" w:rsidP="008D02BE">
      <w:pPr>
        <w:pStyle w:val="Heading3"/>
      </w:pPr>
      <w:bookmarkStart w:id="121" w:name="_Ref207879034"/>
      <w:bookmarkStart w:id="122" w:name="_Toc214350530"/>
      <w:r>
        <w:t>Pin load requirements</w:t>
      </w:r>
      <w:bookmarkStart w:id="123" w:name="_Ref190288331"/>
      <w:bookmarkEnd w:id="121"/>
      <w:bookmarkEnd w:id="122"/>
    </w:p>
    <w:p w14:paraId="608BB203" w14:textId="77777777" w:rsidR="008D02BE" w:rsidRPr="00DE0BE5" w:rsidRDefault="008D02BE" w:rsidP="008D02BE">
      <w:r>
        <w:t xml:space="preserve">During the hardware development attention needs to be given to following items: </w:t>
      </w:r>
    </w:p>
    <w:p w14:paraId="6A391905" w14:textId="77777777" w:rsidR="008D02BE" w:rsidRDefault="008D02BE" w:rsidP="008D02BE">
      <w:pPr>
        <w:pStyle w:val="ListParagraph"/>
        <w:numPr>
          <w:ilvl w:val="0"/>
          <w:numId w:val="15"/>
        </w:numPr>
      </w:pPr>
      <w:r>
        <w:t>Load cap specs</w:t>
      </w:r>
    </w:p>
    <w:p w14:paraId="2B81BF4B" w14:textId="77777777" w:rsidR="008D02BE" w:rsidRDefault="008D02BE" w:rsidP="008D02BE">
      <w:pPr>
        <w:pStyle w:val="ListParagraph"/>
        <w:numPr>
          <w:ilvl w:val="1"/>
          <w:numId w:val="15"/>
        </w:numPr>
      </w:pPr>
      <w:r>
        <w:t xml:space="preserve">Should be limited to 100pF for digital IO’s. </w:t>
      </w:r>
    </w:p>
    <w:p w14:paraId="2B9457FF" w14:textId="77777777" w:rsidR="008D02BE" w:rsidRDefault="008D02BE" w:rsidP="008D02BE">
      <w:pPr>
        <w:pStyle w:val="ListParagraph"/>
        <w:numPr>
          <w:ilvl w:val="0"/>
          <w:numId w:val="15"/>
        </w:numPr>
      </w:pPr>
      <w:r>
        <w:t xml:space="preserve">Low-ohmic connections </w:t>
      </w:r>
    </w:p>
    <w:p w14:paraId="75008A81" w14:textId="77777777" w:rsidR="008D02BE" w:rsidRDefault="008D02BE" w:rsidP="008D02BE">
      <w:pPr>
        <w:pStyle w:val="ListParagraph"/>
        <w:numPr>
          <w:ilvl w:val="1"/>
          <w:numId w:val="15"/>
        </w:numPr>
      </w:pPr>
      <w:r>
        <w:t xml:space="preserve">For ground and power connections. </w:t>
      </w:r>
    </w:p>
    <w:p w14:paraId="30CE71E6" w14:textId="77777777" w:rsidR="008D02BE" w:rsidRDefault="008D02BE" w:rsidP="008D02BE">
      <w:pPr>
        <w:pStyle w:val="ListParagraph"/>
        <w:numPr>
          <w:ilvl w:val="0"/>
          <w:numId w:val="15"/>
        </w:numPr>
      </w:pPr>
      <w:r>
        <w:t>Shielded/guarded signals</w:t>
      </w:r>
    </w:p>
    <w:p w14:paraId="7AF441EB" w14:textId="77777777" w:rsidR="008D02BE" w:rsidRDefault="008D02BE" w:rsidP="008D02BE">
      <w:pPr>
        <w:pStyle w:val="ListParagraph"/>
        <w:numPr>
          <w:ilvl w:val="1"/>
          <w:numId w:val="15"/>
        </w:numPr>
      </w:pPr>
      <w:r w:rsidRPr="4DDC4291">
        <w:t xml:space="preserve">All connections between the function generator, scope, </w:t>
      </w:r>
      <w:commentRangeStart w:id="124"/>
      <w:commentRangeStart w:id="125"/>
      <w:r w:rsidRPr="4DDC4291">
        <w:t xml:space="preserve">SMU </w:t>
      </w:r>
      <w:commentRangeEnd w:id="124"/>
      <w:r w:rsidR="00B658F8" w:rsidRPr="4DDC4291">
        <w:rPr>
          <w:rStyle w:val="CommentReference"/>
          <w:sz w:val="22"/>
        </w:rPr>
        <w:commentReference w:id="124"/>
      </w:r>
      <w:commentRangeEnd w:id="125"/>
      <w:r w:rsidR="00D557D2" w:rsidRPr="4DDC4291">
        <w:rPr>
          <w:rStyle w:val="CommentReference"/>
          <w:sz w:val="22"/>
        </w:rPr>
        <w:commentReference w:id="125"/>
      </w:r>
      <w:r w:rsidRPr="4DDC4291">
        <w:t xml:space="preserve">and the pins of the ASIC should be done with coax or triax cables. Pay attention to the shielding of these signals. </w:t>
      </w:r>
    </w:p>
    <w:p w14:paraId="0791CB83" w14:textId="77777777" w:rsidR="008D02BE" w:rsidRDefault="008D02BE" w:rsidP="008D02BE">
      <w:pPr>
        <w:pStyle w:val="ListParagraph"/>
        <w:numPr>
          <w:ilvl w:val="0"/>
          <w:numId w:val="15"/>
        </w:numPr>
      </w:pPr>
      <w:r>
        <w:t>Impedance matched signals</w:t>
      </w:r>
    </w:p>
    <w:p w14:paraId="638B2125" w14:textId="0FE27493" w:rsidR="003168DB" w:rsidRPr="00912B94" w:rsidRDefault="008D02BE" w:rsidP="00BE6C7F">
      <w:pPr>
        <w:pStyle w:val="ListParagraph"/>
        <w:numPr>
          <w:ilvl w:val="1"/>
          <w:numId w:val="15"/>
        </w:numPr>
        <w:jc w:val="left"/>
      </w:pPr>
      <w:r w:rsidRPr="4DDC4291">
        <w:t xml:space="preserve">TRXP/TRXN: The TRXN pin is connected to a Coax transmission line leading to the frame grabber, while the TRXP pin is terminated on the substrate board. Matching </w:t>
      </w:r>
      <w:r w:rsidRPr="4DDC4291">
        <w:lastRenderedPageBreak/>
        <w:t>must adhere to the 75Ω transmission line standard.</w:t>
      </w:r>
      <w:r w:rsidR="003168DB">
        <w:br/>
      </w:r>
    </w:p>
    <w:p w14:paraId="382297F2" w14:textId="5DA8C2E6" w:rsidR="00B62A06" w:rsidRDefault="00AC124F" w:rsidP="00BE6C7F">
      <w:pPr>
        <w:pStyle w:val="Heading3"/>
      </w:pPr>
      <w:bookmarkStart w:id="126" w:name="_Ref207889603"/>
      <w:bookmarkStart w:id="127" w:name="_Toc214350531"/>
      <w:r>
        <w:t>Daughter</w:t>
      </w:r>
      <w:r w:rsidR="00B62A06">
        <w:t xml:space="preserve"> board and external components</w:t>
      </w:r>
      <w:bookmarkEnd w:id="123"/>
      <w:bookmarkEnd w:id="126"/>
      <w:bookmarkEnd w:id="127"/>
      <w:r w:rsidR="00B62A06">
        <w:t xml:space="preserve"> </w:t>
      </w:r>
    </w:p>
    <w:p w14:paraId="41EB5354" w14:textId="77777777" w:rsidR="00080535" w:rsidRDefault="000D4E05" w:rsidP="000D4E05">
      <w:r w:rsidRPr="000D4E05">
        <w:t>A dedicated daughter board will be designed to serve as an interface between the DUT</w:t>
      </w:r>
      <w:r w:rsidR="009B462C">
        <w:t xml:space="preserve"> </w:t>
      </w:r>
      <w:r w:rsidRPr="000D4E05">
        <w:t xml:space="preserve">and the measurement board. </w:t>
      </w:r>
    </w:p>
    <w:p w14:paraId="49216AC4" w14:textId="0CF55F1A" w:rsidR="000C2115" w:rsidRPr="00CB356A" w:rsidRDefault="00080535" w:rsidP="000D4E05">
      <w:r>
        <w:t>The socket should have sufficient</w:t>
      </w:r>
      <w:r w:rsidR="000C2115">
        <w:t xml:space="preserve"> performance for high frequency signals, mainly for the TRXP,TRXN output signals.</w:t>
      </w:r>
      <w:r w:rsidR="00CB356A">
        <w:t xml:space="preserve"> This signal should also be impedance matched on the daughter board</w:t>
      </w:r>
      <w:r w:rsidR="002A0D41">
        <w:t xml:space="preserve"> to 75 Ohms.</w:t>
      </w:r>
    </w:p>
    <w:p w14:paraId="6C72EE7B" w14:textId="0BE28756" w:rsidR="000C2115" w:rsidRDefault="000C2115" w:rsidP="000D4E05">
      <w:r>
        <w:t>Due to simplicity of the daughter board which holds the socket, no additional special test points will be</w:t>
      </w:r>
      <w:r w:rsidR="000725FD">
        <w:t xml:space="preserve"> added to the board.</w:t>
      </w:r>
    </w:p>
    <w:p w14:paraId="2FA1EB4F" w14:textId="36296397" w:rsidR="000D4E05" w:rsidRDefault="000D4E05" w:rsidP="000D4E05">
      <w:r w:rsidRPr="000D4E05">
        <w:t>Each daughter board will have a unique serial number for identification.</w:t>
      </w:r>
    </w:p>
    <w:p w14:paraId="70821772" w14:textId="42942E8B" w:rsidR="00DD4934" w:rsidRPr="000D4E05" w:rsidRDefault="00047FAB" w:rsidP="00047FAB">
      <w:pPr>
        <w:pStyle w:val="Heading4"/>
      </w:pPr>
      <w:r>
        <w:t>External components</w:t>
      </w:r>
    </w:p>
    <w:p w14:paraId="130E5A20" w14:textId="46A74009" w:rsidR="006F062D" w:rsidRDefault="00106372" w:rsidP="005B19D6">
      <w:pPr>
        <w:pStyle w:val="multilevellist"/>
        <w:numPr>
          <w:ilvl w:val="0"/>
          <w:numId w:val="0"/>
        </w:numPr>
        <w:jc w:val="both"/>
      </w:pPr>
      <w:r w:rsidRPr="00D5353D">
        <w:t xml:space="preserve">In </w:t>
      </w:r>
      <w:r w:rsidR="00D5353D">
        <w:fldChar w:fldCharType="begin"/>
      </w:r>
      <w:r w:rsidR="00D5353D" w:rsidRPr="00D5353D">
        <w:instrText xml:space="preserve"> REF _Ref207888257 \h </w:instrText>
      </w:r>
      <w:r w:rsidR="00D5353D">
        <w:fldChar w:fldCharType="separate"/>
      </w:r>
      <w:r w:rsidR="00AA08B9">
        <w:t xml:space="preserve">Table </w:t>
      </w:r>
      <w:r w:rsidR="00AA08B9">
        <w:rPr>
          <w:noProof/>
        </w:rPr>
        <w:t>9</w:t>
      </w:r>
      <w:r w:rsidR="00D5353D">
        <w:fldChar w:fldCharType="end"/>
      </w:r>
      <w:r w:rsidR="00D5353D">
        <w:t xml:space="preserve"> </w:t>
      </w:r>
      <w:r>
        <w:t xml:space="preserve">the external components for each </w:t>
      </w:r>
      <w:r w:rsidR="003A652B">
        <w:t>daughter</w:t>
      </w:r>
      <w:r>
        <w:t xml:space="preserve"> board are listed. Decoupling/stabilization capacitors should be placed as close to the pin as possible to reduce ESR. </w:t>
      </w:r>
    </w:p>
    <w:p w14:paraId="0084F503" w14:textId="3D07E703" w:rsidR="00106372" w:rsidRDefault="00C01192" w:rsidP="00C01192">
      <w:pPr>
        <w:pStyle w:val="Caption"/>
      </w:pPr>
      <w:bookmarkStart w:id="128" w:name="_Ref207888257"/>
      <w:bookmarkStart w:id="129" w:name="_Toc214350582"/>
      <w:r>
        <w:t xml:space="preserve">Table </w:t>
      </w:r>
      <w:r>
        <w:fldChar w:fldCharType="begin"/>
      </w:r>
      <w:r>
        <w:instrText xml:space="preserve"> SEQ Table \* ARABIC </w:instrText>
      </w:r>
      <w:r>
        <w:fldChar w:fldCharType="separate"/>
      </w:r>
      <w:r w:rsidR="00AA08B9">
        <w:rPr>
          <w:noProof/>
        </w:rPr>
        <w:t>9</w:t>
      </w:r>
      <w:r>
        <w:fldChar w:fldCharType="end"/>
      </w:r>
      <w:bookmarkEnd w:id="128"/>
      <w:r>
        <w:t>: External components</w:t>
      </w:r>
      <w:bookmarkEnd w:id="129"/>
    </w:p>
    <w:tbl>
      <w:tblPr>
        <w:tblStyle w:val="GridTable4-Accent3"/>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1374"/>
        <w:gridCol w:w="2240"/>
        <w:gridCol w:w="1139"/>
        <w:gridCol w:w="2309"/>
      </w:tblGrid>
      <w:tr w:rsidR="00106372" w14:paraId="3DB1F11C" w14:textId="77777777" w:rsidTr="009735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7B83309" w14:textId="77777777" w:rsidR="00106372" w:rsidRDefault="00106372" w:rsidP="005275FD">
            <w:pPr>
              <w:pStyle w:val="Table-small"/>
            </w:pPr>
            <w:r>
              <w:t>Terminal A</w:t>
            </w:r>
          </w:p>
        </w:tc>
        <w:tc>
          <w:tcPr>
            <w:tcW w:w="137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08A8390" w14:textId="77777777" w:rsidR="00106372" w:rsidRDefault="00106372" w:rsidP="005275FD">
            <w:pPr>
              <w:pStyle w:val="Table-small"/>
              <w:cnfStyle w:val="100000000000" w:firstRow="1" w:lastRow="0" w:firstColumn="0" w:lastColumn="0" w:oddVBand="0" w:evenVBand="0" w:oddHBand="0" w:evenHBand="0" w:firstRowFirstColumn="0" w:firstRowLastColumn="0" w:lastRowFirstColumn="0" w:lastRowLastColumn="0"/>
            </w:pPr>
            <w:r>
              <w:t>Terminal B</w:t>
            </w:r>
          </w:p>
        </w:tc>
        <w:tc>
          <w:tcPr>
            <w:tcW w:w="224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E5FF7F" w14:textId="77777777" w:rsidR="00106372" w:rsidRDefault="00106372" w:rsidP="005275FD">
            <w:pPr>
              <w:pStyle w:val="Table-small"/>
              <w:cnfStyle w:val="100000000000" w:firstRow="1" w:lastRow="0" w:firstColumn="0" w:lastColumn="0" w:oddVBand="0" w:evenVBand="0" w:oddHBand="0" w:evenHBand="0" w:firstRowFirstColumn="0" w:firstRowLastColumn="0" w:lastRowFirstColumn="0" w:lastRowLastColumn="0"/>
            </w:pPr>
            <w:r>
              <w:t>Type</w:t>
            </w:r>
          </w:p>
        </w:tc>
        <w:tc>
          <w:tcPr>
            <w:tcW w:w="1139"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E877491" w14:textId="77777777" w:rsidR="00106372" w:rsidRDefault="00106372" w:rsidP="005275FD">
            <w:pPr>
              <w:pStyle w:val="Table-small"/>
              <w:cnfStyle w:val="100000000000" w:firstRow="1" w:lastRow="0" w:firstColumn="0" w:lastColumn="0" w:oddVBand="0" w:evenVBand="0" w:oddHBand="0" w:evenHBand="0" w:firstRowFirstColumn="0" w:firstRowLastColumn="0" w:lastRowFirstColumn="0" w:lastRowLastColumn="0"/>
            </w:pPr>
            <w:r>
              <w:t>Value</w:t>
            </w:r>
          </w:p>
        </w:tc>
        <w:tc>
          <w:tcPr>
            <w:tcW w:w="2309"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D8FB8D0" w14:textId="77777777" w:rsidR="00106372" w:rsidRDefault="00106372" w:rsidP="005275FD">
            <w:pPr>
              <w:pStyle w:val="Table-small"/>
              <w:cnfStyle w:val="100000000000" w:firstRow="1" w:lastRow="0" w:firstColumn="0" w:lastColumn="0" w:oddVBand="0" w:evenVBand="0" w:oddHBand="0" w:evenHBand="0" w:firstRowFirstColumn="0" w:firstRowLastColumn="0" w:lastRowFirstColumn="0" w:lastRowLastColumn="0"/>
            </w:pPr>
            <w:r>
              <w:t>Comments</w:t>
            </w:r>
          </w:p>
        </w:tc>
      </w:tr>
      <w:tr w:rsidR="00F14D1E" w14:paraId="64A8AE4E" w14:textId="77777777" w:rsidTr="00973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86DE46B" w14:textId="6C97D75F" w:rsidR="00F14D1E" w:rsidRPr="007C1A52" w:rsidRDefault="007C1A52" w:rsidP="005275FD">
            <w:pPr>
              <w:pStyle w:val="Table-small"/>
              <w:rPr>
                <w:b w:val="0"/>
                <w:bCs w:val="0"/>
              </w:rPr>
            </w:pPr>
            <w:r>
              <w:rPr>
                <w:b w:val="0"/>
                <w:bCs w:val="0"/>
              </w:rPr>
              <w:t>VDD3V3_DIG</w:t>
            </w:r>
          </w:p>
        </w:tc>
        <w:tc>
          <w:tcPr>
            <w:tcW w:w="1374" w:type="dxa"/>
          </w:tcPr>
          <w:p w14:paraId="4AE0A540" w14:textId="7676604A" w:rsidR="00F14D1E" w:rsidRDefault="007C1A52" w:rsidP="005275FD">
            <w:pPr>
              <w:pStyle w:val="Table-small"/>
              <w:cnfStyle w:val="000000100000" w:firstRow="0" w:lastRow="0" w:firstColumn="0" w:lastColumn="0" w:oddVBand="0" w:evenVBand="0" w:oddHBand="1" w:evenHBand="0" w:firstRowFirstColumn="0" w:firstRowLastColumn="0" w:lastRowFirstColumn="0" w:lastRowLastColumn="0"/>
            </w:pPr>
            <w:r>
              <w:t>GND</w:t>
            </w:r>
          </w:p>
        </w:tc>
        <w:tc>
          <w:tcPr>
            <w:tcW w:w="2240" w:type="dxa"/>
          </w:tcPr>
          <w:p w14:paraId="273073EC" w14:textId="27227131" w:rsidR="00F14D1E" w:rsidRDefault="002C7BF4" w:rsidP="005275FD">
            <w:pPr>
              <w:pStyle w:val="Table-small"/>
              <w:cnfStyle w:val="000000100000" w:firstRow="0" w:lastRow="0" w:firstColumn="0" w:lastColumn="0" w:oddVBand="0" w:evenVBand="0" w:oddHBand="1" w:evenHBand="0" w:firstRowFirstColumn="0" w:firstRowLastColumn="0" w:lastRowFirstColumn="0" w:lastRowLastColumn="0"/>
            </w:pPr>
            <w:r>
              <w:t>Decoupling C</w:t>
            </w:r>
            <w:r w:rsidR="007C1A52">
              <w:t>apacitor</w:t>
            </w:r>
          </w:p>
        </w:tc>
        <w:tc>
          <w:tcPr>
            <w:tcW w:w="1139" w:type="dxa"/>
          </w:tcPr>
          <w:p w14:paraId="08DBFF40" w14:textId="4B696151" w:rsidR="00F14D1E" w:rsidRDefault="002C7BF4" w:rsidP="005275FD">
            <w:pPr>
              <w:pStyle w:val="Table-small"/>
              <w:cnfStyle w:val="000000100000" w:firstRow="0" w:lastRow="0" w:firstColumn="0" w:lastColumn="0" w:oddVBand="0" w:evenVBand="0" w:oddHBand="1" w:evenHBand="0" w:firstRowFirstColumn="0" w:firstRowLastColumn="0" w:lastRowFirstColumn="0" w:lastRowLastColumn="0"/>
            </w:pPr>
            <w:r>
              <w:t>100</w:t>
            </w:r>
            <w:r w:rsidR="005945CB">
              <w:t xml:space="preserve"> </w:t>
            </w:r>
            <w:r>
              <w:t>nF</w:t>
            </w:r>
          </w:p>
        </w:tc>
        <w:tc>
          <w:tcPr>
            <w:tcW w:w="2309" w:type="dxa"/>
          </w:tcPr>
          <w:p w14:paraId="7ADBFDE8" w14:textId="3D0F66BE" w:rsidR="00F14D1E" w:rsidRDefault="00F44B59" w:rsidP="005275FD">
            <w:pPr>
              <w:pStyle w:val="Table-small"/>
              <w:cnfStyle w:val="000000100000" w:firstRow="0" w:lastRow="0" w:firstColumn="0" w:lastColumn="0" w:oddVBand="0" w:evenVBand="0" w:oddHBand="1" w:evenHBand="0" w:firstRowFirstColumn="0" w:firstRowLastColumn="0" w:lastRowFirstColumn="0" w:lastRowLastColumn="0"/>
            </w:pPr>
            <w:r>
              <w:t>C13</w:t>
            </w:r>
          </w:p>
        </w:tc>
      </w:tr>
      <w:tr w:rsidR="00F14D1E" w14:paraId="10B682B4" w14:textId="77777777" w:rsidTr="00973561">
        <w:tc>
          <w:tcPr>
            <w:cnfStyle w:val="001000000000" w:firstRow="0" w:lastRow="0" w:firstColumn="1" w:lastColumn="0" w:oddVBand="0" w:evenVBand="0" w:oddHBand="0" w:evenHBand="0" w:firstRowFirstColumn="0" w:firstRowLastColumn="0" w:lastRowFirstColumn="0" w:lastRowLastColumn="0"/>
            <w:tcW w:w="1838" w:type="dxa"/>
          </w:tcPr>
          <w:p w14:paraId="1ACD70D0" w14:textId="08968EA3" w:rsidR="00F14D1E" w:rsidRDefault="007C1A52" w:rsidP="005275FD">
            <w:pPr>
              <w:pStyle w:val="Table-small"/>
            </w:pPr>
            <w:r>
              <w:rPr>
                <w:b w:val="0"/>
                <w:bCs w:val="0"/>
              </w:rPr>
              <w:t>VDD3V3_DIG</w:t>
            </w:r>
          </w:p>
        </w:tc>
        <w:tc>
          <w:tcPr>
            <w:tcW w:w="1374" w:type="dxa"/>
          </w:tcPr>
          <w:p w14:paraId="566D8945" w14:textId="5473B5FD" w:rsidR="00F14D1E" w:rsidRDefault="007C1A52" w:rsidP="005275FD">
            <w:pPr>
              <w:pStyle w:val="Table-small"/>
              <w:cnfStyle w:val="000000000000" w:firstRow="0" w:lastRow="0" w:firstColumn="0" w:lastColumn="0" w:oddVBand="0" w:evenVBand="0" w:oddHBand="0" w:evenHBand="0" w:firstRowFirstColumn="0" w:firstRowLastColumn="0" w:lastRowFirstColumn="0" w:lastRowLastColumn="0"/>
            </w:pPr>
            <w:r>
              <w:t>GND</w:t>
            </w:r>
          </w:p>
        </w:tc>
        <w:tc>
          <w:tcPr>
            <w:tcW w:w="2240" w:type="dxa"/>
          </w:tcPr>
          <w:p w14:paraId="43380544" w14:textId="52D18E57" w:rsidR="00F14D1E" w:rsidRDefault="002C7BF4" w:rsidP="005275FD">
            <w:pPr>
              <w:pStyle w:val="Table-small"/>
              <w:cnfStyle w:val="000000000000" w:firstRow="0" w:lastRow="0" w:firstColumn="0" w:lastColumn="0" w:oddVBand="0" w:evenVBand="0" w:oddHBand="0" w:evenHBand="0" w:firstRowFirstColumn="0" w:firstRowLastColumn="0" w:lastRowFirstColumn="0" w:lastRowLastColumn="0"/>
            </w:pPr>
            <w:r>
              <w:t>Decoupling Capacitor</w:t>
            </w:r>
          </w:p>
        </w:tc>
        <w:tc>
          <w:tcPr>
            <w:tcW w:w="1139" w:type="dxa"/>
          </w:tcPr>
          <w:p w14:paraId="572EDC71" w14:textId="16D6D9AC" w:rsidR="00F14D1E" w:rsidRDefault="002C7BF4" w:rsidP="005275FD">
            <w:pPr>
              <w:pStyle w:val="Table-small"/>
              <w:cnfStyle w:val="000000000000" w:firstRow="0" w:lastRow="0" w:firstColumn="0" w:lastColumn="0" w:oddVBand="0" w:evenVBand="0" w:oddHBand="0" w:evenHBand="0" w:firstRowFirstColumn="0" w:firstRowLastColumn="0" w:lastRowFirstColumn="0" w:lastRowLastColumn="0"/>
            </w:pPr>
            <w:r>
              <w:t>100</w:t>
            </w:r>
            <w:r w:rsidR="005945CB">
              <w:t xml:space="preserve"> </w:t>
            </w:r>
            <w:r>
              <w:t>nF</w:t>
            </w:r>
          </w:p>
        </w:tc>
        <w:tc>
          <w:tcPr>
            <w:tcW w:w="2309" w:type="dxa"/>
          </w:tcPr>
          <w:p w14:paraId="3BCBB39E" w14:textId="2A83CCC3" w:rsidR="00F14D1E" w:rsidRDefault="00F44B59" w:rsidP="005275FD">
            <w:pPr>
              <w:pStyle w:val="Table-small"/>
              <w:cnfStyle w:val="000000000000" w:firstRow="0" w:lastRow="0" w:firstColumn="0" w:lastColumn="0" w:oddVBand="0" w:evenVBand="0" w:oddHBand="0" w:evenHBand="0" w:firstRowFirstColumn="0" w:firstRowLastColumn="0" w:lastRowFirstColumn="0" w:lastRowLastColumn="0"/>
            </w:pPr>
            <w:r>
              <w:t>C14</w:t>
            </w:r>
          </w:p>
        </w:tc>
      </w:tr>
      <w:tr w:rsidR="00F14D1E" w14:paraId="13EB516C" w14:textId="77777777" w:rsidTr="00973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F70206E" w14:textId="329FFE6C" w:rsidR="00F14D1E" w:rsidRDefault="007C1A52" w:rsidP="005275FD">
            <w:pPr>
              <w:pStyle w:val="Table-small"/>
            </w:pPr>
            <w:r>
              <w:rPr>
                <w:b w:val="0"/>
                <w:bCs w:val="0"/>
              </w:rPr>
              <w:t>VDD3V3_DIG</w:t>
            </w:r>
          </w:p>
        </w:tc>
        <w:tc>
          <w:tcPr>
            <w:tcW w:w="1374" w:type="dxa"/>
          </w:tcPr>
          <w:p w14:paraId="1B98F474" w14:textId="024A1A2C" w:rsidR="00F14D1E" w:rsidRDefault="007C1A52" w:rsidP="005275FD">
            <w:pPr>
              <w:pStyle w:val="Table-small"/>
              <w:cnfStyle w:val="000000100000" w:firstRow="0" w:lastRow="0" w:firstColumn="0" w:lastColumn="0" w:oddVBand="0" w:evenVBand="0" w:oddHBand="1" w:evenHBand="0" w:firstRowFirstColumn="0" w:firstRowLastColumn="0" w:lastRowFirstColumn="0" w:lastRowLastColumn="0"/>
            </w:pPr>
            <w:r>
              <w:t>GND</w:t>
            </w:r>
          </w:p>
        </w:tc>
        <w:tc>
          <w:tcPr>
            <w:tcW w:w="2240" w:type="dxa"/>
          </w:tcPr>
          <w:p w14:paraId="55E6CD79" w14:textId="1CDAF522" w:rsidR="00F14D1E" w:rsidRDefault="002C7BF4" w:rsidP="005275FD">
            <w:pPr>
              <w:pStyle w:val="Table-small"/>
              <w:cnfStyle w:val="000000100000" w:firstRow="0" w:lastRow="0" w:firstColumn="0" w:lastColumn="0" w:oddVBand="0" w:evenVBand="0" w:oddHBand="1" w:evenHBand="0" w:firstRowFirstColumn="0" w:firstRowLastColumn="0" w:lastRowFirstColumn="0" w:lastRowLastColumn="0"/>
            </w:pPr>
            <w:r>
              <w:t>Decoupling Capacitor</w:t>
            </w:r>
          </w:p>
        </w:tc>
        <w:tc>
          <w:tcPr>
            <w:tcW w:w="1139" w:type="dxa"/>
          </w:tcPr>
          <w:p w14:paraId="126571CD" w14:textId="0F7F045B" w:rsidR="00F14D1E" w:rsidRDefault="002C7BF4" w:rsidP="005275FD">
            <w:pPr>
              <w:pStyle w:val="Table-small"/>
              <w:cnfStyle w:val="000000100000" w:firstRow="0" w:lastRow="0" w:firstColumn="0" w:lastColumn="0" w:oddVBand="0" w:evenVBand="0" w:oddHBand="1" w:evenHBand="0" w:firstRowFirstColumn="0" w:firstRowLastColumn="0" w:lastRowFirstColumn="0" w:lastRowLastColumn="0"/>
            </w:pPr>
            <w:r>
              <w:t>1</w:t>
            </w:r>
            <w:r w:rsidR="005945CB">
              <w:t xml:space="preserve"> </w:t>
            </w:r>
            <w:r>
              <w:t>uF</w:t>
            </w:r>
          </w:p>
        </w:tc>
        <w:tc>
          <w:tcPr>
            <w:tcW w:w="2309" w:type="dxa"/>
          </w:tcPr>
          <w:p w14:paraId="58CB8CF4" w14:textId="28D4C39B" w:rsidR="00F14D1E" w:rsidRDefault="00F44B59" w:rsidP="005275FD">
            <w:pPr>
              <w:pStyle w:val="Table-small"/>
              <w:cnfStyle w:val="000000100000" w:firstRow="0" w:lastRow="0" w:firstColumn="0" w:lastColumn="0" w:oddVBand="0" w:evenVBand="0" w:oddHBand="1" w:evenHBand="0" w:firstRowFirstColumn="0" w:firstRowLastColumn="0" w:lastRowFirstColumn="0" w:lastRowLastColumn="0"/>
            </w:pPr>
            <w:r>
              <w:t>C15</w:t>
            </w:r>
          </w:p>
        </w:tc>
      </w:tr>
      <w:tr w:rsidR="002C7BF4" w14:paraId="40BCB8D8" w14:textId="77777777" w:rsidTr="00973561">
        <w:tc>
          <w:tcPr>
            <w:cnfStyle w:val="001000000000" w:firstRow="0" w:lastRow="0" w:firstColumn="1" w:lastColumn="0" w:oddVBand="0" w:evenVBand="0" w:oddHBand="0" w:evenHBand="0" w:firstRowFirstColumn="0" w:firstRowLastColumn="0" w:lastRowFirstColumn="0" w:lastRowLastColumn="0"/>
            <w:tcW w:w="1838" w:type="dxa"/>
          </w:tcPr>
          <w:p w14:paraId="6275BB6A" w14:textId="434D5913" w:rsidR="002C7BF4" w:rsidRDefault="002C7BF4" w:rsidP="002C7BF4">
            <w:pPr>
              <w:pStyle w:val="Table-small"/>
              <w:rPr>
                <w:b w:val="0"/>
                <w:bCs w:val="0"/>
              </w:rPr>
            </w:pPr>
            <w:r>
              <w:rPr>
                <w:b w:val="0"/>
                <w:bCs w:val="0"/>
              </w:rPr>
              <w:t>VDD3V3_</w:t>
            </w:r>
            <w:r w:rsidR="0014134C">
              <w:rPr>
                <w:b w:val="0"/>
                <w:bCs w:val="0"/>
              </w:rPr>
              <w:t>PLL</w:t>
            </w:r>
          </w:p>
        </w:tc>
        <w:tc>
          <w:tcPr>
            <w:tcW w:w="1374" w:type="dxa"/>
          </w:tcPr>
          <w:p w14:paraId="59A3B024" w14:textId="6D4DD8B6" w:rsidR="002C7BF4" w:rsidRDefault="002C7BF4" w:rsidP="002C7BF4">
            <w:pPr>
              <w:pStyle w:val="Table-small"/>
              <w:cnfStyle w:val="000000000000" w:firstRow="0" w:lastRow="0" w:firstColumn="0" w:lastColumn="0" w:oddVBand="0" w:evenVBand="0" w:oddHBand="0" w:evenHBand="0" w:firstRowFirstColumn="0" w:firstRowLastColumn="0" w:lastRowFirstColumn="0" w:lastRowLastColumn="0"/>
            </w:pPr>
            <w:r>
              <w:t>GND</w:t>
            </w:r>
          </w:p>
        </w:tc>
        <w:tc>
          <w:tcPr>
            <w:tcW w:w="2240" w:type="dxa"/>
          </w:tcPr>
          <w:p w14:paraId="77A93EB9" w14:textId="5E7FB57A" w:rsidR="002C7BF4" w:rsidRDefault="002C7BF4" w:rsidP="002C7BF4">
            <w:pPr>
              <w:pStyle w:val="Table-small"/>
              <w:cnfStyle w:val="000000000000" w:firstRow="0" w:lastRow="0" w:firstColumn="0" w:lastColumn="0" w:oddVBand="0" w:evenVBand="0" w:oddHBand="0" w:evenHBand="0" w:firstRowFirstColumn="0" w:firstRowLastColumn="0" w:lastRowFirstColumn="0" w:lastRowLastColumn="0"/>
            </w:pPr>
            <w:r>
              <w:t>Decoupling Capacitor</w:t>
            </w:r>
          </w:p>
        </w:tc>
        <w:tc>
          <w:tcPr>
            <w:tcW w:w="1139" w:type="dxa"/>
          </w:tcPr>
          <w:p w14:paraId="32D843C2" w14:textId="6AE287C2" w:rsidR="002C7BF4" w:rsidRDefault="002C7BF4" w:rsidP="002C7BF4">
            <w:pPr>
              <w:pStyle w:val="Table-small"/>
              <w:cnfStyle w:val="000000000000" w:firstRow="0" w:lastRow="0" w:firstColumn="0" w:lastColumn="0" w:oddVBand="0" w:evenVBand="0" w:oddHBand="0" w:evenHBand="0" w:firstRowFirstColumn="0" w:firstRowLastColumn="0" w:lastRowFirstColumn="0" w:lastRowLastColumn="0"/>
            </w:pPr>
            <w:r>
              <w:t>100</w:t>
            </w:r>
            <w:r w:rsidR="005945CB">
              <w:t xml:space="preserve"> </w:t>
            </w:r>
            <w:r>
              <w:t>nF</w:t>
            </w:r>
          </w:p>
        </w:tc>
        <w:tc>
          <w:tcPr>
            <w:tcW w:w="2309" w:type="dxa"/>
          </w:tcPr>
          <w:p w14:paraId="2DAC2964" w14:textId="288E2C9A" w:rsidR="002C7BF4" w:rsidRDefault="00F44B59" w:rsidP="002C7BF4">
            <w:pPr>
              <w:pStyle w:val="Table-small"/>
              <w:cnfStyle w:val="000000000000" w:firstRow="0" w:lastRow="0" w:firstColumn="0" w:lastColumn="0" w:oddVBand="0" w:evenVBand="0" w:oddHBand="0" w:evenHBand="0" w:firstRowFirstColumn="0" w:firstRowLastColumn="0" w:lastRowFirstColumn="0" w:lastRowLastColumn="0"/>
            </w:pPr>
            <w:r>
              <w:t>C16</w:t>
            </w:r>
          </w:p>
        </w:tc>
      </w:tr>
      <w:tr w:rsidR="002C7BF4" w14:paraId="0F4D8692" w14:textId="77777777" w:rsidTr="00973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631999D" w14:textId="2E9A3C52" w:rsidR="002C7BF4" w:rsidRDefault="002C7BF4" w:rsidP="002C7BF4">
            <w:pPr>
              <w:pStyle w:val="Table-small"/>
              <w:rPr>
                <w:b w:val="0"/>
                <w:bCs w:val="0"/>
              </w:rPr>
            </w:pPr>
            <w:r>
              <w:rPr>
                <w:b w:val="0"/>
                <w:bCs w:val="0"/>
              </w:rPr>
              <w:t>VDD3V3_</w:t>
            </w:r>
            <w:r w:rsidR="005E1C57">
              <w:rPr>
                <w:b w:val="0"/>
                <w:bCs w:val="0"/>
              </w:rPr>
              <w:t>CAM</w:t>
            </w:r>
          </w:p>
        </w:tc>
        <w:tc>
          <w:tcPr>
            <w:tcW w:w="1374" w:type="dxa"/>
          </w:tcPr>
          <w:p w14:paraId="57DED9DA" w14:textId="1A0B752B" w:rsidR="002C7BF4" w:rsidRDefault="002C7BF4" w:rsidP="002C7BF4">
            <w:pPr>
              <w:pStyle w:val="Table-small"/>
              <w:cnfStyle w:val="000000100000" w:firstRow="0" w:lastRow="0" w:firstColumn="0" w:lastColumn="0" w:oddVBand="0" w:evenVBand="0" w:oddHBand="1" w:evenHBand="0" w:firstRowFirstColumn="0" w:firstRowLastColumn="0" w:lastRowFirstColumn="0" w:lastRowLastColumn="0"/>
            </w:pPr>
            <w:r>
              <w:t>GND</w:t>
            </w:r>
          </w:p>
        </w:tc>
        <w:tc>
          <w:tcPr>
            <w:tcW w:w="2240" w:type="dxa"/>
          </w:tcPr>
          <w:p w14:paraId="1B58546B" w14:textId="449AB84E" w:rsidR="002C7BF4" w:rsidRDefault="002C7BF4" w:rsidP="002C7BF4">
            <w:pPr>
              <w:pStyle w:val="Table-small"/>
              <w:cnfStyle w:val="000000100000" w:firstRow="0" w:lastRow="0" w:firstColumn="0" w:lastColumn="0" w:oddVBand="0" w:evenVBand="0" w:oddHBand="1" w:evenHBand="0" w:firstRowFirstColumn="0" w:firstRowLastColumn="0" w:lastRowFirstColumn="0" w:lastRowLastColumn="0"/>
            </w:pPr>
            <w:r>
              <w:t>Decoupling Capacitor</w:t>
            </w:r>
          </w:p>
        </w:tc>
        <w:tc>
          <w:tcPr>
            <w:tcW w:w="1139" w:type="dxa"/>
          </w:tcPr>
          <w:p w14:paraId="26AB46A5" w14:textId="4A8BA916" w:rsidR="002C7BF4" w:rsidRDefault="002C7BF4" w:rsidP="002C7BF4">
            <w:pPr>
              <w:pStyle w:val="Table-small"/>
              <w:cnfStyle w:val="000000100000" w:firstRow="0" w:lastRow="0" w:firstColumn="0" w:lastColumn="0" w:oddVBand="0" w:evenVBand="0" w:oddHBand="1" w:evenHBand="0" w:firstRowFirstColumn="0" w:firstRowLastColumn="0" w:lastRowFirstColumn="0" w:lastRowLastColumn="0"/>
            </w:pPr>
            <w:r>
              <w:t>100</w:t>
            </w:r>
            <w:r w:rsidR="005945CB">
              <w:t xml:space="preserve"> </w:t>
            </w:r>
            <w:r>
              <w:t>nF</w:t>
            </w:r>
          </w:p>
        </w:tc>
        <w:tc>
          <w:tcPr>
            <w:tcW w:w="2309" w:type="dxa"/>
          </w:tcPr>
          <w:p w14:paraId="13C1DD25" w14:textId="09FBEC03" w:rsidR="002C7BF4" w:rsidRDefault="00F44B59" w:rsidP="002C7BF4">
            <w:pPr>
              <w:pStyle w:val="Table-small"/>
              <w:cnfStyle w:val="000000100000" w:firstRow="0" w:lastRow="0" w:firstColumn="0" w:lastColumn="0" w:oddVBand="0" w:evenVBand="0" w:oddHBand="1" w:evenHBand="0" w:firstRowFirstColumn="0" w:firstRowLastColumn="0" w:lastRowFirstColumn="0" w:lastRowLastColumn="0"/>
            </w:pPr>
            <w:r>
              <w:t>C17</w:t>
            </w:r>
          </w:p>
        </w:tc>
      </w:tr>
      <w:tr w:rsidR="00BB1EC1" w14:paraId="353FF213" w14:textId="77777777" w:rsidTr="00973561">
        <w:tc>
          <w:tcPr>
            <w:cnfStyle w:val="001000000000" w:firstRow="0" w:lastRow="0" w:firstColumn="1" w:lastColumn="0" w:oddVBand="0" w:evenVBand="0" w:oddHBand="0" w:evenHBand="0" w:firstRowFirstColumn="0" w:firstRowLastColumn="0" w:lastRowFirstColumn="0" w:lastRowLastColumn="0"/>
            <w:tcW w:w="1838" w:type="dxa"/>
          </w:tcPr>
          <w:p w14:paraId="1A3147F5" w14:textId="18931F37" w:rsidR="00BB1EC1" w:rsidRDefault="00BE71E3" w:rsidP="002C7BF4">
            <w:pPr>
              <w:pStyle w:val="Table-small"/>
              <w:rPr>
                <w:b w:val="0"/>
                <w:bCs w:val="0"/>
              </w:rPr>
            </w:pPr>
            <w:r>
              <w:rPr>
                <w:b w:val="0"/>
                <w:bCs w:val="0"/>
              </w:rPr>
              <w:t>LDO_DIG_OUT</w:t>
            </w:r>
          </w:p>
        </w:tc>
        <w:tc>
          <w:tcPr>
            <w:tcW w:w="1374" w:type="dxa"/>
          </w:tcPr>
          <w:p w14:paraId="6FA24D9B" w14:textId="0E1C25D4" w:rsidR="00BB1EC1" w:rsidRDefault="00BE71E3" w:rsidP="002C7BF4">
            <w:pPr>
              <w:pStyle w:val="Table-small"/>
              <w:cnfStyle w:val="000000000000" w:firstRow="0" w:lastRow="0" w:firstColumn="0" w:lastColumn="0" w:oddVBand="0" w:evenVBand="0" w:oddHBand="0" w:evenHBand="0" w:firstRowFirstColumn="0" w:firstRowLastColumn="0" w:lastRowFirstColumn="0" w:lastRowLastColumn="0"/>
            </w:pPr>
            <w:r>
              <w:t>GND</w:t>
            </w:r>
          </w:p>
        </w:tc>
        <w:tc>
          <w:tcPr>
            <w:tcW w:w="2240" w:type="dxa"/>
          </w:tcPr>
          <w:p w14:paraId="40882EB7" w14:textId="3C8C07AF" w:rsidR="00BB1EC1" w:rsidRDefault="00BE71E3" w:rsidP="002C7BF4">
            <w:pPr>
              <w:pStyle w:val="Table-small"/>
              <w:cnfStyle w:val="000000000000" w:firstRow="0" w:lastRow="0" w:firstColumn="0" w:lastColumn="0" w:oddVBand="0" w:evenVBand="0" w:oddHBand="0" w:evenHBand="0" w:firstRowFirstColumn="0" w:firstRowLastColumn="0" w:lastRowFirstColumn="0" w:lastRowLastColumn="0"/>
            </w:pPr>
            <w:r>
              <w:t>Decoupling Capacitor</w:t>
            </w:r>
          </w:p>
        </w:tc>
        <w:tc>
          <w:tcPr>
            <w:tcW w:w="1139" w:type="dxa"/>
          </w:tcPr>
          <w:p w14:paraId="4375029D" w14:textId="57C8B9C5" w:rsidR="00BB1EC1" w:rsidRDefault="008D3113" w:rsidP="002C7BF4">
            <w:pPr>
              <w:pStyle w:val="Table-small"/>
              <w:cnfStyle w:val="000000000000" w:firstRow="0" w:lastRow="0" w:firstColumn="0" w:lastColumn="0" w:oddVBand="0" w:evenVBand="0" w:oddHBand="0" w:evenHBand="0" w:firstRowFirstColumn="0" w:firstRowLastColumn="0" w:lastRowFirstColumn="0" w:lastRowLastColumn="0"/>
            </w:pPr>
            <w:r>
              <w:t>100</w:t>
            </w:r>
            <w:r w:rsidR="005945CB">
              <w:t xml:space="preserve"> </w:t>
            </w:r>
            <w:r>
              <w:t>nF</w:t>
            </w:r>
          </w:p>
        </w:tc>
        <w:tc>
          <w:tcPr>
            <w:tcW w:w="2309" w:type="dxa"/>
          </w:tcPr>
          <w:p w14:paraId="7AF21C98" w14:textId="0673B24A" w:rsidR="00BB1EC1" w:rsidRDefault="00F44B59" w:rsidP="002C7BF4">
            <w:pPr>
              <w:pStyle w:val="Table-small"/>
              <w:cnfStyle w:val="000000000000" w:firstRow="0" w:lastRow="0" w:firstColumn="0" w:lastColumn="0" w:oddVBand="0" w:evenVBand="0" w:oddHBand="0" w:evenHBand="0" w:firstRowFirstColumn="0" w:firstRowLastColumn="0" w:lastRowFirstColumn="0" w:lastRowLastColumn="0"/>
            </w:pPr>
            <w:r>
              <w:t>C1</w:t>
            </w:r>
            <w:r w:rsidR="00F27117">
              <w:t>0</w:t>
            </w:r>
          </w:p>
        </w:tc>
      </w:tr>
      <w:tr w:rsidR="00BB1EC1" w14:paraId="4E9BDD92" w14:textId="77777777" w:rsidTr="00973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ED258C5" w14:textId="2367D541" w:rsidR="00BB1EC1" w:rsidRDefault="008D3113" w:rsidP="002C7BF4">
            <w:pPr>
              <w:pStyle w:val="Table-small"/>
              <w:rPr>
                <w:b w:val="0"/>
                <w:bCs w:val="0"/>
              </w:rPr>
            </w:pPr>
            <w:r>
              <w:rPr>
                <w:b w:val="0"/>
                <w:bCs w:val="0"/>
              </w:rPr>
              <w:t>LDO_ANA_OUT</w:t>
            </w:r>
          </w:p>
        </w:tc>
        <w:tc>
          <w:tcPr>
            <w:tcW w:w="1374" w:type="dxa"/>
          </w:tcPr>
          <w:p w14:paraId="66A47573" w14:textId="2FBA0FA6" w:rsidR="00BB1EC1" w:rsidRDefault="008D3113" w:rsidP="002C7BF4">
            <w:pPr>
              <w:pStyle w:val="Table-small"/>
              <w:cnfStyle w:val="000000100000" w:firstRow="0" w:lastRow="0" w:firstColumn="0" w:lastColumn="0" w:oddVBand="0" w:evenVBand="0" w:oddHBand="1" w:evenHBand="0" w:firstRowFirstColumn="0" w:firstRowLastColumn="0" w:lastRowFirstColumn="0" w:lastRowLastColumn="0"/>
            </w:pPr>
            <w:r>
              <w:t>GND</w:t>
            </w:r>
          </w:p>
        </w:tc>
        <w:tc>
          <w:tcPr>
            <w:tcW w:w="2240" w:type="dxa"/>
          </w:tcPr>
          <w:p w14:paraId="4E3AAE98" w14:textId="09D85D39" w:rsidR="00BB1EC1" w:rsidRDefault="008D3113" w:rsidP="002C7BF4">
            <w:pPr>
              <w:pStyle w:val="Table-small"/>
              <w:cnfStyle w:val="000000100000" w:firstRow="0" w:lastRow="0" w:firstColumn="0" w:lastColumn="0" w:oddVBand="0" w:evenVBand="0" w:oddHBand="1" w:evenHBand="0" w:firstRowFirstColumn="0" w:firstRowLastColumn="0" w:lastRowFirstColumn="0" w:lastRowLastColumn="0"/>
            </w:pPr>
            <w:r>
              <w:t>Decoupling Capacitor</w:t>
            </w:r>
          </w:p>
        </w:tc>
        <w:tc>
          <w:tcPr>
            <w:tcW w:w="1139" w:type="dxa"/>
          </w:tcPr>
          <w:p w14:paraId="3C48D3B0" w14:textId="2C5F1C2D" w:rsidR="00BB1EC1" w:rsidRDefault="00104140" w:rsidP="002C7BF4">
            <w:pPr>
              <w:pStyle w:val="Table-small"/>
              <w:cnfStyle w:val="000000100000" w:firstRow="0" w:lastRow="0" w:firstColumn="0" w:lastColumn="0" w:oddVBand="0" w:evenVBand="0" w:oddHBand="1" w:evenHBand="0" w:firstRowFirstColumn="0" w:firstRowLastColumn="0" w:lastRowFirstColumn="0" w:lastRowLastColumn="0"/>
            </w:pPr>
            <w:r>
              <w:t>1</w:t>
            </w:r>
            <w:r w:rsidR="005945CB">
              <w:t xml:space="preserve"> </w:t>
            </w:r>
            <w:r>
              <w:t>uF</w:t>
            </w:r>
          </w:p>
        </w:tc>
        <w:tc>
          <w:tcPr>
            <w:tcW w:w="2309" w:type="dxa"/>
          </w:tcPr>
          <w:p w14:paraId="50EDD1F1" w14:textId="12EDADBA" w:rsidR="00BB1EC1" w:rsidRDefault="00225D5A" w:rsidP="002C7BF4">
            <w:pPr>
              <w:pStyle w:val="Table-small"/>
              <w:cnfStyle w:val="000000100000" w:firstRow="0" w:lastRow="0" w:firstColumn="0" w:lastColumn="0" w:oddVBand="0" w:evenVBand="0" w:oddHBand="1" w:evenHBand="0" w:firstRowFirstColumn="0" w:firstRowLastColumn="0" w:lastRowFirstColumn="0" w:lastRowLastColumn="0"/>
            </w:pPr>
            <w:r>
              <w:t>C9</w:t>
            </w:r>
          </w:p>
        </w:tc>
      </w:tr>
      <w:tr w:rsidR="00BB1EC1" w14:paraId="2B35DEAC" w14:textId="77777777" w:rsidTr="00973561">
        <w:tc>
          <w:tcPr>
            <w:cnfStyle w:val="001000000000" w:firstRow="0" w:lastRow="0" w:firstColumn="1" w:lastColumn="0" w:oddVBand="0" w:evenVBand="0" w:oddHBand="0" w:evenHBand="0" w:firstRowFirstColumn="0" w:firstRowLastColumn="0" w:lastRowFirstColumn="0" w:lastRowLastColumn="0"/>
            <w:tcW w:w="1838" w:type="dxa"/>
          </w:tcPr>
          <w:p w14:paraId="28040DEE" w14:textId="2AEB5146" w:rsidR="00BB1EC1" w:rsidRDefault="00104140" w:rsidP="002C7BF4">
            <w:pPr>
              <w:pStyle w:val="Table-small"/>
              <w:rPr>
                <w:b w:val="0"/>
                <w:bCs w:val="0"/>
              </w:rPr>
            </w:pPr>
            <w:r>
              <w:rPr>
                <w:b w:val="0"/>
                <w:bCs w:val="0"/>
              </w:rPr>
              <w:t>LDO_CAM_OUT</w:t>
            </w:r>
          </w:p>
        </w:tc>
        <w:tc>
          <w:tcPr>
            <w:tcW w:w="1374" w:type="dxa"/>
          </w:tcPr>
          <w:p w14:paraId="3E972938" w14:textId="29ECAF6A" w:rsidR="00BB1EC1" w:rsidRDefault="00104140" w:rsidP="002C7BF4">
            <w:pPr>
              <w:pStyle w:val="Table-small"/>
              <w:cnfStyle w:val="000000000000" w:firstRow="0" w:lastRow="0" w:firstColumn="0" w:lastColumn="0" w:oddVBand="0" w:evenVBand="0" w:oddHBand="0" w:evenHBand="0" w:firstRowFirstColumn="0" w:firstRowLastColumn="0" w:lastRowFirstColumn="0" w:lastRowLastColumn="0"/>
            </w:pPr>
            <w:r>
              <w:t>GND</w:t>
            </w:r>
          </w:p>
        </w:tc>
        <w:tc>
          <w:tcPr>
            <w:tcW w:w="2240" w:type="dxa"/>
          </w:tcPr>
          <w:p w14:paraId="4815274E" w14:textId="2EF2288A" w:rsidR="00BB1EC1" w:rsidRDefault="00104140" w:rsidP="002C7BF4">
            <w:pPr>
              <w:pStyle w:val="Table-small"/>
              <w:cnfStyle w:val="000000000000" w:firstRow="0" w:lastRow="0" w:firstColumn="0" w:lastColumn="0" w:oddVBand="0" w:evenVBand="0" w:oddHBand="0" w:evenHBand="0" w:firstRowFirstColumn="0" w:firstRowLastColumn="0" w:lastRowFirstColumn="0" w:lastRowLastColumn="0"/>
            </w:pPr>
            <w:r>
              <w:t>Decoupling Capacitor</w:t>
            </w:r>
          </w:p>
        </w:tc>
        <w:tc>
          <w:tcPr>
            <w:tcW w:w="1139" w:type="dxa"/>
          </w:tcPr>
          <w:p w14:paraId="6E91ACA1" w14:textId="27A97E4D" w:rsidR="00BB1EC1" w:rsidRDefault="00293FAD" w:rsidP="002C7BF4">
            <w:pPr>
              <w:pStyle w:val="Table-small"/>
              <w:cnfStyle w:val="000000000000" w:firstRow="0" w:lastRow="0" w:firstColumn="0" w:lastColumn="0" w:oddVBand="0" w:evenVBand="0" w:oddHBand="0" w:evenHBand="0" w:firstRowFirstColumn="0" w:firstRowLastColumn="0" w:lastRowFirstColumn="0" w:lastRowLastColumn="0"/>
            </w:pPr>
            <w:r>
              <w:t>1</w:t>
            </w:r>
            <w:r w:rsidR="005945CB">
              <w:t xml:space="preserve"> </w:t>
            </w:r>
            <w:r>
              <w:t>uF</w:t>
            </w:r>
          </w:p>
        </w:tc>
        <w:tc>
          <w:tcPr>
            <w:tcW w:w="2309" w:type="dxa"/>
          </w:tcPr>
          <w:p w14:paraId="65989FC3" w14:textId="469980F6" w:rsidR="00BB1EC1" w:rsidRDefault="00F27117" w:rsidP="002C7BF4">
            <w:pPr>
              <w:pStyle w:val="Table-small"/>
              <w:cnfStyle w:val="000000000000" w:firstRow="0" w:lastRow="0" w:firstColumn="0" w:lastColumn="0" w:oddVBand="0" w:evenVBand="0" w:oddHBand="0" w:evenHBand="0" w:firstRowFirstColumn="0" w:firstRowLastColumn="0" w:lastRowFirstColumn="0" w:lastRowLastColumn="0"/>
            </w:pPr>
            <w:r>
              <w:t>C8</w:t>
            </w:r>
          </w:p>
        </w:tc>
      </w:tr>
      <w:tr w:rsidR="00BB1EC1" w14:paraId="11FD053C" w14:textId="77777777" w:rsidTr="00973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1B70FE6" w14:textId="7D6016A9" w:rsidR="00BB1EC1" w:rsidRDefault="00293FAD" w:rsidP="002C7BF4">
            <w:pPr>
              <w:pStyle w:val="Table-small"/>
              <w:rPr>
                <w:b w:val="0"/>
                <w:bCs w:val="0"/>
              </w:rPr>
            </w:pPr>
            <w:r>
              <w:rPr>
                <w:b w:val="0"/>
                <w:bCs w:val="0"/>
              </w:rPr>
              <w:t>LDO_PLL_OUT</w:t>
            </w:r>
          </w:p>
        </w:tc>
        <w:tc>
          <w:tcPr>
            <w:tcW w:w="1374" w:type="dxa"/>
          </w:tcPr>
          <w:p w14:paraId="76E9BF12" w14:textId="18B1D649" w:rsidR="00BB1EC1" w:rsidRDefault="00293FAD" w:rsidP="002C7BF4">
            <w:pPr>
              <w:pStyle w:val="Table-small"/>
              <w:cnfStyle w:val="000000100000" w:firstRow="0" w:lastRow="0" w:firstColumn="0" w:lastColumn="0" w:oddVBand="0" w:evenVBand="0" w:oddHBand="1" w:evenHBand="0" w:firstRowFirstColumn="0" w:firstRowLastColumn="0" w:lastRowFirstColumn="0" w:lastRowLastColumn="0"/>
            </w:pPr>
            <w:r>
              <w:t>GND</w:t>
            </w:r>
          </w:p>
        </w:tc>
        <w:tc>
          <w:tcPr>
            <w:tcW w:w="2240" w:type="dxa"/>
          </w:tcPr>
          <w:p w14:paraId="0054118D" w14:textId="1276C2B8" w:rsidR="00BB1EC1" w:rsidRDefault="00293FAD" w:rsidP="002C7BF4">
            <w:pPr>
              <w:pStyle w:val="Table-small"/>
              <w:cnfStyle w:val="000000100000" w:firstRow="0" w:lastRow="0" w:firstColumn="0" w:lastColumn="0" w:oddVBand="0" w:evenVBand="0" w:oddHBand="1" w:evenHBand="0" w:firstRowFirstColumn="0" w:firstRowLastColumn="0" w:lastRowFirstColumn="0" w:lastRowLastColumn="0"/>
            </w:pPr>
            <w:r>
              <w:t>Decoupling Capacitor</w:t>
            </w:r>
          </w:p>
        </w:tc>
        <w:tc>
          <w:tcPr>
            <w:tcW w:w="1139" w:type="dxa"/>
          </w:tcPr>
          <w:p w14:paraId="3431F303" w14:textId="12A38EC9" w:rsidR="00BB1EC1" w:rsidRDefault="005945CB" w:rsidP="002C7BF4">
            <w:pPr>
              <w:pStyle w:val="Table-small"/>
              <w:cnfStyle w:val="000000100000" w:firstRow="0" w:lastRow="0" w:firstColumn="0" w:lastColumn="0" w:oddVBand="0" w:evenVBand="0" w:oddHBand="1" w:evenHBand="0" w:firstRowFirstColumn="0" w:firstRowLastColumn="0" w:lastRowFirstColumn="0" w:lastRowLastColumn="0"/>
            </w:pPr>
            <w:r>
              <w:t>100 nF</w:t>
            </w:r>
          </w:p>
        </w:tc>
        <w:tc>
          <w:tcPr>
            <w:tcW w:w="2309" w:type="dxa"/>
          </w:tcPr>
          <w:p w14:paraId="7B449B0C" w14:textId="1F1760A5" w:rsidR="00BB1EC1" w:rsidRDefault="00F27117" w:rsidP="002C7BF4">
            <w:pPr>
              <w:pStyle w:val="Table-small"/>
              <w:cnfStyle w:val="000000100000" w:firstRow="0" w:lastRow="0" w:firstColumn="0" w:lastColumn="0" w:oddVBand="0" w:evenVBand="0" w:oddHBand="1" w:evenHBand="0" w:firstRowFirstColumn="0" w:firstRowLastColumn="0" w:lastRowFirstColumn="0" w:lastRowLastColumn="0"/>
            </w:pPr>
            <w:r>
              <w:t>C7</w:t>
            </w:r>
          </w:p>
        </w:tc>
      </w:tr>
      <w:tr w:rsidR="00BB1EC1" w14:paraId="3BF08DBF" w14:textId="77777777" w:rsidTr="00973561">
        <w:tc>
          <w:tcPr>
            <w:cnfStyle w:val="001000000000" w:firstRow="0" w:lastRow="0" w:firstColumn="1" w:lastColumn="0" w:oddVBand="0" w:evenVBand="0" w:oddHBand="0" w:evenHBand="0" w:firstRowFirstColumn="0" w:firstRowLastColumn="0" w:lastRowFirstColumn="0" w:lastRowLastColumn="0"/>
            <w:tcW w:w="1838" w:type="dxa"/>
          </w:tcPr>
          <w:p w14:paraId="3472EE1B" w14:textId="20052EBB" w:rsidR="00BB1EC1" w:rsidRDefault="005945CB" w:rsidP="002C7BF4">
            <w:pPr>
              <w:pStyle w:val="Table-small"/>
              <w:rPr>
                <w:b w:val="0"/>
                <w:bCs w:val="0"/>
              </w:rPr>
            </w:pPr>
            <w:r>
              <w:rPr>
                <w:b w:val="0"/>
                <w:bCs w:val="0"/>
              </w:rPr>
              <w:t>LDO_BIAS_OUT</w:t>
            </w:r>
          </w:p>
        </w:tc>
        <w:tc>
          <w:tcPr>
            <w:tcW w:w="1374" w:type="dxa"/>
          </w:tcPr>
          <w:p w14:paraId="38255B59" w14:textId="5D3F64E6" w:rsidR="00BB1EC1" w:rsidRDefault="005945CB" w:rsidP="002C7BF4">
            <w:pPr>
              <w:pStyle w:val="Table-small"/>
              <w:cnfStyle w:val="000000000000" w:firstRow="0" w:lastRow="0" w:firstColumn="0" w:lastColumn="0" w:oddVBand="0" w:evenVBand="0" w:oddHBand="0" w:evenHBand="0" w:firstRowFirstColumn="0" w:firstRowLastColumn="0" w:lastRowFirstColumn="0" w:lastRowLastColumn="0"/>
            </w:pPr>
            <w:r>
              <w:t>GND</w:t>
            </w:r>
          </w:p>
        </w:tc>
        <w:tc>
          <w:tcPr>
            <w:tcW w:w="2240" w:type="dxa"/>
          </w:tcPr>
          <w:p w14:paraId="0C2E417F" w14:textId="7ECF92DF" w:rsidR="00BB1EC1" w:rsidRDefault="005945CB" w:rsidP="002C7BF4">
            <w:pPr>
              <w:pStyle w:val="Table-small"/>
              <w:cnfStyle w:val="000000000000" w:firstRow="0" w:lastRow="0" w:firstColumn="0" w:lastColumn="0" w:oddVBand="0" w:evenVBand="0" w:oddHBand="0" w:evenHBand="0" w:firstRowFirstColumn="0" w:firstRowLastColumn="0" w:lastRowFirstColumn="0" w:lastRowLastColumn="0"/>
            </w:pPr>
            <w:r>
              <w:t>Decoupling Capacitor</w:t>
            </w:r>
          </w:p>
        </w:tc>
        <w:tc>
          <w:tcPr>
            <w:tcW w:w="1139" w:type="dxa"/>
          </w:tcPr>
          <w:p w14:paraId="659368A5" w14:textId="012FD38E" w:rsidR="00BB1EC1" w:rsidRDefault="005945CB" w:rsidP="002C7BF4">
            <w:pPr>
              <w:pStyle w:val="Table-small"/>
              <w:cnfStyle w:val="000000000000" w:firstRow="0" w:lastRow="0" w:firstColumn="0" w:lastColumn="0" w:oddVBand="0" w:evenVBand="0" w:oddHBand="0" w:evenHBand="0" w:firstRowFirstColumn="0" w:firstRowLastColumn="0" w:lastRowFirstColumn="0" w:lastRowLastColumn="0"/>
            </w:pPr>
            <w:r>
              <w:t>100 nF</w:t>
            </w:r>
          </w:p>
        </w:tc>
        <w:tc>
          <w:tcPr>
            <w:tcW w:w="2309" w:type="dxa"/>
          </w:tcPr>
          <w:p w14:paraId="63227508" w14:textId="52852360" w:rsidR="00BB1EC1" w:rsidRDefault="00F27117" w:rsidP="002C7BF4">
            <w:pPr>
              <w:pStyle w:val="Table-small"/>
              <w:cnfStyle w:val="000000000000" w:firstRow="0" w:lastRow="0" w:firstColumn="0" w:lastColumn="0" w:oddVBand="0" w:evenVBand="0" w:oddHBand="0" w:evenHBand="0" w:firstRowFirstColumn="0" w:firstRowLastColumn="0" w:lastRowFirstColumn="0" w:lastRowLastColumn="0"/>
            </w:pPr>
            <w:r>
              <w:t>C6</w:t>
            </w:r>
          </w:p>
        </w:tc>
      </w:tr>
      <w:tr w:rsidR="00BB1EC1" w14:paraId="4F1C6407" w14:textId="77777777" w:rsidTr="00973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313D0B32" w14:textId="359ACC21" w:rsidR="00BB1EC1" w:rsidRDefault="00FC6FE9" w:rsidP="002C7BF4">
            <w:pPr>
              <w:pStyle w:val="Table-small"/>
              <w:rPr>
                <w:b w:val="0"/>
                <w:bCs w:val="0"/>
              </w:rPr>
            </w:pPr>
            <w:r>
              <w:rPr>
                <w:b w:val="0"/>
                <w:bCs w:val="0"/>
              </w:rPr>
              <w:t>VDD2V5_OTP</w:t>
            </w:r>
          </w:p>
        </w:tc>
        <w:tc>
          <w:tcPr>
            <w:tcW w:w="1374" w:type="dxa"/>
          </w:tcPr>
          <w:p w14:paraId="0DE35548" w14:textId="4A904F6C" w:rsidR="00BB1EC1" w:rsidRDefault="00FC6FE9" w:rsidP="002C7BF4">
            <w:pPr>
              <w:pStyle w:val="Table-small"/>
              <w:cnfStyle w:val="000000100000" w:firstRow="0" w:lastRow="0" w:firstColumn="0" w:lastColumn="0" w:oddVBand="0" w:evenVBand="0" w:oddHBand="1" w:evenHBand="0" w:firstRowFirstColumn="0" w:firstRowLastColumn="0" w:lastRowFirstColumn="0" w:lastRowLastColumn="0"/>
            </w:pPr>
            <w:r>
              <w:t>GND</w:t>
            </w:r>
          </w:p>
        </w:tc>
        <w:tc>
          <w:tcPr>
            <w:tcW w:w="2240" w:type="dxa"/>
          </w:tcPr>
          <w:p w14:paraId="654B7602" w14:textId="3DC3AD06" w:rsidR="00BB1EC1" w:rsidRDefault="00FC6FE9" w:rsidP="002C7BF4">
            <w:pPr>
              <w:pStyle w:val="Table-small"/>
              <w:cnfStyle w:val="000000100000" w:firstRow="0" w:lastRow="0" w:firstColumn="0" w:lastColumn="0" w:oddVBand="0" w:evenVBand="0" w:oddHBand="1" w:evenHBand="0" w:firstRowFirstColumn="0" w:firstRowLastColumn="0" w:lastRowFirstColumn="0" w:lastRowLastColumn="0"/>
            </w:pPr>
            <w:r>
              <w:t>Decoupling C</w:t>
            </w:r>
            <w:r w:rsidR="00206891">
              <w:t>a</w:t>
            </w:r>
            <w:r>
              <w:t>pacitor</w:t>
            </w:r>
          </w:p>
        </w:tc>
        <w:tc>
          <w:tcPr>
            <w:tcW w:w="1139" w:type="dxa"/>
          </w:tcPr>
          <w:p w14:paraId="1AFB162D" w14:textId="1199D19A" w:rsidR="00BB1EC1" w:rsidRDefault="00FC6FE9" w:rsidP="002C7BF4">
            <w:pPr>
              <w:pStyle w:val="Table-small"/>
              <w:cnfStyle w:val="000000100000" w:firstRow="0" w:lastRow="0" w:firstColumn="0" w:lastColumn="0" w:oddVBand="0" w:evenVBand="0" w:oddHBand="1" w:evenHBand="0" w:firstRowFirstColumn="0" w:firstRowLastColumn="0" w:lastRowFirstColumn="0" w:lastRowLastColumn="0"/>
            </w:pPr>
            <w:r>
              <w:t>100 nF</w:t>
            </w:r>
          </w:p>
        </w:tc>
        <w:tc>
          <w:tcPr>
            <w:tcW w:w="2309" w:type="dxa"/>
          </w:tcPr>
          <w:p w14:paraId="2D8E81F5" w14:textId="09FDA670" w:rsidR="00BB1EC1" w:rsidRDefault="001030DF" w:rsidP="002C7BF4">
            <w:pPr>
              <w:pStyle w:val="Table-small"/>
              <w:cnfStyle w:val="000000100000" w:firstRow="0" w:lastRow="0" w:firstColumn="0" w:lastColumn="0" w:oddVBand="0" w:evenVBand="0" w:oddHBand="1" w:evenHBand="0" w:firstRowFirstColumn="0" w:firstRowLastColumn="0" w:lastRowFirstColumn="0" w:lastRowLastColumn="0"/>
            </w:pPr>
            <w:r>
              <w:t>C12</w:t>
            </w:r>
          </w:p>
        </w:tc>
      </w:tr>
      <w:tr w:rsidR="00FC6FE9" w14:paraId="78257A6B" w14:textId="77777777" w:rsidTr="00973561">
        <w:tc>
          <w:tcPr>
            <w:cnfStyle w:val="001000000000" w:firstRow="0" w:lastRow="0" w:firstColumn="1" w:lastColumn="0" w:oddVBand="0" w:evenVBand="0" w:oddHBand="0" w:evenHBand="0" w:firstRowFirstColumn="0" w:firstRowLastColumn="0" w:lastRowFirstColumn="0" w:lastRowLastColumn="0"/>
            <w:tcW w:w="1838" w:type="dxa"/>
          </w:tcPr>
          <w:p w14:paraId="33D5FBD8" w14:textId="0C467222" w:rsidR="00FC6FE9" w:rsidRDefault="00FC6FE9" w:rsidP="002C7BF4">
            <w:pPr>
              <w:pStyle w:val="Table-small"/>
              <w:rPr>
                <w:b w:val="0"/>
                <w:bCs w:val="0"/>
              </w:rPr>
            </w:pPr>
            <w:r>
              <w:rPr>
                <w:b w:val="0"/>
                <w:bCs w:val="0"/>
              </w:rPr>
              <w:t>VDD2V5_OTP</w:t>
            </w:r>
          </w:p>
        </w:tc>
        <w:tc>
          <w:tcPr>
            <w:tcW w:w="1374" w:type="dxa"/>
          </w:tcPr>
          <w:p w14:paraId="332B54E0" w14:textId="3155C523" w:rsidR="00FC6FE9" w:rsidRDefault="00FC6FE9" w:rsidP="002C7BF4">
            <w:pPr>
              <w:pStyle w:val="Table-small"/>
              <w:cnfStyle w:val="000000000000" w:firstRow="0" w:lastRow="0" w:firstColumn="0" w:lastColumn="0" w:oddVBand="0" w:evenVBand="0" w:oddHBand="0" w:evenHBand="0" w:firstRowFirstColumn="0" w:firstRowLastColumn="0" w:lastRowFirstColumn="0" w:lastRowLastColumn="0"/>
            </w:pPr>
            <w:r>
              <w:t>GND</w:t>
            </w:r>
          </w:p>
        </w:tc>
        <w:tc>
          <w:tcPr>
            <w:tcW w:w="2240" w:type="dxa"/>
          </w:tcPr>
          <w:p w14:paraId="2063F330" w14:textId="02A0A8EF" w:rsidR="00FC6FE9" w:rsidRDefault="00FC6FE9" w:rsidP="002C7BF4">
            <w:pPr>
              <w:pStyle w:val="Table-small"/>
              <w:cnfStyle w:val="000000000000" w:firstRow="0" w:lastRow="0" w:firstColumn="0" w:lastColumn="0" w:oddVBand="0" w:evenVBand="0" w:oddHBand="0" w:evenHBand="0" w:firstRowFirstColumn="0" w:firstRowLastColumn="0" w:lastRowFirstColumn="0" w:lastRowLastColumn="0"/>
            </w:pPr>
            <w:r>
              <w:t>Pull down resistor</w:t>
            </w:r>
          </w:p>
        </w:tc>
        <w:tc>
          <w:tcPr>
            <w:tcW w:w="1139" w:type="dxa"/>
          </w:tcPr>
          <w:p w14:paraId="35753BCD" w14:textId="7DE186E5" w:rsidR="00FC6FE9" w:rsidRDefault="00FC6FE9" w:rsidP="002C7BF4">
            <w:pPr>
              <w:pStyle w:val="Table-small"/>
              <w:cnfStyle w:val="000000000000" w:firstRow="0" w:lastRow="0" w:firstColumn="0" w:lastColumn="0" w:oddVBand="0" w:evenVBand="0" w:oddHBand="0" w:evenHBand="0" w:firstRowFirstColumn="0" w:firstRowLastColumn="0" w:lastRowFirstColumn="0" w:lastRowLastColumn="0"/>
            </w:pPr>
            <w:r>
              <w:t>10 kOhm</w:t>
            </w:r>
          </w:p>
        </w:tc>
        <w:tc>
          <w:tcPr>
            <w:tcW w:w="2309" w:type="dxa"/>
          </w:tcPr>
          <w:p w14:paraId="6D83E643" w14:textId="4B1A299F" w:rsidR="00FC6FE9" w:rsidRDefault="001030DF" w:rsidP="002C7BF4">
            <w:pPr>
              <w:pStyle w:val="Table-small"/>
              <w:cnfStyle w:val="000000000000" w:firstRow="0" w:lastRow="0" w:firstColumn="0" w:lastColumn="0" w:oddVBand="0" w:evenVBand="0" w:oddHBand="0" w:evenHBand="0" w:firstRowFirstColumn="0" w:firstRowLastColumn="0" w:lastRowFirstColumn="0" w:lastRowLastColumn="0"/>
            </w:pPr>
            <w:r>
              <w:t>R5</w:t>
            </w:r>
          </w:p>
        </w:tc>
      </w:tr>
      <w:tr w:rsidR="002C7BF4" w14:paraId="6133FBDF" w14:textId="77777777" w:rsidTr="00973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067A800" w14:textId="38C8FE1A" w:rsidR="002C7BF4" w:rsidRDefault="00AD02FF" w:rsidP="002C7BF4">
            <w:pPr>
              <w:pStyle w:val="Table-small"/>
              <w:rPr>
                <w:b w:val="0"/>
                <w:bCs w:val="0"/>
              </w:rPr>
            </w:pPr>
            <w:r>
              <w:rPr>
                <w:b w:val="0"/>
                <w:bCs w:val="0"/>
              </w:rPr>
              <w:t>XTAL_P</w:t>
            </w:r>
          </w:p>
        </w:tc>
        <w:tc>
          <w:tcPr>
            <w:tcW w:w="1374" w:type="dxa"/>
          </w:tcPr>
          <w:p w14:paraId="03A4EAE9" w14:textId="3E1766C4" w:rsidR="002C7BF4" w:rsidRDefault="004D40CC" w:rsidP="002C7BF4">
            <w:pPr>
              <w:pStyle w:val="Table-small"/>
              <w:cnfStyle w:val="000000100000" w:firstRow="0" w:lastRow="0" w:firstColumn="0" w:lastColumn="0" w:oddVBand="0" w:evenVBand="0" w:oddHBand="1" w:evenHBand="0" w:firstRowFirstColumn="0" w:firstRowLastColumn="0" w:lastRowFirstColumn="0" w:lastRowLastColumn="0"/>
            </w:pPr>
            <w:r>
              <w:t>XTAL_N</w:t>
            </w:r>
          </w:p>
        </w:tc>
        <w:tc>
          <w:tcPr>
            <w:tcW w:w="2240" w:type="dxa"/>
          </w:tcPr>
          <w:p w14:paraId="68D49720" w14:textId="2CF54577" w:rsidR="002C7BF4" w:rsidRDefault="004D40CC" w:rsidP="002C7BF4">
            <w:pPr>
              <w:pStyle w:val="Table-small"/>
              <w:cnfStyle w:val="000000100000" w:firstRow="0" w:lastRow="0" w:firstColumn="0" w:lastColumn="0" w:oddVBand="0" w:evenVBand="0" w:oddHBand="1" w:evenHBand="0" w:firstRowFirstColumn="0" w:firstRowLastColumn="0" w:lastRowFirstColumn="0" w:lastRowLastColumn="0"/>
            </w:pPr>
            <w:r>
              <w:t>Crystal</w:t>
            </w:r>
          </w:p>
        </w:tc>
        <w:tc>
          <w:tcPr>
            <w:tcW w:w="1139" w:type="dxa"/>
          </w:tcPr>
          <w:p w14:paraId="3EB6A674" w14:textId="24C7455B" w:rsidR="002C7BF4" w:rsidRDefault="004D40CC" w:rsidP="002C7BF4">
            <w:pPr>
              <w:pStyle w:val="Table-small"/>
              <w:cnfStyle w:val="000000100000" w:firstRow="0" w:lastRow="0" w:firstColumn="0" w:lastColumn="0" w:oddVBand="0" w:evenVBand="0" w:oddHBand="1" w:evenHBand="0" w:firstRowFirstColumn="0" w:firstRowLastColumn="0" w:lastRowFirstColumn="0" w:lastRowLastColumn="0"/>
            </w:pPr>
            <w:r>
              <w:t>20</w:t>
            </w:r>
            <w:r w:rsidR="005945CB">
              <w:t xml:space="preserve"> </w:t>
            </w:r>
            <w:r>
              <w:t>MHz</w:t>
            </w:r>
          </w:p>
        </w:tc>
        <w:tc>
          <w:tcPr>
            <w:tcW w:w="2309" w:type="dxa"/>
          </w:tcPr>
          <w:p w14:paraId="001C8557" w14:textId="46D47C8D" w:rsidR="002C7BF4" w:rsidRDefault="001030DF" w:rsidP="002C7BF4">
            <w:pPr>
              <w:pStyle w:val="Table-small"/>
              <w:cnfStyle w:val="000000100000" w:firstRow="0" w:lastRow="0" w:firstColumn="0" w:lastColumn="0" w:oddVBand="0" w:evenVBand="0" w:oddHBand="1" w:evenHBand="0" w:firstRowFirstColumn="0" w:firstRowLastColumn="0" w:lastRowFirstColumn="0" w:lastRowLastColumn="0"/>
            </w:pPr>
            <w:r>
              <w:t>Y1</w:t>
            </w:r>
          </w:p>
        </w:tc>
      </w:tr>
      <w:tr w:rsidR="002C7BF4" w14:paraId="2D54D679" w14:textId="77777777" w:rsidTr="00973561">
        <w:tc>
          <w:tcPr>
            <w:cnfStyle w:val="001000000000" w:firstRow="0" w:lastRow="0" w:firstColumn="1" w:lastColumn="0" w:oddVBand="0" w:evenVBand="0" w:oddHBand="0" w:evenHBand="0" w:firstRowFirstColumn="0" w:firstRowLastColumn="0" w:lastRowFirstColumn="0" w:lastRowLastColumn="0"/>
            <w:tcW w:w="1838" w:type="dxa"/>
          </w:tcPr>
          <w:p w14:paraId="2434DBEE" w14:textId="6A2C3F01" w:rsidR="002C7BF4" w:rsidRDefault="004574DD" w:rsidP="002C7BF4">
            <w:pPr>
              <w:pStyle w:val="Table-small"/>
              <w:rPr>
                <w:b w:val="0"/>
                <w:bCs w:val="0"/>
              </w:rPr>
            </w:pPr>
            <w:r>
              <w:rPr>
                <w:b w:val="0"/>
                <w:bCs w:val="0"/>
              </w:rPr>
              <w:t>XTAL_P</w:t>
            </w:r>
          </w:p>
        </w:tc>
        <w:tc>
          <w:tcPr>
            <w:tcW w:w="1374" w:type="dxa"/>
          </w:tcPr>
          <w:p w14:paraId="1AE60E35" w14:textId="2A501944" w:rsidR="002C7BF4" w:rsidRDefault="004574DD" w:rsidP="002C7BF4">
            <w:pPr>
              <w:pStyle w:val="Table-small"/>
              <w:cnfStyle w:val="000000000000" w:firstRow="0" w:lastRow="0" w:firstColumn="0" w:lastColumn="0" w:oddVBand="0" w:evenVBand="0" w:oddHBand="0" w:evenHBand="0" w:firstRowFirstColumn="0" w:firstRowLastColumn="0" w:lastRowFirstColumn="0" w:lastRowLastColumn="0"/>
            </w:pPr>
            <w:r>
              <w:t>GND</w:t>
            </w:r>
          </w:p>
        </w:tc>
        <w:tc>
          <w:tcPr>
            <w:tcW w:w="2240" w:type="dxa"/>
          </w:tcPr>
          <w:p w14:paraId="06BBCB71" w14:textId="5BD02080" w:rsidR="002C7BF4" w:rsidRDefault="004574DD" w:rsidP="002C7BF4">
            <w:pPr>
              <w:pStyle w:val="Table-small"/>
              <w:cnfStyle w:val="000000000000" w:firstRow="0" w:lastRow="0" w:firstColumn="0" w:lastColumn="0" w:oddVBand="0" w:evenVBand="0" w:oddHBand="0" w:evenHBand="0" w:firstRowFirstColumn="0" w:firstRowLastColumn="0" w:lastRowFirstColumn="0" w:lastRowLastColumn="0"/>
            </w:pPr>
            <w:r>
              <w:t>Coupling Capacitor</w:t>
            </w:r>
          </w:p>
        </w:tc>
        <w:tc>
          <w:tcPr>
            <w:tcW w:w="1139" w:type="dxa"/>
          </w:tcPr>
          <w:p w14:paraId="6D786CC3" w14:textId="0BBC813D" w:rsidR="002C7BF4" w:rsidRDefault="004574DD" w:rsidP="002C7BF4">
            <w:pPr>
              <w:pStyle w:val="Table-small"/>
              <w:cnfStyle w:val="000000000000" w:firstRow="0" w:lastRow="0" w:firstColumn="0" w:lastColumn="0" w:oddVBand="0" w:evenVBand="0" w:oddHBand="0" w:evenHBand="0" w:firstRowFirstColumn="0" w:firstRowLastColumn="0" w:lastRowFirstColumn="0" w:lastRowLastColumn="0"/>
            </w:pPr>
            <w:r>
              <w:t>20</w:t>
            </w:r>
            <w:r w:rsidR="005945CB">
              <w:t xml:space="preserve"> </w:t>
            </w:r>
            <w:r>
              <w:t>pF</w:t>
            </w:r>
          </w:p>
        </w:tc>
        <w:tc>
          <w:tcPr>
            <w:tcW w:w="2309" w:type="dxa"/>
          </w:tcPr>
          <w:p w14:paraId="3FF17651" w14:textId="7FDED385" w:rsidR="002C7BF4" w:rsidRDefault="001030DF" w:rsidP="002C7BF4">
            <w:pPr>
              <w:pStyle w:val="Table-small"/>
              <w:cnfStyle w:val="000000000000" w:firstRow="0" w:lastRow="0" w:firstColumn="0" w:lastColumn="0" w:oddVBand="0" w:evenVBand="0" w:oddHBand="0" w:evenHBand="0" w:firstRowFirstColumn="0" w:firstRowLastColumn="0" w:lastRowFirstColumn="0" w:lastRowLastColumn="0"/>
            </w:pPr>
            <w:r>
              <w:t>C19</w:t>
            </w:r>
          </w:p>
        </w:tc>
      </w:tr>
      <w:tr w:rsidR="004574DD" w14:paraId="1E99B1DA" w14:textId="77777777" w:rsidTr="00973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4C4A514" w14:textId="5E57C580" w:rsidR="004574DD" w:rsidRDefault="004574DD" w:rsidP="004574DD">
            <w:pPr>
              <w:pStyle w:val="Table-small"/>
              <w:rPr>
                <w:b w:val="0"/>
                <w:bCs w:val="0"/>
              </w:rPr>
            </w:pPr>
            <w:r>
              <w:rPr>
                <w:b w:val="0"/>
                <w:bCs w:val="0"/>
              </w:rPr>
              <w:t>XTAL_N</w:t>
            </w:r>
          </w:p>
        </w:tc>
        <w:tc>
          <w:tcPr>
            <w:tcW w:w="1374" w:type="dxa"/>
          </w:tcPr>
          <w:p w14:paraId="46FDCA54" w14:textId="519B6E88" w:rsidR="004574DD" w:rsidRDefault="004574DD" w:rsidP="004574DD">
            <w:pPr>
              <w:pStyle w:val="Table-small"/>
              <w:cnfStyle w:val="000000100000" w:firstRow="0" w:lastRow="0" w:firstColumn="0" w:lastColumn="0" w:oddVBand="0" w:evenVBand="0" w:oddHBand="1" w:evenHBand="0" w:firstRowFirstColumn="0" w:firstRowLastColumn="0" w:lastRowFirstColumn="0" w:lastRowLastColumn="0"/>
            </w:pPr>
            <w:r>
              <w:t>GND</w:t>
            </w:r>
          </w:p>
        </w:tc>
        <w:tc>
          <w:tcPr>
            <w:tcW w:w="2240" w:type="dxa"/>
          </w:tcPr>
          <w:p w14:paraId="1147DF18" w14:textId="52EC4759" w:rsidR="004574DD" w:rsidRDefault="004574DD" w:rsidP="004574DD">
            <w:pPr>
              <w:pStyle w:val="Table-small"/>
              <w:cnfStyle w:val="000000100000" w:firstRow="0" w:lastRow="0" w:firstColumn="0" w:lastColumn="0" w:oddVBand="0" w:evenVBand="0" w:oddHBand="1" w:evenHBand="0" w:firstRowFirstColumn="0" w:firstRowLastColumn="0" w:lastRowFirstColumn="0" w:lastRowLastColumn="0"/>
            </w:pPr>
            <w:r>
              <w:t>Coupling Capacitor</w:t>
            </w:r>
          </w:p>
        </w:tc>
        <w:tc>
          <w:tcPr>
            <w:tcW w:w="1139" w:type="dxa"/>
          </w:tcPr>
          <w:p w14:paraId="0D4668C0" w14:textId="6EE8BED2" w:rsidR="004574DD" w:rsidRDefault="004574DD" w:rsidP="004574DD">
            <w:pPr>
              <w:pStyle w:val="Table-small"/>
              <w:cnfStyle w:val="000000100000" w:firstRow="0" w:lastRow="0" w:firstColumn="0" w:lastColumn="0" w:oddVBand="0" w:evenVBand="0" w:oddHBand="1" w:evenHBand="0" w:firstRowFirstColumn="0" w:firstRowLastColumn="0" w:lastRowFirstColumn="0" w:lastRowLastColumn="0"/>
            </w:pPr>
            <w:r>
              <w:t>20</w:t>
            </w:r>
            <w:r w:rsidR="005945CB">
              <w:t xml:space="preserve"> </w:t>
            </w:r>
            <w:r>
              <w:t>pF</w:t>
            </w:r>
          </w:p>
        </w:tc>
        <w:tc>
          <w:tcPr>
            <w:tcW w:w="2309" w:type="dxa"/>
          </w:tcPr>
          <w:p w14:paraId="612D36BC" w14:textId="1B2BD9D1" w:rsidR="004574DD" w:rsidRDefault="001030DF" w:rsidP="004574DD">
            <w:pPr>
              <w:pStyle w:val="Table-small"/>
              <w:cnfStyle w:val="000000100000" w:firstRow="0" w:lastRow="0" w:firstColumn="0" w:lastColumn="0" w:oddVBand="0" w:evenVBand="0" w:oddHBand="1" w:evenHBand="0" w:firstRowFirstColumn="0" w:firstRowLastColumn="0" w:lastRowFirstColumn="0" w:lastRowLastColumn="0"/>
            </w:pPr>
            <w:r>
              <w:t>C20</w:t>
            </w:r>
          </w:p>
        </w:tc>
      </w:tr>
    </w:tbl>
    <w:p w14:paraId="5718E6D8" w14:textId="099BA66C" w:rsidR="0092074C" w:rsidRPr="002024B0" w:rsidRDefault="0092074C" w:rsidP="0092074C">
      <w:pPr>
        <w:rPr>
          <w:lang w:val="en-US" w:eastAsia="en-US"/>
        </w:rPr>
      </w:pPr>
      <w:r>
        <w:rPr>
          <w:lang w:val="en-US" w:eastAsia="en-US"/>
        </w:rPr>
        <w:fldChar w:fldCharType="begin"/>
      </w:r>
      <w:r>
        <w:rPr>
          <w:lang w:val="en-US" w:eastAsia="en-US"/>
        </w:rPr>
        <w:instrText xml:space="preserve"> REF _Ref158367899 \h </w:instrText>
      </w:r>
      <w:r>
        <w:rPr>
          <w:lang w:val="en-US" w:eastAsia="en-US"/>
        </w:rPr>
      </w:r>
      <w:r>
        <w:rPr>
          <w:lang w:val="en-US" w:eastAsia="en-US"/>
        </w:rPr>
        <w:fldChar w:fldCharType="separate"/>
      </w:r>
      <w:r w:rsidR="00AA08B9">
        <w:t xml:space="preserve">Figure </w:t>
      </w:r>
      <w:r w:rsidR="00AA08B9">
        <w:rPr>
          <w:noProof/>
        </w:rPr>
        <w:t>6</w:t>
      </w:r>
      <w:r>
        <w:rPr>
          <w:lang w:val="en-US" w:eastAsia="en-US"/>
        </w:rPr>
        <w:fldChar w:fldCharType="end"/>
      </w:r>
      <w:r w:rsidRPr="451BB4C5">
        <w:rPr>
          <w:lang w:val="en-US" w:eastAsia="en-US"/>
        </w:rPr>
        <w:t xml:space="preserve"> depicts the RF network in use</w:t>
      </w:r>
      <w:r w:rsidR="00994EE0">
        <w:rPr>
          <w:lang w:val="en-US" w:eastAsia="en-US"/>
        </w:rPr>
        <w:t>, this network is also placed on the daughter board</w:t>
      </w:r>
      <w:r w:rsidRPr="451BB4C5">
        <w:rPr>
          <w:lang w:val="en-US" w:eastAsia="en-US"/>
        </w:rPr>
        <w:t xml:space="preserve">. Positioned on the left side is the Serializer ASIC, featuring </w:t>
      </w:r>
      <w:r>
        <w:rPr>
          <w:lang w:val="en-US" w:eastAsia="en-US"/>
        </w:rPr>
        <w:t>down-link</w:t>
      </w:r>
      <w:r w:rsidRPr="451BB4C5">
        <w:rPr>
          <w:lang w:val="en-US" w:eastAsia="en-US"/>
        </w:rPr>
        <w:t xml:space="preserve"> driver pins TRXN and TRXP. As CoaXPress operates in a single-ended fashion, the TRXP pin is connected to </w:t>
      </w:r>
      <w:r>
        <w:rPr>
          <w:lang w:val="en-US" w:eastAsia="en-US"/>
        </w:rPr>
        <w:t>ac-</w:t>
      </w:r>
      <w:r w:rsidRPr="451BB4C5">
        <w:rPr>
          <w:lang w:val="en-US" w:eastAsia="en-US"/>
        </w:rPr>
        <w:t>ground, presenting the same impedance (R3) as the TRXN pin experiences through the transmission line. Given the absence of on-chip resistors in the Serializer ASIC to convert the current from the LVDS driver to voltage, external resistors (R1 and R2) are employed. These external resistors (R1 and R2) serve the dual purpose of converting current to voltage</w:t>
      </w:r>
      <w:r>
        <w:rPr>
          <w:lang w:val="en-US" w:eastAsia="en-US"/>
        </w:rPr>
        <w:t xml:space="preserve"> in parallel to the transmission line impedance</w:t>
      </w:r>
      <w:r w:rsidRPr="451BB4C5">
        <w:rPr>
          <w:lang w:val="en-US" w:eastAsia="en-US"/>
        </w:rPr>
        <w:t xml:space="preserve"> and acting as termination resistance for the uplink signal. In </w:t>
      </w:r>
      <w:r w:rsidR="008141E4">
        <w:rPr>
          <w:lang w:val="en-US" w:eastAsia="en-US"/>
        </w:rPr>
        <w:fldChar w:fldCharType="begin"/>
      </w:r>
      <w:r w:rsidR="008141E4">
        <w:rPr>
          <w:lang w:val="en-US" w:eastAsia="en-US"/>
        </w:rPr>
        <w:instrText xml:space="preserve"> REF _Ref207887092 \h </w:instrText>
      </w:r>
      <w:r w:rsidR="008141E4">
        <w:rPr>
          <w:lang w:val="en-US" w:eastAsia="en-US"/>
        </w:rPr>
      </w:r>
      <w:r w:rsidR="008141E4">
        <w:rPr>
          <w:lang w:val="en-US" w:eastAsia="en-US"/>
        </w:rPr>
        <w:fldChar w:fldCharType="separate"/>
      </w:r>
      <w:r w:rsidR="00AA08B9">
        <w:t xml:space="preserve">Table </w:t>
      </w:r>
      <w:r w:rsidR="00AA08B9">
        <w:rPr>
          <w:noProof/>
        </w:rPr>
        <w:t>10</w:t>
      </w:r>
      <w:r w:rsidR="008141E4">
        <w:rPr>
          <w:lang w:val="en-US" w:eastAsia="en-US"/>
        </w:rPr>
        <w:fldChar w:fldCharType="end"/>
      </w:r>
      <w:r w:rsidR="008141E4">
        <w:rPr>
          <w:lang w:val="en-US" w:eastAsia="en-US"/>
        </w:rPr>
        <w:t xml:space="preserve"> </w:t>
      </w:r>
      <w:r w:rsidRPr="451BB4C5">
        <w:rPr>
          <w:lang w:val="en-US" w:eastAsia="en-US"/>
        </w:rPr>
        <w:t>all components are summarized.</w:t>
      </w:r>
      <w:sdt>
        <w:sdtPr>
          <w:rPr>
            <w:lang w:val="en-US" w:eastAsia="en-US"/>
          </w:rPr>
          <w:id w:val="-1912538910"/>
          <w:citation/>
        </w:sdtPr>
        <w:sdtContent>
          <w:r w:rsidR="0056735A">
            <w:rPr>
              <w:lang w:val="en-US" w:eastAsia="en-US"/>
            </w:rPr>
            <w:fldChar w:fldCharType="begin"/>
          </w:r>
          <w:r w:rsidR="0056735A">
            <w:rPr>
              <w:lang w:val="en-US" w:eastAsia="en-US"/>
            </w:rPr>
            <w:instrText xml:space="preserve"> CITATION Mag20 \l 1033 </w:instrText>
          </w:r>
          <w:r w:rsidR="0056735A">
            <w:rPr>
              <w:lang w:val="en-US" w:eastAsia="en-US"/>
            </w:rPr>
            <w:fldChar w:fldCharType="separate"/>
          </w:r>
          <w:r w:rsidR="00432E09">
            <w:rPr>
              <w:noProof/>
              <w:lang w:val="en-US" w:eastAsia="en-US"/>
            </w:rPr>
            <w:t xml:space="preserve"> </w:t>
          </w:r>
          <w:r w:rsidR="00432E09" w:rsidRPr="00432E09">
            <w:rPr>
              <w:noProof/>
              <w:lang w:val="en-US" w:eastAsia="en-US"/>
            </w:rPr>
            <w:t>[2]</w:t>
          </w:r>
          <w:r w:rsidR="0056735A">
            <w:rPr>
              <w:lang w:val="en-US" w:eastAsia="en-US"/>
            </w:rPr>
            <w:fldChar w:fldCharType="end"/>
          </w:r>
        </w:sdtContent>
      </w:sdt>
    </w:p>
    <w:p w14:paraId="12CCD520" w14:textId="77777777" w:rsidR="0092074C" w:rsidRDefault="0092074C" w:rsidP="00D5786F">
      <w:pPr>
        <w:keepNext/>
        <w:jc w:val="center"/>
      </w:pPr>
    </w:p>
    <w:p w14:paraId="4C821E77" w14:textId="5E8AEDAC" w:rsidR="00D5786F" w:rsidRDefault="00D5786F" w:rsidP="00D5786F">
      <w:pPr>
        <w:keepNext/>
        <w:jc w:val="center"/>
      </w:pPr>
      <w:r>
        <w:rPr>
          <w:noProof/>
        </w:rPr>
        <w:drawing>
          <wp:inline distT="0" distB="0" distL="0" distR="0" wp14:anchorId="0986EDCE" wp14:editId="185DC038">
            <wp:extent cx="4229890" cy="2898476"/>
            <wp:effectExtent l="0" t="0" r="0" b="0"/>
            <wp:docPr id="1214567628" name="Picture 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67628" name="Picture 2" descr="A screen shot of a computer&#10;&#10;Description automatically generated"/>
                    <pic:cNvPicPr/>
                  </pic:nvPicPr>
                  <pic:blipFill>
                    <a:blip r:embed="rId26"/>
                    <a:stretch>
                      <a:fillRect/>
                    </a:stretch>
                  </pic:blipFill>
                  <pic:spPr>
                    <a:xfrm>
                      <a:off x="0" y="0"/>
                      <a:ext cx="4245126" cy="2908916"/>
                    </a:xfrm>
                    <a:prstGeom prst="rect">
                      <a:avLst/>
                    </a:prstGeom>
                  </pic:spPr>
                </pic:pic>
              </a:graphicData>
            </a:graphic>
          </wp:inline>
        </w:drawing>
      </w:r>
    </w:p>
    <w:p w14:paraId="36D7A2A2" w14:textId="65CEFACC" w:rsidR="00D5786F" w:rsidRDefault="00D5786F" w:rsidP="00D5786F">
      <w:pPr>
        <w:pStyle w:val="Caption"/>
      </w:pPr>
      <w:bookmarkStart w:id="130" w:name="_Ref158367899"/>
      <w:bookmarkStart w:id="131" w:name="_Ref158367896"/>
      <w:bookmarkStart w:id="132" w:name="_Toc179819077"/>
      <w:bookmarkStart w:id="133" w:name="_Toc214350573"/>
      <w:r>
        <w:t xml:space="preserve">Figure </w:t>
      </w:r>
      <w:r>
        <w:fldChar w:fldCharType="begin"/>
      </w:r>
      <w:r>
        <w:instrText xml:space="preserve"> SEQ Figure \* ARABIC </w:instrText>
      </w:r>
      <w:r>
        <w:fldChar w:fldCharType="separate"/>
      </w:r>
      <w:r w:rsidR="00AA08B9">
        <w:rPr>
          <w:noProof/>
        </w:rPr>
        <w:t>6</w:t>
      </w:r>
      <w:r>
        <w:fldChar w:fldCharType="end"/>
      </w:r>
      <w:bookmarkEnd w:id="130"/>
      <w:r>
        <w:t>: RF network</w:t>
      </w:r>
      <w:bookmarkEnd w:id="131"/>
      <w:bookmarkEnd w:id="132"/>
      <w:bookmarkEnd w:id="133"/>
    </w:p>
    <w:p w14:paraId="3F7E5D21" w14:textId="77777777" w:rsidR="00EE1A52" w:rsidRPr="00EE1A52" w:rsidRDefault="00EE1A52" w:rsidP="00EE1A52">
      <w:pPr>
        <w:rPr>
          <w:lang w:val="en-US" w:eastAsia="en-US"/>
        </w:rPr>
      </w:pPr>
    </w:p>
    <w:p w14:paraId="3E5DD03E" w14:textId="5800E856" w:rsidR="003203F8" w:rsidRDefault="00A4553C" w:rsidP="00A4553C">
      <w:pPr>
        <w:pStyle w:val="Caption"/>
      </w:pPr>
      <w:bookmarkStart w:id="134" w:name="_Ref207887092"/>
      <w:bookmarkStart w:id="135" w:name="_Toc214350583"/>
      <w:r>
        <w:t xml:space="preserve">Table </w:t>
      </w:r>
      <w:r>
        <w:fldChar w:fldCharType="begin"/>
      </w:r>
      <w:r>
        <w:instrText xml:space="preserve"> SEQ Table \* ARABIC </w:instrText>
      </w:r>
      <w:r>
        <w:fldChar w:fldCharType="separate"/>
      </w:r>
      <w:r w:rsidR="00AA08B9">
        <w:rPr>
          <w:noProof/>
        </w:rPr>
        <w:t>10</w:t>
      </w:r>
      <w:r>
        <w:fldChar w:fldCharType="end"/>
      </w:r>
      <w:bookmarkEnd w:id="134"/>
      <w:r>
        <w:t xml:space="preserve">: </w:t>
      </w:r>
      <w:r w:rsidRPr="008841CD">
        <w:t>RF network component summary</w:t>
      </w:r>
      <w:bookmarkEnd w:id="135"/>
    </w:p>
    <w:tbl>
      <w:tblPr>
        <w:tblStyle w:val="GridTable4-Accent3"/>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5"/>
        <w:gridCol w:w="1926"/>
        <w:gridCol w:w="1926"/>
        <w:gridCol w:w="3857"/>
      </w:tblGrid>
      <w:tr w:rsidR="00EE1A52" w14:paraId="2839B50C" w14:textId="77777777" w:rsidTr="009735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37D4168" w14:textId="77777777" w:rsidR="00EE1A52" w:rsidRDefault="00EE1A52">
            <w:pPr>
              <w:pStyle w:val="Table-small"/>
              <w:rPr>
                <w:lang w:val="en-US" w:eastAsia="en-US"/>
              </w:rPr>
            </w:pPr>
            <w:r>
              <w:rPr>
                <w:lang w:val="en-US" w:eastAsia="en-US"/>
              </w:rPr>
              <w:t>Designator</w:t>
            </w:r>
          </w:p>
        </w:tc>
        <w:tc>
          <w:tcPr>
            <w:tcW w:w="192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742EFEC" w14:textId="77777777" w:rsidR="00EE1A52" w:rsidRDefault="00EE1A52">
            <w:pPr>
              <w:pStyle w:val="Table-small"/>
              <w:cnfStyle w:val="100000000000" w:firstRow="1" w:lastRow="0" w:firstColumn="0" w:lastColumn="0" w:oddVBand="0" w:evenVBand="0" w:oddHBand="0" w:evenHBand="0" w:firstRowFirstColumn="0" w:firstRowLastColumn="0" w:lastRowFirstColumn="0" w:lastRowLastColumn="0"/>
              <w:rPr>
                <w:lang w:val="en-US" w:eastAsia="en-US"/>
              </w:rPr>
            </w:pPr>
            <w:r>
              <w:rPr>
                <w:lang w:val="en-US" w:eastAsia="en-US"/>
              </w:rPr>
              <w:t>Type</w:t>
            </w:r>
          </w:p>
        </w:tc>
        <w:tc>
          <w:tcPr>
            <w:tcW w:w="192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DFB12F8" w14:textId="77777777" w:rsidR="00EE1A52" w:rsidRDefault="00EE1A52">
            <w:pPr>
              <w:pStyle w:val="Table-small"/>
              <w:cnfStyle w:val="100000000000" w:firstRow="1" w:lastRow="0" w:firstColumn="0" w:lastColumn="0" w:oddVBand="0" w:evenVBand="0" w:oddHBand="0" w:evenHBand="0" w:firstRowFirstColumn="0" w:firstRowLastColumn="0" w:lastRowFirstColumn="0" w:lastRowLastColumn="0"/>
              <w:rPr>
                <w:lang w:val="en-US" w:eastAsia="en-US"/>
              </w:rPr>
            </w:pPr>
            <w:r>
              <w:rPr>
                <w:lang w:val="en-US" w:eastAsia="en-US"/>
              </w:rPr>
              <w:t>Value</w:t>
            </w:r>
          </w:p>
        </w:tc>
        <w:tc>
          <w:tcPr>
            <w:tcW w:w="3857"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4136C96" w14:textId="77777777" w:rsidR="00EE1A52" w:rsidRDefault="00EE1A52">
            <w:pPr>
              <w:pStyle w:val="Table-small"/>
              <w:cnfStyle w:val="100000000000" w:firstRow="1" w:lastRow="0" w:firstColumn="0" w:lastColumn="0" w:oddVBand="0" w:evenVBand="0" w:oddHBand="0" w:evenHBand="0" w:firstRowFirstColumn="0" w:firstRowLastColumn="0" w:lastRowFirstColumn="0" w:lastRowLastColumn="0"/>
              <w:rPr>
                <w:lang w:val="en-US" w:eastAsia="en-US"/>
              </w:rPr>
            </w:pPr>
            <w:r>
              <w:rPr>
                <w:lang w:val="en-US" w:eastAsia="en-US"/>
              </w:rPr>
              <w:t>Comment</w:t>
            </w:r>
          </w:p>
        </w:tc>
      </w:tr>
      <w:tr w:rsidR="00EE1A52" w14:paraId="29C7E739" w14:textId="77777777" w:rsidTr="00973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tcPr>
          <w:p w14:paraId="48E35F41" w14:textId="77777777" w:rsidR="00EE1A52" w:rsidRDefault="00EE1A52">
            <w:pPr>
              <w:pStyle w:val="Table-small"/>
              <w:rPr>
                <w:lang w:val="en-US" w:eastAsia="en-US"/>
              </w:rPr>
            </w:pPr>
            <w:r>
              <w:rPr>
                <w:lang w:val="en-US" w:eastAsia="en-US"/>
              </w:rPr>
              <w:t>R1</w:t>
            </w:r>
          </w:p>
        </w:tc>
        <w:tc>
          <w:tcPr>
            <w:tcW w:w="1926" w:type="dxa"/>
          </w:tcPr>
          <w:p w14:paraId="55CA2EE8" w14:textId="77777777" w:rsidR="00EE1A52" w:rsidRDefault="00EE1A52">
            <w:pPr>
              <w:pStyle w:val="Table-small"/>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Resistor</w:t>
            </w:r>
          </w:p>
        </w:tc>
        <w:tc>
          <w:tcPr>
            <w:tcW w:w="1926" w:type="dxa"/>
          </w:tcPr>
          <w:p w14:paraId="48766282" w14:textId="77777777" w:rsidR="00EE1A52" w:rsidRDefault="00EE1A52">
            <w:pPr>
              <w:pStyle w:val="Table-small"/>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75Ω</w:t>
            </w:r>
          </w:p>
        </w:tc>
        <w:tc>
          <w:tcPr>
            <w:tcW w:w="3857" w:type="dxa"/>
          </w:tcPr>
          <w:p w14:paraId="00ADE21B" w14:textId="77777777" w:rsidR="00EE1A52" w:rsidRDefault="00EE1A52">
            <w:pPr>
              <w:pStyle w:val="Table-small"/>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Current conversion / uplink termination</w:t>
            </w:r>
          </w:p>
        </w:tc>
      </w:tr>
      <w:tr w:rsidR="00EE1A52" w14:paraId="01880C26" w14:textId="77777777" w:rsidTr="00973561">
        <w:tc>
          <w:tcPr>
            <w:cnfStyle w:val="001000000000" w:firstRow="0" w:lastRow="0" w:firstColumn="1" w:lastColumn="0" w:oddVBand="0" w:evenVBand="0" w:oddHBand="0" w:evenHBand="0" w:firstRowFirstColumn="0" w:firstRowLastColumn="0" w:lastRowFirstColumn="0" w:lastRowLastColumn="0"/>
            <w:tcW w:w="1925" w:type="dxa"/>
          </w:tcPr>
          <w:p w14:paraId="74FE3F23" w14:textId="77777777" w:rsidR="00EE1A52" w:rsidRDefault="00EE1A52">
            <w:pPr>
              <w:pStyle w:val="Table-small"/>
              <w:rPr>
                <w:lang w:val="en-US" w:eastAsia="en-US"/>
              </w:rPr>
            </w:pPr>
            <w:r>
              <w:rPr>
                <w:lang w:val="en-US" w:eastAsia="en-US"/>
              </w:rPr>
              <w:t>R2</w:t>
            </w:r>
          </w:p>
        </w:tc>
        <w:tc>
          <w:tcPr>
            <w:tcW w:w="1926" w:type="dxa"/>
          </w:tcPr>
          <w:p w14:paraId="58C9075B" w14:textId="77777777" w:rsidR="00EE1A52" w:rsidRDefault="00EE1A52">
            <w:pPr>
              <w:pStyle w:val="Table-small"/>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Resistor</w:t>
            </w:r>
          </w:p>
        </w:tc>
        <w:tc>
          <w:tcPr>
            <w:tcW w:w="1926" w:type="dxa"/>
          </w:tcPr>
          <w:p w14:paraId="332C0401" w14:textId="77777777" w:rsidR="00EE1A52" w:rsidRDefault="00EE1A52">
            <w:pPr>
              <w:pStyle w:val="Table-small"/>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75Ω</w:t>
            </w:r>
          </w:p>
        </w:tc>
        <w:tc>
          <w:tcPr>
            <w:tcW w:w="3857" w:type="dxa"/>
          </w:tcPr>
          <w:p w14:paraId="3AA25AF4" w14:textId="77777777" w:rsidR="00EE1A52" w:rsidRDefault="00EE1A52">
            <w:pPr>
              <w:pStyle w:val="Table-small"/>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Current conversion / uplink termination</w:t>
            </w:r>
          </w:p>
        </w:tc>
      </w:tr>
      <w:tr w:rsidR="00EE1A52" w14:paraId="14E2F68C" w14:textId="77777777" w:rsidTr="00973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tcPr>
          <w:p w14:paraId="5B46C88C" w14:textId="77777777" w:rsidR="00EE1A52" w:rsidRDefault="00EE1A52">
            <w:pPr>
              <w:pStyle w:val="Table-small"/>
              <w:rPr>
                <w:lang w:val="en-US" w:eastAsia="en-US"/>
              </w:rPr>
            </w:pPr>
            <w:r>
              <w:rPr>
                <w:lang w:val="en-US" w:eastAsia="en-US"/>
              </w:rPr>
              <w:t>R3</w:t>
            </w:r>
          </w:p>
        </w:tc>
        <w:tc>
          <w:tcPr>
            <w:tcW w:w="1926" w:type="dxa"/>
          </w:tcPr>
          <w:p w14:paraId="45888C49" w14:textId="77777777" w:rsidR="00EE1A52" w:rsidRDefault="00EE1A52">
            <w:pPr>
              <w:pStyle w:val="Table-small"/>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Resistor</w:t>
            </w:r>
          </w:p>
        </w:tc>
        <w:tc>
          <w:tcPr>
            <w:tcW w:w="1926" w:type="dxa"/>
          </w:tcPr>
          <w:p w14:paraId="227AA144" w14:textId="77777777" w:rsidR="00EE1A52" w:rsidRDefault="00EE1A52">
            <w:pPr>
              <w:pStyle w:val="Table-small"/>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75Ω</w:t>
            </w:r>
          </w:p>
        </w:tc>
        <w:tc>
          <w:tcPr>
            <w:tcW w:w="3857" w:type="dxa"/>
          </w:tcPr>
          <w:p w14:paraId="558971E3" w14:textId="77777777" w:rsidR="00EE1A52" w:rsidRDefault="00EE1A52">
            <w:pPr>
              <w:pStyle w:val="Table-small"/>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Impedance matching resistor</w:t>
            </w:r>
          </w:p>
        </w:tc>
      </w:tr>
      <w:tr w:rsidR="00EE1A52" w14:paraId="013207ED" w14:textId="77777777" w:rsidTr="00973561">
        <w:tc>
          <w:tcPr>
            <w:cnfStyle w:val="001000000000" w:firstRow="0" w:lastRow="0" w:firstColumn="1" w:lastColumn="0" w:oddVBand="0" w:evenVBand="0" w:oddHBand="0" w:evenHBand="0" w:firstRowFirstColumn="0" w:firstRowLastColumn="0" w:lastRowFirstColumn="0" w:lastRowLastColumn="0"/>
            <w:tcW w:w="1925" w:type="dxa"/>
          </w:tcPr>
          <w:p w14:paraId="62190D9B" w14:textId="77777777" w:rsidR="00EE1A52" w:rsidRDefault="00EE1A52">
            <w:pPr>
              <w:pStyle w:val="Table-small"/>
              <w:rPr>
                <w:lang w:val="en-US" w:eastAsia="en-US"/>
              </w:rPr>
            </w:pPr>
            <w:r>
              <w:rPr>
                <w:lang w:val="en-US" w:eastAsia="en-US"/>
              </w:rPr>
              <w:t>C1</w:t>
            </w:r>
          </w:p>
        </w:tc>
        <w:tc>
          <w:tcPr>
            <w:tcW w:w="1926" w:type="dxa"/>
          </w:tcPr>
          <w:p w14:paraId="762BEEB6" w14:textId="77777777" w:rsidR="00EE1A52" w:rsidRDefault="00EE1A52">
            <w:pPr>
              <w:pStyle w:val="Table-small"/>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Capacitor</w:t>
            </w:r>
          </w:p>
        </w:tc>
        <w:tc>
          <w:tcPr>
            <w:tcW w:w="1926" w:type="dxa"/>
          </w:tcPr>
          <w:p w14:paraId="0E71C28B" w14:textId="77777777" w:rsidR="00EE1A52" w:rsidRDefault="00EE1A52">
            <w:pPr>
              <w:pStyle w:val="Table-small"/>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1nF</w:t>
            </w:r>
          </w:p>
        </w:tc>
        <w:tc>
          <w:tcPr>
            <w:tcW w:w="3857" w:type="dxa"/>
          </w:tcPr>
          <w:p w14:paraId="3D40FCE1" w14:textId="77777777" w:rsidR="00EE1A52" w:rsidRDefault="00EE1A52">
            <w:pPr>
              <w:pStyle w:val="Table-small"/>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Current conversion / uplink termination</w:t>
            </w:r>
          </w:p>
        </w:tc>
      </w:tr>
      <w:tr w:rsidR="00EE1A52" w14:paraId="0FFC3239" w14:textId="77777777" w:rsidTr="00973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tcPr>
          <w:p w14:paraId="7766CDCF" w14:textId="77777777" w:rsidR="00EE1A52" w:rsidRDefault="00EE1A52">
            <w:pPr>
              <w:pStyle w:val="Table-small"/>
              <w:rPr>
                <w:lang w:val="en-US" w:eastAsia="en-US"/>
              </w:rPr>
            </w:pPr>
            <w:r>
              <w:rPr>
                <w:lang w:val="en-US" w:eastAsia="en-US"/>
              </w:rPr>
              <w:t>C2</w:t>
            </w:r>
          </w:p>
        </w:tc>
        <w:tc>
          <w:tcPr>
            <w:tcW w:w="1926" w:type="dxa"/>
          </w:tcPr>
          <w:p w14:paraId="3DF27FAD" w14:textId="77777777" w:rsidR="00EE1A52" w:rsidRDefault="00EE1A52">
            <w:pPr>
              <w:pStyle w:val="Table-small"/>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Capacitor</w:t>
            </w:r>
          </w:p>
        </w:tc>
        <w:tc>
          <w:tcPr>
            <w:tcW w:w="1926" w:type="dxa"/>
          </w:tcPr>
          <w:p w14:paraId="1B18F06F" w14:textId="77777777" w:rsidR="00EE1A52" w:rsidRDefault="00EE1A52">
            <w:pPr>
              <w:pStyle w:val="Table-small"/>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1nF</w:t>
            </w:r>
          </w:p>
        </w:tc>
        <w:tc>
          <w:tcPr>
            <w:tcW w:w="3857" w:type="dxa"/>
          </w:tcPr>
          <w:p w14:paraId="26CC8AF9" w14:textId="77777777" w:rsidR="00EE1A52" w:rsidRDefault="00EE1A52">
            <w:pPr>
              <w:pStyle w:val="Table-small"/>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Current conversion / uplink termination</w:t>
            </w:r>
          </w:p>
        </w:tc>
      </w:tr>
      <w:tr w:rsidR="00EE1A52" w14:paraId="2E9B73ED" w14:textId="77777777" w:rsidTr="00973561">
        <w:tc>
          <w:tcPr>
            <w:cnfStyle w:val="001000000000" w:firstRow="0" w:lastRow="0" w:firstColumn="1" w:lastColumn="0" w:oddVBand="0" w:evenVBand="0" w:oddHBand="0" w:evenHBand="0" w:firstRowFirstColumn="0" w:firstRowLastColumn="0" w:lastRowFirstColumn="0" w:lastRowLastColumn="0"/>
            <w:tcW w:w="1925" w:type="dxa"/>
          </w:tcPr>
          <w:p w14:paraId="591F7E49" w14:textId="77777777" w:rsidR="00EE1A52" w:rsidRDefault="00EE1A52">
            <w:pPr>
              <w:pStyle w:val="Table-small"/>
              <w:rPr>
                <w:lang w:val="en-US" w:eastAsia="en-US"/>
              </w:rPr>
            </w:pPr>
            <w:r>
              <w:rPr>
                <w:lang w:val="en-US" w:eastAsia="en-US"/>
              </w:rPr>
              <w:t>C3</w:t>
            </w:r>
          </w:p>
        </w:tc>
        <w:tc>
          <w:tcPr>
            <w:tcW w:w="1926" w:type="dxa"/>
          </w:tcPr>
          <w:p w14:paraId="283C9E99" w14:textId="77777777" w:rsidR="00EE1A52" w:rsidRDefault="00EE1A52">
            <w:pPr>
              <w:pStyle w:val="Table-small"/>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Capacitor</w:t>
            </w:r>
          </w:p>
        </w:tc>
        <w:tc>
          <w:tcPr>
            <w:tcW w:w="1926" w:type="dxa"/>
          </w:tcPr>
          <w:p w14:paraId="389D1286" w14:textId="77777777" w:rsidR="00EE1A52" w:rsidRDefault="00EE1A52">
            <w:pPr>
              <w:pStyle w:val="Table-small"/>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56nF</w:t>
            </w:r>
          </w:p>
        </w:tc>
        <w:tc>
          <w:tcPr>
            <w:tcW w:w="3857" w:type="dxa"/>
          </w:tcPr>
          <w:p w14:paraId="7CDC6855" w14:textId="77777777" w:rsidR="00EE1A52" w:rsidRDefault="00EE1A52">
            <w:pPr>
              <w:pStyle w:val="Table-small"/>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Coupling capacitor RF signal</w:t>
            </w:r>
          </w:p>
        </w:tc>
      </w:tr>
      <w:tr w:rsidR="00EE1A52" w14:paraId="4C1F6A9C" w14:textId="77777777" w:rsidTr="00973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tcPr>
          <w:p w14:paraId="1CBB0612" w14:textId="77777777" w:rsidR="00EE1A52" w:rsidRDefault="00EE1A52">
            <w:pPr>
              <w:pStyle w:val="Table-small"/>
              <w:rPr>
                <w:lang w:val="en-US" w:eastAsia="en-US"/>
              </w:rPr>
            </w:pPr>
            <w:r>
              <w:rPr>
                <w:lang w:val="en-US" w:eastAsia="en-US"/>
              </w:rPr>
              <w:t>C4</w:t>
            </w:r>
          </w:p>
        </w:tc>
        <w:tc>
          <w:tcPr>
            <w:tcW w:w="1926" w:type="dxa"/>
          </w:tcPr>
          <w:p w14:paraId="4DE49224" w14:textId="77777777" w:rsidR="00EE1A52" w:rsidRDefault="00EE1A52">
            <w:pPr>
              <w:pStyle w:val="Table-small"/>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Capacitor</w:t>
            </w:r>
          </w:p>
        </w:tc>
        <w:tc>
          <w:tcPr>
            <w:tcW w:w="1926" w:type="dxa"/>
          </w:tcPr>
          <w:p w14:paraId="54C7525B" w14:textId="77777777" w:rsidR="00EE1A52" w:rsidRDefault="00EE1A52">
            <w:pPr>
              <w:pStyle w:val="Table-small"/>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56nF</w:t>
            </w:r>
          </w:p>
        </w:tc>
        <w:tc>
          <w:tcPr>
            <w:tcW w:w="3857" w:type="dxa"/>
          </w:tcPr>
          <w:p w14:paraId="7DAF60BF" w14:textId="77777777" w:rsidR="00EE1A52" w:rsidRDefault="00EE1A52">
            <w:pPr>
              <w:pStyle w:val="Table-small"/>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Coupling capacitor RF signal</w:t>
            </w:r>
          </w:p>
        </w:tc>
      </w:tr>
    </w:tbl>
    <w:p w14:paraId="3D2564FE" w14:textId="47870801" w:rsidR="00B62A06" w:rsidRDefault="004357B9" w:rsidP="00A71AAA">
      <w:pPr>
        <w:pStyle w:val="Heading3"/>
      </w:pPr>
      <w:bookmarkStart w:id="136" w:name="_Ref207889584"/>
      <w:bookmarkStart w:id="137" w:name="_Toc214350532"/>
      <w:r>
        <w:t>Measurement board</w:t>
      </w:r>
      <w:bookmarkEnd w:id="136"/>
      <w:bookmarkEnd w:id="137"/>
    </w:p>
    <w:p w14:paraId="49649C3D" w14:textId="30EE502F" w:rsidR="000A6F93" w:rsidRPr="000A6F93" w:rsidRDefault="000A6F93" w:rsidP="000A6F93">
      <w:r w:rsidRPr="000A6F93">
        <w:t xml:space="preserve">The measurement board will serve as an interface between the daughter board and the connection matrix, power supplies, FPGA, and other required </w:t>
      </w:r>
      <w:r w:rsidR="00207AE9">
        <w:t>equipment</w:t>
      </w:r>
      <w:r w:rsidRPr="000A6F93">
        <w:t>. These connections will be made using a combination of flat cables, SMA connectors, and power connectors. Additionally, the measurement board will function as a load board.</w:t>
      </w:r>
    </w:p>
    <w:p w14:paraId="33CAA37B" w14:textId="5F2498A7" w:rsidR="000A6F93" w:rsidRPr="000A6F93" w:rsidRDefault="000A6F93" w:rsidP="000A6F93">
      <w:r w:rsidRPr="000A6F93">
        <w:t>The design will support connections for a single daughter board</w:t>
      </w:r>
      <w:r w:rsidR="00B169C0">
        <w:t xml:space="preserve"> (</w:t>
      </w:r>
      <w:r w:rsidRPr="000A6F93">
        <w:t>single-site testing</w:t>
      </w:r>
      <w:r w:rsidR="00B169C0">
        <w:t>)</w:t>
      </w:r>
      <w:r w:rsidR="008071F7">
        <w:t xml:space="preserve">. </w:t>
      </w:r>
      <w:r w:rsidRPr="000A6F93">
        <w:t>To ensure compatibility with different test environments, the measurement board will be designed for use with a thermostreamer.</w:t>
      </w:r>
    </w:p>
    <w:p w14:paraId="7B880A62" w14:textId="70FFEC90" w:rsidR="000A6F93" w:rsidRPr="000A6F93" w:rsidRDefault="000A6F93" w:rsidP="000A6F93">
      <w:r w:rsidRPr="000A6F93">
        <w:t xml:space="preserve">Each measurement board will be assigned a unique serial number for identification. </w:t>
      </w:r>
    </w:p>
    <w:p w14:paraId="2C1F62A8" w14:textId="6DDEBB58" w:rsidR="00DC2999" w:rsidRDefault="000A6F93" w:rsidP="00D212BE">
      <w:r w:rsidRPr="000A6F93">
        <w:t>All supply domains will be individually accessible on this board.</w:t>
      </w:r>
    </w:p>
    <w:p w14:paraId="5272E6BC" w14:textId="7EE5F5FA" w:rsidR="00F649FE" w:rsidRDefault="003574B8" w:rsidP="00D212BE">
      <w:r>
        <w:t xml:space="preserve">The measurement </w:t>
      </w:r>
      <w:r w:rsidR="00F649FE">
        <w:t>has the following requirements:</w:t>
      </w:r>
    </w:p>
    <w:p w14:paraId="2D924EE5" w14:textId="0D5D0323" w:rsidR="00F649FE" w:rsidRDefault="00F649FE" w:rsidP="00F649FE">
      <w:pPr>
        <w:pStyle w:val="ListParagraph"/>
        <w:numPr>
          <w:ilvl w:val="0"/>
          <w:numId w:val="15"/>
        </w:numPr>
      </w:pPr>
      <w:r>
        <w:t xml:space="preserve">Respect the pin requirements which are already described in section </w:t>
      </w:r>
      <w:r>
        <w:fldChar w:fldCharType="begin"/>
      </w:r>
      <w:r>
        <w:instrText xml:space="preserve"> REF _Ref207879034 \r \h </w:instrText>
      </w:r>
      <w:r>
        <w:fldChar w:fldCharType="separate"/>
      </w:r>
      <w:r w:rsidR="00AA08B9">
        <w:t>3.1.3</w:t>
      </w:r>
      <w:r>
        <w:fldChar w:fldCharType="end"/>
      </w:r>
      <w:r>
        <w:t>.</w:t>
      </w:r>
    </w:p>
    <w:p w14:paraId="3B1CB46F" w14:textId="77777777" w:rsidR="00312FEA" w:rsidRDefault="00F649FE" w:rsidP="00F649FE">
      <w:pPr>
        <w:pStyle w:val="ListParagraph"/>
        <w:numPr>
          <w:ilvl w:val="0"/>
          <w:numId w:val="15"/>
        </w:numPr>
      </w:pPr>
      <w:r>
        <w:t xml:space="preserve">Implement the sufficient muxing capabilities </w:t>
      </w:r>
      <w:r w:rsidR="008B5154">
        <w:t>on the measurement board itself</w:t>
      </w:r>
      <w:r w:rsidR="00251F0A">
        <w:t xml:space="preserve">. </w:t>
      </w:r>
    </w:p>
    <w:p w14:paraId="00E04DC1" w14:textId="77777777" w:rsidR="00312FEA" w:rsidRDefault="00312FEA" w:rsidP="00312FEA">
      <w:pPr>
        <w:pStyle w:val="ListParagraph"/>
        <w:numPr>
          <w:ilvl w:val="1"/>
          <w:numId w:val="15"/>
        </w:numPr>
      </w:pPr>
      <w:r>
        <w:t>Simplifies wiring of the setup compared to using MaTeR MUX AC/DC cards.</w:t>
      </w:r>
    </w:p>
    <w:p w14:paraId="530AB764" w14:textId="109A52F2" w:rsidR="00312FEA" w:rsidRDefault="00312FEA" w:rsidP="00312FEA">
      <w:pPr>
        <w:pStyle w:val="ListParagraph"/>
        <w:numPr>
          <w:ilvl w:val="1"/>
          <w:numId w:val="15"/>
        </w:numPr>
      </w:pPr>
      <w:r>
        <w:lastRenderedPageBreak/>
        <w:t xml:space="preserve">Use solid state switches </w:t>
      </w:r>
      <w:r w:rsidR="00F22D2B">
        <w:t xml:space="preserve">as much as possible </w:t>
      </w:r>
      <w:r>
        <w:t xml:space="preserve">to </w:t>
      </w:r>
      <w:r w:rsidR="00F22D2B">
        <w:t>reduce area required for the board.</w:t>
      </w:r>
    </w:p>
    <w:p w14:paraId="7354404A" w14:textId="0175A675" w:rsidR="00F649FE" w:rsidRDefault="00251F0A" w:rsidP="00312FEA">
      <w:pPr>
        <w:pStyle w:val="ListParagraph"/>
        <w:numPr>
          <w:ilvl w:val="1"/>
          <w:numId w:val="15"/>
        </w:numPr>
      </w:pPr>
      <w:r>
        <w:t>The required muxing capabilities are</w:t>
      </w:r>
      <w:r w:rsidR="00F649FE">
        <w:t xml:space="preserve"> described in section </w:t>
      </w:r>
      <w:r w:rsidR="00F649FE">
        <w:fldChar w:fldCharType="begin"/>
      </w:r>
      <w:r w:rsidR="00F649FE">
        <w:instrText xml:space="preserve"> REF _Ref207879087 \r \h </w:instrText>
      </w:r>
      <w:r w:rsidR="00F649FE">
        <w:fldChar w:fldCharType="separate"/>
      </w:r>
      <w:r w:rsidR="00AA08B9">
        <w:t>3.1.2</w:t>
      </w:r>
      <w:r w:rsidR="00F649FE">
        <w:fldChar w:fldCharType="end"/>
      </w:r>
      <w:r w:rsidR="00F649FE">
        <w:t>.</w:t>
      </w:r>
    </w:p>
    <w:p w14:paraId="64FBA0A5" w14:textId="531FFB5B" w:rsidR="009C0F8E" w:rsidRDefault="00CE2CC6" w:rsidP="00B96D59">
      <w:pPr>
        <w:pStyle w:val="ListParagraph"/>
        <w:numPr>
          <w:ilvl w:val="0"/>
          <w:numId w:val="15"/>
        </w:numPr>
      </w:pPr>
      <w:r>
        <w:t>Test points</w:t>
      </w:r>
      <w:r w:rsidR="00B96D59">
        <w:t xml:space="preserve"> s</w:t>
      </w:r>
      <w:r>
        <w:t xml:space="preserve">hould be foreseen for each </w:t>
      </w:r>
      <w:r w:rsidR="00B96D59">
        <w:t xml:space="preserve">signal </w:t>
      </w:r>
      <w:r>
        <w:t>pin of the DUT</w:t>
      </w:r>
      <w:r w:rsidR="009C0F8E">
        <w:t>, to ease up debugging.</w:t>
      </w:r>
    </w:p>
    <w:p w14:paraId="086D7F0C" w14:textId="08C55E8F" w:rsidR="00B96D59" w:rsidRDefault="00F44A36" w:rsidP="00B96D59">
      <w:pPr>
        <w:pStyle w:val="ListParagraph"/>
        <w:numPr>
          <w:ilvl w:val="0"/>
          <w:numId w:val="15"/>
        </w:numPr>
      </w:pPr>
      <w:r>
        <w:t>An FPGA should be placed on the measurement board</w:t>
      </w:r>
      <w:r w:rsidR="00FA5E36">
        <w:t xml:space="preserve"> itself, to ensure signal integrity of the high speed video interface.</w:t>
      </w:r>
      <w:r w:rsidR="00392D61">
        <w:t xml:space="preserve"> The FPGA can also be used to control the muxes on the measurement board.</w:t>
      </w:r>
    </w:p>
    <w:p w14:paraId="092B89E3" w14:textId="2CDBA587" w:rsidR="00244A63" w:rsidRDefault="00855091" w:rsidP="00B96D59">
      <w:pPr>
        <w:pStyle w:val="ListParagraph"/>
        <w:numPr>
          <w:ilvl w:val="0"/>
          <w:numId w:val="15"/>
        </w:numPr>
      </w:pPr>
      <w:r>
        <w:t>A dedicated mux for the TRX signal:</w:t>
      </w:r>
    </w:p>
    <w:p w14:paraId="4D8E6998" w14:textId="2C61E206" w:rsidR="00FA5E36" w:rsidRDefault="00855091" w:rsidP="00855091">
      <w:pPr>
        <w:pStyle w:val="ListParagraph"/>
        <w:numPr>
          <w:ilvl w:val="1"/>
          <w:numId w:val="15"/>
        </w:numPr>
      </w:pPr>
      <w:r>
        <w:t>M</w:t>
      </w:r>
      <w:r w:rsidR="003C62B4">
        <w:t>atched to 75 Ohms.</w:t>
      </w:r>
    </w:p>
    <w:p w14:paraId="33BC8970" w14:textId="0FBFBAF2" w:rsidR="00855091" w:rsidRDefault="00855091" w:rsidP="00855091">
      <w:pPr>
        <w:pStyle w:val="ListParagraph"/>
        <w:numPr>
          <w:ilvl w:val="1"/>
          <w:numId w:val="15"/>
        </w:numPr>
      </w:pPr>
      <w:r>
        <w:t>Use RF relays for minimal insertion loss</w:t>
      </w:r>
      <w:r w:rsidR="004B0E4B">
        <w:t>.</w:t>
      </w:r>
    </w:p>
    <w:p w14:paraId="7C600E79" w14:textId="61FE8896" w:rsidR="00E27E38" w:rsidRDefault="00F65A84" w:rsidP="00AF2614">
      <w:pPr>
        <w:pStyle w:val="ListParagraph"/>
        <w:numPr>
          <w:ilvl w:val="0"/>
          <w:numId w:val="15"/>
        </w:numPr>
      </w:pPr>
      <w:r>
        <w:t xml:space="preserve">Add LEDs to all switch and relay </w:t>
      </w:r>
      <w:r w:rsidR="00E27E38">
        <w:t xml:space="preserve">controls </w:t>
      </w:r>
      <w:r>
        <w:t>to aid in debugging.</w:t>
      </w:r>
    </w:p>
    <w:p w14:paraId="5EA03738" w14:textId="606FB40E" w:rsidR="00B62A06" w:rsidRDefault="00B62A06" w:rsidP="00A71AAA">
      <w:pPr>
        <w:pStyle w:val="Heading3"/>
      </w:pPr>
      <w:bookmarkStart w:id="138" w:name="_Ref189555845"/>
      <w:bookmarkStart w:id="139" w:name="_Toc214350533"/>
      <w:r>
        <w:t>Power supplies</w:t>
      </w:r>
      <w:bookmarkEnd w:id="138"/>
      <w:bookmarkEnd w:id="139"/>
      <w:r>
        <w:t xml:space="preserve"> </w:t>
      </w:r>
    </w:p>
    <w:p w14:paraId="4EBE2D0E" w14:textId="36A7DC06" w:rsidR="0009025F" w:rsidRPr="0009025F" w:rsidRDefault="0009025F" w:rsidP="0009025F">
      <w:r w:rsidRPr="0009025F">
        <w:t>Power is supplied to the DUT using bench Power Supply Units (PSUs).</w:t>
      </w:r>
      <w:r w:rsidR="00073123">
        <w:t xml:space="preserve"> </w:t>
      </w:r>
      <w:r w:rsidRPr="0009025F">
        <w:t xml:space="preserve">All DUT supply channels are listed in </w:t>
      </w:r>
      <w:r w:rsidR="00D429DA">
        <w:fldChar w:fldCharType="begin"/>
      </w:r>
      <w:r w:rsidR="00D429DA">
        <w:instrText xml:space="preserve"> REF _Ref189294250 \h </w:instrText>
      </w:r>
      <w:r w:rsidR="00D429DA">
        <w:fldChar w:fldCharType="separate"/>
      </w:r>
      <w:r w:rsidR="00AA08B9">
        <w:t xml:space="preserve">Table </w:t>
      </w:r>
      <w:r w:rsidR="00AA08B9">
        <w:rPr>
          <w:noProof/>
        </w:rPr>
        <w:t>11</w:t>
      </w:r>
      <w:r w:rsidR="00D429DA">
        <w:fldChar w:fldCharType="end"/>
      </w:r>
      <w:r w:rsidRPr="0009025F">
        <w:t>, where the "default connected" column indicates whether a channel is connected by default during testing unless otherwise specified in the test procedure.</w:t>
      </w:r>
      <w:r w:rsidR="006562BF">
        <w:t xml:space="preserve"> The </w:t>
      </w:r>
      <w:r w:rsidR="0043113E">
        <w:t xml:space="preserve">supply can either be directly connected to the pin, via a </w:t>
      </w:r>
      <w:r w:rsidR="00C67AB0">
        <w:t>relay</w:t>
      </w:r>
      <w:r w:rsidR="0043113E">
        <w:t xml:space="preserve"> or via </w:t>
      </w:r>
      <w:r w:rsidR="003F49AA">
        <w:t xml:space="preserve">an DMMI for most accurate supply current measurements. </w:t>
      </w:r>
      <w:r w:rsidR="0089505D">
        <w:t xml:space="preserve">The PSU channels can be split over different bench equipment depending on availability and </w:t>
      </w:r>
      <w:r w:rsidR="00F001E6">
        <w:t xml:space="preserve">sourcing/measurement requirements. </w:t>
      </w:r>
    </w:p>
    <w:p w14:paraId="37258FFE" w14:textId="7553C705" w:rsidR="00FE1452" w:rsidRDefault="0009025F" w:rsidP="00024630">
      <w:r w:rsidRPr="0009025F">
        <w:t xml:space="preserve">The power-up and power-down sequence for default-connected supplies is detailed in Section </w:t>
      </w:r>
      <w:r w:rsidR="00037E00">
        <w:fldChar w:fldCharType="begin"/>
      </w:r>
      <w:r w:rsidR="00037E00">
        <w:instrText xml:space="preserve"> REF _Ref189294338 \r \h </w:instrText>
      </w:r>
      <w:r w:rsidR="00037E00">
        <w:fldChar w:fldCharType="separate"/>
      </w:r>
      <w:r w:rsidR="00AA08B9">
        <w:t>3.2.3</w:t>
      </w:r>
      <w:r w:rsidR="00037E00">
        <w:fldChar w:fldCharType="end"/>
      </w:r>
      <w:r w:rsidRPr="0009025F">
        <w:t>. To prevent voltage overshoot, it is strongly recommended to use power sources with a controllable soft ramp.</w:t>
      </w:r>
    </w:p>
    <w:p w14:paraId="756629BE" w14:textId="77777777" w:rsidR="0061688F" w:rsidRPr="00BE6C7F" w:rsidRDefault="0061688F" w:rsidP="00024630">
      <w:pPr>
        <w:rPr>
          <w:lang w:val="en-US"/>
        </w:rPr>
      </w:pPr>
    </w:p>
    <w:p w14:paraId="2B07DE5A" w14:textId="2325E3C1" w:rsidR="00E5241C" w:rsidRDefault="00E5241C" w:rsidP="00E5241C">
      <w:pPr>
        <w:pStyle w:val="Caption"/>
        <w:keepNext/>
      </w:pPr>
      <w:bookmarkStart w:id="140" w:name="_Ref189294250"/>
      <w:bookmarkStart w:id="141" w:name="_Toc214350584"/>
      <w:r>
        <w:t xml:space="preserve">Table </w:t>
      </w:r>
      <w:r>
        <w:fldChar w:fldCharType="begin"/>
      </w:r>
      <w:r>
        <w:instrText xml:space="preserve"> SEQ Table \* ARABIC </w:instrText>
      </w:r>
      <w:r>
        <w:fldChar w:fldCharType="separate"/>
      </w:r>
      <w:r w:rsidR="00AA08B9">
        <w:rPr>
          <w:noProof/>
        </w:rPr>
        <w:t>11</w:t>
      </w:r>
      <w:r>
        <w:fldChar w:fldCharType="end"/>
      </w:r>
      <w:bookmarkEnd w:id="140"/>
      <w:r>
        <w:t xml:space="preserve">: </w:t>
      </w:r>
      <w:r w:rsidR="009016D4">
        <w:t>Power suppl</w:t>
      </w:r>
      <w:r w:rsidR="00FA7E8F">
        <w:t>ies</w:t>
      </w:r>
      <w:bookmarkEnd w:id="141"/>
    </w:p>
    <w:tbl>
      <w:tblPr>
        <w:tblStyle w:val="GridTable4-Accent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1"/>
        <w:gridCol w:w="2376"/>
        <w:gridCol w:w="1569"/>
        <w:gridCol w:w="1132"/>
        <w:gridCol w:w="1149"/>
        <w:gridCol w:w="1462"/>
      </w:tblGrid>
      <w:tr w:rsidR="0088539E" w14:paraId="2DEC827F" w14:textId="77777777" w:rsidTr="000506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0"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7E9E4C8" w14:textId="10CBC2EB" w:rsidR="0088539E" w:rsidRDefault="0088539E">
            <w:pPr>
              <w:pStyle w:val="Table-small"/>
            </w:pPr>
            <w:r>
              <w:t>DUT pin name</w:t>
            </w:r>
          </w:p>
        </w:tc>
        <w:tc>
          <w:tcPr>
            <w:tcW w:w="1256"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2FAAE71" w14:textId="4CB75236" w:rsidR="0088539E" w:rsidRDefault="0088539E">
            <w:pPr>
              <w:pStyle w:val="Table-small"/>
              <w:cnfStyle w:val="100000000000" w:firstRow="1" w:lastRow="0" w:firstColumn="0" w:lastColumn="0" w:oddVBand="0" w:evenVBand="0" w:oddHBand="0" w:evenHBand="0" w:firstRowFirstColumn="0" w:firstRowLastColumn="0" w:lastRowFirstColumn="0" w:lastRowLastColumn="0"/>
            </w:pPr>
            <w:r>
              <w:t>Supply domain (</w:t>
            </w:r>
            <w:r>
              <w:fldChar w:fldCharType="begin"/>
            </w:r>
            <w:r>
              <w:rPr>
                <w:b w:val="0"/>
                <w:bCs w:val="0"/>
              </w:rPr>
              <w:instrText xml:space="preserve"> </w:instrText>
            </w:r>
            <w:r>
              <w:instrText xml:space="preserve">REF </w:instrText>
            </w:r>
            <w:r>
              <w:rPr>
                <w:b w:val="0"/>
                <w:bCs w:val="0"/>
              </w:rPr>
              <w:instrText xml:space="preserve">_Ref189216569 \h </w:instrText>
            </w:r>
            <w:r>
              <w:fldChar w:fldCharType="separate"/>
            </w:r>
            <w:r w:rsidR="00AA08B9">
              <w:t xml:space="preserve">Table </w:t>
            </w:r>
            <w:r w:rsidR="00AA08B9">
              <w:rPr>
                <w:noProof/>
              </w:rPr>
              <w:t>1</w:t>
            </w:r>
            <w:r>
              <w:fldChar w:fldCharType="end"/>
            </w:r>
            <w:r>
              <w:t>)</w:t>
            </w:r>
          </w:p>
        </w:tc>
        <w:tc>
          <w:tcPr>
            <w:tcW w:w="837"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602DA1A" w14:textId="74F3E2B4" w:rsidR="0088539E" w:rsidRDefault="0088539E">
            <w:pPr>
              <w:pStyle w:val="Table-small"/>
              <w:cnfStyle w:val="100000000000" w:firstRow="1" w:lastRow="0" w:firstColumn="0" w:lastColumn="0" w:oddVBand="0" w:evenVBand="0" w:oddHBand="0" w:evenHBand="0" w:firstRowFirstColumn="0" w:firstRowLastColumn="0" w:lastRowFirstColumn="0" w:lastRowLastColumn="0"/>
            </w:pPr>
            <w:r>
              <w:t xml:space="preserve">Default connected </w:t>
            </w:r>
          </w:p>
        </w:tc>
        <w:tc>
          <w:tcPr>
            <w:tcW w:w="610"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675E200" w14:textId="3DA6736E" w:rsidR="0088539E" w:rsidRDefault="0088539E">
            <w:pPr>
              <w:pStyle w:val="Table-small"/>
              <w:cnfStyle w:val="100000000000" w:firstRow="1" w:lastRow="0" w:firstColumn="0" w:lastColumn="0" w:oddVBand="0" w:evenVBand="0" w:oddHBand="0" w:evenHBand="0" w:firstRowFirstColumn="0" w:firstRowLastColumn="0" w:lastRowFirstColumn="0" w:lastRowLastColumn="0"/>
            </w:pPr>
            <w:r>
              <w:t>PSU channel</w:t>
            </w:r>
          </w:p>
        </w:tc>
        <w:tc>
          <w:tcPr>
            <w:tcW w:w="619"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D50CC95" w14:textId="2565C7DF" w:rsidR="0088539E" w:rsidRDefault="0088539E">
            <w:pPr>
              <w:pStyle w:val="Table-small"/>
              <w:cnfStyle w:val="100000000000" w:firstRow="1" w:lastRow="0" w:firstColumn="0" w:lastColumn="0" w:oddVBand="0" w:evenVBand="0" w:oddHBand="0" w:evenHBand="0" w:firstRowFirstColumn="0" w:firstRowLastColumn="0" w:lastRowFirstColumn="0" w:lastRowLastColumn="0"/>
            </w:pPr>
            <w:r>
              <w:t>Alias</w:t>
            </w:r>
          </w:p>
        </w:tc>
        <w:tc>
          <w:tcPr>
            <w:tcW w:w="649"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36BE994" w14:textId="40CA55F7" w:rsidR="0088539E" w:rsidRDefault="0088539E">
            <w:pPr>
              <w:pStyle w:val="Table-small"/>
              <w:cnfStyle w:val="100000000000" w:firstRow="1" w:lastRow="0" w:firstColumn="0" w:lastColumn="0" w:oddVBand="0" w:evenVBand="0" w:oddHBand="0" w:evenHBand="0" w:firstRowFirstColumn="0" w:firstRowLastColumn="0" w:lastRowFirstColumn="0" w:lastRowLastColumn="0"/>
            </w:pPr>
            <w:r>
              <w:t>Comments</w:t>
            </w:r>
          </w:p>
        </w:tc>
      </w:tr>
      <w:tr w:rsidR="0068179C" w14:paraId="7129DC72" w14:textId="77777777" w:rsidTr="00050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0" w:type="pct"/>
          </w:tcPr>
          <w:p w14:paraId="655710A9" w14:textId="0DA6C1F1" w:rsidR="0068179C" w:rsidRDefault="0068179C" w:rsidP="0068179C">
            <w:pPr>
              <w:pStyle w:val="Table-small"/>
            </w:pPr>
            <w:r>
              <w:t>VDD3V3_ANA</w:t>
            </w:r>
          </w:p>
        </w:tc>
        <w:tc>
          <w:tcPr>
            <w:tcW w:w="1256" w:type="pct"/>
          </w:tcPr>
          <w:p w14:paraId="58270B05" w14:textId="400CE96A" w:rsidR="0068179C" w:rsidRDefault="0068179C" w:rsidP="0068179C">
            <w:pPr>
              <w:pStyle w:val="Table-small"/>
              <w:cnfStyle w:val="000000100000" w:firstRow="0" w:lastRow="0" w:firstColumn="0" w:lastColumn="0" w:oddVBand="0" w:evenVBand="0" w:oddHBand="1" w:evenHBand="0" w:firstRowFirstColumn="0" w:firstRowLastColumn="0" w:lastRowFirstColumn="0" w:lastRowLastColumn="0"/>
            </w:pPr>
            <w:commentRangeStart w:id="142"/>
            <w:r w:rsidRPr="00664C29">
              <w:t>vdd3v3</w:t>
            </w:r>
            <w:commentRangeEnd w:id="142"/>
            <w:r w:rsidR="008900AE">
              <w:rPr>
                <w:rStyle w:val="CommentReference"/>
                <w:sz w:val="20"/>
              </w:rPr>
              <w:commentReference w:id="142"/>
            </w:r>
          </w:p>
        </w:tc>
        <w:tc>
          <w:tcPr>
            <w:tcW w:w="837" w:type="pct"/>
          </w:tcPr>
          <w:p w14:paraId="6CDEA0AC" w14:textId="4769512C" w:rsidR="0068179C" w:rsidRDefault="0068179C" w:rsidP="0068179C">
            <w:pPr>
              <w:pStyle w:val="Table-small"/>
              <w:cnfStyle w:val="000000100000" w:firstRow="0" w:lastRow="0" w:firstColumn="0" w:lastColumn="0" w:oddVBand="0" w:evenVBand="0" w:oddHBand="1" w:evenHBand="0" w:firstRowFirstColumn="0" w:firstRowLastColumn="0" w:lastRowFirstColumn="0" w:lastRowLastColumn="0"/>
            </w:pPr>
            <w:r>
              <w:t>Yes</w:t>
            </w:r>
          </w:p>
        </w:tc>
        <w:tc>
          <w:tcPr>
            <w:tcW w:w="610" w:type="pct"/>
          </w:tcPr>
          <w:p w14:paraId="33C6C8DE" w14:textId="4A636804" w:rsidR="0068179C" w:rsidRDefault="00CA2473" w:rsidP="0068179C">
            <w:pPr>
              <w:pStyle w:val="Table-small"/>
              <w:cnfStyle w:val="000000100000" w:firstRow="0" w:lastRow="0" w:firstColumn="0" w:lastColumn="0" w:oddVBand="0" w:evenVBand="0" w:oddHBand="1" w:evenHBand="0" w:firstRowFirstColumn="0" w:firstRowLastColumn="0" w:lastRowFirstColumn="0" w:lastRowLastColumn="0"/>
            </w:pPr>
            <w:r>
              <w:t>2</w:t>
            </w:r>
          </w:p>
        </w:tc>
        <w:tc>
          <w:tcPr>
            <w:tcW w:w="619" w:type="pct"/>
          </w:tcPr>
          <w:p w14:paraId="3EA9F3E5" w14:textId="103CB737" w:rsidR="0068179C" w:rsidRDefault="0068179C" w:rsidP="0068179C">
            <w:pPr>
              <w:pStyle w:val="Table-small"/>
              <w:cnfStyle w:val="000000100000" w:firstRow="0" w:lastRow="0" w:firstColumn="0" w:lastColumn="0" w:oddVBand="0" w:evenVBand="0" w:oddHBand="1" w:evenHBand="0" w:firstRowFirstColumn="0" w:firstRowLastColumn="0" w:lastRowFirstColumn="0" w:lastRowLastColumn="0"/>
            </w:pPr>
          </w:p>
        </w:tc>
        <w:tc>
          <w:tcPr>
            <w:tcW w:w="649" w:type="pct"/>
          </w:tcPr>
          <w:p w14:paraId="6C14B327" w14:textId="20B79A5F" w:rsidR="0068179C" w:rsidRDefault="0068179C" w:rsidP="0068179C">
            <w:pPr>
              <w:pStyle w:val="Table-small"/>
              <w:cnfStyle w:val="000000100000" w:firstRow="0" w:lastRow="0" w:firstColumn="0" w:lastColumn="0" w:oddVBand="0" w:evenVBand="0" w:oddHBand="1" w:evenHBand="0" w:firstRowFirstColumn="0" w:firstRowLastColumn="0" w:lastRowFirstColumn="0" w:lastRowLastColumn="0"/>
            </w:pPr>
          </w:p>
        </w:tc>
      </w:tr>
      <w:tr w:rsidR="0068179C" w14:paraId="4885EA12" w14:textId="77777777" w:rsidTr="00050638">
        <w:tc>
          <w:tcPr>
            <w:cnfStyle w:val="001000000000" w:firstRow="0" w:lastRow="0" w:firstColumn="1" w:lastColumn="0" w:oddVBand="0" w:evenVBand="0" w:oddHBand="0" w:evenHBand="0" w:firstRowFirstColumn="0" w:firstRowLastColumn="0" w:lastRowFirstColumn="0" w:lastRowLastColumn="0"/>
            <w:tcW w:w="1030" w:type="pct"/>
          </w:tcPr>
          <w:p w14:paraId="6DFAF63A" w14:textId="15C38769" w:rsidR="0068179C" w:rsidRDefault="0068179C" w:rsidP="0068179C">
            <w:pPr>
              <w:pStyle w:val="Table-small"/>
            </w:pPr>
            <w:r>
              <w:t>VDD3V3_PLL</w:t>
            </w:r>
          </w:p>
        </w:tc>
        <w:tc>
          <w:tcPr>
            <w:tcW w:w="1256" w:type="pct"/>
          </w:tcPr>
          <w:p w14:paraId="4FC4EFCD" w14:textId="629A507F" w:rsidR="0068179C" w:rsidRDefault="0068179C" w:rsidP="0068179C">
            <w:pPr>
              <w:pStyle w:val="Table-small"/>
              <w:cnfStyle w:val="000000000000" w:firstRow="0" w:lastRow="0" w:firstColumn="0" w:lastColumn="0" w:oddVBand="0" w:evenVBand="0" w:oddHBand="0" w:evenHBand="0" w:firstRowFirstColumn="0" w:firstRowLastColumn="0" w:lastRowFirstColumn="0" w:lastRowLastColumn="0"/>
            </w:pPr>
            <w:r w:rsidRPr="00664C29">
              <w:t>vdd3v3</w:t>
            </w:r>
          </w:p>
        </w:tc>
        <w:tc>
          <w:tcPr>
            <w:tcW w:w="837" w:type="pct"/>
          </w:tcPr>
          <w:p w14:paraId="5130787E" w14:textId="16F41E9D" w:rsidR="0068179C" w:rsidRDefault="0068179C" w:rsidP="0068179C">
            <w:pPr>
              <w:pStyle w:val="Table-small"/>
              <w:cnfStyle w:val="000000000000" w:firstRow="0" w:lastRow="0" w:firstColumn="0" w:lastColumn="0" w:oddVBand="0" w:evenVBand="0" w:oddHBand="0" w:evenHBand="0" w:firstRowFirstColumn="0" w:firstRowLastColumn="0" w:lastRowFirstColumn="0" w:lastRowLastColumn="0"/>
            </w:pPr>
            <w:r w:rsidRPr="00A746E9">
              <w:t>Yes</w:t>
            </w:r>
          </w:p>
        </w:tc>
        <w:tc>
          <w:tcPr>
            <w:tcW w:w="610" w:type="pct"/>
          </w:tcPr>
          <w:p w14:paraId="4B8B5EA0" w14:textId="550EF951" w:rsidR="0068179C" w:rsidRDefault="00CA2473" w:rsidP="0068179C">
            <w:pPr>
              <w:pStyle w:val="Table-small"/>
              <w:cnfStyle w:val="000000000000" w:firstRow="0" w:lastRow="0" w:firstColumn="0" w:lastColumn="0" w:oddVBand="0" w:evenVBand="0" w:oddHBand="0" w:evenHBand="0" w:firstRowFirstColumn="0" w:firstRowLastColumn="0" w:lastRowFirstColumn="0" w:lastRowLastColumn="0"/>
            </w:pPr>
            <w:r>
              <w:t>3</w:t>
            </w:r>
          </w:p>
        </w:tc>
        <w:tc>
          <w:tcPr>
            <w:tcW w:w="619" w:type="pct"/>
          </w:tcPr>
          <w:p w14:paraId="493BAA83" w14:textId="044D8569" w:rsidR="0068179C" w:rsidRDefault="0068179C" w:rsidP="0068179C">
            <w:pPr>
              <w:pStyle w:val="Table-small"/>
              <w:cnfStyle w:val="000000000000" w:firstRow="0" w:lastRow="0" w:firstColumn="0" w:lastColumn="0" w:oddVBand="0" w:evenVBand="0" w:oddHBand="0" w:evenHBand="0" w:firstRowFirstColumn="0" w:firstRowLastColumn="0" w:lastRowFirstColumn="0" w:lastRowLastColumn="0"/>
            </w:pPr>
          </w:p>
        </w:tc>
        <w:tc>
          <w:tcPr>
            <w:tcW w:w="649" w:type="pct"/>
          </w:tcPr>
          <w:p w14:paraId="3CBA0CB2" w14:textId="4AE5B251" w:rsidR="0068179C" w:rsidRDefault="00E845FB" w:rsidP="0068179C">
            <w:pPr>
              <w:pStyle w:val="Table-small"/>
              <w:cnfStyle w:val="000000000000" w:firstRow="0" w:lastRow="0" w:firstColumn="0" w:lastColumn="0" w:oddVBand="0" w:evenVBand="0" w:oddHBand="0" w:evenHBand="0" w:firstRowFirstColumn="0" w:firstRowLastColumn="0" w:lastRowFirstColumn="0" w:lastRowLastColumn="0"/>
            </w:pPr>
            <w:r>
              <w:t>Connected to VDD3V3_DIG</w:t>
            </w:r>
          </w:p>
        </w:tc>
      </w:tr>
      <w:tr w:rsidR="0068179C" w14:paraId="53F0E419" w14:textId="77777777" w:rsidTr="00050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0" w:type="pct"/>
          </w:tcPr>
          <w:p w14:paraId="2483AA18" w14:textId="76DD7DB6" w:rsidR="0068179C" w:rsidRDefault="0068179C" w:rsidP="0068179C">
            <w:pPr>
              <w:pStyle w:val="Table-small"/>
            </w:pPr>
            <w:commentRangeStart w:id="143"/>
            <w:r>
              <w:t>VDD3V3_DIG</w:t>
            </w:r>
            <w:commentRangeEnd w:id="143"/>
            <w:r w:rsidR="008900AE">
              <w:rPr>
                <w:rStyle w:val="CommentReference"/>
                <w:sz w:val="20"/>
              </w:rPr>
              <w:commentReference w:id="143"/>
            </w:r>
          </w:p>
        </w:tc>
        <w:tc>
          <w:tcPr>
            <w:tcW w:w="1256" w:type="pct"/>
          </w:tcPr>
          <w:p w14:paraId="6A212306" w14:textId="3A7F88D2" w:rsidR="0068179C" w:rsidRDefault="0068179C" w:rsidP="0068179C">
            <w:pPr>
              <w:pStyle w:val="Table-small"/>
              <w:cnfStyle w:val="000000100000" w:firstRow="0" w:lastRow="0" w:firstColumn="0" w:lastColumn="0" w:oddVBand="0" w:evenVBand="0" w:oddHBand="1" w:evenHBand="0" w:firstRowFirstColumn="0" w:firstRowLastColumn="0" w:lastRowFirstColumn="0" w:lastRowLastColumn="0"/>
            </w:pPr>
            <w:r w:rsidRPr="00664C29">
              <w:t>vdd3v3</w:t>
            </w:r>
          </w:p>
        </w:tc>
        <w:tc>
          <w:tcPr>
            <w:tcW w:w="837" w:type="pct"/>
          </w:tcPr>
          <w:p w14:paraId="144981E3" w14:textId="4C1527C9" w:rsidR="0068179C" w:rsidRDefault="0068179C" w:rsidP="0068179C">
            <w:pPr>
              <w:pStyle w:val="Table-small"/>
              <w:cnfStyle w:val="000000100000" w:firstRow="0" w:lastRow="0" w:firstColumn="0" w:lastColumn="0" w:oddVBand="0" w:evenVBand="0" w:oddHBand="1" w:evenHBand="0" w:firstRowFirstColumn="0" w:firstRowLastColumn="0" w:lastRowFirstColumn="0" w:lastRowLastColumn="0"/>
            </w:pPr>
            <w:r>
              <w:t>Yes</w:t>
            </w:r>
          </w:p>
        </w:tc>
        <w:tc>
          <w:tcPr>
            <w:tcW w:w="610" w:type="pct"/>
          </w:tcPr>
          <w:p w14:paraId="630899BC" w14:textId="49B0A573" w:rsidR="0068179C" w:rsidRDefault="0068179C" w:rsidP="0068179C">
            <w:pPr>
              <w:pStyle w:val="Table-small"/>
              <w:cnfStyle w:val="000000100000" w:firstRow="0" w:lastRow="0" w:firstColumn="0" w:lastColumn="0" w:oddVBand="0" w:evenVBand="0" w:oddHBand="1" w:evenHBand="0" w:firstRowFirstColumn="0" w:firstRowLastColumn="0" w:lastRowFirstColumn="0" w:lastRowLastColumn="0"/>
            </w:pPr>
          </w:p>
        </w:tc>
        <w:tc>
          <w:tcPr>
            <w:tcW w:w="619" w:type="pct"/>
          </w:tcPr>
          <w:p w14:paraId="74E19F54" w14:textId="77777777" w:rsidR="0068179C" w:rsidRDefault="0068179C" w:rsidP="0068179C">
            <w:pPr>
              <w:pStyle w:val="Table-small"/>
              <w:cnfStyle w:val="000000100000" w:firstRow="0" w:lastRow="0" w:firstColumn="0" w:lastColumn="0" w:oddVBand="0" w:evenVBand="0" w:oddHBand="1" w:evenHBand="0" w:firstRowFirstColumn="0" w:firstRowLastColumn="0" w:lastRowFirstColumn="0" w:lastRowLastColumn="0"/>
            </w:pPr>
          </w:p>
        </w:tc>
        <w:tc>
          <w:tcPr>
            <w:tcW w:w="649" w:type="pct"/>
          </w:tcPr>
          <w:p w14:paraId="5BFEAAF2" w14:textId="5D433D79" w:rsidR="0068179C" w:rsidRDefault="00E845FB" w:rsidP="0068179C">
            <w:pPr>
              <w:pStyle w:val="Table-small"/>
              <w:cnfStyle w:val="000000100000" w:firstRow="0" w:lastRow="0" w:firstColumn="0" w:lastColumn="0" w:oddVBand="0" w:evenVBand="0" w:oddHBand="1" w:evenHBand="0" w:firstRowFirstColumn="0" w:firstRowLastColumn="0" w:lastRowFirstColumn="0" w:lastRowLastColumn="0"/>
            </w:pPr>
            <w:r>
              <w:t>Connected to VDD3V3_PLL</w:t>
            </w:r>
          </w:p>
        </w:tc>
      </w:tr>
      <w:tr w:rsidR="0068179C" w14:paraId="03E5A1A2" w14:textId="77777777" w:rsidTr="00050638">
        <w:tc>
          <w:tcPr>
            <w:cnfStyle w:val="001000000000" w:firstRow="0" w:lastRow="0" w:firstColumn="1" w:lastColumn="0" w:oddVBand="0" w:evenVBand="0" w:oddHBand="0" w:evenHBand="0" w:firstRowFirstColumn="0" w:firstRowLastColumn="0" w:lastRowFirstColumn="0" w:lastRowLastColumn="0"/>
            <w:tcW w:w="1030" w:type="pct"/>
          </w:tcPr>
          <w:p w14:paraId="1251DBD3" w14:textId="097EAB57" w:rsidR="0068179C" w:rsidRDefault="0068179C" w:rsidP="0068179C">
            <w:pPr>
              <w:pStyle w:val="Table-small"/>
            </w:pPr>
            <w:r>
              <w:t>VDD3V3_CAM</w:t>
            </w:r>
          </w:p>
        </w:tc>
        <w:tc>
          <w:tcPr>
            <w:tcW w:w="1256" w:type="pct"/>
          </w:tcPr>
          <w:p w14:paraId="696AF85B" w14:textId="18C7F95B" w:rsidR="0068179C" w:rsidRPr="00614639" w:rsidRDefault="0068179C" w:rsidP="0068179C">
            <w:pPr>
              <w:pStyle w:val="Table-small"/>
              <w:cnfStyle w:val="000000000000" w:firstRow="0" w:lastRow="0" w:firstColumn="0" w:lastColumn="0" w:oddVBand="0" w:evenVBand="0" w:oddHBand="0" w:evenHBand="0" w:firstRowFirstColumn="0" w:firstRowLastColumn="0" w:lastRowFirstColumn="0" w:lastRowLastColumn="0"/>
            </w:pPr>
            <w:r w:rsidRPr="00664C29">
              <w:t>vdd3v3</w:t>
            </w:r>
          </w:p>
        </w:tc>
        <w:tc>
          <w:tcPr>
            <w:tcW w:w="837" w:type="pct"/>
          </w:tcPr>
          <w:p w14:paraId="47C69892" w14:textId="49135AC5" w:rsidR="0068179C" w:rsidRDefault="0068179C" w:rsidP="0068179C">
            <w:pPr>
              <w:pStyle w:val="Table-small"/>
              <w:cnfStyle w:val="000000000000" w:firstRow="0" w:lastRow="0" w:firstColumn="0" w:lastColumn="0" w:oddVBand="0" w:evenVBand="0" w:oddHBand="0" w:evenHBand="0" w:firstRowFirstColumn="0" w:firstRowLastColumn="0" w:lastRowFirstColumn="0" w:lastRowLastColumn="0"/>
            </w:pPr>
            <w:r>
              <w:t>Yes</w:t>
            </w:r>
          </w:p>
        </w:tc>
        <w:tc>
          <w:tcPr>
            <w:tcW w:w="610" w:type="pct"/>
          </w:tcPr>
          <w:p w14:paraId="28D7E6E4" w14:textId="25FACD89" w:rsidR="0068179C" w:rsidRDefault="0068179C" w:rsidP="0068179C">
            <w:pPr>
              <w:pStyle w:val="Table-small"/>
              <w:cnfStyle w:val="000000000000" w:firstRow="0" w:lastRow="0" w:firstColumn="0" w:lastColumn="0" w:oddVBand="0" w:evenVBand="0" w:oddHBand="0" w:evenHBand="0" w:firstRowFirstColumn="0" w:firstRowLastColumn="0" w:lastRowFirstColumn="0" w:lastRowLastColumn="0"/>
            </w:pPr>
            <w:r>
              <w:t>4</w:t>
            </w:r>
          </w:p>
        </w:tc>
        <w:tc>
          <w:tcPr>
            <w:tcW w:w="619" w:type="pct"/>
          </w:tcPr>
          <w:p w14:paraId="7DC18819" w14:textId="77777777" w:rsidR="0068179C" w:rsidRDefault="0068179C" w:rsidP="0068179C">
            <w:pPr>
              <w:pStyle w:val="Table-small"/>
              <w:cnfStyle w:val="000000000000" w:firstRow="0" w:lastRow="0" w:firstColumn="0" w:lastColumn="0" w:oddVBand="0" w:evenVBand="0" w:oddHBand="0" w:evenHBand="0" w:firstRowFirstColumn="0" w:firstRowLastColumn="0" w:lastRowFirstColumn="0" w:lastRowLastColumn="0"/>
            </w:pPr>
          </w:p>
        </w:tc>
        <w:tc>
          <w:tcPr>
            <w:tcW w:w="649" w:type="pct"/>
          </w:tcPr>
          <w:p w14:paraId="048F2E08" w14:textId="77777777" w:rsidR="0068179C" w:rsidRDefault="0068179C" w:rsidP="0068179C">
            <w:pPr>
              <w:pStyle w:val="Table-small"/>
              <w:cnfStyle w:val="000000000000" w:firstRow="0" w:lastRow="0" w:firstColumn="0" w:lastColumn="0" w:oddVBand="0" w:evenVBand="0" w:oddHBand="0" w:evenHBand="0" w:firstRowFirstColumn="0" w:firstRowLastColumn="0" w:lastRowFirstColumn="0" w:lastRowLastColumn="0"/>
            </w:pPr>
          </w:p>
        </w:tc>
      </w:tr>
      <w:tr w:rsidR="0068179C" w14:paraId="658AA730" w14:textId="77777777" w:rsidTr="00050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0" w:type="pct"/>
          </w:tcPr>
          <w:p w14:paraId="3A4172B3" w14:textId="192A19BD" w:rsidR="0068179C" w:rsidRDefault="0068179C" w:rsidP="0068179C">
            <w:pPr>
              <w:pStyle w:val="Table-small"/>
            </w:pPr>
            <w:r>
              <w:t>VDD2V5_OTP</w:t>
            </w:r>
          </w:p>
        </w:tc>
        <w:tc>
          <w:tcPr>
            <w:tcW w:w="1256" w:type="pct"/>
          </w:tcPr>
          <w:p w14:paraId="7BDA07BA" w14:textId="4AB5E3F6" w:rsidR="0068179C" w:rsidRPr="00664C29" w:rsidRDefault="0068179C" w:rsidP="0068179C">
            <w:pPr>
              <w:pStyle w:val="Table-small"/>
              <w:cnfStyle w:val="000000100000" w:firstRow="0" w:lastRow="0" w:firstColumn="0" w:lastColumn="0" w:oddVBand="0" w:evenVBand="0" w:oddHBand="1" w:evenHBand="0" w:firstRowFirstColumn="0" w:firstRowLastColumn="0" w:lastRowFirstColumn="0" w:lastRowLastColumn="0"/>
            </w:pPr>
            <w:r>
              <w:t>vdd2v5</w:t>
            </w:r>
          </w:p>
        </w:tc>
        <w:tc>
          <w:tcPr>
            <w:tcW w:w="837" w:type="pct"/>
          </w:tcPr>
          <w:p w14:paraId="76676E71" w14:textId="10CED085" w:rsidR="0068179C" w:rsidRDefault="0068179C" w:rsidP="0068179C">
            <w:pPr>
              <w:pStyle w:val="Table-small"/>
              <w:cnfStyle w:val="000000100000" w:firstRow="0" w:lastRow="0" w:firstColumn="0" w:lastColumn="0" w:oddVBand="0" w:evenVBand="0" w:oddHBand="1" w:evenHBand="0" w:firstRowFirstColumn="0" w:firstRowLastColumn="0" w:lastRowFirstColumn="0" w:lastRowLastColumn="0"/>
            </w:pPr>
            <w:r>
              <w:t>No</w:t>
            </w:r>
          </w:p>
        </w:tc>
        <w:tc>
          <w:tcPr>
            <w:tcW w:w="610" w:type="pct"/>
          </w:tcPr>
          <w:p w14:paraId="7904D943" w14:textId="0CD2DB88" w:rsidR="0068179C" w:rsidRDefault="00DC76C7" w:rsidP="0068179C">
            <w:pPr>
              <w:pStyle w:val="Table-small"/>
              <w:cnfStyle w:val="000000100000" w:firstRow="0" w:lastRow="0" w:firstColumn="0" w:lastColumn="0" w:oddVBand="0" w:evenVBand="0" w:oddHBand="1" w:evenHBand="0" w:firstRowFirstColumn="0" w:firstRowLastColumn="0" w:lastRowFirstColumn="0" w:lastRowLastColumn="0"/>
            </w:pPr>
            <w:r>
              <w:t>SMU</w:t>
            </w:r>
          </w:p>
        </w:tc>
        <w:tc>
          <w:tcPr>
            <w:tcW w:w="619" w:type="pct"/>
          </w:tcPr>
          <w:p w14:paraId="4A0FD50D" w14:textId="77777777" w:rsidR="0068179C" w:rsidRDefault="0068179C" w:rsidP="0068179C">
            <w:pPr>
              <w:pStyle w:val="Table-small"/>
              <w:cnfStyle w:val="000000100000" w:firstRow="0" w:lastRow="0" w:firstColumn="0" w:lastColumn="0" w:oddVBand="0" w:evenVBand="0" w:oddHBand="1" w:evenHBand="0" w:firstRowFirstColumn="0" w:firstRowLastColumn="0" w:lastRowFirstColumn="0" w:lastRowLastColumn="0"/>
            </w:pPr>
          </w:p>
        </w:tc>
        <w:tc>
          <w:tcPr>
            <w:tcW w:w="649" w:type="pct"/>
          </w:tcPr>
          <w:p w14:paraId="5C6D3B59" w14:textId="77777777" w:rsidR="0068179C" w:rsidRDefault="0068179C" w:rsidP="0068179C">
            <w:pPr>
              <w:pStyle w:val="Table-small"/>
              <w:cnfStyle w:val="000000100000" w:firstRow="0" w:lastRow="0" w:firstColumn="0" w:lastColumn="0" w:oddVBand="0" w:evenVBand="0" w:oddHBand="1" w:evenHBand="0" w:firstRowFirstColumn="0" w:firstRowLastColumn="0" w:lastRowFirstColumn="0" w:lastRowLastColumn="0"/>
            </w:pPr>
          </w:p>
        </w:tc>
      </w:tr>
    </w:tbl>
    <w:p w14:paraId="2A591528" w14:textId="063789A3" w:rsidR="003117D1" w:rsidRDefault="003117D1" w:rsidP="003117D1">
      <w:bookmarkStart w:id="144" w:name="_Toc131774882"/>
      <w:r>
        <w:t>The supply for the FPGA’s IO bank which interfaces with the DUT can be selected from the options</w:t>
      </w:r>
      <w:r w:rsidR="00873FE8">
        <w:t xml:space="preserve"> given in </w:t>
      </w:r>
      <w:r w:rsidR="00873FE8">
        <w:fldChar w:fldCharType="begin"/>
      </w:r>
      <w:r w:rsidR="00873FE8">
        <w:instrText xml:space="preserve"> REF _Ref208322287 \h </w:instrText>
      </w:r>
      <w:r w:rsidR="00873FE8">
        <w:fldChar w:fldCharType="separate"/>
      </w:r>
      <w:r w:rsidR="00AA08B9">
        <w:t xml:space="preserve">Table </w:t>
      </w:r>
      <w:r w:rsidR="00AA08B9">
        <w:rPr>
          <w:noProof/>
        </w:rPr>
        <w:t>12</w:t>
      </w:r>
      <w:r w:rsidR="00873FE8">
        <w:fldChar w:fldCharType="end"/>
      </w:r>
      <w:r>
        <w:t xml:space="preserve">. This ensures that maximum flexibility for different kinds of tests, to minimize the influence of the FPGA for the different types of tests. Note that only the supply connection to the FPGA’s IO bank can be altered, </w:t>
      </w:r>
      <w:r w:rsidRPr="00DD2E46">
        <w:t>the ground connection of the FPGA’s IO supply is always connected</w:t>
      </w:r>
      <w:r>
        <w:t>.</w:t>
      </w:r>
    </w:p>
    <w:p w14:paraId="16701C68" w14:textId="288B49A5" w:rsidR="003117D1" w:rsidRDefault="003117D1" w:rsidP="00BE6C7F">
      <w:pPr>
        <w:pStyle w:val="Caption"/>
        <w:keepNext/>
      </w:pPr>
      <w:bookmarkStart w:id="145" w:name="_Ref208322287"/>
      <w:bookmarkStart w:id="146" w:name="_Toc214350585"/>
      <w:r>
        <w:t xml:space="preserve">Table </w:t>
      </w:r>
      <w:r>
        <w:fldChar w:fldCharType="begin"/>
      </w:r>
      <w:r>
        <w:instrText xml:space="preserve"> SEQ Table \* ARABIC </w:instrText>
      </w:r>
      <w:r>
        <w:fldChar w:fldCharType="separate"/>
      </w:r>
      <w:r w:rsidR="00AA08B9">
        <w:rPr>
          <w:noProof/>
        </w:rPr>
        <w:t>12</w:t>
      </w:r>
      <w:r>
        <w:fldChar w:fldCharType="end"/>
      </w:r>
      <w:bookmarkEnd w:id="145"/>
      <w:r>
        <w:t>: FPGA IO supply state</w:t>
      </w:r>
      <w:bookmarkEnd w:id="146"/>
    </w:p>
    <w:tbl>
      <w:tblPr>
        <w:tblStyle w:val="GridTable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4"/>
        <w:gridCol w:w="3370"/>
        <w:gridCol w:w="4815"/>
      </w:tblGrid>
      <w:tr w:rsidR="003117D1" w14:paraId="4C661F39" w14:textId="77777777" w:rsidTr="000506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Borders>
              <w:top w:val="none" w:sz="0" w:space="0" w:color="auto"/>
              <w:left w:val="none" w:sz="0" w:space="0" w:color="auto"/>
              <w:bottom w:val="none" w:sz="0" w:space="0" w:color="auto"/>
              <w:right w:val="none" w:sz="0" w:space="0" w:color="auto"/>
            </w:tcBorders>
          </w:tcPr>
          <w:p w14:paraId="1C8D6691" w14:textId="77777777" w:rsidR="003117D1" w:rsidRDefault="003117D1" w:rsidP="003B4AB5">
            <w:pPr>
              <w:pStyle w:val="Table-small"/>
            </w:pPr>
            <w:r>
              <w:t>Mode</w:t>
            </w:r>
          </w:p>
        </w:tc>
        <w:tc>
          <w:tcPr>
            <w:tcW w:w="1750" w:type="pct"/>
            <w:tcBorders>
              <w:top w:val="none" w:sz="0" w:space="0" w:color="auto"/>
              <w:left w:val="none" w:sz="0" w:space="0" w:color="auto"/>
              <w:bottom w:val="none" w:sz="0" w:space="0" w:color="auto"/>
              <w:right w:val="none" w:sz="0" w:space="0" w:color="auto"/>
            </w:tcBorders>
          </w:tcPr>
          <w:p w14:paraId="77A49194" w14:textId="77777777" w:rsidR="003117D1" w:rsidRDefault="003117D1" w:rsidP="003B4AB5">
            <w:pPr>
              <w:pStyle w:val="Table-small"/>
              <w:cnfStyle w:val="100000000000" w:firstRow="1" w:lastRow="0" w:firstColumn="0" w:lastColumn="0" w:oddVBand="0" w:evenVBand="0" w:oddHBand="0" w:evenHBand="0" w:firstRowFirstColumn="0" w:firstRowLastColumn="0" w:lastRowFirstColumn="0" w:lastRowLastColumn="0"/>
            </w:pPr>
            <w:r>
              <w:t>Source</w:t>
            </w:r>
          </w:p>
        </w:tc>
        <w:tc>
          <w:tcPr>
            <w:tcW w:w="2500" w:type="pct"/>
            <w:tcBorders>
              <w:top w:val="none" w:sz="0" w:space="0" w:color="auto"/>
              <w:left w:val="none" w:sz="0" w:space="0" w:color="auto"/>
              <w:bottom w:val="none" w:sz="0" w:space="0" w:color="auto"/>
              <w:right w:val="none" w:sz="0" w:space="0" w:color="auto"/>
            </w:tcBorders>
          </w:tcPr>
          <w:p w14:paraId="7F71D0D9" w14:textId="77777777" w:rsidR="003117D1" w:rsidRDefault="003117D1" w:rsidP="003B4AB5">
            <w:pPr>
              <w:pStyle w:val="Table-small"/>
              <w:cnfStyle w:val="100000000000" w:firstRow="1" w:lastRow="0" w:firstColumn="0" w:lastColumn="0" w:oddVBand="0" w:evenVBand="0" w:oddHBand="0" w:evenHBand="0" w:firstRowFirstColumn="0" w:firstRowLastColumn="0" w:lastRowFirstColumn="0" w:lastRowLastColumn="0"/>
            </w:pPr>
            <w:r>
              <w:t>Comments</w:t>
            </w:r>
          </w:p>
        </w:tc>
      </w:tr>
      <w:tr w:rsidR="003117D1" w14:paraId="1880D46F" w14:textId="77777777" w:rsidTr="00050638">
        <w:tc>
          <w:tcPr>
            <w:cnfStyle w:val="001000000000" w:firstRow="0" w:lastRow="0" w:firstColumn="1" w:lastColumn="0" w:oddVBand="0" w:evenVBand="0" w:oddHBand="0" w:evenHBand="0" w:firstRowFirstColumn="0" w:firstRowLastColumn="0" w:lastRowFirstColumn="0" w:lastRowLastColumn="0"/>
            <w:tcW w:w="750" w:type="pct"/>
          </w:tcPr>
          <w:p w14:paraId="04C8BA6F" w14:textId="77777777" w:rsidR="003117D1" w:rsidRDefault="003117D1" w:rsidP="003B4AB5">
            <w:pPr>
              <w:pStyle w:val="Table-small"/>
            </w:pPr>
            <w:r>
              <w:t>Float</w:t>
            </w:r>
          </w:p>
        </w:tc>
        <w:tc>
          <w:tcPr>
            <w:tcW w:w="1750" w:type="pct"/>
          </w:tcPr>
          <w:p w14:paraId="23A4D6F1" w14:textId="77777777" w:rsidR="003117D1" w:rsidRDefault="003117D1" w:rsidP="003B4AB5">
            <w:pPr>
              <w:pStyle w:val="Table-small"/>
              <w:cnfStyle w:val="000000000000" w:firstRow="0" w:lastRow="0" w:firstColumn="0" w:lastColumn="0" w:oddVBand="0" w:evenVBand="0" w:oddHBand="0" w:evenHBand="0" w:firstRowFirstColumn="0" w:firstRowLastColumn="0" w:lastRowFirstColumn="0" w:lastRowLastColumn="0"/>
            </w:pPr>
            <w:r>
              <w:t>Not connected to any supply</w:t>
            </w:r>
          </w:p>
        </w:tc>
        <w:tc>
          <w:tcPr>
            <w:tcW w:w="2500" w:type="pct"/>
          </w:tcPr>
          <w:p w14:paraId="05D6B23F" w14:textId="4384E246" w:rsidR="003117D1" w:rsidRDefault="00031071" w:rsidP="003B4AB5">
            <w:pPr>
              <w:pStyle w:val="Table-small"/>
              <w:cnfStyle w:val="000000000000" w:firstRow="0" w:lastRow="0" w:firstColumn="0" w:lastColumn="0" w:oddVBand="0" w:evenVBand="0" w:oddHBand="0" w:evenHBand="0" w:firstRowFirstColumn="0" w:firstRowLastColumn="0" w:lastRowFirstColumn="0" w:lastRowLastColumn="0"/>
            </w:pPr>
            <w:r>
              <w:t>To be used during the measurement of the IIL parameter</w:t>
            </w:r>
            <w:r w:rsidR="00196FE1">
              <w:t xml:space="preserve"> in the leakage test</w:t>
            </w:r>
            <w:r>
              <w:t xml:space="preserve"> (not IIH!)</w:t>
            </w:r>
          </w:p>
        </w:tc>
      </w:tr>
      <w:tr w:rsidR="003117D1" w14:paraId="3F885883" w14:textId="77777777" w:rsidTr="00050638">
        <w:tc>
          <w:tcPr>
            <w:cnfStyle w:val="001000000000" w:firstRow="0" w:lastRow="0" w:firstColumn="1" w:lastColumn="0" w:oddVBand="0" w:evenVBand="0" w:oddHBand="0" w:evenHBand="0" w:firstRowFirstColumn="0" w:firstRowLastColumn="0" w:lastRowFirstColumn="0" w:lastRowLastColumn="0"/>
            <w:tcW w:w="750" w:type="pct"/>
          </w:tcPr>
          <w:p w14:paraId="21626CFC" w14:textId="77777777" w:rsidR="003117D1" w:rsidRDefault="003117D1" w:rsidP="003B4AB5">
            <w:pPr>
              <w:pStyle w:val="Table-small"/>
            </w:pPr>
            <w:r>
              <w:t>Board</w:t>
            </w:r>
          </w:p>
        </w:tc>
        <w:tc>
          <w:tcPr>
            <w:tcW w:w="1750" w:type="pct"/>
          </w:tcPr>
          <w:p w14:paraId="57FBBE09" w14:textId="77777777" w:rsidR="003117D1" w:rsidRDefault="003117D1" w:rsidP="003B4AB5">
            <w:pPr>
              <w:pStyle w:val="Table-small"/>
              <w:cnfStyle w:val="000000000000" w:firstRow="0" w:lastRow="0" w:firstColumn="0" w:lastColumn="0" w:oddVBand="0" w:evenVBand="0" w:oddHBand="0" w:evenHBand="0" w:firstRowFirstColumn="0" w:firstRowLastColumn="0" w:lastRowFirstColumn="0" w:lastRowLastColumn="0"/>
            </w:pPr>
            <w:r>
              <w:t>Main 3.3 V supply of the measurement board</w:t>
            </w:r>
          </w:p>
        </w:tc>
        <w:tc>
          <w:tcPr>
            <w:tcW w:w="2500" w:type="pct"/>
          </w:tcPr>
          <w:p w14:paraId="6FB64BD7" w14:textId="78A2089D" w:rsidR="003117D1" w:rsidRDefault="004A7181" w:rsidP="003B4AB5">
            <w:pPr>
              <w:pStyle w:val="Table-small"/>
              <w:cnfStyle w:val="000000000000" w:firstRow="0" w:lastRow="0" w:firstColumn="0" w:lastColumn="0" w:oddVBand="0" w:evenVBand="0" w:oddHBand="0" w:evenHBand="0" w:firstRowFirstColumn="0" w:firstRowLastColumn="0" w:lastRowFirstColumn="0" w:lastRowLastColumn="0"/>
            </w:pPr>
            <w:r>
              <w:t>To be used during continuity test, power short test and IDD test</w:t>
            </w:r>
          </w:p>
        </w:tc>
      </w:tr>
      <w:tr w:rsidR="003117D1" w:rsidRPr="00E573BA" w14:paraId="3BEA7A5B" w14:textId="77777777" w:rsidTr="00050638">
        <w:tc>
          <w:tcPr>
            <w:cnfStyle w:val="001000000000" w:firstRow="0" w:lastRow="0" w:firstColumn="1" w:lastColumn="0" w:oddVBand="0" w:evenVBand="0" w:oddHBand="0" w:evenHBand="0" w:firstRowFirstColumn="0" w:firstRowLastColumn="0" w:lastRowFirstColumn="0" w:lastRowLastColumn="0"/>
            <w:tcW w:w="750" w:type="pct"/>
          </w:tcPr>
          <w:p w14:paraId="6CB87886" w14:textId="77777777" w:rsidR="003117D1" w:rsidRDefault="003117D1" w:rsidP="003B4AB5">
            <w:pPr>
              <w:pStyle w:val="Table-small"/>
            </w:pPr>
            <w:r>
              <w:t>DUT</w:t>
            </w:r>
          </w:p>
        </w:tc>
        <w:tc>
          <w:tcPr>
            <w:tcW w:w="1750" w:type="pct"/>
          </w:tcPr>
          <w:p w14:paraId="7BF48BD6" w14:textId="77777777" w:rsidR="003117D1" w:rsidRPr="00271953" w:rsidRDefault="003117D1" w:rsidP="003B4AB5">
            <w:pPr>
              <w:pStyle w:val="Table-small"/>
              <w:cnfStyle w:val="000000000000" w:firstRow="0" w:lastRow="0" w:firstColumn="0" w:lastColumn="0" w:oddVBand="0" w:evenVBand="0" w:oddHBand="0" w:evenHBand="0" w:firstRowFirstColumn="0" w:firstRowLastColumn="0" w:lastRowFirstColumn="0" w:lastRowLastColumn="0"/>
              <w:rPr>
                <w:lang w:val="de-DE"/>
              </w:rPr>
            </w:pPr>
            <w:r w:rsidRPr="00271953">
              <w:rPr>
                <w:lang w:val="de-DE"/>
              </w:rPr>
              <w:t>Digital IO voltage from DUT, VDD3V3_DIG.</w:t>
            </w:r>
          </w:p>
        </w:tc>
        <w:tc>
          <w:tcPr>
            <w:tcW w:w="2500" w:type="pct"/>
          </w:tcPr>
          <w:p w14:paraId="6FA584F4" w14:textId="692EF2A7" w:rsidR="003117D1" w:rsidRPr="00BE6C7F" w:rsidRDefault="0079012C" w:rsidP="003B4AB5">
            <w:pPr>
              <w:pStyle w:val="Table-small"/>
              <w:cnfStyle w:val="000000000000" w:firstRow="0" w:lastRow="0" w:firstColumn="0" w:lastColumn="0" w:oddVBand="0" w:evenVBand="0" w:oddHBand="0" w:evenHBand="0" w:firstRowFirstColumn="0" w:firstRowLastColumn="0" w:lastRowFirstColumn="0" w:lastRowLastColumn="0"/>
              <w:rPr>
                <w:lang w:val="en-US"/>
              </w:rPr>
            </w:pPr>
            <w:r w:rsidRPr="00BE6C7F">
              <w:rPr>
                <w:lang w:val="en-US"/>
              </w:rPr>
              <w:t xml:space="preserve">To be used during all other tests, also when measuring the IIH parameter </w:t>
            </w:r>
            <w:r w:rsidR="00196FE1" w:rsidRPr="00BE6C7F">
              <w:rPr>
                <w:lang w:val="en-US"/>
              </w:rPr>
              <w:t>in the leakage test.</w:t>
            </w:r>
          </w:p>
        </w:tc>
      </w:tr>
    </w:tbl>
    <w:p w14:paraId="5CF677B7" w14:textId="77777777" w:rsidR="003117D1" w:rsidRPr="00BE6C7F" w:rsidRDefault="003117D1" w:rsidP="00BE6C7F">
      <w:pPr>
        <w:rPr>
          <w:lang w:val="en-US"/>
        </w:rPr>
      </w:pPr>
    </w:p>
    <w:p w14:paraId="1D9B33EF" w14:textId="7BCAB39A" w:rsidR="00495E5E" w:rsidRDefault="00495E5E" w:rsidP="00A71AAA">
      <w:pPr>
        <w:pStyle w:val="Heading2"/>
      </w:pPr>
      <w:bookmarkStart w:id="147" w:name="_Toc214350534"/>
      <w:r>
        <w:lastRenderedPageBreak/>
        <w:t>Test software</w:t>
      </w:r>
      <w:bookmarkEnd w:id="144"/>
      <w:bookmarkEnd w:id="147"/>
    </w:p>
    <w:p w14:paraId="418C9ADF" w14:textId="070D2042" w:rsidR="00B62A06" w:rsidRDefault="00B62A06" w:rsidP="00A71AAA">
      <w:pPr>
        <w:pStyle w:val="Heading3"/>
      </w:pPr>
      <w:bookmarkStart w:id="148" w:name="_Toc214350535"/>
      <w:r>
        <w:t>Overview</w:t>
      </w:r>
      <w:bookmarkEnd w:id="148"/>
    </w:p>
    <w:p w14:paraId="4A1E2ADD" w14:textId="77777777" w:rsidR="00B62A06" w:rsidRPr="00CD4D1F" w:rsidRDefault="00B62A06" w:rsidP="00B62A06">
      <w:pPr>
        <w:rPr>
          <w:lang w:val="en-US"/>
        </w:rPr>
      </w:pPr>
      <w:r>
        <w:rPr>
          <w:lang w:val="en-US"/>
        </w:rPr>
        <w:t>The software test suite is an in-house build environment using Python scripts to control following:</w:t>
      </w:r>
    </w:p>
    <w:p w14:paraId="025F2F90" w14:textId="0BB4AA57" w:rsidR="00B62A06" w:rsidRDefault="00B62A06" w:rsidP="005D32B2">
      <w:pPr>
        <w:pStyle w:val="ListParagraph"/>
        <w:numPr>
          <w:ilvl w:val="0"/>
          <w:numId w:val="14"/>
        </w:numPr>
        <w:rPr>
          <w:lang w:val="en-US"/>
        </w:rPr>
      </w:pPr>
      <w:r>
        <w:rPr>
          <w:lang w:val="en-US"/>
        </w:rPr>
        <w:t xml:space="preserve">settings for MaTeR and </w:t>
      </w:r>
      <w:r w:rsidR="00481095">
        <w:rPr>
          <w:lang w:val="en-US"/>
        </w:rPr>
        <w:t>measurement</w:t>
      </w:r>
      <w:r>
        <w:rPr>
          <w:lang w:val="en-US"/>
        </w:rPr>
        <w:t xml:space="preserve"> equipment,</w:t>
      </w:r>
    </w:p>
    <w:p w14:paraId="18B06189" w14:textId="77777777" w:rsidR="00B62A06" w:rsidRDefault="00B62A06" w:rsidP="005D32B2">
      <w:pPr>
        <w:pStyle w:val="ListParagraph"/>
        <w:numPr>
          <w:ilvl w:val="0"/>
          <w:numId w:val="14"/>
        </w:numPr>
        <w:rPr>
          <w:lang w:val="en-US"/>
        </w:rPr>
      </w:pPr>
      <w:r>
        <w:rPr>
          <w:lang w:val="en-US"/>
        </w:rPr>
        <w:t>connectivity between the DUTs and the equipment,</w:t>
      </w:r>
    </w:p>
    <w:p w14:paraId="419A7D6B" w14:textId="0AD741CE" w:rsidR="00B62A06" w:rsidRDefault="00B62A06" w:rsidP="005D32B2">
      <w:pPr>
        <w:pStyle w:val="ListParagraph"/>
        <w:numPr>
          <w:ilvl w:val="0"/>
          <w:numId w:val="14"/>
        </w:numPr>
        <w:rPr>
          <w:lang w:val="en-US"/>
        </w:rPr>
      </w:pPr>
      <w:r>
        <w:rPr>
          <w:lang w:val="en-US"/>
        </w:rPr>
        <w:t xml:space="preserve">supply and temperature </w:t>
      </w:r>
      <w:r w:rsidR="00481095">
        <w:rPr>
          <w:lang w:val="en-US"/>
        </w:rPr>
        <w:t>control</w:t>
      </w:r>
      <w:r>
        <w:rPr>
          <w:lang w:val="en-US"/>
        </w:rPr>
        <w:t>,</w:t>
      </w:r>
    </w:p>
    <w:p w14:paraId="5ECA48A3" w14:textId="77777777" w:rsidR="00B62A06" w:rsidRDefault="00B62A06" w:rsidP="005D32B2">
      <w:pPr>
        <w:pStyle w:val="ListParagraph"/>
        <w:numPr>
          <w:ilvl w:val="0"/>
          <w:numId w:val="14"/>
        </w:numPr>
        <w:rPr>
          <w:lang w:val="en-US"/>
        </w:rPr>
      </w:pPr>
      <w:r>
        <w:rPr>
          <w:lang w:val="en-US"/>
        </w:rPr>
        <w:t>FPGA for e.g. serial interfacing with the DUT,</w:t>
      </w:r>
    </w:p>
    <w:p w14:paraId="11517C18" w14:textId="595AFBEE" w:rsidR="00B62A06" w:rsidRDefault="00B62A06" w:rsidP="005D32B2">
      <w:pPr>
        <w:pStyle w:val="ListParagraph"/>
        <w:numPr>
          <w:ilvl w:val="0"/>
          <w:numId w:val="14"/>
        </w:numPr>
        <w:rPr>
          <w:lang w:val="en-US"/>
        </w:rPr>
      </w:pPr>
      <w:r>
        <w:rPr>
          <w:lang w:val="en-US"/>
        </w:rPr>
        <w:t>logging of measurement data and meta data to a database</w:t>
      </w:r>
      <w:r w:rsidR="002343C9">
        <w:rPr>
          <w:lang w:val="en-US"/>
        </w:rPr>
        <w:t xml:space="preserve"> and</w:t>
      </w:r>
    </w:p>
    <w:p w14:paraId="64A617E1" w14:textId="13FA6667" w:rsidR="00BC7F76" w:rsidRPr="00CD4D1F" w:rsidRDefault="00BC7F76" w:rsidP="005D32B2">
      <w:pPr>
        <w:pStyle w:val="ListParagraph"/>
        <w:numPr>
          <w:ilvl w:val="0"/>
          <w:numId w:val="14"/>
        </w:numPr>
        <w:rPr>
          <w:lang w:val="en-US"/>
        </w:rPr>
      </w:pPr>
      <w:r>
        <w:rPr>
          <w:lang w:val="en-US"/>
        </w:rPr>
        <w:t>settings for the load board</w:t>
      </w:r>
      <w:r w:rsidR="002343C9">
        <w:rPr>
          <w:lang w:val="en-US"/>
        </w:rPr>
        <w:t>.</w:t>
      </w:r>
    </w:p>
    <w:p w14:paraId="7E126740" w14:textId="77777777" w:rsidR="00B62A06" w:rsidRDefault="00B62A06" w:rsidP="00A71AAA">
      <w:pPr>
        <w:pStyle w:val="Heading3"/>
      </w:pPr>
      <w:bookmarkStart w:id="149" w:name="_Ref188129717"/>
      <w:bookmarkStart w:id="150" w:name="_Toc214350536"/>
      <w:commentRangeStart w:id="151"/>
      <w:commentRangeStart w:id="152"/>
      <w:commentRangeStart w:id="153"/>
      <w:r>
        <w:t>Park state routine</w:t>
      </w:r>
      <w:bookmarkEnd w:id="149"/>
      <w:bookmarkEnd w:id="150"/>
      <w:commentRangeEnd w:id="151"/>
      <w:r w:rsidR="00A827A6">
        <w:rPr>
          <w:rStyle w:val="CommentReference"/>
          <w:sz w:val="22"/>
        </w:rPr>
        <w:commentReference w:id="151"/>
      </w:r>
      <w:commentRangeEnd w:id="152"/>
      <w:r w:rsidR="00B171E2">
        <w:rPr>
          <w:rStyle w:val="CommentReference"/>
          <w:sz w:val="22"/>
        </w:rPr>
        <w:commentReference w:id="152"/>
      </w:r>
      <w:commentRangeEnd w:id="153"/>
      <w:r w:rsidR="003E4F72">
        <w:rPr>
          <w:rStyle w:val="CommentReference"/>
          <w:sz w:val="22"/>
        </w:rPr>
        <w:commentReference w:id="153"/>
      </w:r>
    </w:p>
    <w:p w14:paraId="23100DD8" w14:textId="4C09C202" w:rsidR="00B62A06" w:rsidRDefault="00B62A06" w:rsidP="00B62A06">
      <w:r>
        <w:t>Before each test procedure starts the DUT and the test setup is brought to a known default state (park state). This includes driving following I</w:t>
      </w:r>
      <w:r w:rsidRPr="00A248EC">
        <w:t>O</w:t>
      </w:r>
      <w:r>
        <w:t xml:space="preserve"> pins to:</w:t>
      </w:r>
    </w:p>
    <w:p w14:paraId="254D2ADA" w14:textId="51293310" w:rsidR="00F30CB8" w:rsidRDefault="00F30CB8" w:rsidP="00F30CB8">
      <w:pPr>
        <w:pStyle w:val="Caption"/>
        <w:keepNext/>
      </w:pPr>
      <w:bookmarkStart w:id="154" w:name="_Toc214350586"/>
      <w:r>
        <w:t xml:space="preserve">Table </w:t>
      </w:r>
      <w:r>
        <w:fldChar w:fldCharType="begin"/>
      </w:r>
      <w:r>
        <w:instrText xml:space="preserve"> SEQ Table \* ARABIC </w:instrText>
      </w:r>
      <w:r>
        <w:fldChar w:fldCharType="separate"/>
      </w:r>
      <w:r w:rsidR="00AA08B9">
        <w:rPr>
          <w:noProof/>
        </w:rPr>
        <w:t>13</w:t>
      </w:r>
      <w:r>
        <w:fldChar w:fldCharType="end"/>
      </w:r>
      <w:r>
        <w:t xml:space="preserve">: </w:t>
      </w:r>
      <w:r w:rsidR="00184B64">
        <w:t>Park state pin biasing</w:t>
      </w:r>
      <w:bookmarkEnd w:id="154"/>
      <w:r w:rsidR="00184B64">
        <w:t xml:space="preserve"> </w:t>
      </w:r>
    </w:p>
    <w:tbl>
      <w:tblPr>
        <w:tblStyle w:val="GridTable4-Accent3"/>
        <w:tblW w:w="492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1"/>
        <w:gridCol w:w="3051"/>
        <w:gridCol w:w="3740"/>
      </w:tblGrid>
      <w:tr w:rsidR="00317A2E" w:rsidRPr="003277F0" w14:paraId="72016A0D" w14:textId="30D59D28" w:rsidTr="00B5274F">
        <w:trPr>
          <w:cnfStyle w:val="100000000000" w:firstRow="1" w:lastRow="0" w:firstColumn="0" w:lastColumn="0" w:oddVBand="0" w:evenVBand="0" w:oddHBand="0"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1423"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1AFA9" w14:textId="23846F3F" w:rsidR="00317A2E" w:rsidRPr="003277F0" w:rsidRDefault="00317A2E" w:rsidP="00FC4FE1">
            <w:pPr>
              <w:pStyle w:val="Table-small"/>
              <w:rPr>
                <w:lang w:eastAsia="en-GB"/>
              </w:rPr>
            </w:pPr>
            <w:r>
              <w:rPr>
                <w:lang w:eastAsia="en-GB"/>
              </w:rPr>
              <w:t>Pin name</w:t>
            </w:r>
          </w:p>
        </w:tc>
        <w:tc>
          <w:tcPr>
            <w:tcW w:w="1607"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797B50F" w14:textId="77777777" w:rsidR="00D251F2" w:rsidRDefault="00317A2E" w:rsidP="00FC4FE1">
            <w:pPr>
              <w:pStyle w:val="Table-small"/>
              <w:cnfStyle w:val="100000000000" w:firstRow="1" w:lastRow="0" w:firstColumn="0" w:lastColumn="0" w:oddVBand="0" w:evenVBand="0" w:oddHBand="0" w:evenHBand="0" w:firstRowFirstColumn="0" w:firstRowLastColumn="0" w:lastRowFirstColumn="0" w:lastRowLastColumn="0"/>
              <w:rPr>
                <w:b w:val="0"/>
                <w:bCs w:val="0"/>
                <w:lang w:eastAsia="en-GB"/>
              </w:rPr>
            </w:pPr>
            <w:r>
              <w:rPr>
                <w:lang w:eastAsia="en-GB"/>
              </w:rPr>
              <w:t>Biased to</w:t>
            </w:r>
            <w:r w:rsidR="00F2564F">
              <w:rPr>
                <w:lang w:eastAsia="en-GB"/>
              </w:rPr>
              <w:t xml:space="preserve"> level</w:t>
            </w:r>
          </w:p>
          <w:p w14:paraId="506C9E4A" w14:textId="24E6715D" w:rsidR="00317A2E" w:rsidRPr="003277F0" w:rsidRDefault="006B3DDE" w:rsidP="00FC4FE1">
            <w:pPr>
              <w:pStyle w:val="Table-small"/>
              <w:cnfStyle w:val="100000000000" w:firstRow="1" w:lastRow="0" w:firstColumn="0" w:lastColumn="0" w:oddVBand="0" w:evenVBand="0" w:oddHBand="0" w:evenHBand="0" w:firstRowFirstColumn="0" w:firstRowLastColumn="0" w:lastRowFirstColumn="0" w:lastRowLastColumn="0"/>
              <w:rPr>
                <w:lang w:eastAsia="en-GB"/>
              </w:rPr>
            </w:pPr>
            <w:r>
              <w:rPr>
                <w:lang w:eastAsia="en-GB"/>
              </w:rPr>
              <w:t xml:space="preserve">dynamic </w:t>
            </w:r>
            <w:r w:rsidR="003476F8">
              <w:rPr>
                <w:lang w:eastAsia="en-GB"/>
              </w:rPr>
              <w:t>signal (f</w:t>
            </w:r>
            <w:r w:rsidR="00670C0B">
              <w:rPr>
                <w:lang w:eastAsia="en-GB"/>
              </w:rPr>
              <w:t>, dc, swing)</w:t>
            </w:r>
          </w:p>
        </w:tc>
        <w:tc>
          <w:tcPr>
            <w:tcW w:w="1970"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DFAE4E5" w14:textId="280CA474" w:rsidR="00317A2E" w:rsidRDefault="00317A2E" w:rsidP="00FC4FE1">
            <w:pPr>
              <w:pStyle w:val="Table-small"/>
              <w:cnfStyle w:val="100000000000" w:firstRow="1" w:lastRow="0" w:firstColumn="0" w:lastColumn="0" w:oddVBand="0" w:evenVBand="0" w:oddHBand="0" w:evenHBand="0" w:firstRowFirstColumn="0" w:firstRowLastColumn="0" w:lastRowFirstColumn="0" w:lastRowLastColumn="0"/>
              <w:rPr>
                <w:lang w:eastAsia="en-GB"/>
              </w:rPr>
            </w:pPr>
            <w:r>
              <w:rPr>
                <w:lang w:eastAsia="en-GB"/>
              </w:rPr>
              <w:t>Comment</w:t>
            </w:r>
          </w:p>
        </w:tc>
      </w:tr>
      <w:tr w:rsidR="00C27000" w:rsidRPr="003277F0" w14:paraId="23BAD0D6" w14:textId="77777777" w:rsidTr="00B5274F">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1423" w:type="pct"/>
          </w:tcPr>
          <w:p w14:paraId="407794D2" w14:textId="1FBE7F06" w:rsidR="00C27000" w:rsidRDefault="00C27000" w:rsidP="00FC4FE1">
            <w:pPr>
              <w:pStyle w:val="Table-small"/>
              <w:rPr>
                <w:lang w:eastAsia="en-GB"/>
              </w:rPr>
            </w:pPr>
            <w:r>
              <w:t>PIXEL_CLK_CAM</w:t>
            </w:r>
          </w:p>
        </w:tc>
        <w:tc>
          <w:tcPr>
            <w:tcW w:w="1607" w:type="pct"/>
          </w:tcPr>
          <w:p w14:paraId="469500D9" w14:textId="5BA6CEE0" w:rsidR="00C27000" w:rsidRDefault="006351F3"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commentRangeStart w:id="155"/>
            <w:commentRangeStart w:id="156"/>
            <w:commentRangeStart w:id="157"/>
            <w:commentRangeStart w:id="158"/>
            <w:commentRangeStart w:id="159"/>
            <w:r>
              <w:rPr>
                <w:lang w:eastAsia="en-GB"/>
              </w:rPr>
              <w:t>HI-Z</w:t>
            </w:r>
            <w:commentRangeEnd w:id="155"/>
            <w:r w:rsidR="00F64498">
              <w:rPr>
                <w:rStyle w:val="CommentReference"/>
                <w:sz w:val="20"/>
                <w:lang w:eastAsia="en-GB"/>
              </w:rPr>
              <w:commentReference w:id="155"/>
            </w:r>
            <w:commentRangeEnd w:id="156"/>
            <w:r w:rsidR="00F64498">
              <w:rPr>
                <w:rStyle w:val="CommentReference"/>
                <w:sz w:val="20"/>
                <w:lang w:eastAsia="en-GB"/>
              </w:rPr>
              <w:commentReference w:id="156"/>
            </w:r>
            <w:commentRangeEnd w:id="157"/>
            <w:r w:rsidR="00184763">
              <w:rPr>
                <w:rStyle w:val="CommentReference"/>
                <w:sz w:val="20"/>
                <w:lang w:eastAsia="en-GB"/>
              </w:rPr>
              <w:commentReference w:id="157"/>
            </w:r>
            <w:commentRangeEnd w:id="158"/>
            <w:r w:rsidR="00765A69">
              <w:rPr>
                <w:rStyle w:val="CommentReference"/>
                <w:sz w:val="20"/>
                <w:lang w:eastAsia="en-GB"/>
              </w:rPr>
              <w:commentReference w:id="158"/>
            </w:r>
            <w:commentRangeEnd w:id="159"/>
            <w:r w:rsidR="000D7A5C">
              <w:rPr>
                <w:rStyle w:val="CommentReference"/>
                <w:sz w:val="20"/>
                <w:lang w:eastAsia="en-GB"/>
              </w:rPr>
              <w:commentReference w:id="159"/>
            </w:r>
          </w:p>
        </w:tc>
        <w:tc>
          <w:tcPr>
            <w:tcW w:w="1970" w:type="pct"/>
          </w:tcPr>
          <w:p w14:paraId="5D4E6663" w14:textId="77777777" w:rsidR="00C27000" w:rsidRDefault="00C27000"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p>
        </w:tc>
      </w:tr>
      <w:tr w:rsidR="00C27000" w:rsidRPr="003277F0" w14:paraId="4B9B16BC" w14:textId="77777777" w:rsidTr="00B5274F">
        <w:trPr>
          <w:trHeight w:val="327"/>
        </w:trPr>
        <w:tc>
          <w:tcPr>
            <w:cnfStyle w:val="001000000000" w:firstRow="0" w:lastRow="0" w:firstColumn="1" w:lastColumn="0" w:oddVBand="0" w:evenVBand="0" w:oddHBand="0" w:evenHBand="0" w:firstRowFirstColumn="0" w:firstRowLastColumn="0" w:lastRowFirstColumn="0" w:lastRowLastColumn="0"/>
            <w:tcW w:w="1423" w:type="pct"/>
          </w:tcPr>
          <w:p w14:paraId="0291AECD" w14:textId="6A1BC1F9" w:rsidR="00C27000" w:rsidRDefault="00C27000" w:rsidP="00FC4FE1">
            <w:pPr>
              <w:pStyle w:val="Table-small"/>
              <w:rPr>
                <w:lang w:eastAsia="en-GB"/>
              </w:rPr>
            </w:pPr>
            <w:r>
              <w:t>VIDEO_DATA_11</w:t>
            </w:r>
          </w:p>
        </w:tc>
        <w:tc>
          <w:tcPr>
            <w:tcW w:w="1607" w:type="pct"/>
          </w:tcPr>
          <w:p w14:paraId="29EBA4A6" w14:textId="62A8C463" w:rsidR="00C27000" w:rsidRDefault="006351F3"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r>
              <w:rPr>
                <w:lang w:eastAsia="en-GB"/>
              </w:rPr>
              <w:t>HI-Z</w:t>
            </w:r>
          </w:p>
        </w:tc>
        <w:tc>
          <w:tcPr>
            <w:tcW w:w="1970" w:type="pct"/>
          </w:tcPr>
          <w:p w14:paraId="5018344C" w14:textId="77777777" w:rsidR="00C27000" w:rsidRDefault="00C27000"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p>
        </w:tc>
      </w:tr>
      <w:tr w:rsidR="006351F3" w:rsidRPr="003277F0" w14:paraId="44613903" w14:textId="77777777" w:rsidTr="00B5274F">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1423" w:type="pct"/>
          </w:tcPr>
          <w:p w14:paraId="7439B5D7" w14:textId="45ED6185" w:rsidR="006351F3" w:rsidRDefault="006351F3" w:rsidP="00FC4FE1">
            <w:pPr>
              <w:pStyle w:val="Table-small"/>
              <w:rPr>
                <w:lang w:eastAsia="en-GB"/>
              </w:rPr>
            </w:pPr>
            <w:r>
              <w:t>VIDEO_DATA_10</w:t>
            </w:r>
          </w:p>
        </w:tc>
        <w:tc>
          <w:tcPr>
            <w:tcW w:w="1607" w:type="pct"/>
          </w:tcPr>
          <w:p w14:paraId="6501E753" w14:textId="1FFAFC78" w:rsidR="006351F3" w:rsidRDefault="006351F3"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r>
              <w:rPr>
                <w:lang w:eastAsia="en-GB"/>
              </w:rPr>
              <w:t>HI-Z</w:t>
            </w:r>
          </w:p>
        </w:tc>
        <w:tc>
          <w:tcPr>
            <w:tcW w:w="1970" w:type="pct"/>
          </w:tcPr>
          <w:p w14:paraId="15143C7D" w14:textId="77777777" w:rsidR="006351F3" w:rsidRDefault="006351F3"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p>
        </w:tc>
      </w:tr>
      <w:tr w:rsidR="006351F3" w:rsidRPr="003277F0" w14:paraId="565D948B" w14:textId="77777777" w:rsidTr="00B5274F">
        <w:trPr>
          <w:trHeight w:val="327"/>
        </w:trPr>
        <w:tc>
          <w:tcPr>
            <w:cnfStyle w:val="001000000000" w:firstRow="0" w:lastRow="0" w:firstColumn="1" w:lastColumn="0" w:oddVBand="0" w:evenVBand="0" w:oddHBand="0" w:evenHBand="0" w:firstRowFirstColumn="0" w:firstRowLastColumn="0" w:lastRowFirstColumn="0" w:lastRowLastColumn="0"/>
            <w:tcW w:w="1423" w:type="pct"/>
          </w:tcPr>
          <w:p w14:paraId="08E1D733" w14:textId="3EC31304" w:rsidR="006351F3" w:rsidRDefault="006351F3" w:rsidP="00FC4FE1">
            <w:pPr>
              <w:pStyle w:val="Table-small"/>
              <w:rPr>
                <w:lang w:eastAsia="en-GB"/>
              </w:rPr>
            </w:pPr>
            <w:r>
              <w:t>VIDEO_DATA_9</w:t>
            </w:r>
          </w:p>
        </w:tc>
        <w:tc>
          <w:tcPr>
            <w:tcW w:w="1607" w:type="pct"/>
          </w:tcPr>
          <w:p w14:paraId="5B0964B1" w14:textId="7AB4433C" w:rsidR="006351F3" w:rsidRDefault="006351F3"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r>
              <w:rPr>
                <w:lang w:eastAsia="en-GB"/>
              </w:rPr>
              <w:t>HI-Z</w:t>
            </w:r>
          </w:p>
        </w:tc>
        <w:tc>
          <w:tcPr>
            <w:tcW w:w="1970" w:type="pct"/>
          </w:tcPr>
          <w:p w14:paraId="1268B7BD" w14:textId="77777777" w:rsidR="006351F3" w:rsidRDefault="006351F3"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p>
        </w:tc>
      </w:tr>
      <w:tr w:rsidR="006351F3" w:rsidRPr="003277F0" w14:paraId="58C1455B" w14:textId="77777777" w:rsidTr="00B5274F">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1423" w:type="pct"/>
          </w:tcPr>
          <w:p w14:paraId="5748BA35" w14:textId="5CBD6947" w:rsidR="006351F3" w:rsidRDefault="006351F3" w:rsidP="00FC4FE1">
            <w:pPr>
              <w:pStyle w:val="Table-small"/>
              <w:rPr>
                <w:lang w:eastAsia="en-GB"/>
              </w:rPr>
            </w:pPr>
            <w:r>
              <w:t>VIDEO_DATA_8</w:t>
            </w:r>
          </w:p>
        </w:tc>
        <w:tc>
          <w:tcPr>
            <w:tcW w:w="1607" w:type="pct"/>
          </w:tcPr>
          <w:p w14:paraId="1C1C7812" w14:textId="7084451D" w:rsidR="006351F3" w:rsidRDefault="006351F3"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r>
              <w:rPr>
                <w:lang w:eastAsia="en-GB"/>
              </w:rPr>
              <w:t>HI-Z</w:t>
            </w:r>
          </w:p>
        </w:tc>
        <w:tc>
          <w:tcPr>
            <w:tcW w:w="1970" w:type="pct"/>
          </w:tcPr>
          <w:p w14:paraId="0B3704D6" w14:textId="77777777" w:rsidR="006351F3" w:rsidRDefault="006351F3"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p>
        </w:tc>
      </w:tr>
      <w:tr w:rsidR="006351F3" w:rsidRPr="003277F0" w14:paraId="1CE6BDCF" w14:textId="77777777" w:rsidTr="00B5274F">
        <w:trPr>
          <w:trHeight w:val="327"/>
        </w:trPr>
        <w:tc>
          <w:tcPr>
            <w:cnfStyle w:val="001000000000" w:firstRow="0" w:lastRow="0" w:firstColumn="1" w:lastColumn="0" w:oddVBand="0" w:evenVBand="0" w:oddHBand="0" w:evenHBand="0" w:firstRowFirstColumn="0" w:firstRowLastColumn="0" w:lastRowFirstColumn="0" w:lastRowLastColumn="0"/>
            <w:tcW w:w="1423" w:type="pct"/>
          </w:tcPr>
          <w:p w14:paraId="0C66838B" w14:textId="697CA70D" w:rsidR="006351F3" w:rsidRDefault="006351F3" w:rsidP="00FC4FE1">
            <w:pPr>
              <w:pStyle w:val="Table-small"/>
              <w:rPr>
                <w:lang w:eastAsia="en-GB"/>
              </w:rPr>
            </w:pPr>
            <w:r>
              <w:t>VIDEO_DATA_7</w:t>
            </w:r>
          </w:p>
        </w:tc>
        <w:tc>
          <w:tcPr>
            <w:tcW w:w="1607" w:type="pct"/>
          </w:tcPr>
          <w:p w14:paraId="53D12C62" w14:textId="1D5C4E2B" w:rsidR="006351F3" w:rsidRDefault="006351F3"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r>
              <w:rPr>
                <w:lang w:eastAsia="en-GB"/>
              </w:rPr>
              <w:t>HI-Z</w:t>
            </w:r>
          </w:p>
        </w:tc>
        <w:tc>
          <w:tcPr>
            <w:tcW w:w="1970" w:type="pct"/>
          </w:tcPr>
          <w:p w14:paraId="1AA090FB" w14:textId="77777777" w:rsidR="006351F3" w:rsidRDefault="006351F3"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p>
        </w:tc>
      </w:tr>
      <w:tr w:rsidR="006351F3" w:rsidRPr="003277F0" w14:paraId="2E717FE0" w14:textId="77777777" w:rsidTr="00B5274F">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1423" w:type="pct"/>
          </w:tcPr>
          <w:p w14:paraId="62AC122B" w14:textId="6E218AE4" w:rsidR="006351F3" w:rsidRDefault="006351F3" w:rsidP="00FC4FE1">
            <w:pPr>
              <w:pStyle w:val="Table-small"/>
              <w:rPr>
                <w:lang w:eastAsia="en-GB"/>
              </w:rPr>
            </w:pPr>
            <w:r>
              <w:t>VIDEO_DATA_6</w:t>
            </w:r>
          </w:p>
        </w:tc>
        <w:tc>
          <w:tcPr>
            <w:tcW w:w="1607" w:type="pct"/>
          </w:tcPr>
          <w:p w14:paraId="7E41EA83" w14:textId="792F78FF" w:rsidR="006351F3" w:rsidRDefault="006351F3"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r>
              <w:rPr>
                <w:lang w:eastAsia="en-GB"/>
              </w:rPr>
              <w:t>HI-Z</w:t>
            </w:r>
          </w:p>
        </w:tc>
        <w:tc>
          <w:tcPr>
            <w:tcW w:w="1970" w:type="pct"/>
          </w:tcPr>
          <w:p w14:paraId="41CE9D33" w14:textId="77777777" w:rsidR="006351F3" w:rsidRDefault="006351F3"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p>
        </w:tc>
      </w:tr>
      <w:tr w:rsidR="00C27000" w:rsidRPr="003277F0" w14:paraId="3BF966DE" w14:textId="77777777" w:rsidTr="00B5274F">
        <w:trPr>
          <w:trHeight w:val="327"/>
        </w:trPr>
        <w:tc>
          <w:tcPr>
            <w:cnfStyle w:val="001000000000" w:firstRow="0" w:lastRow="0" w:firstColumn="1" w:lastColumn="0" w:oddVBand="0" w:evenVBand="0" w:oddHBand="0" w:evenHBand="0" w:firstRowFirstColumn="0" w:firstRowLastColumn="0" w:lastRowFirstColumn="0" w:lastRowLastColumn="0"/>
            <w:tcW w:w="1423" w:type="pct"/>
          </w:tcPr>
          <w:p w14:paraId="305CD7AD" w14:textId="17DA3F9F" w:rsidR="00C27000" w:rsidRDefault="00C27000" w:rsidP="00FC4FE1">
            <w:pPr>
              <w:pStyle w:val="Table-small"/>
              <w:rPr>
                <w:lang w:eastAsia="en-GB"/>
              </w:rPr>
            </w:pPr>
            <w:r>
              <w:t>VSS</w:t>
            </w:r>
          </w:p>
        </w:tc>
        <w:tc>
          <w:tcPr>
            <w:tcW w:w="1607" w:type="pct"/>
          </w:tcPr>
          <w:p w14:paraId="74CAD638" w14:textId="2534A864" w:rsidR="00C27000" w:rsidRDefault="006351F3"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r>
              <w:rPr>
                <w:lang w:eastAsia="en-GB"/>
              </w:rPr>
              <w:t>GND</w:t>
            </w:r>
          </w:p>
        </w:tc>
        <w:tc>
          <w:tcPr>
            <w:tcW w:w="1970" w:type="pct"/>
          </w:tcPr>
          <w:p w14:paraId="24892266" w14:textId="77777777" w:rsidR="00C27000" w:rsidRDefault="00C27000"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p>
        </w:tc>
      </w:tr>
      <w:tr w:rsidR="00C27000" w:rsidRPr="003277F0" w14:paraId="3B424B1E" w14:textId="77777777" w:rsidTr="00B5274F">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1423" w:type="pct"/>
          </w:tcPr>
          <w:p w14:paraId="05F9185B" w14:textId="2AC774BB" w:rsidR="00C27000" w:rsidRDefault="00C27000" w:rsidP="00FC4FE1">
            <w:pPr>
              <w:pStyle w:val="Table-small"/>
              <w:rPr>
                <w:lang w:eastAsia="en-GB"/>
              </w:rPr>
            </w:pPr>
            <w:r>
              <w:t>VSS_DIG</w:t>
            </w:r>
          </w:p>
        </w:tc>
        <w:tc>
          <w:tcPr>
            <w:tcW w:w="1607" w:type="pct"/>
          </w:tcPr>
          <w:p w14:paraId="4028185A" w14:textId="1CF18406" w:rsidR="00C27000" w:rsidRDefault="006351F3"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r>
              <w:rPr>
                <w:lang w:eastAsia="en-GB"/>
              </w:rPr>
              <w:t>GND</w:t>
            </w:r>
          </w:p>
        </w:tc>
        <w:tc>
          <w:tcPr>
            <w:tcW w:w="1970" w:type="pct"/>
          </w:tcPr>
          <w:p w14:paraId="5D3AFE80" w14:textId="77777777" w:rsidR="00C27000" w:rsidRDefault="00C27000"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p>
        </w:tc>
      </w:tr>
      <w:tr w:rsidR="006351F3" w:rsidRPr="003277F0" w14:paraId="6BE7495F" w14:textId="77777777" w:rsidTr="00B5274F">
        <w:trPr>
          <w:trHeight w:val="327"/>
        </w:trPr>
        <w:tc>
          <w:tcPr>
            <w:cnfStyle w:val="001000000000" w:firstRow="0" w:lastRow="0" w:firstColumn="1" w:lastColumn="0" w:oddVBand="0" w:evenVBand="0" w:oddHBand="0" w:evenHBand="0" w:firstRowFirstColumn="0" w:firstRowLastColumn="0" w:lastRowFirstColumn="0" w:lastRowLastColumn="0"/>
            <w:tcW w:w="1423" w:type="pct"/>
          </w:tcPr>
          <w:p w14:paraId="178F5156" w14:textId="40D5E5BA" w:rsidR="006351F3" w:rsidRDefault="006351F3" w:rsidP="00FC4FE1">
            <w:pPr>
              <w:pStyle w:val="Table-small"/>
              <w:rPr>
                <w:lang w:eastAsia="en-GB"/>
              </w:rPr>
            </w:pPr>
            <w:r>
              <w:t>VIDEO_DATA_5</w:t>
            </w:r>
          </w:p>
        </w:tc>
        <w:tc>
          <w:tcPr>
            <w:tcW w:w="1607" w:type="pct"/>
          </w:tcPr>
          <w:p w14:paraId="70300045" w14:textId="1F3142F4" w:rsidR="006351F3" w:rsidRDefault="006351F3"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r>
              <w:rPr>
                <w:lang w:eastAsia="en-GB"/>
              </w:rPr>
              <w:t>HI-Z</w:t>
            </w:r>
          </w:p>
        </w:tc>
        <w:tc>
          <w:tcPr>
            <w:tcW w:w="1970" w:type="pct"/>
          </w:tcPr>
          <w:p w14:paraId="7C874176" w14:textId="77777777" w:rsidR="006351F3" w:rsidRDefault="006351F3"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p>
        </w:tc>
      </w:tr>
      <w:tr w:rsidR="006351F3" w:rsidRPr="003277F0" w14:paraId="11CD298D" w14:textId="77777777" w:rsidTr="00B5274F">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1423" w:type="pct"/>
          </w:tcPr>
          <w:p w14:paraId="1D7BC423" w14:textId="68DAE876" w:rsidR="006351F3" w:rsidRDefault="006351F3" w:rsidP="00FC4FE1">
            <w:pPr>
              <w:pStyle w:val="Table-small"/>
              <w:rPr>
                <w:lang w:eastAsia="en-GB"/>
              </w:rPr>
            </w:pPr>
            <w:r>
              <w:t>VIDEO_DATA_4</w:t>
            </w:r>
          </w:p>
        </w:tc>
        <w:tc>
          <w:tcPr>
            <w:tcW w:w="1607" w:type="pct"/>
          </w:tcPr>
          <w:p w14:paraId="3020255E" w14:textId="3FE23BCB" w:rsidR="006351F3" w:rsidRDefault="006351F3"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r>
              <w:rPr>
                <w:lang w:eastAsia="en-GB"/>
              </w:rPr>
              <w:t>HI-Z</w:t>
            </w:r>
          </w:p>
        </w:tc>
        <w:tc>
          <w:tcPr>
            <w:tcW w:w="1970" w:type="pct"/>
          </w:tcPr>
          <w:p w14:paraId="5C4658E5" w14:textId="77777777" w:rsidR="006351F3" w:rsidRDefault="006351F3"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p>
        </w:tc>
      </w:tr>
      <w:tr w:rsidR="006351F3" w:rsidRPr="003277F0" w14:paraId="7F5AB9D6" w14:textId="77777777" w:rsidTr="00B5274F">
        <w:trPr>
          <w:trHeight w:val="327"/>
        </w:trPr>
        <w:tc>
          <w:tcPr>
            <w:cnfStyle w:val="001000000000" w:firstRow="0" w:lastRow="0" w:firstColumn="1" w:lastColumn="0" w:oddVBand="0" w:evenVBand="0" w:oddHBand="0" w:evenHBand="0" w:firstRowFirstColumn="0" w:firstRowLastColumn="0" w:lastRowFirstColumn="0" w:lastRowLastColumn="0"/>
            <w:tcW w:w="1423" w:type="pct"/>
          </w:tcPr>
          <w:p w14:paraId="00FB87A2" w14:textId="3114D32E" w:rsidR="006351F3" w:rsidRDefault="006351F3" w:rsidP="00FC4FE1">
            <w:pPr>
              <w:pStyle w:val="Table-small"/>
              <w:rPr>
                <w:lang w:eastAsia="en-GB"/>
              </w:rPr>
            </w:pPr>
            <w:r>
              <w:t>VIDEO_DATA_3</w:t>
            </w:r>
          </w:p>
        </w:tc>
        <w:tc>
          <w:tcPr>
            <w:tcW w:w="1607" w:type="pct"/>
          </w:tcPr>
          <w:p w14:paraId="4C8F04F4" w14:textId="651CBA94" w:rsidR="006351F3" w:rsidRDefault="006351F3"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r>
              <w:rPr>
                <w:lang w:eastAsia="en-GB"/>
              </w:rPr>
              <w:t>HI-Z</w:t>
            </w:r>
          </w:p>
        </w:tc>
        <w:tc>
          <w:tcPr>
            <w:tcW w:w="1970" w:type="pct"/>
          </w:tcPr>
          <w:p w14:paraId="25BDD9D6" w14:textId="77777777" w:rsidR="006351F3" w:rsidRDefault="006351F3"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p>
        </w:tc>
      </w:tr>
      <w:tr w:rsidR="006351F3" w:rsidRPr="003277F0" w14:paraId="4C2A5E19" w14:textId="77777777" w:rsidTr="00B5274F">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1423" w:type="pct"/>
          </w:tcPr>
          <w:p w14:paraId="1CBFE828" w14:textId="06F65D29" w:rsidR="006351F3" w:rsidRDefault="006351F3" w:rsidP="00FC4FE1">
            <w:pPr>
              <w:pStyle w:val="Table-small"/>
              <w:rPr>
                <w:lang w:eastAsia="en-GB"/>
              </w:rPr>
            </w:pPr>
            <w:r>
              <w:t>VIDEO_DATA_2</w:t>
            </w:r>
          </w:p>
        </w:tc>
        <w:tc>
          <w:tcPr>
            <w:tcW w:w="1607" w:type="pct"/>
          </w:tcPr>
          <w:p w14:paraId="0939F4C4" w14:textId="1A2EA5D2" w:rsidR="006351F3" w:rsidRDefault="006351F3"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r>
              <w:rPr>
                <w:lang w:eastAsia="en-GB"/>
              </w:rPr>
              <w:t>HI-Z</w:t>
            </w:r>
          </w:p>
        </w:tc>
        <w:tc>
          <w:tcPr>
            <w:tcW w:w="1970" w:type="pct"/>
          </w:tcPr>
          <w:p w14:paraId="0F6FB974" w14:textId="77777777" w:rsidR="006351F3" w:rsidRDefault="006351F3"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p>
        </w:tc>
      </w:tr>
      <w:tr w:rsidR="006351F3" w:rsidRPr="003277F0" w14:paraId="5A3C51F0" w14:textId="77777777" w:rsidTr="00B5274F">
        <w:trPr>
          <w:trHeight w:val="327"/>
        </w:trPr>
        <w:tc>
          <w:tcPr>
            <w:cnfStyle w:val="001000000000" w:firstRow="0" w:lastRow="0" w:firstColumn="1" w:lastColumn="0" w:oddVBand="0" w:evenVBand="0" w:oddHBand="0" w:evenHBand="0" w:firstRowFirstColumn="0" w:firstRowLastColumn="0" w:lastRowFirstColumn="0" w:lastRowLastColumn="0"/>
            <w:tcW w:w="1423" w:type="pct"/>
          </w:tcPr>
          <w:p w14:paraId="256C25CA" w14:textId="3460B261" w:rsidR="006351F3" w:rsidRDefault="006351F3" w:rsidP="00FC4FE1">
            <w:pPr>
              <w:pStyle w:val="Table-small"/>
              <w:rPr>
                <w:lang w:eastAsia="en-GB"/>
              </w:rPr>
            </w:pPr>
            <w:r>
              <w:t>VIDEO_DATA_1</w:t>
            </w:r>
          </w:p>
        </w:tc>
        <w:tc>
          <w:tcPr>
            <w:tcW w:w="1607" w:type="pct"/>
          </w:tcPr>
          <w:p w14:paraId="40F26E6E" w14:textId="0A9C2BE7" w:rsidR="006351F3" w:rsidRDefault="006351F3"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r>
              <w:rPr>
                <w:lang w:eastAsia="en-GB"/>
              </w:rPr>
              <w:t>HI-Z</w:t>
            </w:r>
          </w:p>
        </w:tc>
        <w:tc>
          <w:tcPr>
            <w:tcW w:w="1970" w:type="pct"/>
          </w:tcPr>
          <w:p w14:paraId="2F8346B5" w14:textId="77777777" w:rsidR="006351F3" w:rsidRDefault="006351F3"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p>
        </w:tc>
      </w:tr>
      <w:tr w:rsidR="006351F3" w:rsidRPr="003277F0" w14:paraId="656E9855" w14:textId="77777777" w:rsidTr="00B5274F">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1423" w:type="pct"/>
          </w:tcPr>
          <w:p w14:paraId="2376B8F9" w14:textId="7CA80DD3" w:rsidR="006351F3" w:rsidRDefault="006351F3" w:rsidP="00FC4FE1">
            <w:pPr>
              <w:pStyle w:val="Table-small"/>
              <w:rPr>
                <w:lang w:eastAsia="en-GB"/>
              </w:rPr>
            </w:pPr>
            <w:r>
              <w:t>VIDEO_DATA_0</w:t>
            </w:r>
          </w:p>
        </w:tc>
        <w:tc>
          <w:tcPr>
            <w:tcW w:w="1607" w:type="pct"/>
          </w:tcPr>
          <w:p w14:paraId="1CA2F4BD" w14:textId="244D02C1" w:rsidR="006351F3" w:rsidRDefault="006351F3"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r>
              <w:rPr>
                <w:lang w:eastAsia="en-GB"/>
              </w:rPr>
              <w:t>HI-Z</w:t>
            </w:r>
          </w:p>
        </w:tc>
        <w:tc>
          <w:tcPr>
            <w:tcW w:w="1970" w:type="pct"/>
          </w:tcPr>
          <w:p w14:paraId="3293A6B1" w14:textId="77777777" w:rsidR="006351F3" w:rsidRDefault="006351F3"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p>
        </w:tc>
      </w:tr>
      <w:tr w:rsidR="006351F3" w:rsidRPr="003277F0" w14:paraId="5495D0CC" w14:textId="77777777" w:rsidTr="00B5274F">
        <w:trPr>
          <w:trHeight w:val="327"/>
        </w:trPr>
        <w:tc>
          <w:tcPr>
            <w:cnfStyle w:val="001000000000" w:firstRow="0" w:lastRow="0" w:firstColumn="1" w:lastColumn="0" w:oddVBand="0" w:evenVBand="0" w:oddHBand="0" w:evenHBand="0" w:firstRowFirstColumn="0" w:firstRowLastColumn="0" w:lastRowFirstColumn="0" w:lastRowLastColumn="0"/>
            <w:tcW w:w="1423" w:type="pct"/>
          </w:tcPr>
          <w:p w14:paraId="3CB55E41" w14:textId="562748A5" w:rsidR="006351F3" w:rsidRDefault="006351F3" w:rsidP="00FC4FE1">
            <w:pPr>
              <w:pStyle w:val="Table-small"/>
              <w:rPr>
                <w:lang w:eastAsia="en-GB"/>
              </w:rPr>
            </w:pPr>
            <w:r>
              <w:t>MASTER_SPI_MISO_CAM</w:t>
            </w:r>
          </w:p>
        </w:tc>
        <w:tc>
          <w:tcPr>
            <w:tcW w:w="1607" w:type="pct"/>
          </w:tcPr>
          <w:p w14:paraId="14EDC1E1" w14:textId="396F64AE" w:rsidR="006351F3" w:rsidRDefault="006351F3"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r>
              <w:rPr>
                <w:lang w:eastAsia="en-GB"/>
              </w:rPr>
              <w:t>HI-Z</w:t>
            </w:r>
          </w:p>
        </w:tc>
        <w:tc>
          <w:tcPr>
            <w:tcW w:w="1970" w:type="pct"/>
          </w:tcPr>
          <w:p w14:paraId="00338C30" w14:textId="77777777" w:rsidR="006351F3" w:rsidRDefault="006351F3"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p>
        </w:tc>
      </w:tr>
      <w:tr w:rsidR="006351F3" w:rsidRPr="003277F0" w14:paraId="4BA57CDF" w14:textId="77777777" w:rsidTr="00B5274F">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1423" w:type="pct"/>
          </w:tcPr>
          <w:p w14:paraId="69B55D4E" w14:textId="3C1AB87C" w:rsidR="006351F3" w:rsidRDefault="006351F3" w:rsidP="00FC4FE1">
            <w:pPr>
              <w:pStyle w:val="Table-small"/>
              <w:rPr>
                <w:lang w:eastAsia="en-GB"/>
              </w:rPr>
            </w:pPr>
            <w:r>
              <w:t>MASTER_SPI_MOSI_CAM</w:t>
            </w:r>
          </w:p>
        </w:tc>
        <w:tc>
          <w:tcPr>
            <w:tcW w:w="1607" w:type="pct"/>
          </w:tcPr>
          <w:p w14:paraId="6DC965E8" w14:textId="01763464" w:rsidR="006351F3" w:rsidRDefault="006351F3"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r>
              <w:rPr>
                <w:lang w:eastAsia="en-GB"/>
              </w:rPr>
              <w:t>HI-Z</w:t>
            </w:r>
          </w:p>
        </w:tc>
        <w:tc>
          <w:tcPr>
            <w:tcW w:w="1970" w:type="pct"/>
          </w:tcPr>
          <w:p w14:paraId="625756B0" w14:textId="77777777" w:rsidR="006351F3" w:rsidRDefault="006351F3"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p>
        </w:tc>
      </w:tr>
      <w:tr w:rsidR="006351F3" w:rsidRPr="003277F0" w14:paraId="66602825" w14:textId="77777777" w:rsidTr="00B5274F">
        <w:trPr>
          <w:trHeight w:val="327"/>
        </w:trPr>
        <w:tc>
          <w:tcPr>
            <w:cnfStyle w:val="001000000000" w:firstRow="0" w:lastRow="0" w:firstColumn="1" w:lastColumn="0" w:oddVBand="0" w:evenVBand="0" w:oddHBand="0" w:evenHBand="0" w:firstRowFirstColumn="0" w:firstRowLastColumn="0" w:lastRowFirstColumn="0" w:lastRowLastColumn="0"/>
            <w:tcW w:w="1423" w:type="pct"/>
          </w:tcPr>
          <w:p w14:paraId="14B2349C" w14:textId="68243F04" w:rsidR="006351F3" w:rsidRDefault="006351F3" w:rsidP="00FC4FE1">
            <w:pPr>
              <w:pStyle w:val="Table-small"/>
              <w:rPr>
                <w:lang w:eastAsia="en-GB"/>
              </w:rPr>
            </w:pPr>
            <w:r>
              <w:t>MASTER_SPI_CLK_CAM</w:t>
            </w:r>
          </w:p>
        </w:tc>
        <w:tc>
          <w:tcPr>
            <w:tcW w:w="1607" w:type="pct"/>
          </w:tcPr>
          <w:p w14:paraId="13990916" w14:textId="2EC49740" w:rsidR="006351F3" w:rsidRDefault="006351F3"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r>
              <w:rPr>
                <w:lang w:eastAsia="en-GB"/>
              </w:rPr>
              <w:t>HI-Z</w:t>
            </w:r>
          </w:p>
        </w:tc>
        <w:tc>
          <w:tcPr>
            <w:tcW w:w="1970" w:type="pct"/>
          </w:tcPr>
          <w:p w14:paraId="70FE49BF" w14:textId="77777777" w:rsidR="006351F3" w:rsidRDefault="006351F3"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p>
        </w:tc>
      </w:tr>
      <w:tr w:rsidR="006351F3" w:rsidRPr="003277F0" w14:paraId="47BF9315" w14:textId="77777777" w:rsidTr="00B5274F">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1423" w:type="pct"/>
          </w:tcPr>
          <w:p w14:paraId="73D07430" w14:textId="519271B7" w:rsidR="006351F3" w:rsidRDefault="006351F3" w:rsidP="00FC4FE1">
            <w:pPr>
              <w:pStyle w:val="Table-small"/>
              <w:rPr>
                <w:lang w:eastAsia="en-GB"/>
              </w:rPr>
            </w:pPr>
            <w:r>
              <w:t>MASTER_SPI_CSB_CAM</w:t>
            </w:r>
          </w:p>
        </w:tc>
        <w:tc>
          <w:tcPr>
            <w:tcW w:w="1607" w:type="pct"/>
          </w:tcPr>
          <w:p w14:paraId="1F063E0A" w14:textId="46EB518F" w:rsidR="006351F3" w:rsidRDefault="006351F3"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r>
              <w:rPr>
                <w:lang w:eastAsia="en-GB"/>
              </w:rPr>
              <w:t>HI-Z</w:t>
            </w:r>
          </w:p>
        </w:tc>
        <w:tc>
          <w:tcPr>
            <w:tcW w:w="1970" w:type="pct"/>
          </w:tcPr>
          <w:p w14:paraId="4D86CEFD" w14:textId="77777777" w:rsidR="006351F3" w:rsidRDefault="006351F3"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p>
        </w:tc>
      </w:tr>
      <w:tr w:rsidR="006351F3" w:rsidRPr="003277F0" w14:paraId="74AE4291" w14:textId="77777777" w:rsidTr="00B5274F">
        <w:trPr>
          <w:trHeight w:val="327"/>
        </w:trPr>
        <w:tc>
          <w:tcPr>
            <w:cnfStyle w:val="001000000000" w:firstRow="0" w:lastRow="0" w:firstColumn="1" w:lastColumn="0" w:oddVBand="0" w:evenVBand="0" w:oddHBand="0" w:evenHBand="0" w:firstRowFirstColumn="0" w:firstRowLastColumn="0" w:lastRowFirstColumn="0" w:lastRowLastColumn="0"/>
            <w:tcW w:w="1423" w:type="pct"/>
          </w:tcPr>
          <w:p w14:paraId="3942BA8D" w14:textId="7A215D95" w:rsidR="006351F3" w:rsidRDefault="006351F3" w:rsidP="00FC4FE1">
            <w:pPr>
              <w:pStyle w:val="Table-small"/>
              <w:rPr>
                <w:lang w:eastAsia="en-GB"/>
              </w:rPr>
            </w:pPr>
            <w:r>
              <w:t>TRIGGER_CAM</w:t>
            </w:r>
          </w:p>
        </w:tc>
        <w:tc>
          <w:tcPr>
            <w:tcW w:w="1607" w:type="pct"/>
          </w:tcPr>
          <w:p w14:paraId="4FFB7B27" w14:textId="32F71C2F" w:rsidR="006351F3" w:rsidRDefault="006351F3"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r>
              <w:rPr>
                <w:lang w:eastAsia="en-GB"/>
              </w:rPr>
              <w:t>HI-Z</w:t>
            </w:r>
          </w:p>
        </w:tc>
        <w:tc>
          <w:tcPr>
            <w:tcW w:w="1970" w:type="pct"/>
          </w:tcPr>
          <w:p w14:paraId="7DB06F64" w14:textId="77777777" w:rsidR="006351F3" w:rsidRDefault="006351F3"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p>
        </w:tc>
      </w:tr>
      <w:tr w:rsidR="006351F3" w:rsidRPr="003277F0" w14:paraId="4761E3C6" w14:textId="77777777" w:rsidTr="00B5274F">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1423" w:type="pct"/>
          </w:tcPr>
          <w:p w14:paraId="727CD59A" w14:textId="6D1010BE" w:rsidR="006351F3" w:rsidRDefault="006351F3" w:rsidP="00FC4FE1">
            <w:pPr>
              <w:pStyle w:val="Table-small"/>
              <w:rPr>
                <w:lang w:eastAsia="en-GB"/>
              </w:rPr>
            </w:pPr>
            <w:r>
              <w:t>RESET_CAM</w:t>
            </w:r>
          </w:p>
        </w:tc>
        <w:tc>
          <w:tcPr>
            <w:tcW w:w="1607" w:type="pct"/>
          </w:tcPr>
          <w:p w14:paraId="3A1B56F4" w14:textId="4D0107FF" w:rsidR="006351F3" w:rsidRDefault="006351F3"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r>
              <w:rPr>
                <w:lang w:eastAsia="en-GB"/>
              </w:rPr>
              <w:t>HI-Z</w:t>
            </w:r>
          </w:p>
        </w:tc>
        <w:tc>
          <w:tcPr>
            <w:tcW w:w="1970" w:type="pct"/>
          </w:tcPr>
          <w:p w14:paraId="45E39898" w14:textId="77777777" w:rsidR="006351F3" w:rsidRDefault="006351F3"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p>
        </w:tc>
      </w:tr>
      <w:tr w:rsidR="006351F3" w:rsidRPr="003277F0" w14:paraId="0AC3DACA" w14:textId="77777777" w:rsidTr="00B5274F">
        <w:trPr>
          <w:trHeight w:val="327"/>
        </w:trPr>
        <w:tc>
          <w:tcPr>
            <w:cnfStyle w:val="001000000000" w:firstRow="0" w:lastRow="0" w:firstColumn="1" w:lastColumn="0" w:oddVBand="0" w:evenVBand="0" w:oddHBand="0" w:evenHBand="0" w:firstRowFirstColumn="0" w:firstRowLastColumn="0" w:lastRowFirstColumn="0" w:lastRowLastColumn="0"/>
            <w:tcW w:w="1423" w:type="pct"/>
          </w:tcPr>
          <w:p w14:paraId="116BF3A1" w14:textId="1C5F2D5B" w:rsidR="006351F3" w:rsidRDefault="006351F3" w:rsidP="00FC4FE1">
            <w:pPr>
              <w:pStyle w:val="Table-small"/>
              <w:rPr>
                <w:lang w:eastAsia="en-GB"/>
              </w:rPr>
            </w:pPr>
            <w:r>
              <w:t>LDO_DIG_OUT</w:t>
            </w:r>
          </w:p>
        </w:tc>
        <w:tc>
          <w:tcPr>
            <w:tcW w:w="1607" w:type="pct"/>
          </w:tcPr>
          <w:p w14:paraId="756E3303" w14:textId="2A1C60A4" w:rsidR="006351F3" w:rsidRDefault="00765660"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r>
              <w:rPr>
                <w:lang w:eastAsia="en-GB"/>
              </w:rPr>
              <w:t>HI-Z</w:t>
            </w:r>
          </w:p>
        </w:tc>
        <w:tc>
          <w:tcPr>
            <w:tcW w:w="1970" w:type="pct"/>
          </w:tcPr>
          <w:p w14:paraId="1FA7FDE4" w14:textId="75A63EDD" w:rsidR="006351F3" w:rsidRDefault="00B324BB"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r>
              <w:rPr>
                <w:lang w:eastAsia="en-GB"/>
              </w:rPr>
              <w:t>LDO Output</w:t>
            </w:r>
          </w:p>
        </w:tc>
      </w:tr>
      <w:tr w:rsidR="006351F3" w:rsidRPr="003277F0" w14:paraId="4B752351" w14:textId="77777777" w:rsidTr="00B5274F">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1423" w:type="pct"/>
          </w:tcPr>
          <w:p w14:paraId="16AD2B63" w14:textId="0A5BB7EE" w:rsidR="006351F3" w:rsidRDefault="006351F3" w:rsidP="00FC4FE1">
            <w:pPr>
              <w:pStyle w:val="Table-small"/>
              <w:rPr>
                <w:lang w:eastAsia="en-GB"/>
              </w:rPr>
            </w:pPr>
            <w:r>
              <w:t>SLAVE_SPI_MOSI</w:t>
            </w:r>
          </w:p>
        </w:tc>
        <w:tc>
          <w:tcPr>
            <w:tcW w:w="1607" w:type="pct"/>
          </w:tcPr>
          <w:p w14:paraId="0C662AB1" w14:textId="730AF11E" w:rsidR="006351F3" w:rsidRDefault="00B87755"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r>
              <w:rPr>
                <w:lang w:eastAsia="en-GB"/>
              </w:rPr>
              <w:t>0 V</w:t>
            </w:r>
          </w:p>
        </w:tc>
        <w:tc>
          <w:tcPr>
            <w:tcW w:w="1970" w:type="pct"/>
          </w:tcPr>
          <w:p w14:paraId="468084D8" w14:textId="77777777" w:rsidR="006351F3" w:rsidRDefault="006351F3"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p>
        </w:tc>
      </w:tr>
      <w:tr w:rsidR="006351F3" w:rsidRPr="003277F0" w14:paraId="5DCC4FEA" w14:textId="77777777" w:rsidTr="00B5274F">
        <w:trPr>
          <w:trHeight w:val="327"/>
        </w:trPr>
        <w:tc>
          <w:tcPr>
            <w:cnfStyle w:val="001000000000" w:firstRow="0" w:lastRow="0" w:firstColumn="1" w:lastColumn="0" w:oddVBand="0" w:evenVBand="0" w:oddHBand="0" w:evenHBand="0" w:firstRowFirstColumn="0" w:firstRowLastColumn="0" w:lastRowFirstColumn="0" w:lastRowLastColumn="0"/>
            <w:tcW w:w="1423" w:type="pct"/>
          </w:tcPr>
          <w:p w14:paraId="67D8B3E3" w14:textId="7BABDDF4" w:rsidR="006351F3" w:rsidRDefault="006351F3" w:rsidP="00FC4FE1">
            <w:pPr>
              <w:pStyle w:val="Table-small"/>
              <w:rPr>
                <w:lang w:eastAsia="en-GB"/>
              </w:rPr>
            </w:pPr>
            <w:r>
              <w:lastRenderedPageBreak/>
              <w:t>SLAVE_SPI_MISO</w:t>
            </w:r>
          </w:p>
        </w:tc>
        <w:tc>
          <w:tcPr>
            <w:tcW w:w="1607" w:type="pct"/>
          </w:tcPr>
          <w:p w14:paraId="7F7A0705" w14:textId="78065D0C" w:rsidR="006351F3" w:rsidRDefault="00B87755"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r>
              <w:rPr>
                <w:lang w:eastAsia="en-GB"/>
              </w:rPr>
              <w:t>HI-Z</w:t>
            </w:r>
          </w:p>
        </w:tc>
        <w:tc>
          <w:tcPr>
            <w:tcW w:w="1970" w:type="pct"/>
          </w:tcPr>
          <w:p w14:paraId="076C38D1" w14:textId="25ED4274" w:rsidR="006351F3" w:rsidRDefault="00B87755"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r>
              <w:rPr>
                <w:lang w:eastAsia="en-GB"/>
              </w:rPr>
              <w:t>Digital output pin</w:t>
            </w:r>
          </w:p>
        </w:tc>
      </w:tr>
      <w:tr w:rsidR="006351F3" w:rsidRPr="003277F0" w14:paraId="4D09A95D" w14:textId="77777777" w:rsidTr="00B5274F">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1423" w:type="pct"/>
          </w:tcPr>
          <w:p w14:paraId="0222A15F" w14:textId="0B6ED833" w:rsidR="006351F3" w:rsidRDefault="006351F3" w:rsidP="00FC4FE1">
            <w:pPr>
              <w:pStyle w:val="Table-small"/>
              <w:rPr>
                <w:lang w:eastAsia="en-GB"/>
              </w:rPr>
            </w:pPr>
            <w:r>
              <w:t>SLAVE_SPI_CLK</w:t>
            </w:r>
          </w:p>
        </w:tc>
        <w:tc>
          <w:tcPr>
            <w:tcW w:w="1607" w:type="pct"/>
          </w:tcPr>
          <w:p w14:paraId="0595796E" w14:textId="44BD51BE" w:rsidR="006351F3" w:rsidRDefault="00B87755"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r>
              <w:rPr>
                <w:lang w:eastAsia="en-GB"/>
              </w:rPr>
              <w:t>0 V</w:t>
            </w:r>
          </w:p>
        </w:tc>
        <w:tc>
          <w:tcPr>
            <w:tcW w:w="1970" w:type="pct"/>
          </w:tcPr>
          <w:p w14:paraId="5260221E" w14:textId="22C3C0F2" w:rsidR="006351F3" w:rsidRDefault="00D251F2"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r>
              <w:rPr>
                <w:lang w:eastAsia="en-GB"/>
              </w:rPr>
              <w:t>Driven by FPGA.</w:t>
            </w:r>
          </w:p>
        </w:tc>
      </w:tr>
      <w:tr w:rsidR="006351F3" w:rsidRPr="003277F0" w14:paraId="4BAF63E0" w14:textId="77777777" w:rsidTr="00B5274F">
        <w:trPr>
          <w:trHeight w:val="327"/>
        </w:trPr>
        <w:tc>
          <w:tcPr>
            <w:cnfStyle w:val="001000000000" w:firstRow="0" w:lastRow="0" w:firstColumn="1" w:lastColumn="0" w:oddVBand="0" w:evenVBand="0" w:oddHBand="0" w:evenHBand="0" w:firstRowFirstColumn="0" w:firstRowLastColumn="0" w:lastRowFirstColumn="0" w:lastRowLastColumn="0"/>
            <w:tcW w:w="1423" w:type="pct"/>
          </w:tcPr>
          <w:p w14:paraId="06B3227D" w14:textId="3668C810" w:rsidR="006351F3" w:rsidRDefault="006351F3" w:rsidP="00FC4FE1">
            <w:pPr>
              <w:pStyle w:val="Table-small"/>
              <w:rPr>
                <w:lang w:eastAsia="en-GB"/>
              </w:rPr>
            </w:pPr>
            <w:r>
              <w:t>SLAVE_SPI_CSB</w:t>
            </w:r>
          </w:p>
        </w:tc>
        <w:tc>
          <w:tcPr>
            <w:tcW w:w="1607" w:type="pct"/>
          </w:tcPr>
          <w:p w14:paraId="213ED6C0" w14:textId="0A154313" w:rsidR="006351F3" w:rsidRDefault="00B87755"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r>
              <w:rPr>
                <w:lang w:eastAsia="en-GB"/>
              </w:rPr>
              <w:t>3.3 V</w:t>
            </w:r>
          </w:p>
        </w:tc>
        <w:tc>
          <w:tcPr>
            <w:tcW w:w="1970" w:type="pct"/>
          </w:tcPr>
          <w:p w14:paraId="521DDC32" w14:textId="77777777" w:rsidR="006351F3" w:rsidRDefault="00B87755"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r>
              <w:rPr>
                <w:lang w:eastAsia="en-GB"/>
              </w:rPr>
              <w:t>Debug SPI Slave not selected.</w:t>
            </w:r>
          </w:p>
          <w:p w14:paraId="02C14637" w14:textId="36E93855" w:rsidR="00D251F2" w:rsidRDefault="00D251F2"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r>
              <w:rPr>
                <w:lang w:eastAsia="en-GB"/>
              </w:rPr>
              <w:t>Driven by FPGA.</w:t>
            </w:r>
          </w:p>
        </w:tc>
      </w:tr>
      <w:tr w:rsidR="006351F3" w:rsidRPr="003277F0" w14:paraId="608BEF6C" w14:textId="77777777" w:rsidTr="00B5274F">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1423" w:type="pct"/>
          </w:tcPr>
          <w:p w14:paraId="2297758D" w14:textId="6CCFD5BE" w:rsidR="006351F3" w:rsidRDefault="006351F3" w:rsidP="00FC4FE1">
            <w:pPr>
              <w:pStyle w:val="Table-small"/>
              <w:rPr>
                <w:lang w:eastAsia="en-GB"/>
              </w:rPr>
            </w:pPr>
            <w:r>
              <w:t>RESETN</w:t>
            </w:r>
          </w:p>
        </w:tc>
        <w:tc>
          <w:tcPr>
            <w:tcW w:w="1607" w:type="pct"/>
          </w:tcPr>
          <w:p w14:paraId="27855F4B" w14:textId="517BCF20" w:rsidR="006351F3" w:rsidRDefault="00B87755"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r>
              <w:rPr>
                <w:lang w:eastAsia="en-GB"/>
              </w:rPr>
              <w:t>3.3 V</w:t>
            </w:r>
          </w:p>
        </w:tc>
        <w:tc>
          <w:tcPr>
            <w:tcW w:w="1970" w:type="pct"/>
          </w:tcPr>
          <w:p w14:paraId="42A57525" w14:textId="097AE6F7" w:rsidR="006351F3" w:rsidRDefault="00B87755"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r>
              <w:rPr>
                <w:lang w:eastAsia="en-GB"/>
              </w:rPr>
              <w:t>Reset released</w:t>
            </w:r>
            <w:r w:rsidR="00D251F2">
              <w:rPr>
                <w:lang w:eastAsia="en-GB"/>
              </w:rPr>
              <w:t>, driven by FPGA.</w:t>
            </w:r>
          </w:p>
        </w:tc>
      </w:tr>
      <w:tr w:rsidR="006351F3" w:rsidRPr="003277F0" w14:paraId="11DBCA5F" w14:textId="77777777" w:rsidTr="00B5274F">
        <w:trPr>
          <w:trHeight w:val="327"/>
        </w:trPr>
        <w:tc>
          <w:tcPr>
            <w:cnfStyle w:val="001000000000" w:firstRow="0" w:lastRow="0" w:firstColumn="1" w:lastColumn="0" w:oddVBand="0" w:evenVBand="0" w:oddHBand="0" w:evenHBand="0" w:firstRowFirstColumn="0" w:firstRowLastColumn="0" w:lastRowFirstColumn="0" w:lastRowLastColumn="0"/>
            <w:tcW w:w="1423" w:type="pct"/>
          </w:tcPr>
          <w:p w14:paraId="736CDA0C" w14:textId="7C47C23F" w:rsidR="006351F3" w:rsidRDefault="006351F3" w:rsidP="00FC4FE1">
            <w:pPr>
              <w:pStyle w:val="Table-small"/>
              <w:rPr>
                <w:lang w:eastAsia="en-GB"/>
              </w:rPr>
            </w:pPr>
            <w:r>
              <w:t>VDD2V5_OTP</w:t>
            </w:r>
          </w:p>
        </w:tc>
        <w:tc>
          <w:tcPr>
            <w:tcW w:w="1607" w:type="pct"/>
          </w:tcPr>
          <w:p w14:paraId="31F5FA11" w14:textId="08612D57" w:rsidR="006351F3" w:rsidRDefault="00B87755"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r>
              <w:rPr>
                <w:lang w:eastAsia="en-GB"/>
              </w:rPr>
              <w:t>0 V</w:t>
            </w:r>
          </w:p>
        </w:tc>
        <w:tc>
          <w:tcPr>
            <w:tcW w:w="1970" w:type="pct"/>
          </w:tcPr>
          <w:p w14:paraId="448733D2" w14:textId="77777777" w:rsidR="006351F3" w:rsidRDefault="006351F3"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p>
        </w:tc>
      </w:tr>
      <w:tr w:rsidR="006351F3" w:rsidRPr="003277F0" w14:paraId="5C071E05" w14:textId="77777777" w:rsidTr="00B5274F">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1423" w:type="pct"/>
          </w:tcPr>
          <w:p w14:paraId="37EF5223" w14:textId="67F3DE33" w:rsidR="006351F3" w:rsidRDefault="006351F3" w:rsidP="00FC4FE1">
            <w:pPr>
              <w:pStyle w:val="Table-small"/>
              <w:rPr>
                <w:lang w:eastAsia="en-GB"/>
              </w:rPr>
            </w:pPr>
            <w:commentRangeStart w:id="160"/>
            <w:commentRangeStart w:id="161"/>
            <w:r>
              <w:t>VDD3V3_DIG</w:t>
            </w:r>
            <w:commentRangeEnd w:id="160"/>
            <w:r w:rsidR="002F51E3">
              <w:rPr>
                <w:rStyle w:val="CommentReference"/>
                <w:sz w:val="20"/>
                <w:lang w:eastAsia="en-GB"/>
              </w:rPr>
              <w:commentReference w:id="160"/>
            </w:r>
            <w:commentRangeEnd w:id="161"/>
            <w:r w:rsidR="00612DB8">
              <w:rPr>
                <w:rStyle w:val="CommentReference"/>
                <w:sz w:val="20"/>
                <w:lang w:eastAsia="en-GB"/>
              </w:rPr>
              <w:commentReference w:id="161"/>
            </w:r>
          </w:p>
        </w:tc>
        <w:tc>
          <w:tcPr>
            <w:tcW w:w="1607" w:type="pct"/>
          </w:tcPr>
          <w:p w14:paraId="732EE852" w14:textId="10161440" w:rsidR="006351F3" w:rsidRDefault="008319D9"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r>
              <w:rPr>
                <w:lang w:eastAsia="en-GB"/>
              </w:rPr>
              <w:t>3.3 V</w:t>
            </w:r>
          </w:p>
        </w:tc>
        <w:tc>
          <w:tcPr>
            <w:tcW w:w="1970" w:type="pct"/>
          </w:tcPr>
          <w:p w14:paraId="6993894C" w14:textId="6968F5CD" w:rsidR="006351F3" w:rsidRDefault="00F615BA"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r>
              <w:rPr>
                <w:lang w:eastAsia="en-GB"/>
              </w:rPr>
              <w:t>Connected to PSU</w:t>
            </w:r>
          </w:p>
        </w:tc>
      </w:tr>
      <w:tr w:rsidR="006351F3" w:rsidRPr="003277F0" w14:paraId="6B1F2B5F" w14:textId="77777777" w:rsidTr="00B5274F">
        <w:trPr>
          <w:trHeight w:val="327"/>
        </w:trPr>
        <w:tc>
          <w:tcPr>
            <w:cnfStyle w:val="001000000000" w:firstRow="0" w:lastRow="0" w:firstColumn="1" w:lastColumn="0" w:oddVBand="0" w:evenVBand="0" w:oddHBand="0" w:evenHBand="0" w:firstRowFirstColumn="0" w:firstRowLastColumn="0" w:lastRowFirstColumn="0" w:lastRowLastColumn="0"/>
            <w:tcW w:w="1423" w:type="pct"/>
          </w:tcPr>
          <w:p w14:paraId="181797DC" w14:textId="11A03959" w:rsidR="006351F3" w:rsidRDefault="006351F3" w:rsidP="00FC4FE1">
            <w:pPr>
              <w:pStyle w:val="Table-small"/>
              <w:rPr>
                <w:lang w:eastAsia="en-GB"/>
              </w:rPr>
            </w:pPr>
            <w:r>
              <w:t>VDD3V3_ANA</w:t>
            </w:r>
          </w:p>
        </w:tc>
        <w:tc>
          <w:tcPr>
            <w:tcW w:w="1607" w:type="pct"/>
          </w:tcPr>
          <w:p w14:paraId="5C2997EE" w14:textId="072AB56D" w:rsidR="006351F3" w:rsidRDefault="008319D9"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r>
              <w:rPr>
                <w:lang w:eastAsia="en-GB"/>
              </w:rPr>
              <w:t>3.3 V</w:t>
            </w:r>
          </w:p>
        </w:tc>
        <w:tc>
          <w:tcPr>
            <w:tcW w:w="1970" w:type="pct"/>
          </w:tcPr>
          <w:p w14:paraId="42B66A77" w14:textId="7C007AA7" w:rsidR="006351F3" w:rsidRDefault="00CB75DD"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r>
              <w:rPr>
                <w:lang w:eastAsia="en-GB"/>
              </w:rPr>
              <w:t>Connected to PSU</w:t>
            </w:r>
          </w:p>
        </w:tc>
      </w:tr>
      <w:tr w:rsidR="006351F3" w:rsidRPr="003277F0" w14:paraId="61968021" w14:textId="77777777" w:rsidTr="00B5274F">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1423" w:type="pct"/>
          </w:tcPr>
          <w:p w14:paraId="25CFDB0B" w14:textId="4AC4D79C" w:rsidR="006351F3" w:rsidRDefault="006351F3" w:rsidP="00FC4FE1">
            <w:pPr>
              <w:pStyle w:val="Table-small"/>
              <w:rPr>
                <w:lang w:eastAsia="en-GB"/>
              </w:rPr>
            </w:pPr>
            <w:r>
              <w:t>LDO_ANA_OUT</w:t>
            </w:r>
          </w:p>
        </w:tc>
        <w:tc>
          <w:tcPr>
            <w:tcW w:w="1607" w:type="pct"/>
          </w:tcPr>
          <w:p w14:paraId="3212EE78" w14:textId="61DE5A46" w:rsidR="006351F3" w:rsidRDefault="002F51E3"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r>
              <w:rPr>
                <w:lang w:eastAsia="en-GB"/>
              </w:rPr>
              <w:t>HI-Z</w:t>
            </w:r>
          </w:p>
        </w:tc>
        <w:tc>
          <w:tcPr>
            <w:tcW w:w="1970" w:type="pct"/>
          </w:tcPr>
          <w:p w14:paraId="1B533149" w14:textId="4007C662" w:rsidR="006351F3" w:rsidRDefault="008319D9"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r>
              <w:rPr>
                <w:lang w:eastAsia="en-GB"/>
              </w:rPr>
              <w:t>LDO Output</w:t>
            </w:r>
          </w:p>
        </w:tc>
      </w:tr>
      <w:tr w:rsidR="006351F3" w:rsidRPr="003277F0" w14:paraId="15E7186C" w14:textId="77777777" w:rsidTr="00B5274F">
        <w:trPr>
          <w:trHeight w:val="327"/>
        </w:trPr>
        <w:tc>
          <w:tcPr>
            <w:cnfStyle w:val="001000000000" w:firstRow="0" w:lastRow="0" w:firstColumn="1" w:lastColumn="0" w:oddVBand="0" w:evenVBand="0" w:oddHBand="0" w:evenHBand="0" w:firstRowFirstColumn="0" w:firstRowLastColumn="0" w:lastRowFirstColumn="0" w:lastRowLastColumn="0"/>
            <w:tcW w:w="1423" w:type="pct"/>
          </w:tcPr>
          <w:p w14:paraId="65BE5E2F" w14:textId="7C905210" w:rsidR="006351F3" w:rsidRDefault="006351F3" w:rsidP="00FC4FE1">
            <w:pPr>
              <w:pStyle w:val="Table-small"/>
              <w:rPr>
                <w:lang w:eastAsia="en-GB"/>
              </w:rPr>
            </w:pPr>
            <w:r>
              <w:t>VSS_ANA</w:t>
            </w:r>
          </w:p>
        </w:tc>
        <w:tc>
          <w:tcPr>
            <w:tcW w:w="1607" w:type="pct"/>
          </w:tcPr>
          <w:p w14:paraId="53301600" w14:textId="64CC39D7" w:rsidR="006351F3" w:rsidRDefault="008319D9"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r>
              <w:rPr>
                <w:lang w:eastAsia="en-GB"/>
              </w:rPr>
              <w:t>GND</w:t>
            </w:r>
          </w:p>
        </w:tc>
        <w:tc>
          <w:tcPr>
            <w:tcW w:w="1970" w:type="pct"/>
          </w:tcPr>
          <w:p w14:paraId="76C8F189" w14:textId="77777777" w:rsidR="006351F3" w:rsidRDefault="006351F3"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p>
        </w:tc>
      </w:tr>
      <w:tr w:rsidR="006351F3" w:rsidRPr="003277F0" w14:paraId="233FA03D" w14:textId="77777777" w:rsidTr="00B5274F">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1423" w:type="pct"/>
          </w:tcPr>
          <w:p w14:paraId="5DA0A041" w14:textId="47A91A36" w:rsidR="006351F3" w:rsidRDefault="006351F3" w:rsidP="00FC4FE1">
            <w:pPr>
              <w:pStyle w:val="Table-small"/>
              <w:rPr>
                <w:lang w:eastAsia="en-GB"/>
              </w:rPr>
            </w:pPr>
            <w:r>
              <w:t>TRXN</w:t>
            </w:r>
          </w:p>
        </w:tc>
        <w:tc>
          <w:tcPr>
            <w:tcW w:w="1607" w:type="pct"/>
          </w:tcPr>
          <w:p w14:paraId="7630C037" w14:textId="65C4432E" w:rsidR="006351F3" w:rsidRDefault="00FB5743"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commentRangeStart w:id="162"/>
            <w:commentRangeStart w:id="163"/>
            <w:commentRangeStart w:id="164"/>
            <w:r>
              <w:rPr>
                <w:lang w:eastAsia="en-GB"/>
              </w:rPr>
              <w:t>Frame Grabber</w:t>
            </w:r>
            <w:commentRangeEnd w:id="162"/>
            <w:r w:rsidR="002D5D70">
              <w:rPr>
                <w:rStyle w:val="CommentReference"/>
                <w:sz w:val="20"/>
                <w:lang w:eastAsia="en-GB"/>
              </w:rPr>
              <w:commentReference w:id="162"/>
            </w:r>
            <w:commentRangeEnd w:id="163"/>
            <w:r w:rsidR="00507857">
              <w:rPr>
                <w:rStyle w:val="CommentReference"/>
                <w:sz w:val="20"/>
                <w:lang w:eastAsia="en-GB"/>
              </w:rPr>
              <w:commentReference w:id="163"/>
            </w:r>
            <w:commentRangeEnd w:id="164"/>
            <w:r w:rsidR="00A3649E">
              <w:rPr>
                <w:rStyle w:val="CommentReference"/>
                <w:sz w:val="20"/>
                <w:lang w:eastAsia="en-GB"/>
              </w:rPr>
              <w:commentReference w:id="164"/>
            </w:r>
          </w:p>
        </w:tc>
        <w:tc>
          <w:tcPr>
            <w:tcW w:w="1970" w:type="pct"/>
          </w:tcPr>
          <w:p w14:paraId="474AFFAE" w14:textId="63BE6036" w:rsidR="006351F3" w:rsidRDefault="00F565F1"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r>
              <w:rPr>
                <w:lang w:eastAsia="en-GB"/>
              </w:rPr>
              <w:t>DC level of this pin cannot be controlled</w:t>
            </w:r>
            <w:r w:rsidR="000669EB">
              <w:rPr>
                <w:lang w:eastAsia="en-GB"/>
              </w:rPr>
              <w:t xml:space="preserve"> due to blocking cap</w:t>
            </w:r>
            <w:r>
              <w:rPr>
                <w:lang w:eastAsia="en-GB"/>
              </w:rPr>
              <w:t xml:space="preserve">. </w:t>
            </w:r>
          </w:p>
        </w:tc>
      </w:tr>
      <w:tr w:rsidR="006351F3" w:rsidRPr="003277F0" w14:paraId="5203DC03" w14:textId="77777777" w:rsidTr="00B5274F">
        <w:trPr>
          <w:trHeight w:val="327"/>
        </w:trPr>
        <w:tc>
          <w:tcPr>
            <w:cnfStyle w:val="001000000000" w:firstRow="0" w:lastRow="0" w:firstColumn="1" w:lastColumn="0" w:oddVBand="0" w:evenVBand="0" w:oddHBand="0" w:evenHBand="0" w:firstRowFirstColumn="0" w:firstRowLastColumn="0" w:lastRowFirstColumn="0" w:lastRowLastColumn="0"/>
            <w:tcW w:w="1423" w:type="pct"/>
          </w:tcPr>
          <w:p w14:paraId="5AF2F875" w14:textId="3D5F60C2" w:rsidR="006351F3" w:rsidRDefault="006351F3" w:rsidP="00FC4FE1">
            <w:pPr>
              <w:pStyle w:val="Table-small"/>
              <w:rPr>
                <w:lang w:eastAsia="en-GB"/>
              </w:rPr>
            </w:pPr>
            <w:r>
              <w:t>TRXP</w:t>
            </w:r>
          </w:p>
        </w:tc>
        <w:tc>
          <w:tcPr>
            <w:tcW w:w="1607" w:type="pct"/>
          </w:tcPr>
          <w:p w14:paraId="36329877" w14:textId="6EC92FB3" w:rsidR="006351F3" w:rsidRDefault="00FB5743"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commentRangeStart w:id="165"/>
            <w:commentRangeStart w:id="166"/>
            <w:r>
              <w:rPr>
                <w:lang w:eastAsia="en-GB"/>
              </w:rPr>
              <w:t>Frame Grabber</w:t>
            </w:r>
            <w:commentRangeEnd w:id="165"/>
            <w:r w:rsidR="005639F4">
              <w:rPr>
                <w:rStyle w:val="CommentReference"/>
                <w:sz w:val="20"/>
                <w:lang w:eastAsia="en-GB"/>
              </w:rPr>
              <w:commentReference w:id="165"/>
            </w:r>
            <w:commentRangeEnd w:id="166"/>
            <w:r w:rsidR="00CD2110">
              <w:rPr>
                <w:rStyle w:val="CommentReference"/>
                <w:sz w:val="20"/>
                <w:lang w:eastAsia="en-GB"/>
              </w:rPr>
              <w:commentReference w:id="166"/>
            </w:r>
          </w:p>
        </w:tc>
        <w:tc>
          <w:tcPr>
            <w:tcW w:w="1970" w:type="pct"/>
          </w:tcPr>
          <w:p w14:paraId="4E0FDFA7" w14:textId="460741CD" w:rsidR="006351F3" w:rsidRDefault="00CD2110"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r>
              <w:rPr>
                <w:lang w:eastAsia="en-GB"/>
              </w:rPr>
              <w:t>AC Coupled to VSS</w:t>
            </w:r>
            <w:r w:rsidR="00FD7B8C">
              <w:rPr>
                <w:lang w:eastAsia="en-GB"/>
              </w:rPr>
              <w:t>, shield of coaxial cable.</w:t>
            </w:r>
          </w:p>
        </w:tc>
      </w:tr>
      <w:tr w:rsidR="006351F3" w:rsidRPr="003277F0" w14:paraId="707918CD" w14:textId="77777777" w:rsidTr="00B5274F">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1423" w:type="pct"/>
          </w:tcPr>
          <w:p w14:paraId="791C50D4" w14:textId="0F0FD5D6" w:rsidR="006351F3" w:rsidRDefault="006351F3" w:rsidP="00FC4FE1">
            <w:pPr>
              <w:pStyle w:val="Table-small"/>
              <w:rPr>
                <w:lang w:eastAsia="en-GB"/>
              </w:rPr>
            </w:pPr>
            <w:r>
              <w:t>VDD3V3_CAM</w:t>
            </w:r>
          </w:p>
        </w:tc>
        <w:tc>
          <w:tcPr>
            <w:tcW w:w="1607" w:type="pct"/>
          </w:tcPr>
          <w:p w14:paraId="4E55CAE1" w14:textId="14A20C88" w:rsidR="006351F3" w:rsidRDefault="00FB5743"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r>
              <w:rPr>
                <w:lang w:eastAsia="en-GB"/>
              </w:rPr>
              <w:t>3.3 V</w:t>
            </w:r>
          </w:p>
        </w:tc>
        <w:tc>
          <w:tcPr>
            <w:tcW w:w="1970" w:type="pct"/>
          </w:tcPr>
          <w:p w14:paraId="4C54E8F0" w14:textId="4E3BFFF2" w:rsidR="006351F3" w:rsidRDefault="00F615BA"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r>
              <w:rPr>
                <w:lang w:eastAsia="en-GB"/>
              </w:rPr>
              <w:t>Connected to PSU</w:t>
            </w:r>
          </w:p>
        </w:tc>
      </w:tr>
      <w:tr w:rsidR="00FC403A" w:rsidRPr="003277F0" w14:paraId="530A5211" w14:textId="77777777" w:rsidTr="00B5274F">
        <w:trPr>
          <w:trHeight w:val="327"/>
        </w:trPr>
        <w:tc>
          <w:tcPr>
            <w:cnfStyle w:val="001000000000" w:firstRow="0" w:lastRow="0" w:firstColumn="1" w:lastColumn="0" w:oddVBand="0" w:evenVBand="0" w:oddHBand="0" w:evenHBand="0" w:firstRowFirstColumn="0" w:firstRowLastColumn="0" w:lastRowFirstColumn="0" w:lastRowLastColumn="0"/>
            <w:tcW w:w="1423" w:type="pct"/>
          </w:tcPr>
          <w:p w14:paraId="70B9539A" w14:textId="6D8B20AC" w:rsidR="00FC403A" w:rsidRDefault="00FC403A" w:rsidP="00FC403A">
            <w:pPr>
              <w:pStyle w:val="Table-small"/>
              <w:rPr>
                <w:lang w:eastAsia="en-GB"/>
              </w:rPr>
            </w:pPr>
            <w:r>
              <w:t>VREF_CAM</w:t>
            </w:r>
          </w:p>
        </w:tc>
        <w:tc>
          <w:tcPr>
            <w:tcW w:w="1607" w:type="pct"/>
          </w:tcPr>
          <w:p w14:paraId="10C920C7" w14:textId="178421C7" w:rsidR="00FC403A" w:rsidRDefault="00FC403A" w:rsidP="00FC403A">
            <w:pPr>
              <w:pStyle w:val="Table-small"/>
              <w:cnfStyle w:val="000000000000" w:firstRow="0" w:lastRow="0" w:firstColumn="0" w:lastColumn="0" w:oddVBand="0" w:evenVBand="0" w:oddHBand="0" w:evenHBand="0" w:firstRowFirstColumn="0" w:firstRowLastColumn="0" w:lastRowFirstColumn="0" w:lastRowLastColumn="0"/>
              <w:rPr>
                <w:lang w:eastAsia="en-GB"/>
              </w:rPr>
            </w:pPr>
            <w:r w:rsidRPr="006F16EA">
              <w:rPr>
                <w:lang w:eastAsia="en-GB"/>
              </w:rPr>
              <w:t>HI-Z</w:t>
            </w:r>
          </w:p>
        </w:tc>
        <w:tc>
          <w:tcPr>
            <w:tcW w:w="1970" w:type="pct"/>
          </w:tcPr>
          <w:p w14:paraId="0EFB2014" w14:textId="081C48F7" w:rsidR="00FC403A" w:rsidRDefault="00FC403A" w:rsidP="00FC403A">
            <w:pPr>
              <w:pStyle w:val="Table-small"/>
              <w:cnfStyle w:val="000000000000" w:firstRow="0" w:lastRow="0" w:firstColumn="0" w:lastColumn="0" w:oddVBand="0" w:evenVBand="0" w:oddHBand="0" w:evenHBand="0" w:firstRowFirstColumn="0" w:firstRowLastColumn="0" w:lastRowFirstColumn="0" w:lastRowLastColumn="0"/>
              <w:rPr>
                <w:lang w:eastAsia="en-GB"/>
              </w:rPr>
            </w:pPr>
            <w:r>
              <w:rPr>
                <w:lang w:eastAsia="en-GB"/>
              </w:rPr>
              <w:t>LDO Output</w:t>
            </w:r>
          </w:p>
        </w:tc>
      </w:tr>
      <w:tr w:rsidR="00FC403A" w:rsidRPr="003277F0" w14:paraId="5E24BB7E" w14:textId="77777777" w:rsidTr="00B5274F">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1423" w:type="pct"/>
          </w:tcPr>
          <w:p w14:paraId="4DFB35DC" w14:textId="0D714D97" w:rsidR="00FC403A" w:rsidRDefault="00FC403A" w:rsidP="00FC403A">
            <w:pPr>
              <w:pStyle w:val="Table-small"/>
              <w:rPr>
                <w:lang w:eastAsia="en-GB"/>
              </w:rPr>
            </w:pPr>
            <w:r>
              <w:t>LDO_CAM_OUT</w:t>
            </w:r>
          </w:p>
        </w:tc>
        <w:tc>
          <w:tcPr>
            <w:tcW w:w="1607" w:type="pct"/>
          </w:tcPr>
          <w:p w14:paraId="394E110A" w14:textId="43108C36" w:rsidR="00FC403A" w:rsidRDefault="00FC403A" w:rsidP="00FC403A">
            <w:pPr>
              <w:pStyle w:val="Table-small"/>
              <w:cnfStyle w:val="000000100000" w:firstRow="0" w:lastRow="0" w:firstColumn="0" w:lastColumn="0" w:oddVBand="0" w:evenVBand="0" w:oddHBand="1" w:evenHBand="0" w:firstRowFirstColumn="0" w:firstRowLastColumn="0" w:lastRowFirstColumn="0" w:lastRowLastColumn="0"/>
              <w:rPr>
                <w:lang w:eastAsia="en-GB"/>
              </w:rPr>
            </w:pPr>
            <w:r w:rsidRPr="006F16EA">
              <w:rPr>
                <w:lang w:eastAsia="en-GB"/>
              </w:rPr>
              <w:t>HI-Z</w:t>
            </w:r>
          </w:p>
        </w:tc>
        <w:tc>
          <w:tcPr>
            <w:tcW w:w="1970" w:type="pct"/>
          </w:tcPr>
          <w:p w14:paraId="02F0777D" w14:textId="5A24AC72" w:rsidR="00FC403A" w:rsidRDefault="00FC403A" w:rsidP="00FC403A">
            <w:pPr>
              <w:pStyle w:val="Table-small"/>
              <w:cnfStyle w:val="000000100000" w:firstRow="0" w:lastRow="0" w:firstColumn="0" w:lastColumn="0" w:oddVBand="0" w:evenVBand="0" w:oddHBand="1" w:evenHBand="0" w:firstRowFirstColumn="0" w:firstRowLastColumn="0" w:lastRowFirstColumn="0" w:lastRowLastColumn="0"/>
              <w:rPr>
                <w:lang w:eastAsia="en-GB"/>
              </w:rPr>
            </w:pPr>
            <w:r>
              <w:rPr>
                <w:lang w:eastAsia="en-GB"/>
              </w:rPr>
              <w:t>LDO Output</w:t>
            </w:r>
          </w:p>
        </w:tc>
      </w:tr>
      <w:tr w:rsidR="00FC403A" w:rsidRPr="003277F0" w14:paraId="0694062C" w14:textId="77777777" w:rsidTr="00B5274F">
        <w:trPr>
          <w:trHeight w:val="327"/>
        </w:trPr>
        <w:tc>
          <w:tcPr>
            <w:cnfStyle w:val="001000000000" w:firstRow="0" w:lastRow="0" w:firstColumn="1" w:lastColumn="0" w:oddVBand="0" w:evenVBand="0" w:oddHBand="0" w:evenHBand="0" w:firstRowFirstColumn="0" w:firstRowLastColumn="0" w:lastRowFirstColumn="0" w:lastRowLastColumn="0"/>
            <w:tcW w:w="1423" w:type="pct"/>
          </w:tcPr>
          <w:p w14:paraId="4239BCBF" w14:textId="4EBA4AEF" w:rsidR="00FC403A" w:rsidRDefault="00FC403A" w:rsidP="00FC403A">
            <w:pPr>
              <w:pStyle w:val="Table-small"/>
              <w:rPr>
                <w:lang w:eastAsia="en-GB"/>
              </w:rPr>
            </w:pPr>
            <w:r>
              <w:t>LDO_VCO_OUT</w:t>
            </w:r>
          </w:p>
        </w:tc>
        <w:tc>
          <w:tcPr>
            <w:tcW w:w="1607" w:type="pct"/>
          </w:tcPr>
          <w:p w14:paraId="3C0AD26A" w14:textId="6CDFC0F1" w:rsidR="00FC403A" w:rsidRDefault="00FC403A" w:rsidP="00FC403A">
            <w:pPr>
              <w:pStyle w:val="Table-small"/>
              <w:cnfStyle w:val="000000000000" w:firstRow="0" w:lastRow="0" w:firstColumn="0" w:lastColumn="0" w:oddVBand="0" w:evenVBand="0" w:oddHBand="0" w:evenHBand="0" w:firstRowFirstColumn="0" w:firstRowLastColumn="0" w:lastRowFirstColumn="0" w:lastRowLastColumn="0"/>
              <w:rPr>
                <w:lang w:eastAsia="en-GB"/>
              </w:rPr>
            </w:pPr>
            <w:r w:rsidRPr="006F16EA">
              <w:rPr>
                <w:lang w:eastAsia="en-GB"/>
              </w:rPr>
              <w:t>HI-Z</w:t>
            </w:r>
          </w:p>
        </w:tc>
        <w:tc>
          <w:tcPr>
            <w:tcW w:w="1970" w:type="pct"/>
          </w:tcPr>
          <w:p w14:paraId="0636FCFC" w14:textId="2E4279AA" w:rsidR="00FC403A" w:rsidRDefault="00FC403A" w:rsidP="00FC403A">
            <w:pPr>
              <w:pStyle w:val="Table-small"/>
              <w:cnfStyle w:val="000000000000" w:firstRow="0" w:lastRow="0" w:firstColumn="0" w:lastColumn="0" w:oddVBand="0" w:evenVBand="0" w:oddHBand="0" w:evenHBand="0" w:firstRowFirstColumn="0" w:firstRowLastColumn="0" w:lastRowFirstColumn="0" w:lastRowLastColumn="0"/>
              <w:rPr>
                <w:lang w:eastAsia="en-GB"/>
              </w:rPr>
            </w:pPr>
            <w:r>
              <w:rPr>
                <w:lang w:eastAsia="en-GB"/>
              </w:rPr>
              <w:t>LDO Output</w:t>
            </w:r>
          </w:p>
        </w:tc>
      </w:tr>
      <w:tr w:rsidR="006351F3" w:rsidRPr="003277F0" w14:paraId="168865F8" w14:textId="77777777" w:rsidTr="00B5274F">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1423" w:type="pct"/>
          </w:tcPr>
          <w:p w14:paraId="77BD896B" w14:textId="5BD98BB0" w:rsidR="006351F3" w:rsidRDefault="006351F3" w:rsidP="00FC4FE1">
            <w:pPr>
              <w:pStyle w:val="Table-small"/>
              <w:rPr>
                <w:lang w:eastAsia="en-GB"/>
              </w:rPr>
            </w:pPr>
            <w:r>
              <w:t>REF_CLK</w:t>
            </w:r>
          </w:p>
        </w:tc>
        <w:tc>
          <w:tcPr>
            <w:tcW w:w="1607" w:type="pct"/>
          </w:tcPr>
          <w:p w14:paraId="3D4DB9FE" w14:textId="0E70C992" w:rsidR="006351F3" w:rsidRDefault="00E119C1"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r>
              <w:rPr>
                <w:lang w:eastAsia="en-GB"/>
              </w:rPr>
              <w:t>HI-Z</w:t>
            </w:r>
          </w:p>
        </w:tc>
        <w:tc>
          <w:tcPr>
            <w:tcW w:w="1970" w:type="pct"/>
          </w:tcPr>
          <w:p w14:paraId="69E5234E" w14:textId="77777777" w:rsidR="006351F3" w:rsidRDefault="006351F3"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p>
        </w:tc>
      </w:tr>
      <w:tr w:rsidR="006351F3" w:rsidRPr="003277F0" w14:paraId="0267B19E" w14:textId="77777777" w:rsidTr="00B5274F">
        <w:trPr>
          <w:trHeight w:val="327"/>
        </w:trPr>
        <w:tc>
          <w:tcPr>
            <w:cnfStyle w:val="001000000000" w:firstRow="0" w:lastRow="0" w:firstColumn="1" w:lastColumn="0" w:oddVBand="0" w:evenVBand="0" w:oddHBand="0" w:evenHBand="0" w:firstRowFirstColumn="0" w:firstRowLastColumn="0" w:lastRowFirstColumn="0" w:lastRowLastColumn="0"/>
            <w:tcW w:w="1423" w:type="pct"/>
          </w:tcPr>
          <w:p w14:paraId="09BC8D86" w14:textId="43D0C91C" w:rsidR="006351F3" w:rsidRDefault="006351F3" w:rsidP="00FC4FE1">
            <w:pPr>
              <w:pStyle w:val="Table-small"/>
              <w:rPr>
                <w:lang w:eastAsia="en-GB"/>
              </w:rPr>
            </w:pPr>
            <w:r>
              <w:t>XTALN</w:t>
            </w:r>
          </w:p>
        </w:tc>
        <w:tc>
          <w:tcPr>
            <w:tcW w:w="1607" w:type="pct"/>
          </w:tcPr>
          <w:p w14:paraId="218E0A86" w14:textId="1D039D9F" w:rsidR="006351F3" w:rsidRDefault="00E119C1"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r>
              <w:rPr>
                <w:lang w:eastAsia="en-GB"/>
              </w:rPr>
              <w:t>Connected to XTAL</w:t>
            </w:r>
          </w:p>
        </w:tc>
        <w:tc>
          <w:tcPr>
            <w:tcW w:w="1970" w:type="pct"/>
          </w:tcPr>
          <w:p w14:paraId="61367D09" w14:textId="77777777" w:rsidR="006351F3" w:rsidRDefault="006351F3"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p>
        </w:tc>
      </w:tr>
      <w:tr w:rsidR="006351F3" w:rsidRPr="003277F0" w14:paraId="2C843B37" w14:textId="77777777" w:rsidTr="00B5274F">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1423" w:type="pct"/>
          </w:tcPr>
          <w:p w14:paraId="69FDF0C1" w14:textId="3BC01FC6" w:rsidR="006351F3" w:rsidRDefault="006351F3" w:rsidP="00FC4FE1">
            <w:pPr>
              <w:pStyle w:val="Table-small"/>
              <w:rPr>
                <w:lang w:eastAsia="en-GB"/>
              </w:rPr>
            </w:pPr>
            <w:r>
              <w:t>XTALP</w:t>
            </w:r>
          </w:p>
        </w:tc>
        <w:tc>
          <w:tcPr>
            <w:tcW w:w="1607" w:type="pct"/>
          </w:tcPr>
          <w:p w14:paraId="4E0A0983" w14:textId="4465677E" w:rsidR="006351F3" w:rsidRDefault="00E119C1"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r>
              <w:rPr>
                <w:lang w:eastAsia="en-GB"/>
              </w:rPr>
              <w:t>Connected to XTAL</w:t>
            </w:r>
          </w:p>
        </w:tc>
        <w:tc>
          <w:tcPr>
            <w:tcW w:w="1970" w:type="pct"/>
          </w:tcPr>
          <w:p w14:paraId="721BB88F" w14:textId="77777777" w:rsidR="006351F3" w:rsidRDefault="006351F3"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p>
        </w:tc>
      </w:tr>
      <w:tr w:rsidR="009F5049" w:rsidRPr="003277F0" w14:paraId="6C7CC1DD" w14:textId="77777777" w:rsidTr="00B5274F">
        <w:trPr>
          <w:trHeight w:val="327"/>
        </w:trPr>
        <w:tc>
          <w:tcPr>
            <w:cnfStyle w:val="001000000000" w:firstRow="0" w:lastRow="0" w:firstColumn="1" w:lastColumn="0" w:oddVBand="0" w:evenVBand="0" w:oddHBand="0" w:evenHBand="0" w:firstRowFirstColumn="0" w:firstRowLastColumn="0" w:lastRowFirstColumn="0" w:lastRowLastColumn="0"/>
            <w:tcW w:w="1423" w:type="pct"/>
          </w:tcPr>
          <w:p w14:paraId="67E06ACB" w14:textId="548FB849" w:rsidR="009F5049" w:rsidRDefault="009F5049" w:rsidP="009F5049">
            <w:pPr>
              <w:pStyle w:val="Table-small"/>
              <w:rPr>
                <w:lang w:eastAsia="en-GB"/>
              </w:rPr>
            </w:pPr>
            <w:r>
              <w:t>LDO_PLL_OUT</w:t>
            </w:r>
          </w:p>
        </w:tc>
        <w:tc>
          <w:tcPr>
            <w:tcW w:w="1607" w:type="pct"/>
          </w:tcPr>
          <w:p w14:paraId="276DE855" w14:textId="087C1939" w:rsidR="009F5049" w:rsidRDefault="009F5049" w:rsidP="009F5049">
            <w:pPr>
              <w:pStyle w:val="Table-small"/>
              <w:cnfStyle w:val="000000000000" w:firstRow="0" w:lastRow="0" w:firstColumn="0" w:lastColumn="0" w:oddVBand="0" w:evenVBand="0" w:oddHBand="0" w:evenHBand="0" w:firstRowFirstColumn="0" w:firstRowLastColumn="0" w:lastRowFirstColumn="0" w:lastRowLastColumn="0"/>
              <w:rPr>
                <w:lang w:eastAsia="en-GB"/>
              </w:rPr>
            </w:pPr>
            <w:r w:rsidRPr="00682B9E">
              <w:rPr>
                <w:lang w:eastAsia="en-GB"/>
              </w:rPr>
              <w:t>HI-Z</w:t>
            </w:r>
          </w:p>
        </w:tc>
        <w:tc>
          <w:tcPr>
            <w:tcW w:w="1970" w:type="pct"/>
          </w:tcPr>
          <w:p w14:paraId="3E76BEA6" w14:textId="37C1D73F" w:rsidR="009F5049" w:rsidRDefault="009F5049" w:rsidP="009F5049">
            <w:pPr>
              <w:pStyle w:val="Table-small"/>
              <w:cnfStyle w:val="000000000000" w:firstRow="0" w:lastRow="0" w:firstColumn="0" w:lastColumn="0" w:oddVBand="0" w:evenVBand="0" w:oddHBand="0" w:evenHBand="0" w:firstRowFirstColumn="0" w:firstRowLastColumn="0" w:lastRowFirstColumn="0" w:lastRowLastColumn="0"/>
              <w:rPr>
                <w:lang w:eastAsia="en-GB"/>
              </w:rPr>
            </w:pPr>
            <w:r>
              <w:rPr>
                <w:lang w:eastAsia="en-GB"/>
              </w:rPr>
              <w:t>LDO Output</w:t>
            </w:r>
          </w:p>
        </w:tc>
      </w:tr>
      <w:tr w:rsidR="009F5049" w:rsidRPr="003277F0" w14:paraId="7955D347" w14:textId="77777777" w:rsidTr="00B5274F">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1423" w:type="pct"/>
          </w:tcPr>
          <w:p w14:paraId="09263A24" w14:textId="289D9BB1" w:rsidR="009F5049" w:rsidRDefault="009F5049" w:rsidP="009F5049">
            <w:pPr>
              <w:pStyle w:val="Table-small"/>
              <w:rPr>
                <w:lang w:eastAsia="en-GB"/>
              </w:rPr>
            </w:pPr>
            <w:r>
              <w:t>LDO_BIAS_OUT</w:t>
            </w:r>
          </w:p>
        </w:tc>
        <w:tc>
          <w:tcPr>
            <w:tcW w:w="1607" w:type="pct"/>
          </w:tcPr>
          <w:p w14:paraId="1A913E7D" w14:textId="1BE051E9" w:rsidR="009F5049" w:rsidRDefault="009F5049" w:rsidP="009F5049">
            <w:pPr>
              <w:pStyle w:val="Table-small"/>
              <w:cnfStyle w:val="000000100000" w:firstRow="0" w:lastRow="0" w:firstColumn="0" w:lastColumn="0" w:oddVBand="0" w:evenVBand="0" w:oddHBand="1" w:evenHBand="0" w:firstRowFirstColumn="0" w:firstRowLastColumn="0" w:lastRowFirstColumn="0" w:lastRowLastColumn="0"/>
              <w:rPr>
                <w:lang w:eastAsia="en-GB"/>
              </w:rPr>
            </w:pPr>
            <w:r w:rsidRPr="00682B9E">
              <w:rPr>
                <w:lang w:eastAsia="en-GB"/>
              </w:rPr>
              <w:t>HI-Z</w:t>
            </w:r>
          </w:p>
        </w:tc>
        <w:tc>
          <w:tcPr>
            <w:tcW w:w="1970" w:type="pct"/>
          </w:tcPr>
          <w:p w14:paraId="5116F8DB" w14:textId="0B23253A" w:rsidR="009F5049" w:rsidRDefault="009F5049" w:rsidP="009F5049">
            <w:pPr>
              <w:pStyle w:val="Table-small"/>
              <w:cnfStyle w:val="000000100000" w:firstRow="0" w:lastRow="0" w:firstColumn="0" w:lastColumn="0" w:oddVBand="0" w:evenVBand="0" w:oddHBand="1" w:evenHBand="0" w:firstRowFirstColumn="0" w:firstRowLastColumn="0" w:lastRowFirstColumn="0" w:lastRowLastColumn="0"/>
              <w:rPr>
                <w:lang w:eastAsia="en-GB"/>
              </w:rPr>
            </w:pPr>
            <w:r>
              <w:rPr>
                <w:lang w:eastAsia="en-GB"/>
              </w:rPr>
              <w:t>LDO Output</w:t>
            </w:r>
          </w:p>
        </w:tc>
      </w:tr>
      <w:tr w:rsidR="006351F3" w:rsidRPr="003277F0" w14:paraId="3A78ECDA" w14:textId="77777777" w:rsidTr="00B5274F">
        <w:trPr>
          <w:trHeight w:val="327"/>
        </w:trPr>
        <w:tc>
          <w:tcPr>
            <w:cnfStyle w:val="001000000000" w:firstRow="0" w:lastRow="0" w:firstColumn="1" w:lastColumn="0" w:oddVBand="0" w:evenVBand="0" w:oddHBand="0" w:evenHBand="0" w:firstRowFirstColumn="0" w:firstRowLastColumn="0" w:lastRowFirstColumn="0" w:lastRowLastColumn="0"/>
            <w:tcW w:w="1423" w:type="pct"/>
          </w:tcPr>
          <w:p w14:paraId="6C97564F" w14:textId="416AA09B" w:rsidR="006351F3" w:rsidRDefault="006351F3" w:rsidP="00FC4FE1">
            <w:pPr>
              <w:pStyle w:val="Table-small"/>
              <w:rPr>
                <w:lang w:eastAsia="en-GB"/>
              </w:rPr>
            </w:pPr>
            <w:r>
              <w:t>VDD3V3_PLL</w:t>
            </w:r>
          </w:p>
        </w:tc>
        <w:tc>
          <w:tcPr>
            <w:tcW w:w="1607" w:type="pct"/>
          </w:tcPr>
          <w:p w14:paraId="04D6F6EF" w14:textId="20B9668C" w:rsidR="006351F3" w:rsidRDefault="00E119C1"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r>
              <w:rPr>
                <w:lang w:eastAsia="en-GB"/>
              </w:rPr>
              <w:t>3.3 V</w:t>
            </w:r>
          </w:p>
        </w:tc>
        <w:tc>
          <w:tcPr>
            <w:tcW w:w="1970" w:type="pct"/>
          </w:tcPr>
          <w:p w14:paraId="45CBE765" w14:textId="0A02A58A" w:rsidR="006351F3" w:rsidRDefault="00612DB8"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r>
              <w:rPr>
                <w:lang w:eastAsia="en-GB"/>
              </w:rPr>
              <w:t>Connected to PSU</w:t>
            </w:r>
          </w:p>
        </w:tc>
      </w:tr>
      <w:tr w:rsidR="006351F3" w:rsidRPr="003277F0" w14:paraId="4DCCC801" w14:textId="77777777" w:rsidTr="00B5274F">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1423" w:type="pct"/>
          </w:tcPr>
          <w:p w14:paraId="4C2334E5" w14:textId="32A022D7" w:rsidR="006351F3" w:rsidRDefault="006351F3" w:rsidP="00FC4FE1">
            <w:pPr>
              <w:pStyle w:val="Table-small"/>
              <w:rPr>
                <w:lang w:eastAsia="en-GB"/>
              </w:rPr>
            </w:pPr>
            <w:r>
              <w:t>OSC</w:t>
            </w:r>
          </w:p>
        </w:tc>
        <w:tc>
          <w:tcPr>
            <w:tcW w:w="1607" w:type="pct"/>
          </w:tcPr>
          <w:p w14:paraId="7DB11CE4" w14:textId="2B161C87" w:rsidR="006351F3" w:rsidRDefault="00E119C1"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r>
              <w:rPr>
                <w:lang w:eastAsia="en-GB"/>
              </w:rPr>
              <w:t>HI-Z</w:t>
            </w:r>
          </w:p>
        </w:tc>
        <w:tc>
          <w:tcPr>
            <w:tcW w:w="1970" w:type="pct"/>
          </w:tcPr>
          <w:p w14:paraId="0EAE3FA8" w14:textId="77777777" w:rsidR="006351F3" w:rsidRDefault="006351F3"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p>
        </w:tc>
      </w:tr>
      <w:tr w:rsidR="00E119C1" w:rsidRPr="003277F0" w14:paraId="761BB3F8" w14:textId="77777777" w:rsidTr="00B5274F">
        <w:trPr>
          <w:trHeight w:val="327"/>
        </w:trPr>
        <w:tc>
          <w:tcPr>
            <w:cnfStyle w:val="001000000000" w:firstRow="0" w:lastRow="0" w:firstColumn="1" w:lastColumn="0" w:oddVBand="0" w:evenVBand="0" w:oddHBand="0" w:evenHBand="0" w:firstRowFirstColumn="0" w:firstRowLastColumn="0" w:lastRowFirstColumn="0" w:lastRowLastColumn="0"/>
            <w:tcW w:w="1423" w:type="pct"/>
          </w:tcPr>
          <w:p w14:paraId="44219C24" w14:textId="4465655A" w:rsidR="00E119C1" w:rsidRDefault="00E119C1" w:rsidP="00FC4FE1">
            <w:pPr>
              <w:pStyle w:val="Table-small"/>
              <w:rPr>
                <w:lang w:eastAsia="en-GB"/>
              </w:rPr>
            </w:pPr>
            <w:r>
              <w:t>GPIO_0</w:t>
            </w:r>
          </w:p>
        </w:tc>
        <w:tc>
          <w:tcPr>
            <w:tcW w:w="1607" w:type="pct"/>
          </w:tcPr>
          <w:p w14:paraId="586FD962" w14:textId="248D1B83" w:rsidR="00E119C1" w:rsidRDefault="00E119C1"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r w:rsidRPr="00D56200">
              <w:rPr>
                <w:lang w:eastAsia="en-GB"/>
              </w:rPr>
              <w:t>HI-Z</w:t>
            </w:r>
          </w:p>
        </w:tc>
        <w:tc>
          <w:tcPr>
            <w:tcW w:w="1970" w:type="pct"/>
          </w:tcPr>
          <w:p w14:paraId="55F3694E" w14:textId="77777777" w:rsidR="00E119C1" w:rsidRDefault="00E119C1"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p>
        </w:tc>
      </w:tr>
      <w:tr w:rsidR="00E119C1" w:rsidRPr="003277F0" w14:paraId="694C18D5" w14:textId="77777777" w:rsidTr="00B5274F">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1423" w:type="pct"/>
          </w:tcPr>
          <w:p w14:paraId="1FD41ABF" w14:textId="00EDFFF9" w:rsidR="00E119C1" w:rsidRDefault="00E119C1" w:rsidP="00FC4FE1">
            <w:pPr>
              <w:pStyle w:val="Table-small"/>
              <w:rPr>
                <w:lang w:eastAsia="en-GB"/>
              </w:rPr>
            </w:pPr>
            <w:r>
              <w:t>GPIO_1</w:t>
            </w:r>
          </w:p>
        </w:tc>
        <w:tc>
          <w:tcPr>
            <w:tcW w:w="1607" w:type="pct"/>
          </w:tcPr>
          <w:p w14:paraId="2712C95C" w14:textId="5465250A" w:rsidR="00E119C1" w:rsidRDefault="00E119C1"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r w:rsidRPr="00D56200">
              <w:rPr>
                <w:lang w:eastAsia="en-GB"/>
              </w:rPr>
              <w:t>HI-Z</w:t>
            </w:r>
          </w:p>
        </w:tc>
        <w:tc>
          <w:tcPr>
            <w:tcW w:w="1970" w:type="pct"/>
          </w:tcPr>
          <w:p w14:paraId="16C39C33" w14:textId="77777777" w:rsidR="00E119C1" w:rsidRDefault="00E119C1"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p>
        </w:tc>
      </w:tr>
      <w:tr w:rsidR="00E119C1" w:rsidRPr="003277F0" w14:paraId="7849DB18" w14:textId="77777777" w:rsidTr="00B5274F">
        <w:trPr>
          <w:trHeight w:val="327"/>
        </w:trPr>
        <w:tc>
          <w:tcPr>
            <w:cnfStyle w:val="001000000000" w:firstRow="0" w:lastRow="0" w:firstColumn="1" w:lastColumn="0" w:oddVBand="0" w:evenVBand="0" w:oddHBand="0" w:evenHBand="0" w:firstRowFirstColumn="0" w:firstRowLastColumn="0" w:lastRowFirstColumn="0" w:lastRowLastColumn="0"/>
            <w:tcW w:w="1423" w:type="pct"/>
          </w:tcPr>
          <w:p w14:paraId="27618816" w14:textId="45819181" w:rsidR="00E119C1" w:rsidRDefault="00E119C1" w:rsidP="00FC4FE1">
            <w:pPr>
              <w:pStyle w:val="Table-small"/>
              <w:rPr>
                <w:lang w:eastAsia="en-GB"/>
              </w:rPr>
            </w:pPr>
            <w:r>
              <w:t>GPIO_2</w:t>
            </w:r>
          </w:p>
        </w:tc>
        <w:tc>
          <w:tcPr>
            <w:tcW w:w="1607" w:type="pct"/>
          </w:tcPr>
          <w:p w14:paraId="63AE6C43" w14:textId="474AD02B" w:rsidR="00E119C1" w:rsidRDefault="00E119C1"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r w:rsidRPr="00D56200">
              <w:rPr>
                <w:lang w:eastAsia="en-GB"/>
              </w:rPr>
              <w:t>HI-Z</w:t>
            </w:r>
          </w:p>
        </w:tc>
        <w:tc>
          <w:tcPr>
            <w:tcW w:w="1970" w:type="pct"/>
          </w:tcPr>
          <w:p w14:paraId="357C2FFD" w14:textId="77777777" w:rsidR="00E119C1" w:rsidRDefault="00E119C1"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p>
        </w:tc>
      </w:tr>
      <w:tr w:rsidR="00E119C1" w:rsidRPr="003277F0" w14:paraId="4274ACDA" w14:textId="77777777" w:rsidTr="00B5274F">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1423" w:type="pct"/>
          </w:tcPr>
          <w:p w14:paraId="44670DEC" w14:textId="16B7D57D" w:rsidR="00E119C1" w:rsidRDefault="00E119C1" w:rsidP="00FC4FE1">
            <w:pPr>
              <w:pStyle w:val="Table-small"/>
              <w:rPr>
                <w:lang w:eastAsia="en-GB"/>
              </w:rPr>
            </w:pPr>
            <w:r>
              <w:t>GPIO_3</w:t>
            </w:r>
          </w:p>
        </w:tc>
        <w:tc>
          <w:tcPr>
            <w:tcW w:w="1607" w:type="pct"/>
          </w:tcPr>
          <w:p w14:paraId="408DE748" w14:textId="1C20CBCD" w:rsidR="00E119C1" w:rsidRDefault="00E119C1"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r w:rsidRPr="00D56200">
              <w:rPr>
                <w:lang w:eastAsia="en-GB"/>
              </w:rPr>
              <w:t>HI-Z</w:t>
            </w:r>
          </w:p>
        </w:tc>
        <w:tc>
          <w:tcPr>
            <w:tcW w:w="1970" w:type="pct"/>
          </w:tcPr>
          <w:p w14:paraId="1EEE991D" w14:textId="77777777" w:rsidR="00E119C1" w:rsidRDefault="00E119C1"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p>
        </w:tc>
      </w:tr>
      <w:tr w:rsidR="00E119C1" w:rsidRPr="003277F0" w14:paraId="4F78E373" w14:textId="77777777" w:rsidTr="00B5274F">
        <w:trPr>
          <w:trHeight w:val="327"/>
        </w:trPr>
        <w:tc>
          <w:tcPr>
            <w:cnfStyle w:val="001000000000" w:firstRow="0" w:lastRow="0" w:firstColumn="1" w:lastColumn="0" w:oddVBand="0" w:evenVBand="0" w:oddHBand="0" w:evenHBand="0" w:firstRowFirstColumn="0" w:firstRowLastColumn="0" w:lastRowFirstColumn="0" w:lastRowLastColumn="0"/>
            <w:tcW w:w="1423" w:type="pct"/>
          </w:tcPr>
          <w:p w14:paraId="1117ED55" w14:textId="2585D043" w:rsidR="00E119C1" w:rsidRDefault="00E119C1" w:rsidP="00FC4FE1">
            <w:pPr>
              <w:pStyle w:val="Table-small"/>
              <w:rPr>
                <w:lang w:eastAsia="en-GB"/>
              </w:rPr>
            </w:pPr>
            <w:r>
              <w:t>GPIO_4</w:t>
            </w:r>
          </w:p>
        </w:tc>
        <w:tc>
          <w:tcPr>
            <w:tcW w:w="1607" w:type="pct"/>
          </w:tcPr>
          <w:p w14:paraId="5DF889F4" w14:textId="31374A92" w:rsidR="00E119C1" w:rsidRDefault="00E119C1"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r w:rsidRPr="00D56200">
              <w:rPr>
                <w:lang w:eastAsia="en-GB"/>
              </w:rPr>
              <w:t>HI-Z</w:t>
            </w:r>
          </w:p>
        </w:tc>
        <w:tc>
          <w:tcPr>
            <w:tcW w:w="1970" w:type="pct"/>
          </w:tcPr>
          <w:p w14:paraId="22D138B3" w14:textId="77777777" w:rsidR="00E119C1" w:rsidRDefault="00E119C1"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p>
        </w:tc>
      </w:tr>
      <w:tr w:rsidR="00E119C1" w:rsidRPr="003277F0" w14:paraId="01A24351" w14:textId="77777777" w:rsidTr="00B5274F">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1423" w:type="pct"/>
          </w:tcPr>
          <w:p w14:paraId="6BBA83FF" w14:textId="1993687E" w:rsidR="00E119C1" w:rsidRDefault="00E119C1" w:rsidP="00FC4FE1">
            <w:pPr>
              <w:pStyle w:val="Table-small"/>
              <w:rPr>
                <w:lang w:eastAsia="en-GB"/>
              </w:rPr>
            </w:pPr>
            <w:r>
              <w:t>GPIO_5</w:t>
            </w:r>
          </w:p>
        </w:tc>
        <w:tc>
          <w:tcPr>
            <w:tcW w:w="1607" w:type="pct"/>
          </w:tcPr>
          <w:p w14:paraId="6D66C9F1" w14:textId="31348760" w:rsidR="00E119C1" w:rsidRDefault="00E119C1"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r w:rsidRPr="00D56200">
              <w:rPr>
                <w:lang w:eastAsia="en-GB"/>
              </w:rPr>
              <w:t>HI-Z</w:t>
            </w:r>
          </w:p>
        </w:tc>
        <w:tc>
          <w:tcPr>
            <w:tcW w:w="1970" w:type="pct"/>
          </w:tcPr>
          <w:p w14:paraId="1B5E0994" w14:textId="77777777" w:rsidR="00E119C1" w:rsidRDefault="00E119C1"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p>
        </w:tc>
      </w:tr>
      <w:tr w:rsidR="00E119C1" w:rsidRPr="003277F0" w14:paraId="7756B0B2" w14:textId="77777777" w:rsidTr="00B5274F">
        <w:trPr>
          <w:trHeight w:val="327"/>
        </w:trPr>
        <w:tc>
          <w:tcPr>
            <w:cnfStyle w:val="001000000000" w:firstRow="0" w:lastRow="0" w:firstColumn="1" w:lastColumn="0" w:oddVBand="0" w:evenVBand="0" w:oddHBand="0" w:evenHBand="0" w:firstRowFirstColumn="0" w:firstRowLastColumn="0" w:lastRowFirstColumn="0" w:lastRowLastColumn="0"/>
            <w:tcW w:w="1423" w:type="pct"/>
          </w:tcPr>
          <w:p w14:paraId="48FD3804" w14:textId="471C6E8F" w:rsidR="00E119C1" w:rsidRDefault="00E119C1" w:rsidP="00FC4FE1">
            <w:pPr>
              <w:pStyle w:val="Table-small"/>
              <w:rPr>
                <w:lang w:eastAsia="en-GB"/>
              </w:rPr>
            </w:pPr>
            <w:r>
              <w:t>GPIO_6</w:t>
            </w:r>
          </w:p>
        </w:tc>
        <w:tc>
          <w:tcPr>
            <w:tcW w:w="1607" w:type="pct"/>
          </w:tcPr>
          <w:p w14:paraId="355AD722" w14:textId="473A3A87" w:rsidR="00E119C1" w:rsidRDefault="00E119C1"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r w:rsidRPr="00D56200">
              <w:rPr>
                <w:lang w:eastAsia="en-GB"/>
              </w:rPr>
              <w:t>HI-Z</w:t>
            </w:r>
          </w:p>
        </w:tc>
        <w:tc>
          <w:tcPr>
            <w:tcW w:w="1970" w:type="pct"/>
          </w:tcPr>
          <w:p w14:paraId="78FC04F2" w14:textId="77777777" w:rsidR="00E119C1" w:rsidRDefault="00E119C1"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p>
        </w:tc>
      </w:tr>
      <w:tr w:rsidR="00E119C1" w:rsidRPr="003277F0" w14:paraId="3307D18D" w14:textId="77777777" w:rsidTr="00B5274F">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1423" w:type="pct"/>
          </w:tcPr>
          <w:p w14:paraId="53C5955F" w14:textId="28CA340D" w:rsidR="00E119C1" w:rsidRDefault="00E119C1" w:rsidP="00FC4FE1">
            <w:pPr>
              <w:pStyle w:val="Table-small"/>
              <w:rPr>
                <w:lang w:eastAsia="en-GB"/>
              </w:rPr>
            </w:pPr>
            <w:r>
              <w:t>GPIO_7</w:t>
            </w:r>
          </w:p>
        </w:tc>
        <w:tc>
          <w:tcPr>
            <w:tcW w:w="1607" w:type="pct"/>
          </w:tcPr>
          <w:p w14:paraId="5E004F54" w14:textId="1FE41FEA" w:rsidR="00E119C1" w:rsidRDefault="00E119C1"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r w:rsidRPr="00D56200">
              <w:rPr>
                <w:lang w:eastAsia="en-GB"/>
              </w:rPr>
              <w:t>HI-Z</w:t>
            </w:r>
          </w:p>
        </w:tc>
        <w:tc>
          <w:tcPr>
            <w:tcW w:w="1970" w:type="pct"/>
          </w:tcPr>
          <w:p w14:paraId="4CF01FFB" w14:textId="77777777" w:rsidR="00E119C1" w:rsidRDefault="00E119C1"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p>
        </w:tc>
      </w:tr>
      <w:tr w:rsidR="00E119C1" w:rsidRPr="003277F0" w14:paraId="5A83C176" w14:textId="77777777" w:rsidTr="00B5274F">
        <w:trPr>
          <w:trHeight w:val="327"/>
        </w:trPr>
        <w:tc>
          <w:tcPr>
            <w:cnfStyle w:val="001000000000" w:firstRow="0" w:lastRow="0" w:firstColumn="1" w:lastColumn="0" w:oddVBand="0" w:evenVBand="0" w:oddHBand="0" w:evenHBand="0" w:firstRowFirstColumn="0" w:firstRowLastColumn="0" w:lastRowFirstColumn="0" w:lastRowLastColumn="0"/>
            <w:tcW w:w="1423" w:type="pct"/>
          </w:tcPr>
          <w:p w14:paraId="4DFEE13E" w14:textId="703B90DD" w:rsidR="00E119C1" w:rsidRDefault="00E119C1" w:rsidP="00FC4FE1">
            <w:pPr>
              <w:pStyle w:val="Table-small"/>
              <w:rPr>
                <w:lang w:eastAsia="en-GB"/>
              </w:rPr>
            </w:pPr>
            <w:r>
              <w:t>GPIO_8</w:t>
            </w:r>
          </w:p>
        </w:tc>
        <w:tc>
          <w:tcPr>
            <w:tcW w:w="1607" w:type="pct"/>
          </w:tcPr>
          <w:p w14:paraId="4613EB41" w14:textId="0DA929CE" w:rsidR="00E119C1" w:rsidRDefault="00E119C1"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r w:rsidRPr="00D56200">
              <w:rPr>
                <w:lang w:eastAsia="en-GB"/>
              </w:rPr>
              <w:t>HI-Z</w:t>
            </w:r>
          </w:p>
        </w:tc>
        <w:tc>
          <w:tcPr>
            <w:tcW w:w="1970" w:type="pct"/>
          </w:tcPr>
          <w:p w14:paraId="0534ED64" w14:textId="77777777" w:rsidR="00E119C1" w:rsidRDefault="00E119C1"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p>
        </w:tc>
      </w:tr>
      <w:tr w:rsidR="00E119C1" w:rsidRPr="003277F0" w14:paraId="52E3AEB7" w14:textId="77777777" w:rsidTr="00B5274F">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1423" w:type="pct"/>
          </w:tcPr>
          <w:p w14:paraId="0BA1A52F" w14:textId="38316CB1" w:rsidR="00E119C1" w:rsidRDefault="00E119C1" w:rsidP="00FC4FE1">
            <w:pPr>
              <w:pStyle w:val="Table-small"/>
              <w:rPr>
                <w:lang w:eastAsia="en-GB"/>
              </w:rPr>
            </w:pPr>
            <w:r>
              <w:t>GPIO_9</w:t>
            </w:r>
          </w:p>
        </w:tc>
        <w:tc>
          <w:tcPr>
            <w:tcW w:w="1607" w:type="pct"/>
          </w:tcPr>
          <w:p w14:paraId="534AC355" w14:textId="2DB5767D" w:rsidR="00E119C1" w:rsidRDefault="00E119C1"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r w:rsidRPr="00D56200">
              <w:rPr>
                <w:lang w:eastAsia="en-GB"/>
              </w:rPr>
              <w:t>HI-Z</w:t>
            </w:r>
          </w:p>
        </w:tc>
        <w:tc>
          <w:tcPr>
            <w:tcW w:w="1970" w:type="pct"/>
          </w:tcPr>
          <w:p w14:paraId="763463C0" w14:textId="77777777" w:rsidR="00E119C1" w:rsidRDefault="00E119C1"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p>
        </w:tc>
      </w:tr>
      <w:tr w:rsidR="00E119C1" w:rsidRPr="003277F0" w14:paraId="7DB43611" w14:textId="77777777" w:rsidTr="00B5274F">
        <w:trPr>
          <w:trHeight w:val="327"/>
        </w:trPr>
        <w:tc>
          <w:tcPr>
            <w:cnfStyle w:val="001000000000" w:firstRow="0" w:lastRow="0" w:firstColumn="1" w:lastColumn="0" w:oddVBand="0" w:evenVBand="0" w:oddHBand="0" w:evenHBand="0" w:firstRowFirstColumn="0" w:firstRowLastColumn="0" w:lastRowFirstColumn="0" w:lastRowLastColumn="0"/>
            <w:tcW w:w="1423" w:type="pct"/>
          </w:tcPr>
          <w:p w14:paraId="03B286F7" w14:textId="5B238642" w:rsidR="00E119C1" w:rsidRDefault="00E119C1" w:rsidP="00FC4FE1">
            <w:pPr>
              <w:pStyle w:val="Table-small"/>
              <w:rPr>
                <w:lang w:eastAsia="en-GB"/>
              </w:rPr>
            </w:pPr>
            <w:r>
              <w:t>GPIO_10</w:t>
            </w:r>
          </w:p>
        </w:tc>
        <w:tc>
          <w:tcPr>
            <w:tcW w:w="1607" w:type="pct"/>
          </w:tcPr>
          <w:p w14:paraId="72F05518" w14:textId="258F6B29" w:rsidR="00E119C1" w:rsidRDefault="00E119C1"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r w:rsidRPr="00D56200">
              <w:rPr>
                <w:lang w:eastAsia="en-GB"/>
              </w:rPr>
              <w:t>HI-Z</w:t>
            </w:r>
          </w:p>
        </w:tc>
        <w:tc>
          <w:tcPr>
            <w:tcW w:w="1970" w:type="pct"/>
          </w:tcPr>
          <w:p w14:paraId="08FD6FBC" w14:textId="77777777" w:rsidR="00E119C1" w:rsidRDefault="00E119C1"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p>
        </w:tc>
      </w:tr>
      <w:tr w:rsidR="00FC4FE1" w:rsidRPr="003277F0" w14:paraId="0CD1445E" w14:textId="77777777" w:rsidTr="00B5274F">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1423" w:type="pct"/>
          </w:tcPr>
          <w:p w14:paraId="058B21EA" w14:textId="7CE28882" w:rsidR="00FC4FE1" w:rsidRDefault="00FC4FE1" w:rsidP="00FC4FE1">
            <w:pPr>
              <w:pStyle w:val="Table-small"/>
              <w:rPr>
                <w:lang w:eastAsia="en-GB"/>
              </w:rPr>
            </w:pPr>
            <w:r>
              <w:t>FRAME_VALID_CAM</w:t>
            </w:r>
          </w:p>
        </w:tc>
        <w:tc>
          <w:tcPr>
            <w:tcW w:w="1607" w:type="pct"/>
          </w:tcPr>
          <w:p w14:paraId="45A0CBAC" w14:textId="37A7793D" w:rsidR="00FC4FE1" w:rsidRDefault="00FC4FE1"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r w:rsidRPr="00207D39">
              <w:rPr>
                <w:lang w:eastAsia="en-GB"/>
              </w:rPr>
              <w:t>HI-Z</w:t>
            </w:r>
          </w:p>
        </w:tc>
        <w:tc>
          <w:tcPr>
            <w:tcW w:w="1970" w:type="pct"/>
          </w:tcPr>
          <w:p w14:paraId="44B27221" w14:textId="77777777" w:rsidR="00FC4FE1" w:rsidRDefault="00FC4FE1"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p>
        </w:tc>
      </w:tr>
      <w:tr w:rsidR="00FC4FE1" w:rsidRPr="003277F0" w14:paraId="4E2CC25C" w14:textId="77777777" w:rsidTr="00B5274F">
        <w:trPr>
          <w:trHeight w:val="327"/>
        </w:trPr>
        <w:tc>
          <w:tcPr>
            <w:cnfStyle w:val="001000000000" w:firstRow="0" w:lastRow="0" w:firstColumn="1" w:lastColumn="0" w:oddVBand="0" w:evenVBand="0" w:oddHBand="0" w:evenHBand="0" w:firstRowFirstColumn="0" w:firstRowLastColumn="0" w:lastRowFirstColumn="0" w:lastRowLastColumn="0"/>
            <w:tcW w:w="1423" w:type="pct"/>
          </w:tcPr>
          <w:p w14:paraId="53387E99" w14:textId="199BF112" w:rsidR="00FC4FE1" w:rsidRDefault="00FC4FE1" w:rsidP="00FC4FE1">
            <w:pPr>
              <w:pStyle w:val="Table-small"/>
              <w:rPr>
                <w:lang w:eastAsia="en-GB"/>
              </w:rPr>
            </w:pPr>
            <w:r>
              <w:t>LINE_VALID_CAM</w:t>
            </w:r>
          </w:p>
        </w:tc>
        <w:tc>
          <w:tcPr>
            <w:tcW w:w="1607" w:type="pct"/>
          </w:tcPr>
          <w:p w14:paraId="395D931E" w14:textId="2EE2EAC2" w:rsidR="00FC4FE1" w:rsidRDefault="00FC4FE1"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r w:rsidRPr="00207D39">
              <w:rPr>
                <w:lang w:eastAsia="en-GB"/>
              </w:rPr>
              <w:t>HI-Z</w:t>
            </w:r>
          </w:p>
        </w:tc>
        <w:tc>
          <w:tcPr>
            <w:tcW w:w="1970" w:type="pct"/>
          </w:tcPr>
          <w:p w14:paraId="55E1B014" w14:textId="77777777" w:rsidR="00FC4FE1" w:rsidRDefault="00FC4FE1"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p>
        </w:tc>
      </w:tr>
      <w:tr w:rsidR="00FC4FE1" w:rsidRPr="003277F0" w14:paraId="5C22A388" w14:textId="77777777" w:rsidTr="00B5274F">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1423" w:type="pct"/>
          </w:tcPr>
          <w:p w14:paraId="26292E1F" w14:textId="0E7BED2C" w:rsidR="00FC4FE1" w:rsidRDefault="00FC4FE1" w:rsidP="00FC4FE1">
            <w:pPr>
              <w:pStyle w:val="Table-small"/>
              <w:rPr>
                <w:lang w:eastAsia="en-GB"/>
              </w:rPr>
            </w:pPr>
            <w:r>
              <w:t>DATA_VALID_CAM</w:t>
            </w:r>
          </w:p>
        </w:tc>
        <w:tc>
          <w:tcPr>
            <w:tcW w:w="1607" w:type="pct"/>
          </w:tcPr>
          <w:p w14:paraId="14DB27EB" w14:textId="5254E6E6" w:rsidR="00FC4FE1" w:rsidRDefault="00FC4FE1"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r w:rsidRPr="00207D39">
              <w:rPr>
                <w:lang w:eastAsia="en-GB"/>
              </w:rPr>
              <w:t>HI-Z</w:t>
            </w:r>
          </w:p>
        </w:tc>
        <w:tc>
          <w:tcPr>
            <w:tcW w:w="1970" w:type="pct"/>
          </w:tcPr>
          <w:p w14:paraId="36970EE1" w14:textId="77777777" w:rsidR="00FC4FE1" w:rsidRDefault="00FC4FE1" w:rsidP="00FC4FE1">
            <w:pPr>
              <w:pStyle w:val="Table-small"/>
              <w:cnfStyle w:val="000000100000" w:firstRow="0" w:lastRow="0" w:firstColumn="0" w:lastColumn="0" w:oddVBand="0" w:evenVBand="0" w:oddHBand="1" w:evenHBand="0" w:firstRowFirstColumn="0" w:firstRowLastColumn="0" w:lastRowFirstColumn="0" w:lastRowLastColumn="0"/>
              <w:rPr>
                <w:lang w:eastAsia="en-GB"/>
              </w:rPr>
            </w:pPr>
          </w:p>
        </w:tc>
      </w:tr>
      <w:tr w:rsidR="006351F3" w:rsidRPr="003277F0" w14:paraId="009E3CC1" w14:textId="77777777" w:rsidTr="00B5274F">
        <w:trPr>
          <w:trHeight w:val="327"/>
        </w:trPr>
        <w:tc>
          <w:tcPr>
            <w:cnfStyle w:val="001000000000" w:firstRow="0" w:lastRow="0" w:firstColumn="1" w:lastColumn="0" w:oddVBand="0" w:evenVBand="0" w:oddHBand="0" w:evenHBand="0" w:firstRowFirstColumn="0" w:firstRowLastColumn="0" w:lastRowFirstColumn="0" w:lastRowLastColumn="0"/>
            <w:tcW w:w="1423" w:type="pct"/>
          </w:tcPr>
          <w:p w14:paraId="37E8716C" w14:textId="43467C36" w:rsidR="006351F3" w:rsidRDefault="006351F3" w:rsidP="00FC4FE1">
            <w:pPr>
              <w:pStyle w:val="Table-small"/>
              <w:rPr>
                <w:lang w:eastAsia="en-GB"/>
              </w:rPr>
            </w:pPr>
            <w:r>
              <w:t>THERMAL PAD</w:t>
            </w:r>
          </w:p>
        </w:tc>
        <w:tc>
          <w:tcPr>
            <w:tcW w:w="1607" w:type="pct"/>
          </w:tcPr>
          <w:p w14:paraId="6B540DFB" w14:textId="021CFD75" w:rsidR="006351F3" w:rsidRDefault="00FC4FE1"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r>
              <w:rPr>
                <w:lang w:eastAsia="en-GB"/>
              </w:rPr>
              <w:t>GND</w:t>
            </w:r>
          </w:p>
        </w:tc>
        <w:tc>
          <w:tcPr>
            <w:tcW w:w="1970" w:type="pct"/>
          </w:tcPr>
          <w:p w14:paraId="12A9368B" w14:textId="77777777" w:rsidR="006351F3" w:rsidRDefault="006351F3" w:rsidP="00FC4FE1">
            <w:pPr>
              <w:pStyle w:val="Table-small"/>
              <w:cnfStyle w:val="000000000000" w:firstRow="0" w:lastRow="0" w:firstColumn="0" w:lastColumn="0" w:oddVBand="0" w:evenVBand="0" w:oddHBand="0" w:evenHBand="0" w:firstRowFirstColumn="0" w:firstRowLastColumn="0" w:lastRowFirstColumn="0" w:lastRowLastColumn="0"/>
              <w:rPr>
                <w:lang w:eastAsia="en-GB"/>
              </w:rPr>
            </w:pPr>
          </w:p>
        </w:tc>
      </w:tr>
    </w:tbl>
    <w:p w14:paraId="0330FA0C" w14:textId="77777777" w:rsidR="008E696E" w:rsidRDefault="008E696E" w:rsidP="00B62A06">
      <w:pPr>
        <w:pStyle w:val="multilevellist"/>
        <w:numPr>
          <w:ilvl w:val="0"/>
          <w:numId w:val="0"/>
        </w:numPr>
      </w:pPr>
    </w:p>
    <w:p w14:paraId="69B6068B" w14:textId="4215DAD7" w:rsidR="00B62A06" w:rsidRDefault="000C6DB9" w:rsidP="00B62A06">
      <w:pPr>
        <w:pStyle w:val="multilevellist"/>
        <w:numPr>
          <w:ilvl w:val="0"/>
          <w:numId w:val="0"/>
        </w:numPr>
      </w:pPr>
      <w:r>
        <w:t>Fi</w:t>
      </w:r>
      <w:r w:rsidR="003F43E2">
        <w:t>r</w:t>
      </w:r>
      <w:r>
        <w:t>st a</w:t>
      </w:r>
      <w:r w:rsidR="00EA3BB1">
        <w:t xml:space="preserve">ll </w:t>
      </w:r>
      <w:r w:rsidR="00DC03EC">
        <w:t>relays</w:t>
      </w:r>
      <w:r w:rsidR="00EA3BB1">
        <w:t xml:space="preserve"> towards</w:t>
      </w:r>
      <w:r w:rsidR="009B3D1C">
        <w:t xml:space="preserve"> the</w:t>
      </w:r>
      <w:r w:rsidR="00EA3BB1">
        <w:t xml:space="preserve"> </w:t>
      </w:r>
      <w:r w:rsidR="009B3D1C">
        <w:t xml:space="preserve">test equipment </w:t>
      </w:r>
      <w:r w:rsidR="00DC03EC">
        <w:t>are set to non-conducting state.</w:t>
      </w:r>
    </w:p>
    <w:p w14:paraId="0D0C5203" w14:textId="77777777" w:rsidR="008A5D21" w:rsidRDefault="008A5D21" w:rsidP="00B62A06">
      <w:pPr>
        <w:pStyle w:val="multilevellist"/>
        <w:numPr>
          <w:ilvl w:val="0"/>
          <w:numId w:val="0"/>
        </w:numPr>
      </w:pPr>
    </w:p>
    <w:p w14:paraId="1E2AC358" w14:textId="3114A01E" w:rsidR="00CE3547" w:rsidRDefault="000C6DB9" w:rsidP="00B62A06">
      <w:pPr>
        <w:pStyle w:val="multilevellist"/>
        <w:numPr>
          <w:ilvl w:val="0"/>
          <w:numId w:val="0"/>
        </w:numPr>
      </w:pPr>
      <w:r>
        <w:t>Secondly, p</w:t>
      </w:r>
      <w:r w:rsidR="00CE3547">
        <w:t>in RESETN is connected to the FPGA and</w:t>
      </w:r>
      <w:r w:rsidR="00EB4F9C">
        <w:t xml:space="preserve"> asserted</w:t>
      </w:r>
      <w:r w:rsidR="003F43E2">
        <w:t>, after this the reset is released</w:t>
      </w:r>
      <w:r w:rsidR="00DD09C4">
        <w:t>. This reset will clear all register settings to default.</w:t>
      </w:r>
    </w:p>
    <w:p w14:paraId="2F5D3C35" w14:textId="77777777" w:rsidR="00CE3547" w:rsidRDefault="00CE3547" w:rsidP="00B62A06">
      <w:pPr>
        <w:pStyle w:val="multilevellist"/>
        <w:numPr>
          <w:ilvl w:val="0"/>
          <w:numId w:val="0"/>
        </w:numPr>
      </w:pPr>
    </w:p>
    <w:p w14:paraId="76ACB1A4" w14:textId="3F4BBE6C" w:rsidR="008A5D21" w:rsidRDefault="003F43E2" w:rsidP="00B62A06">
      <w:pPr>
        <w:pStyle w:val="multilevellist"/>
        <w:numPr>
          <w:ilvl w:val="0"/>
          <w:numId w:val="0"/>
        </w:numPr>
      </w:pPr>
      <w:r>
        <w:t>Then, t</w:t>
      </w:r>
      <w:r w:rsidR="008A5D21">
        <w:t>he debug SPI slave interface</w:t>
      </w:r>
      <w:r w:rsidR="00FB74AF">
        <w:t xml:space="preserve"> is connected to the FPGA </w:t>
      </w:r>
      <w:r w:rsidR="003B4D9E">
        <w:t xml:space="preserve">and the frame grabber </w:t>
      </w:r>
      <w:r w:rsidR="00FB74AF">
        <w:t xml:space="preserve">is </w:t>
      </w:r>
      <w:r w:rsidR="008A5D21">
        <w:t>connect</w:t>
      </w:r>
      <w:r w:rsidR="003B4D9E">
        <w:t>ed</w:t>
      </w:r>
      <w:r w:rsidR="00FB74AF">
        <w:t xml:space="preserve"> to the CXP interface</w:t>
      </w:r>
      <w:r w:rsidR="003B4D9E">
        <w:t>.</w:t>
      </w:r>
      <w:r w:rsidR="008A5D21">
        <w:t xml:space="preserve"> </w:t>
      </w:r>
    </w:p>
    <w:p w14:paraId="3116AADC" w14:textId="11616BCE" w:rsidR="00B44E22" w:rsidRDefault="00B44E22" w:rsidP="00B62A06">
      <w:pPr>
        <w:pStyle w:val="multilevellist"/>
        <w:numPr>
          <w:ilvl w:val="0"/>
          <w:numId w:val="0"/>
        </w:numPr>
      </w:pPr>
    </w:p>
    <w:p w14:paraId="5B64D595" w14:textId="0D7C3DBF" w:rsidR="00B44E22" w:rsidRDefault="00DD09C4" w:rsidP="00B62A06">
      <w:pPr>
        <w:pStyle w:val="multilevellist"/>
        <w:numPr>
          <w:ilvl w:val="0"/>
          <w:numId w:val="0"/>
        </w:numPr>
      </w:pPr>
      <w:r>
        <w:t>F</w:t>
      </w:r>
      <w:r w:rsidR="00F956A8">
        <w:t xml:space="preserve">ollowed by </w:t>
      </w:r>
      <w:r w:rsidR="000317E9">
        <w:t xml:space="preserve">the additional configuration listed in </w:t>
      </w:r>
      <w:r w:rsidR="000317E9">
        <w:fldChar w:fldCharType="begin"/>
      </w:r>
      <w:r w:rsidR="000317E9">
        <w:instrText xml:space="preserve"> REF _Ref207887884 \h </w:instrText>
      </w:r>
      <w:r w:rsidR="000317E9">
        <w:fldChar w:fldCharType="separate"/>
      </w:r>
      <w:r w:rsidR="00AA08B9">
        <w:t xml:space="preserve">Table </w:t>
      </w:r>
      <w:r w:rsidR="00AA08B9">
        <w:rPr>
          <w:noProof/>
        </w:rPr>
        <w:t>14</w:t>
      </w:r>
      <w:r w:rsidR="000317E9">
        <w:fldChar w:fldCharType="end"/>
      </w:r>
      <w:r w:rsidR="000317E9">
        <w:t xml:space="preserve">. </w:t>
      </w:r>
    </w:p>
    <w:p w14:paraId="5D9198DA" w14:textId="32560BEC" w:rsidR="003273FC" w:rsidRDefault="003273FC" w:rsidP="003273FC">
      <w:pPr>
        <w:pStyle w:val="Caption"/>
      </w:pPr>
      <w:bookmarkStart w:id="167" w:name="_Ref207887884"/>
      <w:bookmarkStart w:id="168" w:name="_Toc214350587"/>
      <w:r>
        <w:t xml:space="preserve">Table </w:t>
      </w:r>
      <w:r>
        <w:fldChar w:fldCharType="begin"/>
      </w:r>
      <w:r>
        <w:instrText xml:space="preserve"> SEQ Table \* ARABIC </w:instrText>
      </w:r>
      <w:r>
        <w:fldChar w:fldCharType="separate"/>
      </w:r>
      <w:r w:rsidR="00AA08B9">
        <w:rPr>
          <w:noProof/>
        </w:rPr>
        <w:t>14</w:t>
      </w:r>
      <w:r>
        <w:fldChar w:fldCharType="end"/>
      </w:r>
      <w:bookmarkEnd w:id="167"/>
      <w:r>
        <w:t xml:space="preserve">: Additional register settings after </w:t>
      </w:r>
      <w:r w:rsidRPr="003273FC">
        <w:t>reset</w:t>
      </w:r>
      <w:r>
        <w:t xml:space="preserve"> of DUT.</w:t>
      </w:r>
      <w:bookmarkEnd w:id="168"/>
    </w:p>
    <w:tbl>
      <w:tblPr>
        <w:tblStyle w:val="GridTab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9"/>
        <w:gridCol w:w="3210"/>
        <w:gridCol w:w="3210"/>
      </w:tblGrid>
      <w:tr w:rsidR="00633BB0" w14:paraId="70BF6C9E" w14:textId="77777777" w:rsidTr="00B527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Borders>
              <w:top w:val="none" w:sz="0" w:space="0" w:color="auto"/>
              <w:left w:val="none" w:sz="0" w:space="0" w:color="auto"/>
              <w:bottom w:val="none" w:sz="0" w:space="0" w:color="auto"/>
              <w:right w:val="none" w:sz="0" w:space="0" w:color="auto"/>
            </w:tcBorders>
          </w:tcPr>
          <w:p w14:paraId="42EF002D" w14:textId="298445B5" w:rsidR="00633BB0" w:rsidRDefault="00633BB0" w:rsidP="00633BB0">
            <w:pPr>
              <w:pStyle w:val="Table-small"/>
            </w:pPr>
            <w:r>
              <w:t>Register</w:t>
            </w:r>
          </w:p>
        </w:tc>
        <w:tc>
          <w:tcPr>
            <w:tcW w:w="3210" w:type="dxa"/>
            <w:tcBorders>
              <w:top w:val="none" w:sz="0" w:space="0" w:color="auto"/>
              <w:left w:val="none" w:sz="0" w:space="0" w:color="auto"/>
              <w:bottom w:val="none" w:sz="0" w:space="0" w:color="auto"/>
              <w:right w:val="none" w:sz="0" w:space="0" w:color="auto"/>
            </w:tcBorders>
          </w:tcPr>
          <w:p w14:paraId="65E6914B" w14:textId="784BF53F" w:rsidR="00633BB0" w:rsidRDefault="00633BB0" w:rsidP="00633BB0">
            <w:pPr>
              <w:pStyle w:val="Table-small"/>
              <w:cnfStyle w:val="100000000000" w:firstRow="1" w:lastRow="0" w:firstColumn="0" w:lastColumn="0" w:oddVBand="0" w:evenVBand="0" w:oddHBand="0" w:evenHBand="0" w:firstRowFirstColumn="0" w:firstRowLastColumn="0" w:lastRowFirstColumn="0" w:lastRowLastColumn="0"/>
            </w:pPr>
            <w:r>
              <w:t>Value</w:t>
            </w:r>
          </w:p>
        </w:tc>
        <w:tc>
          <w:tcPr>
            <w:tcW w:w="3210" w:type="dxa"/>
            <w:tcBorders>
              <w:top w:val="none" w:sz="0" w:space="0" w:color="auto"/>
              <w:left w:val="none" w:sz="0" w:space="0" w:color="auto"/>
              <w:bottom w:val="none" w:sz="0" w:space="0" w:color="auto"/>
              <w:right w:val="none" w:sz="0" w:space="0" w:color="auto"/>
            </w:tcBorders>
          </w:tcPr>
          <w:p w14:paraId="5960C702" w14:textId="02F5F71E" w:rsidR="00633BB0" w:rsidRDefault="00633BB0" w:rsidP="00633BB0">
            <w:pPr>
              <w:pStyle w:val="Table-small"/>
              <w:cnfStyle w:val="100000000000" w:firstRow="1" w:lastRow="0" w:firstColumn="0" w:lastColumn="0" w:oddVBand="0" w:evenVBand="0" w:oddHBand="0" w:evenHBand="0" w:firstRowFirstColumn="0" w:firstRowLastColumn="0" w:lastRowFirstColumn="0" w:lastRowLastColumn="0"/>
            </w:pPr>
            <w:r>
              <w:t>Description</w:t>
            </w:r>
          </w:p>
        </w:tc>
      </w:tr>
      <w:tr w:rsidR="00633BB0" w14:paraId="107CB699" w14:textId="77777777" w:rsidTr="00B5274F">
        <w:tc>
          <w:tcPr>
            <w:cnfStyle w:val="001000000000" w:firstRow="0" w:lastRow="0" w:firstColumn="1" w:lastColumn="0" w:oddVBand="0" w:evenVBand="0" w:oddHBand="0" w:evenHBand="0" w:firstRowFirstColumn="0" w:firstRowLastColumn="0" w:lastRowFirstColumn="0" w:lastRowLastColumn="0"/>
            <w:tcW w:w="3209" w:type="dxa"/>
          </w:tcPr>
          <w:p w14:paraId="7AB6E1E1" w14:textId="504527B5" w:rsidR="00633BB0" w:rsidRPr="003273FC" w:rsidRDefault="003273FC" w:rsidP="00633BB0">
            <w:pPr>
              <w:pStyle w:val="Table-small"/>
              <w:rPr>
                <w:b w:val="0"/>
                <w:bCs w:val="0"/>
              </w:rPr>
            </w:pPr>
            <w:r w:rsidRPr="003273FC">
              <w:rPr>
                <w:b w:val="0"/>
                <w:bCs w:val="0"/>
              </w:rPr>
              <w:t>Analog_en_sys_out</w:t>
            </w:r>
          </w:p>
        </w:tc>
        <w:tc>
          <w:tcPr>
            <w:tcW w:w="3210" w:type="dxa"/>
          </w:tcPr>
          <w:p w14:paraId="550477F0" w14:textId="08112306" w:rsidR="00633BB0" w:rsidRDefault="003273FC" w:rsidP="00633BB0">
            <w:pPr>
              <w:pStyle w:val="Table-small"/>
              <w:cnfStyle w:val="000000000000" w:firstRow="0" w:lastRow="0" w:firstColumn="0" w:lastColumn="0" w:oddVBand="0" w:evenVBand="0" w:oddHBand="0" w:evenHBand="0" w:firstRowFirstColumn="0" w:firstRowLastColumn="0" w:lastRowFirstColumn="0" w:lastRowLastColumn="0"/>
            </w:pPr>
            <w:r>
              <w:t>0</w:t>
            </w:r>
          </w:p>
        </w:tc>
        <w:tc>
          <w:tcPr>
            <w:tcW w:w="3210" w:type="dxa"/>
          </w:tcPr>
          <w:p w14:paraId="277A0E20" w14:textId="17015451" w:rsidR="00633BB0" w:rsidRDefault="003273FC" w:rsidP="00633BB0">
            <w:pPr>
              <w:pStyle w:val="Table-small"/>
              <w:cnfStyle w:val="000000000000" w:firstRow="0" w:lastRow="0" w:firstColumn="0" w:lastColumn="0" w:oddVBand="0" w:evenVBand="0" w:oddHBand="0" w:evenHBand="0" w:firstRowFirstColumn="0" w:firstRowLastColumn="0" w:lastRowFirstColumn="0" w:lastRowLastColumn="0"/>
            </w:pPr>
            <w:r>
              <w:t xml:space="preserve">Disable refence clock output on OSC pin. This to avoid crosstalk through the muxes to other sensitive analog signals. </w:t>
            </w:r>
          </w:p>
        </w:tc>
      </w:tr>
    </w:tbl>
    <w:p w14:paraId="2714A4C0" w14:textId="061DD2D9" w:rsidR="000317E9" w:rsidRPr="000317E9" w:rsidRDefault="000317E9" w:rsidP="000317E9">
      <w:pPr>
        <w:pStyle w:val="Caption"/>
        <w:jc w:val="left"/>
        <w:rPr>
          <w:b w:val="0"/>
          <w:bCs w:val="0"/>
        </w:rPr>
      </w:pPr>
      <w:r>
        <w:rPr>
          <w:b w:val="0"/>
          <w:bCs w:val="0"/>
        </w:rPr>
        <w:t xml:space="preserve">During the trim flow, when the </w:t>
      </w:r>
      <w:r w:rsidR="00064B8D">
        <w:rPr>
          <w:b w:val="0"/>
          <w:bCs w:val="0"/>
        </w:rPr>
        <w:t xml:space="preserve">OTP is not yet written, each </w:t>
      </w:r>
      <w:r w:rsidR="00BB7869">
        <w:rPr>
          <w:b w:val="0"/>
          <w:bCs w:val="0"/>
        </w:rPr>
        <w:t xml:space="preserve">execution of the </w:t>
      </w:r>
      <w:r w:rsidR="00064B8D">
        <w:rPr>
          <w:b w:val="0"/>
          <w:bCs w:val="0"/>
        </w:rPr>
        <w:t xml:space="preserve">park state </w:t>
      </w:r>
      <w:r w:rsidR="00BB7869">
        <w:rPr>
          <w:b w:val="0"/>
          <w:bCs w:val="0"/>
        </w:rPr>
        <w:t xml:space="preserve">also </w:t>
      </w:r>
      <w:r w:rsidR="00064B8D">
        <w:rPr>
          <w:b w:val="0"/>
          <w:bCs w:val="0"/>
        </w:rPr>
        <w:t xml:space="preserve">reloads the trim settings which were </w:t>
      </w:r>
      <w:r w:rsidR="00BB7869">
        <w:rPr>
          <w:b w:val="0"/>
          <w:bCs w:val="0"/>
        </w:rPr>
        <w:t xml:space="preserve">measured </w:t>
      </w:r>
      <w:r w:rsidR="00064B8D">
        <w:rPr>
          <w:b w:val="0"/>
          <w:bCs w:val="0"/>
        </w:rPr>
        <w:t>so far</w:t>
      </w:r>
      <w:r w:rsidR="00BB7869">
        <w:rPr>
          <w:b w:val="0"/>
          <w:bCs w:val="0"/>
        </w:rPr>
        <w:t xml:space="preserve">. All trim related settings which can be configured during park state are summarized in </w:t>
      </w:r>
      <w:r w:rsidR="00BB7869" w:rsidRPr="00BB7869">
        <w:rPr>
          <w:b w:val="0"/>
          <w:bCs w:val="0"/>
        </w:rPr>
        <w:fldChar w:fldCharType="begin"/>
      </w:r>
      <w:r w:rsidR="00BB7869" w:rsidRPr="00BB7869">
        <w:rPr>
          <w:b w:val="0"/>
          <w:bCs w:val="0"/>
        </w:rPr>
        <w:instrText xml:space="preserve"> REF _Ref207887998 \h  \* MERGEFORMAT </w:instrText>
      </w:r>
      <w:r w:rsidR="00BB7869" w:rsidRPr="00BB7869">
        <w:rPr>
          <w:b w:val="0"/>
          <w:bCs w:val="0"/>
        </w:rPr>
      </w:r>
      <w:r w:rsidR="00BB7869" w:rsidRPr="00BB7869">
        <w:rPr>
          <w:b w:val="0"/>
          <w:bCs w:val="0"/>
        </w:rPr>
        <w:fldChar w:fldCharType="separate"/>
      </w:r>
      <w:r w:rsidR="00AA08B9">
        <w:t xml:space="preserve">Table </w:t>
      </w:r>
      <w:r w:rsidR="00AA08B9">
        <w:rPr>
          <w:noProof/>
        </w:rPr>
        <w:t>15</w:t>
      </w:r>
      <w:r w:rsidR="00BB7869" w:rsidRPr="00BB7869">
        <w:rPr>
          <w:b w:val="0"/>
          <w:bCs w:val="0"/>
        </w:rPr>
        <w:fldChar w:fldCharType="end"/>
      </w:r>
      <w:r w:rsidR="00BB7869">
        <w:rPr>
          <w:b w:val="0"/>
          <w:bCs w:val="0"/>
        </w:rPr>
        <w:t>.</w:t>
      </w:r>
      <w:r w:rsidR="005117C6">
        <w:rPr>
          <w:b w:val="0"/>
          <w:bCs w:val="0"/>
        </w:rPr>
        <w:t xml:space="preserve"> When a trim setting is not yet measured, the default setting will not be altered</w:t>
      </w:r>
      <w:r w:rsidR="007E3587">
        <w:rPr>
          <w:b w:val="0"/>
          <w:bCs w:val="0"/>
        </w:rPr>
        <w:t xml:space="preserve"> in the DUT’s register map</w:t>
      </w:r>
      <w:r w:rsidR="005117C6">
        <w:rPr>
          <w:b w:val="0"/>
          <w:bCs w:val="0"/>
        </w:rPr>
        <w:t>.</w:t>
      </w:r>
    </w:p>
    <w:p w14:paraId="2A890C13" w14:textId="48CB2BEE" w:rsidR="00F47BAA" w:rsidRDefault="00487D9F" w:rsidP="00487D9F">
      <w:pPr>
        <w:pStyle w:val="Caption"/>
        <w:rPr>
          <w:bCs w:val="0"/>
          <w:szCs w:val="22"/>
          <w:lang w:eastAsia="zh-CN"/>
        </w:rPr>
      </w:pPr>
      <w:bookmarkStart w:id="169" w:name="_Ref207887998"/>
      <w:bookmarkStart w:id="170" w:name="_Toc214350588"/>
      <w:r>
        <w:t xml:space="preserve">Table </w:t>
      </w:r>
      <w:r>
        <w:fldChar w:fldCharType="begin"/>
      </w:r>
      <w:r>
        <w:instrText xml:space="preserve"> SEQ Table \* ARABIC </w:instrText>
      </w:r>
      <w:r>
        <w:fldChar w:fldCharType="separate"/>
      </w:r>
      <w:r w:rsidR="00AA08B9">
        <w:rPr>
          <w:noProof/>
        </w:rPr>
        <w:t>15</w:t>
      </w:r>
      <w:r>
        <w:fldChar w:fldCharType="end"/>
      </w:r>
      <w:bookmarkEnd w:id="169"/>
      <w:r>
        <w:t>: Trim registers</w:t>
      </w:r>
      <w:bookmarkEnd w:id="170"/>
    </w:p>
    <w:tbl>
      <w:tblPr>
        <w:tblStyle w:val="GridTable4"/>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4"/>
      </w:tblGrid>
      <w:tr w:rsidR="008E263B" w14:paraId="46544A26" w14:textId="77777777" w:rsidTr="00B527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4" w:type="dxa"/>
            <w:tcBorders>
              <w:top w:val="none" w:sz="0" w:space="0" w:color="auto"/>
              <w:left w:val="none" w:sz="0" w:space="0" w:color="auto"/>
              <w:bottom w:val="none" w:sz="0" w:space="0" w:color="auto"/>
              <w:right w:val="none" w:sz="0" w:space="0" w:color="auto"/>
            </w:tcBorders>
          </w:tcPr>
          <w:p w14:paraId="5659D681" w14:textId="68A47FD0" w:rsidR="008E263B" w:rsidRDefault="008E263B" w:rsidP="00487D9F">
            <w:pPr>
              <w:pStyle w:val="Table-small"/>
              <w:rPr>
                <w:lang w:val="en-US" w:eastAsia="zh-CN"/>
              </w:rPr>
            </w:pPr>
            <w:r>
              <w:rPr>
                <w:lang w:val="en-US" w:eastAsia="zh-CN"/>
              </w:rPr>
              <w:t>Register</w:t>
            </w:r>
          </w:p>
        </w:tc>
      </w:tr>
      <w:tr w:rsidR="008E263B" w14:paraId="3FAB87CE" w14:textId="77777777" w:rsidTr="00B5274F">
        <w:tc>
          <w:tcPr>
            <w:cnfStyle w:val="001000000000" w:firstRow="0" w:lastRow="0" w:firstColumn="1" w:lastColumn="0" w:oddVBand="0" w:evenVBand="0" w:oddHBand="0" w:evenHBand="0" w:firstRowFirstColumn="0" w:firstRowLastColumn="0" w:lastRowFirstColumn="0" w:lastRowLastColumn="0"/>
            <w:tcW w:w="9634" w:type="dxa"/>
          </w:tcPr>
          <w:p w14:paraId="2AAD67BA" w14:textId="1FD7DB91" w:rsidR="008E263B" w:rsidRDefault="008E263B" w:rsidP="00487D9F">
            <w:pPr>
              <w:pStyle w:val="Table-small"/>
              <w:rPr>
                <w:bCs w:val="0"/>
                <w:szCs w:val="22"/>
                <w:lang w:val="en-US" w:eastAsia="zh-CN"/>
              </w:rPr>
            </w:pPr>
            <w:commentRangeStart w:id="171"/>
            <w:commentRangeStart w:id="172"/>
            <w:r w:rsidRPr="00E4343D">
              <w:rPr>
                <w:szCs w:val="22"/>
                <w:lang w:val="nl-BE" w:eastAsia="zh-CN"/>
              </w:rPr>
              <w:t>Analog_trim_ldo_bias</w:t>
            </w:r>
          </w:p>
        </w:tc>
      </w:tr>
      <w:tr w:rsidR="008E263B" w14:paraId="23558C58" w14:textId="77777777" w:rsidTr="00B5274F">
        <w:tc>
          <w:tcPr>
            <w:cnfStyle w:val="001000000000" w:firstRow="0" w:lastRow="0" w:firstColumn="1" w:lastColumn="0" w:oddVBand="0" w:evenVBand="0" w:oddHBand="0" w:evenHBand="0" w:firstRowFirstColumn="0" w:firstRowLastColumn="0" w:lastRowFirstColumn="0" w:lastRowLastColumn="0"/>
            <w:tcW w:w="9634" w:type="dxa"/>
          </w:tcPr>
          <w:p w14:paraId="3C9571C3" w14:textId="370F0A44" w:rsidR="008E263B" w:rsidRDefault="008E263B" w:rsidP="00487D9F">
            <w:pPr>
              <w:pStyle w:val="Table-small"/>
              <w:rPr>
                <w:bCs w:val="0"/>
                <w:szCs w:val="22"/>
                <w:lang w:val="en-US" w:eastAsia="zh-CN"/>
              </w:rPr>
            </w:pPr>
            <w:r w:rsidRPr="00E4343D">
              <w:rPr>
                <w:szCs w:val="22"/>
                <w:lang w:val="nl-BE" w:eastAsia="zh-CN"/>
              </w:rPr>
              <w:t>Analog_trim_vireftempco</w:t>
            </w:r>
          </w:p>
        </w:tc>
      </w:tr>
      <w:tr w:rsidR="008E263B" w14:paraId="41F18C39" w14:textId="77777777" w:rsidTr="00B5274F">
        <w:tc>
          <w:tcPr>
            <w:cnfStyle w:val="001000000000" w:firstRow="0" w:lastRow="0" w:firstColumn="1" w:lastColumn="0" w:oddVBand="0" w:evenVBand="0" w:oddHBand="0" w:evenHBand="0" w:firstRowFirstColumn="0" w:firstRowLastColumn="0" w:lastRowFirstColumn="0" w:lastRowLastColumn="0"/>
            <w:tcW w:w="9634" w:type="dxa"/>
          </w:tcPr>
          <w:p w14:paraId="31817AC2" w14:textId="57099C35" w:rsidR="008E263B" w:rsidRDefault="008E263B" w:rsidP="00487D9F">
            <w:pPr>
              <w:pStyle w:val="Table-small"/>
              <w:rPr>
                <w:bCs w:val="0"/>
                <w:szCs w:val="22"/>
                <w:lang w:val="en-US" w:eastAsia="zh-CN"/>
              </w:rPr>
            </w:pPr>
            <w:r w:rsidRPr="00E4343D">
              <w:rPr>
                <w:szCs w:val="22"/>
                <w:lang w:val="nl-BE" w:eastAsia="zh-CN"/>
              </w:rPr>
              <w:t>Analog_trim_vref</w:t>
            </w:r>
          </w:p>
        </w:tc>
      </w:tr>
      <w:tr w:rsidR="008E263B" w14:paraId="5A6CB751" w14:textId="77777777" w:rsidTr="00B5274F">
        <w:tc>
          <w:tcPr>
            <w:cnfStyle w:val="001000000000" w:firstRow="0" w:lastRow="0" w:firstColumn="1" w:lastColumn="0" w:oddVBand="0" w:evenVBand="0" w:oddHBand="0" w:evenHBand="0" w:firstRowFirstColumn="0" w:firstRowLastColumn="0" w:lastRowFirstColumn="0" w:lastRowLastColumn="0"/>
            <w:tcW w:w="9634" w:type="dxa"/>
          </w:tcPr>
          <w:p w14:paraId="61E18407" w14:textId="26BA7E5D" w:rsidR="008E263B" w:rsidRDefault="008E263B" w:rsidP="00487D9F">
            <w:pPr>
              <w:pStyle w:val="Table-small"/>
              <w:rPr>
                <w:bCs w:val="0"/>
                <w:szCs w:val="22"/>
                <w:lang w:val="en-US" w:eastAsia="zh-CN"/>
              </w:rPr>
            </w:pPr>
            <w:r w:rsidRPr="00E4343D">
              <w:rPr>
                <w:szCs w:val="22"/>
                <w:lang w:val="nl-BE" w:eastAsia="zh-CN"/>
              </w:rPr>
              <w:t>Analog_trim_iref10u</w:t>
            </w:r>
          </w:p>
        </w:tc>
      </w:tr>
      <w:tr w:rsidR="008E263B" w14:paraId="74A9BA03" w14:textId="77777777" w:rsidTr="00B5274F">
        <w:tc>
          <w:tcPr>
            <w:cnfStyle w:val="001000000000" w:firstRow="0" w:lastRow="0" w:firstColumn="1" w:lastColumn="0" w:oddVBand="0" w:evenVBand="0" w:oddHBand="0" w:evenHBand="0" w:firstRowFirstColumn="0" w:firstRowLastColumn="0" w:lastRowFirstColumn="0" w:lastRowLastColumn="0"/>
            <w:tcW w:w="9634" w:type="dxa"/>
          </w:tcPr>
          <w:p w14:paraId="3285BF41" w14:textId="5B8E78D8" w:rsidR="008E263B" w:rsidRDefault="008E263B" w:rsidP="00487D9F">
            <w:pPr>
              <w:pStyle w:val="Table-small"/>
              <w:rPr>
                <w:bCs w:val="0"/>
                <w:szCs w:val="22"/>
                <w:lang w:val="en-US" w:eastAsia="zh-CN"/>
              </w:rPr>
            </w:pPr>
            <w:r w:rsidRPr="00E4343D">
              <w:rPr>
                <w:szCs w:val="22"/>
                <w:lang w:val="en-US" w:eastAsia="zh-CN"/>
              </w:rPr>
              <w:t>Analog_trim_ldo_ana</w:t>
            </w:r>
          </w:p>
        </w:tc>
      </w:tr>
      <w:tr w:rsidR="008E263B" w14:paraId="052EC323" w14:textId="77777777" w:rsidTr="00B5274F">
        <w:tc>
          <w:tcPr>
            <w:cnfStyle w:val="001000000000" w:firstRow="0" w:lastRow="0" w:firstColumn="1" w:lastColumn="0" w:oddVBand="0" w:evenVBand="0" w:oddHBand="0" w:evenHBand="0" w:firstRowFirstColumn="0" w:firstRowLastColumn="0" w:lastRowFirstColumn="0" w:lastRowLastColumn="0"/>
            <w:tcW w:w="9634" w:type="dxa"/>
          </w:tcPr>
          <w:p w14:paraId="2E52072B" w14:textId="03BEE61E" w:rsidR="008E263B" w:rsidRDefault="008E263B" w:rsidP="00487D9F">
            <w:pPr>
              <w:pStyle w:val="Table-small"/>
              <w:rPr>
                <w:bCs w:val="0"/>
                <w:szCs w:val="22"/>
                <w:lang w:val="en-US" w:eastAsia="zh-CN"/>
              </w:rPr>
            </w:pPr>
            <w:r w:rsidRPr="00E4343D">
              <w:rPr>
                <w:szCs w:val="22"/>
                <w:lang w:val="en-US" w:eastAsia="zh-CN"/>
              </w:rPr>
              <w:t>Analog_trim_ldo_dig</w:t>
            </w:r>
          </w:p>
        </w:tc>
      </w:tr>
      <w:tr w:rsidR="008E263B" w14:paraId="76A0F4D6" w14:textId="77777777" w:rsidTr="00B5274F">
        <w:tc>
          <w:tcPr>
            <w:cnfStyle w:val="001000000000" w:firstRow="0" w:lastRow="0" w:firstColumn="1" w:lastColumn="0" w:oddVBand="0" w:evenVBand="0" w:oddHBand="0" w:evenHBand="0" w:firstRowFirstColumn="0" w:firstRowLastColumn="0" w:lastRowFirstColumn="0" w:lastRowLastColumn="0"/>
            <w:tcW w:w="9634" w:type="dxa"/>
          </w:tcPr>
          <w:p w14:paraId="6E00D63A" w14:textId="4D8EB2BD" w:rsidR="008E263B" w:rsidRDefault="008E263B" w:rsidP="00487D9F">
            <w:pPr>
              <w:pStyle w:val="Table-small"/>
              <w:rPr>
                <w:bCs w:val="0"/>
                <w:szCs w:val="22"/>
                <w:lang w:val="en-US" w:eastAsia="zh-CN"/>
              </w:rPr>
            </w:pPr>
            <w:r w:rsidRPr="00E4343D">
              <w:rPr>
                <w:szCs w:val="22"/>
                <w:lang w:val="en-US" w:eastAsia="zh-CN"/>
              </w:rPr>
              <w:t>Analog_trim_ref_ldo</w:t>
            </w:r>
          </w:p>
        </w:tc>
      </w:tr>
      <w:tr w:rsidR="008E263B" w14:paraId="0284BFF1" w14:textId="77777777" w:rsidTr="00B5274F">
        <w:tc>
          <w:tcPr>
            <w:cnfStyle w:val="001000000000" w:firstRow="0" w:lastRow="0" w:firstColumn="1" w:lastColumn="0" w:oddVBand="0" w:evenVBand="0" w:oddHBand="0" w:evenHBand="0" w:firstRowFirstColumn="0" w:firstRowLastColumn="0" w:lastRowFirstColumn="0" w:lastRowLastColumn="0"/>
            <w:tcW w:w="9634" w:type="dxa"/>
          </w:tcPr>
          <w:p w14:paraId="17DDA8E9" w14:textId="766BCC15" w:rsidR="008E263B" w:rsidRDefault="008E263B" w:rsidP="00487D9F">
            <w:pPr>
              <w:pStyle w:val="Table-small"/>
              <w:rPr>
                <w:bCs w:val="0"/>
                <w:szCs w:val="22"/>
                <w:lang w:val="en-US" w:eastAsia="zh-CN"/>
              </w:rPr>
            </w:pPr>
            <w:r w:rsidRPr="00E4343D">
              <w:rPr>
                <w:szCs w:val="22"/>
                <w:lang w:val="en-US" w:eastAsia="zh-CN"/>
              </w:rPr>
              <w:t>Analog_trim_ldo_pll</w:t>
            </w:r>
          </w:p>
        </w:tc>
      </w:tr>
      <w:tr w:rsidR="008E263B" w14:paraId="6F257816" w14:textId="77777777" w:rsidTr="00B5274F">
        <w:tc>
          <w:tcPr>
            <w:cnfStyle w:val="001000000000" w:firstRow="0" w:lastRow="0" w:firstColumn="1" w:lastColumn="0" w:oddVBand="0" w:evenVBand="0" w:oddHBand="0" w:evenHBand="0" w:firstRowFirstColumn="0" w:firstRowLastColumn="0" w:lastRowFirstColumn="0" w:lastRowLastColumn="0"/>
            <w:tcW w:w="9634" w:type="dxa"/>
          </w:tcPr>
          <w:p w14:paraId="39C42544" w14:textId="20813026" w:rsidR="008E263B" w:rsidRDefault="008E263B" w:rsidP="00487D9F">
            <w:pPr>
              <w:pStyle w:val="Table-small"/>
              <w:rPr>
                <w:bCs w:val="0"/>
                <w:szCs w:val="22"/>
                <w:lang w:val="en-US" w:eastAsia="zh-CN"/>
              </w:rPr>
            </w:pPr>
            <w:r w:rsidRPr="00E4343D">
              <w:rPr>
                <w:szCs w:val="22"/>
                <w:lang w:val="en-US" w:eastAsia="zh-CN"/>
              </w:rPr>
              <w:t>Analog_trim_cpldo</w:t>
            </w:r>
          </w:p>
        </w:tc>
      </w:tr>
      <w:tr w:rsidR="008E263B" w14:paraId="436F2F4C" w14:textId="77777777" w:rsidTr="00B5274F">
        <w:tc>
          <w:tcPr>
            <w:cnfStyle w:val="001000000000" w:firstRow="0" w:lastRow="0" w:firstColumn="1" w:lastColumn="0" w:oddVBand="0" w:evenVBand="0" w:oddHBand="0" w:evenHBand="0" w:firstRowFirstColumn="0" w:firstRowLastColumn="0" w:lastRowFirstColumn="0" w:lastRowLastColumn="0"/>
            <w:tcW w:w="9634" w:type="dxa"/>
          </w:tcPr>
          <w:p w14:paraId="0B7CDA28" w14:textId="1720F8A6" w:rsidR="008E263B" w:rsidRDefault="008E263B" w:rsidP="00487D9F">
            <w:pPr>
              <w:pStyle w:val="Table-small"/>
              <w:rPr>
                <w:bCs w:val="0"/>
                <w:szCs w:val="22"/>
                <w:lang w:val="en-US" w:eastAsia="zh-CN"/>
              </w:rPr>
            </w:pPr>
            <w:r w:rsidRPr="00E4343D">
              <w:rPr>
                <w:szCs w:val="22"/>
                <w:lang w:val="en-US" w:eastAsia="zh-CN"/>
              </w:rPr>
              <w:t>Analog_trim_ldivldo</w:t>
            </w:r>
          </w:p>
        </w:tc>
      </w:tr>
      <w:tr w:rsidR="008E263B" w14:paraId="217A8FF8" w14:textId="77777777" w:rsidTr="00B5274F">
        <w:tc>
          <w:tcPr>
            <w:cnfStyle w:val="001000000000" w:firstRow="0" w:lastRow="0" w:firstColumn="1" w:lastColumn="0" w:oddVBand="0" w:evenVBand="0" w:oddHBand="0" w:evenHBand="0" w:firstRowFirstColumn="0" w:firstRowLastColumn="0" w:lastRowFirstColumn="0" w:lastRowLastColumn="0"/>
            <w:tcW w:w="9634" w:type="dxa"/>
          </w:tcPr>
          <w:p w14:paraId="1B764E47" w14:textId="66EFBFC9" w:rsidR="008E263B" w:rsidRDefault="008E263B" w:rsidP="00487D9F">
            <w:pPr>
              <w:pStyle w:val="Table-small"/>
              <w:rPr>
                <w:bCs w:val="0"/>
                <w:szCs w:val="22"/>
                <w:lang w:val="en-US" w:eastAsia="zh-CN"/>
              </w:rPr>
            </w:pPr>
            <w:r w:rsidRPr="00E4343D">
              <w:rPr>
                <w:szCs w:val="22"/>
                <w:lang w:val="en-US" w:eastAsia="zh-CN"/>
              </w:rPr>
              <w:t>Analog_trim_vcoldo</w:t>
            </w:r>
          </w:p>
        </w:tc>
      </w:tr>
      <w:tr w:rsidR="008E263B" w14:paraId="41348CF1" w14:textId="77777777" w:rsidTr="00B5274F">
        <w:tc>
          <w:tcPr>
            <w:cnfStyle w:val="001000000000" w:firstRow="0" w:lastRow="0" w:firstColumn="1" w:lastColumn="0" w:oddVBand="0" w:evenVBand="0" w:oddHBand="0" w:evenHBand="0" w:firstRowFirstColumn="0" w:firstRowLastColumn="0" w:lastRowFirstColumn="0" w:lastRowLastColumn="0"/>
            <w:tcW w:w="9634" w:type="dxa"/>
          </w:tcPr>
          <w:p w14:paraId="75F1DBE1" w14:textId="169D66CD" w:rsidR="008E263B" w:rsidRDefault="008E263B" w:rsidP="00487D9F">
            <w:pPr>
              <w:pStyle w:val="Table-small"/>
              <w:rPr>
                <w:bCs w:val="0"/>
                <w:szCs w:val="22"/>
                <w:lang w:val="en-US" w:eastAsia="zh-CN"/>
              </w:rPr>
            </w:pPr>
            <w:r w:rsidRPr="00E4343D">
              <w:rPr>
                <w:szCs w:val="22"/>
                <w:lang w:val="en-US" w:eastAsia="zh-CN"/>
              </w:rPr>
              <w:t>Analog_trim_odivldo</w:t>
            </w:r>
          </w:p>
        </w:tc>
      </w:tr>
      <w:tr w:rsidR="008E263B" w14:paraId="5FC899AD" w14:textId="77777777" w:rsidTr="00B5274F">
        <w:tc>
          <w:tcPr>
            <w:cnfStyle w:val="001000000000" w:firstRow="0" w:lastRow="0" w:firstColumn="1" w:lastColumn="0" w:oddVBand="0" w:evenVBand="0" w:oddHBand="0" w:evenHBand="0" w:firstRowFirstColumn="0" w:firstRowLastColumn="0" w:lastRowFirstColumn="0" w:lastRowLastColumn="0"/>
            <w:tcW w:w="9634" w:type="dxa"/>
          </w:tcPr>
          <w:p w14:paraId="180FC681" w14:textId="2F7D85B7" w:rsidR="008E263B" w:rsidRDefault="008E263B" w:rsidP="00487D9F">
            <w:pPr>
              <w:pStyle w:val="Table-small"/>
              <w:rPr>
                <w:bCs w:val="0"/>
                <w:szCs w:val="22"/>
                <w:lang w:val="en-US" w:eastAsia="zh-CN"/>
              </w:rPr>
            </w:pPr>
            <w:r w:rsidRPr="00E4343D">
              <w:rPr>
                <w:szCs w:val="22"/>
                <w:lang w:val="en-US" w:eastAsia="zh-CN"/>
              </w:rPr>
              <w:t>Analog_trim_pfdldo</w:t>
            </w:r>
          </w:p>
        </w:tc>
      </w:tr>
      <w:tr w:rsidR="008E263B" w14:paraId="7CF031D5" w14:textId="77777777" w:rsidTr="00B5274F">
        <w:tc>
          <w:tcPr>
            <w:cnfStyle w:val="001000000000" w:firstRow="0" w:lastRow="0" w:firstColumn="1" w:lastColumn="0" w:oddVBand="0" w:evenVBand="0" w:oddHBand="0" w:evenHBand="0" w:firstRowFirstColumn="0" w:firstRowLastColumn="0" w:lastRowFirstColumn="0" w:lastRowLastColumn="0"/>
            <w:tcW w:w="9634" w:type="dxa"/>
          </w:tcPr>
          <w:p w14:paraId="2DBC6BDF" w14:textId="7D7F7CA4" w:rsidR="008E263B" w:rsidRDefault="008E263B" w:rsidP="00487D9F">
            <w:pPr>
              <w:pStyle w:val="Table-small"/>
              <w:rPr>
                <w:bCs w:val="0"/>
                <w:szCs w:val="22"/>
                <w:lang w:val="en-US" w:eastAsia="zh-CN"/>
              </w:rPr>
            </w:pPr>
            <w:r w:rsidRPr="00E4343D">
              <w:rPr>
                <w:szCs w:val="22"/>
                <w:lang w:val="en-US" w:eastAsia="zh-CN"/>
              </w:rPr>
              <w:t>Analog_trim_ldo_cam</w:t>
            </w:r>
          </w:p>
        </w:tc>
      </w:tr>
      <w:tr w:rsidR="008E263B" w:rsidRPr="00AA2C09" w14:paraId="062F5421" w14:textId="77777777" w:rsidTr="00B5274F">
        <w:tc>
          <w:tcPr>
            <w:cnfStyle w:val="001000000000" w:firstRow="0" w:lastRow="0" w:firstColumn="1" w:lastColumn="0" w:oddVBand="0" w:evenVBand="0" w:oddHBand="0" w:evenHBand="0" w:firstRowFirstColumn="0" w:firstRowLastColumn="0" w:lastRowFirstColumn="0" w:lastRowLastColumn="0"/>
            <w:tcW w:w="9634" w:type="dxa"/>
          </w:tcPr>
          <w:p w14:paraId="25B4B117" w14:textId="1EDDA481" w:rsidR="008E263B" w:rsidRPr="00271953" w:rsidRDefault="008E263B" w:rsidP="00487D9F">
            <w:pPr>
              <w:pStyle w:val="Table-small"/>
              <w:rPr>
                <w:bCs w:val="0"/>
                <w:szCs w:val="22"/>
                <w:lang w:val="de-DE" w:eastAsia="zh-CN"/>
              </w:rPr>
            </w:pPr>
            <w:r w:rsidRPr="00271953">
              <w:rPr>
                <w:szCs w:val="22"/>
                <w:lang w:val="de-DE" w:eastAsia="zh-CN"/>
              </w:rPr>
              <w:t>Analog_trim_cam_1v2_buf</w:t>
            </w:r>
          </w:p>
        </w:tc>
      </w:tr>
    </w:tbl>
    <w:p w14:paraId="2597E527" w14:textId="44A71C13" w:rsidR="00B62A06" w:rsidRDefault="00612DB8" w:rsidP="00A71AAA">
      <w:pPr>
        <w:pStyle w:val="Heading3"/>
      </w:pPr>
      <w:bookmarkStart w:id="173" w:name="_Ref188129565"/>
      <w:bookmarkStart w:id="174" w:name="_Ref189216905"/>
      <w:bookmarkStart w:id="175" w:name="_Ref189294338"/>
      <w:bookmarkStart w:id="176" w:name="_Toc214350537"/>
      <w:commentRangeEnd w:id="171"/>
      <w:r>
        <w:rPr>
          <w:rStyle w:val="CommentReference"/>
          <w:sz w:val="22"/>
        </w:rPr>
        <w:commentReference w:id="171"/>
      </w:r>
      <w:commentRangeEnd w:id="172"/>
      <w:r w:rsidR="00980695">
        <w:rPr>
          <w:rStyle w:val="CommentReference"/>
          <w:sz w:val="22"/>
        </w:rPr>
        <w:commentReference w:id="172"/>
      </w:r>
      <w:r w:rsidR="00B62A06">
        <w:t>Power cycle routine</w:t>
      </w:r>
      <w:bookmarkEnd w:id="173"/>
      <w:r w:rsidR="008950A7">
        <w:t>s</w:t>
      </w:r>
      <w:bookmarkEnd w:id="174"/>
      <w:bookmarkEnd w:id="175"/>
      <w:bookmarkEnd w:id="176"/>
    </w:p>
    <w:p w14:paraId="6DF09ECA" w14:textId="7A1E6C1F" w:rsidR="008950A7" w:rsidRDefault="00CB57CB" w:rsidP="00B100B4">
      <w:pPr>
        <w:rPr>
          <w:lang w:val="en-US"/>
        </w:rPr>
      </w:pPr>
      <w:r>
        <w:rPr>
          <w:lang w:val="en-US"/>
        </w:rPr>
        <w:t>Power-up sequence:</w:t>
      </w:r>
    </w:p>
    <w:p w14:paraId="5599C09F" w14:textId="77777777" w:rsidR="00CB57CB" w:rsidRDefault="00CB57CB" w:rsidP="005D32B2">
      <w:pPr>
        <w:pStyle w:val="numberedlist"/>
        <w:numPr>
          <w:ilvl w:val="0"/>
          <w:numId w:val="20"/>
        </w:numPr>
      </w:pPr>
      <w:r>
        <w:t>Disconnect all measurement equipment</w:t>
      </w:r>
    </w:p>
    <w:p w14:paraId="2312FD43" w14:textId="1CF7436E" w:rsidR="001C36BF" w:rsidRDefault="001C36BF" w:rsidP="005D32B2">
      <w:pPr>
        <w:pStyle w:val="numberedlist"/>
        <w:numPr>
          <w:ilvl w:val="0"/>
          <w:numId w:val="20"/>
        </w:numPr>
      </w:pPr>
      <w:r>
        <w:t>Disconnect all digital signals coming from the FPGA</w:t>
      </w:r>
    </w:p>
    <w:p w14:paraId="3FA7B6A9" w14:textId="36F2A048" w:rsidR="00613F12" w:rsidRDefault="00613F12" w:rsidP="005D32B2">
      <w:pPr>
        <w:pStyle w:val="numberedlist"/>
        <w:numPr>
          <w:ilvl w:val="0"/>
          <w:numId w:val="20"/>
        </w:numPr>
      </w:pPr>
      <w:r>
        <w:t>Connect RESETN pin to FPGA and drive to 0V</w:t>
      </w:r>
    </w:p>
    <w:p w14:paraId="695E9086" w14:textId="1ACD64EE" w:rsidR="00877B67" w:rsidRPr="0057353E" w:rsidRDefault="00877B67" w:rsidP="005D32B2">
      <w:pPr>
        <w:pStyle w:val="numberedlist"/>
        <w:numPr>
          <w:ilvl w:val="0"/>
          <w:numId w:val="20"/>
        </w:numPr>
      </w:pPr>
      <w:r w:rsidRPr="0057353E">
        <w:t xml:space="preserve">Switch </w:t>
      </w:r>
      <w:r w:rsidR="0057353E" w:rsidRPr="0057353E">
        <w:t xml:space="preserve">FPGA IO Voltage to </w:t>
      </w:r>
      <w:r w:rsidR="0057353E" w:rsidRPr="00BE6C7F">
        <w:t>V</w:t>
      </w:r>
      <w:r w:rsidR="0057353E" w:rsidRPr="0057353E">
        <w:t>DD3V3_DI</w:t>
      </w:r>
      <w:r w:rsidR="0057353E" w:rsidRPr="00BE6C7F">
        <w:t>G</w:t>
      </w:r>
      <w:r w:rsidR="0057353E">
        <w:t>.</w:t>
      </w:r>
    </w:p>
    <w:p w14:paraId="65D2E474" w14:textId="77777777" w:rsidR="00BC51EA" w:rsidRDefault="00BC51EA" w:rsidP="00BC51EA">
      <w:pPr>
        <w:pStyle w:val="numberedlist"/>
        <w:numPr>
          <w:ilvl w:val="0"/>
          <w:numId w:val="20"/>
        </w:numPr>
      </w:pPr>
      <w:commentRangeStart w:id="177"/>
      <w:r>
        <w:t xml:space="preserve">Turn on supply VDD3V3_DIG to 3.3V current limit: 100mA </w:t>
      </w:r>
    </w:p>
    <w:p w14:paraId="4093A561" w14:textId="69A564C3" w:rsidR="004A192E" w:rsidRDefault="004A192E" w:rsidP="005D32B2">
      <w:pPr>
        <w:pStyle w:val="numberedlist"/>
        <w:numPr>
          <w:ilvl w:val="0"/>
          <w:numId w:val="20"/>
        </w:numPr>
      </w:pPr>
      <w:r>
        <w:t xml:space="preserve">Turn on </w:t>
      </w:r>
      <w:r w:rsidR="00C13B8E">
        <w:t xml:space="preserve">supply </w:t>
      </w:r>
      <w:r>
        <w:t xml:space="preserve">VDD3V3_ANA to 3.3V current limit: 100mA </w:t>
      </w:r>
      <w:commentRangeEnd w:id="177"/>
      <w:r w:rsidR="00634BEE">
        <w:rPr>
          <w:rStyle w:val="CommentReference"/>
          <w:sz w:val="22"/>
        </w:rPr>
        <w:commentReference w:id="177"/>
      </w:r>
    </w:p>
    <w:p w14:paraId="7869B31C" w14:textId="5549E479" w:rsidR="00CB57CB" w:rsidRDefault="004A192E" w:rsidP="004A192E">
      <w:pPr>
        <w:pStyle w:val="numberedlist"/>
        <w:numPr>
          <w:ilvl w:val="0"/>
          <w:numId w:val="20"/>
        </w:numPr>
      </w:pPr>
      <w:r>
        <w:t xml:space="preserve">Turn on </w:t>
      </w:r>
      <w:r w:rsidR="00C13B8E">
        <w:t xml:space="preserve">supply </w:t>
      </w:r>
      <w:r>
        <w:t>VDD3V3_CAM to 3.3V current limit: 100mA</w:t>
      </w:r>
    </w:p>
    <w:p w14:paraId="727C906F" w14:textId="2EEE1205" w:rsidR="00F22FE0" w:rsidRDefault="000370BC" w:rsidP="005D32B2">
      <w:pPr>
        <w:pStyle w:val="numberedlist"/>
        <w:numPr>
          <w:ilvl w:val="0"/>
          <w:numId w:val="20"/>
        </w:numPr>
      </w:pPr>
      <w:r>
        <w:rPr>
          <w:rFonts w:cstheme="minorHAnsi"/>
          <w:szCs w:val="20"/>
        </w:rPr>
        <w:lastRenderedPageBreak/>
        <w:t xml:space="preserve">Set IO’s as defined in the park state routine (section </w:t>
      </w:r>
      <w:r>
        <w:rPr>
          <w:rFonts w:cstheme="minorHAnsi"/>
          <w:szCs w:val="20"/>
        </w:rPr>
        <w:fldChar w:fldCharType="begin"/>
      </w:r>
      <w:r>
        <w:rPr>
          <w:rFonts w:cstheme="minorHAnsi"/>
          <w:szCs w:val="20"/>
        </w:rPr>
        <w:instrText xml:space="preserve"> REF _Ref188129717 \r \h </w:instrText>
      </w:r>
      <w:r>
        <w:rPr>
          <w:rFonts w:cstheme="minorHAnsi"/>
          <w:szCs w:val="20"/>
        </w:rPr>
      </w:r>
      <w:r>
        <w:rPr>
          <w:rFonts w:cstheme="minorHAnsi"/>
          <w:szCs w:val="20"/>
        </w:rPr>
        <w:fldChar w:fldCharType="separate"/>
      </w:r>
      <w:r w:rsidR="00AA08B9">
        <w:rPr>
          <w:rFonts w:cstheme="minorHAnsi"/>
          <w:szCs w:val="20"/>
        </w:rPr>
        <w:t>3.2.2</w:t>
      </w:r>
      <w:r>
        <w:rPr>
          <w:rFonts w:cstheme="minorHAnsi"/>
          <w:szCs w:val="20"/>
        </w:rPr>
        <w:fldChar w:fldCharType="end"/>
      </w:r>
      <w:r>
        <w:rPr>
          <w:rFonts w:cstheme="minorHAnsi"/>
          <w:szCs w:val="20"/>
        </w:rPr>
        <w:t>)</w:t>
      </w:r>
    </w:p>
    <w:p w14:paraId="3F686EF6" w14:textId="0C6FF243" w:rsidR="0060387A" w:rsidRDefault="0060387A" w:rsidP="0060387A">
      <w:pPr>
        <w:rPr>
          <w:lang w:val="en-US"/>
        </w:rPr>
      </w:pPr>
      <w:r>
        <w:rPr>
          <w:lang w:val="en-US"/>
        </w:rPr>
        <w:t>Power-down sequence:</w:t>
      </w:r>
    </w:p>
    <w:p w14:paraId="6E715110" w14:textId="08EFDB52" w:rsidR="00530414" w:rsidRDefault="003F78DC" w:rsidP="003F78DC">
      <w:pPr>
        <w:pStyle w:val="numberedlist"/>
        <w:numPr>
          <w:ilvl w:val="0"/>
          <w:numId w:val="21"/>
        </w:numPr>
      </w:pPr>
      <w:r>
        <w:t>Disconnect all measurement equipment</w:t>
      </w:r>
    </w:p>
    <w:p w14:paraId="5ECAA76D" w14:textId="1E53BE3C" w:rsidR="00E76F73" w:rsidRDefault="00E76F73" w:rsidP="003F78DC">
      <w:pPr>
        <w:pStyle w:val="numberedlist"/>
        <w:numPr>
          <w:ilvl w:val="0"/>
          <w:numId w:val="21"/>
        </w:numPr>
      </w:pPr>
      <w:r>
        <w:t>Disconnect all digital signals coming from the FPGA</w:t>
      </w:r>
    </w:p>
    <w:p w14:paraId="259B6B4F" w14:textId="30F32997" w:rsidR="003F78DC" w:rsidRDefault="00243021" w:rsidP="003F78DC">
      <w:pPr>
        <w:pStyle w:val="numberedlist"/>
        <w:numPr>
          <w:ilvl w:val="0"/>
          <w:numId w:val="21"/>
        </w:numPr>
      </w:pPr>
      <w:r>
        <w:t>Turn off supply VDD3V3_CAM</w:t>
      </w:r>
    </w:p>
    <w:p w14:paraId="78CF4DE8" w14:textId="089DDAFE" w:rsidR="00843591" w:rsidRDefault="00843591" w:rsidP="003F78DC">
      <w:pPr>
        <w:pStyle w:val="numberedlist"/>
        <w:numPr>
          <w:ilvl w:val="0"/>
          <w:numId w:val="21"/>
        </w:numPr>
      </w:pPr>
      <w:r>
        <w:t>Turn off supply VDD3V3_ANA</w:t>
      </w:r>
    </w:p>
    <w:p w14:paraId="7C4B9771" w14:textId="30125109" w:rsidR="00843591" w:rsidRDefault="00843591" w:rsidP="003F78DC">
      <w:pPr>
        <w:pStyle w:val="numberedlist"/>
        <w:numPr>
          <w:ilvl w:val="0"/>
          <w:numId w:val="21"/>
        </w:numPr>
      </w:pPr>
      <w:r>
        <w:t>Turn off supply VDD3V3_DIG</w:t>
      </w:r>
    </w:p>
    <w:p w14:paraId="3417EC58" w14:textId="77777777" w:rsidR="00530414" w:rsidRDefault="00530414" w:rsidP="00530414">
      <w:pPr>
        <w:pStyle w:val="Heading3"/>
      </w:pPr>
      <w:bookmarkStart w:id="178" w:name="_Toc131774883"/>
      <w:bookmarkStart w:id="179" w:name="_Toc177112353"/>
      <w:bookmarkStart w:id="180" w:name="_Toc214350538"/>
      <w:r>
        <w:t>Design for test (DfT) features</w:t>
      </w:r>
      <w:bookmarkEnd w:id="178"/>
      <w:bookmarkEnd w:id="179"/>
      <w:bookmarkEnd w:id="180"/>
    </w:p>
    <w:bookmarkStart w:id="181" w:name="_Ref120807274"/>
    <w:bookmarkStart w:id="182" w:name="_Toc131774884"/>
    <w:p w14:paraId="5BA502BE" w14:textId="6D135374" w:rsidR="00EE3F9C" w:rsidRDefault="00EE3F9C" w:rsidP="00EE3F9C">
      <w:pPr>
        <w:rPr>
          <w:lang w:val="en-US" w:eastAsia="en-US"/>
        </w:rPr>
      </w:pPr>
      <w:r>
        <w:rPr>
          <w:lang w:val="en-US" w:eastAsia="en-US"/>
        </w:rPr>
        <w:fldChar w:fldCharType="begin"/>
      </w:r>
      <w:r>
        <w:rPr>
          <w:lang w:val="en-US" w:eastAsia="en-US"/>
        </w:rPr>
        <w:instrText xml:space="preserve"> REF _Ref158728224 \h </w:instrText>
      </w:r>
      <w:r>
        <w:rPr>
          <w:lang w:val="en-US" w:eastAsia="en-US"/>
        </w:rPr>
      </w:r>
      <w:r>
        <w:rPr>
          <w:lang w:val="en-US" w:eastAsia="en-US"/>
        </w:rPr>
        <w:fldChar w:fldCharType="separate"/>
      </w:r>
      <w:r w:rsidR="00AA08B9">
        <w:t xml:space="preserve">Table </w:t>
      </w:r>
      <w:r w:rsidR="00AA08B9">
        <w:rPr>
          <w:noProof/>
        </w:rPr>
        <w:t>16</w:t>
      </w:r>
      <w:r>
        <w:rPr>
          <w:lang w:val="en-US" w:eastAsia="en-US"/>
        </w:rPr>
        <w:fldChar w:fldCharType="end"/>
      </w:r>
      <w:r>
        <w:rPr>
          <w:lang w:val="en-US" w:eastAsia="en-US"/>
        </w:rPr>
        <w:t xml:space="preserve"> Lists all internal test signals that are available via one of the test mux pins. The test mux is controlled via the register map of the ASIC. A lot of these signals will be accessed during the tests described in this test procedure. Although some signals could be accessed via external pads directly it is better to use the TMUX during automated testing because attaching cables to all pads and routing it to multiplexers can introduce wrong loading of LDOs and noise injection through these cables.</w:t>
      </w:r>
    </w:p>
    <w:p w14:paraId="64671EB2" w14:textId="457BDC68" w:rsidR="00EE3F9C" w:rsidRDefault="00EE3F9C" w:rsidP="00EE3F9C">
      <w:pPr>
        <w:pStyle w:val="Caption"/>
        <w:keepNext/>
      </w:pPr>
      <w:bookmarkStart w:id="183" w:name="_Ref158728224"/>
      <w:bookmarkStart w:id="184" w:name="_Toc179819087"/>
      <w:bookmarkStart w:id="185" w:name="_Ref211240295"/>
      <w:bookmarkStart w:id="186" w:name="_Toc214350589"/>
      <w:r>
        <w:t xml:space="preserve">Table </w:t>
      </w:r>
      <w:r>
        <w:fldChar w:fldCharType="begin"/>
      </w:r>
      <w:r>
        <w:instrText xml:space="preserve"> SEQ Table \* ARABIC </w:instrText>
      </w:r>
      <w:r>
        <w:fldChar w:fldCharType="separate"/>
      </w:r>
      <w:r w:rsidR="00AA08B9">
        <w:rPr>
          <w:noProof/>
        </w:rPr>
        <w:t>16</w:t>
      </w:r>
      <w:r>
        <w:fldChar w:fldCharType="end"/>
      </w:r>
      <w:bookmarkEnd w:id="183"/>
      <w:r>
        <w:t>: test mux summary</w:t>
      </w:r>
      <w:bookmarkEnd w:id="184"/>
      <w:bookmarkEnd w:id="185"/>
      <w:bookmarkEnd w:id="186"/>
    </w:p>
    <w:tbl>
      <w:tblPr>
        <w:tblStyle w:val="GridTable4-Accent3"/>
        <w:tblW w:w="9634" w:type="dxa"/>
        <w:tblLook w:val="04A0" w:firstRow="1" w:lastRow="0" w:firstColumn="1" w:lastColumn="0" w:noHBand="0" w:noVBand="1"/>
      </w:tblPr>
      <w:tblGrid>
        <w:gridCol w:w="1584"/>
        <w:gridCol w:w="999"/>
        <w:gridCol w:w="1419"/>
        <w:gridCol w:w="1220"/>
        <w:gridCol w:w="2374"/>
        <w:gridCol w:w="2126"/>
      </w:tblGrid>
      <w:tr w:rsidR="00EE3F9C" w:rsidRPr="000126C8" w14:paraId="7F6F323B" w14:textId="77777777" w:rsidTr="00B5274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auto"/>
              <w:left w:val="single" w:sz="4" w:space="0" w:color="auto"/>
              <w:bottom w:val="single" w:sz="4" w:space="0" w:color="auto"/>
              <w:right w:val="single" w:sz="4" w:space="0" w:color="auto"/>
            </w:tcBorders>
            <w:noWrap/>
            <w:hideMark/>
          </w:tcPr>
          <w:p w14:paraId="63116D2D" w14:textId="77777777" w:rsidR="00EE3F9C" w:rsidRPr="000126C8" w:rsidRDefault="00EE3F9C">
            <w:pPr>
              <w:pStyle w:val="Table-small"/>
            </w:pPr>
            <w:r w:rsidRPr="000126C8">
              <w:t>Signal</w:t>
            </w:r>
          </w:p>
        </w:tc>
        <w:tc>
          <w:tcPr>
            <w:tcW w:w="999" w:type="dxa"/>
            <w:tcBorders>
              <w:top w:val="single" w:sz="4" w:space="0" w:color="auto"/>
              <w:left w:val="single" w:sz="4" w:space="0" w:color="auto"/>
              <w:bottom w:val="single" w:sz="4" w:space="0" w:color="auto"/>
              <w:right w:val="single" w:sz="4" w:space="0" w:color="auto"/>
            </w:tcBorders>
            <w:noWrap/>
            <w:hideMark/>
          </w:tcPr>
          <w:p w14:paraId="2E96415F" w14:textId="77777777" w:rsidR="00EE3F9C" w:rsidRPr="000126C8" w:rsidRDefault="00EE3F9C">
            <w:pPr>
              <w:pStyle w:val="Table-small"/>
              <w:cnfStyle w:val="100000000000" w:firstRow="1" w:lastRow="0" w:firstColumn="0" w:lastColumn="0" w:oddVBand="0" w:evenVBand="0" w:oddHBand="0" w:evenHBand="0" w:firstRowFirstColumn="0" w:firstRowLastColumn="0" w:lastRowFirstColumn="0" w:lastRowLastColumn="0"/>
            </w:pPr>
            <w:r w:rsidRPr="000126C8">
              <w:t>Block</w:t>
            </w:r>
          </w:p>
        </w:tc>
        <w:tc>
          <w:tcPr>
            <w:tcW w:w="1419" w:type="dxa"/>
            <w:tcBorders>
              <w:top w:val="single" w:sz="4" w:space="0" w:color="auto"/>
              <w:left w:val="single" w:sz="4" w:space="0" w:color="auto"/>
              <w:bottom w:val="single" w:sz="4" w:space="0" w:color="auto"/>
              <w:right w:val="single" w:sz="4" w:space="0" w:color="auto"/>
            </w:tcBorders>
            <w:noWrap/>
            <w:vAlign w:val="center"/>
            <w:hideMark/>
          </w:tcPr>
          <w:p w14:paraId="5556B42D" w14:textId="77777777" w:rsidR="00EE3F9C" w:rsidRPr="000126C8" w:rsidRDefault="00EE3F9C">
            <w:pPr>
              <w:pStyle w:val="Table-small"/>
              <w:jc w:val="center"/>
              <w:cnfStyle w:val="100000000000" w:firstRow="1" w:lastRow="0" w:firstColumn="0" w:lastColumn="0" w:oddVBand="0" w:evenVBand="0" w:oddHBand="0" w:evenHBand="0" w:firstRowFirstColumn="0" w:firstRowLastColumn="0" w:lastRowFirstColumn="0" w:lastRowLastColumn="0"/>
            </w:pPr>
            <w:r w:rsidRPr="000126C8">
              <w:t>Mux register</w:t>
            </w:r>
          </w:p>
        </w:tc>
        <w:tc>
          <w:tcPr>
            <w:tcW w:w="1220" w:type="dxa"/>
            <w:tcBorders>
              <w:top w:val="single" w:sz="4" w:space="0" w:color="auto"/>
              <w:left w:val="single" w:sz="4" w:space="0" w:color="auto"/>
              <w:bottom w:val="single" w:sz="4" w:space="0" w:color="auto"/>
              <w:right w:val="single" w:sz="4" w:space="0" w:color="auto"/>
            </w:tcBorders>
            <w:noWrap/>
            <w:vAlign w:val="center"/>
            <w:hideMark/>
          </w:tcPr>
          <w:p w14:paraId="7A4AF3F1" w14:textId="77777777" w:rsidR="00EE3F9C" w:rsidRPr="000126C8" w:rsidRDefault="00EE3F9C">
            <w:pPr>
              <w:pStyle w:val="Table-small"/>
              <w:jc w:val="center"/>
              <w:cnfStyle w:val="100000000000" w:firstRow="1" w:lastRow="0" w:firstColumn="0" w:lastColumn="0" w:oddVBand="0" w:evenVBand="0" w:oddHBand="0" w:evenHBand="0" w:firstRowFirstColumn="0" w:firstRowLastColumn="0" w:lastRowFirstColumn="0" w:lastRowLastColumn="0"/>
            </w:pPr>
            <w:r w:rsidRPr="000126C8">
              <w:t>Mux setting</w:t>
            </w:r>
          </w:p>
        </w:tc>
        <w:tc>
          <w:tcPr>
            <w:tcW w:w="2374" w:type="dxa"/>
            <w:tcBorders>
              <w:top w:val="single" w:sz="4" w:space="0" w:color="auto"/>
              <w:left w:val="single" w:sz="4" w:space="0" w:color="auto"/>
              <w:bottom w:val="single" w:sz="4" w:space="0" w:color="auto"/>
              <w:right w:val="single" w:sz="4" w:space="0" w:color="auto"/>
            </w:tcBorders>
            <w:noWrap/>
            <w:vAlign w:val="center"/>
            <w:hideMark/>
          </w:tcPr>
          <w:p w14:paraId="287D5D56" w14:textId="77777777" w:rsidR="00EE3F9C" w:rsidRPr="000126C8" w:rsidRDefault="00EE3F9C">
            <w:pPr>
              <w:pStyle w:val="Table-small"/>
              <w:jc w:val="center"/>
              <w:cnfStyle w:val="100000000000" w:firstRow="1" w:lastRow="0" w:firstColumn="0" w:lastColumn="0" w:oddVBand="0" w:evenVBand="0" w:oddHBand="0" w:evenHBand="0" w:firstRowFirstColumn="0" w:firstRowLastColumn="0" w:lastRowFirstColumn="0" w:lastRowLastColumn="0"/>
            </w:pPr>
            <w:r w:rsidRPr="000126C8">
              <w:t>Analog Buffer</w:t>
            </w:r>
          </w:p>
        </w:tc>
        <w:tc>
          <w:tcPr>
            <w:tcW w:w="2126" w:type="dxa"/>
            <w:tcBorders>
              <w:top w:val="single" w:sz="4" w:space="0" w:color="auto"/>
              <w:left w:val="single" w:sz="4" w:space="0" w:color="auto"/>
              <w:bottom w:val="single" w:sz="4" w:space="0" w:color="auto"/>
              <w:right w:val="single" w:sz="4" w:space="0" w:color="auto"/>
            </w:tcBorders>
            <w:noWrap/>
            <w:vAlign w:val="center"/>
            <w:hideMark/>
          </w:tcPr>
          <w:p w14:paraId="6C727E96" w14:textId="77777777" w:rsidR="00EE3F9C" w:rsidRPr="000126C8" w:rsidRDefault="00EE3F9C">
            <w:pPr>
              <w:pStyle w:val="Table-small"/>
              <w:jc w:val="center"/>
              <w:cnfStyle w:val="100000000000" w:firstRow="1" w:lastRow="0" w:firstColumn="0" w:lastColumn="0" w:oddVBand="0" w:evenVBand="0" w:oddHBand="0" w:evenHBand="0" w:firstRowFirstColumn="0" w:firstRowLastColumn="0" w:lastRowFirstColumn="0" w:lastRowLastColumn="0"/>
            </w:pPr>
            <w:r w:rsidRPr="000126C8">
              <w:t>Access Pin</w:t>
            </w:r>
          </w:p>
        </w:tc>
      </w:tr>
      <w:tr w:rsidR="00EE3F9C" w:rsidRPr="000126C8" w14:paraId="25C5E612" w14:textId="77777777" w:rsidTr="00B5274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auto"/>
              <w:left w:val="single" w:sz="4" w:space="0" w:color="auto"/>
              <w:bottom w:val="single" w:sz="4" w:space="0" w:color="auto"/>
              <w:right w:val="single" w:sz="4" w:space="0" w:color="auto"/>
            </w:tcBorders>
            <w:noWrap/>
            <w:hideMark/>
          </w:tcPr>
          <w:p w14:paraId="67E6F772" w14:textId="77777777" w:rsidR="00EE3F9C" w:rsidRPr="000126C8" w:rsidRDefault="00EE3F9C">
            <w:pPr>
              <w:pStyle w:val="Table-small"/>
              <w:rPr>
                <w:color w:val="000000"/>
              </w:rPr>
            </w:pPr>
            <w:r w:rsidRPr="000126C8">
              <w:rPr>
                <w:color w:val="000000"/>
              </w:rPr>
              <w:t>hyb_out</w:t>
            </w:r>
          </w:p>
        </w:tc>
        <w:tc>
          <w:tcPr>
            <w:tcW w:w="999" w:type="dxa"/>
            <w:tcBorders>
              <w:top w:val="single" w:sz="4" w:space="0" w:color="auto"/>
              <w:left w:val="single" w:sz="4" w:space="0" w:color="auto"/>
              <w:bottom w:val="single" w:sz="4" w:space="0" w:color="auto"/>
              <w:right w:val="single" w:sz="4" w:space="0" w:color="auto"/>
            </w:tcBorders>
            <w:noWrap/>
            <w:hideMark/>
          </w:tcPr>
          <w:p w14:paraId="22AFAD8D" w14:textId="77777777" w:rsidR="00EE3F9C" w:rsidRPr="000126C8" w:rsidRDefault="00EE3F9C">
            <w:pPr>
              <w:pStyle w:val="Table-small"/>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hybrid</w:t>
            </w:r>
          </w:p>
        </w:tc>
        <w:tc>
          <w:tcPr>
            <w:tcW w:w="1419" w:type="dxa"/>
            <w:vMerge w:val="restart"/>
            <w:tcBorders>
              <w:top w:val="single" w:sz="4" w:space="0" w:color="auto"/>
              <w:left w:val="single" w:sz="4" w:space="0" w:color="auto"/>
              <w:bottom w:val="single" w:sz="4" w:space="0" w:color="auto"/>
              <w:right w:val="single" w:sz="4" w:space="0" w:color="auto"/>
            </w:tcBorders>
            <w:noWrap/>
            <w:vAlign w:val="center"/>
            <w:hideMark/>
          </w:tcPr>
          <w:p w14:paraId="48A1CB98"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tstmux_a1sel</w:t>
            </w:r>
          </w:p>
        </w:tc>
        <w:tc>
          <w:tcPr>
            <w:tcW w:w="1220" w:type="dxa"/>
            <w:tcBorders>
              <w:top w:val="single" w:sz="4" w:space="0" w:color="auto"/>
              <w:left w:val="single" w:sz="4" w:space="0" w:color="auto"/>
              <w:bottom w:val="single" w:sz="4" w:space="0" w:color="auto"/>
              <w:right w:val="single" w:sz="4" w:space="0" w:color="auto"/>
            </w:tcBorders>
            <w:noWrap/>
            <w:vAlign w:val="center"/>
            <w:hideMark/>
          </w:tcPr>
          <w:p w14:paraId="020C6A1A"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1</w:t>
            </w:r>
          </w:p>
        </w:tc>
        <w:tc>
          <w:tcPr>
            <w:tcW w:w="2374" w:type="dxa"/>
            <w:tcBorders>
              <w:top w:val="single" w:sz="4" w:space="0" w:color="auto"/>
              <w:left w:val="single" w:sz="4" w:space="0" w:color="auto"/>
              <w:bottom w:val="single" w:sz="4" w:space="0" w:color="auto"/>
              <w:right w:val="single" w:sz="4" w:space="0" w:color="auto"/>
            </w:tcBorders>
            <w:noWrap/>
            <w:vAlign w:val="center"/>
            <w:hideMark/>
          </w:tcPr>
          <w:p w14:paraId="314F1FCB"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p>
        </w:tc>
        <w:tc>
          <w:tcPr>
            <w:tcW w:w="2126" w:type="dxa"/>
            <w:vMerge w:val="restart"/>
            <w:tcBorders>
              <w:top w:val="single" w:sz="4" w:space="0" w:color="auto"/>
              <w:left w:val="single" w:sz="4" w:space="0" w:color="auto"/>
              <w:bottom w:val="single" w:sz="4" w:space="0" w:color="auto"/>
              <w:right w:val="single" w:sz="4" w:space="0" w:color="auto"/>
            </w:tcBorders>
            <w:noWrap/>
            <w:vAlign w:val="center"/>
            <w:hideMark/>
          </w:tcPr>
          <w:p w14:paraId="43837901"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GPIO0</w:t>
            </w:r>
          </w:p>
        </w:tc>
      </w:tr>
      <w:tr w:rsidR="00EE3F9C" w:rsidRPr="000126C8" w14:paraId="3D79FB35" w14:textId="77777777" w:rsidTr="00B5274F">
        <w:trPr>
          <w:trHeight w:val="300"/>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auto"/>
              <w:left w:val="single" w:sz="4" w:space="0" w:color="auto"/>
              <w:bottom w:val="single" w:sz="4" w:space="0" w:color="auto"/>
              <w:right w:val="single" w:sz="4" w:space="0" w:color="auto"/>
            </w:tcBorders>
            <w:noWrap/>
            <w:hideMark/>
          </w:tcPr>
          <w:p w14:paraId="3417F7B0" w14:textId="77777777" w:rsidR="00EE3F9C" w:rsidRPr="000126C8" w:rsidRDefault="00EE3F9C">
            <w:pPr>
              <w:pStyle w:val="Table-small"/>
              <w:rPr>
                <w:color w:val="000000"/>
              </w:rPr>
            </w:pPr>
            <w:r w:rsidRPr="4DDC4291">
              <w:rPr>
                <w:color w:val="000000" w:themeColor="accent1"/>
              </w:rPr>
              <w:t>ldo_dig</w:t>
            </w:r>
          </w:p>
        </w:tc>
        <w:tc>
          <w:tcPr>
            <w:tcW w:w="999" w:type="dxa"/>
            <w:tcBorders>
              <w:top w:val="single" w:sz="4" w:space="0" w:color="auto"/>
              <w:left w:val="single" w:sz="4" w:space="0" w:color="auto"/>
              <w:bottom w:val="single" w:sz="4" w:space="0" w:color="auto"/>
              <w:right w:val="single" w:sz="4" w:space="0" w:color="auto"/>
            </w:tcBorders>
            <w:noWrap/>
            <w:hideMark/>
          </w:tcPr>
          <w:p w14:paraId="1685E8CA" w14:textId="77777777" w:rsidR="00EE3F9C" w:rsidRPr="000126C8" w:rsidRDefault="00EE3F9C">
            <w:pPr>
              <w:pStyle w:val="Table-small"/>
              <w:cnfStyle w:val="000000000000" w:firstRow="0" w:lastRow="0" w:firstColumn="0" w:lastColumn="0" w:oddVBand="0" w:evenVBand="0" w:oddHBand="0" w:evenHBand="0" w:firstRowFirstColumn="0" w:firstRowLastColumn="0" w:lastRowFirstColumn="0" w:lastRowLastColumn="0"/>
              <w:rPr>
                <w:color w:val="000000"/>
              </w:rPr>
            </w:pPr>
            <w:r w:rsidRPr="4DDC4291">
              <w:rPr>
                <w:color w:val="000000" w:themeColor="accent1"/>
              </w:rPr>
              <w:t>ldo_dig</w:t>
            </w: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2A405CA9"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p>
        </w:tc>
        <w:tc>
          <w:tcPr>
            <w:tcW w:w="1220" w:type="dxa"/>
            <w:tcBorders>
              <w:top w:val="single" w:sz="4" w:space="0" w:color="auto"/>
              <w:left w:val="single" w:sz="4" w:space="0" w:color="auto"/>
              <w:bottom w:val="single" w:sz="4" w:space="0" w:color="auto"/>
              <w:right w:val="single" w:sz="4" w:space="0" w:color="auto"/>
            </w:tcBorders>
            <w:noWrap/>
            <w:vAlign w:val="center"/>
            <w:hideMark/>
          </w:tcPr>
          <w:p w14:paraId="022F799E"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r w:rsidRPr="000126C8">
              <w:rPr>
                <w:color w:val="000000"/>
              </w:rPr>
              <w:t>2</w:t>
            </w:r>
          </w:p>
        </w:tc>
        <w:tc>
          <w:tcPr>
            <w:tcW w:w="2374" w:type="dxa"/>
            <w:tcBorders>
              <w:top w:val="single" w:sz="4" w:space="0" w:color="auto"/>
              <w:left w:val="single" w:sz="4" w:space="0" w:color="auto"/>
              <w:bottom w:val="single" w:sz="4" w:space="0" w:color="auto"/>
              <w:right w:val="single" w:sz="4" w:space="0" w:color="auto"/>
            </w:tcBorders>
            <w:noWrap/>
            <w:vAlign w:val="center"/>
            <w:hideMark/>
          </w:tcPr>
          <w:p w14:paraId="72595B0B"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r w:rsidRPr="000126C8">
              <w:rPr>
                <w:color w:val="000000"/>
              </w:rPr>
              <w:t>N</w:t>
            </w:r>
          </w:p>
        </w:tc>
        <w:tc>
          <w:tcPr>
            <w:tcW w:w="2126" w:type="dxa"/>
            <w:vMerge/>
            <w:tcBorders>
              <w:top w:val="single" w:sz="4" w:space="0" w:color="auto"/>
              <w:left w:val="single" w:sz="4" w:space="0" w:color="auto"/>
              <w:bottom w:val="single" w:sz="4" w:space="0" w:color="auto"/>
              <w:right w:val="single" w:sz="4" w:space="0" w:color="auto"/>
            </w:tcBorders>
            <w:vAlign w:val="center"/>
            <w:hideMark/>
          </w:tcPr>
          <w:p w14:paraId="69069B20"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p>
        </w:tc>
      </w:tr>
      <w:tr w:rsidR="00EE3F9C" w:rsidRPr="000126C8" w14:paraId="3564BF3F" w14:textId="77777777" w:rsidTr="00B5274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auto"/>
              <w:left w:val="single" w:sz="4" w:space="0" w:color="auto"/>
              <w:bottom w:val="single" w:sz="4" w:space="0" w:color="auto"/>
              <w:right w:val="single" w:sz="4" w:space="0" w:color="auto"/>
            </w:tcBorders>
            <w:noWrap/>
            <w:hideMark/>
          </w:tcPr>
          <w:p w14:paraId="0BA6FF44" w14:textId="77777777" w:rsidR="00EE3F9C" w:rsidRPr="000126C8" w:rsidRDefault="00EE3F9C">
            <w:pPr>
              <w:pStyle w:val="Table-small"/>
              <w:rPr>
                <w:color w:val="000000"/>
              </w:rPr>
            </w:pPr>
            <w:r w:rsidRPr="4DDC4291">
              <w:rPr>
                <w:color w:val="000000" w:themeColor="accent1"/>
              </w:rPr>
              <w:t>trx_n</w:t>
            </w:r>
          </w:p>
        </w:tc>
        <w:tc>
          <w:tcPr>
            <w:tcW w:w="999" w:type="dxa"/>
            <w:tcBorders>
              <w:top w:val="single" w:sz="4" w:space="0" w:color="auto"/>
              <w:left w:val="single" w:sz="4" w:space="0" w:color="auto"/>
              <w:bottom w:val="single" w:sz="4" w:space="0" w:color="auto"/>
              <w:right w:val="single" w:sz="4" w:space="0" w:color="auto"/>
            </w:tcBorders>
            <w:noWrap/>
            <w:hideMark/>
          </w:tcPr>
          <w:p w14:paraId="209B9378" w14:textId="77777777" w:rsidR="00EE3F9C" w:rsidRPr="000126C8" w:rsidRDefault="00EE3F9C">
            <w:pPr>
              <w:pStyle w:val="Table-small"/>
              <w:cnfStyle w:val="000000100000" w:firstRow="0" w:lastRow="0" w:firstColumn="0" w:lastColumn="0" w:oddVBand="0" w:evenVBand="0" w:oddHBand="1" w:evenHBand="0" w:firstRowFirstColumn="0" w:firstRowLastColumn="0" w:lastRowFirstColumn="0" w:lastRowLastColumn="0"/>
              <w:rPr>
                <w:color w:val="000000"/>
              </w:rPr>
            </w:pPr>
            <w:r w:rsidRPr="4DDC4291">
              <w:rPr>
                <w:color w:val="000000" w:themeColor="accent1"/>
              </w:rPr>
              <w:t>lvds</w:t>
            </w: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0B752C2D"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p>
        </w:tc>
        <w:tc>
          <w:tcPr>
            <w:tcW w:w="1220" w:type="dxa"/>
            <w:tcBorders>
              <w:top w:val="single" w:sz="4" w:space="0" w:color="auto"/>
              <w:left w:val="single" w:sz="4" w:space="0" w:color="auto"/>
              <w:bottom w:val="single" w:sz="4" w:space="0" w:color="auto"/>
              <w:right w:val="single" w:sz="4" w:space="0" w:color="auto"/>
            </w:tcBorders>
            <w:noWrap/>
            <w:vAlign w:val="center"/>
            <w:hideMark/>
          </w:tcPr>
          <w:p w14:paraId="292C7C10"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3</w:t>
            </w:r>
          </w:p>
        </w:tc>
        <w:tc>
          <w:tcPr>
            <w:tcW w:w="2374" w:type="dxa"/>
            <w:tcBorders>
              <w:top w:val="single" w:sz="4" w:space="0" w:color="auto"/>
              <w:left w:val="single" w:sz="4" w:space="0" w:color="auto"/>
              <w:bottom w:val="single" w:sz="4" w:space="0" w:color="auto"/>
              <w:right w:val="single" w:sz="4" w:space="0" w:color="auto"/>
            </w:tcBorders>
            <w:noWrap/>
            <w:vAlign w:val="center"/>
            <w:hideMark/>
          </w:tcPr>
          <w:p w14:paraId="2AA030C1"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p>
        </w:tc>
        <w:tc>
          <w:tcPr>
            <w:tcW w:w="2126" w:type="dxa"/>
            <w:vMerge/>
            <w:tcBorders>
              <w:top w:val="single" w:sz="4" w:space="0" w:color="auto"/>
              <w:left w:val="single" w:sz="4" w:space="0" w:color="auto"/>
              <w:bottom w:val="single" w:sz="4" w:space="0" w:color="auto"/>
              <w:right w:val="single" w:sz="4" w:space="0" w:color="auto"/>
            </w:tcBorders>
            <w:vAlign w:val="center"/>
            <w:hideMark/>
          </w:tcPr>
          <w:p w14:paraId="5E7B25C4"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p>
        </w:tc>
      </w:tr>
      <w:tr w:rsidR="00EE3F9C" w:rsidRPr="000126C8" w14:paraId="0E7FAE8D" w14:textId="77777777" w:rsidTr="00B5274F">
        <w:trPr>
          <w:trHeight w:val="300"/>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auto"/>
              <w:left w:val="single" w:sz="4" w:space="0" w:color="auto"/>
              <w:bottom w:val="single" w:sz="4" w:space="0" w:color="auto"/>
              <w:right w:val="single" w:sz="4" w:space="0" w:color="auto"/>
            </w:tcBorders>
            <w:noWrap/>
            <w:hideMark/>
          </w:tcPr>
          <w:p w14:paraId="7509B511" w14:textId="77777777" w:rsidR="00EE3F9C" w:rsidRPr="000126C8" w:rsidRDefault="00EE3F9C">
            <w:pPr>
              <w:pStyle w:val="Table-small"/>
              <w:rPr>
                <w:color w:val="000000"/>
              </w:rPr>
            </w:pPr>
            <w:r w:rsidRPr="4DDC4291">
              <w:rPr>
                <w:color w:val="000000" w:themeColor="accent1"/>
              </w:rPr>
              <w:t>ldo_pll</w:t>
            </w:r>
          </w:p>
        </w:tc>
        <w:tc>
          <w:tcPr>
            <w:tcW w:w="999" w:type="dxa"/>
            <w:tcBorders>
              <w:top w:val="single" w:sz="4" w:space="0" w:color="auto"/>
              <w:left w:val="single" w:sz="4" w:space="0" w:color="auto"/>
              <w:bottom w:val="single" w:sz="4" w:space="0" w:color="auto"/>
              <w:right w:val="single" w:sz="4" w:space="0" w:color="auto"/>
            </w:tcBorders>
            <w:noWrap/>
            <w:hideMark/>
          </w:tcPr>
          <w:p w14:paraId="10743D92" w14:textId="77777777" w:rsidR="00EE3F9C" w:rsidRPr="000126C8" w:rsidRDefault="00EE3F9C">
            <w:pPr>
              <w:pStyle w:val="Table-small"/>
              <w:cnfStyle w:val="000000000000" w:firstRow="0" w:lastRow="0" w:firstColumn="0" w:lastColumn="0" w:oddVBand="0" w:evenVBand="0" w:oddHBand="0" w:evenHBand="0" w:firstRowFirstColumn="0" w:firstRowLastColumn="0" w:lastRowFirstColumn="0" w:lastRowLastColumn="0"/>
              <w:rPr>
                <w:color w:val="000000"/>
              </w:rPr>
            </w:pPr>
            <w:r w:rsidRPr="4DDC4291">
              <w:rPr>
                <w:color w:val="000000" w:themeColor="accent1"/>
              </w:rPr>
              <w:t>ldo_pll</w:t>
            </w: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566ACF32"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p>
        </w:tc>
        <w:tc>
          <w:tcPr>
            <w:tcW w:w="1220" w:type="dxa"/>
            <w:tcBorders>
              <w:top w:val="single" w:sz="4" w:space="0" w:color="auto"/>
              <w:left w:val="single" w:sz="4" w:space="0" w:color="auto"/>
              <w:bottom w:val="single" w:sz="4" w:space="0" w:color="auto"/>
              <w:right w:val="single" w:sz="4" w:space="0" w:color="auto"/>
            </w:tcBorders>
            <w:noWrap/>
            <w:vAlign w:val="center"/>
            <w:hideMark/>
          </w:tcPr>
          <w:p w14:paraId="5A9BA41A"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r w:rsidRPr="000126C8">
              <w:rPr>
                <w:color w:val="000000"/>
              </w:rPr>
              <w:t>4</w:t>
            </w:r>
          </w:p>
        </w:tc>
        <w:tc>
          <w:tcPr>
            <w:tcW w:w="2374" w:type="dxa"/>
            <w:tcBorders>
              <w:top w:val="single" w:sz="4" w:space="0" w:color="auto"/>
              <w:left w:val="single" w:sz="4" w:space="0" w:color="auto"/>
              <w:bottom w:val="single" w:sz="4" w:space="0" w:color="auto"/>
              <w:right w:val="single" w:sz="4" w:space="0" w:color="auto"/>
            </w:tcBorders>
            <w:noWrap/>
            <w:vAlign w:val="center"/>
            <w:hideMark/>
          </w:tcPr>
          <w:p w14:paraId="1FF36BB7"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r w:rsidRPr="000126C8">
              <w:rPr>
                <w:color w:val="000000"/>
              </w:rPr>
              <w:t>N</w:t>
            </w:r>
          </w:p>
        </w:tc>
        <w:tc>
          <w:tcPr>
            <w:tcW w:w="2126" w:type="dxa"/>
            <w:vMerge/>
            <w:tcBorders>
              <w:top w:val="single" w:sz="4" w:space="0" w:color="auto"/>
              <w:left w:val="single" w:sz="4" w:space="0" w:color="auto"/>
              <w:bottom w:val="single" w:sz="4" w:space="0" w:color="auto"/>
              <w:right w:val="single" w:sz="4" w:space="0" w:color="auto"/>
            </w:tcBorders>
            <w:vAlign w:val="center"/>
            <w:hideMark/>
          </w:tcPr>
          <w:p w14:paraId="5877FF08"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p>
        </w:tc>
      </w:tr>
      <w:tr w:rsidR="00EE3F9C" w:rsidRPr="000126C8" w14:paraId="25712459" w14:textId="77777777" w:rsidTr="00B5274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auto"/>
              <w:left w:val="single" w:sz="4" w:space="0" w:color="auto"/>
              <w:bottom w:val="single" w:sz="4" w:space="0" w:color="auto"/>
              <w:right w:val="single" w:sz="4" w:space="0" w:color="auto"/>
            </w:tcBorders>
            <w:noWrap/>
            <w:hideMark/>
          </w:tcPr>
          <w:p w14:paraId="53580620" w14:textId="77777777" w:rsidR="00EE3F9C" w:rsidRPr="000126C8" w:rsidRDefault="00EE3F9C">
            <w:pPr>
              <w:pStyle w:val="Table-small"/>
              <w:rPr>
                <w:color w:val="000000"/>
              </w:rPr>
            </w:pPr>
            <w:r w:rsidRPr="4DDC4291">
              <w:rPr>
                <w:color w:val="000000" w:themeColor="accent1"/>
              </w:rPr>
              <w:t>ldo_ana</w:t>
            </w:r>
          </w:p>
        </w:tc>
        <w:tc>
          <w:tcPr>
            <w:tcW w:w="999" w:type="dxa"/>
            <w:tcBorders>
              <w:top w:val="single" w:sz="4" w:space="0" w:color="auto"/>
              <w:left w:val="single" w:sz="4" w:space="0" w:color="auto"/>
              <w:bottom w:val="single" w:sz="4" w:space="0" w:color="auto"/>
              <w:right w:val="single" w:sz="4" w:space="0" w:color="auto"/>
            </w:tcBorders>
            <w:noWrap/>
            <w:hideMark/>
          </w:tcPr>
          <w:p w14:paraId="72EFEE96" w14:textId="77777777" w:rsidR="00EE3F9C" w:rsidRPr="000126C8" w:rsidRDefault="00EE3F9C">
            <w:pPr>
              <w:pStyle w:val="Table-small"/>
              <w:cnfStyle w:val="000000100000" w:firstRow="0" w:lastRow="0" w:firstColumn="0" w:lastColumn="0" w:oddVBand="0" w:evenVBand="0" w:oddHBand="1" w:evenHBand="0" w:firstRowFirstColumn="0" w:firstRowLastColumn="0" w:lastRowFirstColumn="0" w:lastRowLastColumn="0"/>
              <w:rPr>
                <w:color w:val="000000"/>
              </w:rPr>
            </w:pPr>
            <w:r w:rsidRPr="4DDC4291">
              <w:rPr>
                <w:color w:val="000000" w:themeColor="accent1"/>
              </w:rPr>
              <w:t>ldo_ana</w:t>
            </w: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79A0DF15"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p>
        </w:tc>
        <w:tc>
          <w:tcPr>
            <w:tcW w:w="1220" w:type="dxa"/>
            <w:tcBorders>
              <w:top w:val="single" w:sz="4" w:space="0" w:color="auto"/>
              <w:left w:val="single" w:sz="4" w:space="0" w:color="auto"/>
              <w:bottom w:val="single" w:sz="4" w:space="0" w:color="auto"/>
              <w:right w:val="single" w:sz="4" w:space="0" w:color="auto"/>
            </w:tcBorders>
            <w:noWrap/>
            <w:vAlign w:val="center"/>
            <w:hideMark/>
          </w:tcPr>
          <w:p w14:paraId="2B9B2CBB"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5</w:t>
            </w:r>
          </w:p>
        </w:tc>
        <w:tc>
          <w:tcPr>
            <w:tcW w:w="2374" w:type="dxa"/>
            <w:tcBorders>
              <w:top w:val="single" w:sz="4" w:space="0" w:color="auto"/>
              <w:left w:val="single" w:sz="4" w:space="0" w:color="auto"/>
              <w:bottom w:val="single" w:sz="4" w:space="0" w:color="auto"/>
              <w:right w:val="single" w:sz="4" w:space="0" w:color="auto"/>
            </w:tcBorders>
            <w:noWrap/>
            <w:vAlign w:val="center"/>
            <w:hideMark/>
          </w:tcPr>
          <w:p w14:paraId="7B0FBE66"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N</w:t>
            </w:r>
          </w:p>
        </w:tc>
        <w:tc>
          <w:tcPr>
            <w:tcW w:w="2126" w:type="dxa"/>
            <w:vMerge/>
            <w:tcBorders>
              <w:top w:val="single" w:sz="4" w:space="0" w:color="auto"/>
              <w:left w:val="single" w:sz="4" w:space="0" w:color="auto"/>
              <w:bottom w:val="single" w:sz="4" w:space="0" w:color="auto"/>
              <w:right w:val="single" w:sz="4" w:space="0" w:color="auto"/>
            </w:tcBorders>
            <w:vAlign w:val="center"/>
            <w:hideMark/>
          </w:tcPr>
          <w:p w14:paraId="26083F4D"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p>
        </w:tc>
      </w:tr>
      <w:tr w:rsidR="00EE3F9C" w:rsidRPr="000126C8" w14:paraId="2A4FBFEA" w14:textId="77777777" w:rsidTr="00B5274F">
        <w:trPr>
          <w:trHeight w:val="300"/>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auto"/>
              <w:left w:val="single" w:sz="4" w:space="0" w:color="auto"/>
              <w:bottom w:val="single" w:sz="4" w:space="0" w:color="auto"/>
              <w:right w:val="single" w:sz="4" w:space="0" w:color="auto"/>
            </w:tcBorders>
            <w:noWrap/>
            <w:hideMark/>
          </w:tcPr>
          <w:p w14:paraId="008C26BA" w14:textId="77777777" w:rsidR="00EE3F9C" w:rsidRPr="000126C8" w:rsidRDefault="00EE3F9C">
            <w:pPr>
              <w:pStyle w:val="Table-small"/>
              <w:rPr>
                <w:color w:val="000000"/>
              </w:rPr>
            </w:pPr>
            <w:r w:rsidRPr="4DDC4291">
              <w:rPr>
                <w:color w:val="000000" w:themeColor="accent1"/>
              </w:rPr>
              <w:t>vtoi_crt</w:t>
            </w:r>
          </w:p>
        </w:tc>
        <w:tc>
          <w:tcPr>
            <w:tcW w:w="999" w:type="dxa"/>
            <w:tcBorders>
              <w:top w:val="single" w:sz="4" w:space="0" w:color="auto"/>
              <w:left w:val="single" w:sz="4" w:space="0" w:color="auto"/>
              <w:bottom w:val="single" w:sz="4" w:space="0" w:color="auto"/>
              <w:right w:val="single" w:sz="4" w:space="0" w:color="auto"/>
            </w:tcBorders>
            <w:noWrap/>
            <w:hideMark/>
          </w:tcPr>
          <w:p w14:paraId="1BB6707C" w14:textId="77777777" w:rsidR="00EE3F9C" w:rsidRPr="000126C8" w:rsidRDefault="00EE3F9C">
            <w:pPr>
              <w:pStyle w:val="Table-small"/>
              <w:cnfStyle w:val="000000000000" w:firstRow="0" w:lastRow="0" w:firstColumn="0" w:lastColumn="0" w:oddVBand="0" w:evenVBand="0" w:oddHBand="0" w:evenHBand="0" w:firstRowFirstColumn="0" w:firstRowLastColumn="0" w:lastRowFirstColumn="0" w:lastRowLastColumn="0"/>
              <w:rPr>
                <w:color w:val="000000"/>
              </w:rPr>
            </w:pPr>
            <w:r w:rsidRPr="000126C8">
              <w:rPr>
                <w:color w:val="000000"/>
              </w:rPr>
              <w:t>vtoi</w:t>
            </w: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41060064"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p>
        </w:tc>
        <w:tc>
          <w:tcPr>
            <w:tcW w:w="1220" w:type="dxa"/>
            <w:tcBorders>
              <w:top w:val="single" w:sz="4" w:space="0" w:color="auto"/>
              <w:left w:val="single" w:sz="4" w:space="0" w:color="auto"/>
              <w:bottom w:val="single" w:sz="4" w:space="0" w:color="auto"/>
              <w:right w:val="single" w:sz="4" w:space="0" w:color="auto"/>
            </w:tcBorders>
            <w:noWrap/>
            <w:vAlign w:val="center"/>
            <w:hideMark/>
          </w:tcPr>
          <w:p w14:paraId="1E49DC47"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r w:rsidRPr="000126C8">
              <w:rPr>
                <w:color w:val="000000"/>
              </w:rPr>
              <w:t>6</w:t>
            </w:r>
          </w:p>
        </w:tc>
        <w:tc>
          <w:tcPr>
            <w:tcW w:w="2374" w:type="dxa"/>
            <w:tcBorders>
              <w:top w:val="single" w:sz="4" w:space="0" w:color="auto"/>
              <w:left w:val="single" w:sz="4" w:space="0" w:color="auto"/>
              <w:bottom w:val="single" w:sz="4" w:space="0" w:color="auto"/>
              <w:right w:val="single" w:sz="4" w:space="0" w:color="auto"/>
            </w:tcBorders>
            <w:noWrap/>
            <w:vAlign w:val="center"/>
            <w:hideMark/>
          </w:tcPr>
          <w:p w14:paraId="129446CB"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r w:rsidRPr="000126C8">
              <w:rPr>
                <w:color w:val="000000"/>
              </w:rPr>
              <w:t>N</w:t>
            </w:r>
          </w:p>
        </w:tc>
        <w:tc>
          <w:tcPr>
            <w:tcW w:w="2126" w:type="dxa"/>
            <w:vMerge/>
            <w:tcBorders>
              <w:top w:val="single" w:sz="4" w:space="0" w:color="auto"/>
              <w:left w:val="single" w:sz="4" w:space="0" w:color="auto"/>
              <w:bottom w:val="single" w:sz="4" w:space="0" w:color="auto"/>
              <w:right w:val="single" w:sz="4" w:space="0" w:color="auto"/>
            </w:tcBorders>
            <w:vAlign w:val="center"/>
            <w:hideMark/>
          </w:tcPr>
          <w:p w14:paraId="5D6C99A9"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p>
        </w:tc>
      </w:tr>
      <w:tr w:rsidR="00EE3F9C" w:rsidRPr="000126C8" w14:paraId="12888F96" w14:textId="77777777" w:rsidTr="00B5274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auto"/>
              <w:left w:val="single" w:sz="4" w:space="0" w:color="auto"/>
              <w:bottom w:val="single" w:sz="4" w:space="0" w:color="auto"/>
              <w:right w:val="single" w:sz="4" w:space="0" w:color="auto"/>
            </w:tcBorders>
            <w:noWrap/>
            <w:hideMark/>
          </w:tcPr>
          <w:p w14:paraId="50822D7A" w14:textId="77777777" w:rsidR="00EE3F9C" w:rsidRPr="000126C8" w:rsidRDefault="00EE3F9C">
            <w:pPr>
              <w:pStyle w:val="Table-small"/>
              <w:rPr>
                <w:color w:val="000000"/>
              </w:rPr>
            </w:pPr>
            <w:r w:rsidRPr="4DDC4291">
              <w:rPr>
                <w:color w:val="000000" w:themeColor="accent1"/>
              </w:rPr>
              <w:t>ptat_crt</w:t>
            </w:r>
          </w:p>
        </w:tc>
        <w:tc>
          <w:tcPr>
            <w:tcW w:w="999" w:type="dxa"/>
            <w:tcBorders>
              <w:top w:val="single" w:sz="4" w:space="0" w:color="auto"/>
              <w:left w:val="single" w:sz="4" w:space="0" w:color="auto"/>
              <w:bottom w:val="single" w:sz="4" w:space="0" w:color="auto"/>
              <w:right w:val="single" w:sz="4" w:space="0" w:color="auto"/>
            </w:tcBorders>
            <w:noWrap/>
            <w:hideMark/>
          </w:tcPr>
          <w:p w14:paraId="2D178760" w14:textId="77777777" w:rsidR="00EE3F9C" w:rsidRPr="000126C8" w:rsidRDefault="00EE3F9C">
            <w:pPr>
              <w:pStyle w:val="Table-small"/>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vref</w:t>
            </w: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7AB1307C"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p>
        </w:tc>
        <w:tc>
          <w:tcPr>
            <w:tcW w:w="1220" w:type="dxa"/>
            <w:tcBorders>
              <w:top w:val="single" w:sz="4" w:space="0" w:color="auto"/>
              <w:left w:val="single" w:sz="4" w:space="0" w:color="auto"/>
              <w:bottom w:val="single" w:sz="4" w:space="0" w:color="auto"/>
              <w:right w:val="single" w:sz="4" w:space="0" w:color="auto"/>
            </w:tcBorders>
            <w:noWrap/>
            <w:vAlign w:val="center"/>
            <w:hideMark/>
          </w:tcPr>
          <w:p w14:paraId="7A9DF13D"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7</w:t>
            </w:r>
          </w:p>
        </w:tc>
        <w:tc>
          <w:tcPr>
            <w:tcW w:w="2374" w:type="dxa"/>
            <w:tcBorders>
              <w:top w:val="single" w:sz="4" w:space="0" w:color="auto"/>
              <w:left w:val="single" w:sz="4" w:space="0" w:color="auto"/>
              <w:bottom w:val="single" w:sz="4" w:space="0" w:color="auto"/>
              <w:right w:val="single" w:sz="4" w:space="0" w:color="auto"/>
            </w:tcBorders>
            <w:noWrap/>
            <w:vAlign w:val="center"/>
            <w:hideMark/>
          </w:tcPr>
          <w:p w14:paraId="183CBC74"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N</w:t>
            </w:r>
          </w:p>
        </w:tc>
        <w:tc>
          <w:tcPr>
            <w:tcW w:w="2126" w:type="dxa"/>
            <w:vMerge/>
            <w:tcBorders>
              <w:top w:val="single" w:sz="4" w:space="0" w:color="auto"/>
              <w:left w:val="single" w:sz="4" w:space="0" w:color="auto"/>
              <w:bottom w:val="single" w:sz="4" w:space="0" w:color="auto"/>
              <w:right w:val="single" w:sz="4" w:space="0" w:color="auto"/>
            </w:tcBorders>
            <w:vAlign w:val="center"/>
            <w:hideMark/>
          </w:tcPr>
          <w:p w14:paraId="6D167B64"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p>
        </w:tc>
      </w:tr>
      <w:tr w:rsidR="00EE3F9C" w:rsidRPr="000126C8" w14:paraId="3067C38E" w14:textId="77777777" w:rsidTr="00B5274F">
        <w:trPr>
          <w:trHeight w:val="300"/>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auto"/>
              <w:left w:val="single" w:sz="4" w:space="0" w:color="auto"/>
              <w:bottom w:val="single" w:sz="4" w:space="0" w:color="auto"/>
              <w:right w:val="single" w:sz="4" w:space="0" w:color="auto"/>
            </w:tcBorders>
            <w:noWrap/>
            <w:hideMark/>
          </w:tcPr>
          <w:p w14:paraId="1BF92278" w14:textId="77777777" w:rsidR="00EE3F9C" w:rsidRPr="000126C8" w:rsidRDefault="00EE3F9C">
            <w:pPr>
              <w:pStyle w:val="Table-small"/>
              <w:rPr>
                <w:color w:val="000000"/>
              </w:rPr>
            </w:pPr>
            <w:r w:rsidRPr="4DDC4291">
              <w:rPr>
                <w:color w:val="000000" w:themeColor="accent1"/>
              </w:rPr>
              <w:t>cpout</w:t>
            </w:r>
          </w:p>
        </w:tc>
        <w:tc>
          <w:tcPr>
            <w:tcW w:w="999" w:type="dxa"/>
            <w:tcBorders>
              <w:top w:val="single" w:sz="4" w:space="0" w:color="auto"/>
              <w:left w:val="single" w:sz="4" w:space="0" w:color="auto"/>
              <w:bottom w:val="single" w:sz="4" w:space="0" w:color="auto"/>
              <w:right w:val="single" w:sz="4" w:space="0" w:color="auto"/>
            </w:tcBorders>
            <w:noWrap/>
            <w:hideMark/>
          </w:tcPr>
          <w:p w14:paraId="3FAC192E" w14:textId="77777777" w:rsidR="00EE3F9C" w:rsidRPr="000126C8" w:rsidRDefault="00EE3F9C">
            <w:pPr>
              <w:pStyle w:val="Table-small"/>
              <w:cnfStyle w:val="000000000000" w:firstRow="0" w:lastRow="0" w:firstColumn="0" w:lastColumn="0" w:oddVBand="0" w:evenVBand="0" w:oddHBand="0" w:evenHBand="0" w:firstRowFirstColumn="0" w:firstRowLastColumn="0" w:lastRowFirstColumn="0" w:lastRowLastColumn="0"/>
              <w:rPr>
                <w:color w:val="000000"/>
              </w:rPr>
            </w:pPr>
            <w:r w:rsidRPr="000126C8">
              <w:rPr>
                <w:color w:val="000000"/>
              </w:rPr>
              <w:t>cp</w:t>
            </w: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484ECD68"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p>
        </w:tc>
        <w:tc>
          <w:tcPr>
            <w:tcW w:w="1220" w:type="dxa"/>
            <w:tcBorders>
              <w:top w:val="single" w:sz="4" w:space="0" w:color="auto"/>
              <w:left w:val="single" w:sz="4" w:space="0" w:color="auto"/>
              <w:bottom w:val="single" w:sz="4" w:space="0" w:color="auto"/>
              <w:right w:val="single" w:sz="4" w:space="0" w:color="auto"/>
            </w:tcBorders>
            <w:noWrap/>
            <w:vAlign w:val="center"/>
            <w:hideMark/>
          </w:tcPr>
          <w:p w14:paraId="122AE481"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r w:rsidRPr="000126C8">
              <w:rPr>
                <w:color w:val="000000"/>
              </w:rPr>
              <w:t>9</w:t>
            </w:r>
          </w:p>
        </w:tc>
        <w:tc>
          <w:tcPr>
            <w:tcW w:w="2374" w:type="dxa"/>
            <w:tcBorders>
              <w:top w:val="single" w:sz="4" w:space="0" w:color="auto"/>
              <w:left w:val="single" w:sz="4" w:space="0" w:color="auto"/>
              <w:bottom w:val="single" w:sz="4" w:space="0" w:color="auto"/>
              <w:right w:val="single" w:sz="4" w:space="0" w:color="auto"/>
            </w:tcBorders>
            <w:noWrap/>
            <w:vAlign w:val="center"/>
            <w:hideMark/>
          </w:tcPr>
          <w:p w14:paraId="128CD48D"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r w:rsidRPr="000126C8">
              <w:rPr>
                <w:color w:val="000000"/>
              </w:rPr>
              <w:t>Y</w:t>
            </w:r>
          </w:p>
        </w:tc>
        <w:tc>
          <w:tcPr>
            <w:tcW w:w="2126" w:type="dxa"/>
            <w:vMerge/>
            <w:tcBorders>
              <w:top w:val="single" w:sz="4" w:space="0" w:color="auto"/>
              <w:left w:val="single" w:sz="4" w:space="0" w:color="auto"/>
              <w:bottom w:val="single" w:sz="4" w:space="0" w:color="auto"/>
              <w:right w:val="single" w:sz="4" w:space="0" w:color="auto"/>
            </w:tcBorders>
            <w:vAlign w:val="center"/>
            <w:hideMark/>
          </w:tcPr>
          <w:p w14:paraId="3FC2D4BA"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p>
        </w:tc>
      </w:tr>
      <w:tr w:rsidR="00EE3F9C" w:rsidRPr="000126C8" w14:paraId="54B1EB9A" w14:textId="77777777" w:rsidTr="00B5274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auto"/>
              <w:left w:val="single" w:sz="4" w:space="0" w:color="auto"/>
              <w:bottom w:val="single" w:sz="4" w:space="0" w:color="auto"/>
              <w:right w:val="single" w:sz="4" w:space="0" w:color="auto"/>
            </w:tcBorders>
            <w:noWrap/>
            <w:hideMark/>
          </w:tcPr>
          <w:p w14:paraId="17C5EC37" w14:textId="77777777" w:rsidR="00EE3F9C" w:rsidRPr="000126C8" w:rsidRDefault="00EE3F9C">
            <w:pPr>
              <w:pStyle w:val="Table-small"/>
              <w:rPr>
                <w:color w:val="000000"/>
              </w:rPr>
            </w:pPr>
            <w:r w:rsidRPr="4DDC4291">
              <w:rPr>
                <w:color w:val="000000" w:themeColor="accent1"/>
              </w:rPr>
              <w:t>vco_crt</w:t>
            </w:r>
          </w:p>
        </w:tc>
        <w:tc>
          <w:tcPr>
            <w:tcW w:w="999" w:type="dxa"/>
            <w:tcBorders>
              <w:top w:val="single" w:sz="4" w:space="0" w:color="auto"/>
              <w:left w:val="single" w:sz="4" w:space="0" w:color="auto"/>
              <w:bottom w:val="single" w:sz="4" w:space="0" w:color="auto"/>
              <w:right w:val="single" w:sz="4" w:space="0" w:color="auto"/>
            </w:tcBorders>
            <w:noWrap/>
            <w:hideMark/>
          </w:tcPr>
          <w:p w14:paraId="1F03B45A" w14:textId="77777777" w:rsidR="00EE3F9C" w:rsidRPr="000126C8" w:rsidRDefault="00EE3F9C">
            <w:pPr>
              <w:pStyle w:val="Table-small"/>
              <w:cnfStyle w:val="000000100000" w:firstRow="0" w:lastRow="0" w:firstColumn="0" w:lastColumn="0" w:oddVBand="0" w:evenVBand="0" w:oddHBand="1" w:evenHBand="0" w:firstRowFirstColumn="0" w:firstRowLastColumn="0" w:lastRowFirstColumn="0" w:lastRowLastColumn="0"/>
              <w:rPr>
                <w:color w:val="000000"/>
              </w:rPr>
            </w:pPr>
            <w:r w:rsidRPr="4DDC4291">
              <w:rPr>
                <w:color w:val="000000" w:themeColor="accent1"/>
              </w:rPr>
              <w:t>vco</w:t>
            </w: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6C2AA747"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p>
        </w:tc>
        <w:tc>
          <w:tcPr>
            <w:tcW w:w="1220" w:type="dxa"/>
            <w:tcBorders>
              <w:top w:val="single" w:sz="4" w:space="0" w:color="auto"/>
              <w:left w:val="single" w:sz="4" w:space="0" w:color="auto"/>
              <w:bottom w:val="single" w:sz="4" w:space="0" w:color="auto"/>
              <w:right w:val="single" w:sz="4" w:space="0" w:color="auto"/>
            </w:tcBorders>
            <w:noWrap/>
            <w:vAlign w:val="center"/>
            <w:hideMark/>
          </w:tcPr>
          <w:p w14:paraId="3B602CAE"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10</w:t>
            </w:r>
          </w:p>
        </w:tc>
        <w:tc>
          <w:tcPr>
            <w:tcW w:w="2374" w:type="dxa"/>
            <w:tcBorders>
              <w:top w:val="single" w:sz="4" w:space="0" w:color="auto"/>
              <w:left w:val="single" w:sz="4" w:space="0" w:color="auto"/>
              <w:bottom w:val="single" w:sz="4" w:space="0" w:color="auto"/>
              <w:right w:val="single" w:sz="4" w:space="0" w:color="auto"/>
            </w:tcBorders>
            <w:noWrap/>
            <w:vAlign w:val="center"/>
            <w:hideMark/>
          </w:tcPr>
          <w:p w14:paraId="739ED99D"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N</w:t>
            </w:r>
          </w:p>
        </w:tc>
        <w:tc>
          <w:tcPr>
            <w:tcW w:w="2126" w:type="dxa"/>
            <w:vMerge/>
            <w:tcBorders>
              <w:top w:val="single" w:sz="4" w:space="0" w:color="auto"/>
              <w:left w:val="single" w:sz="4" w:space="0" w:color="auto"/>
              <w:bottom w:val="single" w:sz="4" w:space="0" w:color="auto"/>
              <w:right w:val="single" w:sz="4" w:space="0" w:color="auto"/>
            </w:tcBorders>
            <w:vAlign w:val="center"/>
            <w:hideMark/>
          </w:tcPr>
          <w:p w14:paraId="300F4409"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p>
        </w:tc>
      </w:tr>
      <w:tr w:rsidR="00EE3F9C" w:rsidRPr="000126C8" w14:paraId="548C0DD4" w14:textId="77777777" w:rsidTr="00B5274F">
        <w:trPr>
          <w:trHeight w:val="300"/>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auto"/>
              <w:left w:val="single" w:sz="4" w:space="0" w:color="auto"/>
              <w:bottom w:val="single" w:sz="4" w:space="0" w:color="auto"/>
              <w:right w:val="single" w:sz="4" w:space="0" w:color="auto"/>
            </w:tcBorders>
            <w:noWrap/>
            <w:hideMark/>
          </w:tcPr>
          <w:p w14:paraId="48A86715" w14:textId="77777777" w:rsidR="00EE3F9C" w:rsidRPr="000126C8" w:rsidRDefault="00EE3F9C">
            <w:pPr>
              <w:pStyle w:val="Table-small"/>
              <w:rPr>
                <w:color w:val="000000"/>
              </w:rPr>
            </w:pPr>
            <w:r w:rsidRPr="4DDC4291">
              <w:rPr>
                <w:color w:val="000000" w:themeColor="accent1"/>
              </w:rPr>
              <w:t>cam_buf</w:t>
            </w:r>
          </w:p>
        </w:tc>
        <w:tc>
          <w:tcPr>
            <w:tcW w:w="999" w:type="dxa"/>
            <w:tcBorders>
              <w:top w:val="single" w:sz="4" w:space="0" w:color="auto"/>
              <w:left w:val="single" w:sz="4" w:space="0" w:color="auto"/>
              <w:bottom w:val="single" w:sz="4" w:space="0" w:color="auto"/>
              <w:right w:val="single" w:sz="4" w:space="0" w:color="auto"/>
            </w:tcBorders>
            <w:noWrap/>
            <w:hideMark/>
          </w:tcPr>
          <w:p w14:paraId="7F877F4B" w14:textId="77777777" w:rsidR="00EE3F9C" w:rsidRPr="000126C8" w:rsidRDefault="00EE3F9C">
            <w:pPr>
              <w:pStyle w:val="Table-small"/>
              <w:cnfStyle w:val="000000000000" w:firstRow="0" w:lastRow="0" w:firstColumn="0" w:lastColumn="0" w:oddVBand="0" w:evenVBand="0" w:oddHBand="0" w:evenHBand="0" w:firstRowFirstColumn="0" w:firstRowLastColumn="0" w:lastRowFirstColumn="0" w:lastRowLastColumn="0"/>
              <w:rPr>
                <w:color w:val="000000"/>
              </w:rPr>
            </w:pPr>
            <w:r w:rsidRPr="4DDC4291">
              <w:rPr>
                <w:color w:val="000000" w:themeColor="accent1"/>
              </w:rPr>
              <w:t>cam_buf</w:t>
            </w: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0C2B6B51"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p>
        </w:tc>
        <w:tc>
          <w:tcPr>
            <w:tcW w:w="1220" w:type="dxa"/>
            <w:tcBorders>
              <w:top w:val="single" w:sz="4" w:space="0" w:color="auto"/>
              <w:left w:val="single" w:sz="4" w:space="0" w:color="auto"/>
              <w:bottom w:val="single" w:sz="4" w:space="0" w:color="auto"/>
              <w:right w:val="single" w:sz="4" w:space="0" w:color="auto"/>
            </w:tcBorders>
            <w:noWrap/>
            <w:vAlign w:val="center"/>
            <w:hideMark/>
          </w:tcPr>
          <w:p w14:paraId="78C0BAB2"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r w:rsidRPr="000126C8">
              <w:rPr>
                <w:color w:val="000000"/>
              </w:rPr>
              <w:t>11</w:t>
            </w:r>
          </w:p>
        </w:tc>
        <w:tc>
          <w:tcPr>
            <w:tcW w:w="2374" w:type="dxa"/>
            <w:tcBorders>
              <w:top w:val="single" w:sz="4" w:space="0" w:color="auto"/>
              <w:left w:val="single" w:sz="4" w:space="0" w:color="auto"/>
              <w:bottom w:val="single" w:sz="4" w:space="0" w:color="auto"/>
              <w:right w:val="single" w:sz="4" w:space="0" w:color="auto"/>
            </w:tcBorders>
            <w:noWrap/>
            <w:vAlign w:val="center"/>
            <w:hideMark/>
          </w:tcPr>
          <w:p w14:paraId="14C72851"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r w:rsidRPr="000126C8">
              <w:rPr>
                <w:color w:val="000000"/>
              </w:rPr>
              <w:t>Y</w:t>
            </w:r>
          </w:p>
        </w:tc>
        <w:tc>
          <w:tcPr>
            <w:tcW w:w="2126" w:type="dxa"/>
            <w:vMerge/>
            <w:tcBorders>
              <w:top w:val="single" w:sz="4" w:space="0" w:color="auto"/>
              <w:left w:val="single" w:sz="4" w:space="0" w:color="auto"/>
              <w:bottom w:val="single" w:sz="4" w:space="0" w:color="auto"/>
              <w:right w:val="single" w:sz="4" w:space="0" w:color="auto"/>
            </w:tcBorders>
            <w:vAlign w:val="center"/>
            <w:hideMark/>
          </w:tcPr>
          <w:p w14:paraId="37626366"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p>
        </w:tc>
      </w:tr>
      <w:tr w:rsidR="00EE3F9C" w:rsidRPr="000126C8" w14:paraId="4C9D16D1" w14:textId="77777777" w:rsidTr="00B5274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auto"/>
              <w:left w:val="single" w:sz="4" w:space="0" w:color="auto"/>
              <w:bottom w:val="single" w:sz="4" w:space="0" w:color="auto"/>
              <w:right w:val="single" w:sz="4" w:space="0" w:color="auto"/>
            </w:tcBorders>
            <w:noWrap/>
            <w:hideMark/>
          </w:tcPr>
          <w:p w14:paraId="1BFB6CB0" w14:textId="77777777" w:rsidR="00EE3F9C" w:rsidRPr="000126C8" w:rsidRDefault="00EE3F9C">
            <w:pPr>
              <w:pStyle w:val="Table-small"/>
              <w:rPr>
                <w:color w:val="000000"/>
              </w:rPr>
            </w:pPr>
            <w:r w:rsidRPr="4DDC4291">
              <w:rPr>
                <w:color w:val="000000" w:themeColor="accent1"/>
              </w:rPr>
              <w:t>ldo_bias</w:t>
            </w:r>
          </w:p>
        </w:tc>
        <w:tc>
          <w:tcPr>
            <w:tcW w:w="999" w:type="dxa"/>
            <w:tcBorders>
              <w:top w:val="single" w:sz="4" w:space="0" w:color="auto"/>
              <w:left w:val="single" w:sz="4" w:space="0" w:color="auto"/>
              <w:bottom w:val="single" w:sz="4" w:space="0" w:color="auto"/>
              <w:right w:val="single" w:sz="4" w:space="0" w:color="auto"/>
            </w:tcBorders>
            <w:noWrap/>
            <w:hideMark/>
          </w:tcPr>
          <w:p w14:paraId="17855A48" w14:textId="77777777" w:rsidR="00EE3F9C" w:rsidRPr="000126C8" w:rsidRDefault="00EE3F9C">
            <w:pPr>
              <w:pStyle w:val="Table-small"/>
              <w:cnfStyle w:val="000000100000" w:firstRow="0" w:lastRow="0" w:firstColumn="0" w:lastColumn="0" w:oddVBand="0" w:evenVBand="0" w:oddHBand="1" w:evenHBand="0" w:firstRowFirstColumn="0" w:firstRowLastColumn="0" w:lastRowFirstColumn="0" w:lastRowLastColumn="0"/>
              <w:rPr>
                <w:color w:val="000000"/>
              </w:rPr>
            </w:pPr>
            <w:r w:rsidRPr="4DDC4291">
              <w:rPr>
                <w:color w:val="000000" w:themeColor="accent1"/>
              </w:rPr>
              <w:t>ldo_bias</w:t>
            </w: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71E5346D"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p>
        </w:tc>
        <w:tc>
          <w:tcPr>
            <w:tcW w:w="1220" w:type="dxa"/>
            <w:tcBorders>
              <w:top w:val="single" w:sz="4" w:space="0" w:color="auto"/>
              <w:left w:val="single" w:sz="4" w:space="0" w:color="auto"/>
              <w:bottom w:val="single" w:sz="4" w:space="0" w:color="auto"/>
              <w:right w:val="single" w:sz="4" w:space="0" w:color="auto"/>
            </w:tcBorders>
            <w:noWrap/>
            <w:vAlign w:val="center"/>
            <w:hideMark/>
          </w:tcPr>
          <w:p w14:paraId="01192340"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12</w:t>
            </w:r>
          </w:p>
        </w:tc>
        <w:tc>
          <w:tcPr>
            <w:tcW w:w="2374" w:type="dxa"/>
            <w:tcBorders>
              <w:top w:val="single" w:sz="4" w:space="0" w:color="auto"/>
              <w:left w:val="single" w:sz="4" w:space="0" w:color="auto"/>
              <w:bottom w:val="single" w:sz="4" w:space="0" w:color="auto"/>
              <w:right w:val="single" w:sz="4" w:space="0" w:color="auto"/>
            </w:tcBorders>
            <w:noWrap/>
            <w:vAlign w:val="center"/>
            <w:hideMark/>
          </w:tcPr>
          <w:p w14:paraId="3C6A0639"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N</w:t>
            </w:r>
          </w:p>
        </w:tc>
        <w:tc>
          <w:tcPr>
            <w:tcW w:w="2126" w:type="dxa"/>
            <w:vMerge/>
            <w:tcBorders>
              <w:top w:val="single" w:sz="4" w:space="0" w:color="auto"/>
              <w:left w:val="single" w:sz="4" w:space="0" w:color="auto"/>
              <w:bottom w:val="single" w:sz="4" w:space="0" w:color="auto"/>
              <w:right w:val="single" w:sz="4" w:space="0" w:color="auto"/>
            </w:tcBorders>
            <w:vAlign w:val="center"/>
            <w:hideMark/>
          </w:tcPr>
          <w:p w14:paraId="4A7D867C"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p>
        </w:tc>
      </w:tr>
      <w:tr w:rsidR="00EE3F9C" w:rsidRPr="000126C8" w14:paraId="07D4B60A" w14:textId="77777777" w:rsidTr="00B5274F">
        <w:trPr>
          <w:trHeight w:val="300"/>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auto"/>
              <w:left w:val="single" w:sz="4" w:space="0" w:color="auto"/>
              <w:bottom w:val="single" w:sz="4" w:space="0" w:color="auto"/>
              <w:right w:val="single" w:sz="4" w:space="0" w:color="auto"/>
            </w:tcBorders>
            <w:noWrap/>
            <w:hideMark/>
          </w:tcPr>
          <w:p w14:paraId="41812C9D" w14:textId="77777777" w:rsidR="00EE3F9C" w:rsidRPr="000126C8" w:rsidRDefault="00EE3F9C">
            <w:pPr>
              <w:pStyle w:val="Table-small"/>
              <w:rPr>
                <w:color w:val="000000"/>
              </w:rPr>
            </w:pPr>
            <w:r w:rsidRPr="000126C8">
              <w:rPr>
                <w:color w:val="000000"/>
              </w:rPr>
              <w:t>vref</w:t>
            </w:r>
          </w:p>
        </w:tc>
        <w:tc>
          <w:tcPr>
            <w:tcW w:w="999" w:type="dxa"/>
            <w:tcBorders>
              <w:top w:val="single" w:sz="4" w:space="0" w:color="auto"/>
              <w:left w:val="single" w:sz="4" w:space="0" w:color="auto"/>
              <w:bottom w:val="single" w:sz="4" w:space="0" w:color="auto"/>
              <w:right w:val="single" w:sz="4" w:space="0" w:color="auto"/>
            </w:tcBorders>
            <w:noWrap/>
            <w:hideMark/>
          </w:tcPr>
          <w:p w14:paraId="139950F7" w14:textId="77777777" w:rsidR="00EE3F9C" w:rsidRPr="000126C8" w:rsidRDefault="00EE3F9C">
            <w:pPr>
              <w:pStyle w:val="Table-small"/>
              <w:cnfStyle w:val="000000000000" w:firstRow="0" w:lastRow="0" w:firstColumn="0" w:lastColumn="0" w:oddVBand="0" w:evenVBand="0" w:oddHBand="0" w:evenHBand="0" w:firstRowFirstColumn="0" w:firstRowLastColumn="0" w:lastRowFirstColumn="0" w:lastRowLastColumn="0"/>
              <w:rPr>
                <w:color w:val="000000"/>
              </w:rPr>
            </w:pPr>
            <w:r w:rsidRPr="000126C8">
              <w:rPr>
                <w:color w:val="000000"/>
              </w:rPr>
              <w:t>ref</w:t>
            </w: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7BC3C39B"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p>
        </w:tc>
        <w:tc>
          <w:tcPr>
            <w:tcW w:w="1220" w:type="dxa"/>
            <w:tcBorders>
              <w:top w:val="single" w:sz="4" w:space="0" w:color="auto"/>
              <w:left w:val="single" w:sz="4" w:space="0" w:color="auto"/>
              <w:bottom w:val="single" w:sz="4" w:space="0" w:color="auto"/>
              <w:right w:val="single" w:sz="4" w:space="0" w:color="auto"/>
            </w:tcBorders>
            <w:noWrap/>
            <w:vAlign w:val="center"/>
            <w:hideMark/>
          </w:tcPr>
          <w:p w14:paraId="20341423"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r w:rsidRPr="000126C8">
              <w:rPr>
                <w:color w:val="000000"/>
              </w:rPr>
              <w:t>13</w:t>
            </w:r>
          </w:p>
        </w:tc>
        <w:tc>
          <w:tcPr>
            <w:tcW w:w="2374" w:type="dxa"/>
            <w:tcBorders>
              <w:top w:val="single" w:sz="4" w:space="0" w:color="auto"/>
              <w:left w:val="single" w:sz="4" w:space="0" w:color="auto"/>
              <w:bottom w:val="single" w:sz="4" w:space="0" w:color="auto"/>
              <w:right w:val="single" w:sz="4" w:space="0" w:color="auto"/>
            </w:tcBorders>
            <w:noWrap/>
            <w:vAlign w:val="center"/>
            <w:hideMark/>
          </w:tcPr>
          <w:p w14:paraId="08F53BE4"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r w:rsidRPr="000126C8">
              <w:rPr>
                <w:color w:val="000000"/>
              </w:rPr>
              <w:t>Y</w:t>
            </w:r>
          </w:p>
        </w:tc>
        <w:tc>
          <w:tcPr>
            <w:tcW w:w="2126" w:type="dxa"/>
            <w:vMerge/>
            <w:tcBorders>
              <w:top w:val="single" w:sz="4" w:space="0" w:color="auto"/>
              <w:left w:val="single" w:sz="4" w:space="0" w:color="auto"/>
              <w:bottom w:val="single" w:sz="4" w:space="0" w:color="auto"/>
              <w:right w:val="single" w:sz="4" w:space="0" w:color="auto"/>
            </w:tcBorders>
            <w:vAlign w:val="center"/>
            <w:hideMark/>
          </w:tcPr>
          <w:p w14:paraId="43073DA5"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p>
        </w:tc>
      </w:tr>
      <w:tr w:rsidR="00EE3F9C" w:rsidRPr="000126C8" w14:paraId="2EDBA4FD" w14:textId="77777777" w:rsidTr="00B5274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auto"/>
              <w:left w:val="single" w:sz="4" w:space="0" w:color="auto"/>
              <w:bottom w:val="single" w:sz="4" w:space="0" w:color="auto"/>
              <w:right w:val="single" w:sz="4" w:space="0" w:color="auto"/>
            </w:tcBorders>
            <w:noWrap/>
            <w:hideMark/>
          </w:tcPr>
          <w:p w14:paraId="065861F9" w14:textId="77777777" w:rsidR="00EE3F9C" w:rsidRPr="000126C8" w:rsidRDefault="00EE3F9C">
            <w:pPr>
              <w:pStyle w:val="Table-small"/>
              <w:rPr>
                <w:color w:val="000000"/>
              </w:rPr>
            </w:pPr>
            <w:r w:rsidRPr="4DDC4291">
              <w:rPr>
                <w:color w:val="000000" w:themeColor="accent1"/>
              </w:rPr>
              <w:t>lvds_cm</w:t>
            </w:r>
          </w:p>
        </w:tc>
        <w:tc>
          <w:tcPr>
            <w:tcW w:w="999" w:type="dxa"/>
            <w:tcBorders>
              <w:top w:val="single" w:sz="4" w:space="0" w:color="auto"/>
              <w:left w:val="single" w:sz="4" w:space="0" w:color="auto"/>
              <w:bottom w:val="single" w:sz="4" w:space="0" w:color="auto"/>
              <w:right w:val="single" w:sz="4" w:space="0" w:color="auto"/>
            </w:tcBorders>
            <w:noWrap/>
            <w:hideMark/>
          </w:tcPr>
          <w:p w14:paraId="07B333C0" w14:textId="77777777" w:rsidR="00EE3F9C" w:rsidRPr="000126C8" w:rsidRDefault="00EE3F9C">
            <w:pPr>
              <w:pStyle w:val="Table-small"/>
              <w:cnfStyle w:val="000000100000" w:firstRow="0" w:lastRow="0" w:firstColumn="0" w:lastColumn="0" w:oddVBand="0" w:evenVBand="0" w:oddHBand="1" w:evenHBand="0" w:firstRowFirstColumn="0" w:firstRowLastColumn="0" w:lastRowFirstColumn="0" w:lastRowLastColumn="0"/>
              <w:rPr>
                <w:color w:val="000000"/>
              </w:rPr>
            </w:pPr>
            <w:r w:rsidRPr="4DDC4291">
              <w:rPr>
                <w:color w:val="000000" w:themeColor="accent1"/>
              </w:rPr>
              <w:t>lvds</w:t>
            </w: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00D4F943"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p>
        </w:tc>
        <w:tc>
          <w:tcPr>
            <w:tcW w:w="1220" w:type="dxa"/>
            <w:tcBorders>
              <w:top w:val="single" w:sz="4" w:space="0" w:color="auto"/>
              <w:left w:val="single" w:sz="4" w:space="0" w:color="auto"/>
              <w:bottom w:val="single" w:sz="4" w:space="0" w:color="auto"/>
              <w:right w:val="single" w:sz="4" w:space="0" w:color="auto"/>
            </w:tcBorders>
            <w:noWrap/>
            <w:vAlign w:val="center"/>
            <w:hideMark/>
          </w:tcPr>
          <w:p w14:paraId="056B2EC6"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14</w:t>
            </w:r>
          </w:p>
        </w:tc>
        <w:tc>
          <w:tcPr>
            <w:tcW w:w="2374" w:type="dxa"/>
            <w:tcBorders>
              <w:top w:val="single" w:sz="4" w:space="0" w:color="auto"/>
              <w:left w:val="single" w:sz="4" w:space="0" w:color="auto"/>
              <w:bottom w:val="single" w:sz="4" w:space="0" w:color="auto"/>
              <w:right w:val="single" w:sz="4" w:space="0" w:color="auto"/>
            </w:tcBorders>
            <w:noWrap/>
            <w:vAlign w:val="center"/>
            <w:hideMark/>
          </w:tcPr>
          <w:p w14:paraId="7BEE1494"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p>
        </w:tc>
        <w:tc>
          <w:tcPr>
            <w:tcW w:w="2126" w:type="dxa"/>
            <w:vMerge/>
            <w:tcBorders>
              <w:top w:val="single" w:sz="4" w:space="0" w:color="auto"/>
              <w:left w:val="single" w:sz="4" w:space="0" w:color="auto"/>
              <w:bottom w:val="single" w:sz="4" w:space="0" w:color="auto"/>
              <w:right w:val="single" w:sz="4" w:space="0" w:color="auto"/>
            </w:tcBorders>
            <w:vAlign w:val="center"/>
            <w:hideMark/>
          </w:tcPr>
          <w:p w14:paraId="7798755F"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p>
        </w:tc>
      </w:tr>
      <w:tr w:rsidR="00EE3F9C" w:rsidRPr="000126C8" w14:paraId="64E4EDD1" w14:textId="77777777" w:rsidTr="00B5274F">
        <w:trPr>
          <w:trHeight w:val="300"/>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auto"/>
              <w:left w:val="single" w:sz="4" w:space="0" w:color="auto"/>
              <w:bottom w:val="single" w:sz="4" w:space="0" w:color="auto"/>
              <w:right w:val="single" w:sz="4" w:space="0" w:color="auto"/>
            </w:tcBorders>
            <w:noWrap/>
            <w:hideMark/>
          </w:tcPr>
          <w:p w14:paraId="3B5551E8" w14:textId="77777777" w:rsidR="00EE3F9C" w:rsidRPr="000126C8" w:rsidRDefault="00EE3F9C">
            <w:pPr>
              <w:pStyle w:val="Table-small"/>
              <w:rPr>
                <w:color w:val="000000"/>
              </w:rPr>
            </w:pPr>
            <w:r w:rsidRPr="4DDC4291">
              <w:rPr>
                <w:color w:val="000000" w:themeColor="accent1"/>
              </w:rPr>
              <w:t>vdd_xo</w:t>
            </w:r>
          </w:p>
        </w:tc>
        <w:tc>
          <w:tcPr>
            <w:tcW w:w="999" w:type="dxa"/>
            <w:tcBorders>
              <w:top w:val="single" w:sz="4" w:space="0" w:color="auto"/>
              <w:left w:val="single" w:sz="4" w:space="0" w:color="auto"/>
              <w:bottom w:val="single" w:sz="4" w:space="0" w:color="auto"/>
              <w:right w:val="single" w:sz="4" w:space="0" w:color="auto"/>
            </w:tcBorders>
            <w:noWrap/>
            <w:hideMark/>
          </w:tcPr>
          <w:p w14:paraId="5333FC82" w14:textId="77777777" w:rsidR="00EE3F9C" w:rsidRPr="000126C8" w:rsidRDefault="00EE3F9C">
            <w:pPr>
              <w:pStyle w:val="Table-small"/>
              <w:cnfStyle w:val="000000000000" w:firstRow="0" w:lastRow="0" w:firstColumn="0" w:lastColumn="0" w:oddVBand="0" w:evenVBand="0" w:oddHBand="0" w:evenHBand="0" w:firstRowFirstColumn="0" w:firstRowLastColumn="0" w:lastRowFirstColumn="0" w:lastRowLastColumn="0"/>
              <w:rPr>
                <w:color w:val="000000"/>
              </w:rPr>
            </w:pPr>
            <w:r w:rsidRPr="4DDC4291">
              <w:rPr>
                <w:color w:val="000000" w:themeColor="accent1"/>
              </w:rPr>
              <w:t>ldo_xo</w:t>
            </w:r>
          </w:p>
        </w:tc>
        <w:tc>
          <w:tcPr>
            <w:tcW w:w="1419" w:type="dxa"/>
            <w:vMerge w:val="restart"/>
            <w:tcBorders>
              <w:top w:val="single" w:sz="4" w:space="0" w:color="auto"/>
              <w:left w:val="single" w:sz="4" w:space="0" w:color="auto"/>
              <w:bottom w:val="single" w:sz="4" w:space="0" w:color="auto"/>
              <w:right w:val="single" w:sz="4" w:space="0" w:color="auto"/>
            </w:tcBorders>
            <w:noWrap/>
            <w:vAlign w:val="center"/>
            <w:hideMark/>
          </w:tcPr>
          <w:p w14:paraId="0C6AEF28"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r w:rsidRPr="000126C8">
              <w:rPr>
                <w:color w:val="000000"/>
              </w:rPr>
              <w:t>tstmux_a2sel</w:t>
            </w:r>
          </w:p>
        </w:tc>
        <w:tc>
          <w:tcPr>
            <w:tcW w:w="1220" w:type="dxa"/>
            <w:tcBorders>
              <w:top w:val="single" w:sz="4" w:space="0" w:color="auto"/>
              <w:left w:val="single" w:sz="4" w:space="0" w:color="auto"/>
              <w:bottom w:val="single" w:sz="4" w:space="0" w:color="auto"/>
              <w:right w:val="single" w:sz="4" w:space="0" w:color="auto"/>
            </w:tcBorders>
            <w:noWrap/>
            <w:vAlign w:val="center"/>
            <w:hideMark/>
          </w:tcPr>
          <w:p w14:paraId="7D658288"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r w:rsidRPr="000126C8">
              <w:rPr>
                <w:color w:val="000000"/>
              </w:rPr>
              <w:t>1</w:t>
            </w:r>
          </w:p>
        </w:tc>
        <w:tc>
          <w:tcPr>
            <w:tcW w:w="2374" w:type="dxa"/>
            <w:tcBorders>
              <w:top w:val="single" w:sz="4" w:space="0" w:color="auto"/>
              <w:left w:val="single" w:sz="4" w:space="0" w:color="auto"/>
              <w:bottom w:val="single" w:sz="4" w:space="0" w:color="auto"/>
              <w:right w:val="single" w:sz="4" w:space="0" w:color="auto"/>
            </w:tcBorders>
            <w:noWrap/>
            <w:vAlign w:val="center"/>
            <w:hideMark/>
          </w:tcPr>
          <w:p w14:paraId="3A4D93AB"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r w:rsidRPr="000126C8">
              <w:rPr>
                <w:color w:val="000000"/>
              </w:rPr>
              <w:t>N</w:t>
            </w:r>
          </w:p>
        </w:tc>
        <w:tc>
          <w:tcPr>
            <w:tcW w:w="2126" w:type="dxa"/>
            <w:vMerge w:val="restart"/>
            <w:tcBorders>
              <w:top w:val="single" w:sz="4" w:space="0" w:color="auto"/>
              <w:left w:val="single" w:sz="4" w:space="0" w:color="auto"/>
              <w:bottom w:val="single" w:sz="4" w:space="0" w:color="auto"/>
              <w:right w:val="single" w:sz="4" w:space="0" w:color="auto"/>
            </w:tcBorders>
            <w:noWrap/>
            <w:vAlign w:val="center"/>
            <w:hideMark/>
          </w:tcPr>
          <w:p w14:paraId="4D26CF20"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r w:rsidRPr="000126C8">
              <w:rPr>
                <w:color w:val="000000"/>
              </w:rPr>
              <w:t>GPIO1</w:t>
            </w:r>
          </w:p>
        </w:tc>
      </w:tr>
      <w:tr w:rsidR="00EE3F9C" w:rsidRPr="000126C8" w14:paraId="1A762B41" w14:textId="77777777" w:rsidTr="00B5274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auto"/>
              <w:left w:val="single" w:sz="4" w:space="0" w:color="auto"/>
              <w:bottom w:val="single" w:sz="4" w:space="0" w:color="auto"/>
              <w:right w:val="single" w:sz="4" w:space="0" w:color="auto"/>
            </w:tcBorders>
            <w:noWrap/>
            <w:hideMark/>
          </w:tcPr>
          <w:p w14:paraId="3D845A0B" w14:textId="77777777" w:rsidR="00EE3F9C" w:rsidRPr="000126C8" w:rsidRDefault="00EE3F9C">
            <w:pPr>
              <w:pStyle w:val="Table-small"/>
              <w:rPr>
                <w:color w:val="000000"/>
              </w:rPr>
            </w:pPr>
            <w:r w:rsidRPr="4DDC4291">
              <w:rPr>
                <w:color w:val="000000" w:themeColor="accent1"/>
              </w:rPr>
              <w:t>vddvco</w:t>
            </w:r>
          </w:p>
        </w:tc>
        <w:tc>
          <w:tcPr>
            <w:tcW w:w="999" w:type="dxa"/>
            <w:tcBorders>
              <w:top w:val="single" w:sz="4" w:space="0" w:color="auto"/>
              <w:left w:val="single" w:sz="4" w:space="0" w:color="auto"/>
              <w:bottom w:val="single" w:sz="4" w:space="0" w:color="auto"/>
              <w:right w:val="single" w:sz="4" w:space="0" w:color="auto"/>
            </w:tcBorders>
            <w:noWrap/>
            <w:hideMark/>
          </w:tcPr>
          <w:p w14:paraId="197F4026" w14:textId="77777777" w:rsidR="00EE3F9C" w:rsidRPr="000126C8" w:rsidRDefault="00EE3F9C">
            <w:pPr>
              <w:pStyle w:val="Table-small"/>
              <w:cnfStyle w:val="000000100000" w:firstRow="0" w:lastRow="0" w:firstColumn="0" w:lastColumn="0" w:oddVBand="0" w:evenVBand="0" w:oddHBand="1" w:evenHBand="0" w:firstRowFirstColumn="0" w:firstRowLastColumn="0" w:lastRowFirstColumn="0" w:lastRowLastColumn="0"/>
              <w:rPr>
                <w:color w:val="000000"/>
              </w:rPr>
            </w:pPr>
            <w:r w:rsidRPr="4DDC4291">
              <w:rPr>
                <w:color w:val="000000" w:themeColor="accent1"/>
              </w:rPr>
              <w:t>ldo_vco</w:t>
            </w: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41CCB7B7"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p>
        </w:tc>
        <w:tc>
          <w:tcPr>
            <w:tcW w:w="1220" w:type="dxa"/>
            <w:tcBorders>
              <w:top w:val="single" w:sz="4" w:space="0" w:color="auto"/>
              <w:left w:val="single" w:sz="4" w:space="0" w:color="auto"/>
              <w:bottom w:val="single" w:sz="4" w:space="0" w:color="auto"/>
              <w:right w:val="single" w:sz="4" w:space="0" w:color="auto"/>
            </w:tcBorders>
            <w:noWrap/>
            <w:vAlign w:val="center"/>
            <w:hideMark/>
          </w:tcPr>
          <w:p w14:paraId="65B0AD03"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2</w:t>
            </w:r>
          </w:p>
        </w:tc>
        <w:tc>
          <w:tcPr>
            <w:tcW w:w="2374" w:type="dxa"/>
            <w:tcBorders>
              <w:top w:val="single" w:sz="4" w:space="0" w:color="auto"/>
              <w:left w:val="single" w:sz="4" w:space="0" w:color="auto"/>
              <w:bottom w:val="single" w:sz="4" w:space="0" w:color="auto"/>
              <w:right w:val="single" w:sz="4" w:space="0" w:color="auto"/>
            </w:tcBorders>
            <w:noWrap/>
            <w:vAlign w:val="center"/>
            <w:hideMark/>
          </w:tcPr>
          <w:p w14:paraId="45EA3B82"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N</w:t>
            </w:r>
          </w:p>
        </w:tc>
        <w:tc>
          <w:tcPr>
            <w:tcW w:w="2126" w:type="dxa"/>
            <w:vMerge/>
            <w:tcBorders>
              <w:top w:val="single" w:sz="4" w:space="0" w:color="auto"/>
              <w:left w:val="single" w:sz="4" w:space="0" w:color="auto"/>
              <w:bottom w:val="single" w:sz="4" w:space="0" w:color="auto"/>
              <w:right w:val="single" w:sz="4" w:space="0" w:color="auto"/>
            </w:tcBorders>
            <w:vAlign w:val="center"/>
            <w:hideMark/>
          </w:tcPr>
          <w:p w14:paraId="45F9C7E3"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p>
        </w:tc>
      </w:tr>
      <w:tr w:rsidR="00EE3F9C" w:rsidRPr="000126C8" w14:paraId="40F832CE" w14:textId="77777777" w:rsidTr="00B5274F">
        <w:trPr>
          <w:trHeight w:val="300"/>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auto"/>
              <w:left w:val="single" w:sz="4" w:space="0" w:color="auto"/>
              <w:bottom w:val="single" w:sz="4" w:space="0" w:color="auto"/>
              <w:right w:val="single" w:sz="4" w:space="0" w:color="auto"/>
            </w:tcBorders>
            <w:noWrap/>
            <w:hideMark/>
          </w:tcPr>
          <w:p w14:paraId="426623A5" w14:textId="77777777" w:rsidR="00EE3F9C" w:rsidRPr="000126C8" w:rsidRDefault="00EE3F9C">
            <w:pPr>
              <w:pStyle w:val="Table-small"/>
              <w:rPr>
                <w:color w:val="000000"/>
              </w:rPr>
            </w:pPr>
            <w:r w:rsidRPr="4DDC4291">
              <w:rPr>
                <w:color w:val="000000" w:themeColor="accent1"/>
              </w:rPr>
              <w:t>trx_p</w:t>
            </w:r>
          </w:p>
        </w:tc>
        <w:tc>
          <w:tcPr>
            <w:tcW w:w="999" w:type="dxa"/>
            <w:tcBorders>
              <w:top w:val="single" w:sz="4" w:space="0" w:color="auto"/>
              <w:left w:val="single" w:sz="4" w:space="0" w:color="auto"/>
              <w:bottom w:val="single" w:sz="4" w:space="0" w:color="auto"/>
              <w:right w:val="single" w:sz="4" w:space="0" w:color="auto"/>
            </w:tcBorders>
            <w:noWrap/>
            <w:hideMark/>
          </w:tcPr>
          <w:p w14:paraId="63725245" w14:textId="77777777" w:rsidR="00EE3F9C" w:rsidRPr="000126C8" w:rsidRDefault="00EE3F9C">
            <w:pPr>
              <w:pStyle w:val="Table-small"/>
              <w:cnfStyle w:val="000000000000" w:firstRow="0" w:lastRow="0" w:firstColumn="0" w:lastColumn="0" w:oddVBand="0" w:evenVBand="0" w:oddHBand="0" w:evenHBand="0" w:firstRowFirstColumn="0" w:firstRowLastColumn="0" w:lastRowFirstColumn="0" w:lastRowLastColumn="0"/>
              <w:rPr>
                <w:color w:val="000000"/>
              </w:rPr>
            </w:pPr>
            <w:r w:rsidRPr="4DDC4291">
              <w:rPr>
                <w:color w:val="000000" w:themeColor="accent1"/>
              </w:rPr>
              <w:t>lvds</w:t>
            </w: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33CB1F66"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p>
        </w:tc>
        <w:tc>
          <w:tcPr>
            <w:tcW w:w="1220" w:type="dxa"/>
            <w:tcBorders>
              <w:top w:val="single" w:sz="4" w:space="0" w:color="auto"/>
              <w:left w:val="single" w:sz="4" w:space="0" w:color="auto"/>
              <w:bottom w:val="single" w:sz="4" w:space="0" w:color="auto"/>
              <w:right w:val="single" w:sz="4" w:space="0" w:color="auto"/>
            </w:tcBorders>
            <w:noWrap/>
            <w:vAlign w:val="center"/>
            <w:hideMark/>
          </w:tcPr>
          <w:p w14:paraId="128048F9"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r w:rsidRPr="000126C8">
              <w:rPr>
                <w:color w:val="000000"/>
              </w:rPr>
              <w:t>3</w:t>
            </w:r>
          </w:p>
        </w:tc>
        <w:tc>
          <w:tcPr>
            <w:tcW w:w="2374" w:type="dxa"/>
            <w:tcBorders>
              <w:top w:val="single" w:sz="4" w:space="0" w:color="auto"/>
              <w:left w:val="single" w:sz="4" w:space="0" w:color="auto"/>
              <w:bottom w:val="single" w:sz="4" w:space="0" w:color="auto"/>
              <w:right w:val="single" w:sz="4" w:space="0" w:color="auto"/>
            </w:tcBorders>
            <w:noWrap/>
            <w:vAlign w:val="center"/>
            <w:hideMark/>
          </w:tcPr>
          <w:p w14:paraId="5E7C45C8"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p>
        </w:tc>
        <w:tc>
          <w:tcPr>
            <w:tcW w:w="2126" w:type="dxa"/>
            <w:vMerge/>
            <w:tcBorders>
              <w:top w:val="single" w:sz="4" w:space="0" w:color="auto"/>
              <w:left w:val="single" w:sz="4" w:space="0" w:color="auto"/>
              <w:bottom w:val="single" w:sz="4" w:space="0" w:color="auto"/>
              <w:right w:val="single" w:sz="4" w:space="0" w:color="auto"/>
            </w:tcBorders>
            <w:vAlign w:val="center"/>
            <w:hideMark/>
          </w:tcPr>
          <w:p w14:paraId="608DF4E1"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p>
        </w:tc>
      </w:tr>
      <w:tr w:rsidR="00EE3F9C" w:rsidRPr="000126C8" w14:paraId="6B942043" w14:textId="77777777" w:rsidTr="00B5274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auto"/>
              <w:left w:val="single" w:sz="4" w:space="0" w:color="auto"/>
              <w:bottom w:val="single" w:sz="4" w:space="0" w:color="auto"/>
              <w:right w:val="single" w:sz="4" w:space="0" w:color="auto"/>
            </w:tcBorders>
            <w:noWrap/>
            <w:hideMark/>
          </w:tcPr>
          <w:p w14:paraId="0CC1E53A" w14:textId="77777777" w:rsidR="00EE3F9C" w:rsidRPr="000126C8" w:rsidRDefault="00EE3F9C">
            <w:pPr>
              <w:pStyle w:val="Table-small"/>
              <w:rPr>
                <w:color w:val="000000"/>
              </w:rPr>
            </w:pPr>
            <w:r w:rsidRPr="4DDC4291">
              <w:rPr>
                <w:color w:val="000000" w:themeColor="accent1"/>
              </w:rPr>
              <w:t>vddldiv</w:t>
            </w:r>
          </w:p>
        </w:tc>
        <w:tc>
          <w:tcPr>
            <w:tcW w:w="999" w:type="dxa"/>
            <w:tcBorders>
              <w:top w:val="single" w:sz="4" w:space="0" w:color="auto"/>
              <w:left w:val="single" w:sz="4" w:space="0" w:color="auto"/>
              <w:bottom w:val="single" w:sz="4" w:space="0" w:color="auto"/>
              <w:right w:val="single" w:sz="4" w:space="0" w:color="auto"/>
            </w:tcBorders>
            <w:noWrap/>
            <w:hideMark/>
          </w:tcPr>
          <w:p w14:paraId="05839420" w14:textId="77777777" w:rsidR="00EE3F9C" w:rsidRPr="000126C8" w:rsidRDefault="00EE3F9C">
            <w:pPr>
              <w:pStyle w:val="Table-small"/>
              <w:cnfStyle w:val="000000100000" w:firstRow="0" w:lastRow="0" w:firstColumn="0" w:lastColumn="0" w:oddVBand="0" w:evenVBand="0" w:oddHBand="1" w:evenHBand="0" w:firstRowFirstColumn="0" w:firstRowLastColumn="0" w:lastRowFirstColumn="0" w:lastRowLastColumn="0"/>
              <w:rPr>
                <w:color w:val="000000"/>
              </w:rPr>
            </w:pPr>
            <w:r w:rsidRPr="4DDC4291">
              <w:rPr>
                <w:color w:val="000000" w:themeColor="accent1"/>
              </w:rPr>
              <w:t>ldo_ldiv</w:t>
            </w: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23D64FFE"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p>
        </w:tc>
        <w:tc>
          <w:tcPr>
            <w:tcW w:w="1220" w:type="dxa"/>
            <w:tcBorders>
              <w:top w:val="single" w:sz="4" w:space="0" w:color="auto"/>
              <w:left w:val="single" w:sz="4" w:space="0" w:color="auto"/>
              <w:bottom w:val="single" w:sz="4" w:space="0" w:color="auto"/>
              <w:right w:val="single" w:sz="4" w:space="0" w:color="auto"/>
            </w:tcBorders>
            <w:noWrap/>
            <w:vAlign w:val="center"/>
            <w:hideMark/>
          </w:tcPr>
          <w:p w14:paraId="6FC777DF"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4</w:t>
            </w:r>
          </w:p>
        </w:tc>
        <w:tc>
          <w:tcPr>
            <w:tcW w:w="2374" w:type="dxa"/>
            <w:tcBorders>
              <w:top w:val="single" w:sz="4" w:space="0" w:color="auto"/>
              <w:left w:val="single" w:sz="4" w:space="0" w:color="auto"/>
              <w:bottom w:val="single" w:sz="4" w:space="0" w:color="auto"/>
              <w:right w:val="single" w:sz="4" w:space="0" w:color="auto"/>
            </w:tcBorders>
            <w:noWrap/>
            <w:vAlign w:val="center"/>
            <w:hideMark/>
          </w:tcPr>
          <w:p w14:paraId="524E937B"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N</w:t>
            </w:r>
          </w:p>
        </w:tc>
        <w:tc>
          <w:tcPr>
            <w:tcW w:w="2126" w:type="dxa"/>
            <w:vMerge/>
            <w:tcBorders>
              <w:top w:val="single" w:sz="4" w:space="0" w:color="auto"/>
              <w:left w:val="single" w:sz="4" w:space="0" w:color="auto"/>
              <w:bottom w:val="single" w:sz="4" w:space="0" w:color="auto"/>
              <w:right w:val="single" w:sz="4" w:space="0" w:color="auto"/>
            </w:tcBorders>
            <w:vAlign w:val="center"/>
            <w:hideMark/>
          </w:tcPr>
          <w:p w14:paraId="2B7CBE0F"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p>
        </w:tc>
      </w:tr>
      <w:tr w:rsidR="00EE3F9C" w:rsidRPr="000126C8" w14:paraId="79F09F74" w14:textId="77777777" w:rsidTr="00B5274F">
        <w:trPr>
          <w:trHeight w:val="300"/>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auto"/>
              <w:left w:val="single" w:sz="4" w:space="0" w:color="auto"/>
              <w:bottom w:val="single" w:sz="4" w:space="0" w:color="auto"/>
              <w:right w:val="single" w:sz="4" w:space="0" w:color="auto"/>
            </w:tcBorders>
            <w:noWrap/>
            <w:hideMark/>
          </w:tcPr>
          <w:p w14:paraId="2CA689E0" w14:textId="77777777" w:rsidR="00EE3F9C" w:rsidRPr="000126C8" w:rsidRDefault="00EE3F9C">
            <w:pPr>
              <w:pStyle w:val="Table-small"/>
              <w:rPr>
                <w:color w:val="000000"/>
              </w:rPr>
            </w:pPr>
            <w:r w:rsidRPr="4DDC4291">
              <w:rPr>
                <w:color w:val="000000" w:themeColor="accent1"/>
              </w:rPr>
              <w:t>vddcp</w:t>
            </w:r>
          </w:p>
        </w:tc>
        <w:tc>
          <w:tcPr>
            <w:tcW w:w="999" w:type="dxa"/>
            <w:tcBorders>
              <w:top w:val="single" w:sz="4" w:space="0" w:color="auto"/>
              <w:left w:val="single" w:sz="4" w:space="0" w:color="auto"/>
              <w:bottom w:val="single" w:sz="4" w:space="0" w:color="auto"/>
              <w:right w:val="single" w:sz="4" w:space="0" w:color="auto"/>
            </w:tcBorders>
            <w:noWrap/>
            <w:hideMark/>
          </w:tcPr>
          <w:p w14:paraId="0C0420A2" w14:textId="77777777" w:rsidR="00EE3F9C" w:rsidRPr="000126C8" w:rsidRDefault="00EE3F9C">
            <w:pPr>
              <w:pStyle w:val="Table-small"/>
              <w:cnfStyle w:val="000000000000" w:firstRow="0" w:lastRow="0" w:firstColumn="0" w:lastColumn="0" w:oddVBand="0" w:evenVBand="0" w:oddHBand="0" w:evenHBand="0" w:firstRowFirstColumn="0" w:firstRowLastColumn="0" w:lastRowFirstColumn="0" w:lastRowLastColumn="0"/>
              <w:rPr>
                <w:color w:val="000000"/>
              </w:rPr>
            </w:pPr>
            <w:r w:rsidRPr="4DDC4291">
              <w:rPr>
                <w:color w:val="000000" w:themeColor="accent1"/>
              </w:rPr>
              <w:t>ldo_cp</w:t>
            </w: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15649A8E"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p>
        </w:tc>
        <w:tc>
          <w:tcPr>
            <w:tcW w:w="1220" w:type="dxa"/>
            <w:tcBorders>
              <w:top w:val="single" w:sz="4" w:space="0" w:color="auto"/>
              <w:left w:val="single" w:sz="4" w:space="0" w:color="auto"/>
              <w:bottom w:val="single" w:sz="4" w:space="0" w:color="auto"/>
              <w:right w:val="single" w:sz="4" w:space="0" w:color="auto"/>
            </w:tcBorders>
            <w:noWrap/>
            <w:vAlign w:val="center"/>
            <w:hideMark/>
          </w:tcPr>
          <w:p w14:paraId="4F89F9CD"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r w:rsidRPr="000126C8">
              <w:rPr>
                <w:color w:val="000000"/>
              </w:rPr>
              <w:t>5</w:t>
            </w:r>
          </w:p>
        </w:tc>
        <w:tc>
          <w:tcPr>
            <w:tcW w:w="2374" w:type="dxa"/>
            <w:tcBorders>
              <w:top w:val="single" w:sz="4" w:space="0" w:color="auto"/>
              <w:left w:val="single" w:sz="4" w:space="0" w:color="auto"/>
              <w:bottom w:val="single" w:sz="4" w:space="0" w:color="auto"/>
              <w:right w:val="single" w:sz="4" w:space="0" w:color="auto"/>
            </w:tcBorders>
            <w:noWrap/>
            <w:vAlign w:val="center"/>
            <w:hideMark/>
          </w:tcPr>
          <w:p w14:paraId="7B40FA7F"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r w:rsidRPr="000126C8">
              <w:rPr>
                <w:color w:val="000000"/>
              </w:rPr>
              <w:t>N</w:t>
            </w:r>
          </w:p>
        </w:tc>
        <w:tc>
          <w:tcPr>
            <w:tcW w:w="2126" w:type="dxa"/>
            <w:vMerge/>
            <w:tcBorders>
              <w:top w:val="single" w:sz="4" w:space="0" w:color="auto"/>
              <w:left w:val="single" w:sz="4" w:space="0" w:color="auto"/>
              <w:bottom w:val="single" w:sz="4" w:space="0" w:color="auto"/>
              <w:right w:val="single" w:sz="4" w:space="0" w:color="auto"/>
            </w:tcBorders>
            <w:vAlign w:val="center"/>
            <w:hideMark/>
          </w:tcPr>
          <w:p w14:paraId="06D6CFDA"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p>
        </w:tc>
      </w:tr>
      <w:tr w:rsidR="00EE3F9C" w:rsidRPr="000126C8" w14:paraId="0449A497" w14:textId="77777777" w:rsidTr="00B5274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auto"/>
              <w:left w:val="single" w:sz="4" w:space="0" w:color="auto"/>
              <w:bottom w:val="single" w:sz="4" w:space="0" w:color="auto"/>
              <w:right w:val="single" w:sz="4" w:space="0" w:color="auto"/>
            </w:tcBorders>
            <w:noWrap/>
            <w:hideMark/>
          </w:tcPr>
          <w:p w14:paraId="1F222D5D" w14:textId="77777777" w:rsidR="00EE3F9C" w:rsidRPr="000126C8" w:rsidRDefault="00EE3F9C">
            <w:pPr>
              <w:pStyle w:val="Table-small"/>
              <w:rPr>
                <w:color w:val="000000"/>
              </w:rPr>
            </w:pPr>
            <w:r w:rsidRPr="4DDC4291">
              <w:rPr>
                <w:color w:val="000000" w:themeColor="accent1"/>
              </w:rPr>
              <w:t>vref_ptat</w:t>
            </w:r>
          </w:p>
        </w:tc>
        <w:tc>
          <w:tcPr>
            <w:tcW w:w="999" w:type="dxa"/>
            <w:tcBorders>
              <w:top w:val="single" w:sz="4" w:space="0" w:color="auto"/>
              <w:left w:val="single" w:sz="4" w:space="0" w:color="auto"/>
              <w:bottom w:val="single" w:sz="4" w:space="0" w:color="auto"/>
              <w:right w:val="single" w:sz="4" w:space="0" w:color="auto"/>
            </w:tcBorders>
            <w:noWrap/>
            <w:hideMark/>
          </w:tcPr>
          <w:p w14:paraId="7D3304F3" w14:textId="77777777" w:rsidR="00EE3F9C" w:rsidRPr="000126C8" w:rsidRDefault="00EE3F9C">
            <w:pPr>
              <w:pStyle w:val="Table-small"/>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vref</w:t>
            </w: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2951D903"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p>
        </w:tc>
        <w:tc>
          <w:tcPr>
            <w:tcW w:w="1220" w:type="dxa"/>
            <w:tcBorders>
              <w:top w:val="single" w:sz="4" w:space="0" w:color="auto"/>
              <w:left w:val="single" w:sz="4" w:space="0" w:color="auto"/>
              <w:bottom w:val="single" w:sz="4" w:space="0" w:color="auto"/>
              <w:right w:val="single" w:sz="4" w:space="0" w:color="auto"/>
            </w:tcBorders>
            <w:noWrap/>
            <w:vAlign w:val="center"/>
            <w:hideMark/>
          </w:tcPr>
          <w:p w14:paraId="43FF0FF2"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6</w:t>
            </w:r>
          </w:p>
        </w:tc>
        <w:tc>
          <w:tcPr>
            <w:tcW w:w="2374" w:type="dxa"/>
            <w:tcBorders>
              <w:top w:val="single" w:sz="4" w:space="0" w:color="auto"/>
              <w:left w:val="single" w:sz="4" w:space="0" w:color="auto"/>
              <w:bottom w:val="single" w:sz="4" w:space="0" w:color="auto"/>
              <w:right w:val="single" w:sz="4" w:space="0" w:color="auto"/>
            </w:tcBorders>
            <w:noWrap/>
            <w:vAlign w:val="center"/>
            <w:hideMark/>
          </w:tcPr>
          <w:p w14:paraId="2B13982C"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Y</w:t>
            </w:r>
          </w:p>
        </w:tc>
        <w:tc>
          <w:tcPr>
            <w:tcW w:w="2126" w:type="dxa"/>
            <w:vMerge/>
            <w:tcBorders>
              <w:top w:val="single" w:sz="4" w:space="0" w:color="auto"/>
              <w:left w:val="single" w:sz="4" w:space="0" w:color="auto"/>
              <w:bottom w:val="single" w:sz="4" w:space="0" w:color="auto"/>
              <w:right w:val="single" w:sz="4" w:space="0" w:color="auto"/>
            </w:tcBorders>
            <w:vAlign w:val="center"/>
            <w:hideMark/>
          </w:tcPr>
          <w:p w14:paraId="29C1A0FC"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p>
        </w:tc>
      </w:tr>
      <w:tr w:rsidR="00EE3F9C" w:rsidRPr="000126C8" w14:paraId="76617A31" w14:textId="77777777" w:rsidTr="00B5274F">
        <w:trPr>
          <w:trHeight w:val="300"/>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auto"/>
              <w:left w:val="single" w:sz="4" w:space="0" w:color="auto"/>
              <w:bottom w:val="single" w:sz="4" w:space="0" w:color="auto"/>
              <w:right w:val="single" w:sz="4" w:space="0" w:color="auto"/>
            </w:tcBorders>
            <w:noWrap/>
            <w:hideMark/>
          </w:tcPr>
          <w:p w14:paraId="183BDB72" w14:textId="77777777" w:rsidR="00EE3F9C" w:rsidRPr="000126C8" w:rsidRDefault="00EE3F9C">
            <w:pPr>
              <w:pStyle w:val="Table-small"/>
              <w:rPr>
                <w:color w:val="000000"/>
              </w:rPr>
            </w:pPr>
            <w:r w:rsidRPr="4DDC4291">
              <w:rPr>
                <w:color w:val="000000" w:themeColor="accent1"/>
              </w:rPr>
              <w:t>vddpfd</w:t>
            </w:r>
          </w:p>
        </w:tc>
        <w:tc>
          <w:tcPr>
            <w:tcW w:w="999" w:type="dxa"/>
            <w:tcBorders>
              <w:top w:val="single" w:sz="4" w:space="0" w:color="auto"/>
              <w:left w:val="single" w:sz="4" w:space="0" w:color="auto"/>
              <w:bottom w:val="single" w:sz="4" w:space="0" w:color="auto"/>
              <w:right w:val="single" w:sz="4" w:space="0" w:color="auto"/>
            </w:tcBorders>
            <w:noWrap/>
            <w:hideMark/>
          </w:tcPr>
          <w:p w14:paraId="4B5E6CCB" w14:textId="77777777" w:rsidR="00EE3F9C" w:rsidRPr="000126C8" w:rsidRDefault="00EE3F9C">
            <w:pPr>
              <w:pStyle w:val="Table-small"/>
              <w:cnfStyle w:val="000000000000" w:firstRow="0" w:lastRow="0" w:firstColumn="0" w:lastColumn="0" w:oddVBand="0" w:evenVBand="0" w:oddHBand="0" w:evenHBand="0" w:firstRowFirstColumn="0" w:firstRowLastColumn="0" w:lastRowFirstColumn="0" w:lastRowLastColumn="0"/>
              <w:rPr>
                <w:color w:val="000000"/>
              </w:rPr>
            </w:pPr>
            <w:r w:rsidRPr="4DDC4291">
              <w:rPr>
                <w:color w:val="000000" w:themeColor="accent1"/>
              </w:rPr>
              <w:t>ldo_pfd</w:t>
            </w: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0080936C"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p>
        </w:tc>
        <w:tc>
          <w:tcPr>
            <w:tcW w:w="1220" w:type="dxa"/>
            <w:tcBorders>
              <w:top w:val="single" w:sz="4" w:space="0" w:color="auto"/>
              <w:left w:val="single" w:sz="4" w:space="0" w:color="auto"/>
              <w:bottom w:val="single" w:sz="4" w:space="0" w:color="auto"/>
              <w:right w:val="single" w:sz="4" w:space="0" w:color="auto"/>
            </w:tcBorders>
            <w:noWrap/>
            <w:vAlign w:val="center"/>
            <w:hideMark/>
          </w:tcPr>
          <w:p w14:paraId="5FA44A62"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r w:rsidRPr="000126C8">
              <w:rPr>
                <w:color w:val="000000"/>
              </w:rPr>
              <w:t>7</w:t>
            </w:r>
          </w:p>
        </w:tc>
        <w:tc>
          <w:tcPr>
            <w:tcW w:w="2374" w:type="dxa"/>
            <w:tcBorders>
              <w:top w:val="single" w:sz="4" w:space="0" w:color="auto"/>
              <w:left w:val="single" w:sz="4" w:space="0" w:color="auto"/>
              <w:bottom w:val="single" w:sz="4" w:space="0" w:color="auto"/>
              <w:right w:val="single" w:sz="4" w:space="0" w:color="auto"/>
            </w:tcBorders>
            <w:noWrap/>
            <w:vAlign w:val="center"/>
            <w:hideMark/>
          </w:tcPr>
          <w:p w14:paraId="3CC67BA0"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r w:rsidRPr="000126C8">
              <w:rPr>
                <w:color w:val="000000"/>
              </w:rPr>
              <w:t>N</w:t>
            </w:r>
          </w:p>
        </w:tc>
        <w:tc>
          <w:tcPr>
            <w:tcW w:w="2126" w:type="dxa"/>
            <w:vMerge/>
            <w:tcBorders>
              <w:top w:val="single" w:sz="4" w:space="0" w:color="auto"/>
              <w:left w:val="single" w:sz="4" w:space="0" w:color="auto"/>
              <w:bottom w:val="single" w:sz="4" w:space="0" w:color="auto"/>
              <w:right w:val="single" w:sz="4" w:space="0" w:color="auto"/>
            </w:tcBorders>
            <w:vAlign w:val="center"/>
            <w:hideMark/>
          </w:tcPr>
          <w:p w14:paraId="25818F41"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p>
        </w:tc>
      </w:tr>
      <w:tr w:rsidR="00EE3F9C" w:rsidRPr="000126C8" w14:paraId="1FC70384" w14:textId="77777777" w:rsidTr="00B5274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auto"/>
              <w:left w:val="single" w:sz="4" w:space="0" w:color="auto"/>
              <w:bottom w:val="single" w:sz="4" w:space="0" w:color="auto"/>
              <w:right w:val="single" w:sz="4" w:space="0" w:color="auto"/>
            </w:tcBorders>
            <w:noWrap/>
            <w:hideMark/>
          </w:tcPr>
          <w:p w14:paraId="149991E1" w14:textId="77777777" w:rsidR="00EE3F9C" w:rsidRPr="000126C8" w:rsidRDefault="00EE3F9C">
            <w:pPr>
              <w:pStyle w:val="Table-small"/>
              <w:rPr>
                <w:color w:val="000000"/>
              </w:rPr>
            </w:pPr>
            <w:r w:rsidRPr="4DDC4291">
              <w:rPr>
                <w:color w:val="000000" w:themeColor="accent1"/>
              </w:rPr>
              <w:t>vss_pll</w:t>
            </w:r>
          </w:p>
        </w:tc>
        <w:tc>
          <w:tcPr>
            <w:tcW w:w="999" w:type="dxa"/>
            <w:tcBorders>
              <w:top w:val="single" w:sz="4" w:space="0" w:color="auto"/>
              <w:left w:val="single" w:sz="4" w:space="0" w:color="auto"/>
              <w:bottom w:val="single" w:sz="4" w:space="0" w:color="auto"/>
              <w:right w:val="single" w:sz="4" w:space="0" w:color="auto"/>
            </w:tcBorders>
            <w:noWrap/>
            <w:hideMark/>
          </w:tcPr>
          <w:p w14:paraId="627E23C0" w14:textId="77777777" w:rsidR="00EE3F9C" w:rsidRPr="000126C8" w:rsidRDefault="00EE3F9C">
            <w:pPr>
              <w:pStyle w:val="Table-small"/>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pll</w:t>
            </w: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1C2E73BD"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p>
        </w:tc>
        <w:tc>
          <w:tcPr>
            <w:tcW w:w="1220" w:type="dxa"/>
            <w:tcBorders>
              <w:top w:val="single" w:sz="4" w:space="0" w:color="auto"/>
              <w:left w:val="single" w:sz="4" w:space="0" w:color="auto"/>
              <w:bottom w:val="single" w:sz="4" w:space="0" w:color="auto"/>
              <w:right w:val="single" w:sz="4" w:space="0" w:color="auto"/>
            </w:tcBorders>
            <w:noWrap/>
            <w:vAlign w:val="center"/>
            <w:hideMark/>
          </w:tcPr>
          <w:p w14:paraId="3D1ADE38"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8</w:t>
            </w:r>
          </w:p>
        </w:tc>
        <w:tc>
          <w:tcPr>
            <w:tcW w:w="2374" w:type="dxa"/>
            <w:tcBorders>
              <w:top w:val="single" w:sz="4" w:space="0" w:color="auto"/>
              <w:left w:val="single" w:sz="4" w:space="0" w:color="auto"/>
              <w:bottom w:val="single" w:sz="4" w:space="0" w:color="auto"/>
              <w:right w:val="single" w:sz="4" w:space="0" w:color="auto"/>
            </w:tcBorders>
            <w:noWrap/>
            <w:vAlign w:val="center"/>
            <w:hideMark/>
          </w:tcPr>
          <w:p w14:paraId="4ACBEBE6"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N</w:t>
            </w:r>
          </w:p>
        </w:tc>
        <w:tc>
          <w:tcPr>
            <w:tcW w:w="2126" w:type="dxa"/>
            <w:vMerge/>
            <w:tcBorders>
              <w:top w:val="single" w:sz="4" w:space="0" w:color="auto"/>
              <w:left w:val="single" w:sz="4" w:space="0" w:color="auto"/>
              <w:bottom w:val="single" w:sz="4" w:space="0" w:color="auto"/>
              <w:right w:val="single" w:sz="4" w:space="0" w:color="auto"/>
            </w:tcBorders>
            <w:vAlign w:val="center"/>
            <w:hideMark/>
          </w:tcPr>
          <w:p w14:paraId="0C25C36E"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p>
        </w:tc>
      </w:tr>
      <w:tr w:rsidR="00EE3F9C" w:rsidRPr="000126C8" w14:paraId="18DCEC98" w14:textId="77777777" w:rsidTr="00B5274F">
        <w:trPr>
          <w:trHeight w:val="300"/>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auto"/>
              <w:left w:val="single" w:sz="4" w:space="0" w:color="auto"/>
              <w:bottom w:val="single" w:sz="4" w:space="0" w:color="auto"/>
              <w:right w:val="single" w:sz="4" w:space="0" w:color="auto"/>
            </w:tcBorders>
            <w:noWrap/>
            <w:hideMark/>
          </w:tcPr>
          <w:p w14:paraId="30DEAD68" w14:textId="77777777" w:rsidR="00EE3F9C" w:rsidRPr="000126C8" w:rsidRDefault="00EE3F9C">
            <w:pPr>
              <w:pStyle w:val="Table-small"/>
              <w:rPr>
                <w:color w:val="000000"/>
              </w:rPr>
            </w:pPr>
            <w:r w:rsidRPr="4DDC4291">
              <w:rPr>
                <w:color w:val="000000" w:themeColor="accent1"/>
              </w:rPr>
              <w:t>vddodiv</w:t>
            </w:r>
          </w:p>
        </w:tc>
        <w:tc>
          <w:tcPr>
            <w:tcW w:w="999" w:type="dxa"/>
            <w:tcBorders>
              <w:top w:val="single" w:sz="4" w:space="0" w:color="auto"/>
              <w:left w:val="single" w:sz="4" w:space="0" w:color="auto"/>
              <w:bottom w:val="single" w:sz="4" w:space="0" w:color="auto"/>
              <w:right w:val="single" w:sz="4" w:space="0" w:color="auto"/>
            </w:tcBorders>
            <w:noWrap/>
            <w:hideMark/>
          </w:tcPr>
          <w:p w14:paraId="69AF2913" w14:textId="77777777" w:rsidR="00EE3F9C" w:rsidRPr="000126C8" w:rsidRDefault="00EE3F9C">
            <w:pPr>
              <w:pStyle w:val="Table-small"/>
              <w:cnfStyle w:val="000000000000" w:firstRow="0" w:lastRow="0" w:firstColumn="0" w:lastColumn="0" w:oddVBand="0" w:evenVBand="0" w:oddHBand="0" w:evenHBand="0" w:firstRowFirstColumn="0" w:firstRowLastColumn="0" w:lastRowFirstColumn="0" w:lastRowLastColumn="0"/>
              <w:rPr>
                <w:color w:val="000000"/>
              </w:rPr>
            </w:pPr>
            <w:r w:rsidRPr="4DDC4291">
              <w:rPr>
                <w:color w:val="000000" w:themeColor="accent1"/>
              </w:rPr>
              <w:t>ldo_odiv</w:t>
            </w: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7FC7A3E0"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p>
        </w:tc>
        <w:tc>
          <w:tcPr>
            <w:tcW w:w="1220" w:type="dxa"/>
            <w:tcBorders>
              <w:top w:val="single" w:sz="4" w:space="0" w:color="auto"/>
              <w:left w:val="single" w:sz="4" w:space="0" w:color="auto"/>
              <w:bottom w:val="single" w:sz="4" w:space="0" w:color="auto"/>
              <w:right w:val="single" w:sz="4" w:space="0" w:color="auto"/>
            </w:tcBorders>
            <w:noWrap/>
            <w:vAlign w:val="center"/>
            <w:hideMark/>
          </w:tcPr>
          <w:p w14:paraId="28E6D0BF"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r w:rsidRPr="000126C8">
              <w:rPr>
                <w:color w:val="000000"/>
              </w:rPr>
              <w:t>9</w:t>
            </w:r>
          </w:p>
        </w:tc>
        <w:tc>
          <w:tcPr>
            <w:tcW w:w="2374" w:type="dxa"/>
            <w:tcBorders>
              <w:top w:val="single" w:sz="4" w:space="0" w:color="auto"/>
              <w:left w:val="single" w:sz="4" w:space="0" w:color="auto"/>
              <w:bottom w:val="single" w:sz="4" w:space="0" w:color="auto"/>
              <w:right w:val="single" w:sz="4" w:space="0" w:color="auto"/>
            </w:tcBorders>
            <w:noWrap/>
            <w:vAlign w:val="center"/>
            <w:hideMark/>
          </w:tcPr>
          <w:p w14:paraId="39E2F957"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r w:rsidRPr="000126C8">
              <w:rPr>
                <w:color w:val="000000"/>
              </w:rPr>
              <w:t>N</w:t>
            </w:r>
          </w:p>
        </w:tc>
        <w:tc>
          <w:tcPr>
            <w:tcW w:w="2126" w:type="dxa"/>
            <w:vMerge/>
            <w:tcBorders>
              <w:top w:val="single" w:sz="4" w:space="0" w:color="auto"/>
              <w:left w:val="single" w:sz="4" w:space="0" w:color="auto"/>
              <w:bottom w:val="single" w:sz="4" w:space="0" w:color="auto"/>
              <w:right w:val="single" w:sz="4" w:space="0" w:color="auto"/>
            </w:tcBorders>
            <w:vAlign w:val="center"/>
            <w:hideMark/>
          </w:tcPr>
          <w:p w14:paraId="53846329"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p>
        </w:tc>
      </w:tr>
      <w:tr w:rsidR="00EE3F9C" w:rsidRPr="000126C8" w14:paraId="525A18C8" w14:textId="77777777" w:rsidTr="00B5274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auto"/>
              <w:left w:val="single" w:sz="4" w:space="0" w:color="auto"/>
              <w:bottom w:val="single" w:sz="4" w:space="0" w:color="auto"/>
              <w:right w:val="single" w:sz="4" w:space="0" w:color="auto"/>
            </w:tcBorders>
            <w:noWrap/>
            <w:hideMark/>
          </w:tcPr>
          <w:p w14:paraId="6E6D4EBE" w14:textId="77777777" w:rsidR="00EE3F9C" w:rsidRPr="000126C8" w:rsidRDefault="00EE3F9C">
            <w:pPr>
              <w:pStyle w:val="Table-small"/>
              <w:rPr>
                <w:color w:val="000000"/>
              </w:rPr>
            </w:pPr>
            <w:r w:rsidRPr="4DDC4291">
              <w:rPr>
                <w:color w:val="000000" w:themeColor="accent1"/>
              </w:rPr>
              <w:t>vtune</w:t>
            </w:r>
          </w:p>
        </w:tc>
        <w:tc>
          <w:tcPr>
            <w:tcW w:w="999" w:type="dxa"/>
            <w:tcBorders>
              <w:top w:val="single" w:sz="4" w:space="0" w:color="auto"/>
              <w:left w:val="single" w:sz="4" w:space="0" w:color="auto"/>
              <w:bottom w:val="single" w:sz="4" w:space="0" w:color="auto"/>
              <w:right w:val="single" w:sz="4" w:space="0" w:color="auto"/>
            </w:tcBorders>
            <w:noWrap/>
            <w:hideMark/>
          </w:tcPr>
          <w:p w14:paraId="7272D2D2" w14:textId="77777777" w:rsidR="00EE3F9C" w:rsidRPr="000126C8" w:rsidRDefault="00EE3F9C">
            <w:pPr>
              <w:pStyle w:val="Table-small"/>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pll</w:t>
            </w: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3A0EAF9C"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p>
        </w:tc>
        <w:tc>
          <w:tcPr>
            <w:tcW w:w="1220" w:type="dxa"/>
            <w:tcBorders>
              <w:top w:val="single" w:sz="4" w:space="0" w:color="auto"/>
              <w:left w:val="single" w:sz="4" w:space="0" w:color="auto"/>
              <w:bottom w:val="single" w:sz="4" w:space="0" w:color="auto"/>
              <w:right w:val="single" w:sz="4" w:space="0" w:color="auto"/>
            </w:tcBorders>
            <w:noWrap/>
            <w:vAlign w:val="center"/>
            <w:hideMark/>
          </w:tcPr>
          <w:p w14:paraId="6073CE1C"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10</w:t>
            </w:r>
          </w:p>
        </w:tc>
        <w:tc>
          <w:tcPr>
            <w:tcW w:w="2374" w:type="dxa"/>
            <w:tcBorders>
              <w:top w:val="single" w:sz="4" w:space="0" w:color="auto"/>
              <w:left w:val="single" w:sz="4" w:space="0" w:color="auto"/>
              <w:bottom w:val="single" w:sz="4" w:space="0" w:color="auto"/>
              <w:right w:val="single" w:sz="4" w:space="0" w:color="auto"/>
            </w:tcBorders>
            <w:noWrap/>
            <w:vAlign w:val="center"/>
            <w:hideMark/>
          </w:tcPr>
          <w:p w14:paraId="55B6EB3A"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Y</w:t>
            </w:r>
          </w:p>
        </w:tc>
        <w:tc>
          <w:tcPr>
            <w:tcW w:w="2126" w:type="dxa"/>
            <w:vMerge/>
            <w:tcBorders>
              <w:top w:val="single" w:sz="4" w:space="0" w:color="auto"/>
              <w:left w:val="single" w:sz="4" w:space="0" w:color="auto"/>
              <w:bottom w:val="single" w:sz="4" w:space="0" w:color="auto"/>
              <w:right w:val="single" w:sz="4" w:space="0" w:color="auto"/>
            </w:tcBorders>
            <w:vAlign w:val="center"/>
            <w:hideMark/>
          </w:tcPr>
          <w:p w14:paraId="656AEEDA"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p>
        </w:tc>
      </w:tr>
      <w:tr w:rsidR="00EE3F9C" w:rsidRPr="000126C8" w14:paraId="3C98B69E" w14:textId="77777777" w:rsidTr="00B5274F">
        <w:trPr>
          <w:trHeight w:val="300"/>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auto"/>
              <w:left w:val="single" w:sz="4" w:space="0" w:color="auto"/>
              <w:bottom w:val="single" w:sz="4" w:space="0" w:color="auto"/>
              <w:right w:val="single" w:sz="4" w:space="0" w:color="auto"/>
            </w:tcBorders>
            <w:noWrap/>
            <w:hideMark/>
          </w:tcPr>
          <w:p w14:paraId="65758699" w14:textId="77777777" w:rsidR="00EE3F9C" w:rsidRPr="000126C8" w:rsidRDefault="00EE3F9C">
            <w:pPr>
              <w:pStyle w:val="Table-small"/>
              <w:rPr>
                <w:color w:val="000000"/>
              </w:rPr>
            </w:pPr>
            <w:r w:rsidRPr="000126C8">
              <w:rPr>
                <w:color w:val="000000"/>
              </w:rPr>
              <w:t>hyb_cm</w:t>
            </w:r>
          </w:p>
        </w:tc>
        <w:tc>
          <w:tcPr>
            <w:tcW w:w="999" w:type="dxa"/>
            <w:tcBorders>
              <w:top w:val="single" w:sz="4" w:space="0" w:color="auto"/>
              <w:left w:val="single" w:sz="4" w:space="0" w:color="auto"/>
              <w:bottom w:val="single" w:sz="4" w:space="0" w:color="auto"/>
              <w:right w:val="single" w:sz="4" w:space="0" w:color="auto"/>
            </w:tcBorders>
            <w:noWrap/>
            <w:hideMark/>
          </w:tcPr>
          <w:p w14:paraId="68B98288" w14:textId="77777777" w:rsidR="00EE3F9C" w:rsidRPr="000126C8" w:rsidRDefault="00EE3F9C">
            <w:pPr>
              <w:pStyle w:val="Table-small"/>
              <w:cnfStyle w:val="000000000000" w:firstRow="0" w:lastRow="0" w:firstColumn="0" w:lastColumn="0" w:oddVBand="0" w:evenVBand="0" w:oddHBand="0" w:evenHBand="0" w:firstRowFirstColumn="0" w:firstRowLastColumn="0" w:lastRowFirstColumn="0" w:lastRowLastColumn="0"/>
              <w:rPr>
                <w:color w:val="000000"/>
              </w:rPr>
            </w:pPr>
            <w:r w:rsidRPr="000126C8">
              <w:rPr>
                <w:color w:val="000000"/>
              </w:rPr>
              <w:t>hybrid</w:t>
            </w: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2FD18B47"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p>
        </w:tc>
        <w:tc>
          <w:tcPr>
            <w:tcW w:w="1220" w:type="dxa"/>
            <w:tcBorders>
              <w:top w:val="single" w:sz="4" w:space="0" w:color="auto"/>
              <w:left w:val="single" w:sz="4" w:space="0" w:color="auto"/>
              <w:bottom w:val="single" w:sz="4" w:space="0" w:color="auto"/>
              <w:right w:val="single" w:sz="4" w:space="0" w:color="auto"/>
            </w:tcBorders>
            <w:noWrap/>
            <w:vAlign w:val="center"/>
            <w:hideMark/>
          </w:tcPr>
          <w:p w14:paraId="14D8DD8A"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r w:rsidRPr="000126C8">
              <w:rPr>
                <w:color w:val="000000"/>
              </w:rPr>
              <w:t>11</w:t>
            </w:r>
          </w:p>
        </w:tc>
        <w:tc>
          <w:tcPr>
            <w:tcW w:w="2374" w:type="dxa"/>
            <w:tcBorders>
              <w:top w:val="single" w:sz="4" w:space="0" w:color="auto"/>
              <w:left w:val="single" w:sz="4" w:space="0" w:color="auto"/>
              <w:bottom w:val="single" w:sz="4" w:space="0" w:color="auto"/>
              <w:right w:val="single" w:sz="4" w:space="0" w:color="auto"/>
            </w:tcBorders>
            <w:noWrap/>
            <w:vAlign w:val="center"/>
            <w:hideMark/>
          </w:tcPr>
          <w:p w14:paraId="5EB7BA31"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p>
        </w:tc>
        <w:tc>
          <w:tcPr>
            <w:tcW w:w="2126" w:type="dxa"/>
            <w:vMerge/>
            <w:tcBorders>
              <w:top w:val="single" w:sz="4" w:space="0" w:color="auto"/>
              <w:left w:val="single" w:sz="4" w:space="0" w:color="auto"/>
              <w:bottom w:val="single" w:sz="4" w:space="0" w:color="auto"/>
              <w:right w:val="single" w:sz="4" w:space="0" w:color="auto"/>
            </w:tcBorders>
            <w:vAlign w:val="center"/>
            <w:hideMark/>
          </w:tcPr>
          <w:p w14:paraId="496ED972"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p>
        </w:tc>
      </w:tr>
      <w:tr w:rsidR="00EE3F9C" w:rsidRPr="000126C8" w14:paraId="29FC0624" w14:textId="77777777" w:rsidTr="00B5274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auto"/>
              <w:left w:val="single" w:sz="4" w:space="0" w:color="auto"/>
              <w:bottom w:val="single" w:sz="4" w:space="0" w:color="auto"/>
              <w:right w:val="single" w:sz="4" w:space="0" w:color="auto"/>
            </w:tcBorders>
            <w:noWrap/>
            <w:hideMark/>
          </w:tcPr>
          <w:p w14:paraId="49A29AD2" w14:textId="77777777" w:rsidR="00EE3F9C" w:rsidRPr="000126C8" w:rsidRDefault="00EE3F9C">
            <w:pPr>
              <w:pStyle w:val="Table-small"/>
              <w:rPr>
                <w:color w:val="000000"/>
              </w:rPr>
            </w:pPr>
            <w:r w:rsidRPr="4DDC4291">
              <w:rPr>
                <w:color w:val="000000" w:themeColor="accent1"/>
              </w:rPr>
              <w:t>vss_dig</w:t>
            </w:r>
          </w:p>
        </w:tc>
        <w:tc>
          <w:tcPr>
            <w:tcW w:w="999" w:type="dxa"/>
            <w:tcBorders>
              <w:top w:val="single" w:sz="4" w:space="0" w:color="auto"/>
              <w:left w:val="single" w:sz="4" w:space="0" w:color="auto"/>
              <w:bottom w:val="single" w:sz="4" w:space="0" w:color="auto"/>
              <w:right w:val="single" w:sz="4" w:space="0" w:color="auto"/>
            </w:tcBorders>
            <w:noWrap/>
            <w:hideMark/>
          </w:tcPr>
          <w:p w14:paraId="7E1A58CE" w14:textId="77777777" w:rsidR="00EE3F9C" w:rsidRPr="000126C8" w:rsidRDefault="00EE3F9C">
            <w:pPr>
              <w:pStyle w:val="Table-small"/>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digital</w:t>
            </w: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53CDD3F7"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p>
        </w:tc>
        <w:tc>
          <w:tcPr>
            <w:tcW w:w="1220" w:type="dxa"/>
            <w:tcBorders>
              <w:top w:val="single" w:sz="4" w:space="0" w:color="auto"/>
              <w:left w:val="single" w:sz="4" w:space="0" w:color="auto"/>
              <w:bottom w:val="single" w:sz="4" w:space="0" w:color="auto"/>
              <w:right w:val="single" w:sz="4" w:space="0" w:color="auto"/>
            </w:tcBorders>
            <w:noWrap/>
            <w:vAlign w:val="center"/>
            <w:hideMark/>
          </w:tcPr>
          <w:p w14:paraId="1A4991C2"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13</w:t>
            </w:r>
          </w:p>
        </w:tc>
        <w:tc>
          <w:tcPr>
            <w:tcW w:w="2374" w:type="dxa"/>
            <w:tcBorders>
              <w:top w:val="single" w:sz="4" w:space="0" w:color="auto"/>
              <w:left w:val="single" w:sz="4" w:space="0" w:color="auto"/>
              <w:bottom w:val="single" w:sz="4" w:space="0" w:color="auto"/>
              <w:right w:val="single" w:sz="4" w:space="0" w:color="auto"/>
            </w:tcBorders>
            <w:noWrap/>
            <w:vAlign w:val="center"/>
            <w:hideMark/>
          </w:tcPr>
          <w:p w14:paraId="13698FF4"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N</w:t>
            </w:r>
          </w:p>
        </w:tc>
        <w:tc>
          <w:tcPr>
            <w:tcW w:w="2126" w:type="dxa"/>
            <w:vMerge/>
            <w:tcBorders>
              <w:top w:val="single" w:sz="4" w:space="0" w:color="auto"/>
              <w:left w:val="single" w:sz="4" w:space="0" w:color="auto"/>
              <w:bottom w:val="single" w:sz="4" w:space="0" w:color="auto"/>
              <w:right w:val="single" w:sz="4" w:space="0" w:color="auto"/>
            </w:tcBorders>
            <w:vAlign w:val="center"/>
            <w:hideMark/>
          </w:tcPr>
          <w:p w14:paraId="53C43A43"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p>
        </w:tc>
      </w:tr>
      <w:tr w:rsidR="00EE3F9C" w:rsidRPr="000126C8" w14:paraId="75A151AC" w14:textId="77777777" w:rsidTr="00B5274F">
        <w:trPr>
          <w:trHeight w:val="300"/>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auto"/>
              <w:left w:val="single" w:sz="4" w:space="0" w:color="auto"/>
              <w:bottom w:val="single" w:sz="4" w:space="0" w:color="auto"/>
              <w:right w:val="single" w:sz="4" w:space="0" w:color="auto"/>
            </w:tcBorders>
            <w:noWrap/>
            <w:hideMark/>
          </w:tcPr>
          <w:p w14:paraId="448458D6" w14:textId="77777777" w:rsidR="00EE3F9C" w:rsidRPr="000126C8" w:rsidRDefault="00EE3F9C">
            <w:pPr>
              <w:pStyle w:val="Table-small"/>
              <w:rPr>
                <w:color w:val="000000"/>
              </w:rPr>
            </w:pPr>
            <w:r w:rsidRPr="4DDC4291">
              <w:rPr>
                <w:color w:val="000000" w:themeColor="accent1"/>
              </w:rPr>
              <w:lastRenderedPageBreak/>
              <w:t>vtoi_ota_out</w:t>
            </w:r>
          </w:p>
        </w:tc>
        <w:tc>
          <w:tcPr>
            <w:tcW w:w="999" w:type="dxa"/>
            <w:tcBorders>
              <w:top w:val="single" w:sz="4" w:space="0" w:color="auto"/>
              <w:left w:val="single" w:sz="4" w:space="0" w:color="auto"/>
              <w:bottom w:val="single" w:sz="4" w:space="0" w:color="auto"/>
              <w:right w:val="single" w:sz="4" w:space="0" w:color="auto"/>
            </w:tcBorders>
            <w:noWrap/>
            <w:hideMark/>
          </w:tcPr>
          <w:p w14:paraId="2450E7B4" w14:textId="77777777" w:rsidR="00EE3F9C" w:rsidRPr="000126C8" w:rsidRDefault="00EE3F9C">
            <w:pPr>
              <w:pStyle w:val="Table-small"/>
              <w:cnfStyle w:val="000000000000" w:firstRow="0" w:lastRow="0" w:firstColumn="0" w:lastColumn="0" w:oddVBand="0" w:evenVBand="0" w:oddHBand="0" w:evenHBand="0" w:firstRowFirstColumn="0" w:firstRowLastColumn="0" w:lastRowFirstColumn="0" w:lastRowLastColumn="0"/>
              <w:rPr>
                <w:color w:val="000000"/>
              </w:rPr>
            </w:pPr>
            <w:r w:rsidRPr="000126C8">
              <w:rPr>
                <w:color w:val="000000"/>
              </w:rPr>
              <w:t>vtoi</w:t>
            </w: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4ED5B5B0"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p>
        </w:tc>
        <w:tc>
          <w:tcPr>
            <w:tcW w:w="1220" w:type="dxa"/>
            <w:tcBorders>
              <w:top w:val="single" w:sz="4" w:space="0" w:color="auto"/>
              <w:left w:val="single" w:sz="4" w:space="0" w:color="auto"/>
              <w:bottom w:val="single" w:sz="4" w:space="0" w:color="auto"/>
              <w:right w:val="single" w:sz="4" w:space="0" w:color="auto"/>
            </w:tcBorders>
            <w:noWrap/>
            <w:vAlign w:val="center"/>
            <w:hideMark/>
          </w:tcPr>
          <w:p w14:paraId="77A7FDD8"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r w:rsidRPr="000126C8">
              <w:rPr>
                <w:color w:val="000000"/>
              </w:rPr>
              <w:t>14</w:t>
            </w:r>
          </w:p>
        </w:tc>
        <w:tc>
          <w:tcPr>
            <w:tcW w:w="2374" w:type="dxa"/>
            <w:tcBorders>
              <w:top w:val="single" w:sz="4" w:space="0" w:color="auto"/>
              <w:left w:val="single" w:sz="4" w:space="0" w:color="auto"/>
              <w:bottom w:val="single" w:sz="4" w:space="0" w:color="auto"/>
              <w:right w:val="single" w:sz="4" w:space="0" w:color="auto"/>
            </w:tcBorders>
            <w:noWrap/>
            <w:vAlign w:val="center"/>
            <w:hideMark/>
          </w:tcPr>
          <w:p w14:paraId="02C250AB"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r w:rsidRPr="000126C8">
              <w:rPr>
                <w:color w:val="000000"/>
              </w:rPr>
              <w:t>Y</w:t>
            </w:r>
          </w:p>
        </w:tc>
        <w:tc>
          <w:tcPr>
            <w:tcW w:w="2126" w:type="dxa"/>
            <w:vMerge/>
            <w:tcBorders>
              <w:top w:val="single" w:sz="4" w:space="0" w:color="auto"/>
              <w:left w:val="single" w:sz="4" w:space="0" w:color="auto"/>
              <w:bottom w:val="single" w:sz="4" w:space="0" w:color="auto"/>
              <w:right w:val="single" w:sz="4" w:space="0" w:color="auto"/>
            </w:tcBorders>
            <w:vAlign w:val="center"/>
            <w:hideMark/>
          </w:tcPr>
          <w:p w14:paraId="739D53B6"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p>
        </w:tc>
      </w:tr>
      <w:tr w:rsidR="00EE3F9C" w:rsidRPr="000126C8" w14:paraId="47B564BA" w14:textId="77777777" w:rsidTr="00B5274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auto"/>
              <w:left w:val="single" w:sz="4" w:space="0" w:color="auto"/>
              <w:bottom w:val="single" w:sz="4" w:space="0" w:color="auto"/>
              <w:right w:val="single" w:sz="4" w:space="0" w:color="auto"/>
            </w:tcBorders>
            <w:noWrap/>
            <w:hideMark/>
          </w:tcPr>
          <w:p w14:paraId="48C71B43" w14:textId="77777777" w:rsidR="00EE3F9C" w:rsidRPr="000126C8" w:rsidRDefault="00EE3F9C">
            <w:pPr>
              <w:pStyle w:val="Table-small"/>
              <w:rPr>
                <w:color w:val="000000"/>
              </w:rPr>
            </w:pPr>
            <w:r w:rsidRPr="4DDC4291">
              <w:rPr>
                <w:color w:val="000000" w:themeColor="accent1"/>
              </w:rPr>
              <w:t>rx_out</w:t>
            </w:r>
          </w:p>
        </w:tc>
        <w:tc>
          <w:tcPr>
            <w:tcW w:w="999" w:type="dxa"/>
            <w:tcBorders>
              <w:top w:val="single" w:sz="4" w:space="0" w:color="auto"/>
              <w:left w:val="single" w:sz="4" w:space="0" w:color="auto"/>
              <w:bottom w:val="single" w:sz="4" w:space="0" w:color="auto"/>
              <w:right w:val="single" w:sz="4" w:space="0" w:color="auto"/>
            </w:tcBorders>
            <w:noWrap/>
            <w:hideMark/>
          </w:tcPr>
          <w:p w14:paraId="196DA2D9" w14:textId="77777777" w:rsidR="00EE3F9C" w:rsidRPr="000126C8" w:rsidRDefault="00EE3F9C">
            <w:pPr>
              <w:pStyle w:val="Table-small"/>
              <w:cnfStyle w:val="000000100000" w:firstRow="0" w:lastRow="0" w:firstColumn="0" w:lastColumn="0" w:oddVBand="0" w:evenVBand="0" w:oddHBand="1" w:evenHBand="0" w:firstRowFirstColumn="0" w:firstRowLastColumn="0" w:lastRowFirstColumn="0" w:lastRowLastColumn="0"/>
              <w:rPr>
                <w:color w:val="000000"/>
              </w:rPr>
            </w:pPr>
            <w:r w:rsidRPr="4DDC4291">
              <w:rPr>
                <w:color w:val="000000" w:themeColor="accent1"/>
              </w:rPr>
              <w:t>rx</w:t>
            </w:r>
          </w:p>
        </w:tc>
        <w:tc>
          <w:tcPr>
            <w:tcW w:w="1419" w:type="dxa"/>
            <w:vMerge w:val="restart"/>
            <w:tcBorders>
              <w:top w:val="single" w:sz="4" w:space="0" w:color="auto"/>
              <w:left w:val="single" w:sz="4" w:space="0" w:color="auto"/>
              <w:bottom w:val="single" w:sz="4" w:space="0" w:color="auto"/>
              <w:right w:val="single" w:sz="4" w:space="0" w:color="auto"/>
            </w:tcBorders>
            <w:noWrap/>
            <w:vAlign w:val="center"/>
            <w:hideMark/>
          </w:tcPr>
          <w:p w14:paraId="1E0D1994"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tstmux_d1sel</w:t>
            </w:r>
          </w:p>
        </w:tc>
        <w:tc>
          <w:tcPr>
            <w:tcW w:w="1220" w:type="dxa"/>
            <w:tcBorders>
              <w:top w:val="single" w:sz="4" w:space="0" w:color="auto"/>
              <w:left w:val="single" w:sz="4" w:space="0" w:color="auto"/>
              <w:bottom w:val="single" w:sz="4" w:space="0" w:color="auto"/>
              <w:right w:val="single" w:sz="4" w:space="0" w:color="auto"/>
            </w:tcBorders>
            <w:noWrap/>
            <w:vAlign w:val="center"/>
            <w:hideMark/>
          </w:tcPr>
          <w:p w14:paraId="779B05D3"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1</w:t>
            </w:r>
          </w:p>
        </w:tc>
        <w:tc>
          <w:tcPr>
            <w:tcW w:w="2374" w:type="dxa"/>
            <w:tcBorders>
              <w:top w:val="single" w:sz="4" w:space="0" w:color="auto"/>
              <w:left w:val="single" w:sz="4" w:space="0" w:color="auto"/>
              <w:bottom w:val="single" w:sz="4" w:space="0" w:color="auto"/>
              <w:right w:val="single" w:sz="4" w:space="0" w:color="auto"/>
            </w:tcBorders>
            <w:noWrap/>
            <w:vAlign w:val="center"/>
            <w:hideMark/>
          </w:tcPr>
          <w:p w14:paraId="113B5F4C"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NA</w:t>
            </w:r>
          </w:p>
        </w:tc>
        <w:tc>
          <w:tcPr>
            <w:tcW w:w="2126" w:type="dxa"/>
            <w:vMerge w:val="restart"/>
            <w:tcBorders>
              <w:top w:val="single" w:sz="4" w:space="0" w:color="auto"/>
              <w:left w:val="single" w:sz="4" w:space="0" w:color="auto"/>
              <w:bottom w:val="single" w:sz="4" w:space="0" w:color="auto"/>
              <w:right w:val="single" w:sz="4" w:space="0" w:color="auto"/>
            </w:tcBorders>
            <w:noWrap/>
            <w:vAlign w:val="center"/>
            <w:hideMark/>
          </w:tcPr>
          <w:p w14:paraId="2DC3B2F6"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GPIO2</w:t>
            </w:r>
          </w:p>
        </w:tc>
      </w:tr>
      <w:tr w:rsidR="00EE3F9C" w:rsidRPr="000126C8" w14:paraId="14314124" w14:textId="77777777" w:rsidTr="00B5274F">
        <w:trPr>
          <w:trHeight w:val="300"/>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auto"/>
              <w:left w:val="single" w:sz="4" w:space="0" w:color="auto"/>
              <w:bottom w:val="single" w:sz="4" w:space="0" w:color="auto"/>
              <w:right w:val="single" w:sz="4" w:space="0" w:color="auto"/>
            </w:tcBorders>
            <w:noWrap/>
            <w:hideMark/>
          </w:tcPr>
          <w:p w14:paraId="14E619DA" w14:textId="77777777" w:rsidR="00EE3F9C" w:rsidRPr="000126C8" w:rsidRDefault="00EE3F9C">
            <w:pPr>
              <w:pStyle w:val="Table-small"/>
              <w:rPr>
                <w:color w:val="000000"/>
              </w:rPr>
            </w:pPr>
            <w:r w:rsidRPr="4DDC4291">
              <w:rPr>
                <w:color w:val="000000" w:themeColor="accent1"/>
              </w:rPr>
              <w:t>ldivout</w:t>
            </w:r>
          </w:p>
        </w:tc>
        <w:tc>
          <w:tcPr>
            <w:tcW w:w="999" w:type="dxa"/>
            <w:tcBorders>
              <w:top w:val="single" w:sz="4" w:space="0" w:color="auto"/>
              <w:left w:val="single" w:sz="4" w:space="0" w:color="auto"/>
              <w:bottom w:val="single" w:sz="4" w:space="0" w:color="auto"/>
              <w:right w:val="single" w:sz="4" w:space="0" w:color="auto"/>
            </w:tcBorders>
            <w:noWrap/>
            <w:hideMark/>
          </w:tcPr>
          <w:p w14:paraId="5A7A7159" w14:textId="77777777" w:rsidR="00EE3F9C" w:rsidRPr="000126C8" w:rsidRDefault="00EE3F9C">
            <w:pPr>
              <w:pStyle w:val="Table-small"/>
              <w:cnfStyle w:val="000000000000" w:firstRow="0" w:lastRow="0" w:firstColumn="0" w:lastColumn="0" w:oddVBand="0" w:evenVBand="0" w:oddHBand="0" w:evenHBand="0" w:firstRowFirstColumn="0" w:firstRowLastColumn="0" w:lastRowFirstColumn="0" w:lastRowLastColumn="0"/>
              <w:rPr>
                <w:color w:val="000000"/>
              </w:rPr>
            </w:pPr>
            <w:r w:rsidRPr="4DDC4291">
              <w:rPr>
                <w:color w:val="000000" w:themeColor="accent1"/>
              </w:rPr>
              <w:t>ldo_ldiv</w:t>
            </w: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265B432B"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p>
        </w:tc>
        <w:tc>
          <w:tcPr>
            <w:tcW w:w="1220" w:type="dxa"/>
            <w:tcBorders>
              <w:top w:val="single" w:sz="4" w:space="0" w:color="auto"/>
              <w:left w:val="single" w:sz="4" w:space="0" w:color="auto"/>
              <w:bottom w:val="single" w:sz="4" w:space="0" w:color="auto"/>
              <w:right w:val="single" w:sz="4" w:space="0" w:color="auto"/>
            </w:tcBorders>
            <w:noWrap/>
            <w:vAlign w:val="center"/>
            <w:hideMark/>
          </w:tcPr>
          <w:p w14:paraId="162C8850"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r w:rsidRPr="000126C8">
              <w:rPr>
                <w:color w:val="000000"/>
              </w:rPr>
              <w:t>2</w:t>
            </w:r>
          </w:p>
        </w:tc>
        <w:tc>
          <w:tcPr>
            <w:tcW w:w="2374" w:type="dxa"/>
            <w:tcBorders>
              <w:top w:val="single" w:sz="4" w:space="0" w:color="auto"/>
              <w:left w:val="single" w:sz="4" w:space="0" w:color="auto"/>
              <w:bottom w:val="single" w:sz="4" w:space="0" w:color="auto"/>
              <w:right w:val="single" w:sz="4" w:space="0" w:color="auto"/>
            </w:tcBorders>
            <w:noWrap/>
            <w:vAlign w:val="center"/>
            <w:hideMark/>
          </w:tcPr>
          <w:p w14:paraId="457627AC"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r w:rsidRPr="000126C8">
              <w:rPr>
                <w:color w:val="000000"/>
              </w:rPr>
              <w:t>NA</w:t>
            </w:r>
          </w:p>
        </w:tc>
        <w:tc>
          <w:tcPr>
            <w:tcW w:w="2126" w:type="dxa"/>
            <w:vMerge/>
            <w:tcBorders>
              <w:top w:val="single" w:sz="4" w:space="0" w:color="auto"/>
              <w:left w:val="single" w:sz="4" w:space="0" w:color="auto"/>
              <w:bottom w:val="single" w:sz="4" w:space="0" w:color="auto"/>
              <w:right w:val="single" w:sz="4" w:space="0" w:color="auto"/>
            </w:tcBorders>
            <w:vAlign w:val="center"/>
            <w:hideMark/>
          </w:tcPr>
          <w:p w14:paraId="60DCDDAE"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p>
        </w:tc>
      </w:tr>
      <w:tr w:rsidR="00EE3F9C" w:rsidRPr="000126C8" w14:paraId="32379818" w14:textId="77777777" w:rsidTr="00B5274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auto"/>
              <w:left w:val="single" w:sz="4" w:space="0" w:color="auto"/>
              <w:bottom w:val="single" w:sz="4" w:space="0" w:color="auto"/>
              <w:right w:val="single" w:sz="4" w:space="0" w:color="auto"/>
            </w:tcBorders>
            <w:noWrap/>
            <w:hideMark/>
          </w:tcPr>
          <w:p w14:paraId="409CCF41" w14:textId="77777777" w:rsidR="00EE3F9C" w:rsidRPr="000126C8" w:rsidRDefault="00EE3F9C">
            <w:pPr>
              <w:pStyle w:val="Table-small"/>
              <w:rPr>
                <w:color w:val="000000"/>
              </w:rPr>
            </w:pPr>
            <w:r w:rsidRPr="4DDC4291">
              <w:rPr>
                <w:color w:val="000000" w:themeColor="accent1"/>
              </w:rPr>
              <w:t>d_ct&lt;0&gt;</w:t>
            </w:r>
          </w:p>
        </w:tc>
        <w:tc>
          <w:tcPr>
            <w:tcW w:w="999" w:type="dxa"/>
            <w:tcBorders>
              <w:top w:val="single" w:sz="4" w:space="0" w:color="auto"/>
              <w:left w:val="single" w:sz="4" w:space="0" w:color="auto"/>
              <w:bottom w:val="single" w:sz="4" w:space="0" w:color="auto"/>
              <w:right w:val="single" w:sz="4" w:space="0" w:color="auto"/>
            </w:tcBorders>
            <w:noWrap/>
            <w:hideMark/>
          </w:tcPr>
          <w:p w14:paraId="5AC7CDE6" w14:textId="77777777" w:rsidR="00EE3F9C" w:rsidRPr="000126C8" w:rsidRDefault="00EE3F9C">
            <w:pPr>
              <w:pStyle w:val="Table-small"/>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pll</w:t>
            </w: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3E32CFDD"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p>
        </w:tc>
        <w:tc>
          <w:tcPr>
            <w:tcW w:w="1220" w:type="dxa"/>
            <w:tcBorders>
              <w:top w:val="single" w:sz="4" w:space="0" w:color="auto"/>
              <w:left w:val="single" w:sz="4" w:space="0" w:color="auto"/>
              <w:bottom w:val="single" w:sz="4" w:space="0" w:color="auto"/>
              <w:right w:val="single" w:sz="4" w:space="0" w:color="auto"/>
            </w:tcBorders>
            <w:noWrap/>
            <w:vAlign w:val="center"/>
            <w:hideMark/>
          </w:tcPr>
          <w:p w14:paraId="3E5D2CEC"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3</w:t>
            </w:r>
          </w:p>
        </w:tc>
        <w:tc>
          <w:tcPr>
            <w:tcW w:w="2374" w:type="dxa"/>
            <w:tcBorders>
              <w:top w:val="single" w:sz="4" w:space="0" w:color="auto"/>
              <w:left w:val="single" w:sz="4" w:space="0" w:color="auto"/>
              <w:bottom w:val="single" w:sz="4" w:space="0" w:color="auto"/>
              <w:right w:val="single" w:sz="4" w:space="0" w:color="auto"/>
            </w:tcBorders>
            <w:noWrap/>
            <w:vAlign w:val="center"/>
            <w:hideMark/>
          </w:tcPr>
          <w:p w14:paraId="17913932"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NA</w:t>
            </w:r>
          </w:p>
        </w:tc>
        <w:tc>
          <w:tcPr>
            <w:tcW w:w="2126" w:type="dxa"/>
            <w:vMerge/>
            <w:tcBorders>
              <w:top w:val="single" w:sz="4" w:space="0" w:color="auto"/>
              <w:left w:val="single" w:sz="4" w:space="0" w:color="auto"/>
              <w:bottom w:val="single" w:sz="4" w:space="0" w:color="auto"/>
              <w:right w:val="single" w:sz="4" w:space="0" w:color="auto"/>
            </w:tcBorders>
            <w:vAlign w:val="center"/>
            <w:hideMark/>
          </w:tcPr>
          <w:p w14:paraId="394BF660"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p>
        </w:tc>
      </w:tr>
      <w:tr w:rsidR="00EE3F9C" w:rsidRPr="000126C8" w14:paraId="089C92FC" w14:textId="77777777" w:rsidTr="00B5274F">
        <w:trPr>
          <w:trHeight w:val="300"/>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auto"/>
              <w:left w:val="single" w:sz="4" w:space="0" w:color="auto"/>
              <w:bottom w:val="single" w:sz="4" w:space="0" w:color="auto"/>
              <w:right w:val="single" w:sz="4" w:space="0" w:color="auto"/>
            </w:tcBorders>
            <w:noWrap/>
            <w:hideMark/>
          </w:tcPr>
          <w:p w14:paraId="19D294AE" w14:textId="77777777" w:rsidR="00EE3F9C" w:rsidRPr="000126C8" w:rsidRDefault="00EE3F9C">
            <w:pPr>
              <w:pStyle w:val="Table-small"/>
              <w:rPr>
                <w:color w:val="000000"/>
              </w:rPr>
            </w:pPr>
            <w:r w:rsidRPr="4DDC4291">
              <w:rPr>
                <w:color w:val="000000" w:themeColor="accent1"/>
              </w:rPr>
              <w:t>cp_up</w:t>
            </w:r>
          </w:p>
        </w:tc>
        <w:tc>
          <w:tcPr>
            <w:tcW w:w="999" w:type="dxa"/>
            <w:tcBorders>
              <w:top w:val="single" w:sz="4" w:space="0" w:color="auto"/>
              <w:left w:val="single" w:sz="4" w:space="0" w:color="auto"/>
              <w:bottom w:val="single" w:sz="4" w:space="0" w:color="auto"/>
              <w:right w:val="single" w:sz="4" w:space="0" w:color="auto"/>
            </w:tcBorders>
            <w:noWrap/>
            <w:hideMark/>
          </w:tcPr>
          <w:p w14:paraId="3E9EA762" w14:textId="77777777" w:rsidR="00EE3F9C" w:rsidRPr="000126C8" w:rsidRDefault="00EE3F9C">
            <w:pPr>
              <w:pStyle w:val="Table-small"/>
              <w:cnfStyle w:val="000000000000" w:firstRow="0" w:lastRow="0" w:firstColumn="0" w:lastColumn="0" w:oddVBand="0" w:evenVBand="0" w:oddHBand="0" w:evenHBand="0" w:firstRowFirstColumn="0" w:firstRowLastColumn="0" w:lastRowFirstColumn="0" w:lastRowLastColumn="0"/>
              <w:rPr>
                <w:color w:val="000000"/>
              </w:rPr>
            </w:pPr>
            <w:r w:rsidRPr="000126C8">
              <w:rPr>
                <w:color w:val="000000"/>
              </w:rPr>
              <w:t>cp</w:t>
            </w: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67884213"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p>
        </w:tc>
        <w:tc>
          <w:tcPr>
            <w:tcW w:w="1220" w:type="dxa"/>
            <w:tcBorders>
              <w:top w:val="single" w:sz="4" w:space="0" w:color="auto"/>
              <w:left w:val="single" w:sz="4" w:space="0" w:color="auto"/>
              <w:bottom w:val="single" w:sz="4" w:space="0" w:color="auto"/>
              <w:right w:val="single" w:sz="4" w:space="0" w:color="auto"/>
            </w:tcBorders>
            <w:noWrap/>
            <w:vAlign w:val="center"/>
            <w:hideMark/>
          </w:tcPr>
          <w:p w14:paraId="715BCD2F"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r w:rsidRPr="000126C8">
              <w:rPr>
                <w:color w:val="000000"/>
              </w:rPr>
              <w:t>4</w:t>
            </w:r>
          </w:p>
        </w:tc>
        <w:tc>
          <w:tcPr>
            <w:tcW w:w="2374" w:type="dxa"/>
            <w:tcBorders>
              <w:top w:val="single" w:sz="4" w:space="0" w:color="auto"/>
              <w:left w:val="single" w:sz="4" w:space="0" w:color="auto"/>
              <w:bottom w:val="single" w:sz="4" w:space="0" w:color="auto"/>
              <w:right w:val="single" w:sz="4" w:space="0" w:color="auto"/>
            </w:tcBorders>
            <w:noWrap/>
            <w:vAlign w:val="center"/>
            <w:hideMark/>
          </w:tcPr>
          <w:p w14:paraId="69DB6EB2"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r w:rsidRPr="000126C8">
              <w:rPr>
                <w:color w:val="000000"/>
              </w:rPr>
              <w:t>NA</w:t>
            </w:r>
          </w:p>
        </w:tc>
        <w:tc>
          <w:tcPr>
            <w:tcW w:w="2126" w:type="dxa"/>
            <w:vMerge/>
            <w:tcBorders>
              <w:top w:val="single" w:sz="4" w:space="0" w:color="auto"/>
              <w:left w:val="single" w:sz="4" w:space="0" w:color="auto"/>
              <w:bottom w:val="single" w:sz="4" w:space="0" w:color="auto"/>
              <w:right w:val="single" w:sz="4" w:space="0" w:color="auto"/>
            </w:tcBorders>
            <w:vAlign w:val="center"/>
            <w:hideMark/>
          </w:tcPr>
          <w:p w14:paraId="22328ECA"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p>
        </w:tc>
      </w:tr>
      <w:tr w:rsidR="00EE3F9C" w:rsidRPr="000126C8" w14:paraId="293ED019" w14:textId="77777777" w:rsidTr="00B5274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auto"/>
              <w:left w:val="single" w:sz="4" w:space="0" w:color="auto"/>
              <w:bottom w:val="single" w:sz="4" w:space="0" w:color="auto"/>
              <w:right w:val="single" w:sz="4" w:space="0" w:color="auto"/>
            </w:tcBorders>
            <w:noWrap/>
            <w:hideMark/>
          </w:tcPr>
          <w:p w14:paraId="79BF787A" w14:textId="77777777" w:rsidR="00EE3F9C" w:rsidRPr="000126C8" w:rsidRDefault="00EE3F9C">
            <w:pPr>
              <w:pStyle w:val="Table-small"/>
              <w:rPr>
                <w:color w:val="000000"/>
              </w:rPr>
            </w:pPr>
            <w:r w:rsidRPr="4DDC4291">
              <w:rPr>
                <w:color w:val="000000" w:themeColor="accent1"/>
              </w:rPr>
              <w:t>ref_out</w:t>
            </w:r>
          </w:p>
        </w:tc>
        <w:tc>
          <w:tcPr>
            <w:tcW w:w="999" w:type="dxa"/>
            <w:tcBorders>
              <w:top w:val="single" w:sz="4" w:space="0" w:color="auto"/>
              <w:left w:val="single" w:sz="4" w:space="0" w:color="auto"/>
              <w:bottom w:val="single" w:sz="4" w:space="0" w:color="auto"/>
              <w:right w:val="single" w:sz="4" w:space="0" w:color="auto"/>
            </w:tcBorders>
            <w:noWrap/>
            <w:hideMark/>
          </w:tcPr>
          <w:p w14:paraId="417DE398" w14:textId="77777777" w:rsidR="00EE3F9C" w:rsidRPr="000126C8" w:rsidRDefault="00EE3F9C">
            <w:pPr>
              <w:pStyle w:val="Table-small"/>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ref</w:t>
            </w: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1591210D"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p>
        </w:tc>
        <w:tc>
          <w:tcPr>
            <w:tcW w:w="1220" w:type="dxa"/>
            <w:tcBorders>
              <w:top w:val="single" w:sz="4" w:space="0" w:color="auto"/>
              <w:left w:val="single" w:sz="4" w:space="0" w:color="auto"/>
              <w:bottom w:val="single" w:sz="4" w:space="0" w:color="auto"/>
              <w:right w:val="single" w:sz="4" w:space="0" w:color="auto"/>
            </w:tcBorders>
            <w:noWrap/>
            <w:vAlign w:val="center"/>
            <w:hideMark/>
          </w:tcPr>
          <w:p w14:paraId="7BADB999"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5</w:t>
            </w:r>
          </w:p>
        </w:tc>
        <w:tc>
          <w:tcPr>
            <w:tcW w:w="2374" w:type="dxa"/>
            <w:tcBorders>
              <w:top w:val="single" w:sz="4" w:space="0" w:color="auto"/>
              <w:left w:val="single" w:sz="4" w:space="0" w:color="auto"/>
              <w:bottom w:val="single" w:sz="4" w:space="0" w:color="auto"/>
              <w:right w:val="single" w:sz="4" w:space="0" w:color="auto"/>
            </w:tcBorders>
            <w:noWrap/>
            <w:vAlign w:val="center"/>
            <w:hideMark/>
          </w:tcPr>
          <w:p w14:paraId="52B62688"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NA</w:t>
            </w:r>
          </w:p>
        </w:tc>
        <w:tc>
          <w:tcPr>
            <w:tcW w:w="2126" w:type="dxa"/>
            <w:vMerge/>
            <w:tcBorders>
              <w:top w:val="single" w:sz="4" w:space="0" w:color="auto"/>
              <w:left w:val="single" w:sz="4" w:space="0" w:color="auto"/>
              <w:bottom w:val="single" w:sz="4" w:space="0" w:color="auto"/>
              <w:right w:val="single" w:sz="4" w:space="0" w:color="auto"/>
            </w:tcBorders>
            <w:vAlign w:val="center"/>
            <w:hideMark/>
          </w:tcPr>
          <w:p w14:paraId="30F1044D"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p>
        </w:tc>
      </w:tr>
      <w:tr w:rsidR="00EE3F9C" w:rsidRPr="000126C8" w14:paraId="25627E64" w14:textId="77777777" w:rsidTr="00B5274F">
        <w:trPr>
          <w:trHeight w:val="300"/>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auto"/>
              <w:left w:val="single" w:sz="4" w:space="0" w:color="auto"/>
              <w:bottom w:val="single" w:sz="4" w:space="0" w:color="auto"/>
              <w:right w:val="single" w:sz="4" w:space="0" w:color="auto"/>
            </w:tcBorders>
            <w:noWrap/>
            <w:hideMark/>
          </w:tcPr>
          <w:p w14:paraId="69C2058D" w14:textId="77777777" w:rsidR="00EE3F9C" w:rsidRPr="000126C8" w:rsidRDefault="00EE3F9C">
            <w:pPr>
              <w:pStyle w:val="Table-small"/>
              <w:rPr>
                <w:color w:val="000000"/>
              </w:rPr>
            </w:pPr>
            <w:r w:rsidRPr="4DDC4291">
              <w:rPr>
                <w:color w:val="000000" w:themeColor="accent1"/>
              </w:rPr>
              <w:t>lvds_predrv_p</w:t>
            </w:r>
          </w:p>
        </w:tc>
        <w:tc>
          <w:tcPr>
            <w:tcW w:w="999" w:type="dxa"/>
            <w:tcBorders>
              <w:top w:val="single" w:sz="4" w:space="0" w:color="auto"/>
              <w:left w:val="single" w:sz="4" w:space="0" w:color="auto"/>
              <w:bottom w:val="single" w:sz="4" w:space="0" w:color="auto"/>
              <w:right w:val="single" w:sz="4" w:space="0" w:color="auto"/>
            </w:tcBorders>
            <w:noWrap/>
            <w:hideMark/>
          </w:tcPr>
          <w:p w14:paraId="535BF472" w14:textId="77777777" w:rsidR="00EE3F9C" w:rsidRPr="000126C8" w:rsidRDefault="00EE3F9C">
            <w:pPr>
              <w:pStyle w:val="Table-small"/>
              <w:cnfStyle w:val="000000000000" w:firstRow="0" w:lastRow="0" w:firstColumn="0" w:lastColumn="0" w:oddVBand="0" w:evenVBand="0" w:oddHBand="0" w:evenHBand="0" w:firstRowFirstColumn="0" w:firstRowLastColumn="0" w:lastRowFirstColumn="0" w:lastRowLastColumn="0"/>
              <w:rPr>
                <w:color w:val="000000"/>
              </w:rPr>
            </w:pPr>
            <w:r w:rsidRPr="4DDC4291">
              <w:rPr>
                <w:color w:val="000000" w:themeColor="accent1"/>
              </w:rPr>
              <w:t>lvds</w:t>
            </w:r>
          </w:p>
        </w:tc>
        <w:tc>
          <w:tcPr>
            <w:tcW w:w="1419" w:type="dxa"/>
            <w:vMerge/>
            <w:tcBorders>
              <w:top w:val="single" w:sz="4" w:space="0" w:color="auto"/>
              <w:left w:val="single" w:sz="4" w:space="0" w:color="auto"/>
              <w:bottom w:val="single" w:sz="4" w:space="0" w:color="auto"/>
              <w:right w:val="single" w:sz="4" w:space="0" w:color="auto"/>
            </w:tcBorders>
            <w:vAlign w:val="center"/>
            <w:hideMark/>
          </w:tcPr>
          <w:p w14:paraId="09BDADC8"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p>
        </w:tc>
        <w:tc>
          <w:tcPr>
            <w:tcW w:w="1220" w:type="dxa"/>
            <w:tcBorders>
              <w:top w:val="single" w:sz="4" w:space="0" w:color="auto"/>
              <w:left w:val="single" w:sz="4" w:space="0" w:color="auto"/>
              <w:bottom w:val="single" w:sz="4" w:space="0" w:color="auto"/>
              <w:right w:val="single" w:sz="4" w:space="0" w:color="auto"/>
            </w:tcBorders>
            <w:noWrap/>
            <w:vAlign w:val="center"/>
            <w:hideMark/>
          </w:tcPr>
          <w:p w14:paraId="4CC08881"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r w:rsidRPr="000126C8">
              <w:rPr>
                <w:color w:val="000000"/>
              </w:rPr>
              <w:t>6</w:t>
            </w:r>
          </w:p>
        </w:tc>
        <w:tc>
          <w:tcPr>
            <w:tcW w:w="2374" w:type="dxa"/>
            <w:tcBorders>
              <w:top w:val="single" w:sz="4" w:space="0" w:color="auto"/>
              <w:left w:val="single" w:sz="4" w:space="0" w:color="auto"/>
              <w:bottom w:val="single" w:sz="4" w:space="0" w:color="auto"/>
              <w:right w:val="single" w:sz="4" w:space="0" w:color="auto"/>
            </w:tcBorders>
            <w:noWrap/>
            <w:vAlign w:val="center"/>
            <w:hideMark/>
          </w:tcPr>
          <w:p w14:paraId="11419535"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r w:rsidRPr="000126C8">
              <w:rPr>
                <w:color w:val="000000"/>
              </w:rPr>
              <w:t>NA</w:t>
            </w:r>
          </w:p>
        </w:tc>
        <w:tc>
          <w:tcPr>
            <w:tcW w:w="2126" w:type="dxa"/>
            <w:vMerge/>
            <w:tcBorders>
              <w:top w:val="single" w:sz="4" w:space="0" w:color="auto"/>
              <w:left w:val="single" w:sz="4" w:space="0" w:color="auto"/>
              <w:bottom w:val="single" w:sz="4" w:space="0" w:color="auto"/>
              <w:right w:val="single" w:sz="4" w:space="0" w:color="auto"/>
            </w:tcBorders>
            <w:vAlign w:val="center"/>
            <w:hideMark/>
          </w:tcPr>
          <w:p w14:paraId="1C05CBA7"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p>
        </w:tc>
      </w:tr>
      <w:tr w:rsidR="00EE3F9C" w:rsidRPr="000126C8" w14:paraId="42763AF3" w14:textId="77777777" w:rsidTr="00B5274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auto"/>
              <w:left w:val="single" w:sz="4" w:space="0" w:color="auto"/>
              <w:bottom w:val="single" w:sz="4" w:space="0" w:color="auto"/>
              <w:right w:val="single" w:sz="4" w:space="0" w:color="auto"/>
            </w:tcBorders>
            <w:noWrap/>
            <w:hideMark/>
          </w:tcPr>
          <w:p w14:paraId="4E97890F" w14:textId="77777777" w:rsidR="00EE3F9C" w:rsidRPr="000126C8" w:rsidRDefault="00EE3F9C">
            <w:pPr>
              <w:pStyle w:val="Table-small"/>
              <w:rPr>
                <w:color w:val="000000"/>
              </w:rPr>
            </w:pPr>
            <w:r w:rsidRPr="4DDC4291">
              <w:rPr>
                <w:color w:val="000000" w:themeColor="accent1"/>
              </w:rPr>
              <w:t>ser_out</w:t>
            </w:r>
          </w:p>
        </w:tc>
        <w:tc>
          <w:tcPr>
            <w:tcW w:w="999" w:type="dxa"/>
            <w:tcBorders>
              <w:top w:val="single" w:sz="4" w:space="0" w:color="auto"/>
              <w:left w:val="single" w:sz="4" w:space="0" w:color="auto"/>
              <w:bottom w:val="single" w:sz="4" w:space="0" w:color="auto"/>
              <w:right w:val="single" w:sz="4" w:space="0" w:color="auto"/>
            </w:tcBorders>
            <w:noWrap/>
            <w:hideMark/>
          </w:tcPr>
          <w:p w14:paraId="2671F046" w14:textId="77777777" w:rsidR="00EE3F9C" w:rsidRPr="000126C8" w:rsidRDefault="00EE3F9C">
            <w:pPr>
              <w:pStyle w:val="Table-small"/>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ser</w:t>
            </w:r>
          </w:p>
        </w:tc>
        <w:tc>
          <w:tcPr>
            <w:tcW w:w="1419" w:type="dxa"/>
            <w:vMerge w:val="restart"/>
            <w:tcBorders>
              <w:top w:val="single" w:sz="4" w:space="0" w:color="auto"/>
              <w:left w:val="single" w:sz="4" w:space="0" w:color="auto"/>
              <w:bottom w:val="single" w:sz="4" w:space="0" w:color="auto"/>
              <w:right w:val="single" w:sz="4" w:space="0" w:color="auto"/>
            </w:tcBorders>
            <w:noWrap/>
            <w:vAlign w:val="center"/>
            <w:hideMark/>
          </w:tcPr>
          <w:p w14:paraId="7C1B6F83"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tstmux_d2sel</w:t>
            </w:r>
          </w:p>
        </w:tc>
        <w:tc>
          <w:tcPr>
            <w:tcW w:w="1220" w:type="dxa"/>
            <w:tcBorders>
              <w:top w:val="single" w:sz="4" w:space="0" w:color="auto"/>
              <w:left w:val="single" w:sz="4" w:space="0" w:color="auto"/>
              <w:bottom w:val="single" w:sz="4" w:space="0" w:color="auto"/>
              <w:right w:val="single" w:sz="4" w:space="0" w:color="auto"/>
            </w:tcBorders>
            <w:noWrap/>
            <w:vAlign w:val="center"/>
            <w:hideMark/>
          </w:tcPr>
          <w:p w14:paraId="4391FCBC"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1</w:t>
            </w:r>
          </w:p>
        </w:tc>
        <w:tc>
          <w:tcPr>
            <w:tcW w:w="2374" w:type="dxa"/>
            <w:tcBorders>
              <w:top w:val="single" w:sz="4" w:space="0" w:color="auto"/>
              <w:left w:val="single" w:sz="4" w:space="0" w:color="auto"/>
              <w:bottom w:val="single" w:sz="4" w:space="0" w:color="auto"/>
              <w:right w:val="single" w:sz="4" w:space="0" w:color="auto"/>
            </w:tcBorders>
            <w:noWrap/>
            <w:vAlign w:val="center"/>
            <w:hideMark/>
          </w:tcPr>
          <w:p w14:paraId="529993C9"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NA</w:t>
            </w:r>
          </w:p>
        </w:tc>
        <w:tc>
          <w:tcPr>
            <w:tcW w:w="2126" w:type="dxa"/>
            <w:vMerge w:val="restart"/>
            <w:tcBorders>
              <w:top w:val="single" w:sz="4" w:space="0" w:color="auto"/>
              <w:left w:val="single" w:sz="4" w:space="0" w:color="auto"/>
              <w:bottom w:val="single" w:sz="4" w:space="0" w:color="auto"/>
              <w:right w:val="single" w:sz="4" w:space="0" w:color="auto"/>
            </w:tcBorders>
            <w:noWrap/>
            <w:vAlign w:val="center"/>
            <w:hideMark/>
          </w:tcPr>
          <w:p w14:paraId="68C7578A"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GPIO3</w:t>
            </w:r>
          </w:p>
        </w:tc>
      </w:tr>
      <w:tr w:rsidR="00EE3F9C" w:rsidRPr="000126C8" w14:paraId="73840A39" w14:textId="77777777" w:rsidTr="00B5274F">
        <w:trPr>
          <w:trHeight w:val="300"/>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auto"/>
              <w:left w:val="single" w:sz="4" w:space="0" w:color="auto"/>
              <w:bottom w:val="single" w:sz="4" w:space="0" w:color="auto"/>
              <w:right w:val="single" w:sz="4" w:space="0" w:color="auto"/>
            </w:tcBorders>
            <w:noWrap/>
            <w:hideMark/>
          </w:tcPr>
          <w:p w14:paraId="4CC052BE" w14:textId="77777777" w:rsidR="00EE3F9C" w:rsidRPr="000126C8" w:rsidRDefault="00EE3F9C">
            <w:pPr>
              <w:pStyle w:val="Table-small"/>
              <w:rPr>
                <w:color w:val="000000"/>
              </w:rPr>
            </w:pPr>
            <w:r w:rsidRPr="4DDC4291">
              <w:rPr>
                <w:color w:val="000000" w:themeColor="accent1"/>
              </w:rPr>
              <w:t>clkref</w:t>
            </w:r>
          </w:p>
        </w:tc>
        <w:tc>
          <w:tcPr>
            <w:tcW w:w="999" w:type="dxa"/>
            <w:tcBorders>
              <w:top w:val="single" w:sz="4" w:space="0" w:color="auto"/>
              <w:left w:val="single" w:sz="4" w:space="0" w:color="auto"/>
              <w:bottom w:val="single" w:sz="4" w:space="0" w:color="auto"/>
              <w:right w:val="single" w:sz="4" w:space="0" w:color="auto"/>
            </w:tcBorders>
            <w:noWrap/>
            <w:hideMark/>
          </w:tcPr>
          <w:p w14:paraId="09333465" w14:textId="77777777" w:rsidR="00EE3F9C" w:rsidRPr="000126C8" w:rsidRDefault="00EE3F9C">
            <w:pPr>
              <w:pStyle w:val="Table-small"/>
              <w:cnfStyle w:val="000000000000" w:firstRow="0" w:lastRow="0" w:firstColumn="0" w:lastColumn="0" w:oddVBand="0" w:evenVBand="0" w:oddHBand="0" w:evenHBand="0" w:firstRowFirstColumn="0" w:firstRowLastColumn="0" w:lastRowFirstColumn="0" w:lastRowLastColumn="0"/>
              <w:rPr>
                <w:color w:val="000000"/>
              </w:rPr>
            </w:pPr>
            <w:r w:rsidRPr="000126C8">
              <w:rPr>
                <w:color w:val="000000"/>
              </w:rPr>
              <w:t>pll</w:t>
            </w:r>
          </w:p>
        </w:tc>
        <w:tc>
          <w:tcPr>
            <w:tcW w:w="1419" w:type="dxa"/>
            <w:vMerge/>
            <w:tcBorders>
              <w:top w:val="single" w:sz="4" w:space="0" w:color="auto"/>
              <w:left w:val="single" w:sz="4" w:space="0" w:color="auto"/>
              <w:bottom w:val="single" w:sz="4" w:space="0" w:color="auto"/>
              <w:right w:val="single" w:sz="4" w:space="0" w:color="auto"/>
            </w:tcBorders>
            <w:hideMark/>
          </w:tcPr>
          <w:p w14:paraId="0C6DB35A" w14:textId="77777777" w:rsidR="00EE3F9C" w:rsidRPr="000126C8" w:rsidRDefault="00EE3F9C">
            <w:pPr>
              <w:pStyle w:val="Table-small"/>
              <w:cnfStyle w:val="000000000000" w:firstRow="0" w:lastRow="0" w:firstColumn="0" w:lastColumn="0" w:oddVBand="0" w:evenVBand="0" w:oddHBand="0" w:evenHBand="0" w:firstRowFirstColumn="0" w:firstRowLastColumn="0" w:lastRowFirstColumn="0" w:lastRowLastColumn="0"/>
              <w:rPr>
                <w:color w:val="000000"/>
              </w:rPr>
            </w:pPr>
          </w:p>
        </w:tc>
        <w:tc>
          <w:tcPr>
            <w:tcW w:w="1220" w:type="dxa"/>
            <w:tcBorders>
              <w:top w:val="single" w:sz="4" w:space="0" w:color="auto"/>
              <w:left w:val="single" w:sz="4" w:space="0" w:color="auto"/>
              <w:bottom w:val="single" w:sz="4" w:space="0" w:color="auto"/>
              <w:right w:val="single" w:sz="4" w:space="0" w:color="auto"/>
            </w:tcBorders>
            <w:noWrap/>
            <w:vAlign w:val="center"/>
            <w:hideMark/>
          </w:tcPr>
          <w:p w14:paraId="6786410F"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r w:rsidRPr="000126C8">
              <w:rPr>
                <w:color w:val="000000"/>
              </w:rPr>
              <w:t>2</w:t>
            </w:r>
          </w:p>
        </w:tc>
        <w:tc>
          <w:tcPr>
            <w:tcW w:w="2374" w:type="dxa"/>
            <w:tcBorders>
              <w:top w:val="single" w:sz="4" w:space="0" w:color="auto"/>
              <w:left w:val="single" w:sz="4" w:space="0" w:color="auto"/>
              <w:bottom w:val="single" w:sz="4" w:space="0" w:color="auto"/>
              <w:right w:val="single" w:sz="4" w:space="0" w:color="auto"/>
            </w:tcBorders>
            <w:noWrap/>
            <w:vAlign w:val="center"/>
            <w:hideMark/>
          </w:tcPr>
          <w:p w14:paraId="247AD396"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r w:rsidRPr="000126C8">
              <w:rPr>
                <w:color w:val="000000"/>
              </w:rPr>
              <w:t>NA</w:t>
            </w:r>
          </w:p>
        </w:tc>
        <w:tc>
          <w:tcPr>
            <w:tcW w:w="2126" w:type="dxa"/>
            <w:vMerge/>
            <w:tcBorders>
              <w:top w:val="single" w:sz="4" w:space="0" w:color="auto"/>
              <w:left w:val="single" w:sz="4" w:space="0" w:color="auto"/>
              <w:bottom w:val="single" w:sz="4" w:space="0" w:color="auto"/>
              <w:right w:val="single" w:sz="4" w:space="0" w:color="auto"/>
            </w:tcBorders>
            <w:hideMark/>
          </w:tcPr>
          <w:p w14:paraId="1713F3FE" w14:textId="77777777" w:rsidR="00EE3F9C" w:rsidRPr="000126C8" w:rsidRDefault="00EE3F9C">
            <w:pPr>
              <w:pStyle w:val="Table-small"/>
              <w:cnfStyle w:val="000000000000" w:firstRow="0" w:lastRow="0" w:firstColumn="0" w:lastColumn="0" w:oddVBand="0" w:evenVBand="0" w:oddHBand="0" w:evenHBand="0" w:firstRowFirstColumn="0" w:firstRowLastColumn="0" w:lastRowFirstColumn="0" w:lastRowLastColumn="0"/>
              <w:rPr>
                <w:color w:val="000000"/>
              </w:rPr>
            </w:pPr>
          </w:p>
        </w:tc>
      </w:tr>
      <w:tr w:rsidR="00EE3F9C" w:rsidRPr="000126C8" w14:paraId="6E0ED799" w14:textId="77777777" w:rsidTr="00B5274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auto"/>
              <w:left w:val="single" w:sz="4" w:space="0" w:color="auto"/>
              <w:bottom w:val="single" w:sz="4" w:space="0" w:color="auto"/>
              <w:right w:val="single" w:sz="4" w:space="0" w:color="auto"/>
            </w:tcBorders>
            <w:noWrap/>
            <w:hideMark/>
          </w:tcPr>
          <w:p w14:paraId="2B891A54" w14:textId="77777777" w:rsidR="00EE3F9C" w:rsidRPr="000126C8" w:rsidRDefault="00EE3F9C">
            <w:pPr>
              <w:pStyle w:val="Table-small"/>
              <w:rPr>
                <w:color w:val="000000"/>
              </w:rPr>
            </w:pPr>
            <w:r w:rsidRPr="4DDC4291">
              <w:rPr>
                <w:color w:val="000000" w:themeColor="accent1"/>
              </w:rPr>
              <w:t>d_ct&lt;1&gt;</w:t>
            </w:r>
          </w:p>
        </w:tc>
        <w:tc>
          <w:tcPr>
            <w:tcW w:w="999" w:type="dxa"/>
            <w:tcBorders>
              <w:top w:val="single" w:sz="4" w:space="0" w:color="auto"/>
              <w:left w:val="single" w:sz="4" w:space="0" w:color="auto"/>
              <w:bottom w:val="single" w:sz="4" w:space="0" w:color="auto"/>
              <w:right w:val="single" w:sz="4" w:space="0" w:color="auto"/>
            </w:tcBorders>
            <w:noWrap/>
            <w:hideMark/>
          </w:tcPr>
          <w:p w14:paraId="45C3D877" w14:textId="77777777" w:rsidR="00EE3F9C" w:rsidRPr="000126C8" w:rsidRDefault="00EE3F9C">
            <w:pPr>
              <w:pStyle w:val="Table-small"/>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pll</w:t>
            </w:r>
          </w:p>
        </w:tc>
        <w:tc>
          <w:tcPr>
            <w:tcW w:w="1419" w:type="dxa"/>
            <w:vMerge/>
            <w:tcBorders>
              <w:top w:val="single" w:sz="4" w:space="0" w:color="auto"/>
              <w:left w:val="single" w:sz="4" w:space="0" w:color="auto"/>
              <w:bottom w:val="single" w:sz="4" w:space="0" w:color="auto"/>
              <w:right w:val="single" w:sz="4" w:space="0" w:color="auto"/>
            </w:tcBorders>
            <w:hideMark/>
          </w:tcPr>
          <w:p w14:paraId="05541FCE" w14:textId="77777777" w:rsidR="00EE3F9C" w:rsidRPr="000126C8" w:rsidRDefault="00EE3F9C">
            <w:pPr>
              <w:pStyle w:val="Table-small"/>
              <w:cnfStyle w:val="000000100000" w:firstRow="0" w:lastRow="0" w:firstColumn="0" w:lastColumn="0" w:oddVBand="0" w:evenVBand="0" w:oddHBand="1" w:evenHBand="0" w:firstRowFirstColumn="0" w:firstRowLastColumn="0" w:lastRowFirstColumn="0" w:lastRowLastColumn="0"/>
              <w:rPr>
                <w:color w:val="000000"/>
              </w:rPr>
            </w:pPr>
          </w:p>
        </w:tc>
        <w:tc>
          <w:tcPr>
            <w:tcW w:w="1220" w:type="dxa"/>
            <w:tcBorders>
              <w:top w:val="single" w:sz="4" w:space="0" w:color="auto"/>
              <w:left w:val="single" w:sz="4" w:space="0" w:color="auto"/>
              <w:bottom w:val="single" w:sz="4" w:space="0" w:color="auto"/>
              <w:right w:val="single" w:sz="4" w:space="0" w:color="auto"/>
            </w:tcBorders>
            <w:noWrap/>
            <w:vAlign w:val="center"/>
            <w:hideMark/>
          </w:tcPr>
          <w:p w14:paraId="0754DBC2"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3</w:t>
            </w:r>
          </w:p>
        </w:tc>
        <w:tc>
          <w:tcPr>
            <w:tcW w:w="2374" w:type="dxa"/>
            <w:tcBorders>
              <w:top w:val="single" w:sz="4" w:space="0" w:color="auto"/>
              <w:left w:val="single" w:sz="4" w:space="0" w:color="auto"/>
              <w:bottom w:val="single" w:sz="4" w:space="0" w:color="auto"/>
              <w:right w:val="single" w:sz="4" w:space="0" w:color="auto"/>
            </w:tcBorders>
            <w:noWrap/>
            <w:vAlign w:val="center"/>
            <w:hideMark/>
          </w:tcPr>
          <w:p w14:paraId="5D7F649C"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NA</w:t>
            </w:r>
          </w:p>
        </w:tc>
        <w:tc>
          <w:tcPr>
            <w:tcW w:w="2126" w:type="dxa"/>
            <w:vMerge/>
            <w:tcBorders>
              <w:top w:val="single" w:sz="4" w:space="0" w:color="auto"/>
              <w:left w:val="single" w:sz="4" w:space="0" w:color="auto"/>
              <w:bottom w:val="single" w:sz="4" w:space="0" w:color="auto"/>
              <w:right w:val="single" w:sz="4" w:space="0" w:color="auto"/>
            </w:tcBorders>
            <w:hideMark/>
          </w:tcPr>
          <w:p w14:paraId="7B43AB48" w14:textId="77777777" w:rsidR="00EE3F9C" w:rsidRPr="000126C8" w:rsidRDefault="00EE3F9C">
            <w:pPr>
              <w:pStyle w:val="Table-small"/>
              <w:cnfStyle w:val="000000100000" w:firstRow="0" w:lastRow="0" w:firstColumn="0" w:lastColumn="0" w:oddVBand="0" w:evenVBand="0" w:oddHBand="1" w:evenHBand="0" w:firstRowFirstColumn="0" w:firstRowLastColumn="0" w:lastRowFirstColumn="0" w:lastRowLastColumn="0"/>
              <w:rPr>
                <w:color w:val="000000"/>
              </w:rPr>
            </w:pPr>
          </w:p>
        </w:tc>
      </w:tr>
      <w:tr w:rsidR="00EE3F9C" w:rsidRPr="000126C8" w14:paraId="26396265" w14:textId="77777777" w:rsidTr="00B5274F">
        <w:trPr>
          <w:trHeight w:val="300"/>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auto"/>
              <w:left w:val="single" w:sz="4" w:space="0" w:color="auto"/>
              <w:bottom w:val="single" w:sz="4" w:space="0" w:color="auto"/>
              <w:right w:val="single" w:sz="4" w:space="0" w:color="auto"/>
            </w:tcBorders>
            <w:noWrap/>
            <w:hideMark/>
          </w:tcPr>
          <w:p w14:paraId="4A71FEE5" w14:textId="77777777" w:rsidR="00EE3F9C" w:rsidRPr="000126C8" w:rsidRDefault="00EE3F9C">
            <w:pPr>
              <w:pStyle w:val="Table-small"/>
              <w:rPr>
                <w:color w:val="000000"/>
              </w:rPr>
            </w:pPr>
            <w:r w:rsidRPr="4DDC4291">
              <w:rPr>
                <w:color w:val="000000" w:themeColor="accent1"/>
              </w:rPr>
              <w:t>cp_dn</w:t>
            </w:r>
          </w:p>
        </w:tc>
        <w:tc>
          <w:tcPr>
            <w:tcW w:w="999" w:type="dxa"/>
            <w:tcBorders>
              <w:top w:val="single" w:sz="4" w:space="0" w:color="auto"/>
              <w:left w:val="single" w:sz="4" w:space="0" w:color="auto"/>
              <w:bottom w:val="single" w:sz="4" w:space="0" w:color="auto"/>
              <w:right w:val="single" w:sz="4" w:space="0" w:color="auto"/>
            </w:tcBorders>
            <w:noWrap/>
            <w:hideMark/>
          </w:tcPr>
          <w:p w14:paraId="124C69D7" w14:textId="77777777" w:rsidR="00EE3F9C" w:rsidRPr="000126C8" w:rsidRDefault="00EE3F9C">
            <w:pPr>
              <w:pStyle w:val="Table-small"/>
              <w:cnfStyle w:val="000000000000" w:firstRow="0" w:lastRow="0" w:firstColumn="0" w:lastColumn="0" w:oddVBand="0" w:evenVBand="0" w:oddHBand="0" w:evenHBand="0" w:firstRowFirstColumn="0" w:firstRowLastColumn="0" w:lastRowFirstColumn="0" w:lastRowLastColumn="0"/>
              <w:rPr>
                <w:color w:val="000000"/>
              </w:rPr>
            </w:pPr>
            <w:r w:rsidRPr="000126C8">
              <w:rPr>
                <w:color w:val="000000"/>
              </w:rPr>
              <w:t>cp</w:t>
            </w:r>
          </w:p>
        </w:tc>
        <w:tc>
          <w:tcPr>
            <w:tcW w:w="1419" w:type="dxa"/>
            <w:vMerge/>
            <w:tcBorders>
              <w:top w:val="single" w:sz="4" w:space="0" w:color="auto"/>
              <w:left w:val="single" w:sz="4" w:space="0" w:color="auto"/>
              <w:bottom w:val="single" w:sz="4" w:space="0" w:color="auto"/>
              <w:right w:val="single" w:sz="4" w:space="0" w:color="auto"/>
            </w:tcBorders>
            <w:hideMark/>
          </w:tcPr>
          <w:p w14:paraId="18851DFF" w14:textId="77777777" w:rsidR="00EE3F9C" w:rsidRPr="000126C8" w:rsidRDefault="00EE3F9C">
            <w:pPr>
              <w:pStyle w:val="Table-small"/>
              <w:cnfStyle w:val="000000000000" w:firstRow="0" w:lastRow="0" w:firstColumn="0" w:lastColumn="0" w:oddVBand="0" w:evenVBand="0" w:oddHBand="0" w:evenHBand="0" w:firstRowFirstColumn="0" w:firstRowLastColumn="0" w:lastRowFirstColumn="0" w:lastRowLastColumn="0"/>
              <w:rPr>
                <w:color w:val="000000"/>
              </w:rPr>
            </w:pPr>
          </w:p>
        </w:tc>
        <w:tc>
          <w:tcPr>
            <w:tcW w:w="1220" w:type="dxa"/>
            <w:tcBorders>
              <w:top w:val="single" w:sz="4" w:space="0" w:color="auto"/>
              <w:left w:val="single" w:sz="4" w:space="0" w:color="auto"/>
              <w:bottom w:val="single" w:sz="4" w:space="0" w:color="auto"/>
              <w:right w:val="single" w:sz="4" w:space="0" w:color="auto"/>
            </w:tcBorders>
            <w:noWrap/>
            <w:vAlign w:val="center"/>
            <w:hideMark/>
          </w:tcPr>
          <w:p w14:paraId="45DC7EA7"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r w:rsidRPr="000126C8">
              <w:rPr>
                <w:color w:val="000000"/>
              </w:rPr>
              <w:t>4</w:t>
            </w:r>
          </w:p>
        </w:tc>
        <w:tc>
          <w:tcPr>
            <w:tcW w:w="2374" w:type="dxa"/>
            <w:tcBorders>
              <w:top w:val="single" w:sz="4" w:space="0" w:color="auto"/>
              <w:left w:val="single" w:sz="4" w:space="0" w:color="auto"/>
              <w:bottom w:val="single" w:sz="4" w:space="0" w:color="auto"/>
              <w:right w:val="single" w:sz="4" w:space="0" w:color="auto"/>
            </w:tcBorders>
            <w:noWrap/>
            <w:vAlign w:val="center"/>
            <w:hideMark/>
          </w:tcPr>
          <w:p w14:paraId="36F39D4B"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r w:rsidRPr="000126C8">
              <w:rPr>
                <w:color w:val="000000"/>
              </w:rPr>
              <w:t>NA</w:t>
            </w:r>
          </w:p>
        </w:tc>
        <w:tc>
          <w:tcPr>
            <w:tcW w:w="2126" w:type="dxa"/>
            <w:vMerge/>
            <w:tcBorders>
              <w:top w:val="single" w:sz="4" w:space="0" w:color="auto"/>
              <w:left w:val="single" w:sz="4" w:space="0" w:color="auto"/>
              <w:bottom w:val="single" w:sz="4" w:space="0" w:color="auto"/>
              <w:right w:val="single" w:sz="4" w:space="0" w:color="auto"/>
            </w:tcBorders>
            <w:hideMark/>
          </w:tcPr>
          <w:p w14:paraId="3AE60ACE" w14:textId="77777777" w:rsidR="00EE3F9C" w:rsidRPr="000126C8" w:rsidRDefault="00EE3F9C">
            <w:pPr>
              <w:pStyle w:val="Table-small"/>
              <w:cnfStyle w:val="000000000000" w:firstRow="0" w:lastRow="0" w:firstColumn="0" w:lastColumn="0" w:oddVBand="0" w:evenVBand="0" w:oddHBand="0" w:evenHBand="0" w:firstRowFirstColumn="0" w:firstRowLastColumn="0" w:lastRowFirstColumn="0" w:lastRowLastColumn="0"/>
              <w:rPr>
                <w:color w:val="000000"/>
              </w:rPr>
            </w:pPr>
          </w:p>
        </w:tc>
      </w:tr>
      <w:tr w:rsidR="00EE3F9C" w:rsidRPr="000126C8" w14:paraId="62F2C1ED" w14:textId="77777777" w:rsidTr="00B5274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auto"/>
              <w:left w:val="single" w:sz="4" w:space="0" w:color="auto"/>
              <w:bottom w:val="single" w:sz="4" w:space="0" w:color="auto"/>
              <w:right w:val="single" w:sz="4" w:space="0" w:color="auto"/>
            </w:tcBorders>
            <w:noWrap/>
            <w:hideMark/>
          </w:tcPr>
          <w:p w14:paraId="02808334" w14:textId="77777777" w:rsidR="00EE3F9C" w:rsidRPr="000126C8" w:rsidRDefault="00EE3F9C">
            <w:pPr>
              <w:pStyle w:val="Table-small"/>
              <w:rPr>
                <w:color w:val="000000"/>
              </w:rPr>
            </w:pPr>
            <w:r w:rsidRPr="4DDC4291">
              <w:rPr>
                <w:color w:val="000000" w:themeColor="accent1"/>
              </w:rPr>
              <w:t>lvds_predrv_n</w:t>
            </w:r>
          </w:p>
        </w:tc>
        <w:tc>
          <w:tcPr>
            <w:tcW w:w="999" w:type="dxa"/>
            <w:tcBorders>
              <w:top w:val="single" w:sz="4" w:space="0" w:color="auto"/>
              <w:left w:val="single" w:sz="4" w:space="0" w:color="auto"/>
              <w:bottom w:val="single" w:sz="4" w:space="0" w:color="auto"/>
              <w:right w:val="single" w:sz="4" w:space="0" w:color="auto"/>
            </w:tcBorders>
            <w:noWrap/>
            <w:hideMark/>
          </w:tcPr>
          <w:p w14:paraId="17361272" w14:textId="77777777" w:rsidR="00EE3F9C" w:rsidRPr="000126C8" w:rsidRDefault="00EE3F9C">
            <w:pPr>
              <w:pStyle w:val="Table-small"/>
              <w:cnfStyle w:val="000000100000" w:firstRow="0" w:lastRow="0" w:firstColumn="0" w:lastColumn="0" w:oddVBand="0" w:evenVBand="0" w:oddHBand="1" w:evenHBand="0" w:firstRowFirstColumn="0" w:firstRowLastColumn="0" w:lastRowFirstColumn="0" w:lastRowLastColumn="0"/>
              <w:rPr>
                <w:color w:val="000000"/>
              </w:rPr>
            </w:pPr>
            <w:r w:rsidRPr="4DDC4291">
              <w:rPr>
                <w:color w:val="000000" w:themeColor="accent1"/>
              </w:rPr>
              <w:t>lvds</w:t>
            </w:r>
          </w:p>
        </w:tc>
        <w:tc>
          <w:tcPr>
            <w:tcW w:w="1419" w:type="dxa"/>
            <w:vMerge/>
            <w:tcBorders>
              <w:top w:val="single" w:sz="4" w:space="0" w:color="auto"/>
              <w:left w:val="single" w:sz="4" w:space="0" w:color="auto"/>
              <w:bottom w:val="single" w:sz="4" w:space="0" w:color="auto"/>
              <w:right w:val="single" w:sz="4" w:space="0" w:color="auto"/>
            </w:tcBorders>
            <w:hideMark/>
          </w:tcPr>
          <w:p w14:paraId="106E6DDF" w14:textId="77777777" w:rsidR="00EE3F9C" w:rsidRPr="000126C8" w:rsidRDefault="00EE3F9C">
            <w:pPr>
              <w:pStyle w:val="Table-small"/>
              <w:cnfStyle w:val="000000100000" w:firstRow="0" w:lastRow="0" w:firstColumn="0" w:lastColumn="0" w:oddVBand="0" w:evenVBand="0" w:oddHBand="1" w:evenHBand="0" w:firstRowFirstColumn="0" w:firstRowLastColumn="0" w:lastRowFirstColumn="0" w:lastRowLastColumn="0"/>
              <w:rPr>
                <w:color w:val="000000"/>
              </w:rPr>
            </w:pPr>
          </w:p>
        </w:tc>
        <w:tc>
          <w:tcPr>
            <w:tcW w:w="1220" w:type="dxa"/>
            <w:tcBorders>
              <w:top w:val="single" w:sz="4" w:space="0" w:color="auto"/>
              <w:left w:val="single" w:sz="4" w:space="0" w:color="auto"/>
              <w:bottom w:val="single" w:sz="4" w:space="0" w:color="auto"/>
              <w:right w:val="single" w:sz="4" w:space="0" w:color="auto"/>
            </w:tcBorders>
            <w:noWrap/>
            <w:vAlign w:val="center"/>
            <w:hideMark/>
          </w:tcPr>
          <w:p w14:paraId="7779AEF1"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5</w:t>
            </w:r>
          </w:p>
        </w:tc>
        <w:tc>
          <w:tcPr>
            <w:tcW w:w="2374" w:type="dxa"/>
            <w:tcBorders>
              <w:top w:val="single" w:sz="4" w:space="0" w:color="auto"/>
              <w:left w:val="single" w:sz="4" w:space="0" w:color="auto"/>
              <w:bottom w:val="single" w:sz="4" w:space="0" w:color="auto"/>
              <w:right w:val="single" w:sz="4" w:space="0" w:color="auto"/>
            </w:tcBorders>
            <w:noWrap/>
            <w:vAlign w:val="center"/>
            <w:hideMark/>
          </w:tcPr>
          <w:p w14:paraId="123956D4" w14:textId="77777777" w:rsidR="00EE3F9C" w:rsidRPr="000126C8" w:rsidRDefault="00EE3F9C">
            <w:pPr>
              <w:pStyle w:val="Table-small"/>
              <w:jc w:val="center"/>
              <w:cnfStyle w:val="000000100000" w:firstRow="0" w:lastRow="0" w:firstColumn="0" w:lastColumn="0" w:oddVBand="0" w:evenVBand="0" w:oddHBand="1" w:evenHBand="0" w:firstRowFirstColumn="0" w:firstRowLastColumn="0" w:lastRowFirstColumn="0" w:lastRowLastColumn="0"/>
              <w:rPr>
                <w:color w:val="000000"/>
              </w:rPr>
            </w:pPr>
            <w:r w:rsidRPr="000126C8">
              <w:rPr>
                <w:color w:val="000000"/>
              </w:rPr>
              <w:t>NA</w:t>
            </w:r>
          </w:p>
        </w:tc>
        <w:tc>
          <w:tcPr>
            <w:tcW w:w="2126" w:type="dxa"/>
            <w:vMerge/>
            <w:tcBorders>
              <w:top w:val="single" w:sz="4" w:space="0" w:color="auto"/>
              <w:left w:val="single" w:sz="4" w:space="0" w:color="auto"/>
              <w:bottom w:val="single" w:sz="4" w:space="0" w:color="auto"/>
              <w:right w:val="single" w:sz="4" w:space="0" w:color="auto"/>
            </w:tcBorders>
            <w:hideMark/>
          </w:tcPr>
          <w:p w14:paraId="3CC4BF7C" w14:textId="77777777" w:rsidR="00EE3F9C" w:rsidRPr="000126C8" w:rsidRDefault="00EE3F9C">
            <w:pPr>
              <w:pStyle w:val="Table-small"/>
              <w:cnfStyle w:val="000000100000" w:firstRow="0" w:lastRow="0" w:firstColumn="0" w:lastColumn="0" w:oddVBand="0" w:evenVBand="0" w:oddHBand="1" w:evenHBand="0" w:firstRowFirstColumn="0" w:firstRowLastColumn="0" w:lastRowFirstColumn="0" w:lastRowLastColumn="0"/>
              <w:rPr>
                <w:color w:val="000000"/>
              </w:rPr>
            </w:pPr>
          </w:p>
        </w:tc>
      </w:tr>
      <w:tr w:rsidR="00EE3F9C" w:rsidRPr="000126C8" w14:paraId="3F159168" w14:textId="77777777" w:rsidTr="00B5274F">
        <w:trPr>
          <w:trHeight w:val="300"/>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auto"/>
              <w:left w:val="single" w:sz="4" w:space="0" w:color="auto"/>
              <w:bottom w:val="single" w:sz="4" w:space="0" w:color="auto"/>
              <w:right w:val="single" w:sz="4" w:space="0" w:color="auto"/>
            </w:tcBorders>
            <w:noWrap/>
            <w:hideMark/>
          </w:tcPr>
          <w:p w14:paraId="16067EB0" w14:textId="77777777" w:rsidR="00EE3F9C" w:rsidRPr="000126C8" w:rsidRDefault="00EE3F9C">
            <w:pPr>
              <w:pStyle w:val="Table-small"/>
              <w:rPr>
                <w:color w:val="000000"/>
              </w:rPr>
            </w:pPr>
            <w:r w:rsidRPr="4DDC4291">
              <w:rPr>
                <w:color w:val="000000" w:themeColor="accent1"/>
              </w:rPr>
              <w:t>baseline_out</w:t>
            </w:r>
          </w:p>
        </w:tc>
        <w:tc>
          <w:tcPr>
            <w:tcW w:w="999" w:type="dxa"/>
            <w:tcBorders>
              <w:top w:val="single" w:sz="4" w:space="0" w:color="auto"/>
              <w:left w:val="single" w:sz="4" w:space="0" w:color="auto"/>
              <w:bottom w:val="single" w:sz="4" w:space="0" w:color="auto"/>
              <w:right w:val="single" w:sz="4" w:space="0" w:color="auto"/>
            </w:tcBorders>
            <w:noWrap/>
            <w:hideMark/>
          </w:tcPr>
          <w:p w14:paraId="1236D465" w14:textId="77777777" w:rsidR="00EE3F9C" w:rsidRPr="000126C8" w:rsidRDefault="00EE3F9C">
            <w:pPr>
              <w:pStyle w:val="Table-small"/>
              <w:cnfStyle w:val="000000000000" w:firstRow="0" w:lastRow="0" w:firstColumn="0" w:lastColumn="0" w:oddVBand="0" w:evenVBand="0" w:oddHBand="0" w:evenHBand="0" w:firstRowFirstColumn="0" w:firstRowLastColumn="0" w:lastRowFirstColumn="0" w:lastRowLastColumn="0"/>
              <w:rPr>
                <w:color w:val="000000"/>
              </w:rPr>
            </w:pPr>
            <w:r w:rsidRPr="000126C8">
              <w:rPr>
                <w:color w:val="000000"/>
              </w:rPr>
              <w:t>hybrid</w:t>
            </w:r>
          </w:p>
        </w:tc>
        <w:tc>
          <w:tcPr>
            <w:tcW w:w="1419" w:type="dxa"/>
            <w:vMerge/>
            <w:tcBorders>
              <w:top w:val="single" w:sz="4" w:space="0" w:color="auto"/>
              <w:left w:val="single" w:sz="4" w:space="0" w:color="auto"/>
              <w:bottom w:val="single" w:sz="4" w:space="0" w:color="auto"/>
              <w:right w:val="single" w:sz="4" w:space="0" w:color="auto"/>
            </w:tcBorders>
            <w:hideMark/>
          </w:tcPr>
          <w:p w14:paraId="5C7EF1D8" w14:textId="77777777" w:rsidR="00EE3F9C" w:rsidRPr="000126C8" w:rsidRDefault="00EE3F9C">
            <w:pPr>
              <w:pStyle w:val="Table-small"/>
              <w:cnfStyle w:val="000000000000" w:firstRow="0" w:lastRow="0" w:firstColumn="0" w:lastColumn="0" w:oddVBand="0" w:evenVBand="0" w:oddHBand="0" w:evenHBand="0" w:firstRowFirstColumn="0" w:firstRowLastColumn="0" w:lastRowFirstColumn="0" w:lastRowLastColumn="0"/>
              <w:rPr>
                <w:color w:val="000000"/>
              </w:rPr>
            </w:pPr>
          </w:p>
        </w:tc>
        <w:tc>
          <w:tcPr>
            <w:tcW w:w="1220" w:type="dxa"/>
            <w:tcBorders>
              <w:top w:val="single" w:sz="4" w:space="0" w:color="auto"/>
              <w:left w:val="single" w:sz="4" w:space="0" w:color="auto"/>
              <w:bottom w:val="single" w:sz="4" w:space="0" w:color="auto"/>
              <w:right w:val="single" w:sz="4" w:space="0" w:color="auto"/>
            </w:tcBorders>
            <w:noWrap/>
            <w:vAlign w:val="center"/>
            <w:hideMark/>
          </w:tcPr>
          <w:p w14:paraId="0D10CC6E"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r w:rsidRPr="000126C8">
              <w:rPr>
                <w:color w:val="000000"/>
              </w:rPr>
              <w:t>6</w:t>
            </w:r>
          </w:p>
        </w:tc>
        <w:tc>
          <w:tcPr>
            <w:tcW w:w="2374" w:type="dxa"/>
            <w:tcBorders>
              <w:top w:val="single" w:sz="4" w:space="0" w:color="auto"/>
              <w:left w:val="single" w:sz="4" w:space="0" w:color="auto"/>
              <w:bottom w:val="single" w:sz="4" w:space="0" w:color="auto"/>
              <w:right w:val="single" w:sz="4" w:space="0" w:color="auto"/>
            </w:tcBorders>
            <w:noWrap/>
            <w:vAlign w:val="center"/>
            <w:hideMark/>
          </w:tcPr>
          <w:p w14:paraId="587F4D15" w14:textId="77777777" w:rsidR="00EE3F9C" w:rsidRPr="000126C8" w:rsidRDefault="00EE3F9C">
            <w:pPr>
              <w:pStyle w:val="Table-small"/>
              <w:jc w:val="center"/>
              <w:cnfStyle w:val="000000000000" w:firstRow="0" w:lastRow="0" w:firstColumn="0" w:lastColumn="0" w:oddVBand="0" w:evenVBand="0" w:oddHBand="0" w:evenHBand="0" w:firstRowFirstColumn="0" w:firstRowLastColumn="0" w:lastRowFirstColumn="0" w:lastRowLastColumn="0"/>
              <w:rPr>
                <w:color w:val="000000"/>
              </w:rPr>
            </w:pPr>
            <w:r w:rsidRPr="000126C8">
              <w:rPr>
                <w:color w:val="000000"/>
              </w:rPr>
              <w:t>NA</w:t>
            </w:r>
          </w:p>
        </w:tc>
        <w:tc>
          <w:tcPr>
            <w:tcW w:w="2126" w:type="dxa"/>
            <w:vMerge/>
            <w:tcBorders>
              <w:top w:val="single" w:sz="4" w:space="0" w:color="auto"/>
              <w:left w:val="single" w:sz="4" w:space="0" w:color="auto"/>
              <w:bottom w:val="single" w:sz="4" w:space="0" w:color="auto"/>
              <w:right w:val="single" w:sz="4" w:space="0" w:color="auto"/>
            </w:tcBorders>
            <w:hideMark/>
          </w:tcPr>
          <w:p w14:paraId="26BD1684" w14:textId="77777777" w:rsidR="00EE3F9C" w:rsidRPr="000126C8" w:rsidRDefault="00EE3F9C">
            <w:pPr>
              <w:pStyle w:val="Table-small"/>
              <w:cnfStyle w:val="000000000000" w:firstRow="0" w:lastRow="0" w:firstColumn="0" w:lastColumn="0" w:oddVBand="0" w:evenVBand="0" w:oddHBand="0" w:evenHBand="0" w:firstRowFirstColumn="0" w:firstRowLastColumn="0" w:lastRowFirstColumn="0" w:lastRowLastColumn="0"/>
              <w:rPr>
                <w:color w:val="000000"/>
              </w:rPr>
            </w:pPr>
          </w:p>
        </w:tc>
      </w:tr>
    </w:tbl>
    <w:p w14:paraId="4EADD8D3" w14:textId="77777777" w:rsidR="00770B5B" w:rsidRDefault="00770B5B" w:rsidP="00770B5B">
      <w:pPr>
        <w:rPr>
          <w:lang w:val="en-US"/>
        </w:rPr>
      </w:pPr>
    </w:p>
    <w:p w14:paraId="2DDD6AAF" w14:textId="4C44D5CD" w:rsidR="00D2378D" w:rsidRPr="00770B5B" w:rsidRDefault="00D2378D" w:rsidP="00770B5B">
      <w:pPr>
        <w:rPr>
          <w:lang w:val="en-US"/>
        </w:rPr>
      </w:pPr>
      <w:r>
        <w:rPr>
          <w:lang w:val="en-US"/>
        </w:rPr>
        <w:t xml:space="preserve">On chip test buffers are used when </w:t>
      </w:r>
      <w:r w:rsidR="0094495F">
        <w:rPr>
          <w:lang w:val="en-US"/>
        </w:rPr>
        <w:t>measuring internal voltages without sufficient drive strength. Th</w:t>
      </w:r>
      <w:r w:rsidR="00947ECD">
        <w:rPr>
          <w:lang w:val="en-US"/>
        </w:rPr>
        <w:t xml:space="preserve">e test buffer is automatically enabled when selecting these </w:t>
      </w:r>
      <w:r w:rsidR="0051274C">
        <w:rPr>
          <w:lang w:val="en-US"/>
        </w:rPr>
        <w:t xml:space="preserve">voltages via the test mux. In the tests the offset of the buffers is </w:t>
      </w:r>
      <w:r w:rsidR="00FF5073">
        <w:rPr>
          <w:lang w:val="en-US"/>
        </w:rPr>
        <w:t>compensated before the value of the internal voltages is reported.</w:t>
      </w:r>
    </w:p>
    <w:p w14:paraId="3D7970A8" w14:textId="02C70A09" w:rsidR="00735EB7" w:rsidRPr="00D378DA" w:rsidRDefault="000C1890" w:rsidP="00A71AAA">
      <w:pPr>
        <w:pStyle w:val="Heading1"/>
      </w:pPr>
      <w:bookmarkStart w:id="187" w:name="_Toc211253435"/>
      <w:bookmarkStart w:id="188" w:name="_Toc214350539"/>
      <w:bookmarkStart w:id="189" w:name="_Ref189170844"/>
      <w:bookmarkStart w:id="190" w:name="_Ref189294218"/>
      <w:bookmarkEnd w:id="187"/>
      <w:commentRangeStart w:id="191"/>
      <w:commentRangeStart w:id="192"/>
      <w:commentRangeEnd w:id="191"/>
      <w:r>
        <w:rPr>
          <w:rStyle w:val="CommentReference"/>
          <w:sz w:val="28"/>
        </w:rPr>
        <w:lastRenderedPageBreak/>
        <w:commentReference w:id="191"/>
      </w:r>
      <w:commentRangeEnd w:id="192"/>
      <w:r w:rsidR="005D40B1">
        <w:rPr>
          <w:rStyle w:val="CommentReference"/>
          <w:sz w:val="28"/>
        </w:rPr>
        <w:commentReference w:id="192"/>
      </w:r>
      <w:r w:rsidR="00E44934">
        <w:t>T</w:t>
      </w:r>
      <w:r w:rsidR="00735EB7" w:rsidRPr="00D378DA">
        <w:t>est procedures</w:t>
      </w:r>
      <w:bookmarkEnd w:id="181"/>
      <w:bookmarkEnd w:id="182"/>
      <w:bookmarkEnd w:id="188"/>
      <w:bookmarkEnd w:id="189"/>
      <w:bookmarkEnd w:id="190"/>
    </w:p>
    <w:p w14:paraId="021F1F18" w14:textId="087D6F45" w:rsidR="00221940" w:rsidRDefault="003802F0" w:rsidP="00672E99">
      <w:r>
        <w:t xml:space="preserve">This chapter contains </w:t>
      </w:r>
      <w:r w:rsidR="00115BD4">
        <w:t>an overview of all the tests included in the test</w:t>
      </w:r>
      <w:r w:rsidR="0006309E">
        <w:t xml:space="preserve"> sequence(s)</w:t>
      </w:r>
      <w:r w:rsidR="0038081A">
        <w:t xml:space="preserve">. </w:t>
      </w:r>
      <w:r w:rsidR="0006309E">
        <w:t>In the overview</w:t>
      </w:r>
      <w:r w:rsidR="00D21A70">
        <w:t xml:space="preserve"> items as high-level description, test configuration, </w:t>
      </w:r>
      <w:r w:rsidR="00024DF9">
        <w:t>test conditions, detailed test procedure and acc</w:t>
      </w:r>
      <w:r w:rsidR="00E442B7">
        <w:t xml:space="preserve">eptance criteria are discussed. </w:t>
      </w:r>
    </w:p>
    <w:p w14:paraId="7F280604" w14:textId="73DB10FC" w:rsidR="00672E99" w:rsidRDefault="00672E99" w:rsidP="00672E99">
      <w:r>
        <w:t>Some tests are repeated on m</w:t>
      </w:r>
      <w:r w:rsidR="00F1496C">
        <w:t>ultiple pins. To avoid listing all pins every time such test is described</w:t>
      </w:r>
      <w:r w:rsidR="00A03309">
        <w:t>, sometime</w:t>
      </w:r>
      <w:r w:rsidR="003E1839">
        <w:t>s</w:t>
      </w:r>
      <w:r w:rsidR="00A871AD">
        <w:t xml:space="preserve"> a subset of pins described in </w:t>
      </w:r>
      <w:r w:rsidR="00600377">
        <w:fldChar w:fldCharType="begin"/>
      </w:r>
      <w:r w:rsidR="00600377">
        <w:instrText xml:space="preserve"> REF _Ref121474414 \h </w:instrText>
      </w:r>
      <w:r w:rsidR="00600377">
        <w:fldChar w:fldCharType="separate"/>
      </w:r>
      <w:r w:rsidR="00AA08B9">
        <w:t xml:space="preserve">Table </w:t>
      </w:r>
      <w:r w:rsidR="00AA08B9">
        <w:rPr>
          <w:noProof/>
        </w:rPr>
        <w:t>8</w:t>
      </w:r>
      <w:r w:rsidR="00600377">
        <w:fldChar w:fldCharType="end"/>
      </w:r>
      <w:r>
        <w:t xml:space="preserve"> </w:t>
      </w:r>
      <w:r w:rsidR="00F12934">
        <w:t xml:space="preserve">is referenced. These subsets are </w:t>
      </w:r>
      <w:r w:rsidR="00691EE1">
        <w:t>summarized in</w:t>
      </w:r>
      <w:r w:rsidR="00B5274F">
        <w:t xml:space="preserve"> </w:t>
      </w:r>
      <w:r w:rsidR="00F70668">
        <w:fldChar w:fldCharType="begin"/>
      </w:r>
      <w:r w:rsidR="00F70668">
        <w:instrText xml:space="preserve"> REF _Ref208395669 \h </w:instrText>
      </w:r>
      <w:r w:rsidR="00F70668">
        <w:fldChar w:fldCharType="separate"/>
      </w:r>
      <w:r w:rsidR="00AA08B9">
        <w:t xml:space="preserve">Table </w:t>
      </w:r>
      <w:r w:rsidR="00AA08B9">
        <w:rPr>
          <w:noProof/>
        </w:rPr>
        <w:t>17</w:t>
      </w:r>
      <w:r w:rsidR="00F70668">
        <w:fldChar w:fldCharType="end"/>
      </w:r>
      <w:r w:rsidR="00691EE1">
        <w:t>.</w:t>
      </w:r>
    </w:p>
    <w:p w14:paraId="0FA8719F" w14:textId="3F619887" w:rsidR="00F70668" w:rsidRDefault="00F70668" w:rsidP="00BE6C7F">
      <w:pPr>
        <w:pStyle w:val="Caption"/>
        <w:keepNext/>
      </w:pPr>
      <w:bookmarkStart w:id="193" w:name="_Ref208395669"/>
      <w:bookmarkStart w:id="194" w:name="_Toc214350590"/>
      <w:r>
        <w:t xml:space="preserve">Table </w:t>
      </w:r>
      <w:r>
        <w:fldChar w:fldCharType="begin"/>
      </w:r>
      <w:r>
        <w:instrText xml:space="preserve"> SEQ Table \* ARABIC </w:instrText>
      </w:r>
      <w:r>
        <w:fldChar w:fldCharType="separate"/>
      </w:r>
      <w:r w:rsidR="00AA08B9">
        <w:rPr>
          <w:noProof/>
        </w:rPr>
        <w:t>17</w:t>
      </w:r>
      <w:r>
        <w:fldChar w:fldCharType="end"/>
      </w:r>
      <w:bookmarkEnd w:id="193"/>
      <w:r>
        <w:t>: Subsets of pins</w:t>
      </w:r>
      <w:bookmarkEnd w:id="194"/>
    </w:p>
    <w:tbl>
      <w:tblPr>
        <w:tblStyle w:val="GridTab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4"/>
        <w:gridCol w:w="4815"/>
      </w:tblGrid>
      <w:tr w:rsidR="00691EE1" w14:paraId="3457E55F" w14:textId="77777777" w:rsidTr="00B527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Borders>
              <w:top w:val="none" w:sz="0" w:space="0" w:color="auto"/>
              <w:left w:val="none" w:sz="0" w:space="0" w:color="auto"/>
              <w:bottom w:val="none" w:sz="0" w:space="0" w:color="auto"/>
              <w:right w:val="none" w:sz="0" w:space="0" w:color="auto"/>
            </w:tcBorders>
          </w:tcPr>
          <w:p w14:paraId="1581E216" w14:textId="77787E7C" w:rsidR="00691EE1" w:rsidRDefault="00691EE1" w:rsidP="00691EE1">
            <w:pPr>
              <w:pStyle w:val="Table-small"/>
              <w:rPr>
                <w:lang w:val="en-US" w:eastAsia="en-US"/>
              </w:rPr>
            </w:pPr>
            <w:r>
              <w:rPr>
                <w:lang w:val="en-US" w:eastAsia="en-US"/>
              </w:rPr>
              <w:t>Subset</w:t>
            </w:r>
          </w:p>
        </w:tc>
        <w:tc>
          <w:tcPr>
            <w:tcW w:w="4815" w:type="dxa"/>
            <w:tcBorders>
              <w:top w:val="none" w:sz="0" w:space="0" w:color="auto"/>
              <w:left w:val="none" w:sz="0" w:space="0" w:color="auto"/>
              <w:bottom w:val="none" w:sz="0" w:space="0" w:color="auto"/>
              <w:right w:val="none" w:sz="0" w:space="0" w:color="auto"/>
            </w:tcBorders>
          </w:tcPr>
          <w:p w14:paraId="32CB17AC" w14:textId="6E792D58" w:rsidR="00691EE1" w:rsidRDefault="00691EE1" w:rsidP="00691EE1">
            <w:pPr>
              <w:pStyle w:val="Table-small"/>
              <w:cnfStyle w:val="100000000000" w:firstRow="1" w:lastRow="0" w:firstColumn="0" w:lastColumn="0" w:oddVBand="0" w:evenVBand="0" w:oddHBand="0" w:evenHBand="0" w:firstRowFirstColumn="0" w:firstRowLastColumn="0" w:lastRowFirstColumn="0" w:lastRowLastColumn="0"/>
              <w:rPr>
                <w:lang w:val="en-US" w:eastAsia="en-US"/>
              </w:rPr>
            </w:pPr>
            <w:r>
              <w:rPr>
                <w:lang w:val="en-US" w:eastAsia="en-US"/>
              </w:rPr>
              <w:t>Pins</w:t>
            </w:r>
          </w:p>
        </w:tc>
      </w:tr>
      <w:tr w:rsidR="00691EE1" w14:paraId="5B4F30CF" w14:textId="77777777" w:rsidTr="00B5274F">
        <w:tc>
          <w:tcPr>
            <w:cnfStyle w:val="001000000000" w:firstRow="0" w:lastRow="0" w:firstColumn="1" w:lastColumn="0" w:oddVBand="0" w:evenVBand="0" w:oddHBand="0" w:evenHBand="0" w:firstRowFirstColumn="0" w:firstRowLastColumn="0" w:lastRowFirstColumn="0" w:lastRowLastColumn="0"/>
            <w:tcW w:w="4814" w:type="dxa"/>
          </w:tcPr>
          <w:p w14:paraId="2B0736B8" w14:textId="3ED2A948" w:rsidR="00691EE1" w:rsidRPr="003C57BB" w:rsidRDefault="00691EE1" w:rsidP="00691EE1">
            <w:pPr>
              <w:pStyle w:val="Table-small"/>
              <w:rPr>
                <w:lang w:val="en-US" w:eastAsia="en-US"/>
              </w:rPr>
            </w:pPr>
            <w:r w:rsidRPr="003C57BB">
              <w:rPr>
                <w:lang w:val="en-US" w:eastAsia="en-US"/>
              </w:rPr>
              <w:t>All pins</w:t>
            </w:r>
          </w:p>
        </w:tc>
        <w:tc>
          <w:tcPr>
            <w:tcW w:w="4815" w:type="dxa"/>
          </w:tcPr>
          <w:p w14:paraId="4ECAF614" w14:textId="08AF46E3" w:rsidR="00691EE1" w:rsidRPr="003C57BB" w:rsidRDefault="00691EE1" w:rsidP="00691EE1">
            <w:pPr>
              <w:pStyle w:val="Table-small"/>
              <w:cnfStyle w:val="000000000000" w:firstRow="0" w:lastRow="0" w:firstColumn="0" w:lastColumn="0" w:oddVBand="0" w:evenVBand="0" w:oddHBand="0" w:evenHBand="0" w:firstRowFirstColumn="0" w:firstRowLastColumn="0" w:lastRowFirstColumn="0" w:lastRowLastColumn="0"/>
              <w:rPr>
                <w:b/>
                <w:bCs/>
                <w:lang w:val="en-US" w:eastAsia="en-US"/>
              </w:rPr>
            </w:pPr>
            <w:r w:rsidRPr="003C57BB">
              <w:rPr>
                <w:b/>
                <w:bCs/>
                <w:lang w:val="en-US" w:eastAsia="en-US"/>
              </w:rPr>
              <w:t xml:space="preserve">See </w:t>
            </w:r>
            <w:r w:rsidRPr="003C57BB">
              <w:rPr>
                <w:b/>
                <w:bCs/>
              </w:rPr>
              <w:fldChar w:fldCharType="begin"/>
            </w:r>
            <w:r w:rsidRPr="003C57BB">
              <w:rPr>
                <w:b/>
                <w:bCs/>
              </w:rPr>
              <w:instrText xml:space="preserve"> REF _Ref121474414 \h </w:instrText>
            </w:r>
            <w:r w:rsidR="003C57BB">
              <w:rPr>
                <w:b/>
                <w:bCs/>
              </w:rPr>
              <w:instrText xml:space="preserve"> \* MERGEFORMAT </w:instrText>
            </w:r>
            <w:r w:rsidRPr="003C57BB">
              <w:rPr>
                <w:b/>
                <w:bCs/>
              </w:rPr>
            </w:r>
            <w:r w:rsidRPr="003C57BB">
              <w:rPr>
                <w:b/>
                <w:bCs/>
              </w:rPr>
              <w:fldChar w:fldCharType="separate"/>
            </w:r>
            <w:r w:rsidR="00AA08B9">
              <w:t xml:space="preserve">Table </w:t>
            </w:r>
            <w:r w:rsidR="00AA08B9">
              <w:rPr>
                <w:noProof/>
              </w:rPr>
              <w:t>8</w:t>
            </w:r>
            <w:r w:rsidRPr="003C57BB">
              <w:rPr>
                <w:b/>
                <w:bCs/>
              </w:rPr>
              <w:fldChar w:fldCharType="end"/>
            </w:r>
          </w:p>
        </w:tc>
      </w:tr>
      <w:tr w:rsidR="00691EE1" w:rsidRPr="00AA2C09" w14:paraId="1BFD1619" w14:textId="77777777" w:rsidTr="00B5274F">
        <w:tc>
          <w:tcPr>
            <w:cnfStyle w:val="001000000000" w:firstRow="0" w:lastRow="0" w:firstColumn="1" w:lastColumn="0" w:oddVBand="0" w:evenVBand="0" w:oddHBand="0" w:evenHBand="0" w:firstRowFirstColumn="0" w:firstRowLastColumn="0" w:lastRowFirstColumn="0" w:lastRowLastColumn="0"/>
            <w:tcW w:w="4814" w:type="dxa"/>
          </w:tcPr>
          <w:p w14:paraId="08106359" w14:textId="6EA5849E" w:rsidR="00691EE1" w:rsidRPr="003C57BB" w:rsidRDefault="00691EE1" w:rsidP="00691EE1">
            <w:pPr>
              <w:pStyle w:val="Table-small"/>
              <w:rPr>
                <w:b w:val="0"/>
                <w:bCs w:val="0"/>
                <w:lang w:val="en-US" w:eastAsia="en-US"/>
              </w:rPr>
            </w:pPr>
            <w:r w:rsidRPr="003C57BB">
              <w:rPr>
                <w:b w:val="0"/>
                <w:bCs w:val="0"/>
                <w:lang w:val="en-US" w:eastAsia="en-US"/>
              </w:rPr>
              <w:t xml:space="preserve">Digital </w:t>
            </w:r>
            <w:r w:rsidR="00CB0D1D" w:rsidRPr="003C57BB">
              <w:rPr>
                <w:b w:val="0"/>
                <w:bCs w:val="0"/>
                <w:lang w:val="en-US" w:eastAsia="en-US"/>
              </w:rPr>
              <w:t>I</w:t>
            </w:r>
            <w:r w:rsidRPr="003C57BB">
              <w:rPr>
                <w:b w:val="0"/>
                <w:bCs w:val="0"/>
                <w:lang w:val="en-US" w:eastAsia="en-US"/>
              </w:rPr>
              <w:t>nputs</w:t>
            </w:r>
          </w:p>
        </w:tc>
        <w:tc>
          <w:tcPr>
            <w:tcW w:w="4815" w:type="dxa"/>
          </w:tcPr>
          <w:p w14:paraId="74A5D835" w14:textId="77777777" w:rsidR="004A7E15" w:rsidRPr="003C57BB" w:rsidRDefault="004A7E15" w:rsidP="004A7E15">
            <w:pPr>
              <w:pStyle w:val="Table-small"/>
              <w:cnfStyle w:val="000000000000" w:firstRow="0" w:lastRow="0" w:firstColumn="0" w:lastColumn="0" w:oddVBand="0" w:evenVBand="0" w:oddHBand="0" w:evenHBand="0" w:firstRowFirstColumn="0" w:firstRowLastColumn="0" w:lastRowFirstColumn="0" w:lastRowLastColumn="0"/>
              <w:rPr>
                <w:lang w:val="en-US" w:eastAsia="en-US"/>
              </w:rPr>
            </w:pPr>
            <w:r w:rsidRPr="003C57BB">
              <w:rPr>
                <w:lang w:val="en-US" w:eastAsia="en-US"/>
              </w:rPr>
              <w:t>data_valid_cam</w:t>
            </w:r>
          </w:p>
          <w:p w14:paraId="19646F3A" w14:textId="77777777" w:rsidR="004A7E15" w:rsidRPr="003C57BB" w:rsidRDefault="004A7E15" w:rsidP="004A7E15">
            <w:pPr>
              <w:pStyle w:val="Table-small"/>
              <w:cnfStyle w:val="000000000000" w:firstRow="0" w:lastRow="0" w:firstColumn="0" w:lastColumn="0" w:oddVBand="0" w:evenVBand="0" w:oddHBand="0" w:evenHBand="0" w:firstRowFirstColumn="0" w:firstRowLastColumn="0" w:lastRowFirstColumn="0" w:lastRowLastColumn="0"/>
              <w:rPr>
                <w:lang w:val="en-US" w:eastAsia="en-US"/>
              </w:rPr>
            </w:pPr>
            <w:r w:rsidRPr="003C57BB">
              <w:rPr>
                <w:lang w:val="en-US" w:eastAsia="en-US"/>
              </w:rPr>
              <w:t>frame_valid_cam</w:t>
            </w:r>
          </w:p>
          <w:p w14:paraId="3D0BD538" w14:textId="77777777" w:rsidR="004A7E15" w:rsidRPr="00271953" w:rsidRDefault="004A7E15" w:rsidP="004A7E15">
            <w:pPr>
              <w:pStyle w:val="Table-small"/>
              <w:cnfStyle w:val="000000000000" w:firstRow="0" w:lastRow="0" w:firstColumn="0" w:lastColumn="0" w:oddVBand="0" w:evenVBand="0" w:oddHBand="0" w:evenHBand="0" w:firstRowFirstColumn="0" w:firstRowLastColumn="0" w:lastRowFirstColumn="0" w:lastRowLastColumn="0"/>
              <w:rPr>
                <w:lang w:val="it-IT" w:eastAsia="en-US"/>
              </w:rPr>
            </w:pPr>
            <w:r w:rsidRPr="00271953">
              <w:rPr>
                <w:lang w:val="it-IT" w:eastAsia="en-US"/>
              </w:rPr>
              <w:t>gpio_0</w:t>
            </w:r>
          </w:p>
          <w:p w14:paraId="09FF9452" w14:textId="77777777" w:rsidR="004A7E15" w:rsidRPr="00271953" w:rsidRDefault="004A7E15" w:rsidP="004A7E15">
            <w:pPr>
              <w:pStyle w:val="Table-small"/>
              <w:cnfStyle w:val="000000000000" w:firstRow="0" w:lastRow="0" w:firstColumn="0" w:lastColumn="0" w:oddVBand="0" w:evenVBand="0" w:oddHBand="0" w:evenHBand="0" w:firstRowFirstColumn="0" w:firstRowLastColumn="0" w:lastRowFirstColumn="0" w:lastRowLastColumn="0"/>
              <w:rPr>
                <w:lang w:val="it-IT" w:eastAsia="en-US"/>
              </w:rPr>
            </w:pPr>
            <w:r w:rsidRPr="00271953">
              <w:rPr>
                <w:lang w:val="it-IT" w:eastAsia="en-US"/>
              </w:rPr>
              <w:t>gpio_1</w:t>
            </w:r>
          </w:p>
          <w:p w14:paraId="213D41A2" w14:textId="77777777" w:rsidR="004A7E15" w:rsidRPr="00271953" w:rsidRDefault="004A7E15" w:rsidP="004A7E15">
            <w:pPr>
              <w:pStyle w:val="Table-small"/>
              <w:cnfStyle w:val="000000000000" w:firstRow="0" w:lastRow="0" w:firstColumn="0" w:lastColumn="0" w:oddVBand="0" w:evenVBand="0" w:oddHBand="0" w:evenHBand="0" w:firstRowFirstColumn="0" w:firstRowLastColumn="0" w:lastRowFirstColumn="0" w:lastRowLastColumn="0"/>
              <w:rPr>
                <w:lang w:val="it-IT" w:eastAsia="en-US"/>
              </w:rPr>
            </w:pPr>
            <w:r w:rsidRPr="00271953">
              <w:rPr>
                <w:lang w:val="it-IT" w:eastAsia="en-US"/>
              </w:rPr>
              <w:t>gpio_2</w:t>
            </w:r>
          </w:p>
          <w:p w14:paraId="460BA21E" w14:textId="77777777" w:rsidR="004A7E15" w:rsidRPr="00271953" w:rsidRDefault="004A7E15" w:rsidP="004A7E15">
            <w:pPr>
              <w:pStyle w:val="Table-small"/>
              <w:cnfStyle w:val="000000000000" w:firstRow="0" w:lastRow="0" w:firstColumn="0" w:lastColumn="0" w:oddVBand="0" w:evenVBand="0" w:oddHBand="0" w:evenHBand="0" w:firstRowFirstColumn="0" w:firstRowLastColumn="0" w:lastRowFirstColumn="0" w:lastRowLastColumn="0"/>
              <w:rPr>
                <w:lang w:val="it-IT" w:eastAsia="en-US"/>
              </w:rPr>
            </w:pPr>
            <w:r w:rsidRPr="00271953">
              <w:rPr>
                <w:lang w:val="it-IT" w:eastAsia="en-US"/>
              </w:rPr>
              <w:t>gpio_3</w:t>
            </w:r>
          </w:p>
          <w:p w14:paraId="47573090" w14:textId="77777777" w:rsidR="004A7E15" w:rsidRPr="00271953" w:rsidRDefault="004A7E15" w:rsidP="004A7E15">
            <w:pPr>
              <w:pStyle w:val="Table-small"/>
              <w:cnfStyle w:val="000000000000" w:firstRow="0" w:lastRow="0" w:firstColumn="0" w:lastColumn="0" w:oddVBand="0" w:evenVBand="0" w:oddHBand="0" w:evenHBand="0" w:firstRowFirstColumn="0" w:firstRowLastColumn="0" w:lastRowFirstColumn="0" w:lastRowLastColumn="0"/>
              <w:rPr>
                <w:lang w:val="it-IT" w:eastAsia="en-US"/>
              </w:rPr>
            </w:pPr>
            <w:r w:rsidRPr="00271953">
              <w:rPr>
                <w:lang w:val="it-IT" w:eastAsia="en-US"/>
              </w:rPr>
              <w:t>gpio_4</w:t>
            </w:r>
          </w:p>
          <w:p w14:paraId="76EEF214" w14:textId="77777777" w:rsidR="004A7E15" w:rsidRPr="00271953" w:rsidRDefault="004A7E15" w:rsidP="004A7E15">
            <w:pPr>
              <w:pStyle w:val="Table-small"/>
              <w:cnfStyle w:val="000000000000" w:firstRow="0" w:lastRow="0" w:firstColumn="0" w:lastColumn="0" w:oddVBand="0" w:evenVBand="0" w:oddHBand="0" w:evenHBand="0" w:firstRowFirstColumn="0" w:firstRowLastColumn="0" w:lastRowFirstColumn="0" w:lastRowLastColumn="0"/>
              <w:rPr>
                <w:lang w:val="it-IT" w:eastAsia="en-US"/>
              </w:rPr>
            </w:pPr>
            <w:r w:rsidRPr="00271953">
              <w:rPr>
                <w:lang w:val="it-IT" w:eastAsia="en-US"/>
              </w:rPr>
              <w:t>gpio_5</w:t>
            </w:r>
          </w:p>
          <w:p w14:paraId="47C9ED70" w14:textId="77777777" w:rsidR="004A7E15" w:rsidRPr="00271953" w:rsidRDefault="004A7E15" w:rsidP="004A7E15">
            <w:pPr>
              <w:pStyle w:val="Table-small"/>
              <w:cnfStyle w:val="000000000000" w:firstRow="0" w:lastRow="0" w:firstColumn="0" w:lastColumn="0" w:oddVBand="0" w:evenVBand="0" w:oddHBand="0" w:evenHBand="0" w:firstRowFirstColumn="0" w:firstRowLastColumn="0" w:lastRowFirstColumn="0" w:lastRowLastColumn="0"/>
              <w:rPr>
                <w:lang w:val="it-IT" w:eastAsia="en-US"/>
              </w:rPr>
            </w:pPr>
            <w:r w:rsidRPr="00271953">
              <w:rPr>
                <w:lang w:val="it-IT" w:eastAsia="en-US"/>
              </w:rPr>
              <w:t>gpio_6</w:t>
            </w:r>
          </w:p>
          <w:p w14:paraId="28A6CB6A" w14:textId="77777777" w:rsidR="004A7E15" w:rsidRPr="00271953" w:rsidRDefault="004A7E15" w:rsidP="004A7E15">
            <w:pPr>
              <w:pStyle w:val="Table-small"/>
              <w:cnfStyle w:val="000000000000" w:firstRow="0" w:lastRow="0" w:firstColumn="0" w:lastColumn="0" w:oddVBand="0" w:evenVBand="0" w:oddHBand="0" w:evenHBand="0" w:firstRowFirstColumn="0" w:firstRowLastColumn="0" w:lastRowFirstColumn="0" w:lastRowLastColumn="0"/>
              <w:rPr>
                <w:lang w:val="it-IT" w:eastAsia="en-US"/>
              </w:rPr>
            </w:pPr>
            <w:r w:rsidRPr="00271953">
              <w:rPr>
                <w:lang w:val="it-IT" w:eastAsia="en-US"/>
              </w:rPr>
              <w:t>gpio_7</w:t>
            </w:r>
          </w:p>
          <w:p w14:paraId="21D6604D" w14:textId="77777777" w:rsidR="004A7E15" w:rsidRPr="00271953" w:rsidRDefault="004A7E15" w:rsidP="004A7E15">
            <w:pPr>
              <w:pStyle w:val="Table-small"/>
              <w:cnfStyle w:val="000000000000" w:firstRow="0" w:lastRow="0" w:firstColumn="0" w:lastColumn="0" w:oddVBand="0" w:evenVBand="0" w:oddHBand="0" w:evenHBand="0" w:firstRowFirstColumn="0" w:firstRowLastColumn="0" w:lastRowFirstColumn="0" w:lastRowLastColumn="0"/>
              <w:rPr>
                <w:lang w:val="it-IT" w:eastAsia="en-US"/>
              </w:rPr>
            </w:pPr>
            <w:r w:rsidRPr="00271953">
              <w:rPr>
                <w:lang w:val="it-IT" w:eastAsia="en-US"/>
              </w:rPr>
              <w:t>gpio_8</w:t>
            </w:r>
          </w:p>
          <w:p w14:paraId="383925B1" w14:textId="77777777" w:rsidR="004A7E15" w:rsidRPr="00271953" w:rsidRDefault="004A7E15" w:rsidP="004A7E15">
            <w:pPr>
              <w:pStyle w:val="Table-small"/>
              <w:cnfStyle w:val="000000000000" w:firstRow="0" w:lastRow="0" w:firstColumn="0" w:lastColumn="0" w:oddVBand="0" w:evenVBand="0" w:oddHBand="0" w:evenHBand="0" w:firstRowFirstColumn="0" w:firstRowLastColumn="0" w:lastRowFirstColumn="0" w:lastRowLastColumn="0"/>
              <w:rPr>
                <w:lang w:val="it-IT" w:eastAsia="en-US"/>
              </w:rPr>
            </w:pPr>
            <w:r w:rsidRPr="00271953">
              <w:rPr>
                <w:lang w:val="it-IT" w:eastAsia="en-US"/>
              </w:rPr>
              <w:t>gpio_9</w:t>
            </w:r>
          </w:p>
          <w:p w14:paraId="484362B6" w14:textId="77777777" w:rsidR="004A7E15" w:rsidRPr="003C57BB" w:rsidRDefault="004A7E15" w:rsidP="004A7E15">
            <w:pPr>
              <w:pStyle w:val="Table-small"/>
              <w:cnfStyle w:val="000000000000" w:firstRow="0" w:lastRow="0" w:firstColumn="0" w:lastColumn="0" w:oddVBand="0" w:evenVBand="0" w:oddHBand="0" w:evenHBand="0" w:firstRowFirstColumn="0" w:firstRowLastColumn="0" w:lastRowFirstColumn="0" w:lastRowLastColumn="0"/>
              <w:rPr>
                <w:lang w:val="en-US" w:eastAsia="en-US"/>
              </w:rPr>
            </w:pPr>
            <w:r w:rsidRPr="003C57BB">
              <w:rPr>
                <w:lang w:val="en-US" w:eastAsia="en-US"/>
              </w:rPr>
              <w:t>gpio_10</w:t>
            </w:r>
          </w:p>
          <w:p w14:paraId="0367C83A" w14:textId="77777777" w:rsidR="004A7E15" w:rsidRPr="003C57BB" w:rsidRDefault="004A7E15" w:rsidP="004A7E15">
            <w:pPr>
              <w:pStyle w:val="Table-small"/>
              <w:cnfStyle w:val="000000000000" w:firstRow="0" w:lastRow="0" w:firstColumn="0" w:lastColumn="0" w:oddVBand="0" w:evenVBand="0" w:oddHBand="0" w:evenHBand="0" w:firstRowFirstColumn="0" w:firstRowLastColumn="0" w:lastRowFirstColumn="0" w:lastRowLastColumn="0"/>
              <w:rPr>
                <w:lang w:val="en-US" w:eastAsia="en-US"/>
              </w:rPr>
            </w:pPr>
            <w:r w:rsidRPr="003C57BB">
              <w:rPr>
                <w:lang w:val="en-US" w:eastAsia="en-US"/>
              </w:rPr>
              <w:t>line_valid_cam</w:t>
            </w:r>
          </w:p>
          <w:p w14:paraId="3F791324" w14:textId="77777777" w:rsidR="004A7E15" w:rsidRPr="003C57BB" w:rsidRDefault="004A7E15" w:rsidP="004A7E15">
            <w:pPr>
              <w:pStyle w:val="Table-small"/>
              <w:cnfStyle w:val="000000000000" w:firstRow="0" w:lastRow="0" w:firstColumn="0" w:lastColumn="0" w:oddVBand="0" w:evenVBand="0" w:oddHBand="0" w:evenHBand="0" w:firstRowFirstColumn="0" w:firstRowLastColumn="0" w:lastRowFirstColumn="0" w:lastRowLastColumn="0"/>
              <w:rPr>
                <w:lang w:val="en-US" w:eastAsia="en-US"/>
              </w:rPr>
            </w:pPr>
            <w:r w:rsidRPr="003C57BB">
              <w:rPr>
                <w:lang w:val="en-US" w:eastAsia="en-US"/>
              </w:rPr>
              <w:t>master_miso_cam</w:t>
            </w:r>
          </w:p>
          <w:p w14:paraId="22E01D27" w14:textId="77777777" w:rsidR="004A7E15" w:rsidRPr="003C57BB" w:rsidRDefault="004A7E15" w:rsidP="004A7E15">
            <w:pPr>
              <w:pStyle w:val="Table-small"/>
              <w:cnfStyle w:val="000000000000" w:firstRow="0" w:lastRow="0" w:firstColumn="0" w:lastColumn="0" w:oddVBand="0" w:evenVBand="0" w:oddHBand="0" w:evenHBand="0" w:firstRowFirstColumn="0" w:firstRowLastColumn="0" w:lastRowFirstColumn="0" w:lastRowLastColumn="0"/>
              <w:rPr>
                <w:lang w:val="en-US" w:eastAsia="en-US"/>
              </w:rPr>
            </w:pPr>
            <w:r w:rsidRPr="003C57BB">
              <w:rPr>
                <w:lang w:val="en-US" w:eastAsia="en-US"/>
              </w:rPr>
              <w:t>pixel_clk_cam</w:t>
            </w:r>
          </w:p>
          <w:p w14:paraId="0ACB292D" w14:textId="77777777" w:rsidR="004A7E15" w:rsidRPr="003C57BB" w:rsidRDefault="004A7E15" w:rsidP="004A7E15">
            <w:pPr>
              <w:pStyle w:val="Table-small"/>
              <w:cnfStyle w:val="000000000000" w:firstRow="0" w:lastRow="0" w:firstColumn="0" w:lastColumn="0" w:oddVBand="0" w:evenVBand="0" w:oddHBand="0" w:evenHBand="0" w:firstRowFirstColumn="0" w:firstRowLastColumn="0" w:lastRowFirstColumn="0" w:lastRowLastColumn="0"/>
              <w:rPr>
                <w:lang w:val="en-US" w:eastAsia="en-US"/>
              </w:rPr>
            </w:pPr>
            <w:r w:rsidRPr="003C57BB">
              <w:rPr>
                <w:lang w:val="en-US" w:eastAsia="en-US"/>
              </w:rPr>
              <w:t>ref_clk</w:t>
            </w:r>
          </w:p>
          <w:p w14:paraId="2EF76C2E" w14:textId="77777777" w:rsidR="004A7E15" w:rsidRPr="00271953" w:rsidRDefault="004A7E15" w:rsidP="004A7E15">
            <w:pPr>
              <w:pStyle w:val="Table-small"/>
              <w:cnfStyle w:val="000000000000" w:firstRow="0" w:lastRow="0" w:firstColumn="0" w:lastColumn="0" w:oddVBand="0" w:evenVBand="0" w:oddHBand="0" w:evenHBand="0" w:firstRowFirstColumn="0" w:firstRowLastColumn="0" w:lastRowFirstColumn="0" w:lastRowLastColumn="0"/>
              <w:rPr>
                <w:lang w:val="it-IT" w:eastAsia="en-US"/>
              </w:rPr>
            </w:pPr>
            <w:r w:rsidRPr="00271953">
              <w:rPr>
                <w:lang w:val="it-IT" w:eastAsia="en-US"/>
              </w:rPr>
              <w:t>resetn</w:t>
            </w:r>
          </w:p>
          <w:p w14:paraId="64FDE977" w14:textId="77777777" w:rsidR="004A7E15" w:rsidRPr="00271953" w:rsidRDefault="004A7E15" w:rsidP="004A7E15">
            <w:pPr>
              <w:pStyle w:val="Table-small"/>
              <w:cnfStyle w:val="000000000000" w:firstRow="0" w:lastRow="0" w:firstColumn="0" w:lastColumn="0" w:oddVBand="0" w:evenVBand="0" w:oddHBand="0" w:evenHBand="0" w:firstRowFirstColumn="0" w:firstRowLastColumn="0" w:lastRowFirstColumn="0" w:lastRowLastColumn="0"/>
              <w:rPr>
                <w:lang w:val="it-IT" w:eastAsia="en-US"/>
              </w:rPr>
            </w:pPr>
            <w:r w:rsidRPr="00271953">
              <w:rPr>
                <w:lang w:val="it-IT" w:eastAsia="en-US"/>
              </w:rPr>
              <w:t>slave_csb</w:t>
            </w:r>
          </w:p>
          <w:p w14:paraId="7BF26261" w14:textId="77777777" w:rsidR="004A7E15" w:rsidRPr="00271953" w:rsidRDefault="004A7E15" w:rsidP="004A7E15">
            <w:pPr>
              <w:pStyle w:val="Table-small"/>
              <w:cnfStyle w:val="000000000000" w:firstRow="0" w:lastRow="0" w:firstColumn="0" w:lastColumn="0" w:oddVBand="0" w:evenVBand="0" w:oddHBand="0" w:evenHBand="0" w:firstRowFirstColumn="0" w:firstRowLastColumn="0" w:lastRowFirstColumn="0" w:lastRowLastColumn="0"/>
              <w:rPr>
                <w:lang w:val="it-IT" w:eastAsia="en-US"/>
              </w:rPr>
            </w:pPr>
            <w:r w:rsidRPr="00271953">
              <w:rPr>
                <w:lang w:val="it-IT" w:eastAsia="en-US"/>
              </w:rPr>
              <w:t>slave_mosi</w:t>
            </w:r>
          </w:p>
          <w:p w14:paraId="1CB50F83" w14:textId="77777777" w:rsidR="004A7E15" w:rsidRPr="00271953" w:rsidRDefault="004A7E15" w:rsidP="004A7E15">
            <w:pPr>
              <w:pStyle w:val="Table-small"/>
              <w:cnfStyle w:val="000000000000" w:firstRow="0" w:lastRow="0" w:firstColumn="0" w:lastColumn="0" w:oddVBand="0" w:evenVBand="0" w:oddHBand="0" w:evenHBand="0" w:firstRowFirstColumn="0" w:firstRowLastColumn="0" w:lastRowFirstColumn="0" w:lastRowLastColumn="0"/>
              <w:rPr>
                <w:lang w:val="it-IT" w:eastAsia="en-US"/>
              </w:rPr>
            </w:pPr>
            <w:r w:rsidRPr="00271953">
              <w:rPr>
                <w:lang w:val="it-IT" w:eastAsia="en-US"/>
              </w:rPr>
              <w:t>slave_spi_clk</w:t>
            </w:r>
          </w:p>
          <w:p w14:paraId="6920DA32" w14:textId="77777777" w:rsidR="004A7E15" w:rsidRPr="00271953" w:rsidRDefault="004A7E15" w:rsidP="004A7E15">
            <w:pPr>
              <w:pStyle w:val="Table-small"/>
              <w:cnfStyle w:val="000000000000" w:firstRow="0" w:lastRow="0" w:firstColumn="0" w:lastColumn="0" w:oddVBand="0" w:evenVBand="0" w:oddHBand="0" w:evenHBand="0" w:firstRowFirstColumn="0" w:firstRowLastColumn="0" w:lastRowFirstColumn="0" w:lastRowLastColumn="0"/>
              <w:rPr>
                <w:lang w:val="it-IT" w:eastAsia="en-US"/>
              </w:rPr>
            </w:pPr>
            <w:r w:rsidRPr="00271953">
              <w:rPr>
                <w:lang w:val="it-IT" w:eastAsia="en-US"/>
              </w:rPr>
              <w:t>video_data_0</w:t>
            </w:r>
          </w:p>
          <w:p w14:paraId="2C5FA68D" w14:textId="77777777" w:rsidR="004A7E15" w:rsidRPr="00271953" w:rsidRDefault="004A7E15" w:rsidP="004A7E15">
            <w:pPr>
              <w:pStyle w:val="Table-small"/>
              <w:cnfStyle w:val="000000000000" w:firstRow="0" w:lastRow="0" w:firstColumn="0" w:lastColumn="0" w:oddVBand="0" w:evenVBand="0" w:oddHBand="0" w:evenHBand="0" w:firstRowFirstColumn="0" w:firstRowLastColumn="0" w:lastRowFirstColumn="0" w:lastRowLastColumn="0"/>
              <w:rPr>
                <w:lang w:val="it-IT" w:eastAsia="en-US"/>
              </w:rPr>
            </w:pPr>
            <w:r w:rsidRPr="00271953">
              <w:rPr>
                <w:lang w:val="it-IT" w:eastAsia="en-US"/>
              </w:rPr>
              <w:t>video_data_1</w:t>
            </w:r>
          </w:p>
          <w:p w14:paraId="6C8548C2" w14:textId="77777777" w:rsidR="004A7E15" w:rsidRPr="00271953" w:rsidRDefault="004A7E15" w:rsidP="004A7E15">
            <w:pPr>
              <w:pStyle w:val="Table-small"/>
              <w:cnfStyle w:val="000000000000" w:firstRow="0" w:lastRow="0" w:firstColumn="0" w:lastColumn="0" w:oddVBand="0" w:evenVBand="0" w:oddHBand="0" w:evenHBand="0" w:firstRowFirstColumn="0" w:firstRowLastColumn="0" w:lastRowFirstColumn="0" w:lastRowLastColumn="0"/>
              <w:rPr>
                <w:lang w:val="it-IT" w:eastAsia="en-US"/>
              </w:rPr>
            </w:pPr>
            <w:r w:rsidRPr="00271953">
              <w:rPr>
                <w:lang w:val="it-IT" w:eastAsia="en-US"/>
              </w:rPr>
              <w:t>video_data_2</w:t>
            </w:r>
          </w:p>
          <w:p w14:paraId="50453D00" w14:textId="77777777" w:rsidR="004A7E15" w:rsidRPr="00271953" w:rsidRDefault="004A7E15" w:rsidP="004A7E15">
            <w:pPr>
              <w:pStyle w:val="Table-small"/>
              <w:cnfStyle w:val="000000000000" w:firstRow="0" w:lastRow="0" w:firstColumn="0" w:lastColumn="0" w:oddVBand="0" w:evenVBand="0" w:oddHBand="0" w:evenHBand="0" w:firstRowFirstColumn="0" w:firstRowLastColumn="0" w:lastRowFirstColumn="0" w:lastRowLastColumn="0"/>
              <w:rPr>
                <w:lang w:val="it-IT" w:eastAsia="en-US"/>
              </w:rPr>
            </w:pPr>
            <w:r w:rsidRPr="00271953">
              <w:rPr>
                <w:lang w:val="it-IT" w:eastAsia="en-US"/>
              </w:rPr>
              <w:t>video_data_3</w:t>
            </w:r>
          </w:p>
          <w:p w14:paraId="0B421307" w14:textId="77777777" w:rsidR="004A7E15" w:rsidRPr="00271953" w:rsidRDefault="004A7E15" w:rsidP="004A7E15">
            <w:pPr>
              <w:pStyle w:val="Table-small"/>
              <w:cnfStyle w:val="000000000000" w:firstRow="0" w:lastRow="0" w:firstColumn="0" w:lastColumn="0" w:oddVBand="0" w:evenVBand="0" w:oddHBand="0" w:evenHBand="0" w:firstRowFirstColumn="0" w:firstRowLastColumn="0" w:lastRowFirstColumn="0" w:lastRowLastColumn="0"/>
              <w:rPr>
                <w:lang w:val="it-IT" w:eastAsia="en-US"/>
              </w:rPr>
            </w:pPr>
            <w:r w:rsidRPr="00271953">
              <w:rPr>
                <w:lang w:val="it-IT" w:eastAsia="en-US"/>
              </w:rPr>
              <w:t>video_data_4</w:t>
            </w:r>
          </w:p>
          <w:p w14:paraId="00E0A7D9" w14:textId="77777777" w:rsidR="004A7E15" w:rsidRPr="00271953" w:rsidRDefault="004A7E15" w:rsidP="004A7E15">
            <w:pPr>
              <w:pStyle w:val="Table-small"/>
              <w:cnfStyle w:val="000000000000" w:firstRow="0" w:lastRow="0" w:firstColumn="0" w:lastColumn="0" w:oddVBand="0" w:evenVBand="0" w:oddHBand="0" w:evenHBand="0" w:firstRowFirstColumn="0" w:firstRowLastColumn="0" w:lastRowFirstColumn="0" w:lastRowLastColumn="0"/>
              <w:rPr>
                <w:lang w:val="it-IT" w:eastAsia="en-US"/>
              </w:rPr>
            </w:pPr>
            <w:r w:rsidRPr="00271953">
              <w:rPr>
                <w:lang w:val="it-IT" w:eastAsia="en-US"/>
              </w:rPr>
              <w:t>video_data_5</w:t>
            </w:r>
          </w:p>
          <w:p w14:paraId="4593DB11" w14:textId="77777777" w:rsidR="004A7E15" w:rsidRPr="00271953" w:rsidRDefault="004A7E15" w:rsidP="004A7E15">
            <w:pPr>
              <w:pStyle w:val="Table-small"/>
              <w:cnfStyle w:val="000000000000" w:firstRow="0" w:lastRow="0" w:firstColumn="0" w:lastColumn="0" w:oddVBand="0" w:evenVBand="0" w:oddHBand="0" w:evenHBand="0" w:firstRowFirstColumn="0" w:firstRowLastColumn="0" w:lastRowFirstColumn="0" w:lastRowLastColumn="0"/>
              <w:rPr>
                <w:lang w:val="it-IT" w:eastAsia="en-US"/>
              </w:rPr>
            </w:pPr>
            <w:r w:rsidRPr="00271953">
              <w:rPr>
                <w:lang w:val="it-IT" w:eastAsia="en-US"/>
              </w:rPr>
              <w:t>video_data_6</w:t>
            </w:r>
          </w:p>
          <w:p w14:paraId="5447ED99" w14:textId="77777777" w:rsidR="004A7E15" w:rsidRPr="00271953" w:rsidRDefault="004A7E15" w:rsidP="004A7E15">
            <w:pPr>
              <w:pStyle w:val="Table-small"/>
              <w:cnfStyle w:val="000000000000" w:firstRow="0" w:lastRow="0" w:firstColumn="0" w:lastColumn="0" w:oddVBand="0" w:evenVBand="0" w:oddHBand="0" w:evenHBand="0" w:firstRowFirstColumn="0" w:firstRowLastColumn="0" w:lastRowFirstColumn="0" w:lastRowLastColumn="0"/>
              <w:rPr>
                <w:lang w:val="it-IT" w:eastAsia="en-US"/>
              </w:rPr>
            </w:pPr>
            <w:r w:rsidRPr="00271953">
              <w:rPr>
                <w:lang w:val="it-IT" w:eastAsia="en-US"/>
              </w:rPr>
              <w:t>video_data_7</w:t>
            </w:r>
          </w:p>
          <w:p w14:paraId="6672E464" w14:textId="77777777" w:rsidR="004A7E15" w:rsidRPr="00271953" w:rsidRDefault="004A7E15" w:rsidP="004A7E15">
            <w:pPr>
              <w:pStyle w:val="Table-small"/>
              <w:cnfStyle w:val="000000000000" w:firstRow="0" w:lastRow="0" w:firstColumn="0" w:lastColumn="0" w:oddVBand="0" w:evenVBand="0" w:oddHBand="0" w:evenHBand="0" w:firstRowFirstColumn="0" w:firstRowLastColumn="0" w:lastRowFirstColumn="0" w:lastRowLastColumn="0"/>
              <w:rPr>
                <w:lang w:val="it-IT" w:eastAsia="en-US"/>
              </w:rPr>
            </w:pPr>
            <w:r w:rsidRPr="00271953">
              <w:rPr>
                <w:lang w:val="it-IT" w:eastAsia="en-US"/>
              </w:rPr>
              <w:t>video_data_8</w:t>
            </w:r>
          </w:p>
          <w:p w14:paraId="60B0BA0D" w14:textId="77777777" w:rsidR="004A7E15" w:rsidRPr="00271953" w:rsidRDefault="004A7E15" w:rsidP="004A7E15">
            <w:pPr>
              <w:pStyle w:val="Table-small"/>
              <w:cnfStyle w:val="000000000000" w:firstRow="0" w:lastRow="0" w:firstColumn="0" w:lastColumn="0" w:oddVBand="0" w:evenVBand="0" w:oddHBand="0" w:evenHBand="0" w:firstRowFirstColumn="0" w:firstRowLastColumn="0" w:lastRowFirstColumn="0" w:lastRowLastColumn="0"/>
              <w:rPr>
                <w:lang w:val="it-IT" w:eastAsia="en-US"/>
              </w:rPr>
            </w:pPr>
            <w:r w:rsidRPr="00271953">
              <w:rPr>
                <w:lang w:val="it-IT" w:eastAsia="en-US"/>
              </w:rPr>
              <w:t>video_data_9</w:t>
            </w:r>
          </w:p>
          <w:p w14:paraId="76DE69DF" w14:textId="77777777" w:rsidR="004A7E15" w:rsidRPr="00271953" w:rsidRDefault="004A7E15" w:rsidP="004A7E15">
            <w:pPr>
              <w:pStyle w:val="Table-small"/>
              <w:cnfStyle w:val="000000000000" w:firstRow="0" w:lastRow="0" w:firstColumn="0" w:lastColumn="0" w:oddVBand="0" w:evenVBand="0" w:oddHBand="0" w:evenHBand="0" w:firstRowFirstColumn="0" w:firstRowLastColumn="0" w:lastRowFirstColumn="0" w:lastRowLastColumn="0"/>
              <w:rPr>
                <w:lang w:val="it-IT" w:eastAsia="en-US"/>
              </w:rPr>
            </w:pPr>
            <w:r w:rsidRPr="00271953">
              <w:rPr>
                <w:lang w:val="it-IT" w:eastAsia="en-US"/>
              </w:rPr>
              <w:t>video_data_10</w:t>
            </w:r>
          </w:p>
          <w:p w14:paraId="77C00141" w14:textId="4D909875" w:rsidR="00691EE1" w:rsidRPr="00271953" w:rsidRDefault="004A7E15" w:rsidP="004A7E15">
            <w:pPr>
              <w:pStyle w:val="Table-small"/>
              <w:cnfStyle w:val="000000000000" w:firstRow="0" w:lastRow="0" w:firstColumn="0" w:lastColumn="0" w:oddVBand="0" w:evenVBand="0" w:oddHBand="0" w:evenHBand="0" w:firstRowFirstColumn="0" w:firstRowLastColumn="0" w:lastRowFirstColumn="0" w:lastRowLastColumn="0"/>
              <w:rPr>
                <w:lang w:val="it-IT" w:eastAsia="en-US"/>
              </w:rPr>
            </w:pPr>
            <w:r w:rsidRPr="00271953">
              <w:rPr>
                <w:lang w:val="it-IT" w:eastAsia="en-US"/>
              </w:rPr>
              <w:t>video_data_11</w:t>
            </w:r>
          </w:p>
        </w:tc>
      </w:tr>
      <w:tr w:rsidR="00691EE1" w14:paraId="358D4CE9" w14:textId="77777777" w:rsidTr="00B5274F">
        <w:tc>
          <w:tcPr>
            <w:cnfStyle w:val="001000000000" w:firstRow="0" w:lastRow="0" w:firstColumn="1" w:lastColumn="0" w:oddVBand="0" w:evenVBand="0" w:oddHBand="0" w:evenHBand="0" w:firstRowFirstColumn="0" w:firstRowLastColumn="0" w:lastRowFirstColumn="0" w:lastRowLastColumn="0"/>
            <w:tcW w:w="4814" w:type="dxa"/>
          </w:tcPr>
          <w:p w14:paraId="57457DBE" w14:textId="7CD7067E" w:rsidR="00691EE1" w:rsidRPr="003C57BB" w:rsidRDefault="00C70507" w:rsidP="00691EE1">
            <w:pPr>
              <w:pStyle w:val="Table-small"/>
              <w:rPr>
                <w:b w:val="0"/>
                <w:bCs w:val="0"/>
                <w:lang w:val="en-US" w:eastAsia="en-US"/>
              </w:rPr>
            </w:pPr>
            <w:r w:rsidRPr="003C57BB">
              <w:rPr>
                <w:b w:val="0"/>
                <w:bCs w:val="0"/>
                <w:lang w:val="en-US" w:eastAsia="en-US"/>
              </w:rPr>
              <w:t xml:space="preserve">Digital </w:t>
            </w:r>
            <w:r w:rsidR="00CB0D1D" w:rsidRPr="003C57BB">
              <w:rPr>
                <w:b w:val="0"/>
                <w:bCs w:val="0"/>
                <w:lang w:val="en-US" w:eastAsia="en-US"/>
              </w:rPr>
              <w:t>O</w:t>
            </w:r>
            <w:r w:rsidRPr="003C57BB">
              <w:rPr>
                <w:b w:val="0"/>
                <w:bCs w:val="0"/>
                <w:lang w:val="en-US" w:eastAsia="en-US"/>
              </w:rPr>
              <w:t>utputs</w:t>
            </w:r>
          </w:p>
        </w:tc>
        <w:tc>
          <w:tcPr>
            <w:tcW w:w="4815" w:type="dxa"/>
          </w:tcPr>
          <w:p w14:paraId="4D81F11F" w14:textId="77777777" w:rsidR="000A38AF" w:rsidRPr="00271953" w:rsidRDefault="000A38AF" w:rsidP="000A38AF">
            <w:pPr>
              <w:pStyle w:val="Table-small"/>
              <w:cnfStyle w:val="000000000000" w:firstRow="0" w:lastRow="0" w:firstColumn="0" w:lastColumn="0" w:oddVBand="0" w:evenVBand="0" w:oddHBand="0" w:evenHBand="0" w:firstRowFirstColumn="0" w:firstRowLastColumn="0" w:lastRowFirstColumn="0" w:lastRowLastColumn="0"/>
              <w:rPr>
                <w:lang w:val="it-IT" w:eastAsia="en-US"/>
              </w:rPr>
            </w:pPr>
            <w:r w:rsidRPr="00271953">
              <w:rPr>
                <w:lang w:val="it-IT" w:eastAsia="en-US"/>
              </w:rPr>
              <w:t>gpio_0</w:t>
            </w:r>
          </w:p>
          <w:p w14:paraId="0D0C12C6" w14:textId="77777777" w:rsidR="000A38AF" w:rsidRPr="00271953" w:rsidRDefault="000A38AF" w:rsidP="000A38AF">
            <w:pPr>
              <w:pStyle w:val="Table-small"/>
              <w:cnfStyle w:val="000000000000" w:firstRow="0" w:lastRow="0" w:firstColumn="0" w:lastColumn="0" w:oddVBand="0" w:evenVBand="0" w:oddHBand="0" w:evenHBand="0" w:firstRowFirstColumn="0" w:firstRowLastColumn="0" w:lastRowFirstColumn="0" w:lastRowLastColumn="0"/>
              <w:rPr>
                <w:lang w:val="it-IT" w:eastAsia="en-US"/>
              </w:rPr>
            </w:pPr>
            <w:r w:rsidRPr="00271953">
              <w:rPr>
                <w:lang w:val="it-IT" w:eastAsia="en-US"/>
              </w:rPr>
              <w:t>gpio_1</w:t>
            </w:r>
          </w:p>
          <w:p w14:paraId="2338E79C" w14:textId="77777777" w:rsidR="000A38AF" w:rsidRPr="00271953" w:rsidRDefault="000A38AF" w:rsidP="000A38AF">
            <w:pPr>
              <w:pStyle w:val="Table-small"/>
              <w:cnfStyle w:val="000000000000" w:firstRow="0" w:lastRow="0" w:firstColumn="0" w:lastColumn="0" w:oddVBand="0" w:evenVBand="0" w:oddHBand="0" w:evenHBand="0" w:firstRowFirstColumn="0" w:firstRowLastColumn="0" w:lastRowFirstColumn="0" w:lastRowLastColumn="0"/>
              <w:rPr>
                <w:lang w:val="it-IT" w:eastAsia="en-US"/>
              </w:rPr>
            </w:pPr>
            <w:r w:rsidRPr="00271953">
              <w:rPr>
                <w:lang w:val="it-IT" w:eastAsia="en-US"/>
              </w:rPr>
              <w:t>gpio_2</w:t>
            </w:r>
          </w:p>
          <w:p w14:paraId="591A0F8E" w14:textId="77777777" w:rsidR="000A38AF" w:rsidRPr="00271953" w:rsidRDefault="000A38AF" w:rsidP="000A38AF">
            <w:pPr>
              <w:pStyle w:val="Table-small"/>
              <w:cnfStyle w:val="000000000000" w:firstRow="0" w:lastRow="0" w:firstColumn="0" w:lastColumn="0" w:oddVBand="0" w:evenVBand="0" w:oddHBand="0" w:evenHBand="0" w:firstRowFirstColumn="0" w:firstRowLastColumn="0" w:lastRowFirstColumn="0" w:lastRowLastColumn="0"/>
              <w:rPr>
                <w:lang w:val="it-IT" w:eastAsia="en-US"/>
              </w:rPr>
            </w:pPr>
            <w:r w:rsidRPr="00271953">
              <w:rPr>
                <w:lang w:val="it-IT" w:eastAsia="en-US"/>
              </w:rPr>
              <w:t>gpio_3</w:t>
            </w:r>
          </w:p>
          <w:p w14:paraId="57D3AA27" w14:textId="77777777" w:rsidR="000A38AF" w:rsidRPr="00271953" w:rsidRDefault="000A38AF" w:rsidP="000A38AF">
            <w:pPr>
              <w:pStyle w:val="Table-small"/>
              <w:cnfStyle w:val="000000000000" w:firstRow="0" w:lastRow="0" w:firstColumn="0" w:lastColumn="0" w:oddVBand="0" w:evenVBand="0" w:oddHBand="0" w:evenHBand="0" w:firstRowFirstColumn="0" w:firstRowLastColumn="0" w:lastRowFirstColumn="0" w:lastRowLastColumn="0"/>
              <w:rPr>
                <w:lang w:val="it-IT" w:eastAsia="en-US"/>
              </w:rPr>
            </w:pPr>
            <w:r w:rsidRPr="00271953">
              <w:rPr>
                <w:lang w:val="it-IT" w:eastAsia="en-US"/>
              </w:rPr>
              <w:t>gpio_4</w:t>
            </w:r>
          </w:p>
          <w:p w14:paraId="6E3385C3" w14:textId="77777777" w:rsidR="000A38AF" w:rsidRPr="00271953" w:rsidRDefault="000A38AF" w:rsidP="000A38AF">
            <w:pPr>
              <w:pStyle w:val="Table-small"/>
              <w:cnfStyle w:val="000000000000" w:firstRow="0" w:lastRow="0" w:firstColumn="0" w:lastColumn="0" w:oddVBand="0" w:evenVBand="0" w:oddHBand="0" w:evenHBand="0" w:firstRowFirstColumn="0" w:firstRowLastColumn="0" w:lastRowFirstColumn="0" w:lastRowLastColumn="0"/>
              <w:rPr>
                <w:lang w:val="it-IT" w:eastAsia="en-US"/>
              </w:rPr>
            </w:pPr>
            <w:r w:rsidRPr="00271953">
              <w:rPr>
                <w:lang w:val="it-IT" w:eastAsia="en-US"/>
              </w:rPr>
              <w:lastRenderedPageBreak/>
              <w:t>gpio_5</w:t>
            </w:r>
          </w:p>
          <w:p w14:paraId="499F83BF" w14:textId="77777777" w:rsidR="000A38AF" w:rsidRPr="00271953" w:rsidRDefault="000A38AF" w:rsidP="000A38AF">
            <w:pPr>
              <w:pStyle w:val="Table-small"/>
              <w:cnfStyle w:val="000000000000" w:firstRow="0" w:lastRow="0" w:firstColumn="0" w:lastColumn="0" w:oddVBand="0" w:evenVBand="0" w:oddHBand="0" w:evenHBand="0" w:firstRowFirstColumn="0" w:firstRowLastColumn="0" w:lastRowFirstColumn="0" w:lastRowLastColumn="0"/>
              <w:rPr>
                <w:lang w:val="it-IT" w:eastAsia="en-US"/>
              </w:rPr>
            </w:pPr>
            <w:r w:rsidRPr="00271953">
              <w:rPr>
                <w:lang w:val="it-IT" w:eastAsia="en-US"/>
              </w:rPr>
              <w:t>gpio_6</w:t>
            </w:r>
          </w:p>
          <w:p w14:paraId="078E249C" w14:textId="77777777" w:rsidR="000A38AF" w:rsidRPr="00271953" w:rsidRDefault="000A38AF" w:rsidP="000A38AF">
            <w:pPr>
              <w:pStyle w:val="Table-small"/>
              <w:cnfStyle w:val="000000000000" w:firstRow="0" w:lastRow="0" w:firstColumn="0" w:lastColumn="0" w:oddVBand="0" w:evenVBand="0" w:oddHBand="0" w:evenHBand="0" w:firstRowFirstColumn="0" w:firstRowLastColumn="0" w:lastRowFirstColumn="0" w:lastRowLastColumn="0"/>
              <w:rPr>
                <w:lang w:val="it-IT" w:eastAsia="en-US"/>
              </w:rPr>
            </w:pPr>
            <w:r w:rsidRPr="00271953">
              <w:rPr>
                <w:lang w:val="it-IT" w:eastAsia="en-US"/>
              </w:rPr>
              <w:t>gpio_7</w:t>
            </w:r>
          </w:p>
          <w:p w14:paraId="731F2F90" w14:textId="77777777" w:rsidR="000A38AF" w:rsidRPr="00271953" w:rsidRDefault="000A38AF" w:rsidP="000A38AF">
            <w:pPr>
              <w:pStyle w:val="Table-small"/>
              <w:cnfStyle w:val="000000000000" w:firstRow="0" w:lastRow="0" w:firstColumn="0" w:lastColumn="0" w:oddVBand="0" w:evenVBand="0" w:oddHBand="0" w:evenHBand="0" w:firstRowFirstColumn="0" w:firstRowLastColumn="0" w:lastRowFirstColumn="0" w:lastRowLastColumn="0"/>
              <w:rPr>
                <w:lang w:val="it-IT" w:eastAsia="en-US"/>
              </w:rPr>
            </w:pPr>
            <w:r w:rsidRPr="00271953">
              <w:rPr>
                <w:lang w:val="it-IT" w:eastAsia="en-US"/>
              </w:rPr>
              <w:t>gpio_8</w:t>
            </w:r>
          </w:p>
          <w:p w14:paraId="0E709EAD" w14:textId="77777777" w:rsidR="000A38AF" w:rsidRPr="00271953" w:rsidRDefault="000A38AF" w:rsidP="000A38AF">
            <w:pPr>
              <w:pStyle w:val="Table-small"/>
              <w:cnfStyle w:val="000000000000" w:firstRow="0" w:lastRow="0" w:firstColumn="0" w:lastColumn="0" w:oddVBand="0" w:evenVBand="0" w:oddHBand="0" w:evenHBand="0" w:firstRowFirstColumn="0" w:firstRowLastColumn="0" w:lastRowFirstColumn="0" w:lastRowLastColumn="0"/>
              <w:rPr>
                <w:lang w:val="it-IT" w:eastAsia="en-US"/>
              </w:rPr>
            </w:pPr>
            <w:r w:rsidRPr="00271953">
              <w:rPr>
                <w:lang w:val="it-IT" w:eastAsia="en-US"/>
              </w:rPr>
              <w:t>gpio_9</w:t>
            </w:r>
          </w:p>
          <w:p w14:paraId="118413F7" w14:textId="77777777" w:rsidR="000A38AF" w:rsidRPr="00271953" w:rsidRDefault="000A38AF" w:rsidP="000A38AF">
            <w:pPr>
              <w:pStyle w:val="Table-small"/>
              <w:cnfStyle w:val="000000000000" w:firstRow="0" w:lastRow="0" w:firstColumn="0" w:lastColumn="0" w:oddVBand="0" w:evenVBand="0" w:oddHBand="0" w:evenHBand="0" w:firstRowFirstColumn="0" w:firstRowLastColumn="0" w:lastRowFirstColumn="0" w:lastRowLastColumn="0"/>
              <w:rPr>
                <w:lang w:val="it-IT" w:eastAsia="en-US"/>
              </w:rPr>
            </w:pPr>
            <w:r w:rsidRPr="00271953">
              <w:rPr>
                <w:lang w:val="it-IT" w:eastAsia="en-US"/>
              </w:rPr>
              <w:t>gpio_10</w:t>
            </w:r>
          </w:p>
          <w:p w14:paraId="12FE984A" w14:textId="77777777" w:rsidR="000A38AF" w:rsidRPr="00271953" w:rsidRDefault="000A38AF" w:rsidP="000A38AF">
            <w:pPr>
              <w:pStyle w:val="Table-small"/>
              <w:cnfStyle w:val="000000000000" w:firstRow="0" w:lastRow="0" w:firstColumn="0" w:lastColumn="0" w:oddVBand="0" w:evenVBand="0" w:oddHBand="0" w:evenHBand="0" w:firstRowFirstColumn="0" w:firstRowLastColumn="0" w:lastRowFirstColumn="0" w:lastRowLastColumn="0"/>
              <w:rPr>
                <w:lang w:val="it-IT" w:eastAsia="en-US"/>
              </w:rPr>
            </w:pPr>
            <w:r w:rsidRPr="00271953">
              <w:rPr>
                <w:lang w:val="it-IT" w:eastAsia="en-US"/>
              </w:rPr>
              <w:t>master_csb_cam</w:t>
            </w:r>
          </w:p>
          <w:p w14:paraId="4C251324" w14:textId="77777777" w:rsidR="000A38AF" w:rsidRPr="00271953" w:rsidRDefault="000A38AF" w:rsidP="000A38AF">
            <w:pPr>
              <w:pStyle w:val="Table-small"/>
              <w:cnfStyle w:val="000000000000" w:firstRow="0" w:lastRow="0" w:firstColumn="0" w:lastColumn="0" w:oddVBand="0" w:evenVBand="0" w:oddHBand="0" w:evenHBand="0" w:firstRowFirstColumn="0" w:firstRowLastColumn="0" w:lastRowFirstColumn="0" w:lastRowLastColumn="0"/>
              <w:rPr>
                <w:lang w:val="it-IT" w:eastAsia="en-US"/>
              </w:rPr>
            </w:pPr>
            <w:r w:rsidRPr="00271953">
              <w:rPr>
                <w:lang w:val="it-IT" w:eastAsia="en-US"/>
              </w:rPr>
              <w:t>master_mosi_cam</w:t>
            </w:r>
          </w:p>
          <w:p w14:paraId="455C3820" w14:textId="77777777" w:rsidR="000A38AF" w:rsidRPr="003C57BB" w:rsidRDefault="000A38AF" w:rsidP="000A38AF">
            <w:pPr>
              <w:pStyle w:val="Table-small"/>
              <w:cnfStyle w:val="000000000000" w:firstRow="0" w:lastRow="0" w:firstColumn="0" w:lastColumn="0" w:oddVBand="0" w:evenVBand="0" w:oddHBand="0" w:evenHBand="0" w:firstRowFirstColumn="0" w:firstRowLastColumn="0" w:lastRowFirstColumn="0" w:lastRowLastColumn="0"/>
              <w:rPr>
                <w:lang w:val="en-US" w:eastAsia="en-US"/>
              </w:rPr>
            </w:pPr>
            <w:r w:rsidRPr="003C57BB">
              <w:rPr>
                <w:lang w:val="en-US" w:eastAsia="en-US"/>
              </w:rPr>
              <w:t>master_spi_clk_cam</w:t>
            </w:r>
          </w:p>
          <w:p w14:paraId="7DE1FA9D" w14:textId="77777777" w:rsidR="000A38AF" w:rsidRPr="003C57BB" w:rsidRDefault="000A38AF" w:rsidP="000A38AF">
            <w:pPr>
              <w:pStyle w:val="Table-small"/>
              <w:cnfStyle w:val="000000000000" w:firstRow="0" w:lastRow="0" w:firstColumn="0" w:lastColumn="0" w:oddVBand="0" w:evenVBand="0" w:oddHBand="0" w:evenHBand="0" w:firstRowFirstColumn="0" w:firstRowLastColumn="0" w:lastRowFirstColumn="0" w:lastRowLastColumn="0"/>
              <w:rPr>
                <w:lang w:val="en-US" w:eastAsia="en-US"/>
              </w:rPr>
            </w:pPr>
            <w:r w:rsidRPr="003C57BB">
              <w:rPr>
                <w:lang w:val="en-US" w:eastAsia="en-US"/>
              </w:rPr>
              <w:t>osc</w:t>
            </w:r>
          </w:p>
          <w:p w14:paraId="615854D1" w14:textId="77777777" w:rsidR="000A38AF" w:rsidRPr="003C57BB" w:rsidRDefault="000A38AF" w:rsidP="000A38AF">
            <w:pPr>
              <w:pStyle w:val="Table-small"/>
              <w:cnfStyle w:val="000000000000" w:firstRow="0" w:lastRow="0" w:firstColumn="0" w:lastColumn="0" w:oddVBand="0" w:evenVBand="0" w:oddHBand="0" w:evenHBand="0" w:firstRowFirstColumn="0" w:firstRowLastColumn="0" w:lastRowFirstColumn="0" w:lastRowLastColumn="0"/>
              <w:rPr>
                <w:lang w:val="en-US" w:eastAsia="en-US"/>
              </w:rPr>
            </w:pPr>
            <w:r w:rsidRPr="003C57BB">
              <w:rPr>
                <w:lang w:val="en-US" w:eastAsia="en-US"/>
              </w:rPr>
              <w:t>reset_cam</w:t>
            </w:r>
          </w:p>
          <w:p w14:paraId="14BAB277" w14:textId="77777777" w:rsidR="000A38AF" w:rsidRPr="003C57BB" w:rsidRDefault="000A38AF" w:rsidP="000A38AF">
            <w:pPr>
              <w:pStyle w:val="Table-small"/>
              <w:cnfStyle w:val="000000000000" w:firstRow="0" w:lastRow="0" w:firstColumn="0" w:lastColumn="0" w:oddVBand="0" w:evenVBand="0" w:oddHBand="0" w:evenHBand="0" w:firstRowFirstColumn="0" w:firstRowLastColumn="0" w:lastRowFirstColumn="0" w:lastRowLastColumn="0"/>
              <w:rPr>
                <w:lang w:val="en-US" w:eastAsia="en-US"/>
              </w:rPr>
            </w:pPr>
            <w:r w:rsidRPr="003C57BB">
              <w:rPr>
                <w:lang w:val="en-US" w:eastAsia="en-US"/>
              </w:rPr>
              <w:t>slave_miso</w:t>
            </w:r>
          </w:p>
          <w:p w14:paraId="1FF5D8DD" w14:textId="595D3F38" w:rsidR="00691EE1" w:rsidRPr="003C57BB" w:rsidRDefault="000A38AF" w:rsidP="000A38AF">
            <w:pPr>
              <w:pStyle w:val="Table-small"/>
              <w:cnfStyle w:val="000000000000" w:firstRow="0" w:lastRow="0" w:firstColumn="0" w:lastColumn="0" w:oddVBand="0" w:evenVBand="0" w:oddHBand="0" w:evenHBand="0" w:firstRowFirstColumn="0" w:firstRowLastColumn="0" w:lastRowFirstColumn="0" w:lastRowLastColumn="0"/>
              <w:rPr>
                <w:lang w:val="en-US" w:eastAsia="en-US"/>
              </w:rPr>
            </w:pPr>
            <w:r w:rsidRPr="003C57BB">
              <w:rPr>
                <w:lang w:val="en-US" w:eastAsia="en-US"/>
              </w:rPr>
              <w:t>trigger_cam</w:t>
            </w:r>
          </w:p>
        </w:tc>
      </w:tr>
      <w:tr w:rsidR="00691EE1" w14:paraId="3DCE2CED" w14:textId="77777777" w:rsidTr="00B5274F">
        <w:tc>
          <w:tcPr>
            <w:cnfStyle w:val="001000000000" w:firstRow="0" w:lastRow="0" w:firstColumn="1" w:lastColumn="0" w:oddVBand="0" w:evenVBand="0" w:oddHBand="0" w:evenHBand="0" w:firstRowFirstColumn="0" w:firstRowLastColumn="0" w:lastRowFirstColumn="0" w:lastRowLastColumn="0"/>
            <w:tcW w:w="4814" w:type="dxa"/>
          </w:tcPr>
          <w:p w14:paraId="08CC4A15" w14:textId="004B85D7" w:rsidR="00691EE1" w:rsidRPr="003C57BB" w:rsidRDefault="00CB0D1D" w:rsidP="00691EE1">
            <w:pPr>
              <w:pStyle w:val="Table-small"/>
              <w:rPr>
                <w:b w:val="0"/>
                <w:bCs w:val="0"/>
                <w:lang w:val="en-US" w:eastAsia="en-US"/>
              </w:rPr>
            </w:pPr>
            <w:r w:rsidRPr="003C57BB">
              <w:rPr>
                <w:b w:val="0"/>
                <w:bCs w:val="0"/>
                <w:lang w:val="en-US" w:eastAsia="en-US"/>
              </w:rPr>
              <w:lastRenderedPageBreak/>
              <w:t>Digital pins</w:t>
            </w:r>
          </w:p>
        </w:tc>
        <w:tc>
          <w:tcPr>
            <w:tcW w:w="4815" w:type="dxa"/>
          </w:tcPr>
          <w:p w14:paraId="2042CD64" w14:textId="447E0869" w:rsidR="00691EE1" w:rsidRPr="003C57BB" w:rsidRDefault="00CB0D1D" w:rsidP="00691EE1">
            <w:pPr>
              <w:pStyle w:val="Table-small"/>
              <w:cnfStyle w:val="000000000000" w:firstRow="0" w:lastRow="0" w:firstColumn="0" w:lastColumn="0" w:oddVBand="0" w:evenVBand="0" w:oddHBand="0" w:evenHBand="0" w:firstRowFirstColumn="0" w:firstRowLastColumn="0" w:lastRowFirstColumn="0" w:lastRowLastColumn="0"/>
              <w:rPr>
                <w:lang w:val="en-US" w:eastAsia="en-US"/>
              </w:rPr>
            </w:pPr>
            <w:r w:rsidRPr="003C57BB">
              <w:rPr>
                <w:lang w:val="en-US" w:eastAsia="en-US"/>
              </w:rPr>
              <w:t>Digital Inputs + Digital Outputs</w:t>
            </w:r>
          </w:p>
        </w:tc>
      </w:tr>
    </w:tbl>
    <w:p w14:paraId="21190428" w14:textId="77777777" w:rsidR="00691EE1" w:rsidRPr="00691EE1" w:rsidRDefault="00691EE1" w:rsidP="00691EE1">
      <w:pPr>
        <w:rPr>
          <w:lang w:val="en-US" w:eastAsia="en-US"/>
        </w:rPr>
      </w:pPr>
    </w:p>
    <w:p w14:paraId="3134AB91" w14:textId="39DEEC67" w:rsidR="00BE3ECA" w:rsidRDefault="00BE3ECA" w:rsidP="00BE3ECA">
      <w:pPr>
        <w:pStyle w:val="Heading2"/>
      </w:pPr>
      <w:bookmarkStart w:id="195" w:name="_Toc190784126"/>
      <w:bookmarkStart w:id="196" w:name="_Toc190789696"/>
      <w:bookmarkStart w:id="197" w:name="_Toc211253437"/>
      <w:bookmarkStart w:id="198" w:name="_Toc211253438"/>
      <w:bookmarkStart w:id="199" w:name="_Toc211253469"/>
      <w:bookmarkStart w:id="200" w:name="_Toc211253474"/>
      <w:bookmarkStart w:id="201" w:name="_Toc211253479"/>
      <w:bookmarkStart w:id="202" w:name="_Toc211253484"/>
      <w:bookmarkStart w:id="203" w:name="_Toc211253489"/>
      <w:bookmarkStart w:id="204" w:name="_Toc211253494"/>
      <w:bookmarkStart w:id="205" w:name="_Toc211253501"/>
      <w:bookmarkStart w:id="206" w:name="_Toc211253519"/>
      <w:bookmarkStart w:id="207" w:name="_Toc211253520"/>
      <w:bookmarkStart w:id="208" w:name="_Toc211253672"/>
      <w:bookmarkStart w:id="209" w:name="_Toc211253677"/>
      <w:bookmarkStart w:id="210" w:name="_Toc211253682"/>
      <w:bookmarkStart w:id="211" w:name="_Toc211253687"/>
      <w:bookmarkStart w:id="212" w:name="_Toc211253692"/>
      <w:bookmarkStart w:id="213" w:name="_Toc211253697"/>
      <w:bookmarkStart w:id="214" w:name="_Toc211253727"/>
      <w:bookmarkStart w:id="215" w:name="_Toc211253734"/>
      <w:bookmarkStart w:id="216" w:name="_Ref207890462"/>
      <w:bookmarkStart w:id="217" w:name="_Toc214350540"/>
      <w:bookmarkStart w:id="218" w:name="_Ref159336243"/>
      <w:bookmarkStart w:id="219" w:name="_Toc179819025"/>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r>
        <w:t>T</w:t>
      </w:r>
      <w:r w:rsidR="00173A82">
        <w:t>000</w:t>
      </w:r>
      <w:r w:rsidR="00F818F0">
        <w:t>1</w:t>
      </w:r>
      <w:r>
        <w:t xml:space="preserve">: </w:t>
      </w:r>
      <w:r w:rsidR="00173A82">
        <w:t>Continuity Test</w:t>
      </w:r>
      <w:bookmarkEnd w:id="216"/>
      <w:bookmarkEnd w:id="217"/>
    </w:p>
    <w:p w14:paraId="4CA694F2" w14:textId="61C5DDA3" w:rsidR="00BE3ECA" w:rsidRDefault="00BE3ECA" w:rsidP="00BE3ECA">
      <w:pPr>
        <w:pStyle w:val="Caption"/>
        <w:keepNext/>
      </w:pPr>
      <w:bookmarkStart w:id="220" w:name="_Toc214350591"/>
      <w:r>
        <w:t xml:space="preserve">Table </w:t>
      </w:r>
      <w:r>
        <w:fldChar w:fldCharType="begin"/>
      </w:r>
      <w:r>
        <w:instrText xml:space="preserve"> SEQ Table \* ARABIC </w:instrText>
      </w:r>
      <w:r>
        <w:fldChar w:fldCharType="separate"/>
      </w:r>
      <w:r w:rsidR="00AA08B9">
        <w:rPr>
          <w:noProof/>
        </w:rPr>
        <w:t>18</w:t>
      </w:r>
      <w:r>
        <w:fldChar w:fldCharType="end"/>
      </w:r>
      <w:r>
        <w:t xml:space="preserve">: </w:t>
      </w:r>
      <w:r w:rsidR="00490045">
        <w:t>T0001: Continuity Test Overview</w:t>
      </w:r>
      <w:bookmarkEnd w:id="220"/>
      <w:r w:rsidR="00490045" w:rsidRPr="000266DF" w:rsidDel="00490045">
        <w:t xml:space="preserve"> </w:t>
      </w:r>
    </w:p>
    <w:tbl>
      <w:tblPr>
        <w:tblStyle w:val="GridTable4-Accent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2"/>
        <w:gridCol w:w="3704"/>
        <w:gridCol w:w="903"/>
        <w:gridCol w:w="870"/>
        <w:gridCol w:w="1752"/>
        <w:gridCol w:w="1238"/>
      </w:tblGrid>
      <w:tr w:rsidR="00BE3ECA" w:rsidRPr="00D378DA" w14:paraId="5A83301F" w14:textId="77777777" w:rsidTr="00805A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514E4E" w:themeFill="accent3" w:themeFillShade="BF"/>
          </w:tcPr>
          <w:p w14:paraId="2DACD564" w14:textId="77777777" w:rsidR="00BE3ECA" w:rsidRPr="00D378DA" w:rsidRDefault="00BE3ECA">
            <w:pPr>
              <w:pStyle w:val="Table-small"/>
              <w:rPr>
                <w:rFonts w:cstheme="minorHAnsi"/>
                <w:sz w:val="22"/>
                <w:szCs w:val="18"/>
              </w:rPr>
            </w:pPr>
            <w:r w:rsidRPr="00D378DA">
              <w:rPr>
                <w:rFonts w:cstheme="minorHAnsi"/>
                <w:sz w:val="22"/>
                <w:szCs w:val="18"/>
              </w:rPr>
              <w:t xml:space="preserve">Test </w:t>
            </w:r>
            <w:r>
              <w:rPr>
                <w:rFonts w:cstheme="minorHAnsi"/>
                <w:sz w:val="22"/>
                <w:szCs w:val="18"/>
              </w:rPr>
              <w:t xml:space="preserve">Description </w:t>
            </w:r>
          </w:p>
        </w:tc>
      </w:tr>
      <w:tr w:rsidR="00BE3ECA" w:rsidRPr="00D378DA" w14:paraId="48CFBAEA" w14:textId="77777777" w:rsidTr="00805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FFFFFF" w:themeFill="background1"/>
          </w:tcPr>
          <w:p w14:paraId="75DA0A72" w14:textId="16B8F2E7" w:rsidR="00BE3ECA" w:rsidRPr="00143C64" w:rsidRDefault="00957897" w:rsidP="00957897">
            <w:pPr>
              <w:pStyle w:val="Table-small"/>
              <w:rPr>
                <w:rFonts w:cstheme="minorHAnsi"/>
                <w:b w:val="0"/>
              </w:rPr>
            </w:pPr>
            <w:r w:rsidRPr="00957897">
              <w:rPr>
                <w:rFonts w:cstheme="minorHAnsi"/>
                <w:b w:val="0"/>
                <w:bCs w:val="0"/>
              </w:rPr>
              <w:t>Contact test on both digital and analog pins</w:t>
            </w:r>
            <w:r w:rsidR="00304A1C">
              <w:rPr>
                <w:rFonts w:cstheme="minorHAnsi"/>
                <w:b w:val="0"/>
                <w:bCs w:val="0"/>
              </w:rPr>
              <w:t xml:space="preserve">. </w:t>
            </w:r>
            <w:r w:rsidR="00304A1C" w:rsidRPr="00BB693C">
              <w:rPr>
                <w:rFonts w:cstheme="minorHAnsi"/>
                <w:b w:val="0"/>
                <w:bCs w:val="0"/>
              </w:rPr>
              <w:t>During this test the DUT’s power supplies are turned off. Serially, each pin is connected to the SMU and a small current is pushed into the pin. The voltage that’s being measured, should be equivalent to the voltage drop over the ESD diode connected to the measured pin. When no such drop is measured, the pin is not connected properly in the package</w:t>
            </w:r>
            <w:r w:rsidR="00304A1C">
              <w:rPr>
                <w:rFonts w:cstheme="minorHAnsi"/>
                <w:b w:val="0"/>
                <w:bCs w:val="0"/>
              </w:rPr>
              <w:t xml:space="preserve"> or the DUT is not connected to the socket pin</w:t>
            </w:r>
            <w:r w:rsidR="00304A1C" w:rsidRPr="00BB693C">
              <w:rPr>
                <w:rFonts w:cstheme="minorHAnsi"/>
                <w:b w:val="0"/>
                <w:bCs w:val="0"/>
              </w:rPr>
              <w:t>.</w:t>
            </w:r>
          </w:p>
        </w:tc>
      </w:tr>
      <w:tr w:rsidR="00BE3ECA" w:rsidRPr="00D378DA" w14:paraId="647A70FD" w14:textId="77777777" w:rsidTr="00805A7F">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514E4E" w:themeFill="accent3" w:themeFillShade="BF"/>
          </w:tcPr>
          <w:p w14:paraId="64427474" w14:textId="77777777" w:rsidR="00BE3ECA" w:rsidRPr="00362FE5" w:rsidRDefault="00BE3ECA">
            <w:pPr>
              <w:pStyle w:val="Table-small"/>
              <w:rPr>
                <w:rFonts w:cstheme="minorHAnsi"/>
                <w:color w:val="FF0000"/>
              </w:rPr>
            </w:pPr>
            <w:r w:rsidRPr="001607D4">
              <w:rPr>
                <w:rFonts w:cstheme="minorHAnsi"/>
                <w:color w:val="FFFFFF" w:themeColor="background1"/>
                <w:sz w:val="22"/>
                <w:szCs w:val="18"/>
              </w:rPr>
              <w:t>Test Configuration</w:t>
            </w:r>
          </w:p>
        </w:tc>
      </w:tr>
      <w:tr w:rsidR="00BE3ECA" w:rsidRPr="00D378DA" w14:paraId="4A59A061" w14:textId="77777777" w:rsidTr="00805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FFFFFF" w:themeFill="background1"/>
          </w:tcPr>
          <w:p w14:paraId="34195188" w14:textId="50530038" w:rsidR="00BE3ECA" w:rsidRPr="00A1698F" w:rsidRDefault="00CB1C72" w:rsidP="00BB693C">
            <w:pPr>
              <w:pStyle w:val="Table-small"/>
              <w:rPr>
                <w:rFonts w:cstheme="minorHAnsi"/>
                <w:b w:val="0"/>
                <w:bCs w:val="0"/>
              </w:rPr>
            </w:pPr>
            <w:r>
              <w:rPr>
                <w:rFonts w:cstheme="minorHAnsi"/>
                <w:b w:val="0"/>
                <w:bCs w:val="0"/>
              </w:rPr>
              <w:t xml:space="preserve">During this test the FPGA IO supply is connected to the FPGA supply </w:t>
            </w:r>
            <w:r w:rsidR="00FE64F1">
              <w:rPr>
                <w:rFonts w:cstheme="minorHAnsi"/>
                <w:b w:val="0"/>
                <w:bCs w:val="0"/>
              </w:rPr>
              <w:t>source. All IO pins of the FPGA that connect to the DUT are set High-Z</w:t>
            </w:r>
          </w:p>
        </w:tc>
      </w:tr>
      <w:tr w:rsidR="00BE3ECA" w:rsidRPr="00D378DA" w14:paraId="6E8FBAD1" w14:textId="77777777" w:rsidTr="00805A7F">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514E4E" w:themeFill="accent3" w:themeFillShade="BF"/>
          </w:tcPr>
          <w:p w14:paraId="6B6A7823" w14:textId="77777777" w:rsidR="00BE3ECA" w:rsidRPr="00D378DA" w:rsidRDefault="00BE3ECA">
            <w:pPr>
              <w:pStyle w:val="Table-small"/>
              <w:rPr>
                <w:rFonts w:cstheme="minorHAnsi"/>
                <w:color w:val="FFFFFF" w:themeColor="background1"/>
                <w:sz w:val="22"/>
                <w:szCs w:val="18"/>
              </w:rPr>
            </w:pPr>
            <w:r>
              <w:rPr>
                <w:rFonts w:cstheme="minorHAnsi"/>
                <w:color w:val="FFFFFF" w:themeColor="background1"/>
                <w:sz w:val="22"/>
                <w:szCs w:val="18"/>
              </w:rPr>
              <w:t xml:space="preserve">Test Equipment Requirements </w:t>
            </w:r>
          </w:p>
        </w:tc>
      </w:tr>
      <w:tr w:rsidR="00BE3ECA" w:rsidRPr="00D378DA" w14:paraId="31CE6A06" w14:textId="77777777" w:rsidTr="00805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FFFFFF" w:themeFill="background1"/>
          </w:tcPr>
          <w:p w14:paraId="5B8538FC" w14:textId="77777777" w:rsidR="00BE3ECA" w:rsidRPr="00805A7F" w:rsidRDefault="006F3FA0" w:rsidP="006F3FA0">
            <w:pPr>
              <w:spacing w:before="20" w:after="20"/>
              <w:rPr>
                <w:rFonts w:cstheme="minorHAnsi"/>
                <w:b w:val="0"/>
                <w:bCs w:val="0"/>
                <w:sz w:val="20"/>
              </w:rPr>
            </w:pPr>
            <w:r w:rsidRPr="00805A7F">
              <w:rPr>
                <w:rFonts w:cstheme="minorHAnsi"/>
                <w:b w:val="0"/>
                <w:bCs w:val="0"/>
                <w:sz w:val="20"/>
              </w:rPr>
              <w:t>SMU with:</w:t>
            </w:r>
          </w:p>
          <w:p w14:paraId="52CE3FC8" w14:textId="1B3C478D" w:rsidR="006F3FA0" w:rsidRPr="00805A7F" w:rsidRDefault="006F3FA0" w:rsidP="004C0CD3">
            <w:pPr>
              <w:pStyle w:val="ListParagraph"/>
              <w:numPr>
                <w:ilvl w:val="0"/>
                <w:numId w:val="41"/>
              </w:numPr>
              <w:spacing w:before="20" w:after="20"/>
              <w:rPr>
                <w:rFonts w:cstheme="minorHAnsi"/>
                <w:b w:val="0"/>
                <w:bCs w:val="0"/>
                <w:sz w:val="20"/>
              </w:rPr>
            </w:pPr>
            <w:r w:rsidRPr="00805A7F">
              <w:rPr>
                <w:rFonts w:cstheme="minorHAnsi"/>
                <w:b w:val="0"/>
                <w:bCs w:val="0"/>
                <w:sz w:val="20"/>
              </w:rPr>
              <w:t>Source current of 1</w:t>
            </w:r>
            <w:r w:rsidR="00074108" w:rsidRPr="00805A7F">
              <w:rPr>
                <w:rFonts w:cstheme="minorHAnsi"/>
                <w:b w:val="0"/>
                <w:bCs w:val="0"/>
                <w:sz w:val="20"/>
              </w:rPr>
              <w:t>m</w:t>
            </w:r>
            <w:r w:rsidRPr="00805A7F">
              <w:rPr>
                <w:rFonts w:cstheme="minorHAnsi"/>
                <w:b w:val="0"/>
                <w:bCs w:val="0"/>
                <w:sz w:val="20"/>
              </w:rPr>
              <w:t>A, with 1uA accuracy</w:t>
            </w:r>
          </w:p>
          <w:p w14:paraId="3D9FAD76" w14:textId="669DAE6C" w:rsidR="006F3FA0" w:rsidRPr="00760EF9" w:rsidRDefault="006F3FA0" w:rsidP="004C0CD3">
            <w:pPr>
              <w:pStyle w:val="ListParagraph"/>
              <w:numPr>
                <w:ilvl w:val="0"/>
                <w:numId w:val="41"/>
              </w:numPr>
              <w:spacing w:before="20" w:after="20"/>
              <w:rPr>
                <w:b w:val="0"/>
                <w:bCs w:val="0"/>
              </w:rPr>
            </w:pPr>
            <w:r w:rsidRPr="00805A7F">
              <w:rPr>
                <w:rFonts w:cstheme="minorHAnsi"/>
                <w:b w:val="0"/>
                <w:bCs w:val="0"/>
                <w:sz w:val="20"/>
              </w:rPr>
              <w:t>Measure voltage accuracy</w:t>
            </w:r>
            <w:r w:rsidR="00FE64F1" w:rsidRPr="00805A7F">
              <w:rPr>
                <w:rFonts w:cstheme="minorHAnsi"/>
                <w:b w:val="0"/>
                <w:bCs w:val="0"/>
                <w:sz w:val="20"/>
              </w:rPr>
              <w:t xml:space="preserve"> with 10mV</w:t>
            </w:r>
          </w:p>
        </w:tc>
      </w:tr>
      <w:tr w:rsidR="00BE3ECA" w:rsidRPr="00D378DA" w14:paraId="0E94CEDB" w14:textId="77777777" w:rsidTr="00805A7F">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514E4E" w:themeFill="accent3" w:themeFillShade="BF"/>
          </w:tcPr>
          <w:p w14:paraId="56C64012" w14:textId="77777777" w:rsidR="00BE3ECA" w:rsidRPr="0047278F" w:rsidRDefault="00BE3ECA">
            <w:pPr>
              <w:spacing w:before="20" w:after="20"/>
              <w:rPr>
                <w:sz w:val="20"/>
                <w:szCs w:val="14"/>
              </w:rPr>
            </w:pPr>
            <w:r w:rsidRPr="00A452BD">
              <w:rPr>
                <w:rFonts w:cstheme="minorHAnsi"/>
                <w:color w:val="FFFFFF" w:themeColor="background1"/>
                <w:szCs w:val="18"/>
              </w:rPr>
              <w:t>Test Conditions</w:t>
            </w:r>
          </w:p>
        </w:tc>
      </w:tr>
      <w:tr w:rsidR="00DA22B1" w:rsidRPr="00D378DA" w14:paraId="3BFF486D" w14:textId="77777777" w:rsidTr="00805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FFFFFF" w:themeFill="background1"/>
          </w:tcPr>
          <w:p w14:paraId="7DD052A4" w14:textId="2EBAE442" w:rsidR="00DA22B1" w:rsidRPr="003C2624" w:rsidRDefault="00DA22B1" w:rsidP="00BE6C7F">
            <w:pPr>
              <w:pStyle w:val="Table-small"/>
              <w:rPr>
                <w:szCs w:val="14"/>
              </w:rPr>
            </w:pPr>
            <w:r w:rsidRPr="00C1502D">
              <w:rPr>
                <w:b w:val="0"/>
                <w:bCs w:val="0"/>
                <w:szCs w:val="14"/>
              </w:rPr>
              <w:t xml:space="preserve">During this test the DUT is supplied with </w:t>
            </w:r>
            <w:r>
              <w:rPr>
                <w:b w:val="0"/>
                <w:bCs w:val="0"/>
                <w:szCs w:val="14"/>
              </w:rPr>
              <w:t>0V</w:t>
            </w:r>
            <w:r w:rsidRPr="00C1502D">
              <w:rPr>
                <w:b w:val="0"/>
                <w:bCs w:val="0"/>
                <w:szCs w:val="14"/>
              </w:rPr>
              <w:t xml:space="preserve"> on all power domains, instead of the usual 3.3 V.</w:t>
            </w:r>
          </w:p>
        </w:tc>
      </w:tr>
      <w:tr w:rsidR="00DA22B1" w:rsidRPr="00D378DA" w14:paraId="156BB3CF" w14:textId="77777777" w:rsidTr="00805A7F">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514E4E" w:themeFill="accent3" w:themeFillShade="BF"/>
          </w:tcPr>
          <w:p w14:paraId="4B8A5856" w14:textId="77777777" w:rsidR="00DA22B1" w:rsidRPr="00920ABA" w:rsidRDefault="00DA22B1" w:rsidP="00DA22B1">
            <w:pPr>
              <w:spacing w:before="20" w:after="20"/>
              <w:rPr>
                <w:color w:val="FF0000"/>
                <w:sz w:val="20"/>
                <w:szCs w:val="14"/>
              </w:rPr>
            </w:pPr>
            <w:r w:rsidRPr="003D1F8A">
              <w:rPr>
                <w:rFonts w:cstheme="minorHAnsi"/>
                <w:color w:val="FFFFFF" w:themeColor="background1"/>
                <w:szCs w:val="18"/>
              </w:rPr>
              <w:t>Environmental conditions</w:t>
            </w:r>
            <w:r w:rsidRPr="003D1F8A">
              <w:rPr>
                <w:color w:val="FFFFFF" w:themeColor="background1"/>
                <w:sz w:val="20"/>
                <w:szCs w:val="14"/>
              </w:rPr>
              <w:t xml:space="preserve"> </w:t>
            </w:r>
          </w:p>
        </w:tc>
      </w:tr>
      <w:tr w:rsidR="00DA22B1" w:rsidRPr="00D378DA" w14:paraId="5D143338" w14:textId="77777777" w:rsidTr="00805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FFFFFF" w:themeFill="background1"/>
          </w:tcPr>
          <w:p w14:paraId="5FDDDA7F" w14:textId="428D0793" w:rsidR="00DA22B1" w:rsidRPr="00DC13A1" w:rsidRDefault="00DA22B1" w:rsidP="00DA22B1">
            <w:pPr>
              <w:spacing w:before="20" w:after="20"/>
              <w:rPr>
                <w:b w:val="0"/>
                <w:bCs w:val="0"/>
                <w:sz w:val="20"/>
                <w:szCs w:val="14"/>
              </w:rPr>
            </w:pPr>
            <w:r>
              <w:rPr>
                <w:b w:val="0"/>
                <w:bCs w:val="0"/>
                <w:sz w:val="20"/>
                <w:szCs w:val="14"/>
              </w:rPr>
              <w:t xml:space="preserve">This is an automated tests that can be used in thermal controlled environment. </w:t>
            </w:r>
          </w:p>
        </w:tc>
      </w:tr>
      <w:tr w:rsidR="00DA22B1" w:rsidRPr="00D378DA" w14:paraId="27904A92" w14:textId="77777777" w:rsidTr="00805A7F">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514E4E" w:themeFill="accent3" w:themeFillShade="BF"/>
          </w:tcPr>
          <w:p w14:paraId="6AFDD990" w14:textId="77777777" w:rsidR="00DA22B1" w:rsidRPr="00D378DA" w:rsidRDefault="00DA22B1" w:rsidP="00DA22B1">
            <w:pPr>
              <w:pStyle w:val="Table-small"/>
              <w:rPr>
                <w:rFonts w:cstheme="minorHAnsi"/>
                <w:sz w:val="22"/>
                <w:szCs w:val="18"/>
              </w:rPr>
            </w:pPr>
            <w:r>
              <w:rPr>
                <w:rFonts w:cstheme="minorHAnsi"/>
                <w:color w:val="FFFFFF" w:themeColor="background1"/>
                <w:sz w:val="22"/>
                <w:szCs w:val="18"/>
              </w:rPr>
              <w:t>Test Procedure</w:t>
            </w:r>
          </w:p>
        </w:tc>
      </w:tr>
      <w:tr w:rsidR="00760EF9" w:rsidRPr="00D378DA" w14:paraId="078A5297" w14:textId="77777777" w:rsidTr="00805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pct"/>
            <w:shd w:val="clear" w:color="auto" w:fill="C5C2C2" w:themeFill="accent3" w:themeFillTint="66"/>
            <w:vAlign w:val="center"/>
          </w:tcPr>
          <w:p w14:paraId="6589942F" w14:textId="6F94AD39" w:rsidR="00DA22B1" w:rsidRPr="00836085" w:rsidRDefault="00DA22B1" w:rsidP="00DA22B1">
            <w:pPr>
              <w:pStyle w:val="Table-small"/>
              <w:rPr>
                <w:rFonts w:cstheme="minorHAnsi"/>
                <w:sz w:val="22"/>
                <w:szCs w:val="18"/>
              </w:rPr>
            </w:pPr>
            <w:r>
              <w:rPr>
                <w:b w:val="0"/>
                <w:bCs w:val="0"/>
              </w:rPr>
              <w:t>Step</w:t>
            </w:r>
          </w:p>
        </w:tc>
        <w:tc>
          <w:tcPr>
            <w:tcW w:w="2844" w:type="pct"/>
            <w:gridSpan w:val="3"/>
            <w:shd w:val="clear" w:color="auto" w:fill="C5C2C2" w:themeFill="accent3" w:themeFillTint="66"/>
            <w:vAlign w:val="center"/>
          </w:tcPr>
          <w:p w14:paraId="6A06C469" w14:textId="144D51EA" w:rsidR="00DA22B1" w:rsidRPr="00836085" w:rsidRDefault="00DA22B1" w:rsidP="00DA22B1">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Pr>
                <w:b/>
                <w:bCs/>
              </w:rPr>
              <w:t>Action</w:t>
            </w:r>
          </w:p>
        </w:tc>
        <w:tc>
          <w:tcPr>
            <w:tcW w:w="910" w:type="pct"/>
            <w:shd w:val="clear" w:color="auto" w:fill="C5C2C2" w:themeFill="accent3" w:themeFillTint="66"/>
            <w:vAlign w:val="center"/>
          </w:tcPr>
          <w:p w14:paraId="20A9DB38" w14:textId="37685FE1" w:rsidR="00DA22B1" w:rsidRPr="00836085" w:rsidRDefault="00760EF9" w:rsidP="00DA22B1">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Pr>
                <w:b/>
                <w:bCs/>
              </w:rPr>
              <w:t>Equipment setting</w:t>
            </w:r>
          </w:p>
        </w:tc>
        <w:tc>
          <w:tcPr>
            <w:tcW w:w="643" w:type="pct"/>
            <w:shd w:val="clear" w:color="auto" w:fill="C5C2C2" w:themeFill="accent3" w:themeFillTint="66"/>
            <w:vAlign w:val="center"/>
          </w:tcPr>
          <w:p w14:paraId="2F4BBC7A" w14:textId="31219908" w:rsidR="00DA22B1" w:rsidRPr="00836085" w:rsidRDefault="00DA22B1" w:rsidP="00DA22B1">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Pr>
                <w:b/>
                <w:bCs/>
              </w:rPr>
              <w:t>Value</w:t>
            </w:r>
          </w:p>
        </w:tc>
      </w:tr>
      <w:tr w:rsidR="00760EF9" w:rsidRPr="00D378DA" w14:paraId="38865244" w14:textId="77777777" w:rsidTr="00805A7F">
        <w:tc>
          <w:tcPr>
            <w:cnfStyle w:val="001000000000" w:firstRow="0" w:lastRow="0" w:firstColumn="1" w:lastColumn="0" w:oddVBand="0" w:evenVBand="0" w:oddHBand="0" w:evenHBand="0" w:firstRowFirstColumn="0" w:firstRowLastColumn="0" w:lastRowFirstColumn="0" w:lastRowLastColumn="0"/>
            <w:tcW w:w="603" w:type="pct"/>
            <w:shd w:val="clear" w:color="auto" w:fill="FFFFFF" w:themeFill="background1"/>
          </w:tcPr>
          <w:p w14:paraId="5B51E168" w14:textId="3A330D89" w:rsidR="00DA22B1" w:rsidRPr="00E85878" w:rsidRDefault="00DA22B1" w:rsidP="00BE6C7F">
            <w:pPr>
              <w:pStyle w:val="Table-small"/>
              <w:numPr>
                <w:ilvl w:val="0"/>
                <w:numId w:val="69"/>
              </w:numPr>
              <w:jc w:val="both"/>
              <w:rPr>
                <w:rFonts w:cstheme="minorHAnsi"/>
                <w:b w:val="0"/>
                <w:bCs w:val="0"/>
                <w:szCs w:val="20"/>
              </w:rPr>
            </w:pPr>
          </w:p>
        </w:tc>
        <w:tc>
          <w:tcPr>
            <w:tcW w:w="2844" w:type="pct"/>
            <w:gridSpan w:val="3"/>
            <w:shd w:val="clear" w:color="auto" w:fill="FFFFFF" w:themeFill="background1"/>
          </w:tcPr>
          <w:p w14:paraId="6F414A11" w14:textId="75908EA1" w:rsidR="00DA22B1" w:rsidRDefault="00DA22B1" w:rsidP="00DA22B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D0178B">
              <w:t xml:space="preserve">Disconnect FPGA from DUT, set all output buffers tri-state. </w:t>
            </w:r>
          </w:p>
        </w:tc>
        <w:tc>
          <w:tcPr>
            <w:tcW w:w="910" w:type="pct"/>
            <w:shd w:val="clear" w:color="auto" w:fill="FFFFFF" w:themeFill="background1"/>
          </w:tcPr>
          <w:p w14:paraId="36C34E9C" w14:textId="70389E65" w:rsidR="00DA22B1" w:rsidRPr="00D378DA" w:rsidRDefault="00DA22B1" w:rsidP="00DA22B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D0178B">
              <w:t xml:space="preserve">  </w:t>
            </w:r>
          </w:p>
        </w:tc>
        <w:tc>
          <w:tcPr>
            <w:tcW w:w="643" w:type="pct"/>
            <w:shd w:val="clear" w:color="auto" w:fill="FFFFFF" w:themeFill="background1"/>
          </w:tcPr>
          <w:p w14:paraId="7DAB87D1" w14:textId="6ABEBFD5" w:rsidR="00DA22B1" w:rsidRPr="00D378DA" w:rsidRDefault="00DA22B1" w:rsidP="00DA22B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D0178B">
              <w:t xml:space="preserve"> </w:t>
            </w:r>
          </w:p>
        </w:tc>
      </w:tr>
      <w:tr w:rsidR="0049024A" w:rsidRPr="00D378DA" w14:paraId="16E831DD" w14:textId="77777777" w:rsidTr="00805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pct"/>
            <w:vMerge w:val="restart"/>
            <w:shd w:val="clear" w:color="auto" w:fill="FFFFFF" w:themeFill="background1"/>
          </w:tcPr>
          <w:p w14:paraId="140EBF91" w14:textId="539B0F98" w:rsidR="006752C6" w:rsidRPr="00E85878" w:rsidRDefault="006752C6" w:rsidP="00BE6C7F">
            <w:pPr>
              <w:pStyle w:val="Table-small"/>
              <w:numPr>
                <w:ilvl w:val="0"/>
                <w:numId w:val="69"/>
              </w:numPr>
              <w:jc w:val="both"/>
              <w:rPr>
                <w:rFonts w:cstheme="minorHAnsi"/>
                <w:b w:val="0"/>
                <w:bCs w:val="0"/>
                <w:szCs w:val="20"/>
              </w:rPr>
            </w:pPr>
          </w:p>
        </w:tc>
        <w:tc>
          <w:tcPr>
            <w:tcW w:w="2844" w:type="pct"/>
            <w:gridSpan w:val="3"/>
            <w:vMerge w:val="restart"/>
            <w:shd w:val="clear" w:color="auto" w:fill="FFFFFF" w:themeFill="background1"/>
          </w:tcPr>
          <w:p w14:paraId="14D7CE62" w14:textId="7EC092FD" w:rsidR="006752C6" w:rsidRDefault="006752C6" w:rsidP="00DA22B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D0178B">
              <w:t>Configure SMU</w:t>
            </w:r>
            <w:r>
              <w:t>.</w:t>
            </w:r>
            <w:r w:rsidRPr="00D0178B">
              <w:t xml:space="preserve"> to source current of 100</w:t>
            </w:r>
            <w:r>
              <w:t>0</w:t>
            </w:r>
            <w:r w:rsidRPr="00D0178B">
              <w:t xml:space="preserve"> uA with a</w:t>
            </w:r>
            <w:r>
              <w:t xml:space="preserve"> voltage</w:t>
            </w:r>
            <w:r w:rsidRPr="00D0178B">
              <w:t xml:space="preserve"> limit of 1.2 V. </w:t>
            </w:r>
          </w:p>
        </w:tc>
        <w:tc>
          <w:tcPr>
            <w:tcW w:w="910" w:type="pct"/>
            <w:shd w:val="clear" w:color="auto" w:fill="FFFFFF" w:themeFill="background1"/>
          </w:tcPr>
          <w:p w14:paraId="36153BA0" w14:textId="3CD3E08F" w:rsidR="006752C6" w:rsidRPr="00D378DA" w:rsidRDefault="006752C6" w:rsidP="00DA22B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Mode</w:t>
            </w:r>
          </w:p>
        </w:tc>
        <w:tc>
          <w:tcPr>
            <w:tcW w:w="643" w:type="pct"/>
            <w:shd w:val="clear" w:color="auto" w:fill="FFFFFF" w:themeFill="background1"/>
          </w:tcPr>
          <w:p w14:paraId="679D418A" w14:textId="275A901D" w:rsidR="006752C6" w:rsidRPr="00D378DA" w:rsidRDefault="006752C6" w:rsidP="00DA22B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Current</w:t>
            </w:r>
          </w:p>
        </w:tc>
      </w:tr>
      <w:tr w:rsidR="0049024A" w:rsidRPr="00D378DA" w14:paraId="3FA923F0" w14:textId="77777777" w:rsidTr="00805A7F">
        <w:tc>
          <w:tcPr>
            <w:cnfStyle w:val="001000000000" w:firstRow="0" w:lastRow="0" w:firstColumn="1" w:lastColumn="0" w:oddVBand="0" w:evenVBand="0" w:oddHBand="0" w:evenHBand="0" w:firstRowFirstColumn="0" w:firstRowLastColumn="0" w:lastRowFirstColumn="0" w:lastRowLastColumn="0"/>
            <w:tcW w:w="603" w:type="pct"/>
            <w:vMerge/>
            <w:shd w:val="clear" w:color="auto" w:fill="FFFFFF" w:themeFill="background1"/>
          </w:tcPr>
          <w:p w14:paraId="0ACD2AD9" w14:textId="77777777" w:rsidR="006752C6" w:rsidRPr="00E85878" w:rsidDel="00AE1BC0" w:rsidRDefault="006752C6" w:rsidP="00BE6C7F">
            <w:pPr>
              <w:pStyle w:val="Table-small"/>
              <w:ind w:left="357"/>
              <w:jc w:val="both"/>
            </w:pPr>
          </w:p>
        </w:tc>
        <w:tc>
          <w:tcPr>
            <w:tcW w:w="2844" w:type="pct"/>
            <w:gridSpan w:val="3"/>
            <w:vMerge/>
            <w:shd w:val="clear" w:color="auto" w:fill="FFFFFF" w:themeFill="background1"/>
          </w:tcPr>
          <w:p w14:paraId="7BF17F1A" w14:textId="77777777" w:rsidR="006752C6" w:rsidRPr="00D0178B" w:rsidRDefault="006752C6" w:rsidP="00DA22B1">
            <w:pPr>
              <w:pStyle w:val="Table-small"/>
              <w:cnfStyle w:val="000000000000" w:firstRow="0" w:lastRow="0" w:firstColumn="0" w:lastColumn="0" w:oddVBand="0" w:evenVBand="0" w:oddHBand="0" w:evenHBand="0" w:firstRowFirstColumn="0" w:firstRowLastColumn="0" w:lastRowFirstColumn="0" w:lastRowLastColumn="0"/>
            </w:pPr>
          </w:p>
        </w:tc>
        <w:tc>
          <w:tcPr>
            <w:tcW w:w="910" w:type="pct"/>
            <w:shd w:val="clear" w:color="auto" w:fill="FFFFFF" w:themeFill="background1"/>
          </w:tcPr>
          <w:p w14:paraId="7AA5F217" w14:textId="32F1BF4B" w:rsidR="006752C6" w:rsidRPr="00D0178B" w:rsidRDefault="006752C6" w:rsidP="00DA22B1">
            <w:pPr>
              <w:pStyle w:val="Table-small"/>
              <w:cnfStyle w:val="000000000000" w:firstRow="0" w:lastRow="0" w:firstColumn="0" w:lastColumn="0" w:oddVBand="0" w:evenVBand="0" w:oddHBand="0" w:evenHBand="0" w:firstRowFirstColumn="0" w:firstRowLastColumn="0" w:lastRowFirstColumn="0" w:lastRowLastColumn="0"/>
            </w:pPr>
            <w:r>
              <w:t>Output Current</w:t>
            </w:r>
          </w:p>
        </w:tc>
        <w:tc>
          <w:tcPr>
            <w:tcW w:w="643" w:type="pct"/>
            <w:shd w:val="clear" w:color="auto" w:fill="FFFFFF" w:themeFill="background1"/>
          </w:tcPr>
          <w:p w14:paraId="4B45610E" w14:textId="58576AEC" w:rsidR="006752C6" w:rsidRPr="00D0178B" w:rsidDel="00522D44" w:rsidRDefault="006752C6" w:rsidP="00DA22B1">
            <w:pPr>
              <w:pStyle w:val="Table-small"/>
              <w:cnfStyle w:val="000000000000" w:firstRow="0" w:lastRow="0" w:firstColumn="0" w:lastColumn="0" w:oddVBand="0" w:evenVBand="0" w:oddHBand="0" w:evenHBand="0" w:firstRowFirstColumn="0" w:firstRowLastColumn="0" w:lastRowFirstColumn="0" w:lastRowLastColumn="0"/>
            </w:pPr>
            <w:r>
              <w:t>1mA</w:t>
            </w:r>
          </w:p>
        </w:tc>
      </w:tr>
      <w:tr w:rsidR="0049024A" w:rsidRPr="00D378DA" w14:paraId="17EC7BE9" w14:textId="77777777" w:rsidTr="00805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pct"/>
            <w:vMerge/>
            <w:shd w:val="clear" w:color="auto" w:fill="FFFFFF" w:themeFill="background1"/>
          </w:tcPr>
          <w:p w14:paraId="5ADB0D86" w14:textId="77777777" w:rsidR="006752C6" w:rsidRPr="00E85878" w:rsidDel="00AE1BC0" w:rsidRDefault="006752C6" w:rsidP="00BE6C7F">
            <w:pPr>
              <w:pStyle w:val="Table-small"/>
              <w:ind w:left="357"/>
              <w:jc w:val="both"/>
            </w:pPr>
          </w:p>
        </w:tc>
        <w:tc>
          <w:tcPr>
            <w:tcW w:w="2844" w:type="pct"/>
            <w:gridSpan w:val="3"/>
            <w:vMerge/>
            <w:shd w:val="clear" w:color="auto" w:fill="FFFFFF" w:themeFill="background1"/>
          </w:tcPr>
          <w:p w14:paraId="20A2C02C" w14:textId="77777777" w:rsidR="006752C6" w:rsidRPr="00D0178B" w:rsidRDefault="006752C6" w:rsidP="00DA22B1">
            <w:pPr>
              <w:pStyle w:val="Table-small"/>
              <w:cnfStyle w:val="000000100000" w:firstRow="0" w:lastRow="0" w:firstColumn="0" w:lastColumn="0" w:oddVBand="0" w:evenVBand="0" w:oddHBand="1" w:evenHBand="0" w:firstRowFirstColumn="0" w:firstRowLastColumn="0" w:lastRowFirstColumn="0" w:lastRowLastColumn="0"/>
            </w:pPr>
          </w:p>
        </w:tc>
        <w:tc>
          <w:tcPr>
            <w:tcW w:w="910" w:type="pct"/>
            <w:shd w:val="clear" w:color="auto" w:fill="FFFFFF" w:themeFill="background1"/>
          </w:tcPr>
          <w:p w14:paraId="1EB32071" w14:textId="7C909A94" w:rsidR="006752C6" w:rsidRDefault="006752C6" w:rsidP="00DA22B1">
            <w:pPr>
              <w:pStyle w:val="Table-small"/>
              <w:cnfStyle w:val="000000100000" w:firstRow="0" w:lastRow="0" w:firstColumn="0" w:lastColumn="0" w:oddVBand="0" w:evenVBand="0" w:oddHBand="1" w:evenHBand="0" w:firstRowFirstColumn="0" w:firstRowLastColumn="0" w:lastRowFirstColumn="0" w:lastRowLastColumn="0"/>
            </w:pPr>
            <w:r>
              <w:t>Voltage limit</w:t>
            </w:r>
          </w:p>
        </w:tc>
        <w:tc>
          <w:tcPr>
            <w:tcW w:w="643" w:type="pct"/>
            <w:shd w:val="clear" w:color="auto" w:fill="FFFFFF" w:themeFill="background1"/>
          </w:tcPr>
          <w:p w14:paraId="58F05B54" w14:textId="09FEA6B7" w:rsidR="006752C6" w:rsidRDefault="006752C6" w:rsidP="00DA22B1">
            <w:pPr>
              <w:pStyle w:val="Table-small"/>
              <w:cnfStyle w:val="000000100000" w:firstRow="0" w:lastRow="0" w:firstColumn="0" w:lastColumn="0" w:oddVBand="0" w:evenVBand="0" w:oddHBand="1" w:evenHBand="0" w:firstRowFirstColumn="0" w:firstRowLastColumn="0" w:lastRowFirstColumn="0" w:lastRowLastColumn="0"/>
            </w:pPr>
            <w:r>
              <w:t>1.2 V</w:t>
            </w:r>
          </w:p>
        </w:tc>
      </w:tr>
      <w:tr w:rsidR="00760EF9" w:rsidRPr="00D378DA" w14:paraId="0C5FFF70" w14:textId="77777777" w:rsidTr="00805A7F">
        <w:tc>
          <w:tcPr>
            <w:cnfStyle w:val="001000000000" w:firstRow="0" w:lastRow="0" w:firstColumn="1" w:lastColumn="0" w:oddVBand="0" w:evenVBand="0" w:oddHBand="0" w:evenHBand="0" w:firstRowFirstColumn="0" w:firstRowLastColumn="0" w:lastRowFirstColumn="0" w:lastRowLastColumn="0"/>
            <w:tcW w:w="603" w:type="pct"/>
            <w:shd w:val="clear" w:color="auto" w:fill="FFFFFF" w:themeFill="background1"/>
          </w:tcPr>
          <w:p w14:paraId="64CD9FE2" w14:textId="2CADB707" w:rsidR="00DA22B1" w:rsidRPr="00E85878" w:rsidRDefault="00DA22B1" w:rsidP="00BE6C7F">
            <w:pPr>
              <w:pStyle w:val="Table-small"/>
              <w:numPr>
                <w:ilvl w:val="0"/>
                <w:numId w:val="69"/>
              </w:numPr>
              <w:rPr>
                <w:rFonts w:cstheme="minorHAnsi"/>
                <w:b w:val="0"/>
                <w:bCs w:val="0"/>
                <w:szCs w:val="20"/>
              </w:rPr>
            </w:pPr>
          </w:p>
        </w:tc>
        <w:tc>
          <w:tcPr>
            <w:tcW w:w="2844" w:type="pct"/>
            <w:gridSpan w:val="3"/>
            <w:shd w:val="clear" w:color="auto" w:fill="FFFFFF" w:themeFill="background1"/>
          </w:tcPr>
          <w:p w14:paraId="3F7B8E92" w14:textId="1F535279" w:rsidR="00DA22B1" w:rsidRDefault="00DA22B1" w:rsidP="00DA22B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D0178B">
              <w:t>Connect FPGA IO bank supply to</w:t>
            </w:r>
            <w:r>
              <w:t xml:space="preserve"> the board’s 3.3V supply.</w:t>
            </w:r>
            <w:r w:rsidRPr="00D0178B">
              <w:t xml:space="preserve"> </w:t>
            </w:r>
          </w:p>
        </w:tc>
        <w:tc>
          <w:tcPr>
            <w:tcW w:w="910" w:type="pct"/>
            <w:shd w:val="clear" w:color="auto" w:fill="FFFFFF" w:themeFill="background1"/>
          </w:tcPr>
          <w:p w14:paraId="02195F58" w14:textId="2BD1E289" w:rsidR="00DA22B1" w:rsidRPr="00D378DA" w:rsidRDefault="00DA22B1" w:rsidP="00DA22B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D0178B">
              <w:t xml:space="preserve">  </w:t>
            </w:r>
          </w:p>
        </w:tc>
        <w:tc>
          <w:tcPr>
            <w:tcW w:w="643" w:type="pct"/>
            <w:shd w:val="clear" w:color="auto" w:fill="FFFFFF" w:themeFill="background1"/>
          </w:tcPr>
          <w:p w14:paraId="226B6074" w14:textId="628E7584" w:rsidR="00DA22B1" w:rsidRPr="00D378DA" w:rsidRDefault="00DA22B1" w:rsidP="00DA22B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D0178B">
              <w:t xml:space="preserve"> </w:t>
            </w:r>
          </w:p>
        </w:tc>
      </w:tr>
      <w:tr w:rsidR="00760EF9" w:rsidRPr="00D378DA" w14:paraId="592CE34D" w14:textId="77777777" w:rsidTr="00805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pct"/>
            <w:shd w:val="clear" w:color="auto" w:fill="FFFFFF" w:themeFill="background1"/>
          </w:tcPr>
          <w:p w14:paraId="59D72621" w14:textId="5A8FB802" w:rsidR="00DA22B1" w:rsidRPr="00E85878" w:rsidRDefault="00DA22B1" w:rsidP="00BE6C7F">
            <w:pPr>
              <w:pStyle w:val="Table-small"/>
              <w:numPr>
                <w:ilvl w:val="0"/>
                <w:numId w:val="69"/>
              </w:numPr>
              <w:rPr>
                <w:rFonts w:cstheme="minorHAnsi"/>
                <w:b w:val="0"/>
                <w:bCs w:val="0"/>
                <w:szCs w:val="20"/>
              </w:rPr>
            </w:pPr>
          </w:p>
        </w:tc>
        <w:tc>
          <w:tcPr>
            <w:tcW w:w="2844" w:type="pct"/>
            <w:gridSpan w:val="3"/>
            <w:shd w:val="clear" w:color="auto" w:fill="FFFFFF" w:themeFill="background1"/>
          </w:tcPr>
          <w:p w14:paraId="2DDEB3E7" w14:textId="25CDD347" w:rsidR="00DA22B1" w:rsidRDefault="00DA22B1" w:rsidP="00DA22B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Configure the DUT power supplies to 0V and turn on all DUT power supplies.</w:t>
            </w:r>
            <w:r w:rsidRPr="00D0178B">
              <w:t xml:space="preserve"> </w:t>
            </w:r>
          </w:p>
        </w:tc>
        <w:tc>
          <w:tcPr>
            <w:tcW w:w="910" w:type="pct"/>
            <w:shd w:val="clear" w:color="auto" w:fill="FFFFFF" w:themeFill="background1"/>
          </w:tcPr>
          <w:p w14:paraId="53A87EAE" w14:textId="24EE1533" w:rsidR="00DA22B1" w:rsidRPr="00D378DA" w:rsidRDefault="00DA22B1" w:rsidP="00DA22B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D0178B">
              <w:t xml:space="preserve">  </w:t>
            </w:r>
          </w:p>
        </w:tc>
        <w:tc>
          <w:tcPr>
            <w:tcW w:w="643" w:type="pct"/>
            <w:shd w:val="clear" w:color="auto" w:fill="FFFFFF" w:themeFill="background1"/>
          </w:tcPr>
          <w:p w14:paraId="0210CA48" w14:textId="6ABEB5AE" w:rsidR="00DA22B1" w:rsidRPr="00D378DA" w:rsidRDefault="00DA22B1" w:rsidP="00DA22B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D0178B">
              <w:t xml:space="preserve"> </w:t>
            </w:r>
          </w:p>
        </w:tc>
      </w:tr>
      <w:tr w:rsidR="00760EF9" w:rsidRPr="00D378DA" w14:paraId="5254F2A5" w14:textId="77777777" w:rsidTr="00805A7F">
        <w:tc>
          <w:tcPr>
            <w:cnfStyle w:val="001000000000" w:firstRow="0" w:lastRow="0" w:firstColumn="1" w:lastColumn="0" w:oddVBand="0" w:evenVBand="0" w:oddHBand="0" w:evenHBand="0" w:firstRowFirstColumn="0" w:firstRowLastColumn="0" w:lastRowFirstColumn="0" w:lastRowLastColumn="0"/>
            <w:tcW w:w="603" w:type="pct"/>
            <w:shd w:val="clear" w:color="auto" w:fill="FFFFFF" w:themeFill="background1"/>
          </w:tcPr>
          <w:p w14:paraId="2A18F531" w14:textId="642F1259" w:rsidR="00DA22B1" w:rsidRPr="00E85878" w:rsidRDefault="00DA22B1" w:rsidP="00BE6C7F">
            <w:pPr>
              <w:pStyle w:val="Table-small"/>
              <w:numPr>
                <w:ilvl w:val="0"/>
                <w:numId w:val="69"/>
              </w:numPr>
              <w:rPr>
                <w:rFonts w:cstheme="minorHAnsi"/>
                <w:b w:val="0"/>
                <w:bCs w:val="0"/>
                <w:szCs w:val="20"/>
              </w:rPr>
            </w:pPr>
          </w:p>
        </w:tc>
        <w:tc>
          <w:tcPr>
            <w:tcW w:w="2844" w:type="pct"/>
            <w:gridSpan w:val="3"/>
            <w:shd w:val="clear" w:color="auto" w:fill="FFFFFF" w:themeFill="background1"/>
          </w:tcPr>
          <w:p w14:paraId="1A8318B8" w14:textId="71C812F6" w:rsidR="00DA22B1" w:rsidRDefault="00DA22B1" w:rsidP="00DA22B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D0178B">
              <w:t xml:space="preserve">Start of pin loop </w:t>
            </w:r>
          </w:p>
        </w:tc>
        <w:tc>
          <w:tcPr>
            <w:tcW w:w="910" w:type="pct"/>
            <w:shd w:val="clear" w:color="auto" w:fill="FFFFFF" w:themeFill="background1"/>
          </w:tcPr>
          <w:p w14:paraId="3257FBFF" w14:textId="58326E9E" w:rsidR="00DA22B1" w:rsidRPr="00D378DA" w:rsidRDefault="00DA22B1" w:rsidP="00DA22B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D0178B">
              <w:t xml:space="preserve">  </w:t>
            </w:r>
          </w:p>
        </w:tc>
        <w:tc>
          <w:tcPr>
            <w:tcW w:w="643" w:type="pct"/>
            <w:shd w:val="clear" w:color="auto" w:fill="FFFFFF" w:themeFill="background1"/>
          </w:tcPr>
          <w:p w14:paraId="746B4578" w14:textId="6F5608CA" w:rsidR="00DA22B1" w:rsidRPr="00D378DA" w:rsidRDefault="00DA22B1" w:rsidP="00DA22B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D0178B">
              <w:t xml:space="preserve"> </w:t>
            </w:r>
          </w:p>
        </w:tc>
      </w:tr>
      <w:tr w:rsidR="00760EF9" w:rsidRPr="00D378DA" w14:paraId="74273D5C" w14:textId="77777777" w:rsidTr="00805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pct"/>
            <w:shd w:val="clear" w:color="auto" w:fill="FFFFFF" w:themeFill="background1"/>
          </w:tcPr>
          <w:p w14:paraId="6B2EE7DB" w14:textId="7CDFCC13" w:rsidR="00DA22B1" w:rsidRPr="00E85878" w:rsidRDefault="00DA22B1" w:rsidP="00BE6C7F">
            <w:pPr>
              <w:pStyle w:val="Table-small"/>
              <w:numPr>
                <w:ilvl w:val="1"/>
                <w:numId w:val="70"/>
              </w:numPr>
              <w:rPr>
                <w:b w:val="0"/>
                <w:bCs w:val="0"/>
              </w:rPr>
            </w:pPr>
          </w:p>
        </w:tc>
        <w:tc>
          <w:tcPr>
            <w:tcW w:w="2844" w:type="pct"/>
            <w:gridSpan w:val="3"/>
            <w:shd w:val="clear" w:color="auto" w:fill="FFFFFF" w:themeFill="background1"/>
          </w:tcPr>
          <w:p w14:paraId="0181B4E6" w14:textId="484C362E" w:rsidR="00DA22B1" w:rsidRDefault="00DA22B1" w:rsidP="00DA22B1">
            <w:pPr>
              <w:pStyle w:val="Table-small"/>
              <w:cnfStyle w:val="000000100000" w:firstRow="0" w:lastRow="0" w:firstColumn="0" w:lastColumn="0" w:oddVBand="0" w:evenVBand="0" w:oddHBand="1" w:evenHBand="0" w:firstRowFirstColumn="0" w:firstRowLastColumn="0" w:lastRowFirstColumn="0" w:lastRowLastColumn="0"/>
            </w:pPr>
            <w:r w:rsidRPr="00D0178B">
              <w:t xml:space="preserve">Connect the (next) IO pin to the SMU. </w:t>
            </w:r>
          </w:p>
        </w:tc>
        <w:tc>
          <w:tcPr>
            <w:tcW w:w="910" w:type="pct"/>
            <w:shd w:val="clear" w:color="auto" w:fill="FFFFFF" w:themeFill="background1"/>
          </w:tcPr>
          <w:p w14:paraId="6805843D" w14:textId="2EC75116" w:rsidR="00DA22B1" w:rsidRDefault="00DA22B1" w:rsidP="00DA22B1">
            <w:pPr>
              <w:pStyle w:val="Table-small"/>
              <w:cnfStyle w:val="000000100000" w:firstRow="0" w:lastRow="0" w:firstColumn="0" w:lastColumn="0" w:oddVBand="0" w:evenVBand="0" w:oddHBand="1" w:evenHBand="0" w:firstRowFirstColumn="0" w:firstRowLastColumn="0" w:lastRowFirstColumn="0" w:lastRowLastColumn="0"/>
            </w:pPr>
            <w:r w:rsidRPr="00D0178B">
              <w:t xml:space="preserve">  </w:t>
            </w:r>
          </w:p>
        </w:tc>
        <w:tc>
          <w:tcPr>
            <w:tcW w:w="643" w:type="pct"/>
            <w:shd w:val="clear" w:color="auto" w:fill="FFFFFF" w:themeFill="background1"/>
          </w:tcPr>
          <w:p w14:paraId="36AF0A34" w14:textId="2F7E92AF" w:rsidR="00DA22B1" w:rsidRDefault="00DA22B1" w:rsidP="00DA22B1">
            <w:pPr>
              <w:pStyle w:val="Table-small"/>
              <w:cnfStyle w:val="000000100000" w:firstRow="0" w:lastRow="0" w:firstColumn="0" w:lastColumn="0" w:oddVBand="0" w:evenVBand="0" w:oddHBand="1" w:evenHBand="0" w:firstRowFirstColumn="0" w:firstRowLastColumn="0" w:lastRowFirstColumn="0" w:lastRowLastColumn="0"/>
            </w:pPr>
            <w:r w:rsidRPr="00D0178B">
              <w:t xml:space="preserve"> </w:t>
            </w:r>
          </w:p>
        </w:tc>
      </w:tr>
      <w:tr w:rsidR="00760EF9" w:rsidRPr="00D378DA" w14:paraId="0903340F" w14:textId="77777777" w:rsidTr="00805A7F">
        <w:tc>
          <w:tcPr>
            <w:cnfStyle w:val="001000000000" w:firstRow="0" w:lastRow="0" w:firstColumn="1" w:lastColumn="0" w:oddVBand="0" w:evenVBand="0" w:oddHBand="0" w:evenHBand="0" w:firstRowFirstColumn="0" w:firstRowLastColumn="0" w:lastRowFirstColumn="0" w:lastRowLastColumn="0"/>
            <w:tcW w:w="603" w:type="pct"/>
            <w:shd w:val="clear" w:color="auto" w:fill="FFFFFF" w:themeFill="background1"/>
          </w:tcPr>
          <w:p w14:paraId="5BC1AA7E" w14:textId="30A4FCC0" w:rsidR="00DA22B1" w:rsidRPr="00E85878" w:rsidRDefault="00DA22B1" w:rsidP="00BE6C7F">
            <w:pPr>
              <w:pStyle w:val="Table-small"/>
              <w:numPr>
                <w:ilvl w:val="1"/>
                <w:numId w:val="70"/>
              </w:numPr>
              <w:rPr>
                <w:b w:val="0"/>
                <w:bCs w:val="0"/>
              </w:rPr>
            </w:pPr>
          </w:p>
        </w:tc>
        <w:tc>
          <w:tcPr>
            <w:tcW w:w="2844" w:type="pct"/>
            <w:gridSpan w:val="3"/>
            <w:shd w:val="clear" w:color="auto" w:fill="FFFFFF" w:themeFill="background1"/>
          </w:tcPr>
          <w:p w14:paraId="2FB6881B" w14:textId="6BFB4354" w:rsidR="00DA22B1" w:rsidRDefault="00DA22B1" w:rsidP="00DA22B1">
            <w:pPr>
              <w:pStyle w:val="Table-small"/>
              <w:cnfStyle w:val="000000000000" w:firstRow="0" w:lastRow="0" w:firstColumn="0" w:lastColumn="0" w:oddVBand="0" w:evenVBand="0" w:oddHBand="0" w:evenHBand="0" w:firstRowFirstColumn="0" w:firstRowLastColumn="0" w:lastRowFirstColumn="0" w:lastRowLastColumn="0"/>
            </w:pPr>
            <w:r w:rsidRPr="00D0178B">
              <w:t xml:space="preserve">Turn on SMU. </w:t>
            </w:r>
          </w:p>
        </w:tc>
        <w:tc>
          <w:tcPr>
            <w:tcW w:w="910" w:type="pct"/>
            <w:shd w:val="clear" w:color="auto" w:fill="FFFFFF" w:themeFill="background1"/>
          </w:tcPr>
          <w:p w14:paraId="08902F9B" w14:textId="2152E15B" w:rsidR="00DA22B1" w:rsidRDefault="00DA22B1" w:rsidP="00DA22B1">
            <w:pPr>
              <w:pStyle w:val="Table-small"/>
              <w:cnfStyle w:val="000000000000" w:firstRow="0" w:lastRow="0" w:firstColumn="0" w:lastColumn="0" w:oddVBand="0" w:evenVBand="0" w:oddHBand="0" w:evenHBand="0" w:firstRowFirstColumn="0" w:firstRowLastColumn="0" w:lastRowFirstColumn="0" w:lastRowLastColumn="0"/>
            </w:pPr>
            <w:r w:rsidRPr="00D0178B">
              <w:t xml:space="preserve">  </w:t>
            </w:r>
          </w:p>
        </w:tc>
        <w:tc>
          <w:tcPr>
            <w:tcW w:w="643" w:type="pct"/>
            <w:shd w:val="clear" w:color="auto" w:fill="FFFFFF" w:themeFill="background1"/>
          </w:tcPr>
          <w:p w14:paraId="1E7EFED7" w14:textId="039C3302" w:rsidR="00DA22B1" w:rsidRDefault="00DA22B1" w:rsidP="00DA22B1">
            <w:pPr>
              <w:pStyle w:val="Table-small"/>
              <w:cnfStyle w:val="000000000000" w:firstRow="0" w:lastRow="0" w:firstColumn="0" w:lastColumn="0" w:oddVBand="0" w:evenVBand="0" w:oddHBand="0" w:evenHBand="0" w:firstRowFirstColumn="0" w:firstRowLastColumn="0" w:lastRowFirstColumn="0" w:lastRowLastColumn="0"/>
            </w:pPr>
            <w:r w:rsidRPr="00D0178B">
              <w:t xml:space="preserve"> </w:t>
            </w:r>
          </w:p>
        </w:tc>
      </w:tr>
      <w:tr w:rsidR="00760EF9" w:rsidRPr="00D378DA" w14:paraId="023786BA" w14:textId="77777777" w:rsidTr="00805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pct"/>
            <w:shd w:val="clear" w:color="auto" w:fill="FFFFFF" w:themeFill="background1"/>
          </w:tcPr>
          <w:p w14:paraId="4FD652CF" w14:textId="77777777" w:rsidR="00DA22B1" w:rsidRPr="00E85878" w:rsidDel="004E46C0" w:rsidRDefault="00DA22B1" w:rsidP="00DA22B1">
            <w:pPr>
              <w:pStyle w:val="Table-small"/>
              <w:numPr>
                <w:ilvl w:val="1"/>
                <w:numId w:val="70"/>
              </w:numPr>
              <w:rPr>
                <w:b w:val="0"/>
                <w:bCs w:val="0"/>
              </w:rPr>
            </w:pPr>
          </w:p>
        </w:tc>
        <w:tc>
          <w:tcPr>
            <w:tcW w:w="2844" w:type="pct"/>
            <w:gridSpan w:val="3"/>
            <w:shd w:val="clear" w:color="auto" w:fill="FFFFFF" w:themeFill="background1"/>
          </w:tcPr>
          <w:p w14:paraId="6C33C13D" w14:textId="6C7A41CB" w:rsidR="00DA22B1" w:rsidRPr="00D0178B" w:rsidRDefault="00DA22B1" w:rsidP="00DA22B1">
            <w:pPr>
              <w:pStyle w:val="Table-small"/>
              <w:cnfStyle w:val="000000100000" w:firstRow="0" w:lastRow="0" w:firstColumn="0" w:lastColumn="0" w:oddVBand="0" w:evenVBand="0" w:oddHBand="1" w:evenHBand="0" w:firstRowFirstColumn="0" w:firstRowLastColumn="0" w:lastRowFirstColumn="0" w:lastRowLastColumn="0"/>
            </w:pPr>
            <w:r>
              <w:t>Wait 50 ms.</w:t>
            </w:r>
          </w:p>
        </w:tc>
        <w:tc>
          <w:tcPr>
            <w:tcW w:w="910" w:type="pct"/>
            <w:shd w:val="clear" w:color="auto" w:fill="FFFFFF" w:themeFill="background1"/>
          </w:tcPr>
          <w:p w14:paraId="1889438A" w14:textId="77777777" w:rsidR="00DA22B1" w:rsidRPr="00D0178B" w:rsidRDefault="00DA22B1" w:rsidP="00DA22B1">
            <w:pPr>
              <w:pStyle w:val="Table-small"/>
              <w:cnfStyle w:val="000000100000" w:firstRow="0" w:lastRow="0" w:firstColumn="0" w:lastColumn="0" w:oddVBand="0" w:evenVBand="0" w:oddHBand="1" w:evenHBand="0" w:firstRowFirstColumn="0" w:firstRowLastColumn="0" w:lastRowFirstColumn="0" w:lastRowLastColumn="0"/>
            </w:pPr>
          </w:p>
        </w:tc>
        <w:tc>
          <w:tcPr>
            <w:tcW w:w="643" w:type="pct"/>
            <w:shd w:val="clear" w:color="auto" w:fill="FFFFFF" w:themeFill="background1"/>
          </w:tcPr>
          <w:p w14:paraId="64F0BAB4" w14:textId="77777777" w:rsidR="00DA22B1" w:rsidRPr="00D0178B" w:rsidRDefault="00DA22B1" w:rsidP="00DA22B1">
            <w:pPr>
              <w:pStyle w:val="Table-small"/>
              <w:cnfStyle w:val="000000100000" w:firstRow="0" w:lastRow="0" w:firstColumn="0" w:lastColumn="0" w:oddVBand="0" w:evenVBand="0" w:oddHBand="1" w:evenHBand="0" w:firstRowFirstColumn="0" w:firstRowLastColumn="0" w:lastRowFirstColumn="0" w:lastRowLastColumn="0"/>
            </w:pPr>
          </w:p>
        </w:tc>
      </w:tr>
      <w:tr w:rsidR="00760EF9" w:rsidRPr="00D378DA" w14:paraId="4F3BA6E4" w14:textId="77777777" w:rsidTr="00805A7F">
        <w:tc>
          <w:tcPr>
            <w:cnfStyle w:val="001000000000" w:firstRow="0" w:lastRow="0" w:firstColumn="1" w:lastColumn="0" w:oddVBand="0" w:evenVBand="0" w:oddHBand="0" w:evenHBand="0" w:firstRowFirstColumn="0" w:firstRowLastColumn="0" w:lastRowFirstColumn="0" w:lastRowLastColumn="0"/>
            <w:tcW w:w="603" w:type="pct"/>
            <w:shd w:val="clear" w:color="auto" w:fill="FFFFFF" w:themeFill="background1"/>
          </w:tcPr>
          <w:p w14:paraId="7C92EEE9" w14:textId="4481115D" w:rsidR="00DA22B1" w:rsidRPr="00E85878" w:rsidRDefault="00DA22B1" w:rsidP="00BE6C7F">
            <w:pPr>
              <w:pStyle w:val="Table-small"/>
              <w:numPr>
                <w:ilvl w:val="1"/>
                <w:numId w:val="70"/>
              </w:numPr>
              <w:rPr>
                <w:b w:val="0"/>
                <w:bCs w:val="0"/>
              </w:rPr>
            </w:pPr>
          </w:p>
        </w:tc>
        <w:tc>
          <w:tcPr>
            <w:tcW w:w="2844" w:type="pct"/>
            <w:gridSpan w:val="3"/>
            <w:shd w:val="clear" w:color="auto" w:fill="FFFFFF" w:themeFill="background1"/>
          </w:tcPr>
          <w:p w14:paraId="2BE450F7" w14:textId="1188C286" w:rsidR="00DA22B1" w:rsidRDefault="00DA22B1" w:rsidP="00DA22B1">
            <w:pPr>
              <w:pStyle w:val="Table-small"/>
              <w:cnfStyle w:val="000000000000" w:firstRow="0" w:lastRow="0" w:firstColumn="0" w:lastColumn="0" w:oddVBand="0" w:evenVBand="0" w:oddHBand="0" w:evenHBand="0" w:firstRowFirstColumn="0" w:firstRowLastColumn="0" w:lastRowFirstColumn="0" w:lastRowLastColumn="0"/>
            </w:pPr>
            <w:r w:rsidRPr="00D0178B">
              <w:t xml:space="preserve">Measure the voltage and save to database. </w:t>
            </w:r>
          </w:p>
        </w:tc>
        <w:tc>
          <w:tcPr>
            <w:tcW w:w="910" w:type="pct"/>
            <w:shd w:val="clear" w:color="auto" w:fill="FFFFFF" w:themeFill="background1"/>
          </w:tcPr>
          <w:p w14:paraId="7102D1FE" w14:textId="469B3A70" w:rsidR="00DA22B1" w:rsidRDefault="00DA22B1" w:rsidP="00DA22B1">
            <w:pPr>
              <w:pStyle w:val="Table-small"/>
              <w:cnfStyle w:val="000000000000" w:firstRow="0" w:lastRow="0" w:firstColumn="0" w:lastColumn="0" w:oddVBand="0" w:evenVBand="0" w:oddHBand="0" w:evenHBand="0" w:firstRowFirstColumn="0" w:firstRowLastColumn="0" w:lastRowFirstColumn="0" w:lastRowLastColumn="0"/>
            </w:pPr>
            <w:r w:rsidRPr="00D0178B">
              <w:t xml:space="preserve">  </w:t>
            </w:r>
          </w:p>
        </w:tc>
        <w:tc>
          <w:tcPr>
            <w:tcW w:w="643" w:type="pct"/>
            <w:shd w:val="clear" w:color="auto" w:fill="FFFFFF" w:themeFill="background1"/>
          </w:tcPr>
          <w:p w14:paraId="143EFB4E" w14:textId="4C1DB786" w:rsidR="00DA22B1" w:rsidRDefault="00DA22B1" w:rsidP="00DA22B1">
            <w:pPr>
              <w:pStyle w:val="Table-small"/>
              <w:cnfStyle w:val="000000000000" w:firstRow="0" w:lastRow="0" w:firstColumn="0" w:lastColumn="0" w:oddVBand="0" w:evenVBand="0" w:oddHBand="0" w:evenHBand="0" w:firstRowFirstColumn="0" w:firstRowLastColumn="0" w:lastRowFirstColumn="0" w:lastRowLastColumn="0"/>
            </w:pPr>
            <w:r w:rsidRPr="00D0178B">
              <w:t xml:space="preserve"> </w:t>
            </w:r>
          </w:p>
        </w:tc>
      </w:tr>
      <w:tr w:rsidR="00760EF9" w:rsidRPr="00D378DA" w14:paraId="7F0FDE05" w14:textId="77777777" w:rsidTr="00805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pct"/>
            <w:shd w:val="clear" w:color="auto" w:fill="FFFFFF" w:themeFill="background1"/>
          </w:tcPr>
          <w:p w14:paraId="319FA7A5" w14:textId="2683FECB" w:rsidR="00DA22B1" w:rsidRPr="00E85878" w:rsidRDefault="00DA22B1" w:rsidP="00BE6C7F">
            <w:pPr>
              <w:pStyle w:val="Table-small"/>
              <w:numPr>
                <w:ilvl w:val="1"/>
                <w:numId w:val="70"/>
              </w:numPr>
              <w:rPr>
                <w:b w:val="0"/>
                <w:bCs w:val="0"/>
              </w:rPr>
            </w:pPr>
          </w:p>
        </w:tc>
        <w:tc>
          <w:tcPr>
            <w:tcW w:w="2844" w:type="pct"/>
            <w:gridSpan w:val="3"/>
            <w:shd w:val="clear" w:color="auto" w:fill="FFFFFF" w:themeFill="background1"/>
          </w:tcPr>
          <w:p w14:paraId="54EF2A40" w14:textId="16288180" w:rsidR="00DA22B1" w:rsidRDefault="00DA22B1" w:rsidP="00DA22B1">
            <w:pPr>
              <w:pStyle w:val="Table-small"/>
              <w:cnfStyle w:val="000000100000" w:firstRow="0" w:lastRow="0" w:firstColumn="0" w:lastColumn="0" w:oddVBand="0" w:evenVBand="0" w:oddHBand="1" w:evenHBand="0" w:firstRowFirstColumn="0" w:firstRowLastColumn="0" w:lastRowFirstColumn="0" w:lastRowLastColumn="0"/>
            </w:pPr>
            <w:r w:rsidRPr="00D0178B">
              <w:t xml:space="preserve">Turn off SMU. </w:t>
            </w:r>
          </w:p>
        </w:tc>
        <w:tc>
          <w:tcPr>
            <w:tcW w:w="910" w:type="pct"/>
            <w:shd w:val="clear" w:color="auto" w:fill="FFFFFF" w:themeFill="background1"/>
          </w:tcPr>
          <w:p w14:paraId="7634B3C3" w14:textId="2AFCC259" w:rsidR="00DA22B1" w:rsidRDefault="00DA22B1" w:rsidP="00DA22B1">
            <w:pPr>
              <w:pStyle w:val="Table-small"/>
              <w:cnfStyle w:val="000000100000" w:firstRow="0" w:lastRow="0" w:firstColumn="0" w:lastColumn="0" w:oddVBand="0" w:evenVBand="0" w:oddHBand="1" w:evenHBand="0" w:firstRowFirstColumn="0" w:firstRowLastColumn="0" w:lastRowFirstColumn="0" w:lastRowLastColumn="0"/>
            </w:pPr>
            <w:r w:rsidRPr="00D0178B">
              <w:t xml:space="preserve">  </w:t>
            </w:r>
          </w:p>
        </w:tc>
        <w:tc>
          <w:tcPr>
            <w:tcW w:w="643" w:type="pct"/>
            <w:shd w:val="clear" w:color="auto" w:fill="FFFFFF" w:themeFill="background1"/>
          </w:tcPr>
          <w:p w14:paraId="5EE129DD" w14:textId="3DB8A8AC" w:rsidR="00DA22B1" w:rsidRDefault="00DA22B1" w:rsidP="00DA22B1">
            <w:pPr>
              <w:pStyle w:val="Table-small"/>
              <w:cnfStyle w:val="000000100000" w:firstRow="0" w:lastRow="0" w:firstColumn="0" w:lastColumn="0" w:oddVBand="0" w:evenVBand="0" w:oddHBand="1" w:evenHBand="0" w:firstRowFirstColumn="0" w:firstRowLastColumn="0" w:lastRowFirstColumn="0" w:lastRowLastColumn="0"/>
            </w:pPr>
            <w:r w:rsidRPr="00D0178B">
              <w:t xml:space="preserve"> </w:t>
            </w:r>
          </w:p>
        </w:tc>
      </w:tr>
      <w:tr w:rsidR="00760EF9" w:rsidRPr="00D378DA" w14:paraId="3A65B40F" w14:textId="77777777" w:rsidTr="00805A7F">
        <w:tc>
          <w:tcPr>
            <w:cnfStyle w:val="001000000000" w:firstRow="0" w:lastRow="0" w:firstColumn="1" w:lastColumn="0" w:oddVBand="0" w:evenVBand="0" w:oddHBand="0" w:evenHBand="0" w:firstRowFirstColumn="0" w:firstRowLastColumn="0" w:lastRowFirstColumn="0" w:lastRowLastColumn="0"/>
            <w:tcW w:w="603" w:type="pct"/>
            <w:shd w:val="clear" w:color="auto" w:fill="FFFFFF" w:themeFill="background1"/>
          </w:tcPr>
          <w:p w14:paraId="690A59A4" w14:textId="30D27BB4" w:rsidR="00DA22B1" w:rsidRPr="00E85878" w:rsidRDefault="00DA22B1" w:rsidP="00BE6C7F">
            <w:pPr>
              <w:pStyle w:val="Table-small"/>
              <w:numPr>
                <w:ilvl w:val="1"/>
                <w:numId w:val="70"/>
              </w:numPr>
              <w:rPr>
                <w:b w:val="0"/>
                <w:bCs w:val="0"/>
              </w:rPr>
            </w:pPr>
          </w:p>
        </w:tc>
        <w:tc>
          <w:tcPr>
            <w:tcW w:w="2844" w:type="pct"/>
            <w:gridSpan w:val="3"/>
            <w:shd w:val="clear" w:color="auto" w:fill="FFFFFF" w:themeFill="background1"/>
          </w:tcPr>
          <w:p w14:paraId="4D1DE782" w14:textId="56C85F9B" w:rsidR="00DA22B1" w:rsidRDefault="00DA22B1" w:rsidP="00DA22B1">
            <w:pPr>
              <w:pStyle w:val="Table-small"/>
              <w:cnfStyle w:val="000000000000" w:firstRow="0" w:lastRow="0" w:firstColumn="0" w:lastColumn="0" w:oddVBand="0" w:evenVBand="0" w:oddHBand="0" w:evenHBand="0" w:firstRowFirstColumn="0" w:firstRowLastColumn="0" w:lastRowFirstColumn="0" w:lastRowLastColumn="0"/>
            </w:pPr>
            <w:r w:rsidRPr="00D0178B">
              <w:t xml:space="preserve">Disconnect the pin from the SMU. </w:t>
            </w:r>
          </w:p>
        </w:tc>
        <w:tc>
          <w:tcPr>
            <w:tcW w:w="910" w:type="pct"/>
            <w:shd w:val="clear" w:color="auto" w:fill="FFFFFF" w:themeFill="background1"/>
          </w:tcPr>
          <w:p w14:paraId="0F473488" w14:textId="6008AA7A" w:rsidR="00DA22B1" w:rsidRDefault="00DA22B1" w:rsidP="00DA22B1">
            <w:pPr>
              <w:pStyle w:val="Table-small"/>
              <w:cnfStyle w:val="000000000000" w:firstRow="0" w:lastRow="0" w:firstColumn="0" w:lastColumn="0" w:oddVBand="0" w:evenVBand="0" w:oddHBand="0" w:evenHBand="0" w:firstRowFirstColumn="0" w:firstRowLastColumn="0" w:lastRowFirstColumn="0" w:lastRowLastColumn="0"/>
            </w:pPr>
            <w:r w:rsidRPr="00D0178B">
              <w:t xml:space="preserve">  </w:t>
            </w:r>
          </w:p>
        </w:tc>
        <w:tc>
          <w:tcPr>
            <w:tcW w:w="643" w:type="pct"/>
            <w:shd w:val="clear" w:color="auto" w:fill="FFFFFF" w:themeFill="background1"/>
          </w:tcPr>
          <w:p w14:paraId="39B6F1C4" w14:textId="4780FD1C" w:rsidR="00DA22B1" w:rsidRDefault="00DA22B1" w:rsidP="00DA22B1">
            <w:pPr>
              <w:pStyle w:val="Table-small"/>
              <w:cnfStyle w:val="000000000000" w:firstRow="0" w:lastRow="0" w:firstColumn="0" w:lastColumn="0" w:oddVBand="0" w:evenVBand="0" w:oddHBand="0" w:evenHBand="0" w:firstRowFirstColumn="0" w:firstRowLastColumn="0" w:lastRowFirstColumn="0" w:lastRowLastColumn="0"/>
            </w:pPr>
            <w:r w:rsidRPr="00D0178B">
              <w:t xml:space="preserve"> </w:t>
            </w:r>
          </w:p>
        </w:tc>
      </w:tr>
      <w:tr w:rsidR="00760EF9" w:rsidRPr="00D378DA" w14:paraId="0588F2A1" w14:textId="77777777" w:rsidTr="00805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pct"/>
            <w:shd w:val="clear" w:color="auto" w:fill="FFFFFF" w:themeFill="background1"/>
          </w:tcPr>
          <w:p w14:paraId="405A1384" w14:textId="15E06696" w:rsidR="00DA22B1" w:rsidRPr="00E85878" w:rsidRDefault="00DA22B1" w:rsidP="00BE6C7F">
            <w:pPr>
              <w:pStyle w:val="Table-small"/>
              <w:numPr>
                <w:ilvl w:val="1"/>
                <w:numId w:val="70"/>
              </w:numPr>
              <w:rPr>
                <w:b w:val="0"/>
                <w:bCs w:val="0"/>
              </w:rPr>
            </w:pPr>
          </w:p>
        </w:tc>
        <w:tc>
          <w:tcPr>
            <w:tcW w:w="2844" w:type="pct"/>
            <w:gridSpan w:val="3"/>
            <w:shd w:val="clear" w:color="auto" w:fill="FFFFFF" w:themeFill="background1"/>
          </w:tcPr>
          <w:p w14:paraId="5AAB7828" w14:textId="5CCC32D3" w:rsidR="00DA22B1" w:rsidRDefault="00DA22B1" w:rsidP="00DA22B1">
            <w:pPr>
              <w:pStyle w:val="Table-small"/>
              <w:cnfStyle w:val="000000100000" w:firstRow="0" w:lastRow="0" w:firstColumn="0" w:lastColumn="0" w:oddVBand="0" w:evenVBand="0" w:oddHBand="1" w:evenHBand="0" w:firstRowFirstColumn="0" w:firstRowLastColumn="0" w:lastRowFirstColumn="0" w:lastRowLastColumn="0"/>
            </w:pPr>
            <w:r w:rsidRPr="00D0178B">
              <w:t xml:space="preserve">End of pin loop, go to </w:t>
            </w:r>
            <w:r>
              <w:t xml:space="preserve">step 5 </w:t>
            </w:r>
            <w:r w:rsidRPr="00D0178B">
              <w:t xml:space="preserve">if more pins are remaining. </w:t>
            </w:r>
          </w:p>
        </w:tc>
        <w:tc>
          <w:tcPr>
            <w:tcW w:w="910" w:type="pct"/>
            <w:shd w:val="clear" w:color="auto" w:fill="FFFFFF" w:themeFill="background1"/>
          </w:tcPr>
          <w:p w14:paraId="7F2D8220" w14:textId="32010BEC" w:rsidR="00DA22B1" w:rsidRDefault="00DA22B1" w:rsidP="00DA22B1">
            <w:pPr>
              <w:pStyle w:val="Table-small"/>
              <w:cnfStyle w:val="000000100000" w:firstRow="0" w:lastRow="0" w:firstColumn="0" w:lastColumn="0" w:oddVBand="0" w:evenVBand="0" w:oddHBand="1" w:evenHBand="0" w:firstRowFirstColumn="0" w:firstRowLastColumn="0" w:lastRowFirstColumn="0" w:lastRowLastColumn="0"/>
            </w:pPr>
            <w:r w:rsidRPr="00D0178B">
              <w:t xml:space="preserve">  </w:t>
            </w:r>
          </w:p>
        </w:tc>
        <w:tc>
          <w:tcPr>
            <w:tcW w:w="643" w:type="pct"/>
            <w:shd w:val="clear" w:color="auto" w:fill="FFFFFF" w:themeFill="background1"/>
          </w:tcPr>
          <w:p w14:paraId="0FE5FF89" w14:textId="6D33390B" w:rsidR="00DA22B1" w:rsidRDefault="00DA22B1" w:rsidP="00DA22B1">
            <w:pPr>
              <w:pStyle w:val="Table-small"/>
              <w:cnfStyle w:val="000000100000" w:firstRow="0" w:lastRow="0" w:firstColumn="0" w:lastColumn="0" w:oddVBand="0" w:evenVBand="0" w:oddHBand="1" w:evenHBand="0" w:firstRowFirstColumn="0" w:firstRowLastColumn="0" w:lastRowFirstColumn="0" w:lastRowLastColumn="0"/>
            </w:pPr>
            <w:r w:rsidRPr="00D0178B">
              <w:t xml:space="preserve"> </w:t>
            </w:r>
          </w:p>
        </w:tc>
      </w:tr>
      <w:tr w:rsidR="00760EF9" w:rsidRPr="00D378DA" w14:paraId="2043D4A2" w14:textId="77777777" w:rsidTr="00805A7F">
        <w:tc>
          <w:tcPr>
            <w:cnfStyle w:val="001000000000" w:firstRow="0" w:lastRow="0" w:firstColumn="1" w:lastColumn="0" w:oddVBand="0" w:evenVBand="0" w:oddHBand="0" w:evenHBand="0" w:firstRowFirstColumn="0" w:firstRowLastColumn="0" w:lastRowFirstColumn="0" w:lastRowLastColumn="0"/>
            <w:tcW w:w="603" w:type="pct"/>
            <w:shd w:val="clear" w:color="auto" w:fill="FFFFFF" w:themeFill="background1"/>
          </w:tcPr>
          <w:p w14:paraId="16D5A286" w14:textId="20C6BA8C" w:rsidR="00DA22B1" w:rsidRPr="00E85878" w:rsidRDefault="00DA22B1" w:rsidP="00BE6C7F">
            <w:pPr>
              <w:pStyle w:val="Table-small"/>
              <w:numPr>
                <w:ilvl w:val="0"/>
                <w:numId w:val="70"/>
              </w:numPr>
              <w:rPr>
                <w:b w:val="0"/>
                <w:bCs w:val="0"/>
              </w:rPr>
            </w:pPr>
          </w:p>
        </w:tc>
        <w:tc>
          <w:tcPr>
            <w:tcW w:w="2844" w:type="pct"/>
            <w:gridSpan w:val="3"/>
            <w:shd w:val="clear" w:color="auto" w:fill="FFFFFF" w:themeFill="background1"/>
          </w:tcPr>
          <w:p w14:paraId="1CC8B929" w14:textId="301593C3" w:rsidR="00DA22B1" w:rsidRDefault="00DA22B1" w:rsidP="00DA22B1">
            <w:pPr>
              <w:pStyle w:val="Table-small"/>
              <w:cnfStyle w:val="000000000000" w:firstRow="0" w:lastRow="0" w:firstColumn="0" w:lastColumn="0" w:oddVBand="0" w:evenVBand="0" w:oddHBand="0" w:evenHBand="0" w:firstRowFirstColumn="0" w:firstRowLastColumn="0" w:lastRowFirstColumn="0" w:lastRowLastColumn="0"/>
            </w:pPr>
            <w:r w:rsidRPr="00D0178B">
              <w:t xml:space="preserve">Restore FPGA connections to DUT. </w:t>
            </w:r>
          </w:p>
        </w:tc>
        <w:tc>
          <w:tcPr>
            <w:tcW w:w="910" w:type="pct"/>
            <w:shd w:val="clear" w:color="auto" w:fill="FFFFFF" w:themeFill="background1"/>
          </w:tcPr>
          <w:p w14:paraId="5B742280" w14:textId="46D25B08" w:rsidR="00DA22B1" w:rsidRDefault="00DA22B1" w:rsidP="00DA22B1">
            <w:pPr>
              <w:pStyle w:val="Table-small"/>
              <w:cnfStyle w:val="000000000000" w:firstRow="0" w:lastRow="0" w:firstColumn="0" w:lastColumn="0" w:oddVBand="0" w:evenVBand="0" w:oddHBand="0" w:evenHBand="0" w:firstRowFirstColumn="0" w:firstRowLastColumn="0" w:lastRowFirstColumn="0" w:lastRowLastColumn="0"/>
            </w:pPr>
            <w:r w:rsidRPr="00D0178B">
              <w:t xml:space="preserve">  </w:t>
            </w:r>
          </w:p>
        </w:tc>
        <w:tc>
          <w:tcPr>
            <w:tcW w:w="643" w:type="pct"/>
            <w:shd w:val="clear" w:color="auto" w:fill="FFFFFF" w:themeFill="background1"/>
          </w:tcPr>
          <w:p w14:paraId="115C62B8" w14:textId="0EFB2EC8" w:rsidR="00DA22B1" w:rsidRDefault="00DA22B1" w:rsidP="00DA22B1">
            <w:pPr>
              <w:pStyle w:val="Table-small"/>
              <w:cnfStyle w:val="000000000000" w:firstRow="0" w:lastRow="0" w:firstColumn="0" w:lastColumn="0" w:oddVBand="0" w:evenVBand="0" w:oddHBand="0" w:evenHBand="0" w:firstRowFirstColumn="0" w:firstRowLastColumn="0" w:lastRowFirstColumn="0" w:lastRowLastColumn="0"/>
            </w:pPr>
            <w:r w:rsidRPr="00D0178B">
              <w:t xml:space="preserve"> </w:t>
            </w:r>
          </w:p>
        </w:tc>
      </w:tr>
      <w:tr w:rsidR="00DA22B1" w:rsidRPr="00D378DA" w14:paraId="774998F1" w14:textId="77777777" w:rsidTr="00805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514E4E" w:themeFill="accent3" w:themeFillShade="BF"/>
          </w:tcPr>
          <w:p w14:paraId="1FED8D11" w14:textId="77777777" w:rsidR="00DA22B1" w:rsidRPr="00D378DA" w:rsidRDefault="00DA22B1" w:rsidP="00DA22B1">
            <w:pPr>
              <w:pStyle w:val="Table-small"/>
              <w:rPr>
                <w:rFonts w:cstheme="minorHAnsi"/>
                <w:szCs w:val="20"/>
              </w:rPr>
            </w:pPr>
            <w:r>
              <w:rPr>
                <w:rFonts w:cstheme="minorHAnsi"/>
                <w:color w:val="FFFFFF" w:themeColor="background1"/>
                <w:sz w:val="22"/>
                <w:szCs w:val="22"/>
              </w:rPr>
              <w:t>Notes</w:t>
            </w:r>
          </w:p>
        </w:tc>
      </w:tr>
      <w:tr w:rsidR="00DA22B1" w:rsidRPr="00D378DA" w14:paraId="2CBCD9F2" w14:textId="77777777" w:rsidTr="00805A7F">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FFFFFF" w:themeFill="background1"/>
          </w:tcPr>
          <w:p w14:paraId="56B8405D" w14:textId="77777777" w:rsidR="00DA22B1" w:rsidRPr="00D7011F" w:rsidRDefault="00DA22B1" w:rsidP="00DA22B1">
            <w:pPr>
              <w:spacing w:before="20" w:after="20"/>
              <w:rPr>
                <w:b w:val="0"/>
                <w:bCs w:val="0"/>
                <w:sz w:val="20"/>
                <w:szCs w:val="14"/>
              </w:rPr>
            </w:pPr>
            <w:r w:rsidRPr="00D7011F">
              <w:rPr>
                <w:b w:val="0"/>
                <w:bCs w:val="0"/>
                <w:sz w:val="20"/>
                <w:szCs w:val="14"/>
              </w:rPr>
              <w:t xml:space="preserve">This test the continuity of </w:t>
            </w:r>
            <w:r w:rsidRPr="001755EB">
              <w:rPr>
                <w:sz w:val="20"/>
                <w:szCs w:val="14"/>
              </w:rPr>
              <w:t>all pins</w:t>
            </w:r>
            <w:r w:rsidRPr="00D7011F">
              <w:rPr>
                <w:b w:val="0"/>
                <w:bCs w:val="0"/>
                <w:sz w:val="20"/>
                <w:szCs w:val="14"/>
              </w:rPr>
              <w:t>, except:</w:t>
            </w:r>
          </w:p>
          <w:p w14:paraId="758A11B7" w14:textId="77777777" w:rsidR="00DA22B1" w:rsidRPr="00382F8D" w:rsidRDefault="00DA22B1" w:rsidP="00DA22B1">
            <w:pPr>
              <w:pStyle w:val="ListParagraph"/>
              <w:numPr>
                <w:ilvl w:val="0"/>
                <w:numId w:val="42"/>
              </w:numPr>
              <w:spacing w:before="20" w:after="20"/>
              <w:rPr>
                <w:b w:val="0"/>
                <w:bCs w:val="0"/>
                <w:sz w:val="20"/>
                <w:szCs w:val="14"/>
              </w:rPr>
            </w:pPr>
            <w:r w:rsidRPr="00382F8D">
              <w:rPr>
                <w:b w:val="0"/>
                <w:bCs w:val="0"/>
                <w:sz w:val="20"/>
                <w:szCs w:val="14"/>
              </w:rPr>
              <w:t>trxp, trxn: High speed CXP interface. To reduce parasitic load on this interface, these pins were omitted. They are tested implicitly during tests which make use of this CXP interface.</w:t>
            </w:r>
          </w:p>
          <w:p w14:paraId="4CD682D4" w14:textId="77777777" w:rsidR="00DA22B1" w:rsidRPr="00382F8D" w:rsidRDefault="00DA22B1" w:rsidP="00DA22B1">
            <w:pPr>
              <w:pStyle w:val="ListParagraph"/>
              <w:numPr>
                <w:ilvl w:val="0"/>
                <w:numId w:val="42"/>
              </w:numPr>
              <w:spacing w:before="20" w:after="20"/>
              <w:rPr>
                <w:b w:val="0"/>
                <w:bCs w:val="0"/>
                <w:sz w:val="20"/>
                <w:szCs w:val="14"/>
              </w:rPr>
            </w:pPr>
            <w:r w:rsidRPr="00382F8D">
              <w:rPr>
                <w:b w:val="0"/>
                <w:bCs w:val="0"/>
                <w:sz w:val="20"/>
                <w:szCs w:val="14"/>
              </w:rPr>
              <w:t>xtalp, xtaln: These are connected directly to the crystal, and are omitted for this test to reduce the parasitic load on these pins. They are tested implicitly during the oscillator test.</w:t>
            </w:r>
          </w:p>
          <w:p w14:paraId="75738E7E" w14:textId="77777777" w:rsidR="00DA22B1" w:rsidRDefault="00DA22B1" w:rsidP="00DA22B1">
            <w:pPr>
              <w:pStyle w:val="Table-small"/>
              <w:rPr>
                <w:rFonts w:cstheme="minorHAnsi"/>
                <w:b w:val="0"/>
                <w:bCs w:val="0"/>
                <w:szCs w:val="20"/>
              </w:rPr>
            </w:pPr>
          </w:p>
          <w:p w14:paraId="23C14609" w14:textId="77777777" w:rsidR="00DA22B1" w:rsidRDefault="00DA22B1" w:rsidP="00DA22B1">
            <w:pPr>
              <w:pStyle w:val="Table-small"/>
              <w:rPr>
                <w:rFonts w:cstheme="minorHAnsi"/>
                <w:b w:val="0"/>
                <w:bCs w:val="0"/>
                <w:szCs w:val="20"/>
              </w:rPr>
            </w:pPr>
            <w:r w:rsidRPr="00C60B51">
              <w:rPr>
                <w:rFonts w:cstheme="minorHAnsi"/>
                <w:szCs w:val="20"/>
              </w:rPr>
              <w:t>Pin name will be added as test condition in the measurement log</w:t>
            </w:r>
          </w:p>
          <w:p w14:paraId="081975CE" w14:textId="77777777" w:rsidR="00D93858" w:rsidRDefault="00D93858" w:rsidP="00DA22B1">
            <w:pPr>
              <w:pStyle w:val="Table-small"/>
              <w:rPr>
                <w:rFonts w:cstheme="minorHAnsi"/>
                <w:b w:val="0"/>
                <w:bCs w:val="0"/>
                <w:szCs w:val="20"/>
              </w:rPr>
            </w:pPr>
          </w:p>
          <w:p w14:paraId="466567D3" w14:textId="77777777" w:rsidR="00D93858" w:rsidRDefault="00D93858" w:rsidP="00DA22B1">
            <w:pPr>
              <w:pStyle w:val="Table-small"/>
              <w:rPr>
                <w:rFonts w:cstheme="minorHAnsi"/>
                <w:szCs w:val="20"/>
              </w:rPr>
            </w:pPr>
            <w:r w:rsidRPr="00074108">
              <w:rPr>
                <w:rFonts w:cstheme="minorHAnsi"/>
                <w:szCs w:val="20"/>
              </w:rPr>
              <w:t xml:space="preserve">100uA current was not sufficient at HT to deliver the leakage current of the on-chip decoupling capacitors </w:t>
            </w:r>
            <w:r w:rsidR="00074108" w:rsidRPr="00074108">
              <w:rPr>
                <w:rFonts w:cstheme="minorHAnsi"/>
                <w:szCs w:val="20"/>
              </w:rPr>
              <w:t>on the digital domain, hence the current was increased to 1mA for all pins</w:t>
            </w:r>
          </w:p>
          <w:p w14:paraId="063BE522" w14:textId="77777777" w:rsidR="003A55E2" w:rsidRDefault="003A55E2" w:rsidP="00DA22B1">
            <w:pPr>
              <w:pStyle w:val="Table-small"/>
              <w:rPr>
                <w:rFonts w:cstheme="minorHAnsi"/>
                <w:szCs w:val="20"/>
              </w:rPr>
            </w:pPr>
          </w:p>
          <w:p w14:paraId="5D7D5899" w14:textId="2A9DF778" w:rsidR="003A55E2" w:rsidRPr="00BE6C7F" w:rsidRDefault="003A55E2" w:rsidP="00DA22B1">
            <w:pPr>
              <w:pStyle w:val="Table-small"/>
              <w:rPr>
                <w:rFonts w:cstheme="minorHAnsi"/>
                <w:b w:val="0"/>
                <w:bCs w:val="0"/>
                <w:szCs w:val="20"/>
              </w:rPr>
            </w:pPr>
            <w:r>
              <w:rPr>
                <w:rFonts w:cstheme="minorHAnsi"/>
                <w:b w:val="0"/>
                <w:bCs w:val="0"/>
                <w:szCs w:val="20"/>
              </w:rPr>
              <w:t xml:space="preserve">Sinking current into the </w:t>
            </w:r>
            <w:r w:rsidR="00F322E1">
              <w:rPr>
                <w:rFonts w:cstheme="minorHAnsi"/>
                <w:b w:val="0"/>
                <w:bCs w:val="0"/>
                <w:szCs w:val="20"/>
              </w:rPr>
              <w:t xml:space="preserve">SMU was not done since the paths towards the FPGA cannot be disconnected, Hence </w:t>
            </w:r>
            <w:r w:rsidR="00F43436">
              <w:rPr>
                <w:rFonts w:cstheme="minorHAnsi"/>
                <w:b w:val="0"/>
                <w:bCs w:val="0"/>
                <w:szCs w:val="20"/>
              </w:rPr>
              <w:t>it will not be possible to detect defects on the DUT with this test</w:t>
            </w:r>
          </w:p>
        </w:tc>
      </w:tr>
      <w:tr w:rsidR="00DA22B1" w:rsidRPr="00D378DA" w14:paraId="3A4C01F7" w14:textId="77777777" w:rsidTr="00805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514E4E" w:themeFill="accent3" w:themeFillShade="BF"/>
          </w:tcPr>
          <w:p w14:paraId="6401F61F" w14:textId="77777777" w:rsidR="00DA22B1" w:rsidRPr="00D378DA" w:rsidRDefault="00DA22B1" w:rsidP="00DA22B1">
            <w:pPr>
              <w:pStyle w:val="Table-small"/>
              <w:rPr>
                <w:rFonts w:cstheme="minorHAnsi"/>
                <w:b w:val="0"/>
                <w:bCs w:val="0"/>
                <w:szCs w:val="20"/>
              </w:rPr>
            </w:pPr>
            <w:r>
              <w:rPr>
                <w:rFonts w:cstheme="minorHAnsi"/>
                <w:color w:val="FFFFFF" w:themeColor="background1"/>
                <w:sz w:val="22"/>
                <w:szCs w:val="22"/>
              </w:rPr>
              <w:t xml:space="preserve">Test parameters and acceptance criteria </w:t>
            </w:r>
          </w:p>
        </w:tc>
      </w:tr>
      <w:tr w:rsidR="00502EDA" w:rsidRPr="00D378DA" w14:paraId="0484ACB6" w14:textId="77777777" w:rsidTr="00805A7F">
        <w:tc>
          <w:tcPr>
            <w:cnfStyle w:val="001000000000" w:firstRow="0" w:lastRow="0" w:firstColumn="1" w:lastColumn="0" w:oddVBand="0" w:evenVBand="0" w:oddHBand="0" w:evenHBand="0" w:firstRowFirstColumn="0" w:firstRowLastColumn="0" w:lastRowFirstColumn="0" w:lastRowLastColumn="0"/>
            <w:tcW w:w="603" w:type="pct"/>
            <w:shd w:val="clear" w:color="auto" w:fill="C5C2C2" w:themeFill="accent3" w:themeFillTint="66"/>
          </w:tcPr>
          <w:p w14:paraId="10F4407E" w14:textId="77777777" w:rsidR="00DA22B1" w:rsidRPr="00836085" w:rsidRDefault="00DA22B1" w:rsidP="00DA22B1">
            <w:pPr>
              <w:pStyle w:val="Table-small"/>
              <w:rPr>
                <w:rFonts w:cstheme="minorHAnsi"/>
                <w:szCs w:val="20"/>
              </w:rPr>
            </w:pPr>
            <w:r w:rsidRPr="00836085">
              <w:rPr>
                <w:rFonts w:cstheme="minorHAnsi"/>
                <w:sz w:val="22"/>
                <w:szCs w:val="22"/>
              </w:rPr>
              <w:t xml:space="preserve">ID </w:t>
            </w:r>
          </w:p>
        </w:tc>
        <w:tc>
          <w:tcPr>
            <w:tcW w:w="1923" w:type="pct"/>
            <w:shd w:val="clear" w:color="auto" w:fill="C5C2C2" w:themeFill="accent3" w:themeFillTint="66"/>
          </w:tcPr>
          <w:p w14:paraId="055ADA80" w14:textId="77777777" w:rsidR="00DA22B1" w:rsidRPr="00836085" w:rsidRDefault="00DA22B1" w:rsidP="00DA22B1">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Name</w:t>
            </w:r>
          </w:p>
        </w:tc>
        <w:tc>
          <w:tcPr>
            <w:tcW w:w="469" w:type="pct"/>
            <w:shd w:val="clear" w:color="auto" w:fill="C5C2C2" w:themeFill="accent3" w:themeFillTint="66"/>
          </w:tcPr>
          <w:p w14:paraId="097D00DF" w14:textId="77777777" w:rsidR="00DA22B1" w:rsidRPr="00836085" w:rsidRDefault="00DA22B1" w:rsidP="00DA22B1">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Unit</w:t>
            </w:r>
          </w:p>
        </w:tc>
        <w:tc>
          <w:tcPr>
            <w:tcW w:w="452" w:type="pct"/>
            <w:shd w:val="clear" w:color="auto" w:fill="C5C2C2" w:themeFill="accent3" w:themeFillTint="66"/>
          </w:tcPr>
          <w:p w14:paraId="1B973079" w14:textId="77777777" w:rsidR="00DA22B1" w:rsidRPr="00836085" w:rsidRDefault="00DA22B1" w:rsidP="00DA22B1">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LTL</w:t>
            </w:r>
          </w:p>
        </w:tc>
        <w:tc>
          <w:tcPr>
            <w:tcW w:w="910" w:type="pct"/>
            <w:shd w:val="clear" w:color="auto" w:fill="C5C2C2" w:themeFill="accent3" w:themeFillTint="66"/>
          </w:tcPr>
          <w:p w14:paraId="122B540C" w14:textId="77777777" w:rsidR="00DA22B1" w:rsidRPr="00836085" w:rsidRDefault="00DA22B1" w:rsidP="00DA22B1">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Typ</w:t>
            </w:r>
          </w:p>
        </w:tc>
        <w:tc>
          <w:tcPr>
            <w:tcW w:w="643" w:type="pct"/>
            <w:shd w:val="clear" w:color="auto" w:fill="C5C2C2" w:themeFill="accent3" w:themeFillTint="66"/>
          </w:tcPr>
          <w:p w14:paraId="23440BC8" w14:textId="77777777" w:rsidR="00DA22B1" w:rsidRPr="00836085" w:rsidRDefault="00DA22B1" w:rsidP="00DA22B1">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UTL</w:t>
            </w:r>
          </w:p>
        </w:tc>
      </w:tr>
      <w:tr w:rsidR="00502EDA" w:rsidRPr="00D378DA" w14:paraId="3EB9671A" w14:textId="77777777" w:rsidTr="00805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pct"/>
            <w:shd w:val="clear" w:color="auto" w:fill="FFFFFF" w:themeFill="background1"/>
          </w:tcPr>
          <w:p w14:paraId="70E2664E" w14:textId="02EF43F0" w:rsidR="00DA22B1" w:rsidRPr="009C5E6B" w:rsidRDefault="00DA22B1" w:rsidP="00DA22B1">
            <w:pPr>
              <w:pStyle w:val="Table-small"/>
              <w:rPr>
                <w:rFonts w:cstheme="minorHAnsi"/>
                <w:b w:val="0"/>
                <w:bCs w:val="0"/>
                <w:szCs w:val="20"/>
              </w:rPr>
            </w:pPr>
            <w:r>
              <w:t>M0001</w:t>
            </w:r>
          </w:p>
        </w:tc>
        <w:tc>
          <w:tcPr>
            <w:tcW w:w="1923" w:type="pct"/>
            <w:shd w:val="clear" w:color="auto" w:fill="FFFFFF" w:themeFill="background1"/>
          </w:tcPr>
          <w:p w14:paraId="387BB446" w14:textId="300DEEB5" w:rsidR="00DA22B1" w:rsidRPr="00BE6C7F" w:rsidRDefault="00DA22B1" w:rsidP="00DA22B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en-US"/>
              </w:rPr>
            </w:pPr>
            <w:r>
              <w:rPr>
                <w:rFonts w:cstheme="minorHAnsi"/>
                <w:szCs w:val="20"/>
                <w:lang w:val="fr-BE"/>
              </w:rPr>
              <w:t>T0001_M0001_pin_voltage</w:t>
            </w:r>
          </w:p>
        </w:tc>
        <w:tc>
          <w:tcPr>
            <w:tcW w:w="469" w:type="pct"/>
            <w:shd w:val="clear" w:color="auto" w:fill="FFFFFF" w:themeFill="background1"/>
          </w:tcPr>
          <w:p w14:paraId="7CBFB7AB" w14:textId="77777777" w:rsidR="00DA22B1" w:rsidRPr="009C5E6B" w:rsidRDefault="00DA22B1" w:rsidP="00DA22B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mV</w:t>
            </w:r>
          </w:p>
        </w:tc>
        <w:tc>
          <w:tcPr>
            <w:tcW w:w="452" w:type="pct"/>
            <w:shd w:val="clear" w:color="auto" w:fill="FFFFFF" w:themeFill="background1"/>
          </w:tcPr>
          <w:p w14:paraId="61F61DF2" w14:textId="77777777" w:rsidR="00DA22B1" w:rsidRPr="009C5E6B" w:rsidRDefault="00DA22B1" w:rsidP="00DA22B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910" w:type="pct"/>
            <w:shd w:val="clear" w:color="auto" w:fill="FFFFFF" w:themeFill="background1"/>
          </w:tcPr>
          <w:p w14:paraId="39E7AC73" w14:textId="77777777" w:rsidR="00DA22B1" w:rsidRPr="009C5E6B" w:rsidRDefault="00DA22B1" w:rsidP="00DA22B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643" w:type="pct"/>
            <w:shd w:val="clear" w:color="auto" w:fill="FFFFFF" w:themeFill="background1"/>
          </w:tcPr>
          <w:p w14:paraId="07CF81F6" w14:textId="77777777" w:rsidR="00DA22B1" w:rsidRPr="009C5E6B" w:rsidRDefault="00DA22B1" w:rsidP="00DA22B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bl>
    <w:p w14:paraId="6C5D24B0" w14:textId="5C4B4217" w:rsidR="008C55DC" w:rsidRDefault="008C55DC" w:rsidP="008C55DC">
      <w:pPr>
        <w:pStyle w:val="Heading2"/>
      </w:pPr>
      <w:bookmarkStart w:id="221" w:name="_Ref207890474"/>
      <w:bookmarkStart w:id="222" w:name="_Toc214350541"/>
      <w:r>
        <w:t>T</w:t>
      </w:r>
      <w:r w:rsidR="00753DA3">
        <w:t>0002</w:t>
      </w:r>
      <w:r>
        <w:t xml:space="preserve">: </w:t>
      </w:r>
      <w:r w:rsidR="00753DA3">
        <w:t>Power Short</w:t>
      </w:r>
      <w:bookmarkEnd w:id="221"/>
      <w:r w:rsidR="00A63381">
        <w:t xml:space="preserve"> Test</w:t>
      </w:r>
      <w:bookmarkEnd w:id="222"/>
    </w:p>
    <w:p w14:paraId="4C556946" w14:textId="4F660381" w:rsidR="008C55DC" w:rsidRDefault="008C55DC" w:rsidP="008C55DC">
      <w:pPr>
        <w:pStyle w:val="Caption"/>
        <w:keepNext/>
      </w:pPr>
      <w:bookmarkStart w:id="223" w:name="_Toc214350592"/>
      <w:r>
        <w:t xml:space="preserve">Table </w:t>
      </w:r>
      <w:r>
        <w:fldChar w:fldCharType="begin"/>
      </w:r>
      <w:r>
        <w:instrText xml:space="preserve"> SEQ Table \* ARABIC </w:instrText>
      </w:r>
      <w:r>
        <w:fldChar w:fldCharType="separate"/>
      </w:r>
      <w:r w:rsidR="00AA08B9">
        <w:rPr>
          <w:noProof/>
        </w:rPr>
        <w:t>19</w:t>
      </w:r>
      <w:r>
        <w:fldChar w:fldCharType="end"/>
      </w:r>
      <w:r>
        <w:t xml:space="preserve">: </w:t>
      </w:r>
      <w:r w:rsidR="00490045">
        <w:t xml:space="preserve">T0002: Power Short </w:t>
      </w:r>
      <w:r w:rsidR="00A63381">
        <w:t xml:space="preserve">Test </w:t>
      </w:r>
      <w:r w:rsidR="00490045">
        <w:t>Overview</w:t>
      </w:r>
      <w:bookmarkEnd w:id="223"/>
      <w:r w:rsidR="00490045" w:rsidRPr="000266DF" w:rsidDel="00490045">
        <w:t xml:space="preserve"> </w:t>
      </w:r>
    </w:p>
    <w:tbl>
      <w:tblPr>
        <w:tblStyle w:val="GridTable4-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1"/>
        <w:gridCol w:w="3485"/>
        <w:gridCol w:w="2335"/>
        <w:gridCol w:w="620"/>
        <w:gridCol w:w="1261"/>
        <w:gridCol w:w="927"/>
      </w:tblGrid>
      <w:tr w:rsidR="008C55DC" w:rsidRPr="00D378DA" w14:paraId="40AB16BC" w14:textId="77777777" w:rsidTr="00BE6C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514E4E" w:themeFill="accent3" w:themeFillShade="BF"/>
          </w:tcPr>
          <w:p w14:paraId="03B48DA8" w14:textId="77777777" w:rsidR="008C55DC" w:rsidRPr="00D378DA" w:rsidRDefault="008C55DC">
            <w:pPr>
              <w:pStyle w:val="Table-small"/>
              <w:rPr>
                <w:rFonts w:cstheme="minorHAnsi"/>
                <w:sz w:val="22"/>
                <w:szCs w:val="18"/>
              </w:rPr>
            </w:pPr>
            <w:r w:rsidRPr="00D378DA">
              <w:rPr>
                <w:rFonts w:cstheme="minorHAnsi"/>
                <w:sz w:val="22"/>
                <w:szCs w:val="18"/>
              </w:rPr>
              <w:t xml:space="preserve">Test </w:t>
            </w:r>
            <w:r>
              <w:rPr>
                <w:rFonts w:cstheme="minorHAnsi"/>
                <w:sz w:val="22"/>
                <w:szCs w:val="18"/>
              </w:rPr>
              <w:t xml:space="preserve">Description </w:t>
            </w:r>
          </w:p>
        </w:tc>
      </w:tr>
      <w:tr w:rsidR="008C55DC" w:rsidRPr="00D378DA" w14:paraId="0FD13FFE"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FFFFFF" w:themeFill="background1"/>
          </w:tcPr>
          <w:p w14:paraId="7E9406AE" w14:textId="2115C14D" w:rsidR="008C55DC" w:rsidRPr="00143C64" w:rsidRDefault="00753DA3" w:rsidP="00753DA3">
            <w:pPr>
              <w:pStyle w:val="Table-small"/>
              <w:rPr>
                <w:rFonts w:cstheme="minorHAnsi"/>
                <w:b w:val="0"/>
              </w:rPr>
            </w:pPr>
            <w:r w:rsidRPr="00753DA3">
              <w:rPr>
                <w:rFonts w:cstheme="minorHAnsi"/>
                <w:b w:val="0"/>
                <w:bCs w:val="0"/>
              </w:rPr>
              <w:t>This test checks for shorts on the DUT's power rails by supplying a very low voltage. In case there is a short, the resulting current will be small and will prevent further damage to DUT, socket and test equipment.</w:t>
            </w:r>
            <w:r w:rsidR="00E056BF">
              <w:rPr>
                <w:rFonts w:cstheme="minorHAnsi"/>
                <w:b w:val="0"/>
                <w:bCs w:val="0"/>
              </w:rPr>
              <w:t xml:space="preserve"> </w:t>
            </w:r>
            <w:r w:rsidR="00E056BF" w:rsidRPr="000B074C">
              <w:rPr>
                <w:rFonts w:cstheme="minorHAnsi"/>
                <w:b w:val="0"/>
                <w:bCs w:val="0"/>
              </w:rPr>
              <w:t xml:space="preserve">The DUT is powered on with a very low supply voltage. Then the current of each power domain </w:t>
            </w:r>
            <w:r w:rsidR="00E056BF">
              <w:rPr>
                <w:rFonts w:cstheme="minorHAnsi"/>
                <w:b w:val="0"/>
                <w:bCs w:val="0"/>
              </w:rPr>
              <w:t xml:space="preserve">is </w:t>
            </w:r>
            <w:r w:rsidR="00E056BF" w:rsidRPr="000B074C">
              <w:rPr>
                <w:rFonts w:cstheme="minorHAnsi"/>
                <w:b w:val="0"/>
                <w:bCs w:val="0"/>
              </w:rPr>
              <w:t>measured from the power supply. These should be close to zero, as the supplied voltage is too low to actually turn on the DUT.</w:t>
            </w:r>
          </w:p>
        </w:tc>
      </w:tr>
      <w:tr w:rsidR="008C55DC" w:rsidRPr="00D378DA" w14:paraId="6F484F2D"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514E4E" w:themeFill="accent3" w:themeFillShade="BF"/>
          </w:tcPr>
          <w:p w14:paraId="6990B3A2" w14:textId="77777777" w:rsidR="008C55DC" w:rsidRPr="00362FE5" w:rsidRDefault="008C55DC">
            <w:pPr>
              <w:pStyle w:val="Table-small"/>
              <w:rPr>
                <w:rFonts w:cstheme="minorHAnsi"/>
                <w:color w:val="FF0000"/>
              </w:rPr>
            </w:pPr>
            <w:r w:rsidRPr="001607D4">
              <w:rPr>
                <w:rFonts w:cstheme="minorHAnsi"/>
                <w:color w:val="FFFFFF" w:themeColor="background1"/>
                <w:sz w:val="22"/>
                <w:szCs w:val="18"/>
              </w:rPr>
              <w:t>Test Configuration</w:t>
            </w:r>
          </w:p>
        </w:tc>
      </w:tr>
      <w:tr w:rsidR="008C55DC" w:rsidRPr="00D378DA" w14:paraId="7C36B28D"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FFFFFF" w:themeFill="background1"/>
          </w:tcPr>
          <w:p w14:paraId="2E9744CA" w14:textId="5756BD7D" w:rsidR="008C55DC" w:rsidRPr="00A1698F" w:rsidRDefault="00510D6B" w:rsidP="000B074C">
            <w:pPr>
              <w:pStyle w:val="Table-small"/>
              <w:rPr>
                <w:rFonts w:cstheme="minorHAnsi"/>
                <w:b w:val="0"/>
                <w:bCs w:val="0"/>
              </w:rPr>
            </w:pPr>
            <w:r>
              <w:rPr>
                <w:rFonts w:cstheme="minorHAnsi"/>
                <w:b w:val="0"/>
                <w:bCs w:val="0"/>
              </w:rPr>
              <w:t>During this test the FPGA IO supply is connected to the FPGA supply source. All IO pins of the FPGA that connect to the DUT are set High-Z</w:t>
            </w:r>
          </w:p>
        </w:tc>
      </w:tr>
      <w:tr w:rsidR="008C55DC" w:rsidRPr="00D378DA" w14:paraId="3B6C2173"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514E4E" w:themeFill="accent3" w:themeFillShade="BF"/>
          </w:tcPr>
          <w:p w14:paraId="596CBBC4" w14:textId="77777777" w:rsidR="008C55DC" w:rsidRPr="00D378DA" w:rsidRDefault="008C55DC">
            <w:pPr>
              <w:pStyle w:val="Table-small"/>
              <w:rPr>
                <w:rFonts w:cstheme="minorHAnsi"/>
                <w:color w:val="FFFFFF" w:themeColor="background1"/>
                <w:sz w:val="22"/>
                <w:szCs w:val="18"/>
              </w:rPr>
            </w:pPr>
            <w:r>
              <w:rPr>
                <w:rFonts w:cstheme="minorHAnsi"/>
                <w:color w:val="FFFFFF" w:themeColor="background1"/>
                <w:sz w:val="22"/>
                <w:szCs w:val="18"/>
              </w:rPr>
              <w:t xml:space="preserve">Test Equipment Requirements </w:t>
            </w:r>
          </w:p>
        </w:tc>
      </w:tr>
      <w:tr w:rsidR="008C55DC" w:rsidRPr="00D378DA" w14:paraId="616809F8"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FFFFFF" w:themeFill="background1"/>
          </w:tcPr>
          <w:p w14:paraId="167D58BB" w14:textId="237F7384" w:rsidR="00CF2F97" w:rsidRPr="00805A7F" w:rsidRDefault="00CF2F97" w:rsidP="00BE6C7F">
            <w:pPr>
              <w:spacing w:before="20" w:after="20"/>
              <w:rPr>
                <w:rFonts w:cstheme="minorHAnsi"/>
                <w:b w:val="0"/>
                <w:bCs w:val="0"/>
                <w:sz w:val="20"/>
              </w:rPr>
            </w:pPr>
            <w:r w:rsidRPr="00805A7F">
              <w:rPr>
                <w:rFonts w:cstheme="minorHAnsi"/>
                <w:b w:val="0"/>
                <w:bCs w:val="0"/>
                <w:sz w:val="20"/>
              </w:rPr>
              <w:t>A power supply with:</w:t>
            </w:r>
          </w:p>
          <w:p w14:paraId="61C1AB90" w14:textId="3AB4CFE1" w:rsidR="00CF2F97" w:rsidRPr="00805A7F" w:rsidRDefault="00CF2F97" w:rsidP="004C0CD3">
            <w:pPr>
              <w:pStyle w:val="ListParagraph"/>
              <w:numPr>
                <w:ilvl w:val="0"/>
                <w:numId w:val="43"/>
              </w:numPr>
              <w:spacing w:before="20" w:after="20"/>
              <w:rPr>
                <w:rFonts w:cstheme="minorHAnsi"/>
                <w:b w:val="0"/>
                <w:bCs w:val="0"/>
                <w:sz w:val="20"/>
              </w:rPr>
            </w:pPr>
            <w:r w:rsidRPr="00805A7F">
              <w:rPr>
                <w:rFonts w:cstheme="minorHAnsi"/>
                <w:b w:val="0"/>
                <w:bCs w:val="0"/>
                <w:sz w:val="20"/>
              </w:rPr>
              <w:t>100 mV output voltage with 10 mV accuracy</w:t>
            </w:r>
          </w:p>
          <w:p w14:paraId="5DDFA4E7" w14:textId="51E1EC95" w:rsidR="00CF2F97" w:rsidRPr="00805A7F" w:rsidRDefault="00CF2F97" w:rsidP="004C0CD3">
            <w:pPr>
              <w:pStyle w:val="ListParagraph"/>
              <w:numPr>
                <w:ilvl w:val="0"/>
                <w:numId w:val="43"/>
              </w:numPr>
              <w:spacing w:before="20" w:after="20"/>
              <w:rPr>
                <w:rFonts w:cstheme="minorHAnsi"/>
                <w:b w:val="0"/>
                <w:bCs w:val="0"/>
                <w:sz w:val="20"/>
              </w:rPr>
            </w:pPr>
            <w:r w:rsidRPr="00805A7F">
              <w:rPr>
                <w:rFonts w:cstheme="minorHAnsi"/>
                <w:b w:val="0"/>
                <w:bCs w:val="0"/>
                <w:sz w:val="20"/>
              </w:rPr>
              <w:t>100 uA current measurement with 10 nA accuracy</w:t>
            </w:r>
          </w:p>
          <w:p w14:paraId="0650B623" w14:textId="5E66D62B" w:rsidR="008C55DC" w:rsidRPr="00CF2F97" w:rsidRDefault="008C55DC" w:rsidP="00CF2F97">
            <w:pPr>
              <w:spacing w:before="20" w:after="20"/>
              <w:rPr>
                <w:b w:val="0"/>
                <w:bCs w:val="0"/>
              </w:rPr>
            </w:pPr>
          </w:p>
        </w:tc>
      </w:tr>
      <w:tr w:rsidR="008C55DC" w:rsidRPr="00D378DA" w14:paraId="6D381B6B"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514E4E" w:themeFill="accent3" w:themeFillShade="BF"/>
          </w:tcPr>
          <w:p w14:paraId="6F536434" w14:textId="77777777" w:rsidR="008C55DC" w:rsidRPr="0047278F" w:rsidRDefault="008C55DC">
            <w:pPr>
              <w:spacing w:before="20" w:after="20"/>
              <w:rPr>
                <w:sz w:val="20"/>
                <w:szCs w:val="14"/>
              </w:rPr>
            </w:pPr>
            <w:r w:rsidRPr="00A452BD">
              <w:rPr>
                <w:rFonts w:cstheme="minorHAnsi"/>
                <w:color w:val="FFFFFF" w:themeColor="background1"/>
                <w:szCs w:val="18"/>
              </w:rPr>
              <w:t>Test Conditions</w:t>
            </w:r>
          </w:p>
        </w:tc>
      </w:tr>
      <w:tr w:rsidR="008C55DC" w:rsidRPr="00D378DA" w14:paraId="154D29E5"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FFFFFF" w:themeFill="background1"/>
          </w:tcPr>
          <w:p w14:paraId="1C80D3E1" w14:textId="3B7FBFEE" w:rsidR="008C55DC" w:rsidRPr="00C1502D" w:rsidRDefault="00C1502D" w:rsidP="00C1502D">
            <w:pPr>
              <w:spacing w:before="20" w:after="20"/>
              <w:rPr>
                <w:b w:val="0"/>
                <w:bCs w:val="0"/>
                <w:sz w:val="20"/>
                <w:szCs w:val="14"/>
              </w:rPr>
            </w:pPr>
            <w:r w:rsidRPr="00C1502D">
              <w:rPr>
                <w:b w:val="0"/>
                <w:bCs w:val="0"/>
                <w:sz w:val="20"/>
                <w:szCs w:val="14"/>
              </w:rPr>
              <w:t>During this test the DUT is supplied with only 100 mV on all power domains, instead of the usual 3.3 V.</w:t>
            </w:r>
          </w:p>
        </w:tc>
      </w:tr>
      <w:tr w:rsidR="008C55DC" w:rsidRPr="00D378DA" w14:paraId="3EBE2A82"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514E4E" w:themeFill="accent3" w:themeFillShade="BF"/>
          </w:tcPr>
          <w:p w14:paraId="4C4CF0C9" w14:textId="77777777" w:rsidR="008C55DC" w:rsidRPr="00920ABA" w:rsidRDefault="008C55DC">
            <w:pPr>
              <w:spacing w:before="20" w:after="20"/>
              <w:rPr>
                <w:color w:val="FF0000"/>
                <w:sz w:val="20"/>
                <w:szCs w:val="14"/>
              </w:rPr>
            </w:pPr>
            <w:r w:rsidRPr="003D1F8A">
              <w:rPr>
                <w:rFonts w:cstheme="minorHAnsi"/>
                <w:color w:val="FFFFFF" w:themeColor="background1"/>
                <w:szCs w:val="18"/>
              </w:rPr>
              <w:t>Environmental conditions</w:t>
            </w:r>
            <w:r w:rsidRPr="003D1F8A">
              <w:rPr>
                <w:color w:val="FFFFFF" w:themeColor="background1"/>
                <w:sz w:val="20"/>
                <w:szCs w:val="14"/>
              </w:rPr>
              <w:t xml:space="preserve"> </w:t>
            </w:r>
          </w:p>
        </w:tc>
      </w:tr>
      <w:tr w:rsidR="008C55DC" w:rsidRPr="00D378DA" w14:paraId="3F7E2734"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FFFFFF" w:themeFill="background1"/>
          </w:tcPr>
          <w:p w14:paraId="20718EC0" w14:textId="6B7F6784" w:rsidR="008C55DC" w:rsidRPr="00DC13A1" w:rsidRDefault="00C1502D" w:rsidP="00C1502D">
            <w:pPr>
              <w:spacing w:before="20" w:after="20"/>
              <w:rPr>
                <w:b w:val="0"/>
                <w:bCs w:val="0"/>
                <w:sz w:val="20"/>
                <w:szCs w:val="14"/>
              </w:rPr>
            </w:pPr>
            <w:r w:rsidRPr="00C1502D">
              <w:rPr>
                <w:b w:val="0"/>
                <w:bCs w:val="0"/>
                <w:sz w:val="20"/>
                <w:szCs w:val="14"/>
              </w:rPr>
              <w:t>This test will be executed in an automated way and in a temperature controlled environment</w:t>
            </w:r>
          </w:p>
        </w:tc>
      </w:tr>
      <w:tr w:rsidR="008C55DC" w:rsidRPr="00D378DA" w14:paraId="1756B06E"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514E4E" w:themeFill="accent3" w:themeFillShade="BF"/>
          </w:tcPr>
          <w:p w14:paraId="65B2CC5B" w14:textId="77777777" w:rsidR="008C55DC" w:rsidRPr="00D378DA" w:rsidRDefault="008C55DC">
            <w:pPr>
              <w:pStyle w:val="Table-small"/>
              <w:rPr>
                <w:rFonts w:cstheme="minorHAnsi"/>
                <w:sz w:val="22"/>
                <w:szCs w:val="18"/>
              </w:rPr>
            </w:pPr>
            <w:r>
              <w:rPr>
                <w:rFonts w:cstheme="minorHAnsi"/>
                <w:color w:val="FFFFFF" w:themeColor="background1"/>
                <w:sz w:val="22"/>
                <w:szCs w:val="18"/>
              </w:rPr>
              <w:lastRenderedPageBreak/>
              <w:t>Test Procedure</w:t>
            </w:r>
          </w:p>
        </w:tc>
      </w:tr>
      <w:tr w:rsidR="00D9441F" w:rsidRPr="00D378DA" w14:paraId="1EDBC452"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3" w:type="dxa"/>
            <w:shd w:val="clear" w:color="auto" w:fill="C5C2C2" w:themeFill="accent3" w:themeFillTint="66"/>
          </w:tcPr>
          <w:p w14:paraId="73BB189E" w14:textId="77777777" w:rsidR="008C55DC" w:rsidRPr="00836085" w:rsidRDefault="008C55DC">
            <w:pPr>
              <w:pStyle w:val="Table-small"/>
              <w:rPr>
                <w:rFonts w:cstheme="minorHAnsi"/>
                <w:sz w:val="22"/>
                <w:szCs w:val="18"/>
              </w:rPr>
            </w:pPr>
            <w:r w:rsidRPr="00836085">
              <w:rPr>
                <w:rFonts w:cstheme="minorHAnsi"/>
                <w:sz w:val="22"/>
                <w:szCs w:val="18"/>
              </w:rPr>
              <w:t>Step</w:t>
            </w:r>
          </w:p>
        </w:tc>
        <w:tc>
          <w:tcPr>
            <w:tcW w:w="5095" w:type="dxa"/>
            <w:gridSpan w:val="2"/>
            <w:shd w:val="clear" w:color="auto" w:fill="C5C2C2" w:themeFill="accent3" w:themeFillTint="66"/>
          </w:tcPr>
          <w:p w14:paraId="6BAC4920" w14:textId="77777777" w:rsidR="008C55DC" w:rsidRPr="00836085" w:rsidRDefault="008C55DC">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Action</w:t>
            </w:r>
          </w:p>
        </w:tc>
        <w:tc>
          <w:tcPr>
            <w:tcW w:w="2122" w:type="dxa"/>
            <w:gridSpan w:val="2"/>
            <w:shd w:val="clear" w:color="auto" w:fill="C5C2C2" w:themeFill="accent3" w:themeFillTint="66"/>
          </w:tcPr>
          <w:p w14:paraId="4B7E47D6" w14:textId="11B3279F" w:rsidR="008C55DC" w:rsidRPr="00836085" w:rsidRDefault="006752C6">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Pr>
                <w:rFonts w:cstheme="minorHAnsi"/>
                <w:b/>
                <w:bCs/>
                <w:sz w:val="22"/>
                <w:szCs w:val="18"/>
              </w:rPr>
              <w:t>Equipment setting</w:t>
            </w:r>
          </w:p>
        </w:tc>
        <w:tc>
          <w:tcPr>
            <w:tcW w:w="1129" w:type="dxa"/>
            <w:shd w:val="clear" w:color="auto" w:fill="C5C2C2" w:themeFill="accent3" w:themeFillTint="66"/>
          </w:tcPr>
          <w:p w14:paraId="4696B648" w14:textId="77777777" w:rsidR="008C55DC" w:rsidRPr="00836085" w:rsidRDefault="008C55DC">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Value</w:t>
            </w:r>
          </w:p>
        </w:tc>
      </w:tr>
      <w:tr w:rsidR="00502EDA" w:rsidRPr="00D378DA" w14:paraId="2FF9EC2E" w14:textId="77777777" w:rsidTr="00267686">
        <w:tc>
          <w:tcPr>
            <w:cnfStyle w:val="001000000000" w:firstRow="0" w:lastRow="0" w:firstColumn="1" w:lastColumn="0" w:oddVBand="0" w:evenVBand="0" w:oddHBand="0" w:evenHBand="0" w:firstRowFirstColumn="0" w:firstRowLastColumn="0" w:lastRowFirstColumn="0" w:lastRowLastColumn="0"/>
            <w:tcW w:w="1283" w:type="dxa"/>
            <w:shd w:val="clear" w:color="auto" w:fill="FFFFFF" w:themeFill="background1"/>
            <w:vAlign w:val="center"/>
          </w:tcPr>
          <w:p w14:paraId="7007414C" w14:textId="55EBB2B7" w:rsidR="004C4178" w:rsidRPr="00D378DA" w:rsidRDefault="004C4178" w:rsidP="004C4178">
            <w:pPr>
              <w:pStyle w:val="Table-small"/>
              <w:numPr>
                <w:ilvl w:val="0"/>
                <w:numId w:val="18"/>
              </w:numPr>
              <w:rPr>
                <w:rFonts w:cstheme="minorHAnsi"/>
                <w:b w:val="0"/>
                <w:bCs w:val="0"/>
                <w:szCs w:val="20"/>
              </w:rPr>
            </w:pPr>
            <w:r>
              <w:t> </w:t>
            </w:r>
          </w:p>
        </w:tc>
        <w:tc>
          <w:tcPr>
            <w:tcW w:w="5095" w:type="dxa"/>
            <w:gridSpan w:val="2"/>
            <w:shd w:val="clear" w:color="auto" w:fill="FFFFFF" w:themeFill="background1"/>
            <w:vAlign w:val="center"/>
          </w:tcPr>
          <w:p w14:paraId="6160F3B3" w14:textId="2103AB32" w:rsidR="004C4178" w:rsidRPr="00D378DA" w:rsidRDefault="00613B5A" w:rsidP="004C417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D0178B">
              <w:t>Connect FPGA IO bank supply to</w:t>
            </w:r>
            <w:r>
              <w:t xml:space="preserve"> the board’s 3.3V supply.</w:t>
            </w:r>
            <w:r w:rsidRPr="00D0178B">
              <w:t xml:space="preserve"> </w:t>
            </w:r>
          </w:p>
        </w:tc>
        <w:tc>
          <w:tcPr>
            <w:tcW w:w="2122" w:type="dxa"/>
            <w:gridSpan w:val="2"/>
            <w:shd w:val="clear" w:color="auto" w:fill="FFFFFF" w:themeFill="background1"/>
            <w:vAlign w:val="center"/>
          </w:tcPr>
          <w:p w14:paraId="5F71F3DD" w14:textId="44C7D109" w:rsidR="004C4178" w:rsidRPr="00D378DA" w:rsidRDefault="004C4178" w:rsidP="004C417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1129" w:type="dxa"/>
            <w:shd w:val="clear" w:color="auto" w:fill="FFFFFF" w:themeFill="background1"/>
            <w:vAlign w:val="center"/>
          </w:tcPr>
          <w:p w14:paraId="31A55D52" w14:textId="40AB1458" w:rsidR="004C4178" w:rsidRPr="00D378DA" w:rsidRDefault="004C4178" w:rsidP="004C417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D9441F" w:rsidRPr="00D378DA" w14:paraId="192A5BF6"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vMerge w:val="restart"/>
            <w:shd w:val="clear" w:color="auto" w:fill="FFFFFF" w:themeFill="background1"/>
            <w:vAlign w:val="center"/>
          </w:tcPr>
          <w:p w14:paraId="4F0417BD" w14:textId="77777777" w:rsidR="006752C6" w:rsidRDefault="006752C6" w:rsidP="00A20AC0">
            <w:pPr>
              <w:pStyle w:val="Table-small"/>
              <w:numPr>
                <w:ilvl w:val="0"/>
                <w:numId w:val="18"/>
              </w:numPr>
            </w:pPr>
          </w:p>
        </w:tc>
        <w:tc>
          <w:tcPr>
            <w:tcW w:w="0" w:type="dxa"/>
            <w:gridSpan w:val="2"/>
            <w:vMerge w:val="restart"/>
            <w:shd w:val="clear" w:color="auto" w:fill="FFFFFF" w:themeFill="background1"/>
            <w:vAlign w:val="center"/>
          </w:tcPr>
          <w:p w14:paraId="20B97EE0" w14:textId="77777777" w:rsidR="006752C6" w:rsidRPr="00D0178B" w:rsidRDefault="006752C6" w:rsidP="00A20AC0">
            <w:pPr>
              <w:pStyle w:val="Table-small"/>
              <w:cnfStyle w:val="000000100000" w:firstRow="0" w:lastRow="0" w:firstColumn="0" w:lastColumn="0" w:oddVBand="0" w:evenVBand="0" w:oddHBand="1" w:evenHBand="0" w:firstRowFirstColumn="0" w:firstRowLastColumn="0" w:lastRowFirstColumn="0" w:lastRowLastColumn="0"/>
            </w:pPr>
            <w:r>
              <w:t>Configure power supply for all power domains.</w:t>
            </w:r>
          </w:p>
          <w:p w14:paraId="6B0F9881" w14:textId="0745151F" w:rsidR="006752C6" w:rsidRPr="00D0178B" w:rsidRDefault="006752C6" w:rsidP="00A20AC0">
            <w:pPr>
              <w:pStyle w:val="Table-small"/>
              <w:cnfStyle w:val="000000100000" w:firstRow="0" w:lastRow="0" w:firstColumn="0" w:lastColumn="0" w:oddVBand="0" w:evenVBand="0" w:oddHBand="1" w:evenHBand="0" w:firstRowFirstColumn="0" w:firstRowLastColumn="0" w:lastRowFirstColumn="0" w:lastRowLastColumn="0"/>
            </w:pPr>
            <w:r>
              <w:t> </w:t>
            </w:r>
          </w:p>
        </w:tc>
        <w:tc>
          <w:tcPr>
            <w:tcW w:w="0" w:type="dxa"/>
            <w:gridSpan w:val="2"/>
            <w:shd w:val="clear" w:color="auto" w:fill="FFFFFF" w:themeFill="background1"/>
            <w:vAlign w:val="center"/>
          </w:tcPr>
          <w:p w14:paraId="505A8DD0" w14:textId="18525CC0" w:rsidR="006752C6" w:rsidRDefault="006752C6" w:rsidP="00A20AC0">
            <w:pPr>
              <w:pStyle w:val="Table-small"/>
              <w:cnfStyle w:val="000000100000" w:firstRow="0" w:lastRow="0" w:firstColumn="0" w:lastColumn="0" w:oddVBand="0" w:evenVBand="0" w:oddHBand="1" w:evenHBand="0" w:firstRowFirstColumn="0" w:firstRowLastColumn="0" w:lastRowFirstColumn="0" w:lastRowLastColumn="0"/>
            </w:pPr>
            <w:r>
              <w:t>Output Voltage</w:t>
            </w:r>
          </w:p>
        </w:tc>
        <w:tc>
          <w:tcPr>
            <w:tcW w:w="0" w:type="dxa"/>
            <w:shd w:val="clear" w:color="auto" w:fill="FFFFFF" w:themeFill="background1"/>
            <w:vAlign w:val="center"/>
          </w:tcPr>
          <w:p w14:paraId="3CFF55A1" w14:textId="2ABCEE5E" w:rsidR="006752C6" w:rsidRDefault="006752C6" w:rsidP="00A20AC0">
            <w:pPr>
              <w:pStyle w:val="Table-small"/>
              <w:cnfStyle w:val="000000100000" w:firstRow="0" w:lastRow="0" w:firstColumn="0" w:lastColumn="0" w:oddVBand="0" w:evenVBand="0" w:oddHBand="1" w:evenHBand="0" w:firstRowFirstColumn="0" w:firstRowLastColumn="0" w:lastRowFirstColumn="0" w:lastRowLastColumn="0"/>
            </w:pPr>
            <w:r>
              <w:t>100 mV</w:t>
            </w:r>
          </w:p>
        </w:tc>
      </w:tr>
      <w:tr w:rsidR="00D9441F" w:rsidRPr="00D378DA" w14:paraId="15952BB4" w14:textId="77777777" w:rsidTr="00267686">
        <w:tc>
          <w:tcPr>
            <w:cnfStyle w:val="001000000000" w:firstRow="0" w:lastRow="0" w:firstColumn="1" w:lastColumn="0" w:oddVBand="0" w:evenVBand="0" w:oddHBand="0" w:evenHBand="0" w:firstRowFirstColumn="0" w:firstRowLastColumn="0" w:lastRowFirstColumn="0" w:lastRowLastColumn="0"/>
            <w:tcW w:w="0" w:type="dxa"/>
            <w:vMerge/>
            <w:shd w:val="clear" w:color="auto" w:fill="FFFFFF" w:themeFill="background1"/>
            <w:vAlign w:val="center"/>
          </w:tcPr>
          <w:p w14:paraId="163E84C4" w14:textId="77777777" w:rsidR="006752C6" w:rsidRDefault="006752C6" w:rsidP="00BE6C7F">
            <w:pPr>
              <w:pStyle w:val="Table-small"/>
            </w:pPr>
          </w:p>
        </w:tc>
        <w:tc>
          <w:tcPr>
            <w:tcW w:w="0" w:type="dxa"/>
            <w:gridSpan w:val="2"/>
            <w:vMerge/>
            <w:shd w:val="clear" w:color="auto" w:fill="FFFFFF" w:themeFill="background1"/>
            <w:vAlign w:val="center"/>
          </w:tcPr>
          <w:p w14:paraId="77781A62" w14:textId="3D43E437" w:rsidR="006752C6" w:rsidRPr="00D0178B" w:rsidRDefault="006752C6" w:rsidP="00A20AC0">
            <w:pPr>
              <w:pStyle w:val="Table-small"/>
              <w:cnfStyle w:val="000000000000" w:firstRow="0" w:lastRow="0" w:firstColumn="0" w:lastColumn="0" w:oddVBand="0" w:evenVBand="0" w:oddHBand="0" w:evenHBand="0" w:firstRowFirstColumn="0" w:firstRowLastColumn="0" w:lastRowFirstColumn="0" w:lastRowLastColumn="0"/>
            </w:pPr>
          </w:p>
        </w:tc>
        <w:tc>
          <w:tcPr>
            <w:tcW w:w="0" w:type="dxa"/>
            <w:gridSpan w:val="2"/>
            <w:shd w:val="clear" w:color="auto" w:fill="FFFFFF" w:themeFill="background1"/>
            <w:vAlign w:val="center"/>
          </w:tcPr>
          <w:p w14:paraId="559910DE" w14:textId="0F34D014" w:rsidR="006752C6" w:rsidRDefault="006752C6" w:rsidP="00A20AC0">
            <w:pPr>
              <w:pStyle w:val="Table-small"/>
              <w:cnfStyle w:val="000000000000" w:firstRow="0" w:lastRow="0" w:firstColumn="0" w:lastColumn="0" w:oddVBand="0" w:evenVBand="0" w:oddHBand="0" w:evenHBand="0" w:firstRowFirstColumn="0" w:firstRowLastColumn="0" w:lastRowFirstColumn="0" w:lastRowLastColumn="0"/>
            </w:pPr>
            <w:r>
              <w:t>Current Limit</w:t>
            </w:r>
          </w:p>
        </w:tc>
        <w:tc>
          <w:tcPr>
            <w:tcW w:w="0" w:type="dxa"/>
            <w:shd w:val="clear" w:color="auto" w:fill="FFFFFF" w:themeFill="background1"/>
            <w:vAlign w:val="center"/>
          </w:tcPr>
          <w:p w14:paraId="6C290ACF" w14:textId="781F3E78" w:rsidR="006752C6" w:rsidRDefault="006752C6" w:rsidP="00A20AC0">
            <w:pPr>
              <w:pStyle w:val="Table-small"/>
              <w:cnfStyle w:val="000000000000" w:firstRow="0" w:lastRow="0" w:firstColumn="0" w:lastColumn="0" w:oddVBand="0" w:evenVBand="0" w:oddHBand="0" w:evenHBand="0" w:firstRowFirstColumn="0" w:firstRowLastColumn="0" w:lastRowFirstColumn="0" w:lastRowLastColumn="0"/>
            </w:pPr>
            <w:r>
              <w:t xml:space="preserve">100 </w:t>
            </w:r>
            <w:commentRangeStart w:id="224"/>
            <w:commentRangeStart w:id="225"/>
            <w:commentRangeStart w:id="226"/>
            <w:r>
              <w:t>mA</w:t>
            </w:r>
            <w:commentRangeEnd w:id="224"/>
            <w:r w:rsidR="00CB62F6">
              <w:rPr>
                <w:rStyle w:val="CommentReference"/>
                <w:sz w:val="20"/>
              </w:rPr>
              <w:commentReference w:id="224"/>
            </w:r>
            <w:commentRangeEnd w:id="225"/>
            <w:r w:rsidR="00A81922">
              <w:rPr>
                <w:rStyle w:val="CommentReference"/>
                <w:sz w:val="20"/>
              </w:rPr>
              <w:commentReference w:id="225"/>
            </w:r>
            <w:commentRangeEnd w:id="226"/>
            <w:r w:rsidR="009263A6">
              <w:rPr>
                <w:rStyle w:val="CommentReference"/>
                <w:sz w:val="20"/>
              </w:rPr>
              <w:commentReference w:id="226"/>
            </w:r>
          </w:p>
        </w:tc>
      </w:tr>
      <w:tr w:rsidR="00502EDA" w:rsidRPr="00D378DA" w14:paraId="558AB09E"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3" w:type="dxa"/>
            <w:shd w:val="clear" w:color="auto" w:fill="FFFFFF" w:themeFill="background1"/>
            <w:vAlign w:val="center"/>
          </w:tcPr>
          <w:p w14:paraId="21E66EF0" w14:textId="7E385825" w:rsidR="004C4178" w:rsidRPr="00D378DA" w:rsidRDefault="004C4178" w:rsidP="004C4178">
            <w:pPr>
              <w:pStyle w:val="Table-small"/>
              <w:numPr>
                <w:ilvl w:val="0"/>
                <w:numId w:val="18"/>
              </w:numPr>
              <w:rPr>
                <w:rFonts w:cstheme="minorHAnsi"/>
                <w:b w:val="0"/>
                <w:bCs w:val="0"/>
                <w:szCs w:val="20"/>
              </w:rPr>
            </w:pPr>
            <w:r>
              <w:t> </w:t>
            </w:r>
          </w:p>
        </w:tc>
        <w:tc>
          <w:tcPr>
            <w:tcW w:w="5095" w:type="dxa"/>
            <w:gridSpan w:val="2"/>
            <w:shd w:val="clear" w:color="auto" w:fill="FFFFFF" w:themeFill="background1"/>
            <w:vAlign w:val="center"/>
          </w:tcPr>
          <w:p w14:paraId="203AB8F1" w14:textId="24CB6BFE" w:rsidR="004C4178" w:rsidRPr="00465E8D" w:rsidRDefault="003C76B0" w:rsidP="004C4178">
            <w:pPr>
              <w:pStyle w:val="Table-small"/>
              <w:cnfStyle w:val="000000100000" w:firstRow="0" w:lastRow="0" w:firstColumn="0" w:lastColumn="0" w:oddVBand="0" w:evenVBand="0" w:oddHBand="1" w:evenHBand="0" w:firstRowFirstColumn="0" w:firstRowLastColumn="0" w:lastRowFirstColumn="0" w:lastRowLastColumn="0"/>
            </w:pPr>
            <w:r>
              <w:t>Disconnect FPGA from DUT, set all output buffers tri-state.</w:t>
            </w:r>
          </w:p>
        </w:tc>
        <w:tc>
          <w:tcPr>
            <w:tcW w:w="2122" w:type="dxa"/>
            <w:gridSpan w:val="2"/>
            <w:shd w:val="clear" w:color="auto" w:fill="FFFFFF" w:themeFill="background1"/>
            <w:vAlign w:val="center"/>
          </w:tcPr>
          <w:p w14:paraId="07D5C188" w14:textId="66D0B49F" w:rsidR="004C4178" w:rsidRPr="00D378DA" w:rsidRDefault="004C4178" w:rsidP="004C417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1129" w:type="dxa"/>
            <w:shd w:val="clear" w:color="auto" w:fill="FFFFFF" w:themeFill="background1"/>
            <w:vAlign w:val="center"/>
          </w:tcPr>
          <w:p w14:paraId="2E6E38ED" w14:textId="6FAE369D" w:rsidR="004C4178" w:rsidRPr="00D378DA" w:rsidRDefault="004C4178" w:rsidP="004C417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502EDA" w:rsidRPr="00D378DA" w14:paraId="02DD6C18" w14:textId="77777777" w:rsidTr="00267686">
        <w:tc>
          <w:tcPr>
            <w:cnfStyle w:val="001000000000" w:firstRow="0" w:lastRow="0" w:firstColumn="1" w:lastColumn="0" w:oddVBand="0" w:evenVBand="0" w:oddHBand="0" w:evenHBand="0" w:firstRowFirstColumn="0" w:firstRowLastColumn="0" w:lastRowFirstColumn="0" w:lastRowLastColumn="0"/>
            <w:tcW w:w="1283" w:type="dxa"/>
            <w:shd w:val="clear" w:color="auto" w:fill="FFFFFF" w:themeFill="background1"/>
            <w:vAlign w:val="center"/>
          </w:tcPr>
          <w:p w14:paraId="6957503F" w14:textId="6685533A" w:rsidR="004C4178" w:rsidRPr="00D378DA" w:rsidRDefault="004C4178" w:rsidP="004C4178">
            <w:pPr>
              <w:pStyle w:val="Table-small"/>
              <w:numPr>
                <w:ilvl w:val="0"/>
                <w:numId w:val="18"/>
              </w:numPr>
              <w:rPr>
                <w:rFonts w:cstheme="minorHAnsi"/>
                <w:b w:val="0"/>
                <w:bCs w:val="0"/>
                <w:szCs w:val="20"/>
              </w:rPr>
            </w:pPr>
            <w:r>
              <w:t> </w:t>
            </w:r>
          </w:p>
        </w:tc>
        <w:tc>
          <w:tcPr>
            <w:tcW w:w="5095" w:type="dxa"/>
            <w:gridSpan w:val="2"/>
            <w:shd w:val="clear" w:color="auto" w:fill="FFFFFF" w:themeFill="background1"/>
            <w:vAlign w:val="center"/>
          </w:tcPr>
          <w:p w14:paraId="55AE8236" w14:textId="12FB4994" w:rsidR="004C4178" w:rsidRDefault="004C4178" w:rsidP="004C417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Turn on the power supplies</w:t>
            </w:r>
            <w:r w:rsidR="0098582E">
              <w:t>, the order doesn’t matter</w:t>
            </w:r>
            <w:commentRangeStart w:id="227"/>
            <w:commentRangeStart w:id="228"/>
            <w:r w:rsidR="0052465C">
              <w:t>.</w:t>
            </w:r>
            <w:commentRangeEnd w:id="227"/>
            <w:r w:rsidR="00BA6B12">
              <w:rPr>
                <w:rStyle w:val="CommentReference"/>
                <w:rFonts w:cstheme="minorHAnsi"/>
                <w:sz w:val="20"/>
                <w:szCs w:val="20"/>
              </w:rPr>
              <w:commentReference w:id="227"/>
            </w:r>
            <w:commentRangeEnd w:id="228"/>
            <w:r w:rsidR="00DC2144">
              <w:rPr>
                <w:rStyle w:val="CommentReference"/>
                <w:rFonts w:cstheme="minorHAnsi"/>
                <w:sz w:val="20"/>
                <w:szCs w:val="20"/>
              </w:rPr>
              <w:commentReference w:id="228"/>
            </w:r>
          </w:p>
        </w:tc>
        <w:tc>
          <w:tcPr>
            <w:tcW w:w="2122" w:type="dxa"/>
            <w:gridSpan w:val="2"/>
            <w:shd w:val="clear" w:color="auto" w:fill="FFFFFF" w:themeFill="background1"/>
            <w:vAlign w:val="center"/>
          </w:tcPr>
          <w:p w14:paraId="22C63F17" w14:textId="07325DB3" w:rsidR="004C4178" w:rsidRPr="00D378DA" w:rsidRDefault="004C4178" w:rsidP="004C417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1129" w:type="dxa"/>
            <w:shd w:val="clear" w:color="auto" w:fill="FFFFFF" w:themeFill="background1"/>
            <w:vAlign w:val="center"/>
          </w:tcPr>
          <w:p w14:paraId="2A6F174B" w14:textId="32416276" w:rsidR="004C4178" w:rsidRPr="00D378DA" w:rsidRDefault="004C4178" w:rsidP="004C417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502EDA" w:rsidRPr="00D378DA" w14:paraId="55CE5E26"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3" w:type="dxa"/>
            <w:shd w:val="clear" w:color="auto" w:fill="FFFFFF" w:themeFill="background1"/>
            <w:vAlign w:val="center"/>
          </w:tcPr>
          <w:p w14:paraId="03889204" w14:textId="116B2452" w:rsidR="004C4178" w:rsidRPr="00D378DA" w:rsidRDefault="004C4178" w:rsidP="004C4178">
            <w:pPr>
              <w:pStyle w:val="Table-small"/>
              <w:numPr>
                <w:ilvl w:val="0"/>
                <w:numId w:val="18"/>
              </w:numPr>
              <w:rPr>
                <w:rFonts w:cstheme="minorHAnsi"/>
                <w:b w:val="0"/>
                <w:bCs w:val="0"/>
                <w:szCs w:val="20"/>
              </w:rPr>
            </w:pPr>
            <w:r>
              <w:t> </w:t>
            </w:r>
          </w:p>
        </w:tc>
        <w:tc>
          <w:tcPr>
            <w:tcW w:w="5095" w:type="dxa"/>
            <w:gridSpan w:val="2"/>
            <w:shd w:val="clear" w:color="auto" w:fill="FFFFFF" w:themeFill="background1"/>
            <w:vAlign w:val="center"/>
          </w:tcPr>
          <w:p w14:paraId="295646E6" w14:textId="4C8752A3" w:rsidR="004C4178" w:rsidRDefault="004C4178" w:rsidP="004C417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Measure the current of each power domain and save to database.</w:t>
            </w:r>
          </w:p>
        </w:tc>
        <w:tc>
          <w:tcPr>
            <w:tcW w:w="2122" w:type="dxa"/>
            <w:gridSpan w:val="2"/>
            <w:shd w:val="clear" w:color="auto" w:fill="FFFFFF" w:themeFill="background1"/>
            <w:vAlign w:val="center"/>
          </w:tcPr>
          <w:p w14:paraId="6DEAACCD" w14:textId="7E7A0D87" w:rsidR="004C4178" w:rsidRPr="00D378DA" w:rsidRDefault="004C4178" w:rsidP="004C417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1129" w:type="dxa"/>
            <w:shd w:val="clear" w:color="auto" w:fill="FFFFFF" w:themeFill="background1"/>
            <w:vAlign w:val="center"/>
          </w:tcPr>
          <w:p w14:paraId="5EF41B76" w14:textId="2B65FDD6" w:rsidR="004C4178" w:rsidRPr="00D378DA" w:rsidRDefault="004C4178" w:rsidP="004C417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502EDA" w:rsidRPr="00D378DA" w14:paraId="7DE6A626" w14:textId="77777777" w:rsidTr="00267686">
        <w:tc>
          <w:tcPr>
            <w:cnfStyle w:val="001000000000" w:firstRow="0" w:lastRow="0" w:firstColumn="1" w:lastColumn="0" w:oddVBand="0" w:evenVBand="0" w:oddHBand="0" w:evenHBand="0" w:firstRowFirstColumn="0" w:firstRowLastColumn="0" w:lastRowFirstColumn="0" w:lastRowLastColumn="0"/>
            <w:tcW w:w="1283" w:type="dxa"/>
            <w:shd w:val="clear" w:color="auto" w:fill="FFFFFF" w:themeFill="background1"/>
            <w:vAlign w:val="center"/>
          </w:tcPr>
          <w:p w14:paraId="15943C09" w14:textId="02C7D615" w:rsidR="004C4178" w:rsidRPr="00D378DA" w:rsidRDefault="004C4178" w:rsidP="004C4178">
            <w:pPr>
              <w:pStyle w:val="Table-small"/>
              <w:numPr>
                <w:ilvl w:val="0"/>
                <w:numId w:val="18"/>
              </w:numPr>
              <w:rPr>
                <w:rFonts w:cstheme="minorHAnsi"/>
                <w:b w:val="0"/>
                <w:bCs w:val="0"/>
                <w:szCs w:val="20"/>
              </w:rPr>
            </w:pPr>
            <w:r>
              <w:t> </w:t>
            </w:r>
          </w:p>
        </w:tc>
        <w:tc>
          <w:tcPr>
            <w:tcW w:w="5095" w:type="dxa"/>
            <w:gridSpan w:val="2"/>
            <w:shd w:val="clear" w:color="auto" w:fill="FFFFFF" w:themeFill="background1"/>
            <w:vAlign w:val="center"/>
          </w:tcPr>
          <w:p w14:paraId="72CFD572" w14:textId="476CA737" w:rsidR="004C4178" w:rsidRDefault="004C4178" w:rsidP="004C4178">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t>Turn off all power supplies</w:t>
            </w:r>
          </w:p>
        </w:tc>
        <w:tc>
          <w:tcPr>
            <w:tcW w:w="2122" w:type="dxa"/>
            <w:gridSpan w:val="2"/>
            <w:shd w:val="clear" w:color="auto" w:fill="FFFFFF" w:themeFill="background1"/>
            <w:vAlign w:val="center"/>
          </w:tcPr>
          <w:p w14:paraId="2A3C6EC0" w14:textId="2E57BCAE" w:rsidR="004C4178" w:rsidRPr="00D378DA" w:rsidRDefault="004C4178" w:rsidP="004C417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1129" w:type="dxa"/>
            <w:shd w:val="clear" w:color="auto" w:fill="FFFFFF" w:themeFill="background1"/>
            <w:vAlign w:val="center"/>
          </w:tcPr>
          <w:p w14:paraId="6B718ACC" w14:textId="76EE2591" w:rsidR="004C4178" w:rsidRPr="00D378DA" w:rsidRDefault="004C4178" w:rsidP="004C417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502EDA" w:rsidRPr="00D378DA" w14:paraId="312FA005"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3" w:type="dxa"/>
            <w:shd w:val="clear" w:color="auto" w:fill="FFFFFF" w:themeFill="background1"/>
            <w:vAlign w:val="center"/>
          </w:tcPr>
          <w:p w14:paraId="2BFE6F15" w14:textId="29241B05" w:rsidR="004C4178" w:rsidRPr="00D378DA" w:rsidRDefault="004C4178" w:rsidP="004C4178">
            <w:pPr>
              <w:pStyle w:val="Table-small"/>
              <w:numPr>
                <w:ilvl w:val="0"/>
                <w:numId w:val="18"/>
              </w:numPr>
              <w:rPr>
                <w:rFonts w:cstheme="minorHAnsi"/>
                <w:b w:val="0"/>
                <w:bCs w:val="0"/>
                <w:szCs w:val="20"/>
              </w:rPr>
            </w:pPr>
            <w:r>
              <w:t> </w:t>
            </w:r>
          </w:p>
        </w:tc>
        <w:tc>
          <w:tcPr>
            <w:tcW w:w="5095" w:type="dxa"/>
            <w:gridSpan w:val="2"/>
            <w:shd w:val="clear" w:color="auto" w:fill="FFFFFF" w:themeFill="background1"/>
            <w:vAlign w:val="center"/>
          </w:tcPr>
          <w:p w14:paraId="5AF849A0" w14:textId="692D65A8" w:rsidR="004C4178" w:rsidRDefault="004C4178" w:rsidP="004C4178">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Restore FPGA connections to DUT.</w:t>
            </w:r>
          </w:p>
        </w:tc>
        <w:tc>
          <w:tcPr>
            <w:tcW w:w="2122" w:type="dxa"/>
            <w:gridSpan w:val="2"/>
            <w:shd w:val="clear" w:color="auto" w:fill="FFFFFF" w:themeFill="background1"/>
            <w:vAlign w:val="center"/>
          </w:tcPr>
          <w:p w14:paraId="022D6688" w14:textId="77777777" w:rsidR="004C4178" w:rsidRPr="00D378DA" w:rsidRDefault="004C4178" w:rsidP="004C417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129" w:type="dxa"/>
            <w:shd w:val="clear" w:color="auto" w:fill="FFFFFF" w:themeFill="background1"/>
            <w:vAlign w:val="center"/>
          </w:tcPr>
          <w:p w14:paraId="22C315FF" w14:textId="77777777" w:rsidR="004C4178" w:rsidRPr="00D378DA" w:rsidRDefault="004C4178" w:rsidP="004C417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8C55DC" w:rsidRPr="00D378DA" w14:paraId="104A9D96"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514E4E" w:themeFill="accent3" w:themeFillShade="BF"/>
          </w:tcPr>
          <w:p w14:paraId="68FEC14D" w14:textId="77777777" w:rsidR="008C55DC" w:rsidRPr="00D378DA" w:rsidRDefault="008C55DC">
            <w:pPr>
              <w:pStyle w:val="Table-small"/>
              <w:rPr>
                <w:rFonts w:cstheme="minorHAnsi"/>
                <w:szCs w:val="20"/>
              </w:rPr>
            </w:pPr>
            <w:r>
              <w:rPr>
                <w:rFonts w:cstheme="minorHAnsi"/>
                <w:color w:val="FFFFFF" w:themeColor="background1"/>
                <w:sz w:val="22"/>
                <w:szCs w:val="22"/>
              </w:rPr>
              <w:t>Notes</w:t>
            </w:r>
          </w:p>
        </w:tc>
      </w:tr>
      <w:tr w:rsidR="008C55DC" w:rsidRPr="00D378DA" w14:paraId="363C1634"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FFFFFF" w:themeFill="background1"/>
          </w:tcPr>
          <w:p w14:paraId="198C4B93" w14:textId="77777777" w:rsidR="008C55DC" w:rsidRPr="001E52D1" w:rsidRDefault="008C55DC">
            <w:pPr>
              <w:pStyle w:val="Table-small"/>
              <w:rPr>
                <w:rFonts w:cstheme="minorHAnsi"/>
                <w:szCs w:val="20"/>
              </w:rPr>
            </w:pPr>
          </w:p>
        </w:tc>
      </w:tr>
      <w:tr w:rsidR="008C55DC" w:rsidRPr="00D378DA" w14:paraId="5A3E3634"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514E4E" w:themeFill="accent3" w:themeFillShade="BF"/>
          </w:tcPr>
          <w:p w14:paraId="3A2C8D87" w14:textId="77777777" w:rsidR="008C55DC" w:rsidRPr="00D378DA" w:rsidRDefault="008C55DC">
            <w:pPr>
              <w:pStyle w:val="Table-small"/>
              <w:rPr>
                <w:rFonts w:cstheme="minorHAnsi"/>
                <w:b w:val="0"/>
                <w:bCs w:val="0"/>
                <w:szCs w:val="20"/>
              </w:rPr>
            </w:pPr>
            <w:r>
              <w:rPr>
                <w:rFonts w:cstheme="minorHAnsi"/>
                <w:color w:val="FFFFFF" w:themeColor="background1"/>
                <w:sz w:val="22"/>
                <w:szCs w:val="22"/>
              </w:rPr>
              <w:t xml:space="preserve">Test parameters and acceptance criteria </w:t>
            </w:r>
          </w:p>
        </w:tc>
      </w:tr>
      <w:tr w:rsidR="00502EDA" w:rsidRPr="00D378DA" w14:paraId="65024522"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C5C2C2" w:themeFill="accent3" w:themeFillTint="66"/>
          </w:tcPr>
          <w:p w14:paraId="1FB251A5" w14:textId="77777777" w:rsidR="008C55DC" w:rsidRPr="00836085" w:rsidRDefault="008C55DC">
            <w:pPr>
              <w:pStyle w:val="Table-small"/>
              <w:rPr>
                <w:rFonts w:cstheme="minorHAnsi"/>
                <w:szCs w:val="20"/>
              </w:rPr>
            </w:pPr>
            <w:r w:rsidRPr="00836085">
              <w:rPr>
                <w:rFonts w:cstheme="minorHAnsi"/>
                <w:sz w:val="22"/>
                <w:szCs w:val="22"/>
              </w:rPr>
              <w:t xml:space="preserve">ID </w:t>
            </w:r>
          </w:p>
        </w:tc>
        <w:tc>
          <w:tcPr>
            <w:tcW w:w="0" w:type="dxa"/>
            <w:shd w:val="clear" w:color="auto" w:fill="C5C2C2" w:themeFill="accent3" w:themeFillTint="66"/>
          </w:tcPr>
          <w:p w14:paraId="16F2D7DF" w14:textId="77777777" w:rsidR="008C55DC" w:rsidRPr="00836085" w:rsidRDefault="008C55DC">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836085">
              <w:rPr>
                <w:rFonts w:cstheme="minorHAnsi"/>
                <w:b/>
                <w:bCs/>
                <w:sz w:val="22"/>
                <w:szCs w:val="22"/>
              </w:rPr>
              <w:t>Name</w:t>
            </w:r>
          </w:p>
        </w:tc>
        <w:tc>
          <w:tcPr>
            <w:tcW w:w="0" w:type="dxa"/>
            <w:shd w:val="clear" w:color="auto" w:fill="C5C2C2" w:themeFill="accent3" w:themeFillTint="66"/>
          </w:tcPr>
          <w:p w14:paraId="7D5050F0" w14:textId="77777777" w:rsidR="008C55DC" w:rsidRPr="00836085" w:rsidRDefault="008C55DC">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836085">
              <w:rPr>
                <w:rFonts w:cstheme="minorHAnsi"/>
                <w:b/>
                <w:bCs/>
                <w:sz w:val="22"/>
                <w:szCs w:val="22"/>
              </w:rPr>
              <w:t>Unit</w:t>
            </w:r>
          </w:p>
        </w:tc>
        <w:tc>
          <w:tcPr>
            <w:tcW w:w="0" w:type="dxa"/>
            <w:shd w:val="clear" w:color="auto" w:fill="C5C2C2" w:themeFill="accent3" w:themeFillTint="66"/>
          </w:tcPr>
          <w:p w14:paraId="0D3DF99B" w14:textId="77777777" w:rsidR="008C55DC" w:rsidRPr="00836085" w:rsidRDefault="008C55DC">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836085">
              <w:rPr>
                <w:rFonts w:cstheme="minorHAnsi"/>
                <w:b/>
                <w:bCs/>
                <w:sz w:val="22"/>
                <w:szCs w:val="22"/>
              </w:rPr>
              <w:t>LTL</w:t>
            </w:r>
          </w:p>
        </w:tc>
        <w:tc>
          <w:tcPr>
            <w:tcW w:w="0" w:type="dxa"/>
            <w:shd w:val="clear" w:color="auto" w:fill="C5C2C2" w:themeFill="accent3" w:themeFillTint="66"/>
          </w:tcPr>
          <w:p w14:paraId="1D9D70E0" w14:textId="77777777" w:rsidR="008C55DC" w:rsidRPr="00836085" w:rsidRDefault="008C55DC">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836085">
              <w:rPr>
                <w:rFonts w:cstheme="minorHAnsi"/>
                <w:b/>
                <w:bCs/>
                <w:sz w:val="22"/>
                <w:szCs w:val="22"/>
              </w:rPr>
              <w:t>Typ</w:t>
            </w:r>
          </w:p>
        </w:tc>
        <w:tc>
          <w:tcPr>
            <w:tcW w:w="0" w:type="dxa"/>
            <w:shd w:val="clear" w:color="auto" w:fill="C5C2C2" w:themeFill="accent3" w:themeFillTint="66"/>
          </w:tcPr>
          <w:p w14:paraId="3BFFF261" w14:textId="77777777" w:rsidR="008C55DC" w:rsidRPr="00836085" w:rsidRDefault="008C55DC">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836085">
              <w:rPr>
                <w:rFonts w:cstheme="minorHAnsi"/>
                <w:b/>
                <w:bCs/>
                <w:sz w:val="22"/>
                <w:szCs w:val="22"/>
              </w:rPr>
              <w:t>UTL</w:t>
            </w:r>
          </w:p>
        </w:tc>
      </w:tr>
      <w:tr w:rsidR="00502EDA" w:rsidRPr="00D378DA" w14:paraId="026C1234" w14:textId="77777777" w:rsidTr="00267686">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232317A6" w14:textId="2DD970D2" w:rsidR="004C4178" w:rsidRPr="009C5E6B" w:rsidRDefault="00B370A4" w:rsidP="004C4178">
            <w:pPr>
              <w:pStyle w:val="Table-small"/>
              <w:rPr>
                <w:rFonts w:cstheme="minorHAnsi"/>
                <w:b w:val="0"/>
                <w:bCs w:val="0"/>
                <w:szCs w:val="20"/>
              </w:rPr>
            </w:pPr>
            <w:r>
              <w:t>M</w:t>
            </w:r>
            <w:r w:rsidR="00EB5355">
              <w:t>0002</w:t>
            </w:r>
          </w:p>
        </w:tc>
        <w:tc>
          <w:tcPr>
            <w:tcW w:w="0" w:type="dxa"/>
            <w:shd w:val="clear" w:color="auto" w:fill="FFFFFF" w:themeFill="background1"/>
            <w:vAlign w:val="center"/>
          </w:tcPr>
          <w:p w14:paraId="144EFD2B" w14:textId="76B88336" w:rsidR="004C4178" w:rsidRPr="004B477B" w:rsidRDefault="00EB5355" w:rsidP="004C417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fr-BE"/>
              </w:rPr>
            </w:pPr>
            <w:r w:rsidRPr="00BE6C7F">
              <w:rPr>
                <w:lang w:val="fr-BE"/>
              </w:rPr>
              <w:t>T0002_M0002_</w:t>
            </w:r>
            <w:r w:rsidR="004C4178" w:rsidRPr="00BE6C7F">
              <w:rPr>
                <w:lang w:val="fr-BE"/>
              </w:rPr>
              <w:t>vdd3v3_</w:t>
            </w:r>
            <w:r w:rsidRPr="00BE6C7F">
              <w:rPr>
                <w:lang w:val="fr-BE"/>
              </w:rPr>
              <w:t>ana_</w:t>
            </w:r>
            <w:r w:rsidR="009754D0" w:rsidRPr="00BE6C7F">
              <w:rPr>
                <w:lang w:val="fr-BE"/>
              </w:rPr>
              <w:t>current</w:t>
            </w:r>
          </w:p>
        </w:tc>
        <w:tc>
          <w:tcPr>
            <w:tcW w:w="0" w:type="dxa"/>
            <w:shd w:val="clear" w:color="auto" w:fill="FFFFFF" w:themeFill="background1"/>
            <w:vAlign w:val="center"/>
          </w:tcPr>
          <w:p w14:paraId="35532780" w14:textId="125BB713" w:rsidR="004C4178" w:rsidRPr="009C5E6B" w:rsidRDefault="004C4178" w:rsidP="004C417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uA</w:t>
            </w:r>
          </w:p>
        </w:tc>
        <w:tc>
          <w:tcPr>
            <w:tcW w:w="0" w:type="dxa"/>
            <w:shd w:val="clear" w:color="auto" w:fill="FFFFFF" w:themeFill="background1"/>
            <w:vAlign w:val="center"/>
          </w:tcPr>
          <w:p w14:paraId="521F1AE9" w14:textId="638B08E0" w:rsidR="004C4178" w:rsidRPr="009C5E6B" w:rsidRDefault="004C4178" w:rsidP="004C417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0" w:type="dxa"/>
            <w:shd w:val="clear" w:color="auto" w:fill="FFFFFF" w:themeFill="background1"/>
            <w:vAlign w:val="center"/>
          </w:tcPr>
          <w:p w14:paraId="0E584C71" w14:textId="67E06352" w:rsidR="004C4178" w:rsidRPr="009C5E6B" w:rsidRDefault="004C4178" w:rsidP="004C417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0" w:type="dxa"/>
            <w:shd w:val="clear" w:color="auto" w:fill="FFFFFF" w:themeFill="background1"/>
            <w:vAlign w:val="center"/>
          </w:tcPr>
          <w:p w14:paraId="6C793ED3" w14:textId="264F3AD9" w:rsidR="004C4178" w:rsidRPr="009C5E6B" w:rsidRDefault="004C4178" w:rsidP="004C417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502EDA" w:rsidRPr="00D378DA" w14:paraId="5025AB64"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2C15D05F" w14:textId="3E966E51" w:rsidR="004C4178" w:rsidRDefault="00B370A4" w:rsidP="004C4178">
            <w:pPr>
              <w:pStyle w:val="Table-small"/>
            </w:pPr>
            <w:r>
              <w:t>M</w:t>
            </w:r>
            <w:r w:rsidR="00683570">
              <w:t>0004</w:t>
            </w:r>
          </w:p>
        </w:tc>
        <w:tc>
          <w:tcPr>
            <w:tcW w:w="0" w:type="dxa"/>
            <w:shd w:val="clear" w:color="auto" w:fill="FFFFFF" w:themeFill="background1"/>
            <w:vAlign w:val="center"/>
          </w:tcPr>
          <w:p w14:paraId="5BE7A719" w14:textId="2C12EFE5" w:rsidR="004C4178" w:rsidRDefault="00683570" w:rsidP="004C417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r w:rsidRPr="00635920">
              <w:rPr>
                <w:lang w:val="fr-BE"/>
              </w:rPr>
              <w:t>T0002_M000</w:t>
            </w:r>
            <w:r w:rsidR="00713148">
              <w:rPr>
                <w:lang w:val="fr-BE"/>
              </w:rPr>
              <w:t>4</w:t>
            </w:r>
            <w:r w:rsidRPr="00635920">
              <w:rPr>
                <w:lang w:val="fr-BE"/>
              </w:rPr>
              <w:t>_vdd3v3_</w:t>
            </w:r>
            <w:r w:rsidR="00E93BAD">
              <w:rPr>
                <w:lang w:val="fr-BE"/>
              </w:rPr>
              <w:t>dig</w:t>
            </w:r>
            <w:r w:rsidRPr="00635920">
              <w:rPr>
                <w:lang w:val="fr-BE"/>
              </w:rPr>
              <w:t>_current</w:t>
            </w:r>
          </w:p>
        </w:tc>
        <w:tc>
          <w:tcPr>
            <w:tcW w:w="0" w:type="dxa"/>
            <w:shd w:val="clear" w:color="auto" w:fill="FFFFFF" w:themeFill="background1"/>
            <w:vAlign w:val="center"/>
          </w:tcPr>
          <w:p w14:paraId="61025B12" w14:textId="6B683FEF" w:rsidR="004C4178" w:rsidRDefault="004C4178" w:rsidP="004C417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uA</w:t>
            </w:r>
          </w:p>
        </w:tc>
        <w:tc>
          <w:tcPr>
            <w:tcW w:w="0" w:type="dxa"/>
            <w:shd w:val="clear" w:color="auto" w:fill="FFFFFF" w:themeFill="background1"/>
            <w:vAlign w:val="center"/>
          </w:tcPr>
          <w:p w14:paraId="326CBE72" w14:textId="196993CF" w:rsidR="004C4178" w:rsidRPr="009C5E6B" w:rsidRDefault="004C4178" w:rsidP="004C417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0" w:type="dxa"/>
            <w:shd w:val="clear" w:color="auto" w:fill="FFFFFF" w:themeFill="background1"/>
            <w:vAlign w:val="center"/>
          </w:tcPr>
          <w:p w14:paraId="10D2ED64" w14:textId="025839E7" w:rsidR="004C4178" w:rsidRPr="009C5E6B" w:rsidRDefault="004C4178" w:rsidP="004C417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0" w:type="dxa"/>
            <w:shd w:val="clear" w:color="auto" w:fill="FFFFFF" w:themeFill="background1"/>
            <w:vAlign w:val="center"/>
          </w:tcPr>
          <w:p w14:paraId="06E9BDDE" w14:textId="0DB21442" w:rsidR="004C4178" w:rsidRPr="009C5E6B" w:rsidRDefault="004C4178" w:rsidP="004C417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502EDA" w:rsidRPr="00D378DA" w14:paraId="3422C846" w14:textId="77777777" w:rsidTr="00267686">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3E102ACE" w14:textId="0B51AEC1" w:rsidR="004C4178" w:rsidRDefault="006E6704" w:rsidP="004C4178">
            <w:pPr>
              <w:pStyle w:val="Table-small"/>
            </w:pPr>
            <w:r>
              <w:t>M</w:t>
            </w:r>
            <w:r w:rsidR="00E93BAD">
              <w:t>0005</w:t>
            </w:r>
          </w:p>
        </w:tc>
        <w:tc>
          <w:tcPr>
            <w:tcW w:w="0" w:type="dxa"/>
            <w:shd w:val="clear" w:color="auto" w:fill="FFFFFF" w:themeFill="background1"/>
            <w:vAlign w:val="center"/>
          </w:tcPr>
          <w:p w14:paraId="0D470684" w14:textId="57A9C661" w:rsidR="004C4178" w:rsidRDefault="00E93BAD" w:rsidP="004C417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fr-BE"/>
              </w:rPr>
            </w:pPr>
            <w:r w:rsidRPr="00635920">
              <w:rPr>
                <w:lang w:val="fr-BE"/>
              </w:rPr>
              <w:t>T0002_M000</w:t>
            </w:r>
            <w:r w:rsidR="00713148">
              <w:rPr>
                <w:lang w:val="fr-BE"/>
              </w:rPr>
              <w:t>5</w:t>
            </w:r>
            <w:r w:rsidRPr="00635920">
              <w:rPr>
                <w:lang w:val="fr-BE"/>
              </w:rPr>
              <w:t>_vdd3v3_</w:t>
            </w:r>
            <w:r>
              <w:rPr>
                <w:lang w:val="fr-BE"/>
              </w:rPr>
              <w:t>cam</w:t>
            </w:r>
            <w:r w:rsidRPr="00635920">
              <w:rPr>
                <w:lang w:val="fr-BE"/>
              </w:rPr>
              <w:t>_current</w:t>
            </w:r>
          </w:p>
        </w:tc>
        <w:tc>
          <w:tcPr>
            <w:tcW w:w="0" w:type="dxa"/>
            <w:shd w:val="clear" w:color="auto" w:fill="FFFFFF" w:themeFill="background1"/>
            <w:vAlign w:val="center"/>
          </w:tcPr>
          <w:p w14:paraId="78D1BC15" w14:textId="152A2FBF" w:rsidR="004C4178" w:rsidRDefault="004C4178" w:rsidP="004C417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uA</w:t>
            </w:r>
          </w:p>
        </w:tc>
        <w:tc>
          <w:tcPr>
            <w:tcW w:w="0" w:type="dxa"/>
            <w:shd w:val="clear" w:color="auto" w:fill="FFFFFF" w:themeFill="background1"/>
            <w:vAlign w:val="center"/>
          </w:tcPr>
          <w:p w14:paraId="2129726F" w14:textId="77777777" w:rsidR="004C4178" w:rsidRPr="009C5E6B" w:rsidRDefault="004C4178" w:rsidP="004C417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0" w:type="dxa"/>
            <w:shd w:val="clear" w:color="auto" w:fill="FFFFFF" w:themeFill="background1"/>
            <w:vAlign w:val="center"/>
          </w:tcPr>
          <w:p w14:paraId="4E17C917" w14:textId="77777777" w:rsidR="004C4178" w:rsidRPr="009C5E6B" w:rsidRDefault="004C4178" w:rsidP="004C417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0" w:type="dxa"/>
            <w:shd w:val="clear" w:color="auto" w:fill="FFFFFF" w:themeFill="background1"/>
            <w:vAlign w:val="center"/>
          </w:tcPr>
          <w:p w14:paraId="018A5D1D" w14:textId="77777777" w:rsidR="004C4178" w:rsidRPr="009C5E6B" w:rsidRDefault="004C4178" w:rsidP="004C417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bl>
    <w:p w14:paraId="2FFE079B" w14:textId="14DE429C" w:rsidR="00105CD0" w:rsidRDefault="000A61E3" w:rsidP="00105CD0">
      <w:pPr>
        <w:pStyle w:val="Heading2"/>
      </w:pPr>
      <w:bookmarkStart w:id="229" w:name="_Ref207890496"/>
      <w:bookmarkStart w:id="230" w:name="_Toc214350542"/>
      <w:r>
        <w:t xml:space="preserve">T0003: </w:t>
      </w:r>
      <w:r w:rsidR="0001603F">
        <w:t>Pin leakage</w:t>
      </w:r>
      <w:bookmarkEnd w:id="229"/>
      <w:r w:rsidR="00A63381">
        <w:t xml:space="preserve"> Test</w:t>
      </w:r>
      <w:bookmarkEnd w:id="230"/>
    </w:p>
    <w:p w14:paraId="3F768A18" w14:textId="09115551" w:rsidR="00105CD0" w:rsidRDefault="00105CD0" w:rsidP="00105CD0">
      <w:pPr>
        <w:pStyle w:val="Caption"/>
        <w:keepNext/>
      </w:pPr>
      <w:bookmarkStart w:id="231" w:name="_Toc214350593"/>
      <w:r>
        <w:t xml:space="preserve">Table </w:t>
      </w:r>
      <w:r>
        <w:fldChar w:fldCharType="begin"/>
      </w:r>
      <w:r>
        <w:instrText xml:space="preserve"> SEQ Table \* ARABIC </w:instrText>
      </w:r>
      <w:r>
        <w:fldChar w:fldCharType="separate"/>
      </w:r>
      <w:r w:rsidR="00AA08B9">
        <w:rPr>
          <w:noProof/>
        </w:rPr>
        <w:t>20</w:t>
      </w:r>
      <w:r>
        <w:fldChar w:fldCharType="end"/>
      </w:r>
      <w:r>
        <w:t xml:space="preserve">: </w:t>
      </w:r>
      <w:r w:rsidR="00490045">
        <w:t>T0003: Pin Leakage</w:t>
      </w:r>
      <w:r w:rsidR="00A63381">
        <w:t xml:space="preserve"> Test</w:t>
      </w:r>
      <w:r w:rsidR="00490045">
        <w:t xml:space="preserve"> Overview</w:t>
      </w:r>
      <w:bookmarkEnd w:id="231"/>
    </w:p>
    <w:tbl>
      <w:tblPr>
        <w:tblStyle w:val="GridTable4-Accent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8"/>
        <w:gridCol w:w="4010"/>
        <w:gridCol w:w="753"/>
        <w:gridCol w:w="724"/>
        <w:gridCol w:w="1581"/>
        <w:gridCol w:w="1593"/>
      </w:tblGrid>
      <w:tr w:rsidR="00105CD0" w:rsidRPr="00D378DA" w14:paraId="2D86546F" w14:textId="77777777" w:rsidTr="00805A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514E4E" w:themeFill="accent3" w:themeFillShade="BF"/>
          </w:tcPr>
          <w:p w14:paraId="419C8AD1" w14:textId="77777777" w:rsidR="00105CD0" w:rsidRPr="00D378DA" w:rsidRDefault="00105CD0">
            <w:pPr>
              <w:pStyle w:val="Table-small"/>
              <w:rPr>
                <w:rFonts w:cstheme="minorHAnsi"/>
                <w:sz w:val="22"/>
                <w:szCs w:val="18"/>
              </w:rPr>
            </w:pPr>
            <w:r w:rsidRPr="00D378DA">
              <w:rPr>
                <w:rFonts w:cstheme="minorHAnsi"/>
                <w:sz w:val="22"/>
                <w:szCs w:val="18"/>
              </w:rPr>
              <w:t xml:space="preserve">Test </w:t>
            </w:r>
            <w:r>
              <w:rPr>
                <w:rFonts w:cstheme="minorHAnsi"/>
                <w:sz w:val="22"/>
                <w:szCs w:val="18"/>
              </w:rPr>
              <w:t xml:space="preserve">Description </w:t>
            </w:r>
          </w:p>
        </w:tc>
      </w:tr>
      <w:tr w:rsidR="00105CD0" w:rsidRPr="00D378DA" w14:paraId="6B682008" w14:textId="77777777" w:rsidTr="00805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FFFFFF" w:themeFill="background1"/>
          </w:tcPr>
          <w:p w14:paraId="1561FE5E" w14:textId="5E15252A" w:rsidR="00105CD0" w:rsidRPr="00BE6C7F" w:rsidRDefault="00516401">
            <w:pPr>
              <w:pStyle w:val="Table-small"/>
              <w:rPr>
                <w:rFonts w:cstheme="minorHAnsi"/>
                <w:b w:val="0"/>
                <w:bCs w:val="0"/>
              </w:rPr>
            </w:pPr>
            <w:r w:rsidRPr="00805A7F">
              <w:rPr>
                <w:rFonts w:cstheme="minorHAnsi"/>
                <w:b w:val="0"/>
                <w:bCs w:val="0"/>
              </w:rPr>
              <w:t>This test checks the leakage current of each input pin or output pin which can be put into tri-state.</w:t>
            </w:r>
            <w:r w:rsidR="005C6BDF" w:rsidRPr="007A48A2">
              <w:rPr>
                <w:rFonts w:cstheme="minorHAnsi"/>
                <w:b w:val="0"/>
                <w:bCs w:val="0"/>
              </w:rPr>
              <w:t xml:space="preserve"> The</w:t>
            </w:r>
            <w:r w:rsidR="005C6BDF" w:rsidRPr="00707DEB">
              <w:rPr>
                <w:rFonts w:cstheme="minorHAnsi"/>
                <w:b w:val="0"/>
                <w:bCs w:val="0"/>
              </w:rPr>
              <w:t xml:space="preserve"> SMU will apply a low and high voltage on each pin and measure the leakage current into each pin.</w:t>
            </w:r>
          </w:p>
        </w:tc>
      </w:tr>
      <w:tr w:rsidR="00105CD0" w:rsidRPr="00D378DA" w14:paraId="1CAE87A2" w14:textId="77777777" w:rsidTr="00805A7F">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514E4E" w:themeFill="accent3" w:themeFillShade="BF"/>
          </w:tcPr>
          <w:p w14:paraId="14A1C27A" w14:textId="77777777" w:rsidR="00105CD0" w:rsidRPr="00362FE5" w:rsidRDefault="00105CD0">
            <w:pPr>
              <w:pStyle w:val="Table-small"/>
              <w:rPr>
                <w:rFonts w:cstheme="minorHAnsi"/>
                <w:color w:val="FF0000"/>
              </w:rPr>
            </w:pPr>
            <w:r w:rsidRPr="001607D4">
              <w:rPr>
                <w:rFonts w:cstheme="minorHAnsi"/>
                <w:color w:val="FFFFFF" w:themeColor="background1"/>
                <w:sz w:val="22"/>
                <w:szCs w:val="18"/>
              </w:rPr>
              <w:t>Test Configuration</w:t>
            </w:r>
          </w:p>
        </w:tc>
      </w:tr>
      <w:tr w:rsidR="00105CD0" w:rsidRPr="00D378DA" w14:paraId="2532A7F0" w14:textId="77777777" w:rsidTr="00805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FFFFFF" w:themeFill="background1"/>
          </w:tcPr>
          <w:p w14:paraId="69B378EA" w14:textId="58FC87CA" w:rsidR="0001603F" w:rsidRPr="00BE6C7F" w:rsidRDefault="005C6BDF" w:rsidP="00BE6C7F">
            <w:pPr>
              <w:pStyle w:val="Table-small"/>
              <w:tabs>
                <w:tab w:val="left" w:pos="2009"/>
              </w:tabs>
              <w:rPr>
                <w:rFonts w:cstheme="minorHAnsi"/>
                <w:b w:val="0"/>
                <w:bCs w:val="0"/>
              </w:rPr>
            </w:pPr>
            <w:r>
              <w:rPr>
                <w:rFonts w:cstheme="minorHAnsi"/>
                <w:b w:val="0"/>
                <w:bCs w:val="0"/>
              </w:rPr>
              <w:t xml:space="preserve">During this test the FPGA IO supply is </w:t>
            </w:r>
            <w:r w:rsidR="00EA0D66">
              <w:rPr>
                <w:rFonts w:cstheme="minorHAnsi"/>
                <w:b w:val="0"/>
                <w:bCs w:val="0"/>
              </w:rPr>
              <w:t>floating</w:t>
            </w:r>
            <w:r>
              <w:rPr>
                <w:rFonts w:cstheme="minorHAnsi"/>
                <w:b w:val="0"/>
                <w:bCs w:val="0"/>
              </w:rPr>
              <w:t>. All IO pins of the FPGA that connect to the DUT are set High-Z</w:t>
            </w:r>
          </w:p>
        </w:tc>
      </w:tr>
      <w:tr w:rsidR="00105CD0" w:rsidRPr="00D378DA" w14:paraId="6C253E21" w14:textId="77777777" w:rsidTr="00805A7F">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514E4E" w:themeFill="accent3" w:themeFillShade="BF"/>
          </w:tcPr>
          <w:p w14:paraId="2361707D" w14:textId="77777777" w:rsidR="00105CD0" w:rsidRPr="00D378DA" w:rsidRDefault="00105CD0">
            <w:pPr>
              <w:pStyle w:val="Table-small"/>
              <w:rPr>
                <w:rFonts w:cstheme="minorHAnsi"/>
                <w:color w:val="FFFFFF" w:themeColor="background1"/>
                <w:sz w:val="22"/>
                <w:szCs w:val="18"/>
              </w:rPr>
            </w:pPr>
            <w:r>
              <w:rPr>
                <w:rFonts w:cstheme="minorHAnsi"/>
                <w:color w:val="FFFFFF" w:themeColor="background1"/>
                <w:sz w:val="22"/>
                <w:szCs w:val="18"/>
              </w:rPr>
              <w:t xml:space="preserve">Test Equipment Requirements </w:t>
            </w:r>
          </w:p>
        </w:tc>
      </w:tr>
      <w:tr w:rsidR="00105CD0" w:rsidRPr="00D378DA" w14:paraId="6B72B288" w14:textId="77777777" w:rsidTr="00805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FFFFFF" w:themeFill="background1"/>
          </w:tcPr>
          <w:p w14:paraId="2C520877" w14:textId="77777777" w:rsidR="00FF5681" w:rsidRPr="00805A7F" w:rsidRDefault="00FF5681" w:rsidP="00FF5681">
            <w:pPr>
              <w:pStyle w:val="Table-small"/>
              <w:rPr>
                <w:rFonts w:cstheme="minorHAnsi"/>
                <w:b w:val="0"/>
                <w:bCs w:val="0"/>
              </w:rPr>
            </w:pPr>
            <w:r w:rsidRPr="00805A7F">
              <w:rPr>
                <w:rFonts w:cstheme="minorHAnsi"/>
                <w:b w:val="0"/>
                <w:bCs w:val="0"/>
              </w:rPr>
              <w:t>An SMU with:</w:t>
            </w:r>
          </w:p>
          <w:p w14:paraId="621B7533" w14:textId="77777777" w:rsidR="00FF5681" w:rsidRPr="00805A7F" w:rsidRDefault="00FF5681" w:rsidP="004C0CD3">
            <w:pPr>
              <w:pStyle w:val="Table-small"/>
              <w:numPr>
                <w:ilvl w:val="0"/>
                <w:numId w:val="43"/>
              </w:numPr>
              <w:rPr>
                <w:rFonts w:cstheme="minorHAnsi"/>
                <w:b w:val="0"/>
                <w:bCs w:val="0"/>
              </w:rPr>
            </w:pPr>
            <w:r w:rsidRPr="00805A7F">
              <w:rPr>
                <w:rFonts w:cstheme="minorHAnsi"/>
                <w:b w:val="0"/>
                <w:bCs w:val="0"/>
              </w:rPr>
              <w:t>Source voltage range: 3.3V</w:t>
            </w:r>
          </w:p>
          <w:p w14:paraId="526C19AA" w14:textId="77777777" w:rsidR="00FF5681" w:rsidRPr="00805A7F" w:rsidRDefault="00FF5681" w:rsidP="004C0CD3">
            <w:pPr>
              <w:pStyle w:val="Table-small"/>
              <w:numPr>
                <w:ilvl w:val="0"/>
                <w:numId w:val="43"/>
              </w:numPr>
              <w:rPr>
                <w:rFonts w:cstheme="minorHAnsi"/>
                <w:b w:val="0"/>
                <w:bCs w:val="0"/>
              </w:rPr>
            </w:pPr>
            <w:r w:rsidRPr="00805A7F">
              <w:rPr>
                <w:rFonts w:cstheme="minorHAnsi"/>
                <w:b w:val="0"/>
                <w:bCs w:val="0"/>
              </w:rPr>
              <w:t>Source voltage accuracy: 10 mV</w:t>
            </w:r>
          </w:p>
          <w:p w14:paraId="18217D6E" w14:textId="77777777" w:rsidR="00FF5681" w:rsidRPr="00805A7F" w:rsidRDefault="00FF5681" w:rsidP="004C0CD3">
            <w:pPr>
              <w:pStyle w:val="Table-small"/>
              <w:numPr>
                <w:ilvl w:val="0"/>
                <w:numId w:val="43"/>
              </w:numPr>
              <w:rPr>
                <w:rFonts w:cstheme="minorHAnsi"/>
                <w:b w:val="0"/>
                <w:bCs w:val="0"/>
              </w:rPr>
            </w:pPr>
            <w:r w:rsidRPr="00805A7F">
              <w:rPr>
                <w:rFonts w:cstheme="minorHAnsi"/>
                <w:b w:val="0"/>
                <w:bCs w:val="0"/>
              </w:rPr>
              <w:t>Measure current range: 10 uA</w:t>
            </w:r>
          </w:p>
          <w:p w14:paraId="5EEEC8C6" w14:textId="4E032097" w:rsidR="00FF5681" w:rsidRPr="00805A7F" w:rsidRDefault="00FF5681" w:rsidP="00FF5681">
            <w:pPr>
              <w:pStyle w:val="ListParagraph"/>
              <w:numPr>
                <w:ilvl w:val="0"/>
                <w:numId w:val="19"/>
              </w:numPr>
              <w:spacing w:before="20" w:after="20"/>
              <w:rPr>
                <w:b w:val="0"/>
                <w:bCs w:val="0"/>
                <w:sz w:val="20"/>
                <w:szCs w:val="14"/>
              </w:rPr>
            </w:pPr>
            <w:r w:rsidRPr="00805A7F">
              <w:rPr>
                <w:rFonts w:cstheme="minorHAnsi"/>
                <w:b w:val="0"/>
                <w:bCs w:val="0"/>
              </w:rPr>
              <w:t>Measure current accuracy: 10 nA</w:t>
            </w:r>
          </w:p>
          <w:p w14:paraId="41D6E096" w14:textId="38DE6F26" w:rsidR="00105CD0" w:rsidRPr="00FF5681" w:rsidRDefault="00105CD0" w:rsidP="00FF5681">
            <w:pPr>
              <w:spacing w:before="20" w:after="20"/>
              <w:ind w:left="360"/>
            </w:pPr>
          </w:p>
        </w:tc>
      </w:tr>
      <w:tr w:rsidR="00105CD0" w:rsidRPr="00D378DA" w14:paraId="3FD7F763" w14:textId="77777777" w:rsidTr="00805A7F">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514E4E" w:themeFill="accent3" w:themeFillShade="BF"/>
          </w:tcPr>
          <w:p w14:paraId="2A37F5A8" w14:textId="77777777" w:rsidR="00105CD0" w:rsidRPr="0047278F" w:rsidRDefault="00105CD0">
            <w:pPr>
              <w:spacing w:before="20" w:after="20"/>
              <w:rPr>
                <w:sz w:val="20"/>
                <w:szCs w:val="14"/>
              </w:rPr>
            </w:pPr>
            <w:r w:rsidRPr="00A452BD">
              <w:rPr>
                <w:rFonts w:cstheme="minorHAnsi"/>
                <w:color w:val="FFFFFF" w:themeColor="background1"/>
                <w:szCs w:val="18"/>
              </w:rPr>
              <w:t>Test Conditions</w:t>
            </w:r>
          </w:p>
        </w:tc>
      </w:tr>
      <w:tr w:rsidR="00105CD0" w:rsidRPr="004F3477" w14:paraId="6A205E04" w14:textId="77777777" w:rsidTr="00805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FFFFFF" w:themeFill="background1"/>
          </w:tcPr>
          <w:p w14:paraId="5B3A6422" w14:textId="7AB75AAC" w:rsidR="00105CD0" w:rsidRPr="00747482" w:rsidRDefault="00747482" w:rsidP="00BE6C7F">
            <w:pPr>
              <w:pStyle w:val="Table-small"/>
              <w:rPr>
                <w:szCs w:val="14"/>
              </w:rPr>
            </w:pPr>
            <w:r>
              <w:rPr>
                <w:b w:val="0"/>
                <w:szCs w:val="14"/>
              </w:rPr>
              <w:t>No</w:t>
            </w:r>
            <w:r w:rsidRPr="004173D4">
              <w:rPr>
                <w:b w:val="0"/>
                <w:szCs w:val="14"/>
              </w:rPr>
              <w:t xml:space="preserve"> deviations from chapter </w:t>
            </w:r>
            <w:r>
              <w:rPr>
                <w:szCs w:val="14"/>
              </w:rPr>
              <w:fldChar w:fldCharType="begin"/>
            </w:r>
            <w:r>
              <w:rPr>
                <w:bCs w:val="0"/>
                <w:szCs w:val="14"/>
              </w:rPr>
              <w:instrText xml:space="preserve"> </w:instrText>
            </w:r>
            <w:r>
              <w:rPr>
                <w:b w:val="0"/>
                <w:szCs w:val="14"/>
              </w:rPr>
              <w:instrText xml:space="preserve">REF </w:instrText>
            </w:r>
            <w:r>
              <w:rPr>
                <w:bCs w:val="0"/>
                <w:szCs w:val="14"/>
              </w:rPr>
              <w:instrText xml:space="preserve">_Ref208396945 \r \h </w:instrText>
            </w:r>
            <w:r>
              <w:rPr>
                <w:szCs w:val="14"/>
              </w:rPr>
            </w:r>
            <w:r>
              <w:rPr>
                <w:szCs w:val="14"/>
              </w:rPr>
              <w:fldChar w:fldCharType="separate"/>
            </w:r>
            <w:r w:rsidR="00AA08B9">
              <w:rPr>
                <w:b w:val="0"/>
                <w:szCs w:val="14"/>
              </w:rPr>
              <w:t>2</w:t>
            </w:r>
            <w:r>
              <w:rPr>
                <w:szCs w:val="14"/>
              </w:rPr>
              <w:fldChar w:fldCharType="end"/>
            </w:r>
            <w:r w:rsidRPr="004173D4">
              <w:rPr>
                <w:b w:val="0"/>
                <w:szCs w:val="14"/>
              </w:rPr>
              <w:t xml:space="preserve"> appl</w:t>
            </w:r>
            <w:r>
              <w:rPr>
                <w:b w:val="0"/>
                <w:szCs w:val="14"/>
              </w:rPr>
              <w:t>ies</w:t>
            </w:r>
            <w:r w:rsidRPr="004173D4">
              <w:rPr>
                <w:b w:val="0"/>
                <w:szCs w:val="14"/>
              </w:rPr>
              <w:t xml:space="preserve"> to this test</w:t>
            </w:r>
            <w:r>
              <w:rPr>
                <w:b w:val="0"/>
                <w:szCs w:val="14"/>
              </w:rPr>
              <w:t>.</w:t>
            </w:r>
          </w:p>
        </w:tc>
      </w:tr>
      <w:tr w:rsidR="00105CD0" w:rsidRPr="00D378DA" w14:paraId="4C045F94" w14:textId="77777777" w:rsidTr="00805A7F">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514E4E" w:themeFill="accent3" w:themeFillShade="BF"/>
          </w:tcPr>
          <w:p w14:paraId="76C3AE58" w14:textId="77777777" w:rsidR="00105CD0" w:rsidRPr="00920ABA" w:rsidRDefault="00105CD0">
            <w:pPr>
              <w:spacing w:before="20" w:after="20"/>
              <w:rPr>
                <w:color w:val="FF0000"/>
                <w:sz w:val="20"/>
                <w:szCs w:val="14"/>
              </w:rPr>
            </w:pPr>
            <w:r w:rsidRPr="003D1F8A">
              <w:rPr>
                <w:rFonts w:cstheme="minorHAnsi"/>
                <w:color w:val="FFFFFF" w:themeColor="background1"/>
                <w:szCs w:val="18"/>
              </w:rPr>
              <w:t>Environmental conditions</w:t>
            </w:r>
            <w:r w:rsidRPr="003D1F8A">
              <w:rPr>
                <w:color w:val="FFFFFF" w:themeColor="background1"/>
                <w:sz w:val="20"/>
                <w:szCs w:val="14"/>
              </w:rPr>
              <w:t xml:space="preserve"> </w:t>
            </w:r>
          </w:p>
        </w:tc>
      </w:tr>
      <w:tr w:rsidR="00105CD0" w:rsidRPr="00D378DA" w14:paraId="7359BAE9" w14:textId="77777777" w:rsidTr="00805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FFFFFF" w:themeFill="background1"/>
          </w:tcPr>
          <w:p w14:paraId="5ED3831C" w14:textId="7D3F66B5" w:rsidR="00105CD0" w:rsidRPr="00805A7F" w:rsidRDefault="00C53252" w:rsidP="00C53252">
            <w:pPr>
              <w:spacing w:before="20" w:after="20"/>
              <w:rPr>
                <w:b w:val="0"/>
                <w:bCs w:val="0"/>
                <w:sz w:val="20"/>
                <w:szCs w:val="14"/>
              </w:rPr>
            </w:pPr>
            <w:r w:rsidRPr="00805A7F">
              <w:rPr>
                <w:b w:val="0"/>
                <w:bCs w:val="0"/>
                <w:sz w:val="20"/>
                <w:szCs w:val="14"/>
              </w:rPr>
              <w:t>This test will be executed in an automated way in a temperature controlled environment</w:t>
            </w:r>
          </w:p>
        </w:tc>
      </w:tr>
      <w:tr w:rsidR="00105CD0" w:rsidRPr="00D378DA" w14:paraId="2C89B46D" w14:textId="77777777" w:rsidTr="00805A7F">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514E4E" w:themeFill="accent3" w:themeFillShade="BF"/>
          </w:tcPr>
          <w:p w14:paraId="54647281" w14:textId="77777777" w:rsidR="00105CD0" w:rsidRPr="00D378DA" w:rsidRDefault="00105CD0">
            <w:pPr>
              <w:pStyle w:val="Table-small"/>
              <w:rPr>
                <w:rFonts w:cstheme="minorHAnsi"/>
                <w:sz w:val="22"/>
                <w:szCs w:val="18"/>
              </w:rPr>
            </w:pPr>
            <w:r>
              <w:rPr>
                <w:rFonts w:cstheme="minorHAnsi"/>
                <w:color w:val="FFFFFF" w:themeColor="background1"/>
                <w:sz w:val="22"/>
                <w:szCs w:val="18"/>
              </w:rPr>
              <w:t>Test Procedure</w:t>
            </w:r>
          </w:p>
        </w:tc>
      </w:tr>
      <w:tr w:rsidR="005B086F" w:rsidRPr="00D378DA" w14:paraId="47073707" w14:textId="77777777" w:rsidTr="00805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 w:type="pct"/>
            <w:shd w:val="clear" w:color="auto" w:fill="C5C2C2" w:themeFill="accent3" w:themeFillTint="66"/>
          </w:tcPr>
          <w:p w14:paraId="39DB9336" w14:textId="77777777" w:rsidR="00105CD0" w:rsidRPr="00836085" w:rsidRDefault="00105CD0">
            <w:pPr>
              <w:pStyle w:val="Table-small"/>
              <w:rPr>
                <w:rFonts w:cstheme="minorHAnsi"/>
                <w:sz w:val="22"/>
                <w:szCs w:val="18"/>
              </w:rPr>
            </w:pPr>
            <w:r w:rsidRPr="00836085">
              <w:rPr>
                <w:rFonts w:cstheme="minorHAnsi"/>
                <w:sz w:val="22"/>
                <w:szCs w:val="18"/>
              </w:rPr>
              <w:t>Step</w:t>
            </w:r>
          </w:p>
        </w:tc>
        <w:tc>
          <w:tcPr>
            <w:tcW w:w="2849" w:type="pct"/>
            <w:gridSpan w:val="3"/>
            <w:shd w:val="clear" w:color="auto" w:fill="C5C2C2" w:themeFill="accent3" w:themeFillTint="66"/>
          </w:tcPr>
          <w:p w14:paraId="37AB61C0" w14:textId="77777777" w:rsidR="00105CD0" w:rsidRPr="00836085" w:rsidRDefault="00105CD0">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Action</w:t>
            </w:r>
          </w:p>
        </w:tc>
        <w:tc>
          <w:tcPr>
            <w:tcW w:w="821" w:type="pct"/>
            <w:shd w:val="clear" w:color="auto" w:fill="C5C2C2" w:themeFill="accent3" w:themeFillTint="66"/>
          </w:tcPr>
          <w:p w14:paraId="44D1C224" w14:textId="04541A8E" w:rsidR="00105CD0" w:rsidRPr="00836085" w:rsidRDefault="005B086F">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Pr>
                <w:rFonts w:cstheme="minorHAnsi"/>
                <w:b/>
                <w:bCs/>
                <w:sz w:val="22"/>
                <w:szCs w:val="18"/>
              </w:rPr>
              <w:t>Equipment setting</w:t>
            </w:r>
          </w:p>
        </w:tc>
        <w:tc>
          <w:tcPr>
            <w:tcW w:w="827" w:type="pct"/>
            <w:shd w:val="clear" w:color="auto" w:fill="C5C2C2" w:themeFill="accent3" w:themeFillTint="66"/>
          </w:tcPr>
          <w:p w14:paraId="3E11AC2E" w14:textId="77777777" w:rsidR="00105CD0" w:rsidRPr="00836085" w:rsidRDefault="00105CD0">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Value</w:t>
            </w:r>
          </w:p>
        </w:tc>
      </w:tr>
      <w:tr w:rsidR="005B086F" w:rsidRPr="00D378DA" w14:paraId="18A940B9" w14:textId="77777777" w:rsidTr="00805A7F">
        <w:tc>
          <w:tcPr>
            <w:cnfStyle w:val="001000000000" w:firstRow="0" w:lastRow="0" w:firstColumn="1" w:lastColumn="0" w:oddVBand="0" w:evenVBand="0" w:oddHBand="0" w:evenHBand="0" w:firstRowFirstColumn="0" w:firstRowLastColumn="0" w:lastRowFirstColumn="0" w:lastRowLastColumn="0"/>
            <w:tcW w:w="503" w:type="pct"/>
            <w:shd w:val="clear" w:color="auto" w:fill="FFFFFF" w:themeFill="background1"/>
            <w:vAlign w:val="center"/>
          </w:tcPr>
          <w:p w14:paraId="7AD6EAF8" w14:textId="46375CBF" w:rsidR="005931DF" w:rsidRPr="00D378DA" w:rsidRDefault="005931DF" w:rsidP="00BE6C7F">
            <w:pPr>
              <w:pStyle w:val="Table-small"/>
              <w:numPr>
                <w:ilvl w:val="0"/>
                <w:numId w:val="71"/>
              </w:numPr>
              <w:rPr>
                <w:rFonts w:cstheme="minorHAnsi"/>
                <w:szCs w:val="20"/>
              </w:rPr>
            </w:pPr>
            <w:r>
              <w:t> </w:t>
            </w:r>
          </w:p>
        </w:tc>
        <w:tc>
          <w:tcPr>
            <w:tcW w:w="2849" w:type="pct"/>
            <w:gridSpan w:val="3"/>
            <w:shd w:val="clear" w:color="auto" w:fill="FFFFFF" w:themeFill="background1"/>
            <w:vAlign w:val="center"/>
          </w:tcPr>
          <w:p w14:paraId="22012DB9" w14:textId="485CB2C4" w:rsidR="005931DF" w:rsidRPr="00D378DA" w:rsidRDefault="005931DF" w:rsidP="005931DF">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Start from park state</w:t>
            </w:r>
          </w:p>
        </w:tc>
        <w:tc>
          <w:tcPr>
            <w:tcW w:w="821" w:type="pct"/>
            <w:shd w:val="clear" w:color="auto" w:fill="FFFFFF" w:themeFill="background1"/>
            <w:vAlign w:val="center"/>
          </w:tcPr>
          <w:p w14:paraId="2243CEFA" w14:textId="49B9E970" w:rsidR="005931DF" w:rsidRPr="00D378DA" w:rsidRDefault="005931DF" w:rsidP="005931DF">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827" w:type="pct"/>
            <w:shd w:val="clear" w:color="auto" w:fill="FFFFFF" w:themeFill="background1"/>
            <w:vAlign w:val="center"/>
          </w:tcPr>
          <w:p w14:paraId="1E680C36" w14:textId="573868D7" w:rsidR="005931DF" w:rsidRPr="00D378DA" w:rsidRDefault="005931DF" w:rsidP="005931DF">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5B086F" w:rsidRPr="00D378DA" w14:paraId="14CA2C4D" w14:textId="77777777" w:rsidTr="00805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 w:type="pct"/>
            <w:shd w:val="clear" w:color="auto" w:fill="FFFFFF" w:themeFill="background1"/>
            <w:vAlign w:val="center"/>
          </w:tcPr>
          <w:p w14:paraId="599D2942" w14:textId="77777777" w:rsidR="00F221CA" w:rsidRDefault="00F221CA">
            <w:pPr>
              <w:pStyle w:val="Table-small"/>
              <w:numPr>
                <w:ilvl w:val="0"/>
                <w:numId w:val="71"/>
              </w:numPr>
            </w:pPr>
          </w:p>
        </w:tc>
        <w:tc>
          <w:tcPr>
            <w:tcW w:w="2849" w:type="pct"/>
            <w:gridSpan w:val="3"/>
            <w:shd w:val="clear" w:color="auto" w:fill="FFFFFF" w:themeFill="background1"/>
            <w:vAlign w:val="center"/>
          </w:tcPr>
          <w:p w14:paraId="7D44A6C9" w14:textId="1A5F497D" w:rsidR="00F221CA" w:rsidRDefault="00F221CA" w:rsidP="005931DF">
            <w:pPr>
              <w:pStyle w:val="Table-small"/>
              <w:cnfStyle w:val="000000100000" w:firstRow="0" w:lastRow="0" w:firstColumn="0" w:lastColumn="0" w:oddVBand="0" w:evenVBand="0" w:oddHBand="1" w:evenHBand="0" w:firstRowFirstColumn="0" w:firstRowLastColumn="0" w:lastRowFirstColumn="0" w:lastRowLastColumn="0"/>
            </w:pPr>
            <w:r>
              <w:t>If applicable, configure the pin as input</w:t>
            </w:r>
            <w:r w:rsidR="00A479A9">
              <w:t xml:space="preserve"> or tri-state.</w:t>
            </w:r>
          </w:p>
        </w:tc>
        <w:tc>
          <w:tcPr>
            <w:tcW w:w="821" w:type="pct"/>
            <w:shd w:val="clear" w:color="auto" w:fill="FFFFFF" w:themeFill="background1"/>
            <w:vAlign w:val="center"/>
          </w:tcPr>
          <w:p w14:paraId="4DBF56BE" w14:textId="77777777" w:rsidR="00F221CA" w:rsidRDefault="00F221CA" w:rsidP="005931DF">
            <w:pPr>
              <w:pStyle w:val="Table-small"/>
              <w:cnfStyle w:val="000000100000" w:firstRow="0" w:lastRow="0" w:firstColumn="0" w:lastColumn="0" w:oddVBand="0" w:evenVBand="0" w:oddHBand="1" w:evenHBand="0" w:firstRowFirstColumn="0" w:firstRowLastColumn="0" w:lastRowFirstColumn="0" w:lastRowLastColumn="0"/>
            </w:pPr>
          </w:p>
        </w:tc>
        <w:tc>
          <w:tcPr>
            <w:tcW w:w="827" w:type="pct"/>
            <w:shd w:val="clear" w:color="auto" w:fill="FFFFFF" w:themeFill="background1"/>
            <w:vAlign w:val="center"/>
          </w:tcPr>
          <w:p w14:paraId="406F9C40" w14:textId="3CA1B4CA" w:rsidR="00F221CA" w:rsidRDefault="00C02019" w:rsidP="005931DF">
            <w:pPr>
              <w:pStyle w:val="Table-small"/>
              <w:cnfStyle w:val="000000100000" w:firstRow="0" w:lastRow="0" w:firstColumn="0" w:lastColumn="0" w:oddVBand="0" w:evenVBand="0" w:oddHBand="1" w:evenHBand="0" w:firstRowFirstColumn="0" w:firstRowLastColumn="0" w:lastRowFirstColumn="0" w:lastRowLastColumn="0"/>
            </w:pPr>
            <w:r>
              <w:t>Input configuration table</w:t>
            </w:r>
          </w:p>
        </w:tc>
      </w:tr>
      <w:tr w:rsidR="005B086F" w:rsidRPr="00D378DA" w14:paraId="61EDB9E0" w14:textId="77777777" w:rsidTr="00805A7F">
        <w:tc>
          <w:tcPr>
            <w:cnfStyle w:val="001000000000" w:firstRow="0" w:lastRow="0" w:firstColumn="1" w:lastColumn="0" w:oddVBand="0" w:evenVBand="0" w:oddHBand="0" w:evenHBand="0" w:firstRowFirstColumn="0" w:firstRowLastColumn="0" w:lastRowFirstColumn="0" w:lastRowLastColumn="0"/>
            <w:tcW w:w="503" w:type="pct"/>
            <w:shd w:val="clear" w:color="auto" w:fill="FFFFFF" w:themeFill="background1"/>
            <w:vAlign w:val="center"/>
          </w:tcPr>
          <w:p w14:paraId="7DB0D91C" w14:textId="77777777" w:rsidR="00DA2CC6" w:rsidRDefault="00DA2CC6" w:rsidP="00DA2CC6">
            <w:pPr>
              <w:pStyle w:val="Table-small"/>
              <w:numPr>
                <w:ilvl w:val="0"/>
                <w:numId w:val="71"/>
              </w:numPr>
            </w:pPr>
          </w:p>
        </w:tc>
        <w:tc>
          <w:tcPr>
            <w:tcW w:w="2849" w:type="pct"/>
            <w:gridSpan w:val="3"/>
            <w:shd w:val="clear" w:color="auto" w:fill="FFFFFF" w:themeFill="background1"/>
            <w:vAlign w:val="center"/>
          </w:tcPr>
          <w:p w14:paraId="0485F7B8" w14:textId="64D0284C" w:rsidR="00DA2CC6" w:rsidRDefault="00DA2CC6" w:rsidP="00DA2CC6">
            <w:pPr>
              <w:pStyle w:val="Table-small"/>
              <w:cnfStyle w:val="000000000000" w:firstRow="0" w:lastRow="0" w:firstColumn="0" w:lastColumn="0" w:oddVBand="0" w:evenVBand="0" w:oddHBand="0" w:evenHBand="0" w:firstRowFirstColumn="0" w:firstRowLastColumn="0" w:lastRowFirstColumn="0" w:lastRowLastColumn="0"/>
            </w:pPr>
            <w:r>
              <w:t>Configure the SMU as a voltage source</w:t>
            </w:r>
          </w:p>
        </w:tc>
        <w:tc>
          <w:tcPr>
            <w:tcW w:w="821" w:type="pct"/>
            <w:shd w:val="clear" w:color="auto" w:fill="FFFFFF" w:themeFill="background1"/>
            <w:vAlign w:val="center"/>
          </w:tcPr>
          <w:p w14:paraId="227CFABA" w14:textId="20A6C78C" w:rsidR="00DA2CC6" w:rsidRDefault="00DA2CC6" w:rsidP="00DA2CC6">
            <w:pPr>
              <w:pStyle w:val="Table-small"/>
              <w:cnfStyle w:val="000000000000" w:firstRow="0" w:lastRow="0" w:firstColumn="0" w:lastColumn="0" w:oddVBand="0" w:evenVBand="0" w:oddHBand="0" w:evenHBand="0" w:firstRowFirstColumn="0" w:firstRowLastColumn="0" w:lastRowFirstColumn="0" w:lastRowLastColumn="0"/>
            </w:pPr>
            <w:r>
              <w:t>Current Limit</w:t>
            </w:r>
          </w:p>
        </w:tc>
        <w:tc>
          <w:tcPr>
            <w:tcW w:w="827" w:type="pct"/>
            <w:shd w:val="clear" w:color="auto" w:fill="FFFFFF" w:themeFill="background1"/>
            <w:vAlign w:val="center"/>
          </w:tcPr>
          <w:p w14:paraId="2FAB83D8" w14:textId="39421AD4" w:rsidR="00DA2CC6" w:rsidRDefault="00DA2CC6" w:rsidP="00DA2CC6">
            <w:pPr>
              <w:pStyle w:val="Table-small"/>
              <w:cnfStyle w:val="000000000000" w:firstRow="0" w:lastRow="0" w:firstColumn="0" w:lastColumn="0" w:oddVBand="0" w:evenVBand="0" w:oddHBand="0" w:evenHBand="0" w:firstRowFirstColumn="0" w:firstRowLastColumn="0" w:lastRowFirstColumn="0" w:lastRowLastColumn="0"/>
            </w:pPr>
            <w:r>
              <w:t>100 uA</w:t>
            </w:r>
          </w:p>
        </w:tc>
      </w:tr>
      <w:tr w:rsidR="005B086F" w:rsidRPr="00D378DA" w14:paraId="4D98283A" w14:textId="77777777" w:rsidTr="00805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 w:type="pct"/>
            <w:shd w:val="clear" w:color="auto" w:fill="FFFFFF" w:themeFill="background1"/>
            <w:vAlign w:val="center"/>
          </w:tcPr>
          <w:p w14:paraId="3024A92A" w14:textId="66D1006C" w:rsidR="00DA2CC6" w:rsidRPr="00D378DA" w:rsidRDefault="00DA2CC6" w:rsidP="00BE6C7F">
            <w:pPr>
              <w:pStyle w:val="Table-small"/>
              <w:numPr>
                <w:ilvl w:val="0"/>
                <w:numId w:val="71"/>
              </w:numPr>
              <w:rPr>
                <w:rFonts w:cstheme="minorHAnsi"/>
                <w:szCs w:val="20"/>
              </w:rPr>
            </w:pPr>
            <w:r>
              <w:t> </w:t>
            </w:r>
          </w:p>
        </w:tc>
        <w:tc>
          <w:tcPr>
            <w:tcW w:w="2849" w:type="pct"/>
            <w:gridSpan w:val="3"/>
            <w:shd w:val="clear" w:color="auto" w:fill="FFFFFF" w:themeFill="background1"/>
            <w:vAlign w:val="center"/>
          </w:tcPr>
          <w:p w14:paraId="097A6D54" w14:textId="509CAF6E" w:rsidR="00DA2CC6" w:rsidRDefault="00DA2CC6" w:rsidP="00DA2CC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Disconnect FPGA from DUT, set all output buffers tri-state.</w:t>
            </w:r>
          </w:p>
        </w:tc>
        <w:tc>
          <w:tcPr>
            <w:tcW w:w="821" w:type="pct"/>
            <w:shd w:val="clear" w:color="auto" w:fill="FFFFFF" w:themeFill="background1"/>
            <w:vAlign w:val="center"/>
          </w:tcPr>
          <w:p w14:paraId="38C0E46A" w14:textId="57006549" w:rsidR="00DA2CC6" w:rsidRPr="00D378DA" w:rsidRDefault="00DA2CC6" w:rsidP="00DA2CC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827" w:type="pct"/>
            <w:shd w:val="clear" w:color="auto" w:fill="FFFFFF" w:themeFill="background1"/>
            <w:vAlign w:val="center"/>
          </w:tcPr>
          <w:p w14:paraId="5B07997D" w14:textId="6EF49198" w:rsidR="00DA2CC6" w:rsidRPr="00D378DA" w:rsidRDefault="00DA2CC6" w:rsidP="00DA2CC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5B086F" w:rsidRPr="00D378DA" w14:paraId="53BCFBFF" w14:textId="77777777" w:rsidTr="00805A7F">
        <w:tc>
          <w:tcPr>
            <w:cnfStyle w:val="001000000000" w:firstRow="0" w:lastRow="0" w:firstColumn="1" w:lastColumn="0" w:oddVBand="0" w:evenVBand="0" w:oddHBand="0" w:evenHBand="0" w:firstRowFirstColumn="0" w:firstRowLastColumn="0" w:lastRowFirstColumn="0" w:lastRowLastColumn="0"/>
            <w:tcW w:w="503" w:type="pct"/>
            <w:shd w:val="clear" w:color="auto" w:fill="FFFFFF" w:themeFill="background1"/>
            <w:vAlign w:val="center"/>
          </w:tcPr>
          <w:p w14:paraId="5A12E453" w14:textId="33417D8B" w:rsidR="00DA2CC6" w:rsidRPr="00D378DA" w:rsidRDefault="00DA2CC6" w:rsidP="00BE6C7F">
            <w:pPr>
              <w:pStyle w:val="Table-small"/>
              <w:numPr>
                <w:ilvl w:val="0"/>
                <w:numId w:val="71"/>
              </w:numPr>
              <w:rPr>
                <w:rFonts w:cstheme="minorHAnsi"/>
                <w:szCs w:val="20"/>
              </w:rPr>
            </w:pPr>
            <w:r>
              <w:t> </w:t>
            </w:r>
          </w:p>
        </w:tc>
        <w:tc>
          <w:tcPr>
            <w:tcW w:w="2849" w:type="pct"/>
            <w:gridSpan w:val="3"/>
            <w:shd w:val="clear" w:color="auto" w:fill="FFFFFF" w:themeFill="background1"/>
            <w:vAlign w:val="center"/>
          </w:tcPr>
          <w:p w14:paraId="21CE27BC" w14:textId="3A5F51BD" w:rsidR="00DA2CC6" w:rsidRDefault="00DA2CC6" w:rsidP="00DA2CC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Connect SMU to pin</w:t>
            </w:r>
            <w:r w:rsidR="00195F89">
              <w:t xml:space="preserve"> and wait until muxes are settled.</w:t>
            </w:r>
          </w:p>
        </w:tc>
        <w:tc>
          <w:tcPr>
            <w:tcW w:w="821" w:type="pct"/>
            <w:shd w:val="clear" w:color="auto" w:fill="FFFFFF" w:themeFill="background1"/>
            <w:vAlign w:val="center"/>
          </w:tcPr>
          <w:p w14:paraId="7CD71A21" w14:textId="75CF9886" w:rsidR="00DA2CC6" w:rsidRPr="00D378DA" w:rsidRDefault="00DA2CC6" w:rsidP="00DA2CC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827" w:type="pct"/>
            <w:shd w:val="clear" w:color="auto" w:fill="FFFFFF" w:themeFill="background1"/>
            <w:vAlign w:val="center"/>
          </w:tcPr>
          <w:p w14:paraId="63126517" w14:textId="381B36DB" w:rsidR="00DA2CC6" w:rsidRPr="00D378DA" w:rsidRDefault="00DA2CC6" w:rsidP="00DA2CC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5B086F" w:rsidRPr="00D378DA" w14:paraId="2F016170" w14:textId="77777777" w:rsidTr="00805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 w:type="pct"/>
            <w:shd w:val="clear" w:color="auto" w:fill="FFFFFF" w:themeFill="background1"/>
            <w:vAlign w:val="center"/>
          </w:tcPr>
          <w:p w14:paraId="115F003D" w14:textId="350522A3" w:rsidR="00DA2CC6" w:rsidRPr="00D378DA" w:rsidRDefault="00DA2CC6" w:rsidP="00BE6C7F">
            <w:pPr>
              <w:pStyle w:val="Table-small"/>
              <w:numPr>
                <w:ilvl w:val="0"/>
                <w:numId w:val="71"/>
              </w:numPr>
              <w:rPr>
                <w:rFonts w:cstheme="minorHAnsi"/>
                <w:szCs w:val="20"/>
              </w:rPr>
            </w:pPr>
          </w:p>
        </w:tc>
        <w:tc>
          <w:tcPr>
            <w:tcW w:w="2849" w:type="pct"/>
            <w:gridSpan w:val="3"/>
            <w:shd w:val="clear" w:color="auto" w:fill="FFFFFF" w:themeFill="background1"/>
            <w:vAlign w:val="center"/>
          </w:tcPr>
          <w:p w14:paraId="0498DA6A" w14:textId="361C1632" w:rsidR="00DA2CC6" w:rsidRDefault="00DA2CC6" w:rsidP="00DA2CC6">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Set the SMU output voltage</w:t>
            </w:r>
          </w:p>
        </w:tc>
        <w:tc>
          <w:tcPr>
            <w:tcW w:w="821" w:type="pct"/>
            <w:shd w:val="clear" w:color="auto" w:fill="FFFFFF" w:themeFill="background1"/>
            <w:vAlign w:val="center"/>
          </w:tcPr>
          <w:p w14:paraId="76FFB519" w14:textId="152BBFCF" w:rsidR="00DA2CC6" w:rsidRPr="00D378DA" w:rsidRDefault="00DA2CC6" w:rsidP="00DA2CC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Voltage</w:t>
            </w:r>
          </w:p>
        </w:tc>
        <w:tc>
          <w:tcPr>
            <w:tcW w:w="827" w:type="pct"/>
            <w:shd w:val="clear" w:color="auto" w:fill="FFFFFF" w:themeFill="background1"/>
            <w:vAlign w:val="center"/>
          </w:tcPr>
          <w:p w14:paraId="4AD380CF" w14:textId="67A85FFF" w:rsidR="00DA2CC6" w:rsidRPr="00D378DA" w:rsidRDefault="00DA2CC6" w:rsidP="00DA2CC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0.0 V</w:t>
            </w:r>
          </w:p>
        </w:tc>
      </w:tr>
      <w:tr w:rsidR="005B086F" w:rsidRPr="00D378DA" w14:paraId="35C57A41" w14:textId="77777777" w:rsidTr="00805A7F">
        <w:tc>
          <w:tcPr>
            <w:cnfStyle w:val="001000000000" w:firstRow="0" w:lastRow="0" w:firstColumn="1" w:lastColumn="0" w:oddVBand="0" w:evenVBand="0" w:oddHBand="0" w:evenHBand="0" w:firstRowFirstColumn="0" w:firstRowLastColumn="0" w:lastRowFirstColumn="0" w:lastRowLastColumn="0"/>
            <w:tcW w:w="503" w:type="pct"/>
            <w:shd w:val="clear" w:color="auto" w:fill="FFFFFF" w:themeFill="background1"/>
            <w:vAlign w:val="center"/>
          </w:tcPr>
          <w:p w14:paraId="6038EEEC" w14:textId="210E8EC6" w:rsidR="00DA2CC6" w:rsidRPr="00D378DA" w:rsidRDefault="00DA2CC6" w:rsidP="00BE6C7F">
            <w:pPr>
              <w:pStyle w:val="Table-small"/>
              <w:numPr>
                <w:ilvl w:val="0"/>
                <w:numId w:val="71"/>
              </w:numPr>
              <w:rPr>
                <w:rFonts w:cstheme="minorHAnsi"/>
                <w:szCs w:val="20"/>
              </w:rPr>
            </w:pPr>
          </w:p>
        </w:tc>
        <w:tc>
          <w:tcPr>
            <w:tcW w:w="2849" w:type="pct"/>
            <w:gridSpan w:val="3"/>
            <w:shd w:val="clear" w:color="auto" w:fill="FFFFFF" w:themeFill="background1"/>
            <w:vAlign w:val="center"/>
          </w:tcPr>
          <w:p w14:paraId="0332B7D8" w14:textId="771C9F3B" w:rsidR="00DA2CC6" w:rsidRDefault="00DA2CC6" w:rsidP="00DA2CC6">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t>Enable the SMU</w:t>
            </w:r>
          </w:p>
        </w:tc>
        <w:tc>
          <w:tcPr>
            <w:tcW w:w="821" w:type="pct"/>
            <w:shd w:val="clear" w:color="auto" w:fill="FFFFFF" w:themeFill="background1"/>
            <w:vAlign w:val="center"/>
          </w:tcPr>
          <w:p w14:paraId="4BC3805B" w14:textId="743C9A9A" w:rsidR="00DA2CC6" w:rsidRPr="00D378DA" w:rsidRDefault="00DA2CC6" w:rsidP="00DA2CC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827" w:type="pct"/>
            <w:shd w:val="clear" w:color="auto" w:fill="FFFFFF" w:themeFill="background1"/>
            <w:vAlign w:val="center"/>
          </w:tcPr>
          <w:p w14:paraId="26200751" w14:textId="380B2162" w:rsidR="00DA2CC6" w:rsidRPr="00D378DA" w:rsidRDefault="00DA2CC6" w:rsidP="00DA2CC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5B086F" w:rsidRPr="00D378DA" w14:paraId="6A94DEF2" w14:textId="77777777" w:rsidTr="00805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 w:type="pct"/>
            <w:shd w:val="clear" w:color="auto" w:fill="FFFFFF" w:themeFill="background1"/>
            <w:vAlign w:val="center"/>
          </w:tcPr>
          <w:p w14:paraId="1FF66BC2" w14:textId="46880750" w:rsidR="00DA2CC6" w:rsidRPr="00D378DA" w:rsidRDefault="00DA2CC6" w:rsidP="00BE6C7F">
            <w:pPr>
              <w:pStyle w:val="Table-small"/>
              <w:numPr>
                <w:ilvl w:val="0"/>
                <w:numId w:val="71"/>
              </w:numPr>
              <w:rPr>
                <w:rFonts w:cstheme="minorHAnsi"/>
                <w:szCs w:val="20"/>
              </w:rPr>
            </w:pPr>
          </w:p>
        </w:tc>
        <w:tc>
          <w:tcPr>
            <w:tcW w:w="2849" w:type="pct"/>
            <w:gridSpan w:val="3"/>
            <w:shd w:val="clear" w:color="auto" w:fill="FFFFFF" w:themeFill="background1"/>
            <w:vAlign w:val="center"/>
          </w:tcPr>
          <w:p w14:paraId="4B90B4B0" w14:textId="244B68B2" w:rsidR="00DA2CC6" w:rsidRDefault="00DA2CC6" w:rsidP="00DA2CC6">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Measure the low state leakage current of the pin and save to database.</w:t>
            </w:r>
          </w:p>
        </w:tc>
        <w:tc>
          <w:tcPr>
            <w:tcW w:w="821" w:type="pct"/>
            <w:shd w:val="clear" w:color="auto" w:fill="FFFFFF" w:themeFill="background1"/>
            <w:vAlign w:val="center"/>
          </w:tcPr>
          <w:p w14:paraId="09709B28" w14:textId="14A252FC" w:rsidR="00DA2CC6" w:rsidRPr="00D378DA" w:rsidRDefault="00DA2CC6" w:rsidP="00DA2CC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827" w:type="pct"/>
            <w:shd w:val="clear" w:color="auto" w:fill="FFFFFF" w:themeFill="background1"/>
            <w:vAlign w:val="center"/>
          </w:tcPr>
          <w:p w14:paraId="3FFD117E" w14:textId="334586A0" w:rsidR="00DA2CC6" w:rsidRPr="00D378DA" w:rsidRDefault="00DA2CC6" w:rsidP="00DA2CC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5B086F" w:rsidRPr="00D378DA" w14:paraId="7D5D8B04" w14:textId="77777777" w:rsidTr="00805A7F">
        <w:tc>
          <w:tcPr>
            <w:cnfStyle w:val="001000000000" w:firstRow="0" w:lastRow="0" w:firstColumn="1" w:lastColumn="0" w:oddVBand="0" w:evenVBand="0" w:oddHBand="0" w:evenHBand="0" w:firstRowFirstColumn="0" w:firstRowLastColumn="0" w:lastRowFirstColumn="0" w:lastRowLastColumn="0"/>
            <w:tcW w:w="503" w:type="pct"/>
            <w:shd w:val="clear" w:color="auto" w:fill="FFFFFF" w:themeFill="background1"/>
            <w:vAlign w:val="center"/>
          </w:tcPr>
          <w:p w14:paraId="335E2A7A" w14:textId="6B8D698B" w:rsidR="00DA2CC6" w:rsidRPr="00D378DA" w:rsidRDefault="00DA2CC6" w:rsidP="00BE6C7F">
            <w:pPr>
              <w:pStyle w:val="Table-small"/>
              <w:numPr>
                <w:ilvl w:val="0"/>
                <w:numId w:val="71"/>
              </w:numPr>
              <w:rPr>
                <w:rFonts w:cstheme="minorHAnsi"/>
                <w:szCs w:val="20"/>
              </w:rPr>
            </w:pPr>
          </w:p>
        </w:tc>
        <w:tc>
          <w:tcPr>
            <w:tcW w:w="2849" w:type="pct"/>
            <w:gridSpan w:val="3"/>
            <w:shd w:val="clear" w:color="auto" w:fill="FFFFFF" w:themeFill="background1"/>
            <w:vAlign w:val="center"/>
          </w:tcPr>
          <w:p w14:paraId="3E905F37" w14:textId="22FB4F58" w:rsidR="00DA2CC6" w:rsidRDefault="00DA2CC6" w:rsidP="00DA2CC6">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t>Set the SMU output voltage</w:t>
            </w:r>
          </w:p>
        </w:tc>
        <w:tc>
          <w:tcPr>
            <w:tcW w:w="821" w:type="pct"/>
            <w:shd w:val="clear" w:color="auto" w:fill="FFFFFF" w:themeFill="background1"/>
            <w:vAlign w:val="center"/>
          </w:tcPr>
          <w:p w14:paraId="43A1931A" w14:textId="4119F433" w:rsidR="00DA2CC6" w:rsidRPr="00D378DA" w:rsidRDefault="00DA2CC6" w:rsidP="00DA2CC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Voltage</w:t>
            </w:r>
          </w:p>
        </w:tc>
        <w:tc>
          <w:tcPr>
            <w:tcW w:w="827" w:type="pct"/>
            <w:shd w:val="clear" w:color="auto" w:fill="FFFFFF" w:themeFill="background1"/>
            <w:vAlign w:val="center"/>
          </w:tcPr>
          <w:p w14:paraId="28952949" w14:textId="3129F096" w:rsidR="00DA2CC6" w:rsidRPr="00D378DA" w:rsidRDefault="00DA2CC6" w:rsidP="00DA2CC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xml:space="preserve">vdd3v3 supply domain voltage, </w:t>
            </w:r>
            <w:r>
              <w:fldChar w:fldCharType="begin"/>
            </w:r>
            <w:r>
              <w:instrText xml:space="preserve"> REF _Ref189216569 \h </w:instrText>
            </w:r>
            <w:r>
              <w:fldChar w:fldCharType="separate"/>
            </w:r>
            <w:r w:rsidR="00AA08B9">
              <w:t xml:space="preserve">Table </w:t>
            </w:r>
            <w:r w:rsidR="00AA08B9">
              <w:rPr>
                <w:noProof/>
              </w:rPr>
              <w:t>1</w:t>
            </w:r>
            <w:r>
              <w:fldChar w:fldCharType="end"/>
            </w:r>
            <w:commentRangeStart w:id="232"/>
            <w:commentRangeStart w:id="233"/>
            <w:commentRangeEnd w:id="232"/>
            <w:r w:rsidRPr="00D378DA">
              <w:rPr>
                <w:rStyle w:val="CommentReference"/>
                <w:rFonts w:cstheme="minorHAnsi"/>
                <w:sz w:val="20"/>
                <w:szCs w:val="20"/>
              </w:rPr>
              <w:commentReference w:id="232"/>
            </w:r>
            <w:commentRangeEnd w:id="233"/>
            <w:r w:rsidR="00AD59C7" w:rsidRPr="00D378DA">
              <w:rPr>
                <w:rStyle w:val="CommentReference"/>
                <w:rFonts w:cstheme="minorHAnsi"/>
                <w:sz w:val="20"/>
                <w:szCs w:val="20"/>
              </w:rPr>
              <w:commentReference w:id="233"/>
            </w:r>
          </w:p>
        </w:tc>
      </w:tr>
      <w:tr w:rsidR="005B086F" w:rsidRPr="00D378DA" w14:paraId="36421A75" w14:textId="77777777" w:rsidTr="00805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 w:type="pct"/>
            <w:shd w:val="clear" w:color="auto" w:fill="FFFFFF" w:themeFill="background1"/>
            <w:vAlign w:val="center"/>
          </w:tcPr>
          <w:p w14:paraId="7158D97E" w14:textId="27852718" w:rsidR="00DA2CC6" w:rsidRPr="00D378DA" w:rsidRDefault="00DA2CC6" w:rsidP="00BE6C7F">
            <w:pPr>
              <w:pStyle w:val="Table-small"/>
              <w:numPr>
                <w:ilvl w:val="0"/>
                <w:numId w:val="71"/>
              </w:numPr>
              <w:rPr>
                <w:rFonts w:cstheme="minorHAnsi"/>
                <w:szCs w:val="20"/>
              </w:rPr>
            </w:pPr>
          </w:p>
        </w:tc>
        <w:tc>
          <w:tcPr>
            <w:tcW w:w="2849" w:type="pct"/>
            <w:gridSpan w:val="3"/>
            <w:shd w:val="clear" w:color="auto" w:fill="FFFFFF" w:themeFill="background1"/>
            <w:vAlign w:val="center"/>
          </w:tcPr>
          <w:p w14:paraId="789CB1E1" w14:textId="621A07B0" w:rsidR="00DA2CC6" w:rsidRDefault="00DA2CC6" w:rsidP="00DA2CC6">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Measure the high state leakage current of the pin and save to database.</w:t>
            </w:r>
          </w:p>
        </w:tc>
        <w:tc>
          <w:tcPr>
            <w:tcW w:w="821" w:type="pct"/>
            <w:shd w:val="clear" w:color="auto" w:fill="FFFFFF" w:themeFill="background1"/>
            <w:vAlign w:val="center"/>
          </w:tcPr>
          <w:p w14:paraId="2E60EF5D" w14:textId="45D0660C" w:rsidR="00DA2CC6" w:rsidRPr="00D378DA" w:rsidRDefault="00DA2CC6" w:rsidP="00DA2CC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827" w:type="pct"/>
            <w:shd w:val="clear" w:color="auto" w:fill="FFFFFF" w:themeFill="background1"/>
            <w:vAlign w:val="center"/>
          </w:tcPr>
          <w:p w14:paraId="57CB888B" w14:textId="5F3B79C1" w:rsidR="00DA2CC6" w:rsidRPr="00D378DA" w:rsidRDefault="00DA2CC6" w:rsidP="00DA2CC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5B086F" w:rsidRPr="00D378DA" w14:paraId="11B15E8C" w14:textId="77777777" w:rsidTr="00805A7F">
        <w:tc>
          <w:tcPr>
            <w:cnfStyle w:val="001000000000" w:firstRow="0" w:lastRow="0" w:firstColumn="1" w:lastColumn="0" w:oddVBand="0" w:evenVBand="0" w:oddHBand="0" w:evenHBand="0" w:firstRowFirstColumn="0" w:firstRowLastColumn="0" w:lastRowFirstColumn="0" w:lastRowLastColumn="0"/>
            <w:tcW w:w="503" w:type="pct"/>
            <w:shd w:val="clear" w:color="auto" w:fill="FFFFFF" w:themeFill="background1"/>
            <w:vAlign w:val="center"/>
          </w:tcPr>
          <w:p w14:paraId="6CAB3F3A" w14:textId="3A3991CB" w:rsidR="00DA2CC6" w:rsidRPr="00D378DA" w:rsidRDefault="00DA2CC6" w:rsidP="00BE6C7F">
            <w:pPr>
              <w:pStyle w:val="Table-small"/>
              <w:numPr>
                <w:ilvl w:val="0"/>
                <w:numId w:val="71"/>
              </w:numPr>
              <w:rPr>
                <w:rFonts w:cstheme="minorHAnsi"/>
                <w:szCs w:val="20"/>
              </w:rPr>
            </w:pPr>
          </w:p>
        </w:tc>
        <w:tc>
          <w:tcPr>
            <w:tcW w:w="2849" w:type="pct"/>
            <w:gridSpan w:val="3"/>
            <w:shd w:val="clear" w:color="auto" w:fill="FFFFFF" w:themeFill="background1"/>
            <w:vAlign w:val="center"/>
          </w:tcPr>
          <w:p w14:paraId="00A579C1" w14:textId="3665770D" w:rsidR="00DA2CC6" w:rsidRDefault="00DA2CC6" w:rsidP="00DA2CC6">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t>Disable the SMU</w:t>
            </w:r>
          </w:p>
        </w:tc>
        <w:tc>
          <w:tcPr>
            <w:tcW w:w="821" w:type="pct"/>
            <w:shd w:val="clear" w:color="auto" w:fill="FFFFFF" w:themeFill="background1"/>
            <w:vAlign w:val="center"/>
          </w:tcPr>
          <w:p w14:paraId="673C80F5" w14:textId="0522A119" w:rsidR="00DA2CC6" w:rsidRPr="00D378DA" w:rsidRDefault="00DA2CC6" w:rsidP="00DA2CC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827" w:type="pct"/>
            <w:shd w:val="clear" w:color="auto" w:fill="FFFFFF" w:themeFill="background1"/>
            <w:vAlign w:val="center"/>
          </w:tcPr>
          <w:p w14:paraId="172C186A" w14:textId="18D015BA" w:rsidR="00DA2CC6" w:rsidRPr="00D378DA" w:rsidRDefault="00DA2CC6" w:rsidP="00DA2CC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5B086F" w:rsidRPr="00D378DA" w14:paraId="3EAFC94B" w14:textId="77777777" w:rsidTr="00805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 w:type="pct"/>
            <w:shd w:val="clear" w:color="auto" w:fill="FFFFFF" w:themeFill="background1"/>
            <w:vAlign w:val="center"/>
          </w:tcPr>
          <w:p w14:paraId="6FED3C1C" w14:textId="4D9AFCED" w:rsidR="00DA2CC6" w:rsidRPr="00D378DA" w:rsidRDefault="00DA2CC6" w:rsidP="00BE6C7F">
            <w:pPr>
              <w:pStyle w:val="Table-small"/>
              <w:numPr>
                <w:ilvl w:val="0"/>
                <w:numId w:val="71"/>
              </w:numPr>
              <w:rPr>
                <w:rFonts w:cstheme="minorHAnsi"/>
                <w:szCs w:val="20"/>
              </w:rPr>
            </w:pPr>
          </w:p>
        </w:tc>
        <w:tc>
          <w:tcPr>
            <w:tcW w:w="2849" w:type="pct"/>
            <w:gridSpan w:val="3"/>
            <w:shd w:val="clear" w:color="auto" w:fill="FFFFFF" w:themeFill="background1"/>
            <w:vAlign w:val="center"/>
          </w:tcPr>
          <w:p w14:paraId="7B27DF5A" w14:textId="2A8491A4" w:rsidR="00DA2CC6" w:rsidRDefault="00DA2CC6" w:rsidP="00DA2CC6">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Disconnect the SMU from the pin</w:t>
            </w:r>
          </w:p>
        </w:tc>
        <w:tc>
          <w:tcPr>
            <w:tcW w:w="821" w:type="pct"/>
            <w:shd w:val="clear" w:color="auto" w:fill="FFFFFF" w:themeFill="background1"/>
            <w:vAlign w:val="center"/>
          </w:tcPr>
          <w:p w14:paraId="43B0702A" w14:textId="74BBBB6A" w:rsidR="00DA2CC6" w:rsidRPr="00D378DA" w:rsidRDefault="00DA2CC6" w:rsidP="00DA2CC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827" w:type="pct"/>
            <w:shd w:val="clear" w:color="auto" w:fill="FFFFFF" w:themeFill="background1"/>
            <w:vAlign w:val="center"/>
          </w:tcPr>
          <w:p w14:paraId="62CBC775" w14:textId="7FDE5085" w:rsidR="00DA2CC6" w:rsidRPr="00D378DA" w:rsidRDefault="00DA2CC6" w:rsidP="00DA2CC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5B086F" w:rsidRPr="00D378DA" w14:paraId="6A7D2352" w14:textId="77777777" w:rsidTr="00805A7F">
        <w:tc>
          <w:tcPr>
            <w:cnfStyle w:val="001000000000" w:firstRow="0" w:lastRow="0" w:firstColumn="1" w:lastColumn="0" w:oddVBand="0" w:evenVBand="0" w:oddHBand="0" w:evenHBand="0" w:firstRowFirstColumn="0" w:firstRowLastColumn="0" w:lastRowFirstColumn="0" w:lastRowLastColumn="0"/>
            <w:tcW w:w="503" w:type="pct"/>
            <w:shd w:val="clear" w:color="auto" w:fill="FFFFFF" w:themeFill="background1"/>
            <w:vAlign w:val="center"/>
          </w:tcPr>
          <w:p w14:paraId="3AF752A0" w14:textId="0E14D230" w:rsidR="00DA2CC6" w:rsidRDefault="00DA2CC6" w:rsidP="00BE6C7F">
            <w:pPr>
              <w:pStyle w:val="Table-small"/>
              <w:numPr>
                <w:ilvl w:val="0"/>
                <w:numId w:val="71"/>
              </w:numPr>
            </w:pPr>
          </w:p>
        </w:tc>
        <w:tc>
          <w:tcPr>
            <w:tcW w:w="2849" w:type="pct"/>
            <w:gridSpan w:val="3"/>
            <w:shd w:val="clear" w:color="auto" w:fill="FFFFFF" w:themeFill="background1"/>
            <w:vAlign w:val="center"/>
          </w:tcPr>
          <w:p w14:paraId="3D2995CC" w14:textId="04E8F72C" w:rsidR="00DA2CC6" w:rsidRDefault="00DA2CC6" w:rsidP="00DA2CC6">
            <w:pPr>
              <w:pStyle w:val="Table-small"/>
              <w:cnfStyle w:val="000000000000" w:firstRow="0" w:lastRow="0" w:firstColumn="0" w:lastColumn="0" w:oddVBand="0" w:evenVBand="0" w:oddHBand="0" w:evenHBand="0" w:firstRowFirstColumn="0" w:firstRowLastColumn="0" w:lastRowFirstColumn="0" w:lastRowLastColumn="0"/>
            </w:pPr>
            <w:r>
              <w:t>Restore FPGA connections to DUT.</w:t>
            </w:r>
          </w:p>
        </w:tc>
        <w:tc>
          <w:tcPr>
            <w:tcW w:w="821" w:type="pct"/>
            <w:shd w:val="clear" w:color="auto" w:fill="FFFFFF" w:themeFill="background1"/>
            <w:vAlign w:val="center"/>
          </w:tcPr>
          <w:p w14:paraId="7F648C7F" w14:textId="77777777" w:rsidR="00DA2CC6" w:rsidRDefault="00DA2CC6" w:rsidP="00DA2CC6">
            <w:pPr>
              <w:pStyle w:val="Table-small"/>
              <w:cnfStyle w:val="000000000000" w:firstRow="0" w:lastRow="0" w:firstColumn="0" w:lastColumn="0" w:oddVBand="0" w:evenVBand="0" w:oddHBand="0" w:evenHBand="0" w:firstRowFirstColumn="0" w:firstRowLastColumn="0" w:lastRowFirstColumn="0" w:lastRowLastColumn="0"/>
            </w:pPr>
          </w:p>
        </w:tc>
        <w:tc>
          <w:tcPr>
            <w:tcW w:w="827" w:type="pct"/>
            <w:shd w:val="clear" w:color="auto" w:fill="FFFFFF" w:themeFill="background1"/>
            <w:vAlign w:val="center"/>
          </w:tcPr>
          <w:p w14:paraId="4F6ED8B9" w14:textId="77777777" w:rsidR="00DA2CC6" w:rsidRDefault="00DA2CC6" w:rsidP="00DA2CC6">
            <w:pPr>
              <w:pStyle w:val="Table-small"/>
              <w:cnfStyle w:val="000000000000" w:firstRow="0" w:lastRow="0" w:firstColumn="0" w:lastColumn="0" w:oddVBand="0" w:evenVBand="0" w:oddHBand="0" w:evenHBand="0" w:firstRowFirstColumn="0" w:firstRowLastColumn="0" w:lastRowFirstColumn="0" w:lastRowLastColumn="0"/>
            </w:pPr>
          </w:p>
        </w:tc>
      </w:tr>
      <w:tr w:rsidR="005B086F" w:rsidRPr="00D378DA" w14:paraId="7D1A7482" w14:textId="77777777" w:rsidTr="00805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 w:type="pct"/>
            <w:shd w:val="clear" w:color="auto" w:fill="FFFFFF" w:themeFill="background1"/>
            <w:vAlign w:val="center"/>
          </w:tcPr>
          <w:p w14:paraId="39AC09C9" w14:textId="77777777" w:rsidR="00F51335" w:rsidDel="00A479A9" w:rsidRDefault="00F51335" w:rsidP="00DB7AD3">
            <w:pPr>
              <w:pStyle w:val="Table-small"/>
              <w:numPr>
                <w:ilvl w:val="0"/>
                <w:numId w:val="71"/>
              </w:numPr>
            </w:pPr>
          </w:p>
        </w:tc>
        <w:tc>
          <w:tcPr>
            <w:tcW w:w="2849" w:type="pct"/>
            <w:gridSpan w:val="3"/>
            <w:shd w:val="clear" w:color="auto" w:fill="FFFFFF" w:themeFill="background1"/>
            <w:vAlign w:val="center"/>
          </w:tcPr>
          <w:p w14:paraId="1800335F" w14:textId="73317D63" w:rsidR="00F51335" w:rsidRDefault="00F51335" w:rsidP="00DA2CC6">
            <w:pPr>
              <w:pStyle w:val="Table-small"/>
              <w:cnfStyle w:val="000000100000" w:firstRow="0" w:lastRow="0" w:firstColumn="0" w:lastColumn="0" w:oddVBand="0" w:evenVBand="0" w:oddHBand="1" w:evenHBand="0" w:firstRowFirstColumn="0" w:firstRowLastColumn="0" w:lastRowFirstColumn="0" w:lastRowLastColumn="0"/>
            </w:pPr>
            <w:r>
              <w:t>I</w:t>
            </w:r>
            <w:r w:rsidR="00513C36">
              <w:t>f</w:t>
            </w:r>
            <w:r>
              <w:t xml:space="preserve"> applicable, </w:t>
            </w:r>
            <w:r w:rsidR="00513C36">
              <w:t>cleanup the pin configuration</w:t>
            </w:r>
          </w:p>
        </w:tc>
        <w:tc>
          <w:tcPr>
            <w:tcW w:w="821" w:type="pct"/>
            <w:shd w:val="clear" w:color="auto" w:fill="FFFFFF" w:themeFill="background1"/>
            <w:vAlign w:val="center"/>
          </w:tcPr>
          <w:p w14:paraId="5ABF84B3" w14:textId="77777777" w:rsidR="00F51335" w:rsidRDefault="00F51335" w:rsidP="00DA2CC6">
            <w:pPr>
              <w:pStyle w:val="Table-small"/>
              <w:cnfStyle w:val="000000100000" w:firstRow="0" w:lastRow="0" w:firstColumn="0" w:lastColumn="0" w:oddVBand="0" w:evenVBand="0" w:oddHBand="1" w:evenHBand="0" w:firstRowFirstColumn="0" w:firstRowLastColumn="0" w:lastRowFirstColumn="0" w:lastRowLastColumn="0"/>
            </w:pPr>
          </w:p>
        </w:tc>
        <w:tc>
          <w:tcPr>
            <w:tcW w:w="827" w:type="pct"/>
            <w:shd w:val="clear" w:color="auto" w:fill="FFFFFF" w:themeFill="background1"/>
            <w:vAlign w:val="center"/>
          </w:tcPr>
          <w:p w14:paraId="0052A1EB" w14:textId="57D8B5DA" w:rsidR="00F51335" w:rsidRDefault="00513C36" w:rsidP="00DA2CC6">
            <w:pPr>
              <w:pStyle w:val="Table-small"/>
              <w:cnfStyle w:val="000000100000" w:firstRow="0" w:lastRow="0" w:firstColumn="0" w:lastColumn="0" w:oddVBand="0" w:evenVBand="0" w:oddHBand="1" w:evenHBand="0" w:firstRowFirstColumn="0" w:firstRowLastColumn="0" w:lastRowFirstColumn="0" w:lastRowLastColumn="0"/>
            </w:pPr>
            <w:r>
              <w:t>Pin cleanup table</w:t>
            </w:r>
          </w:p>
        </w:tc>
      </w:tr>
      <w:tr w:rsidR="005B086F" w:rsidRPr="00D378DA" w14:paraId="12BC22FB" w14:textId="77777777" w:rsidTr="00805A7F">
        <w:tc>
          <w:tcPr>
            <w:cnfStyle w:val="001000000000" w:firstRow="0" w:lastRow="0" w:firstColumn="1" w:lastColumn="0" w:oddVBand="0" w:evenVBand="0" w:oddHBand="0" w:evenHBand="0" w:firstRowFirstColumn="0" w:firstRowLastColumn="0" w:lastRowFirstColumn="0" w:lastRowLastColumn="0"/>
            <w:tcW w:w="503" w:type="pct"/>
            <w:shd w:val="clear" w:color="auto" w:fill="FFFFFF" w:themeFill="background1"/>
            <w:vAlign w:val="center"/>
          </w:tcPr>
          <w:p w14:paraId="517606D8" w14:textId="77777777" w:rsidR="00B17541" w:rsidDel="00A479A9" w:rsidRDefault="00B17541" w:rsidP="00DB7AD3">
            <w:pPr>
              <w:pStyle w:val="Table-small"/>
              <w:numPr>
                <w:ilvl w:val="0"/>
                <w:numId w:val="71"/>
              </w:numPr>
            </w:pPr>
          </w:p>
        </w:tc>
        <w:tc>
          <w:tcPr>
            <w:tcW w:w="2849" w:type="pct"/>
            <w:gridSpan w:val="3"/>
            <w:shd w:val="clear" w:color="auto" w:fill="FFFFFF" w:themeFill="background1"/>
            <w:vAlign w:val="center"/>
          </w:tcPr>
          <w:p w14:paraId="37F17213" w14:textId="4F4A1FEC" w:rsidR="00B17541" w:rsidRDefault="00B17541" w:rsidP="00DA2CC6">
            <w:pPr>
              <w:pStyle w:val="Table-small"/>
              <w:cnfStyle w:val="000000000000" w:firstRow="0" w:lastRow="0" w:firstColumn="0" w:lastColumn="0" w:oddVBand="0" w:evenVBand="0" w:oddHBand="0" w:evenHBand="0" w:firstRowFirstColumn="0" w:firstRowLastColumn="0" w:lastRowFirstColumn="0" w:lastRowLastColumn="0"/>
            </w:pPr>
            <w:r>
              <w:t>Repeat the test for each pin and group the results per pin type</w:t>
            </w:r>
          </w:p>
        </w:tc>
        <w:tc>
          <w:tcPr>
            <w:tcW w:w="821" w:type="pct"/>
            <w:shd w:val="clear" w:color="auto" w:fill="FFFFFF" w:themeFill="background1"/>
            <w:vAlign w:val="center"/>
          </w:tcPr>
          <w:p w14:paraId="44B20211" w14:textId="77777777" w:rsidR="00B17541" w:rsidRDefault="00B17541" w:rsidP="00DA2CC6">
            <w:pPr>
              <w:pStyle w:val="Table-small"/>
              <w:cnfStyle w:val="000000000000" w:firstRow="0" w:lastRow="0" w:firstColumn="0" w:lastColumn="0" w:oddVBand="0" w:evenVBand="0" w:oddHBand="0" w:evenHBand="0" w:firstRowFirstColumn="0" w:firstRowLastColumn="0" w:lastRowFirstColumn="0" w:lastRowLastColumn="0"/>
            </w:pPr>
          </w:p>
        </w:tc>
        <w:tc>
          <w:tcPr>
            <w:tcW w:w="827" w:type="pct"/>
            <w:shd w:val="clear" w:color="auto" w:fill="FFFFFF" w:themeFill="background1"/>
            <w:vAlign w:val="center"/>
          </w:tcPr>
          <w:p w14:paraId="7C0624BB" w14:textId="78D07CA6" w:rsidR="00B17541" w:rsidRDefault="00B17541" w:rsidP="00DA2CC6">
            <w:pPr>
              <w:pStyle w:val="Table-small"/>
              <w:cnfStyle w:val="000000000000" w:firstRow="0" w:lastRow="0" w:firstColumn="0" w:lastColumn="0" w:oddVBand="0" w:evenVBand="0" w:oddHBand="0" w:evenHBand="0" w:firstRowFirstColumn="0" w:firstRowLastColumn="0" w:lastRowFirstColumn="0" w:lastRowLastColumn="0"/>
            </w:pPr>
            <w:r>
              <w:t>Pin groups table</w:t>
            </w:r>
          </w:p>
        </w:tc>
      </w:tr>
      <w:tr w:rsidR="00DA2CC6" w:rsidRPr="00D378DA" w14:paraId="3633005E" w14:textId="77777777" w:rsidTr="00805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514E4E" w:themeFill="accent3" w:themeFillShade="BF"/>
            <w:vAlign w:val="center"/>
          </w:tcPr>
          <w:p w14:paraId="04045B66" w14:textId="61ABE098" w:rsidR="00DA2CC6" w:rsidRPr="00D378DA" w:rsidRDefault="00DA2CC6" w:rsidP="00DA2CC6">
            <w:pPr>
              <w:pStyle w:val="Table-small"/>
              <w:rPr>
                <w:rFonts w:cstheme="minorHAnsi"/>
                <w:szCs w:val="20"/>
              </w:rPr>
            </w:pPr>
            <w:r>
              <w:t> Notes</w:t>
            </w:r>
          </w:p>
        </w:tc>
      </w:tr>
      <w:tr w:rsidR="00DA2CC6" w:rsidRPr="00792D89" w14:paraId="26E860F3" w14:textId="77777777" w:rsidTr="00805A7F">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FFFFFF" w:themeFill="background1"/>
          </w:tcPr>
          <w:p w14:paraId="783D556B" w14:textId="77777777" w:rsidR="00187705" w:rsidRPr="004F3477" w:rsidRDefault="00187705" w:rsidP="00187705">
            <w:pPr>
              <w:spacing w:before="20" w:after="20"/>
              <w:rPr>
                <w:sz w:val="20"/>
                <w:szCs w:val="14"/>
              </w:rPr>
            </w:pPr>
            <w:r w:rsidRPr="004F3477">
              <w:rPr>
                <w:sz w:val="20"/>
                <w:szCs w:val="14"/>
              </w:rPr>
              <w:t>This test will check the leakage current of all high impedance inputs and outputs which can be put into tri-state.</w:t>
            </w:r>
            <w:r>
              <w:rPr>
                <w:sz w:val="20"/>
                <w:szCs w:val="14"/>
              </w:rPr>
              <w:t xml:space="preserve"> Starting from all pins, the following pins are excluded</w:t>
            </w:r>
            <w:r w:rsidRPr="004F3477">
              <w:rPr>
                <w:sz w:val="20"/>
                <w:szCs w:val="14"/>
              </w:rPr>
              <w:t>:</w:t>
            </w:r>
          </w:p>
          <w:p w14:paraId="5BF22E11" w14:textId="77777777" w:rsidR="00187705" w:rsidRPr="00BE6C7F" w:rsidRDefault="00187705" w:rsidP="00187705">
            <w:pPr>
              <w:pStyle w:val="ListParagraph"/>
              <w:numPr>
                <w:ilvl w:val="0"/>
                <w:numId w:val="44"/>
              </w:numPr>
              <w:spacing w:before="20" w:after="20"/>
              <w:rPr>
                <w:b w:val="0"/>
                <w:bCs w:val="0"/>
                <w:sz w:val="20"/>
                <w:szCs w:val="14"/>
              </w:rPr>
            </w:pPr>
            <w:r w:rsidRPr="00187705">
              <w:rPr>
                <w:sz w:val="20"/>
                <w:szCs w:val="14"/>
              </w:rPr>
              <w:t>master_mosi_cam, master_spi_clk_cam, master_csb_cam, trigger_cam, reset_cam, osc, slave_miso: Digital outputs without tri-state.</w:t>
            </w:r>
          </w:p>
          <w:p w14:paraId="74DE3B1B" w14:textId="77777777" w:rsidR="00187705" w:rsidRPr="00BE6C7F" w:rsidRDefault="00187705" w:rsidP="00187705">
            <w:pPr>
              <w:pStyle w:val="ListParagraph"/>
              <w:numPr>
                <w:ilvl w:val="0"/>
                <w:numId w:val="44"/>
              </w:numPr>
              <w:spacing w:before="20" w:after="20"/>
              <w:rPr>
                <w:b w:val="0"/>
                <w:bCs w:val="0"/>
                <w:sz w:val="20"/>
                <w:szCs w:val="14"/>
              </w:rPr>
            </w:pPr>
            <w:r w:rsidRPr="00187705">
              <w:rPr>
                <w:sz w:val="20"/>
                <w:szCs w:val="14"/>
              </w:rPr>
              <w:t>ldo_dig_out, ldo_out_analog, vref_cam, ldo_cam_out, ldo_vco_out, ldo_out_pll, ldo_out_bias: LDO outputs</w:t>
            </w:r>
          </w:p>
          <w:p w14:paraId="0C8E8175" w14:textId="77777777" w:rsidR="00187705" w:rsidRPr="00BE6C7F" w:rsidRDefault="00187705" w:rsidP="00187705">
            <w:pPr>
              <w:pStyle w:val="ListParagraph"/>
              <w:numPr>
                <w:ilvl w:val="0"/>
                <w:numId w:val="44"/>
              </w:numPr>
              <w:spacing w:before="20" w:after="20"/>
              <w:rPr>
                <w:b w:val="0"/>
                <w:bCs w:val="0"/>
                <w:sz w:val="20"/>
                <w:szCs w:val="14"/>
              </w:rPr>
            </w:pPr>
            <w:r w:rsidRPr="00187705">
              <w:rPr>
                <w:sz w:val="20"/>
                <w:szCs w:val="14"/>
              </w:rPr>
              <w:t>trxp, trxn: High speed CXP interface. To reduce parasitic load on this interface, these pins were omitted. They are tested implicitly during tests which make use of this CXP interface.</w:t>
            </w:r>
          </w:p>
          <w:p w14:paraId="520928B7" w14:textId="40B61E7A" w:rsidR="00187705" w:rsidRPr="00BE6C7F" w:rsidRDefault="00187705" w:rsidP="00187705">
            <w:pPr>
              <w:pStyle w:val="ListParagraph"/>
              <w:numPr>
                <w:ilvl w:val="0"/>
                <w:numId w:val="44"/>
              </w:numPr>
              <w:spacing w:before="20" w:after="20"/>
              <w:rPr>
                <w:b w:val="0"/>
                <w:bCs w:val="0"/>
                <w:sz w:val="20"/>
                <w:szCs w:val="14"/>
              </w:rPr>
            </w:pPr>
            <w:r w:rsidRPr="00187705">
              <w:rPr>
                <w:sz w:val="20"/>
                <w:szCs w:val="14"/>
              </w:rPr>
              <w:t xml:space="preserve">xtalp, xtaln: These are connected directly to the crystal, and are omitted for this test to reduce the parasitic load on these pins. They are tested implicitly during the test </w:t>
            </w:r>
            <w:r w:rsidRPr="00BE6C7F">
              <w:rPr>
                <w:sz w:val="20"/>
                <w:szCs w:val="20"/>
              </w:rPr>
              <w:fldChar w:fldCharType="begin"/>
            </w:r>
            <w:r w:rsidRPr="00187705">
              <w:rPr>
                <w:sz w:val="20"/>
                <w:szCs w:val="20"/>
              </w:rPr>
              <w:instrText xml:space="preserve"> REF _Ref207893198 \h  \* MERGEFORMAT </w:instrText>
            </w:r>
            <w:r w:rsidRPr="00BE6C7F">
              <w:rPr>
                <w:sz w:val="20"/>
                <w:szCs w:val="20"/>
              </w:rPr>
            </w:r>
            <w:r w:rsidRPr="00BE6C7F">
              <w:rPr>
                <w:sz w:val="20"/>
                <w:szCs w:val="20"/>
              </w:rPr>
              <w:fldChar w:fldCharType="separate"/>
            </w:r>
            <w:r w:rsidR="00AA08B9" w:rsidRPr="00AA08B9">
              <w:rPr>
                <w:sz w:val="20"/>
                <w:szCs w:val="20"/>
                <w:lang w:eastAsia="en-US"/>
              </w:rPr>
              <w:t>T0013: Oscillator</w:t>
            </w:r>
            <w:r w:rsidRPr="00BE6C7F">
              <w:rPr>
                <w:sz w:val="20"/>
                <w:szCs w:val="20"/>
              </w:rPr>
              <w:fldChar w:fldCharType="end"/>
            </w:r>
            <w:r w:rsidRPr="00187705">
              <w:rPr>
                <w:sz w:val="20"/>
                <w:szCs w:val="20"/>
              </w:rPr>
              <w:t>.</w:t>
            </w:r>
          </w:p>
          <w:p w14:paraId="446BCBB2" w14:textId="77777777" w:rsidR="00187705" w:rsidRPr="00BE6C7F" w:rsidRDefault="00187705" w:rsidP="00187705">
            <w:pPr>
              <w:pStyle w:val="ListParagraph"/>
              <w:numPr>
                <w:ilvl w:val="0"/>
                <w:numId w:val="44"/>
              </w:numPr>
              <w:spacing w:before="20" w:after="20"/>
              <w:rPr>
                <w:b w:val="0"/>
                <w:bCs w:val="0"/>
                <w:sz w:val="20"/>
                <w:szCs w:val="14"/>
              </w:rPr>
            </w:pPr>
            <w:r w:rsidRPr="00187705">
              <w:rPr>
                <w:sz w:val="20"/>
                <w:szCs w:val="14"/>
              </w:rPr>
              <w:t>vdd2v5_otp, vdd3v3_dig, vdd3v3_ana, vdd3v3_cam, vdd3v3_pll: Power supplies.</w:t>
            </w:r>
          </w:p>
          <w:p w14:paraId="767255FC" w14:textId="77777777" w:rsidR="00187705" w:rsidRPr="00BE6C7F" w:rsidRDefault="00187705" w:rsidP="00187705">
            <w:pPr>
              <w:pStyle w:val="ListParagraph"/>
              <w:numPr>
                <w:ilvl w:val="0"/>
                <w:numId w:val="44"/>
              </w:numPr>
              <w:spacing w:before="20" w:after="20"/>
              <w:rPr>
                <w:b w:val="0"/>
                <w:bCs w:val="0"/>
                <w:sz w:val="20"/>
                <w:szCs w:val="14"/>
              </w:rPr>
            </w:pPr>
            <w:r w:rsidRPr="00187705">
              <w:rPr>
                <w:sz w:val="20"/>
                <w:szCs w:val="14"/>
              </w:rPr>
              <w:t>vss, vss_dig, vss_ana: Ground connections.</w:t>
            </w:r>
          </w:p>
          <w:p w14:paraId="60A04997" w14:textId="77777777" w:rsidR="00187705" w:rsidRPr="00BE6C7F" w:rsidRDefault="00187705" w:rsidP="00DA2CC6">
            <w:pPr>
              <w:pStyle w:val="Table-small"/>
              <w:rPr>
                <w:rFonts w:cstheme="minorHAnsi"/>
                <w:b w:val="0"/>
                <w:bCs w:val="0"/>
                <w:szCs w:val="20"/>
              </w:rPr>
            </w:pPr>
          </w:p>
          <w:p w14:paraId="4751D931" w14:textId="77777777" w:rsidR="00DA2CC6" w:rsidRPr="004952A7" w:rsidRDefault="00DA2CC6" w:rsidP="00DA2CC6">
            <w:pPr>
              <w:pStyle w:val="Table-small"/>
              <w:rPr>
                <w:rFonts w:cstheme="minorHAnsi"/>
                <w:szCs w:val="20"/>
                <w:lang w:val="en-US"/>
              </w:rPr>
            </w:pPr>
            <w:r w:rsidRPr="004952A7">
              <w:rPr>
                <w:rFonts w:cstheme="minorHAnsi"/>
                <w:szCs w:val="20"/>
                <w:lang w:val="en-US"/>
              </w:rPr>
              <w:t>Input configuration table</w:t>
            </w:r>
          </w:p>
          <w:p w14:paraId="2A06175A" w14:textId="77777777" w:rsidR="00DA2CC6" w:rsidRPr="008A20DB" w:rsidRDefault="00DA2CC6" w:rsidP="00DA2CC6">
            <w:pPr>
              <w:pStyle w:val="Table-small"/>
              <w:rPr>
                <w:rFonts w:cstheme="minorHAnsi"/>
                <w:szCs w:val="20"/>
                <w:lang w:val="en-US"/>
              </w:rPr>
            </w:pPr>
            <w:r w:rsidRPr="008A20DB">
              <w:rPr>
                <w:rFonts w:cstheme="minorHAnsi"/>
                <w:szCs w:val="20"/>
                <w:lang w:val="en-US"/>
              </w:rPr>
              <w:t xml:space="preserve">If the pin is not mentioned, the pin doesn't require additional configuration to use it as in input. </w:t>
            </w:r>
          </w:p>
          <w:tbl>
            <w:tblPr>
              <w:tblStyle w:val="GridTab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2"/>
              <w:gridCol w:w="2151"/>
              <w:gridCol w:w="750"/>
              <w:gridCol w:w="4685"/>
            </w:tblGrid>
            <w:tr w:rsidR="00DA2CC6" w:rsidRPr="008A20DB" w14:paraId="6A5FB2D6" w14:textId="77777777" w:rsidTr="00BB2E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46BA9669" w14:textId="77777777" w:rsidR="00DA2CC6" w:rsidRPr="008A20DB" w:rsidRDefault="00DA2CC6" w:rsidP="00DA2CC6">
                  <w:pPr>
                    <w:pStyle w:val="Table-small"/>
                    <w:rPr>
                      <w:rFonts w:cstheme="minorHAnsi"/>
                      <w:szCs w:val="20"/>
                      <w:lang w:val="nl-BE"/>
                    </w:rPr>
                  </w:pPr>
                  <w:r w:rsidRPr="008A20DB">
                    <w:rPr>
                      <w:rFonts w:cstheme="minorHAnsi"/>
                      <w:szCs w:val="20"/>
                      <w:lang w:val="nl-BE"/>
                    </w:rPr>
                    <w:t>Pin</w:t>
                  </w:r>
                </w:p>
              </w:tc>
              <w:tc>
                <w:tcPr>
                  <w:tcW w:w="0" w:type="auto"/>
                  <w:tcBorders>
                    <w:top w:val="none" w:sz="0" w:space="0" w:color="auto"/>
                    <w:left w:val="none" w:sz="0" w:space="0" w:color="auto"/>
                    <w:bottom w:val="none" w:sz="0" w:space="0" w:color="auto"/>
                    <w:right w:val="none" w:sz="0" w:space="0" w:color="auto"/>
                  </w:tcBorders>
                  <w:hideMark/>
                </w:tcPr>
                <w:p w14:paraId="7F291541" w14:textId="77777777" w:rsidR="00DA2CC6" w:rsidRPr="008A20DB" w:rsidRDefault="00DA2CC6" w:rsidP="00DA2CC6">
                  <w:pPr>
                    <w:pStyle w:val="Table-small"/>
                    <w:cnfStyle w:val="100000000000" w:firstRow="1" w:lastRow="0" w:firstColumn="0" w:lastColumn="0" w:oddVBand="0" w:evenVBand="0" w:oddHBand="0" w:evenHBand="0" w:firstRowFirstColumn="0" w:firstRowLastColumn="0" w:lastRowFirstColumn="0" w:lastRowLastColumn="0"/>
                    <w:rPr>
                      <w:rFonts w:cstheme="minorHAnsi"/>
                      <w:szCs w:val="20"/>
                      <w:lang w:val="nl-BE"/>
                    </w:rPr>
                  </w:pPr>
                  <w:r w:rsidRPr="008A20DB">
                    <w:rPr>
                      <w:rFonts w:cstheme="minorHAnsi"/>
                      <w:szCs w:val="20"/>
                      <w:lang w:val="nl-BE"/>
                    </w:rPr>
                    <w:t>Register parameter</w:t>
                  </w:r>
                </w:p>
              </w:tc>
              <w:tc>
                <w:tcPr>
                  <w:tcW w:w="0" w:type="auto"/>
                  <w:tcBorders>
                    <w:top w:val="none" w:sz="0" w:space="0" w:color="auto"/>
                    <w:left w:val="none" w:sz="0" w:space="0" w:color="auto"/>
                    <w:bottom w:val="none" w:sz="0" w:space="0" w:color="auto"/>
                    <w:right w:val="none" w:sz="0" w:space="0" w:color="auto"/>
                  </w:tcBorders>
                  <w:hideMark/>
                </w:tcPr>
                <w:p w14:paraId="66215A05" w14:textId="77777777" w:rsidR="00DA2CC6" w:rsidRPr="008A20DB" w:rsidRDefault="00DA2CC6" w:rsidP="00DA2CC6">
                  <w:pPr>
                    <w:pStyle w:val="Table-small"/>
                    <w:cnfStyle w:val="100000000000" w:firstRow="1" w:lastRow="0" w:firstColumn="0" w:lastColumn="0" w:oddVBand="0" w:evenVBand="0" w:oddHBand="0" w:evenHBand="0" w:firstRowFirstColumn="0" w:firstRowLastColumn="0" w:lastRowFirstColumn="0" w:lastRowLastColumn="0"/>
                    <w:rPr>
                      <w:rFonts w:cstheme="minorHAnsi"/>
                      <w:szCs w:val="20"/>
                      <w:lang w:val="nl-BE"/>
                    </w:rPr>
                  </w:pPr>
                  <w:r w:rsidRPr="008A20DB">
                    <w:rPr>
                      <w:rFonts w:cstheme="minorHAnsi"/>
                      <w:szCs w:val="20"/>
                      <w:lang w:val="nl-BE"/>
                    </w:rPr>
                    <w:t>Value</w:t>
                  </w:r>
                </w:p>
              </w:tc>
              <w:tc>
                <w:tcPr>
                  <w:tcW w:w="0" w:type="auto"/>
                  <w:tcBorders>
                    <w:top w:val="none" w:sz="0" w:space="0" w:color="auto"/>
                    <w:left w:val="none" w:sz="0" w:space="0" w:color="auto"/>
                    <w:bottom w:val="none" w:sz="0" w:space="0" w:color="auto"/>
                    <w:right w:val="none" w:sz="0" w:space="0" w:color="auto"/>
                  </w:tcBorders>
                  <w:hideMark/>
                </w:tcPr>
                <w:p w14:paraId="288751F3" w14:textId="77777777" w:rsidR="00DA2CC6" w:rsidRPr="008A20DB" w:rsidRDefault="00DA2CC6" w:rsidP="00DA2CC6">
                  <w:pPr>
                    <w:pStyle w:val="Table-small"/>
                    <w:cnfStyle w:val="100000000000" w:firstRow="1" w:lastRow="0" w:firstColumn="0" w:lastColumn="0" w:oddVBand="0" w:evenVBand="0" w:oddHBand="0" w:evenHBand="0" w:firstRowFirstColumn="0" w:firstRowLastColumn="0" w:lastRowFirstColumn="0" w:lastRowLastColumn="0"/>
                    <w:rPr>
                      <w:rFonts w:cstheme="minorHAnsi"/>
                      <w:szCs w:val="20"/>
                      <w:lang w:val="nl-BE"/>
                    </w:rPr>
                  </w:pPr>
                  <w:r w:rsidRPr="008A20DB">
                    <w:rPr>
                      <w:rFonts w:cstheme="minorHAnsi"/>
                      <w:szCs w:val="20"/>
                      <w:lang w:val="nl-BE"/>
                    </w:rPr>
                    <w:t>Note</w:t>
                  </w:r>
                </w:p>
              </w:tc>
            </w:tr>
            <w:tr w:rsidR="00DA2CC6" w:rsidRPr="008A20DB" w14:paraId="1F98F8A1" w14:textId="77777777" w:rsidTr="00BB2EF3">
              <w:tc>
                <w:tcPr>
                  <w:cnfStyle w:val="001000000000" w:firstRow="0" w:lastRow="0" w:firstColumn="1" w:lastColumn="0" w:oddVBand="0" w:evenVBand="0" w:oddHBand="0" w:evenHBand="0" w:firstRowFirstColumn="0" w:firstRowLastColumn="0" w:lastRowFirstColumn="0" w:lastRowLastColumn="0"/>
                  <w:tcW w:w="0" w:type="auto"/>
                  <w:hideMark/>
                </w:tcPr>
                <w:p w14:paraId="745CBA98" w14:textId="77777777" w:rsidR="00DA2CC6" w:rsidRPr="008A20DB" w:rsidRDefault="00DA2CC6" w:rsidP="00DA2CC6">
                  <w:pPr>
                    <w:pStyle w:val="Table-small"/>
                    <w:rPr>
                      <w:rFonts w:cstheme="minorHAnsi"/>
                      <w:szCs w:val="20"/>
                      <w:lang w:val="nl-BE"/>
                    </w:rPr>
                  </w:pPr>
                  <w:r w:rsidRPr="008A20DB">
                    <w:rPr>
                      <w:rFonts w:cstheme="minorHAnsi"/>
                      <w:szCs w:val="20"/>
                      <w:lang w:val="nl-BE"/>
                    </w:rPr>
                    <w:t>gpio[10:0]</w:t>
                  </w:r>
                </w:p>
              </w:tc>
              <w:tc>
                <w:tcPr>
                  <w:tcW w:w="0" w:type="auto"/>
                  <w:hideMark/>
                </w:tcPr>
                <w:p w14:paraId="246F46EA" w14:textId="77777777" w:rsidR="00DA2CC6" w:rsidRPr="008A20DB" w:rsidRDefault="00DA2CC6" w:rsidP="00DA2CC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nl-BE"/>
                    </w:rPr>
                  </w:pPr>
                  <w:r w:rsidRPr="008A20DB">
                    <w:rPr>
                      <w:rFonts w:cstheme="minorHAnsi"/>
                      <w:szCs w:val="20"/>
                      <w:lang w:val="nl-BE"/>
                    </w:rPr>
                    <w:t>IOLineModeAll_Value</w:t>
                  </w:r>
                </w:p>
              </w:tc>
              <w:tc>
                <w:tcPr>
                  <w:tcW w:w="0" w:type="auto"/>
                  <w:hideMark/>
                </w:tcPr>
                <w:p w14:paraId="5C0055D9" w14:textId="77777777" w:rsidR="00DA2CC6" w:rsidRPr="008A20DB" w:rsidRDefault="00DA2CC6" w:rsidP="00DA2CC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nl-BE"/>
                    </w:rPr>
                  </w:pPr>
                  <w:r w:rsidRPr="008A20DB">
                    <w:rPr>
                      <w:rFonts w:cstheme="minorHAnsi"/>
                      <w:szCs w:val="20"/>
                      <w:lang w:val="nl-BE"/>
                    </w:rPr>
                    <w:t>0</w:t>
                  </w:r>
                </w:p>
              </w:tc>
              <w:tc>
                <w:tcPr>
                  <w:tcW w:w="0" w:type="auto"/>
                  <w:hideMark/>
                </w:tcPr>
                <w:p w14:paraId="13EA53AE" w14:textId="77777777" w:rsidR="00DA2CC6" w:rsidRPr="008A20DB" w:rsidRDefault="00DA2CC6" w:rsidP="00DA2CC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sidRPr="008A20DB">
                    <w:rPr>
                      <w:rFonts w:cstheme="minorHAnsi"/>
                      <w:szCs w:val="20"/>
                      <w:lang w:val="en-US"/>
                    </w:rPr>
                    <w:t>Write 0 at bit position of the current GPIO channel.</w:t>
                  </w:r>
                </w:p>
              </w:tc>
            </w:tr>
          </w:tbl>
          <w:p w14:paraId="5F5346C8" w14:textId="77777777" w:rsidR="00DA2CC6" w:rsidRDefault="00DA2CC6" w:rsidP="00DA2CC6">
            <w:pPr>
              <w:pStyle w:val="Table-small"/>
              <w:rPr>
                <w:rFonts w:cstheme="minorHAnsi"/>
                <w:b w:val="0"/>
                <w:bCs w:val="0"/>
                <w:szCs w:val="20"/>
              </w:rPr>
            </w:pPr>
          </w:p>
          <w:p w14:paraId="001B584E" w14:textId="7C9DBE99" w:rsidR="00513C36" w:rsidRDefault="00513C36" w:rsidP="00BE6C7F">
            <w:pPr>
              <w:pStyle w:val="Table-small"/>
              <w:tabs>
                <w:tab w:val="center" w:pos="4706"/>
              </w:tabs>
              <w:rPr>
                <w:rFonts w:cstheme="minorHAnsi"/>
                <w:b w:val="0"/>
                <w:bCs w:val="0"/>
                <w:szCs w:val="20"/>
              </w:rPr>
            </w:pPr>
            <w:r>
              <w:rPr>
                <w:rFonts w:cstheme="minorHAnsi"/>
                <w:szCs w:val="20"/>
              </w:rPr>
              <w:t>Pin cleanup</w:t>
            </w:r>
            <w:r w:rsidR="00DC4B69">
              <w:rPr>
                <w:rFonts w:cstheme="minorHAnsi"/>
                <w:szCs w:val="20"/>
              </w:rPr>
              <w:t xml:space="preserve"> table</w:t>
            </w:r>
            <w:r w:rsidR="00453996">
              <w:rPr>
                <w:rFonts w:cstheme="minorHAnsi"/>
                <w:szCs w:val="20"/>
              </w:rPr>
              <w:tab/>
            </w:r>
          </w:p>
          <w:p w14:paraId="31592712" w14:textId="77777777" w:rsidR="00513C36" w:rsidRDefault="00513C36" w:rsidP="00DA2CC6">
            <w:pPr>
              <w:pStyle w:val="Table-small"/>
              <w:rPr>
                <w:rFonts w:cstheme="minorHAnsi"/>
                <w:b w:val="0"/>
                <w:bCs w:val="0"/>
                <w:szCs w:val="20"/>
              </w:rPr>
            </w:pPr>
            <w:r>
              <w:rPr>
                <w:rFonts w:cstheme="minorHAnsi"/>
                <w:szCs w:val="20"/>
              </w:rPr>
              <w:t>If the pin is not mentioned the pin doesn’t require additional cleanup</w:t>
            </w:r>
          </w:p>
          <w:tbl>
            <w:tblPr>
              <w:tblStyle w:val="GridTab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
              <w:gridCol w:w="1989"/>
              <w:gridCol w:w="750"/>
              <w:gridCol w:w="5743"/>
            </w:tblGrid>
            <w:tr w:rsidR="00453996" w:rsidRPr="008A20DB" w14:paraId="5BB6C970" w14:textId="77777777" w:rsidTr="00BB2E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2480DAB3" w14:textId="77777777" w:rsidR="00962AA3" w:rsidRPr="008A20DB" w:rsidRDefault="00962AA3" w:rsidP="00962AA3">
                  <w:pPr>
                    <w:pStyle w:val="Table-small"/>
                    <w:rPr>
                      <w:rFonts w:cstheme="minorHAnsi"/>
                      <w:szCs w:val="20"/>
                      <w:lang w:val="nl-BE"/>
                    </w:rPr>
                  </w:pPr>
                  <w:r w:rsidRPr="008A20DB">
                    <w:rPr>
                      <w:rFonts w:cstheme="minorHAnsi"/>
                      <w:szCs w:val="20"/>
                      <w:lang w:val="nl-BE"/>
                    </w:rPr>
                    <w:t>Pin</w:t>
                  </w:r>
                </w:p>
              </w:tc>
              <w:tc>
                <w:tcPr>
                  <w:tcW w:w="0" w:type="auto"/>
                  <w:tcBorders>
                    <w:top w:val="none" w:sz="0" w:space="0" w:color="auto"/>
                    <w:left w:val="none" w:sz="0" w:space="0" w:color="auto"/>
                    <w:bottom w:val="none" w:sz="0" w:space="0" w:color="auto"/>
                    <w:right w:val="none" w:sz="0" w:space="0" w:color="auto"/>
                  </w:tcBorders>
                  <w:hideMark/>
                </w:tcPr>
                <w:p w14:paraId="7E52DA4B" w14:textId="77777777" w:rsidR="00962AA3" w:rsidRPr="008A20DB" w:rsidRDefault="00962AA3" w:rsidP="00962AA3">
                  <w:pPr>
                    <w:pStyle w:val="Table-small"/>
                    <w:cnfStyle w:val="100000000000" w:firstRow="1" w:lastRow="0" w:firstColumn="0" w:lastColumn="0" w:oddVBand="0" w:evenVBand="0" w:oddHBand="0" w:evenHBand="0" w:firstRowFirstColumn="0" w:firstRowLastColumn="0" w:lastRowFirstColumn="0" w:lastRowLastColumn="0"/>
                    <w:rPr>
                      <w:rFonts w:cstheme="minorHAnsi"/>
                      <w:szCs w:val="20"/>
                      <w:lang w:val="nl-BE"/>
                    </w:rPr>
                  </w:pPr>
                  <w:r w:rsidRPr="008A20DB">
                    <w:rPr>
                      <w:rFonts w:cstheme="minorHAnsi"/>
                      <w:szCs w:val="20"/>
                      <w:lang w:val="nl-BE"/>
                    </w:rPr>
                    <w:t>Register parameter</w:t>
                  </w:r>
                </w:p>
              </w:tc>
              <w:tc>
                <w:tcPr>
                  <w:tcW w:w="0" w:type="auto"/>
                  <w:tcBorders>
                    <w:top w:val="none" w:sz="0" w:space="0" w:color="auto"/>
                    <w:left w:val="none" w:sz="0" w:space="0" w:color="auto"/>
                    <w:bottom w:val="none" w:sz="0" w:space="0" w:color="auto"/>
                    <w:right w:val="none" w:sz="0" w:space="0" w:color="auto"/>
                  </w:tcBorders>
                  <w:hideMark/>
                </w:tcPr>
                <w:p w14:paraId="4B8D6435" w14:textId="77777777" w:rsidR="00962AA3" w:rsidRPr="008A20DB" w:rsidRDefault="00962AA3" w:rsidP="00962AA3">
                  <w:pPr>
                    <w:pStyle w:val="Table-small"/>
                    <w:cnfStyle w:val="100000000000" w:firstRow="1" w:lastRow="0" w:firstColumn="0" w:lastColumn="0" w:oddVBand="0" w:evenVBand="0" w:oddHBand="0" w:evenHBand="0" w:firstRowFirstColumn="0" w:firstRowLastColumn="0" w:lastRowFirstColumn="0" w:lastRowLastColumn="0"/>
                    <w:rPr>
                      <w:rFonts w:cstheme="minorHAnsi"/>
                      <w:szCs w:val="20"/>
                      <w:lang w:val="nl-BE"/>
                    </w:rPr>
                  </w:pPr>
                  <w:r w:rsidRPr="008A20DB">
                    <w:rPr>
                      <w:rFonts w:cstheme="minorHAnsi"/>
                      <w:szCs w:val="20"/>
                      <w:lang w:val="nl-BE"/>
                    </w:rPr>
                    <w:t>Value</w:t>
                  </w:r>
                </w:p>
              </w:tc>
              <w:tc>
                <w:tcPr>
                  <w:tcW w:w="0" w:type="auto"/>
                  <w:tcBorders>
                    <w:top w:val="none" w:sz="0" w:space="0" w:color="auto"/>
                    <w:left w:val="none" w:sz="0" w:space="0" w:color="auto"/>
                    <w:bottom w:val="none" w:sz="0" w:space="0" w:color="auto"/>
                    <w:right w:val="none" w:sz="0" w:space="0" w:color="auto"/>
                  </w:tcBorders>
                  <w:hideMark/>
                </w:tcPr>
                <w:p w14:paraId="0A4A33ED" w14:textId="77777777" w:rsidR="00962AA3" w:rsidRPr="008A20DB" w:rsidRDefault="00962AA3" w:rsidP="00962AA3">
                  <w:pPr>
                    <w:pStyle w:val="Table-small"/>
                    <w:cnfStyle w:val="100000000000" w:firstRow="1" w:lastRow="0" w:firstColumn="0" w:lastColumn="0" w:oddVBand="0" w:evenVBand="0" w:oddHBand="0" w:evenHBand="0" w:firstRowFirstColumn="0" w:firstRowLastColumn="0" w:lastRowFirstColumn="0" w:lastRowLastColumn="0"/>
                    <w:rPr>
                      <w:rFonts w:cstheme="minorHAnsi"/>
                      <w:szCs w:val="20"/>
                      <w:lang w:val="nl-BE"/>
                    </w:rPr>
                  </w:pPr>
                  <w:r w:rsidRPr="008A20DB">
                    <w:rPr>
                      <w:rFonts w:cstheme="minorHAnsi"/>
                      <w:szCs w:val="20"/>
                      <w:lang w:val="nl-BE"/>
                    </w:rPr>
                    <w:t>Note</w:t>
                  </w:r>
                </w:p>
              </w:tc>
            </w:tr>
            <w:tr w:rsidR="00453996" w:rsidRPr="008A20DB" w14:paraId="56543C87" w14:textId="77777777" w:rsidTr="00BB2EF3">
              <w:tc>
                <w:tcPr>
                  <w:cnfStyle w:val="001000000000" w:firstRow="0" w:lastRow="0" w:firstColumn="1" w:lastColumn="0" w:oddVBand="0" w:evenVBand="0" w:oddHBand="0" w:evenHBand="0" w:firstRowFirstColumn="0" w:firstRowLastColumn="0" w:lastRowFirstColumn="0" w:lastRowLastColumn="0"/>
                  <w:tcW w:w="0" w:type="auto"/>
                  <w:hideMark/>
                </w:tcPr>
                <w:p w14:paraId="0E5AAC53" w14:textId="67F192DB" w:rsidR="00962AA3" w:rsidRPr="008A20DB" w:rsidRDefault="00453996" w:rsidP="00962AA3">
                  <w:pPr>
                    <w:pStyle w:val="Table-small"/>
                    <w:rPr>
                      <w:rFonts w:cstheme="minorHAnsi"/>
                      <w:szCs w:val="20"/>
                      <w:lang w:val="nl-BE"/>
                    </w:rPr>
                  </w:pPr>
                  <w:r>
                    <w:rPr>
                      <w:rFonts w:cstheme="minorHAnsi"/>
                      <w:szCs w:val="20"/>
                      <w:lang w:val="nl-BE"/>
                    </w:rPr>
                    <w:t>All pins</w:t>
                  </w:r>
                </w:p>
              </w:tc>
              <w:tc>
                <w:tcPr>
                  <w:tcW w:w="0" w:type="auto"/>
                </w:tcPr>
                <w:p w14:paraId="4791AF70" w14:textId="1FDD359B" w:rsidR="00962AA3" w:rsidRPr="008A20DB" w:rsidRDefault="00962AA3" w:rsidP="00962AA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nl-BE"/>
                    </w:rPr>
                  </w:pPr>
                </w:p>
              </w:tc>
              <w:tc>
                <w:tcPr>
                  <w:tcW w:w="0" w:type="auto"/>
                </w:tcPr>
                <w:p w14:paraId="3B0439DF" w14:textId="5B45CD2E" w:rsidR="00962AA3" w:rsidRPr="008A20DB" w:rsidRDefault="00962AA3" w:rsidP="00962AA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nl-BE"/>
                    </w:rPr>
                  </w:pPr>
                </w:p>
              </w:tc>
              <w:tc>
                <w:tcPr>
                  <w:tcW w:w="0" w:type="auto"/>
                </w:tcPr>
                <w:p w14:paraId="2C2D0637" w14:textId="3162595F" w:rsidR="00962AA3" w:rsidRPr="008A20DB" w:rsidRDefault="00453996" w:rsidP="00962AA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Pr>
                      <w:rFonts w:cstheme="minorHAnsi"/>
                      <w:szCs w:val="20"/>
                      <w:lang w:val="en-US"/>
                    </w:rPr>
                    <w:t>Pins are configured as input which is safe, no cleanup is required.</w:t>
                  </w:r>
                </w:p>
              </w:tc>
            </w:tr>
          </w:tbl>
          <w:p w14:paraId="34B9CC50" w14:textId="77777777" w:rsidR="00962AA3" w:rsidRDefault="00962AA3" w:rsidP="00DA2CC6">
            <w:pPr>
              <w:pStyle w:val="Table-small"/>
              <w:rPr>
                <w:rFonts w:cstheme="minorHAnsi"/>
                <w:b w:val="0"/>
                <w:bCs w:val="0"/>
                <w:szCs w:val="20"/>
              </w:rPr>
            </w:pPr>
          </w:p>
          <w:p w14:paraId="4931D0EB" w14:textId="0CBD664B" w:rsidR="00B17541" w:rsidRDefault="00B17541" w:rsidP="00DA2CC6">
            <w:pPr>
              <w:pStyle w:val="Table-small"/>
              <w:rPr>
                <w:rFonts w:cstheme="minorHAnsi"/>
                <w:b w:val="0"/>
                <w:bCs w:val="0"/>
                <w:szCs w:val="20"/>
              </w:rPr>
            </w:pPr>
            <w:r>
              <w:rPr>
                <w:rFonts w:cstheme="minorHAnsi"/>
                <w:szCs w:val="20"/>
              </w:rPr>
              <w:lastRenderedPageBreak/>
              <w:t>Pin groups table</w:t>
            </w:r>
          </w:p>
          <w:p w14:paraId="30BF863F" w14:textId="77777777" w:rsidR="00B17541" w:rsidRDefault="00B17541" w:rsidP="00DA2CC6">
            <w:pPr>
              <w:pStyle w:val="Table-small"/>
              <w:rPr>
                <w:rFonts w:cstheme="minorHAnsi"/>
                <w:szCs w:val="20"/>
              </w:rPr>
            </w:pPr>
            <w:r w:rsidRPr="00B17541">
              <w:rPr>
                <w:rFonts w:cstheme="minorHAnsi"/>
                <w:szCs w:val="20"/>
              </w:rPr>
              <w:t xml:space="preserve">To simplify reporting, </w:t>
            </w:r>
            <w:r>
              <w:rPr>
                <w:rFonts w:cstheme="minorHAnsi"/>
                <w:b w:val="0"/>
                <w:bCs w:val="0"/>
                <w:szCs w:val="20"/>
              </w:rPr>
              <w:t xml:space="preserve">pins which share the same IO cell are grouped into a single measurement ID. </w:t>
            </w:r>
            <w:r w:rsidR="00073181">
              <w:rPr>
                <w:rFonts w:cstheme="minorHAnsi"/>
                <w:b w:val="0"/>
                <w:bCs w:val="0"/>
                <w:szCs w:val="20"/>
              </w:rPr>
              <w:t xml:space="preserve">To optimize the test time, pins which belong to the same group can share </w:t>
            </w:r>
            <w:r w:rsidR="002B0E1B">
              <w:rPr>
                <w:rFonts w:cstheme="minorHAnsi"/>
                <w:b w:val="0"/>
                <w:bCs w:val="0"/>
                <w:szCs w:val="20"/>
              </w:rPr>
              <w:t>initialization to speed up the measurements. For example:</w:t>
            </w:r>
          </w:p>
          <w:p w14:paraId="4641B6B0" w14:textId="77777777" w:rsidR="002B0E1B" w:rsidRPr="00BE6C7F" w:rsidRDefault="002B0E1B" w:rsidP="002B0E1B">
            <w:pPr>
              <w:pStyle w:val="Table-small"/>
              <w:numPr>
                <w:ilvl w:val="0"/>
                <w:numId w:val="44"/>
              </w:numPr>
              <w:rPr>
                <w:rFonts w:cstheme="minorHAnsi"/>
                <w:b w:val="0"/>
                <w:bCs w:val="0"/>
                <w:szCs w:val="20"/>
              </w:rPr>
            </w:pPr>
            <w:r>
              <w:rPr>
                <w:rFonts w:cstheme="minorHAnsi"/>
                <w:b w:val="0"/>
                <w:bCs w:val="0"/>
                <w:szCs w:val="20"/>
              </w:rPr>
              <w:t>Park state needs only be run once.</w:t>
            </w:r>
          </w:p>
          <w:p w14:paraId="0F503CE2" w14:textId="2B19B5DE" w:rsidR="00304C12" w:rsidRPr="00BE6C7F" w:rsidRDefault="00304C12" w:rsidP="002B0E1B">
            <w:pPr>
              <w:pStyle w:val="Table-small"/>
              <w:numPr>
                <w:ilvl w:val="0"/>
                <w:numId w:val="44"/>
              </w:numPr>
              <w:rPr>
                <w:rFonts w:cstheme="minorHAnsi"/>
                <w:b w:val="0"/>
                <w:bCs w:val="0"/>
                <w:szCs w:val="20"/>
              </w:rPr>
            </w:pPr>
            <w:r>
              <w:rPr>
                <w:rFonts w:cstheme="minorHAnsi"/>
                <w:b w:val="0"/>
                <w:bCs w:val="0"/>
                <w:szCs w:val="20"/>
              </w:rPr>
              <w:t>The SMU needs to be configured only once</w:t>
            </w:r>
          </w:p>
          <w:p w14:paraId="5DDBC659" w14:textId="6C7EC3D3" w:rsidR="00304C12" w:rsidRPr="00BE6C7F" w:rsidRDefault="002B0E1B" w:rsidP="00304C12">
            <w:pPr>
              <w:pStyle w:val="Table-small"/>
              <w:numPr>
                <w:ilvl w:val="0"/>
                <w:numId w:val="44"/>
              </w:numPr>
              <w:rPr>
                <w:rFonts w:cstheme="minorHAnsi"/>
                <w:b w:val="0"/>
                <w:bCs w:val="0"/>
                <w:szCs w:val="20"/>
              </w:rPr>
            </w:pPr>
            <w:r>
              <w:rPr>
                <w:rFonts w:cstheme="minorHAnsi"/>
                <w:b w:val="0"/>
                <w:bCs w:val="0"/>
                <w:szCs w:val="20"/>
              </w:rPr>
              <w:t xml:space="preserve">If </w:t>
            </w:r>
            <w:r w:rsidR="00304C12">
              <w:rPr>
                <w:rFonts w:cstheme="minorHAnsi"/>
                <w:b w:val="0"/>
                <w:bCs w:val="0"/>
                <w:szCs w:val="20"/>
              </w:rPr>
              <w:t>a group of pins share the same register in the input configuration table, the register can be configured for all pins in the group in a single transaction.</w:t>
            </w:r>
            <w:r w:rsidR="00DC4B69">
              <w:rPr>
                <w:rFonts w:cstheme="minorHAnsi"/>
                <w:b w:val="0"/>
                <w:bCs w:val="0"/>
                <w:szCs w:val="20"/>
              </w:rPr>
              <w:t xml:space="preserve"> The same applies for the pin cleanup table.</w:t>
            </w:r>
          </w:p>
          <w:tbl>
            <w:tblPr>
              <w:tblStyle w:val="GridTab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1850"/>
              <w:gridCol w:w="5814"/>
            </w:tblGrid>
            <w:tr w:rsidR="00792D89" w:rsidRPr="008A20DB" w14:paraId="06D8D5BD" w14:textId="77777777" w:rsidTr="00BB2E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48F0C4C1" w14:textId="2234D60E" w:rsidR="00C453CA" w:rsidRPr="008A20DB" w:rsidRDefault="00C453CA" w:rsidP="00C453CA">
                  <w:pPr>
                    <w:pStyle w:val="Table-small"/>
                    <w:rPr>
                      <w:rFonts w:cstheme="minorHAnsi"/>
                      <w:szCs w:val="20"/>
                      <w:lang w:val="nl-BE"/>
                    </w:rPr>
                  </w:pPr>
                  <w:r>
                    <w:rPr>
                      <w:rFonts w:cstheme="minorHAnsi"/>
                      <w:szCs w:val="20"/>
                      <w:lang w:val="nl-BE"/>
                    </w:rPr>
                    <w:t>Group</w:t>
                  </w:r>
                </w:p>
              </w:tc>
              <w:tc>
                <w:tcPr>
                  <w:tcW w:w="0" w:type="auto"/>
                  <w:tcBorders>
                    <w:top w:val="none" w:sz="0" w:space="0" w:color="auto"/>
                    <w:left w:val="none" w:sz="0" w:space="0" w:color="auto"/>
                    <w:bottom w:val="none" w:sz="0" w:space="0" w:color="auto"/>
                    <w:right w:val="none" w:sz="0" w:space="0" w:color="auto"/>
                  </w:tcBorders>
                  <w:hideMark/>
                </w:tcPr>
                <w:p w14:paraId="57B8F71B" w14:textId="796B49B4" w:rsidR="00C453CA" w:rsidRPr="008A20DB" w:rsidRDefault="00C453CA" w:rsidP="00C453CA">
                  <w:pPr>
                    <w:pStyle w:val="Table-small"/>
                    <w:cnfStyle w:val="100000000000" w:firstRow="1" w:lastRow="0" w:firstColumn="0" w:lastColumn="0" w:oddVBand="0" w:evenVBand="0" w:oddHBand="0" w:evenHBand="0" w:firstRowFirstColumn="0" w:firstRowLastColumn="0" w:lastRowFirstColumn="0" w:lastRowLastColumn="0"/>
                    <w:rPr>
                      <w:rFonts w:cstheme="minorHAnsi"/>
                      <w:szCs w:val="20"/>
                      <w:lang w:val="nl-BE"/>
                    </w:rPr>
                  </w:pPr>
                  <w:r>
                    <w:rPr>
                      <w:rFonts w:cstheme="minorHAnsi"/>
                      <w:szCs w:val="20"/>
                      <w:lang w:val="nl-BE"/>
                    </w:rPr>
                    <w:t>Pins</w:t>
                  </w:r>
                </w:p>
              </w:tc>
              <w:tc>
                <w:tcPr>
                  <w:tcW w:w="0" w:type="auto"/>
                  <w:tcBorders>
                    <w:top w:val="none" w:sz="0" w:space="0" w:color="auto"/>
                    <w:left w:val="none" w:sz="0" w:space="0" w:color="auto"/>
                    <w:bottom w:val="none" w:sz="0" w:space="0" w:color="auto"/>
                    <w:right w:val="none" w:sz="0" w:space="0" w:color="auto"/>
                  </w:tcBorders>
                  <w:hideMark/>
                </w:tcPr>
                <w:p w14:paraId="2932399C" w14:textId="77777777" w:rsidR="00C453CA" w:rsidRPr="008A20DB" w:rsidRDefault="00C453CA" w:rsidP="00C453CA">
                  <w:pPr>
                    <w:pStyle w:val="Table-small"/>
                    <w:cnfStyle w:val="100000000000" w:firstRow="1" w:lastRow="0" w:firstColumn="0" w:lastColumn="0" w:oddVBand="0" w:evenVBand="0" w:oddHBand="0" w:evenHBand="0" w:firstRowFirstColumn="0" w:firstRowLastColumn="0" w:lastRowFirstColumn="0" w:lastRowLastColumn="0"/>
                    <w:rPr>
                      <w:rFonts w:cstheme="minorHAnsi"/>
                      <w:szCs w:val="20"/>
                      <w:lang w:val="nl-BE"/>
                    </w:rPr>
                  </w:pPr>
                  <w:r w:rsidRPr="008A20DB">
                    <w:rPr>
                      <w:rFonts w:cstheme="minorHAnsi"/>
                      <w:szCs w:val="20"/>
                      <w:lang w:val="nl-BE"/>
                    </w:rPr>
                    <w:t>Note</w:t>
                  </w:r>
                </w:p>
              </w:tc>
            </w:tr>
            <w:tr w:rsidR="00792D89" w:rsidRPr="008A20DB" w14:paraId="48B5FD77" w14:textId="77777777" w:rsidTr="00BB2EF3">
              <w:tc>
                <w:tcPr>
                  <w:cnfStyle w:val="001000000000" w:firstRow="0" w:lastRow="0" w:firstColumn="1" w:lastColumn="0" w:oddVBand="0" w:evenVBand="0" w:oddHBand="0" w:evenHBand="0" w:firstRowFirstColumn="0" w:firstRowLastColumn="0" w:lastRowFirstColumn="0" w:lastRowLastColumn="0"/>
                  <w:tcW w:w="0" w:type="auto"/>
                  <w:hideMark/>
                </w:tcPr>
                <w:p w14:paraId="478C72C0" w14:textId="7DE32331" w:rsidR="00C453CA" w:rsidRPr="008A20DB" w:rsidRDefault="003B6D08" w:rsidP="00C453CA">
                  <w:pPr>
                    <w:pStyle w:val="Table-small"/>
                    <w:rPr>
                      <w:rFonts w:cstheme="minorHAnsi"/>
                      <w:szCs w:val="20"/>
                      <w:lang w:val="nl-BE"/>
                    </w:rPr>
                  </w:pPr>
                  <w:r>
                    <w:rPr>
                      <w:rFonts w:cstheme="minorHAnsi"/>
                      <w:szCs w:val="20"/>
                      <w:lang w:val="nl-BE"/>
                    </w:rPr>
                    <w:t>v</w:t>
                  </w:r>
                  <w:r w:rsidR="00457099">
                    <w:rPr>
                      <w:rFonts w:cstheme="minorHAnsi"/>
                      <w:szCs w:val="20"/>
                      <w:lang w:val="nl-BE"/>
                    </w:rPr>
                    <w:t>ideo</w:t>
                  </w:r>
                </w:p>
              </w:tc>
              <w:tc>
                <w:tcPr>
                  <w:tcW w:w="0" w:type="auto"/>
                </w:tcPr>
                <w:p w14:paraId="6DD7F915" w14:textId="4FE0FF85" w:rsidR="00C453CA" w:rsidRPr="00BE6C7F" w:rsidRDefault="008449FE" w:rsidP="00C453C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sidRPr="00BE6C7F">
                    <w:rPr>
                      <w:rFonts w:cstheme="minorHAnsi"/>
                      <w:szCs w:val="20"/>
                      <w:lang w:val="en-US"/>
                    </w:rPr>
                    <w:t>v</w:t>
                  </w:r>
                  <w:r w:rsidR="00457099" w:rsidRPr="00BE6C7F">
                    <w:rPr>
                      <w:rFonts w:cstheme="minorHAnsi"/>
                      <w:szCs w:val="20"/>
                      <w:lang w:val="en-US"/>
                    </w:rPr>
                    <w:t>ideo_data[</w:t>
                  </w:r>
                  <w:r w:rsidR="00D4324B">
                    <w:rPr>
                      <w:rFonts w:cstheme="minorHAnsi"/>
                      <w:szCs w:val="20"/>
                      <w:lang w:val="en-US"/>
                    </w:rPr>
                    <w:t>11</w:t>
                  </w:r>
                  <w:r w:rsidR="00457099" w:rsidRPr="00BE6C7F">
                    <w:rPr>
                      <w:rFonts w:cstheme="minorHAnsi"/>
                      <w:szCs w:val="20"/>
                      <w:lang w:val="en-US"/>
                    </w:rPr>
                    <w:t>:0]</w:t>
                  </w:r>
                </w:p>
                <w:p w14:paraId="0EBF0B43" w14:textId="65DD6DB1" w:rsidR="00457099" w:rsidRPr="00BE6C7F" w:rsidRDefault="008449FE" w:rsidP="00C453C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Pr>
                      <w:rFonts w:cstheme="minorHAnsi"/>
                      <w:szCs w:val="20"/>
                      <w:lang w:val="en-US"/>
                    </w:rPr>
                    <w:t>f</w:t>
                  </w:r>
                  <w:r w:rsidRPr="00BE6C7F">
                    <w:rPr>
                      <w:rFonts w:cstheme="minorHAnsi"/>
                      <w:szCs w:val="20"/>
                      <w:lang w:val="en-US"/>
                    </w:rPr>
                    <w:t>rame_valid_cam</w:t>
                  </w:r>
                </w:p>
                <w:p w14:paraId="7CC29432" w14:textId="70026B44" w:rsidR="008449FE" w:rsidRPr="00BE6C7F" w:rsidRDefault="008449FE" w:rsidP="00C453C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Pr>
                      <w:rFonts w:cstheme="minorHAnsi"/>
                      <w:szCs w:val="20"/>
                      <w:lang w:val="en-US"/>
                    </w:rPr>
                    <w:t>l</w:t>
                  </w:r>
                  <w:r w:rsidRPr="00BE6C7F">
                    <w:rPr>
                      <w:rFonts w:cstheme="minorHAnsi"/>
                      <w:szCs w:val="20"/>
                      <w:lang w:val="en-US"/>
                    </w:rPr>
                    <w:t>ine_valid_cam</w:t>
                  </w:r>
                </w:p>
                <w:p w14:paraId="5AF79119" w14:textId="0517AC8E" w:rsidR="008449FE" w:rsidRPr="00BE6C7F" w:rsidRDefault="008449FE" w:rsidP="00C453C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sidRPr="00BE6C7F">
                    <w:rPr>
                      <w:rFonts w:cstheme="minorHAnsi"/>
                      <w:szCs w:val="20"/>
                      <w:lang w:val="en-US"/>
                    </w:rPr>
                    <w:t>data_valid_cam</w:t>
                  </w:r>
                </w:p>
                <w:p w14:paraId="721B0757" w14:textId="00175F33" w:rsidR="008449FE" w:rsidRPr="008A20DB" w:rsidRDefault="008449FE" w:rsidP="00C453C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nl-BE"/>
                    </w:rPr>
                  </w:pPr>
                  <w:r>
                    <w:rPr>
                      <w:rFonts w:cstheme="minorHAnsi"/>
                      <w:szCs w:val="20"/>
                      <w:lang w:val="nl-BE"/>
                    </w:rPr>
                    <w:t>pixel_clk_cam</w:t>
                  </w:r>
                </w:p>
              </w:tc>
              <w:tc>
                <w:tcPr>
                  <w:tcW w:w="0" w:type="auto"/>
                </w:tcPr>
                <w:p w14:paraId="118C26B7" w14:textId="40D55B86" w:rsidR="00C453CA" w:rsidRPr="008A20DB" w:rsidRDefault="00792D89" w:rsidP="00C453C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Pr>
                      <w:rFonts w:cstheme="minorHAnsi"/>
                      <w:szCs w:val="20"/>
                      <w:lang w:val="en-US"/>
                    </w:rPr>
                    <w:t xml:space="preserve">Video pins </w:t>
                  </w:r>
                  <w:r w:rsidR="00D10900">
                    <w:rPr>
                      <w:rFonts w:cstheme="minorHAnsi"/>
                      <w:szCs w:val="20"/>
                      <w:lang w:val="en-US"/>
                    </w:rPr>
                    <w:t>have by default a pull down enabled</w:t>
                  </w:r>
                </w:p>
              </w:tc>
            </w:tr>
            <w:tr w:rsidR="00792D89" w:rsidRPr="008A20DB" w14:paraId="18929F3A" w14:textId="77777777" w:rsidTr="00BB2EF3">
              <w:tc>
                <w:tcPr>
                  <w:cnfStyle w:val="001000000000" w:firstRow="0" w:lastRow="0" w:firstColumn="1" w:lastColumn="0" w:oddVBand="0" w:evenVBand="0" w:oddHBand="0" w:evenHBand="0" w:firstRowFirstColumn="0" w:firstRowLastColumn="0" w:lastRowFirstColumn="0" w:lastRowLastColumn="0"/>
                  <w:tcW w:w="0" w:type="auto"/>
                </w:tcPr>
                <w:p w14:paraId="3AEF2A6D" w14:textId="0E1F77B7" w:rsidR="00BE4F8C" w:rsidRPr="00BE6C7F" w:rsidRDefault="003B6D08" w:rsidP="00C453CA">
                  <w:pPr>
                    <w:pStyle w:val="Table-small"/>
                    <w:rPr>
                      <w:rFonts w:cstheme="minorHAnsi"/>
                      <w:szCs w:val="20"/>
                      <w:lang w:val="en-US"/>
                    </w:rPr>
                  </w:pPr>
                  <w:r>
                    <w:rPr>
                      <w:rFonts w:cstheme="minorHAnsi"/>
                      <w:szCs w:val="20"/>
                      <w:lang w:val="en-US"/>
                    </w:rPr>
                    <w:t>g</w:t>
                  </w:r>
                  <w:r w:rsidR="00D10900">
                    <w:rPr>
                      <w:rFonts w:cstheme="minorHAnsi"/>
                      <w:szCs w:val="20"/>
                      <w:lang w:val="en-US"/>
                    </w:rPr>
                    <w:t>pio_pull_none</w:t>
                  </w:r>
                </w:p>
              </w:tc>
              <w:tc>
                <w:tcPr>
                  <w:tcW w:w="0" w:type="auto"/>
                </w:tcPr>
                <w:p w14:paraId="043B7E2E" w14:textId="19EC5E50" w:rsidR="00BE4F8C" w:rsidRPr="00BE4F8C" w:rsidRDefault="003B6D08" w:rsidP="00C453C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Pr>
                      <w:rFonts w:cstheme="minorHAnsi"/>
                      <w:szCs w:val="20"/>
                      <w:lang w:val="en-US"/>
                    </w:rPr>
                    <w:t>g</w:t>
                  </w:r>
                  <w:r w:rsidR="00D10900">
                    <w:rPr>
                      <w:rFonts w:cstheme="minorHAnsi"/>
                      <w:szCs w:val="20"/>
                      <w:lang w:val="en-US"/>
                    </w:rPr>
                    <w:t>pio[</w:t>
                  </w:r>
                  <w:r>
                    <w:rPr>
                      <w:rFonts w:cstheme="minorHAnsi"/>
                      <w:szCs w:val="20"/>
                      <w:lang w:val="en-US"/>
                    </w:rPr>
                    <w:t>10:0]</w:t>
                  </w:r>
                </w:p>
              </w:tc>
              <w:tc>
                <w:tcPr>
                  <w:tcW w:w="0" w:type="auto"/>
                </w:tcPr>
                <w:p w14:paraId="7964515F" w14:textId="1D3AB657" w:rsidR="00BE4F8C" w:rsidRDefault="00792D89" w:rsidP="00C453C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Pr>
                      <w:rFonts w:cstheme="minorHAnsi"/>
                      <w:szCs w:val="20"/>
                      <w:lang w:val="en-US"/>
                    </w:rPr>
                    <w:t xml:space="preserve">GPIO IO cells which </w:t>
                  </w:r>
                  <w:r w:rsidR="00D10900">
                    <w:rPr>
                      <w:rFonts w:cstheme="minorHAnsi"/>
                      <w:szCs w:val="20"/>
                      <w:lang w:val="en-US"/>
                    </w:rPr>
                    <w:t>have by default no pull resistor enabled</w:t>
                  </w:r>
                </w:p>
              </w:tc>
            </w:tr>
            <w:tr w:rsidR="003B6D08" w:rsidRPr="008A20DB" w14:paraId="4D91590F" w14:textId="77777777" w:rsidTr="00BB2EF3">
              <w:tc>
                <w:tcPr>
                  <w:cnfStyle w:val="001000000000" w:firstRow="0" w:lastRow="0" w:firstColumn="1" w:lastColumn="0" w:oddVBand="0" w:evenVBand="0" w:oddHBand="0" w:evenHBand="0" w:firstRowFirstColumn="0" w:firstRowLastColumn="0" w:lastRowFirstColumn="0" w:lastRowLastColumn="0"/>
                  <w:tcW w:w="0" w:type="auto"/>
                </w:tcPr>
                <w:p w14:paraId="586EB961" w14:textId="1934A420" w:rsidR="003B6D08" w:rsidRDefault="003B6D08" w:rsidP="00C453CA">
                  <w:pPr>
                    <w:pStyle w:val="Table-small"/>
                    <w:rPr>
                      <w:rFonts w:cstheme="minorHAnsi"/>
                      <w:szCs w:val="20"/>
                      <w:lang w:val="en-US"/>
                    </w:rPr>
                  </w:pPr>
                  <w:r>
                    <w:rPr>
                      <w:rFonts w:cstheme="minorHAnsi"/>
                      <w:szCs w:val="20"/>
                      <w:lang w:val="en-US"/>
                    </w:rPr>
                    <w:t>gpio_pull_up</w:t>
                  </w:r>
                </w:p>
              </w:tc>
              <w:tc>
                <w:tcPr>
                  <w:tcW w:w="0" w:type="auto"/>
                </w:tcPr>
                <w:p w14:paraId="2ACAB5E6" w14:textId="0013DC99" w:rsidR="003B6D08" w:rsidRDefault="00AB78A1" w:rsidP="00C453C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Pr>
                      <w:rFonts w:cstheme="minorHAnsi"/>
                      <w:szCs w:val="20"/>
                      <w:lang w:val="en-US"/>
                    </w:rPr>
                    <w:t>slave_csb</w:t>
                  </w:r>
                </w:p>
              </w:tc>
              <w:tc>
                <w:tcPr>
                  <w:tcW w:w="0" w:type="auto"/>
                </w:tcPr>
                <w:p w14:paraId="3DB11577" w14:textId="4FD02326" w:rsidR="003B6D08" w:rsidRDefault="00792D89" w:rsidP="00C453C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Pr>
                      <w:rFonts w:cstheme="minorHAnsi"/>
                      <w:szCs w:val="20"/>
                      <w:lang w:val="en-US"/>
                    </w:rPr>
                    <w:t xml:space="preserve">GPIO IO cells which </w:t>
                  </w:r>
                  <w:r w:rsidR="00AB78A1">
                    <w:rPr>
                      <w:rFonts w:cstheme="minorHAnsi"/>
                      <w:szCs w:val="20"/>
                      <w:lang w:val="en-US"/>
                    </w:rPr>
                    <w:t xml:space="preserve">have by default a pull up </w:t>
                  </w:r>
                  <w:r w:rsidR="00F64FA1">
                    <w:rPr>
                      <w:rFonts w:cstheme="minorHAnsi"/>
                      <w:szCs w:val="20"/>
                      <w:lang w:val="en-US"/>
                    </w:rPr>
                    <w:t>resistor</w:t>
                  </w:r>
                  <w:r w:rsidR="00AB78A1">
                    <w:rPr>
                      <w:rFonts w:cstheme="minorHAnsi"/>
                      <w:szCs w:val="20"/>
                      <w:lang w:val="en-US"/>
                    </w:rPr>
                    <w:t xml:space="preserve"> enabled</w:t>
                  </w:r>
                </w:p>
              </w:tc>
            </w:tr>
            <w:tr w:rsidR="00AB78A1" w:rsidRPr="00792D89" w14:paraId="6B259A05" w14:textId="77777777" w:rsidTr="00BB2EF3">
              <w:tc>
                <w:tcPr>
                  <w:cnfStyle w:val="001000000000" w:firstRow="0" w:lastRow="0" w:firstColumn="1" w:lastColumn="0" w:oddVBand="0" w:evenVBand="0" w:oddHBand="0" w:evenHBand="0" w:firstRowFirstColumn="0" w:firstRowLastColumn="0" w:lastRowFirstColumn="0" w:lastRowLastColumn="0"/>
                  <w:tcW w:w="0" w:type="auto"/>
                </w:tcPr>
                <w:p w14:paraId="26B8299E" w14:textId="1A3F012D" w:rsidR="00AB78A1" w:rsidRDefault="00AB78A1" w:rsidP="00C453CA">
                  <w:pPr>
                    <w:pStyle w:val="Table-small"/>
                    <w:rPr>
                      <w:rFonts w:cstheme="minorHAnsi"/>
                      <w:szCs w:val="20"/>
                      <w:lang w:val="en-US"/>
                    </w:rPr>
                  </w:pPr>
                  <w:r>
                    <w:rPr>
                      <w:rFonts w:cstheme="minorHAnsi"/>
                      <w:szCs w:val="20"/>
                      <w:lang w:val="en-US"/>
                    </w:rPr>
                    <w:t>gpio_pull_down</w:t>
                  </w:r>
                </w:p>
              </w:tc>
              <w:tc>
                <w:tcPr>
                  <w:tcW w:w="0" w:type="auto"/>
                </w:tcPr>
                <w:p w14:paraId="5280BABA" w14:textId="77777777" w:rsidR="00AB78A1" w:rsidRPr="00BE6C7F" w:rsidRDefault="00792D89" w:rsidP="00C453C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it-IT"/>
                    </w:rPr>
                  </w:pPr>
                  <w:r w:rsidRPr="00BE6C7F">
                    <w:rPr>
                      <w:rFonts w:cstheme="minorHAnsi"/>
                      <w:szCs w:val="20"/>
                      <w:lang w:val="it-IT"/>
                    </w:rPr>
                    <w:t>master_miso_cam</w:t>
                  </w:r>
                </w:p>
                <w:p w14:paraId="73DE5D98" w14:textId="77777777" w:rsidR="00792D89" w:rsidRDefault="00792D89" w:rsidP="00C453C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it-IT"/>
                    </w:rPr>
                  </w:pPr>
                  <w:r w:rsidRPr="00BE6C7F">
                    <w:rPr>
                      <w:rFonts w:cstheme="minorHAnsi"/>
                      <w:szCs w:val="20"/>
                      <w:lang w:val="it-IT"/>
                    </w:rPr>
                    <w:t>slave_spi_clk</w:t>
                  </w:r>
                </w:p>
                <w:p w14:paraId="02214C8C" w14:textId="50B6E8BC" w:rsidR="00792D89" w:rsidRPr="00BE6C7F" w:rsidRDefault="00792D89" w:rsidP="00C453C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it-IT"/>
                    </w:rPr>
                  </w:pPr>
                  <w:r>
                    <w:rPr>
                      <w:rFonts w:cstheme="minorHAnsi"/>
                      <w:szCs w:val="20"/>
                      <w:lang w:val="it-IT"/>
                    </w:rPr>
                    <w:t>slave_mosi</w:t>
                  </w:r>
                </w:p>
              </w:tc>
              <w:tc>
                <w:tcPr>
                  <w:tcW w:w="0" w:type="auto"/>
                </w:tcPr>
                <w:p w14:paraId="52824889" w14:textId="627945C3" w:rsidR="00AB78A1" w:rsidRPr="00792D89" w:rsidRDefault="00792D89" w:rsidP="00C453C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Pr>
                      <w:rFonts w:cstheme="minorHAnsi"/>
                      <w:szCs w:val="20"/>
                      <w:lang w:val="en-US"/>
                    </w:rPr>
                    <w:t xml:space="preserve">GPIO IO cells which </w:t>
                  </w:r>
                  <w:r w:rsidRPr="00BE6C7F">
                    <w:rPr>
                      <w:rFonts w:cstheme="minorHAnsi"/>
                      <w:szCs w:val="20"/>
                      <w:lang w:val="en-US"/>
                    </w:rPr>
                    <w:t>have by default a pull down resistor enabled</w:t>
                  </w:r>
                </w:p>
              </w:tc>
            </w:tr>
            <w:tr w:rsidR="00792D89" w:rsidRPr="00792D89" w14:paraId="19493D08" w14:textId="77777777" w:rsidTr="00BB2EF3">
              <w:tc>
                <w:tcPr>
                  <w:cnfStyle w:val="001000000000" w:firstRow="0" w:lastRow="0" w:firstColumn="1" w:lastColumn="0" w:oddVBand="0" w:evenVBand="0" w:oddHBand="0" w:evenHBand="0" w:firstRowFirstColumn="0" w:firstRowLastColumn="0" w:lastRowFirstColumn="0" w:lastRowLastColumn="0"/>
                  <w:tcW w:w="0" w:type="auto"/>
                </w:tcPr>
                <w:p w14:paraId="59654DBE" w14:textId="6A5BC62F" w:rsidR="00792D89" w:rsidRDefault="00792D89" w:rsidP="00C453CA">
                  <w:pPr>
                    <w:pStyle w:val="Table-small"/>
                    <w:rPr>
                      <w:rFonts w:cstheme="minorHAnsi"/>
                      <w:szCs w:val="20"/>
                      <w:lang w:val="en-US"/>
                    </w:rPr>
                  </w:pPr>
                  <w:r>
                    <w:rPr>
                      <w:rFonts w:cstheme="minorHAnsi"/>
                      <w:szCs w:val="20"/>
                      <w:lang w:val="en-US"/>
                    </w:rPr>
                    <w:t>ref_</w:t>
                  </w:r>
                  <w:r w:rsidR="009611D0">
                    <w:rPr>
                      <w:rFonts w:cstheme="minorHAnsi"/>
                      <w:szCs w:val="20"/>
                      <w:lang w:val="en-US"/>
                    </w:rPr>
                    <w:t>clk_3v3</w:t>
                  </w:r>
                </w:p>
              </w:tc>
              <w:tc>
                <w:tcPr>
                  <w:tcW w:w="0" w:type="auto"/>
                </w:tcPr>
                <w:p w14:paraId="1E645D40" w14:textId="19410B19" w:rsidR="00792D89" w:rsidRPr="00BE6C7F" w:rsidRDefault="009611D0" w:rsidP="00C453C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Pr>
                      <w:rFonts w:cstheme="minorHAnsi"/>
                      <w:szCs w:val="20"/>
                      <w:lang w:val="en-US"/>
                    </w:rPr>
                    <w:t>ref_clk</w:t>
                  </w:r>
                </w:p>
              </w:tc>
              <w:tc>
                <w:tcPr>
                  <w:tcW w:w="0" w:type="auto"/>
                </w:tcPr>
                <w:p w14:paraId="0B5A10F5" w14:textId="4B6C4DA9" w:rsidR="00792D89" w:rsidRDefault="009611D0" w:rsidP="00C453C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Pr>
                      <w:rFonts w:cstheme="minorHAnsi"/>
                      <w:szCs w:val="20"/>
                      <w:lang w:val="en-US"/>
                    </w:rPr>
                    <w:t>Reference clock input running in 3.3V mode.</w:t>
                  </w:r>
                </w:p>
              </w:tc>
            </w:tr>
            <w:tr w:rsidR="009611D0" w:rsidRPr="00792D89" w14:paraId="6FAF80EB" w14:textId="77777777" w:rsidTr="00BB2EF3">
              <w:tc>
                <w:tcPr>
                  <w:cnfStyle w:val="001000000000" w:firstRow="0" w:lastRow="0" w:firstColumn="1" w:lastColumn="0" w:oddVBand="0" w:evenVBand="0" w:oddHBand="0" w:evenHBand="0" w:firstRowFirstColumn="0" w:firstRowLastColumn="0" w:lastRowFirstColumn="0" w:lastRowLastColumn="0"/>
                  <w:tcW w:w="0" w:type="auto"/>
                </w:tcPr>
                <w:p w14:paraId="17F0B617" w14:textId="46AFDEBD" w:rsidR="009611D0" w:rsidRDefault="009611D0" w:rsidP="009611D0">
                  <w:pPr>
                    <w:pStyle w:val="Table-small"/>
                    <w:rPr>
                      <w:rFonts w:cstheme="minorHAnsi"/>
                      <w:szCs w:val="20"/>
                      <w:lang w:val="en-US"/>
                    </w:rPr>
                  </w:pPr>
                  <w:r>
                    <w:rPr>
                      <w:rFonts w:cstheme="minorHAnsi"/>
                      <w:szCs w:val="20"/>
                      <w:lang w:val="en-US"/>
                    </w:rPr>
                    <w:t>ref_clk_2v5</w:t>
                  </w:r>
                </w:p>
              </w:tc>
              <w:tc>
                <w:tcPr>
                  <w:tcW w:w="0" w:type="auto"/>
                </w:tcPr>
                <w:p w14:paraId="088657D7" w14:textId="13153B51" w:rsidR="009611D0" w:rsidRDefault="009611D0" w:rsidP="009611D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Pr>
                      <w:rFonts w:cstheme="minorHAnsi"/>
                      <w:szCs w:val="20"/>
                      <w:lang w:val="en-US"/>
                    </w:rPr>
                    <w:t>ref_clk</w:t>
                  </w:r>
                </w:p>
              </w:tc>
              <w:tc>
                <w:tcPr>
                  <w:tcW w:w="0" w:type="auto"/>
                </w:tcPr>
                <w:p w14:paraId="24E49186" w14:textId="369345F9" w:rsidR="009611D0" w:rsidRDefault="009611D0" w:rsidP="009611D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Pr>
                      <w:rFonts w:cstheme="minorHAnsi"/>
                      <w:szCs w:val="20"/>
                      <w:lang w:val="en-US"/>
                    </w:rPr>
                    <w:t>Reference clock input running in 2.5V mode.</w:t>
                  </w:r>
                </w:p>
              </w:tc>
            </w:tr>
            <w:tr w:rsidR="009611D0" w:rsidRPr="00792D89" w14:paraId="77B07C18" w14:textId="77777777" w:rsidTr="00BB2EF3">
              <w:tc>
                <w:tcPr>
                  <w:cnfStyle w:val="001000000000" w:firstRow="0" w:lastRow="0" w:firstColumn="1" w:lastColumn="0" w:oddVBand="0" w:evenVBand="0" w:oddHBand="0" w:evenHBand="0" w:firstRowFirstColumn="0" w:firstRowLastColumn="0" w:lastRowFirstColumn="0" w:lastRowLastColumn="0"/>
                  <w:tcW w:w="0" w:type="auto"/>
                </w:tcPr>
                <w:p w14:paraId="017B7569" w14:textId="440A11EE" w:rsidR="009611D0" w:rsidRDefault="009611D0" w:rsidP="009611D0">
                  <w:pPr>
                    <w:pStyle w:val="Table-small"/>
                    <w:rPr>
                      <w:rFonts w:cstheme="minorHAnsi"/>
                      <w:szCs w:val="20"/>
                      <w:lang w:val="en-US"/>
                    </w:rPr>
                  </w:pPr>
                  <w:r>
                    <w:rPr>
                      <w:rFonts w:cstheme="minorHAnsi"/>
                      <w:szCs w:val="20"/>
                      <w:lang w:val="en-US"/>
                    </w:rPr>
                    <w:t>ref_clk_1v8</w:t>
                  </w:r>
                </w:p>
              </w:tc>
              <w:tc>
                <w:tcPr>
                  <w:tcW w:w="0" w:type="auto"/>
                </w:tcPr>
                <w:p w14:paraId="7853F4E3" w14:textId="092415F1" w:rsidR="009611D0" w:rsidRDefault="009611D0" w:rsidP="009611D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Pr>
                      <w:rFonts w:cstheme="minorHAnsi"/>
                      <w:szCs w:val="20"/>
                      <w:lang w:val="en-US"/>
                    </w:rPr>
                    <w:t>ref_clk</w:t>
                  </w:r>
                </w:p>
              </w:tc>
              <w:tc>
                <w:tcPr>
                  <w:tcW w:w="0" w:type="auto"/>
                </w:tcPr>
                <w:p w14:paraId="47E6AE10" w14:textId="24BE3381" w:rsidR="009611D0" w:rsidRDefault="009611D0" w:rsidP="009611D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Pr>
                      <w:rFonts w:cstheme="minorHAnsi"/>
                      <w:szCs w:val="20"/>
                      <w:lang w:val="en-US"/>
                    </w:rPr>
                    <w:t>Reference clock input running in 1.8V mode.</w:t>
                  </w:r>
                </w:p>
              </w:tc>
            </w:tr>
            <w:tr w:rsidR="009611D0" w:rsidRPr="00792D89" w14:paraId="326FADFD" w14:textId="77777777" w:rsidTr="00BB2EF3">
              <w:tc>
                <w:tcPr>
                  <w:cnfStyle w:val="001000000000" w:firstRow="0" w:lastRow="0" w:firstColumn="1" w:lastColumn="0" w:oddVBand="0" w:evenVBand="0" w:oddHBand="0" w:evenHBand="0" w:firstRowFirstColumn="0" w:firstRowLastColumn="0" w:lastRowFirstColumn="0" w:lastRowLastColumn="0"/>
                  <w:tcW w:w="0" w:type="auto"/>
                </w:tcPr>
                <w:p w14:paraId="3C688B25" w14:textId="1D68CF0F" w:rsidR="009611D0" w:rsidRDefault="009611D0" w:rsidP="009611D0">
                  <w:pPr>
                    <w:pStyle w:val="Table-small"/>
                    <w:rPr>
                      <w:rFonts w:cstheme="minorHAnsi"/>
                      <w:szCs w:val="20"/>
                      <w:lang w:val="en-US"/>
                    </w:rPr>
                  </w:pPr>
                  <w:r>
                    <w:rPr>
                      <w:rFonts w:cstheme="minorHAnsi"/>
                      <w:szCs w:val="20"/>
                      <w:lang w:val="en-US"/>
                    </w:rPr>
                    <w:t>ref_clk_1v2</w:t>
                  </w:r>
                </w:p>
              </w:tc>
              <w:tc>
                <w:tcPr>
                  <w:tcW w:w="0" w:type="auto"/>
                </w:tcPr>
                <w:p w14:paraId="11AECDF4" w14:textId="62CBBC06" w:rsidR="009611D0" w:rsidRDefault="009611D0" w:rsidP="009611D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Pr>
                      <w:rFonts w:cstheme="minorHAnsi"/>
                      <w:szCs w:val="20"/>
                      <w:lang w:val="en-US"/>
                    </w:rPr>
                    <w:t>ref_clk</w:t>
                  </w:r>
                </w:p>
              </w:tc>
              <w:tc>
                <w:tcPr>
                  <w:tcW w:w="0" w:type="auto"/>
                </w:tcPr>
                <w:p w14:paraId="7A1FD65D" w14:textId="6A286A39" w:rsidR="009611D0" w:rsidRDefault="009611D0" w:rsidP="009611D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Pr>
                      <w:rFonts w:cstheme="minorHAnsi"/>
                      <w:szCs w:val="20"/>
                      <w:lang w:val="en-US"/>
                    </w:rPr>
                    <w:t>Reference clock input running in 1.2V mode.</w:t>
                  </w:r>
                </w:p>
              </w:tc>
            </w:tr>
          </w:tbl>
          <w:p w14:paraId="2B1F08E8" w14:textId="77777777" w:rsidR="00304C12" w:rsidRDefault="00304C12" w:rsidP="008E5EB4">
            <w:pPr>
              <w:pStyle w:val="Table-small"/>
              <w:rPr>
                <w:rFonts w:cstheme="minorHAnsi"/>
                <w:szCs w:val="20"/>
                <w:lang w:val="en-US"/>
              </w:rPr>
            </w:pPr>
          </w:p>
          <w:p w14:paraId="5DA1E559" w14:textId="38582CA7" w:rsidR="003010B8" w:rsidRPr="00BE6C7F" w:rsidRDefault="003010B8" w:rsidP="008E5EB4">
            <w:pPr>
              <w:pStyle w:val="Table-small"/>
              <w:rPr>
                <w:rFonts w:cstheme="minorHAnsi"/>
                <w:b w:val="0"/>
                <w:bCs w:val="0"/>
                <w:szCs w:val="20"/>
                <w:lang w:val="en-US"/>
              </w:rPr>
            </w:pPr>
          </w:p>
        </w:tc>
      </w:tr>
      <w:tr w:rsidR="00DA2CC6" w:rsidRPr="00D378DA" w14:paraId="030716C1" w14:textId="77777777" w:rsidTr="00805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514E4E" w:themeFill="accent3" w:themeFillShade="BF"/>
          </w:tcPr>
          <w:p w14:paraId="3BDC070B" w14:textId="77777777" w:rsidR="00DA2CC6" w:rsidRPr="00D378DA" w:rsidRDefault="00DA2CC6" w:rsidP="00DA2CC6">
            <w:pPr>
              <w:pStyle w:val="Table-small"/>
              <w:rPr>
                <w:rFonts w:cstheme="minorHAnsi"/>
                <w:szCs w:val="20"/>
              </w:rPr>
            </w:pPr>
            <w:r>
              <w:rPr>
                <w:rFonts w:cstheme="minorHAnsi"/>
                <w:color w:val="FFFFFF" w:themeColor="background1"/>
                <w:sz w:val="22"/>
                <w:szCs w:val="22"/>
              </w:rPr>
              <w:lastRenderedPageBreak/>
              <w:t xml:space="preserve">Test parameters and acceptance criteria </w:t>
            </w:r>
          </w:p>
        </w:tc>
      </w:tr>
      <w:tr w:rsidR="00502EDA" w:rsidRPr="00D378DA" w14:paraId="087AC805" w14:textId="77777777" w:rsidTr="00805A7F">
        <w:tc>
          <w:tcPr>
            <w:cnfStyle w:val="001000000000" w:firstRow="0" w:lastRow="0" w:firstColumn="1" w:lastColumn="0" w:oddVBand="0" w:evenVBand="0" w:oddHBand="0" w:evenHBand="0" w:firstRowFirstColumn="0" w:firstRowLastColumn="0" w:lastRowFirstColumn="0" w:lastRowLastColumn="0"/>
            <w:tcW w:w="503" w:type="pct"/>
            <w:shd w:val="clear" w:color="auto" w:fill="C5C2C2" w:themeFill="accent3" w:themeFillTint="66"/>
          </w:tcPr>
          <w:p w14:paraId="420090DA" w14:textId="77777777" w:rsidR="00DA2CC6" w:rsidRPr="00836085" w:rsidRDefault="00DA2CC6" w:rsidP="00DA2CC6">
            <w:pPr>
              <w:pStyle w:val="Table-small"/>
              <w:rPr>
                <w:rFonts w:cstheme="minorHAnsi"/>
                <w:szCs w:val="20"/>
              </w:rPr>
            </w:pPr>
            <w:r w:rsidRPr="00836085">
              <w:rPr>
                <w:rFonts w:cstheme="minorHAnsi"/>
                <w:sz w:val="22"/>
                <w:szCs w:val="22"/>
              </w:rPr>
              <w:t xml:space="preserve">ID </w:t>
            </w:r>
          </w:p>
        </w:tc>
        <w:tc>
          <w:tcPr>
            <w:tcW w:w="2082" w:type="pct"/>
            <w:shd w:val="clear" w:color="auto" w:fill="C5C2C2" w:themeFill="accent3" w:themeFillTint="66"/>
          </w:tcPr>
          <w:p w14:paraId="2AC1D184" w14:textId="77777777" w:rsidR="00DA2CC6" w:rsidRPr="00836085" w:rsidRDefault="00DA2CC6" w:rsidP="00DA2CC6">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Name</w:t>
            </w:r>
          </w:p>
        </w:tc>
        <w:tc>
          <w:tcPr>
            <w:tcW w:w="391" w:type="pct"/>
            <w:shd w:val="clear" w:color="auto" w:fill="C5C2C2" w:themeFill="accent3" w:themeFillTint="66"/>
          </w:tcPr>
          <w:p w14:paraId="688F8905" w14:textId="77777777" w:rsidR="00DA2CC6" w:rsidRPr="00836085" w:rsidRDefault="00DA2CC6" w:rsidP="00DA2CC6">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Unit</w:t>
            </w:r>
          </w:p>
        </w:tc>
        <w:tc>
          <w:tcPr>
            <w:tcW w:w="376" w:type="pct"/>
            <w:shd w:val="clear" w:color="auto" w:fill="C5C2C2" w:themeFill="accent3" w:themeFillTint="66"/>
          </w:tcPr>
          <w:p w14:paraId="65887D60" w14:textId="77777777" w:rsidR="00DA2CC6" w:rsidRPr="00836085" w:rsidRDefault="00DA2CC6" w:rsidP="00DA2CC6">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LTL</w:t>
            </w:r>
          </w:p>
        </w:tc>
        <w:tc>
          <w:tcPr>
            <w:tcW w:w="821" w:type="pct"/>
            <w:shd w:val="clear" w:color="auto" w:fill="C5C2C2" w:themeFill="accent3" w:themeFillTint="66"/>
          </w:tcPr>
          <w:p w14:paraId="403EAFAE" w14:textId="77777777" w:rsidR="00DA2CC6" w:rsidRPr="00836085" w:rsidRDefault="00DA2CC6" w:rsidP="00DA2CC6">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Typ</w:t>
            </w:r>
          </w:p>
        </w:tc>
        <w:tc>
          <w:tcPr>
            <w:tcW w:w="827" w:type="pct"/>
            <w:shd w:val="clear" w:color="auto" w:fill="C5C2C2" w:themeFill="accent3" w:themeFillTint="66"/>
          </w:tcPr>
          <w:p w14:paraId="3FE67DF4" w14:textId="77777777" w:rsidR="00DA2CC6" w:rsidRPr="00836085" w:rsidRDefault="00DA2CC6" w:rsidP="00DA2CC6">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UTL</w:t>
            </w:r>
          </w:p>
        </w:tc>
      </w:tr>
      <w:tr w:rsidR="00502EDA" w:rsidRPr="00D378DA" w14:paraId="0AB47278" w14:textId="77777777" w:rsidTr="00805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 w:type="pct"/>
            <w:shd w:val="clear" w:color="auto" w:fill="FFFFFF" w:themeFill="background1"/>
          </w:tcPr>
          <w:p w14:paraId="69581B24" w14:textId="26F5C657" w:rsidR="00743DDB" w:rsidRPr="009C5E6B" w:rsidRDefault="00743DDB" w:rsidP="00743DDB">
            <w:pPr>
              <w:pStyle w:val="Table-small"/>
              <w:rPr>
                <w:rFonts w:cstheme="minorHAnsi"/>
                <w:szCs w:val="20"/>
              </w:rPr>
            </w:pPr>
            <w:r w:rsidRPr="00C0562C">
              <w:t>M0006</w:t>
            </w:r>
          </w:p>
        </w:tc>
        <w:tc>
          <w:tcPr>
            <w:tcW w:w="2082" w:type="pct"/>
            <w:shd w:val="clear" w:color="auto" w:fill="FFFFFF" w:themeFill="background1"/>
          </w:tcPr>
          <w:p w14:paraId="74161E2C" w14:textId="3DC6ACCE" w:rsidR="00743DDB" w:rsidRPr="00BE6C7F" w:rsidRDefault="00743DDB" w:rsidP="00743DDB">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de-DE"/>
              </w:rPr>
            </w:pPr>
            <w:r w:rsidRPr="00BE6C7F">
              <w:rPr>
                <w:lang w:val="de-DE"/>
              </w:rPr>
              <w:t>T0003_M0006_i_ih_video</w:t>
            </w:r>
          </w:p>
        </w:tc>
        <w:tc>
          <w:tcPr>
            <w:tcW w:w="391" w:type="pct"/>
            <w:shd w:val="clear" w:color="auto" w:fill="FFFFFF" w:themeFill="background1"/>
            <w:vAlign w:val="center"/>
          </w:tcPr>
          <w:p w14:paraId="0F9085FC" w14:textId="648FB02F" w:rsidR="00743DDB" w:rsidRPr="009C5E6B" w:rsidRDefault="00743DDB" w:rsidP="00743DDB">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uA</w:t>
            </w:r>
          </w:p>
        </w:tc>
        <w:tc>
          <w:tcPr>
            <w:tcW w:w="376" w:type="pct"/>
            <w:shd w:val="clear" w:color="auto" w:fill="FFFFFF" w:themeFill="background1"/>
            <w:vAlign w:val="center"/>
          </w:tcPr>
          <w:p w14:paraId="3670BBBC" w14:textId="7766E2EC" w:rsidR="00743DDB" w:rsidRPr="009C5E6B" w:rsidRDefault="00743DDB" w:rsidP="00743DDB">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821" w:type="pct"/>
            <w:shd w:val="clear" w:color="auto" w:fill="FFFFFF" w:themeFill="background1"/>
            <w:vAlign w:val="center"/>
          </w:tcPr>
          <w:p w14:paraId="1DDEF510" w14:textId="411C6E7F" w:rsidR="00743DDB" w:rsidRPr="009C5E6B" w:rsidRDefault="00743DDB" w:rsidP="00743DDB">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827" w:type="pct"/>
            <w:shd w:val="clear" w:color="auto" w:fill="FFFFFF" w:themeFill="background1"/>
            <w:vAlign w:val="center"/>
          </w:tcPr>
          <w:p w14:paraId="0D6C3185" w14:textId="7AC7D43A" w:rsidR="00743DDB" w:rsidRPr="009C5E6B" w:rsidRDefault="00743DDB" w:rsidP="00743DDB">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502EDA" w:rsidRPr="00D378DA" w14:paraId="4A43D4C7" w14:textId="77777777" w:rsidTr="00805A7F">
        <w:tc>
          <w:tcPr>
            <w:cnfStyle w:val="001000000000" w:firstRow="0" w:lastRow="0" w:firstColumn="1" w:lastColumn="0" w:oddVBand="0" w:evenVBand="0" w:oddHBand="0" w:evenHBand="0" w:firstRowFirstColumn="0" w:firstRowLastColumn="0" w:lastRowFirstColumn="0" w:lastRowLastColumn="0"/>
            <w:tcW w:w="503" w:type="pct"/>
            <w:shd w:val="clear" w:color="auto" w:fill="FFFFFF" w:themeFill="background1"/>
          </w:tcPr>
          <w:p w14:paraId="331407CB" w14:textId="0AE12FAD" w:rsidR="00743DDB" w:rsidRDefault="00743DDB" w:rsidP="00743DDB">
            <w:pPr>
              <w:pStyle w:val="Table-small"/>
            </w:pPr>
            <w:r w:rsidRPr="00C0562C">
              <w:t>M0007</w:t>
            </w:r>
          </w:p>
        </w:tc>
        <w:tc>
          <w:tcPr>
            <w:tcW w:w="2082" w:type="pct"/>
            <w:shd w:val="clear" w:color="auto" w:fill="FFFFFF" w:themeFill="background1"/>
          </w:tcPr>
          <w:p w14:paraId="227BD7EE" w14:textId="7BEEC767" w:rsidR="00743DDB" w:rsidRPr="00BE6C7F" w:rsidRDefault="00743DDB" w:rsidP="00743DDB">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it-IT"/>
              </w:rPr>
            </w:pPr>
            <w:r w:rsidRPr="00BE6C7F">
              <w:rPr>
                <w:lang w:val="it-IT"/>
              </w:rPr>
              <w:t>T0003_M0007_i_il_video</w:t>
            </w:r>
          </w:p>
        </w:tc>
        <w:tc>
          <w:tcPr>
            <w:tcW w:w="391" w:type="pct"/>
            <w:shd w:val="clear" w:color="auto" w:fill="FFFFFF" w:themeFill="background1"/>
            <w:vAlign w:val="center"/>
          </w:tcPr>
          <w:p w14:paraId="04178F7E" w14:textId="72F61958" w:rsidR="00743DDB" w:rsidRDefault="00743DDB" w:rsidP="00743DDB">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uA</w:t>
            </w:r>
          </w:p>
        </w:tc>
        <w:tc>
          <w:tcPr>
            <w:tcW w:w="376" w:type="pct"/>
            <w:shd w:val="clear" w:color="auto" w:fill="FFFFFF" w:themeFill="background1"/>
            <w:vAlign w:val="center"/>
          </w:tcPr>
          <w:p w14:paraId="16E899EF" w14:textId="66372759" w:rsidR="00743DDB" w:rsidRPr="009C5E6B" w:rsidRDefault="00743DDB" w:rsidP="00743DDB">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821" w:type="pct"/>
            <w:shd w:val="clear" w:color="auto" w:fill="FFFFFF" w:themeFill="background1"/>
            <w:vAlign w:val="center"/>
          </w:tcPr>
          <w:p w14:paraId="74663266" w14:textId="6CED6E33" w:rsidR="00743DDB" w:rsidRPr="009C5E6B" w:rsidRDefault="00743DDB" w:rsidP="00743DDB">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827" w:type="pct"/>
            <w:shd w:val="clear" w:color="auto" w:fill="FFFFFF" w:themeFill="background1"/>
            <w:vAlign w:val="center"/>
          </w:tcPr>
          <w:p w14:paraId="0FA86553" w14:textId="6BA997CE" w:rsidR="00743DDB" w:rsidRPr="009C5E6B" w:rsidRDefault="00743DDB" w:rsidP="00743DDB">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502EDA" w:rsidRPr="00743DDB" w14:paraId="3A47CDC0" w14:textId="77777777" w:rsidTr="00805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 w:type="pct"/>
            <w:shd w:val="clear" w:color="auto" w:fill="FFFFFF" w:themeFill="background1"/>
          </w:tcPr>
          <w:p w14:paraId="71604423" w14:textId="55E58114" w:rsidR="00743DDB" w:rsidRDefault="00743DDB" w:rsidP="00743DDB">
            <w:pPr>
              <w:pStyle w:val="Table-small"/>
            </w:pPr>
            <w:r w:rsidRPr="00C0562C">
              <w:t>M0008</w:t>
            </w:r>
          </w:p>
        </w:tc>
        <w:tc>
          <w:tcPr>
            <w:tcW w:w="2082" w:type="pct"/>
            <w:shd w:val="clear" w:color="auto" w:fill="FFFFFF" w:themeFill="background1"/>
          </w:tcPr>
          <w:p w14:paraId="1522F312" w14:textId="6EB29B98" w:rsidR="00743DDB" w:rsidRPr="00BE6C7F" w:rsidRDefault="00743DDB" w:rsidP="00743DDB">
            <w:pPr>
              <w:pStyle w:val="Table-small"/>
              <w:cnfStyle w:val="000000100000" w:firstRow="0" w:lastRow="0" w:firstColumn="0" w:lastColumn="0" w:oddVBand="0" w:evenVBand="0" w:oddHBand="1" w:evenHBand="0" w:firstRowFirstColumn="0" w:firstRowLastColumn="0" w:lastRowFirstColumn="0" w:lastRowLastColumn="0"/>
              <w:rPr>
                <w:lang w:val="it-IT"/>
              </w:rPr>
            </w:pPr>
            <w:r w:rsidRPr="00BE6C7F">
              <w:rPr>
                <w:lang w:val="it-IT"/>
              </w:rPr>
              <w:t>T0003_M0008_i_ih_gpio_pull_none</w:t>
            </w:r>
          </w:p>
        </w:tc>
        <w:tc>
          <w:tcPr>
            <w:tcW w:w="391" w:type="pct"/>
            <w:shd w:val="clear" w:color="auto" w:fill="FFFFFF" w:themeFill="background1"/>
            <w:vAlign w:val="center"/>
          </w:tcPr>
          <w:p w14:paraId="78D3B2DB" w14:textId="73317C9B" w:rsidR="00743DDB" w:rsidRPr="00BE6C7F" w:rsidRDefault="00743DDB" w:rsidP="00743DDB">
            <w:pPr>
              <w:pStyle w:val="Table-small"/>
              <w:cnfStyle w:val="000000100000" w:firstRow="0" w:lastRow="0" w:firstColumn="0" w:lastColumn="0" w:oddVBand="0" w:evenVBand="0" w:oddHBand="1" w:evenHBand="0" w:firstRowFirstColumn="0" w:firstRowLastColumn="0" w:lastRowFirstColumn="0" w:lastRowLastColumn="0"/>
              <w:rPr>
                <w:lang w:val="it-IT"/>
              </w:rPr>
            </w:pPr>
            <w:r>
              <w:t>uA</w:t>
            </w:r>
          </w:p>
        </w:tc>
        <w:tc>
          <w:tcPr>
            <w:tcW w:w="376" w:type="pct"/>
            <w:shd w:val="clear" w:color="auto" w:fill="FFFFFF" w:themeFill="background1"/>
            <w:vAlign w:val="center"/>
          </w:tcPr>
          <w:p w14:paraId="6C817A09" w14:textId="77777777" w:rsidR="00743DDB" w:rsidRPr="00BE6C7F" w:rsidRDefault="00743DDB" w:rsidP="00743DDB">
            <w:pPr>
              <w:pStyle w:val="Table-small"/>
              <w:cnfStyle w:val="000000100000" w:firstRow="0" w:lastRow="0" w:firstColumn="0" w:lastColumn="0" w:oddVBand="0" w:evenVBand="0" w:oddHBand="1" w:evenHBand="0" w:firstRowFirstColumn="0" w:firstRowLastColumn="0" w:lastRowFirstColumn="0" w:lastRowLastColumn="0"/>
              <w:rPr>
                <w:lang w:val="it-IT"/>
              </w:rPr>
            </w:pPr>
          </w:p>
        </w:tc>
        <w:tc>
          <w:tcPr>
            <w:tcW w:w="821" w:type="pct"/>
            <w:shd w:val="clear" w:color="auto" w:fill="FFFFFF" w:themeFill="background1"/>
            <w:vAlign w:val="center"/>
          </w:tcPr>
          <w:p w14:paraId="3E339C7D" w14:textId="77777777" w:rsidR="00743DDB" w:rsidRPr="00BE6C7F" w:rsidRDefault="00743DDB" w:rsidP="00743DDB">
            <w:pPr>
              <w:pStyle w:val="Table-small"/>
              <w:cnfStyle w:val="000000100000" w:firstRow="0" w:lastRow="0" w:firstColumn="0" w:lastColumn="0" w:oddVBand="0" w:evenVBand="0" w:oddHBand="1" w:evenHBand="0" w:firstRowFirstColumn="0" w:firstRowLastColumn="0" w:lastRowFirstColumn="0" w:lastRowLastColumn="0"/>
              <w:rPr>
                <w:lang w:val="it-IT"/>
              </w:rPr>
            </w:pPr>
          </w:p>
        </w:tc>
        <w:tc>
          <w:tcPr>
            <w:tcW w:w="827" w:type="pct"/>
            <w:shd w:val="clear" w:color="auto" w:fill="FFFFFF" w:themeFill="background1"/>
            <w:vAlign w:val="center"/>
          </w:tcPr>
          <w:p w14:paraId="5D072C91" w14:textId="77777777" w:rsidR="00743DDB" w:rsidRPr="00BE6C7F" w:rsidRDefault="00743DDB" w:rsidP="00743DDB">
            <w:pPr>
              <w:pStyle w:val="Table-small"/>
              <w:cnfStyle w:val="000000100000" w:firstRow="0" w:lastRow="0" w:firstColumn="0" w:lastColumn="0" w:oddVBand="0" w:evenVBand="0" w:oddHBand="1" w:evenHBand="0" w:firstRowFirstColumn="0" w:firstRowLastColumn="0" w:lastRowFirstColumn="0" w:lastRowLastColumn="0"/>
              <w:rPr>
                <w:lang w:val="it-IT"/>
              </w:rPr>
            </w:pPr>
          </w:p>
        </w:tc>
      </w:tr>
      <w:tr w:rsidR="00502EDA" w:rsidRPr="00743DDB" w14:paraId="057C450A" w14:textId="77777777" w:rsidTr="00805A7F">
        <w:tc>
          <w:tcPr>
            <w:cnfStyle w:val="001000000000" w:firstRow="0" w:lastRow="0" w:firstColumn="1" w:lastColumn="0" w:oddVBand="0" w:evenVBand="0" w:oddHBand="0" w:evenHBand="0" w:firstRowFirstColumn="0" w:firstRowLastColumn="0" w:lastRowFirstColumn="0" w:lastRowLastColumn="0"/>
            <w:tcW w:w="503" w:type="pct"/>
            <w:shd w:val="clear" w:color="auto" w:fill="FFFFFF" w:themeFill="background1"/>
          </w:tcPr>
          <w:p w14:paraId="368E0FFA" w14:textId="6095BA60" w:rsidR="00743DDB" w:rsidRDefault="00743DDB" w:rsidP="00743DDB">
            <w:pPr>
              <w:pStyle w:val="Table-small"/>
            </w:pPr>
            <w:r w:rsidRPr="00C0562C">
              <w:t>M0009</w:t>
            </w:r>
          </w:p>
        </w:tc>
        <w:tc>
          <w:tcPr>
            <w:tcW w:w="2082" w:type="pct"/>
            <w:shd w:val="clear" w:color="auto" w:fill="FFFFFF" w:themeFill="background1"/>
          </w:tcPr>
          <w:p w14:paraId="0307C47D" w14:textId="55081166" w:rsidR="00743DDB" w:rsidRPr="00BE6C7F" w:rsidRDefault="00743DDB" w:rsidP="00743DDB">
            <w:pPr>
              <w:pStyle w:val="Table-small"/>
              <w:cnfStyle w:val="000000000000" w:firstRow="0" w:lastRow="0" w:firstColumn="0" w:lastColumn="0" w:oddVBand="0" w:evenVBand="0" w:oddHBand="0" w:evenHBand="0" w:firstRowFirstColumn="0" w:firstRowLastColumn="0" w:lastRowFirstColumn="0" w:lastRowLastColumn="0"/>
              <w:rPr>
                <w:lang w:val="it-IT"/>
              </w:rPr>
            </w:pPr>
            <w:r w:rsidRPr="00BE6C7F">
              <w:rPr>
                <w:lang w:val="it-IT"/>
              </w:rPr>
              <w:t>T0003_M0009_i_ih_gpio_pull_none</w:t>
            </w:r>
          </w:p>
        </w:tc>
        <w:tc>
          <w:tcPr>
            <w:tcW w:w="391" w:type="pct"/>
            <w:shd w:val="clear" w:color="auto" w:fill="FFFFFF" w:themeFill="background1"/>
            <w:vAlign w:val="center"/>
          </w:tcPr>
          <w:p w14:paraId="5C099AA4" w14:textId="4C863D12" w:rsidR="00743DDB" w:rsidRPr="00BE6C7F" w:rsidRDefault="00743DDB" w:rsidP="00743DDB">
            <w:pPr>
              <w:pStyle w:val="Table-small"/>
              <w:cnfStyle w:val="000000000000" w:firstRow="0" w:lastRow="0" w:firstColumn="0" w:lastColumn="0" w:oddVBand="0" w:evenVBand="0" w:oddHBand="0" w:evenHBand="0" w:firstRowFirstColumn="0" w:firstRowLastColumn="0" w:lastRowFirstColumn="0" w:lastRowLastColumn="0"/>
              <w:rPr>
                <w:lang w:val="it-IT"/>
              </w:rPr>
            </w:pPr>
            <w:r>
              <w:t>uA</w:t>
            </w:r>
          </w:p>
        </w:tc>
        <w:tc>
          <w:tcPr>
            <w:tcW w:w="376" w:type="pct"/>
            <w:shd w:val="clear" w:color="auto" w:fill="FFFFFF" w:themeFill="background1"/>
            <w:vAlign w:val="center"/>
          </w:tcPr>
          <w:p w14:paraId="777E7E5D" w14:textId="77777777" w:rsidR="00743DDB" w:rsidRPr="00BE6C7F" w:rsidRDefault="00743DDB" w:rsidP="00743DDB">
            <w:pPr>
              <w:pStyle w:val="Table-small"/>
              <w:cnfStyle w:val="000000000000" w:firstRow="0" w:lastRow="0" w:firstColumn="0" w:lastColumn="0" w:oddVBand="0" w:evenVBand="0" w:oddHBand="0" w:evenHBand="0" w:firstRowFirstColumn="0" w:firstRowLastColumn="0" w:lastRowFirstColumn="0" w:lastRowLastColumn="0"/>
              <w:rPr>
                <w:lang w:val="it-IT"/>
              </w:rPr>
            </w:pPr>
          </w:p>
        </w:tc>
        <w:tc>
          <w:tcPr>
            <w:tcW w:w="821" w:type="pct"/>
            <w:shd w:val="clear" w:color="auto" w:fill="FFFFFF" w:themeFill="background1"/>
            <w:vAlign w:val="center"/>
          </w:tcPr>
          <w:p w14:paraId="4AC29F22" w14:textId="77777777" w:rsidR="00743DDB" w:rsidRPr="00BE6C7F" w:rsidRDefault="00743DDB" w:rsidP="00743DDB">
            <w:pPr>
              <w:pStyle w:val="Table-small"/>
              <w:cnfStyle w:val="000000000000" w:firstRow="0" w:lastRow="0" w:firstColumn="0" w:lastColumn="0" w:oddVBand="0" w:evenVBand="0" w:oddHBand="0" w:evenHBand="0" w:firstRowFirstColumn="0" w:firstRowLastColumn="0" w:lastRowFirstColumn="0" w:lastRowLastColumn="0"/>
              <w:rPr>
                <w:lang w:val="it-IT"/>
              </w:rPr>
            </w:pPr>
          </w:p>
        </w:tc>
        <w:tc>
          <w:tcPr>
            <w:tcW w:w="827" w:type="pct"/>
            <w:shd w:val="clear" w:color="auto" w:fill="FFFFFF" w:themeFill="background1"/>
            <w:vAlign w:val="center"/>
          </w:tcPr>
          <w:p w14:paraId="275FC42E" w14:textId="77777777" w:rsidR="00743DDB" w:rsidRPr="00BE6C7F" w:rsidRDefault="00743DDB" w:rsidP="00743DDB">
            <w:pPr>
              <w:pStyle w:val="Table-small"/>
              <w:cnfStyle w:val="000000000000" w:firstRow="0" w:lastRow="0" w:firstColumn="0" w:lastColumn="0" w:oddVBand="0" w:evenVBand="0" w:oddHBand="0" w:evenHBand="0" w:firstRowFirstColumn="0" w:firstRowLastColumn="0" w:lastRowFirstColumn="0" w:lastRowLastColumn="0"/>
              <w:rPr>
                <w:lang w:val="it-IT"/>
              </w:rPr>
            </w:pPr>
          </w:p>
        </w:tc>
      </w:tr>
      <w:tr w:rsidR="00502EDA" w:rsidRPr="00743DDB" w14:paraId="432E18E5" w14:textId="77777777" w:rsidTr="00805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 w:type="pct"/>
            <w:shd w:val="clear" w:color="auto" w:fill="FFFFFF" w:themeFill="background1"/>
          </w:tcPr>
          <w:p w14:paraId="30E4A215" w14:textId="6B1BD41B" w:rsidR="00743DDB" w:rsidRDefault="00743DDB" w:rsidP="00743DDB">
            <w:pPr>
              <w:pStyle w:val="Table-small"/>
            </w:pPr>
            <w:r w:rsidRPr="00C0562C">
              <w:t>M0010</w:t>
            </w:r>
          </w:p>
        </w:tc>
        <w:tc>
          <w:tcPr>
            <w:tcW w:w="2082" w:type="pct"/>
            <w:shd w:val="clear" w:color="auto" w:fill="FFFFFF" w:themeFill="background1"/>
          </w:tcPr>
          <w:p w14:paraId="4E2ABF64" w14:textId="31906792" w:rsidR="00743DDB" w:rsidRPr="00BE6C7F" w:rsidRDefault="00743DDB" w:rsidP="00743DDB">
            <w:pPr>
              <w:pStyle w:val="Table-small"/>
              <w:cnfStyle w:val="000000100000" w:firstRow="0" w:lastRow="0" w:firstColumn="0" w:lastColumn="0" w:oddVBand="0" w:evenVBand="0" w:oddHBand="1" w:evenHBand="0" w:firstRowFirstColumn="0" w:firstRowLastColumn="0" w:lastRowFirstColumn="0" w:lastRowLastColumn="0"/>
              <w:rPr>
                <w:lang w:val="it-IT"/>
              </w:rPr>
            </w:pPr>
            <w:r w:rsidRPr="00BE6C7F">
              <w:rPr>
                <w:lang w:val="it-IT"/>
              </w:rPr>
              <w:t>T0003_M0010_i_il_gpio_pull_up</w:t>
            </w:r>
          </w:p>
        </w:tc>
        <w:tc>
          <w:tcPr>
            <w:tcW w:w="391" w:type="pct"/>
            <w:shd w:val="clear" w:color="auto" w:fill="FFFFFF" w:themeFill="background1"/>
            <w:vAlign w:val="center"/>
          </w:tcPr>
          <w:p w14:paraId="58FD4F45" w14:textId="54E1B1A1" w:rsidR="00743DDB" w:rsidRPr="00BE6C7F" w:rsidRDefault="00743DDB" w:rsidP="00743DDB">
            <w:pPr>
              <w:pStyle w:val="Table-small"/>
              <w:cnfStyle w:val="000000100000" w:firstRow="0" w:lastRow="0" w:firstColumn="0" w:lastColumn="0" w:oddVBand="0" w:evenVBand="0" w:oddHBand="1" w:evenHBand="0" w:firstRowFirstColumn="0" w:firstRowLastColumn="0" w:lastRowFirstColumn="0" w:lastRowLastColumn="0"/>
              <w:rPr>
                <w:lang w:val="it-IT"/>
              </w:rPr>
            </w:pPr>
            <w:r>
              <w:t>uA</w:t>
            </w:r>
          </w:p>
        </w:tc>
        <w:tc>
          <w:tcPr>
            <w:tcW w:w="376" w:type="pct"/>
            <w:shd w:val="clear" w:color="auto" w:fill="FFFFFF" w:themeFill="background1"/>
            <w:vAlign w:val="center"/>
          </w:tcPr>
          <w:p w14:paraId="08D6F225" w14:textId="77777777" w:rsidR="00743DDB" w:rsidRPr="00BE6C7F" w:rsidRDefault="00743DDB" w:rsidP="00743DDB">
            <w:pPr>
              <w:pStyle w:val="Table-small"/>
              <w:cnfStyle w:val="000000100000" w:firstRow="0" w:lastRow="0" w:firstColumn="0" w:lastColumn="0" w:oddVBand="0" w:evenVBand="0" w:oddHBand="1" w:evenHBand="0" w:firstRowFirstColumn="0" w:firstRowLastColumn="0" w:lastRowFirstColumn="0" w:lastRowLastColumn="0"/>
              <w:rPr>
                <w:lang w:val="it-IT"/>
              </w:rPr>
            </w:pPr>
          </w:p>
        </w:tc>
        <w:tc>
          <w:tcPr>
            <w:tcW w:w="821" w:type="pct"/>
            <w:shd w:val="clear" w:color="auto" w:fill="FFFFFF" w:themeFill="background1"/>
            <w:vAlign w:val="center"/>
          </w:tcPr>
          <w:p w14:paraId="39143462" w14:textId="77777777" w:rsidR="00743DDB" w:rsidRPr="00BE6C7F" w:rsidRDefault="00743DDB" w:rsidP="00743DDB">
            <w:pPr>
              <w:pStyle w:val="Table-small"/>
              <w:cnfStyle w:val="000000100000" w:firstRow="0" w:lastRow="0" w:firstColumn="0" w:lastColumn="0" w:oddVBand="0" w:evenVBand="0" w:oddHBand="1" w:evenHBand="0" w:firstRowFirstColumn="0" w:firstRowLastColumn="0" w:lastRowFirstColumn="0" w:lastRowLastColumn="0"/>
              <w:rPr>
                <w:lang w:val="it-IT"/>
              </w:rPr>
            </w:pPr>
          </w:p>
        </w:tc>
        <w:tc>
          <w:tcPr>
            <w:tcW w:w="827" w:type="pct"/>
            <w:shd w:val="clear" w:color="auto" w:fill="FFFFFF" w:themeFill="background1"/>
            <w:vAlign w:val="center"/>
          </w:tcPr>
          <w:p w14:paraId="572A5D41" w14:textId="77777777" w:rsidR="00743DDB" w:rsidRPr="00BE6C7F" w:rsidRDefault="00743DDB" w:rsidP="00743DDB">
            <w:pPr>
              <w:pStyle w:val="Table-small"/>
              <w:cnfStyle w:val="000000100000" w:firstRow="0" w:lastRow="0" w:firstColumn="0" w:lastColumn="0" w:oddVBand="0" w:evenVBand="0" w:oddHBand="1" w:evenHBand="0" w:firstRowFirstColumn="0" w:firstRowLastColumn="0" w:lastRowFirstColumn="0" w:lastRowLastColumn="0"/>
              <w:rPr>
                <w:lang w:val="it-IT"/>
              </w:rPr>
            </w:pPr>
          </w:p>
        </w:tc>
      </w:tr>
      <w:tr w:rsidR="00502EDA" w:rsidRPr="00D378DA" w14:paraId="796C7375" w14:textId="77777777" w:rsidTr="00805A7F">
        <w:tc>
          <w:tcPr>
            <w:cnfStyle w:val="001000000000" w:firstRow="0" w:lastRow="0" w:firstColumn="1" w:lastColumn="0" w:oddVBand="0" w:evenVBand="0" w:oddHBand="0" w:evenHBand="0" w:firstRowFirstColumn="0" w:firstRowLastColumn="0" w:lastRowFirstColumn="0" w:lastRowLastColumn="0"/>
            <w:tcW w:w="503" w:type="pct"/>
            <w:shd w:val="clear" w:color="auto" w:fill="FFFFFF" w:themeFill="background1"/>
          </w:tcPr>
          <w:p w14:paraId="41D03111" w14:textId="25A50AD8" w:rsidR="00743DDB" w:rsidRDefault="00743DDB" w:rsidP="00743DDB">
            <w:pPr>
              <w:pStyle w:val="Table-small"/>
            </w:pPr>
            <w:r w:rsidRPr="00C0562C">
              <w:t>M0011</w:t>
            </w:r>
          </w:p>
        </w:tc>
        <w:tc>
          <w:tcPr>
            <w:tcW w:w="2082" w:type="pct"/>
            <w:shd w:val="clear" w:color="auto" w:fill="FFFFFF" w:themeFill="background1"/>
          </w:tcPr>
          <w:p w14:paraId="6AF720F4" w14:textId="0BE22D00" w:rsidR="00743DDB" w:rsidRDefault="00743DDB" w:rsidP="00743DDB">
            <w:pPr>
              <w:pStyle w:val="Table-small"/>
              <w:cnfStyle w:val="000000000000" w:firstRow="0" w:lastRow="0" w:firstColumn="0" w:lastColumn="0" w:oddVBand="0" w:evenVBand="0" w:oddHBand="0" w:evenHBand="0" w:firstRowFirstColumn="0" w:firstRowLastColumn="0" w:lastRowFirstColumn="0" w:lastRowLastColumn="0"/>
            </w:pPr>
            <w:r w:rsidRPr="00DC7CAC">
              <w:t>T0003_M0011_i_ih_gpio_pull_up</w:t>
            </w:r>
          </w:p>
        </w:tc>
        <w:tc>
          <w:tcPr>
            <w:tcW w:w="391" w:type="pct"/>
            <w:shd w:val="clear" w:color="auto" w:fill="FFFFFF" w:themeFill="background1"/>
            <w:vAlign w:val="center"/>
          </w:tcPr>
          <w:p w14:paraId="25B8314B" w14:textId="71686260" w:rsidR="00743DDB" w:rsidRDefault="00743DDB" w:rsidP="00743DDB">
            <w:pPr>
              <w:pStyle w:val="Table-small"/>
              <w:cnfStyle w:val="000000000000" w:firstRow="0" w:lastRow="0" w:firstColumn="0" w:lastColumn="0" w:oddVBand="0" w:evenVBand="0" w:oddHBand="0" w:evenHBand="0" w:firstRowFirstColumn="0" w:firstRowLastColumn="0" w:lastRowFirstColumn="0" w:lastRowLastColumn="0"/>
            </w:pPr>
            <w:r>
              <w:t>uA</w:t>
            </w:r>
          </w:p>
        </w:tc>
        <w:tc>
          <w:tcPr>
            <w:tcW w:w="376" w:type="pct"/>
            <w:shd w:val="clear" w:color="auto" w:fill="FFFFFF" w:themeFill="background1"/>
            <w:vAlign w:val="center"/>
          </w:tcPr>
          <w:p w14:paraId="2647DF71" w14:textId="77777777" w:rsidR="00743DDB" w:rsidRDefault="00743DDB" w:rsidP="00743DDB">
            <w:pPr>
              <w:pStyle w:val="Table-small"/>
              <w:cnfStyle w:val="000000000000" w:firstRow="0" w:lastRow="0" w:firstColumn="0" w:lastColumn="0" w:oddVBand="0" w:evenVBand="0" w:oddHBand="0" w:evenHBand="0" w:firstRowFirstColumn="0" w:firstRowLastColumn="0" w:lastRowFirstColumn="0" w:lastRowLastColumn="0"/>
            </w:pPr>
          </w:p>
        </w:tc>
        <w:tc>
          <w:tcPr>
            <w:tcW w:w="821" w:type="pct"/>
            <w:shd w:val="clear" w:color="auto" w:fill="FFFFFF" w:themeFill="background1"/>
            <w:vAlign w:val="center"/>
          </w:tcPr>
          <w:p w14:paraId="2E53B9AF" w14:textId="77777777" w:rsidR="00743DDB" w:rsidRDefault="00743DDB" w:rsidP="00743DDB">
            <w:pPr>
              <w:pStyle w:val="Table-small"/>
              <w:cnfStyle w:val="000000000000" w:firstRow="0" w:lastRow="0" w:firstColumn="0" w:lastColumn="0" w:oddVBand="0" w:evenVBand="0" w:oddHBand="0" w:evenHBand="0" w:firstRowFirstColumn="0" w:firstRowLastColumn="0" w:lastRowFirstColumn="0" w:lastRowLastColumn="0"/>
            </w:pPr>
          </w:p>
        </w:tc>
        <w:tc>
          <w:tcPr>
            <w:tcW w:w="827" w:type="pct"/>
            <w:shd w:val="clear" w:color="auto" w:fill="FFFFFF" w:themeFill="background1"/>
            <w:vAlign w:val="center"/>
          </w:tcPr>
          <w:p w14:paraId="5D073AED" w14:textId="77777777" w:rsidR="00743DDB" w:rsidRDefault="00743DDB" w:rsidP="00743DDB">
            <w:pPr>
              <w:pStyle w:val="Table-small"/>
              <w:cnfStyle w:val="000000000000" w:firstRow="0" w:lastRow="0" w:firstColumn="0" w:lastColumn="0" w:oddVBand="0" w:evenVBand="0" w:oddHBand="0" w:evenHBand="0" w:firstRowFirstColumn="0" w:firstRowLastColumn="0" w:lastRowFirstColumn="0" w:lastRowLastColumn="0"/>
            </w:pPr>
          </w:p>
        </w:tc>
      </w:tr>
      <w:tr w:rsidR="00502EDA" w:rsidRPr="00D378DA" w14:paraId="5ECE666B" w14:textId="77777777" w:rsidTr="00805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 w:type="pct"/>
            <w:shd w:val="clear" w:color="auto" w:fill="FFFFFF" w:themeFill="background1"/>
          </w:tcPr>
          <w:p w14:paraId="7078102D" w14:textId="479DBDD6" w:rsidR="00743DDB" w:rsidRDefault="00743DDB" w:rsidP="00743DDB">
            <w:pPr>
              <w:pStyle w:val="Table-small"/>
            </w:pPr>
            <w:r w:rsidRPr="00C0562C">
              <w:t>M0012</w:t>
            </w:r>
          </w:p>
        </w:tc>
        <w:tc>
          <w:tcPr>
            <w:tcW w:w="2082" w:type="pct"/>
            <w:shd w:val="clear" w:color="auto" w:fill="FFFFFF" w:themeFill="background1"/>
          </w:tcPr>
          <w:p w14:paraId="491170CE" w14:textId="7EE50E1F" w:rsidR="00743DDB" w:rsidRDefault="00743DDB" w:rsidP="00743DDB">
            <w:pPr>
              <w:pStyle w:val="Table-small"/>
              <w:cnfStyle w:val="000000100000" w:firstRow="0" w:lastRow="0" w:firstColumn="0" w:lastColumn="0" w:oddVBand="0" w:evenVBand="0" w:oddHBand="1" w:evenHBand="0" w:firstRowFirstColumn="0" w:firstRowLastColumn="0" w:lastRowFirstColumn="0" w:lastRowLastColumn="0"/>
            </w:pPr>
            <w:r w:rsidRPr="00DC7CAC">
              <w:t>T0003_M0012_i_ih_gpio_pull_down</w:t>
            </w:r>
          </w:p>
        </w:tc>
        <w:tc>
          <w:tcPr>
            <w:tcW w:w="391" w:type="pct"/>
            <w:shd w:val="clear" w:color="auto" w:fill="FFFFFF" w:themeFill="background1"/>
            <w:vAlign w:val="center"/>
          </w:tcPr>
          <w:p w14:paraId="3D215C63" w14:textId="4C92E480" w:rsidR="00743DDB" w:rsidRDefault="00743DDB" w:rsidP="00743DDB">
            <w:pPr>
              <w:pStyle w:val="Table-small"/>
              <w:cnfStyle w:val="000000100000" w:firstRow="0" w:lastRow="0" w:firstColumn="0" w:lastColumn="0" w:oddVBand="0" w:evenVBand="0" w:oddHBand="1" w:evenHBand="0" w:firstRowFirstColumn="0" w:firstRowLastColumn="0" w:lastRowFirstColumn="0" w:lastRowLastColumn="0"/>
            </w:pPr>
            <w:r>
              <w:t>uA</w:t>
            </w:r>
          </w:p>
        </w:tc>
        <w:tc>
          <w:tcPr>
            <w:tcW w:w="376" w:type="pct"/>
            <w:shd w:val="clear" w:color="auto" w:fill="FFFFFF" w:themeFill="background1"/>
            <w:vAlign w:val="center"/>
          </w:tcPr>
          <w:p w14:paraId="43E21BBB" w14:textId="77777777" w:rsidR="00743DDB" w:rsidRDefault="00743DDB" w:rsidP="00743DDB">
            <w:pPr>
              <w:pStyle w:val="Table-small"/>
              <w:cnfStyle w:val="000000100000" w:firstRow="0" w:lastRow="0" w:firstColumn="0" w:lastColumn="0" w:oddVBand="0" w:evenVBand="0" w:oddHBand="1" w:evenHBand="0" w:firstRowFirstColumn="0" w:firstRowLastColumn="0" w:lastRowFirstColumn="0" w:lastRowLastColumn="0"/>
            </w:pPr>
          </w:p>
        </w:tc>
        <w:tc>
          <w:tcPr>
            <w:tcW w:w="821" w:type="pct"/>
            <w:shd w:val="clear" w:color="auto" w:fill="FFFFFF" w:themeFill="background1"/>
            <w:vAlign w:val="center"/>
          </w:tcPr>
          <w:p w14:paraId="544E9FA3" w14:textId="77777777" w:rsidR="00743DDB" w:rsidRDefault="00743DDB" w:rsidP="00743DDB">
            <w:pPr>
              <w:pStyle w:val="Table-small"/>
              <w:cnfStyle w:val="000000100000" w:firstRow="0" w:lastRow="0" w:firstColumn="0" w:lastColumn="0" w:oddVBand="0" w:evenVBand="0" w:oddHBand="1" w:evenHBand="0" w:firstRowFirstColumn="0" w:firstRowLastColumn="0" w:lastRowFirstColumn="0" w:lastRowLastColumn="0"/>
            </w:pPr>
          </w:p>
        </w:tc>
        <w:tc>
          <w:tcPr>
            <w:tcW w:w="827" w:type="pct"/>
            <w:shd w:val="clear" w:color="auto" w:fill="FFFFFF" w:themeFill="background1"/>
            <w:vAlign w:val="center"/>
          </w:tcPr>
          <w:p w14:paraId="674F0DB9" w14:textId="77777777" w:rsidR="00743DDB" w:rsidRDefault="00743DDB" w:rsidP="00743DDB">
            <w:pPr>
              <w:pStyle w:val="Table-small"/>
              <w:cnfStyle w:val="000000100000" w:firstRow="0" w:lastRow="0" w:firstColumn="0" w:lastColumn="0" w:oddVBand="0" w:evenVBand="0" w:oddHBand="1" w:evenHBand="0" w:firstRowFirstColumn="0" w:firstRowLastColumn="0" w:lastRowFirstColumn="0" w:lastRowLastColumn="0"/>
            </w:pPr>
          </w:p>
        </w:tc>
      </w:tr>
      <w:tr w:rsidR="00502EDA" w:rsidRPr="00743DDB" w14:paraId="09FDFE43" w14:textId="77777777" w:rsidTr="00805A7F">
        <w:tc>
          <w:tcPr>
            <w:cnfStyle w:val="001000000000" w:firstRow="0" w:lastRow="0" w:firstColumn="1" w:lastColumn="0" w:oddVBand="0" w:evenVBand="0" w:oddHBand="0" w:evenHBand="0" w:firstRowFirstColumn="0" w:firstRowLastColumn="0" w:lastRowFirstColumn="0" w:lastRowLastColumn="0"/>
            <w:tcW w:w="503" w:type="pct"/>
            <w:shd w:val="clear" w:color="auto" w:fill="FFFFFF" w:themeFill="background1"/>
          </w:tcPr>
          <w:p w14:paraId="66E67EF9" w14:textId="09888B85" w:rsidR="00743DDB" w:rsidRDefault="00743DDB" w:rsidP="00743DDB">
            <w:pPr>
              <w:pStyle w:val="Table-small"/>
            </w:pPr>
            <w:r w:rsidRPr="00C0562C">
              <w:t>M0013</w:t>
            </w:r>
          </w:p>
        </w:tc>
        <w:tc>
          <w:tcPr>
            <w:tcW w:w="2082" w:type="pct"/>
            <w:shd w:val="clear" w:color="auto" w:fill="FFFFFF" w:themeFill="background1"/>
          </w:tcPr>
          <w:p w14:paraId="33A20355" w14:textId="345BB326" w:rsidR="00743DDB" w:rsidRPr="00BE6C7F" w:rsidRDefault="00743DDB" w:rsidP="00743DDB">
            <w:pPr>
              <w:pStyle w:val="Table-small"/>
              <w:cnfStyle w:val="000000000000" w:firstRow="0" w:lastRow="0" w:firstColumn="0" w:lastColumn="0" w:oddVBand="0" w:evenVBand="0" w:oddHBand="0" w:evenHBand="0" w:firstRowFirstColumn="0" w:firstRowLastColumn="0" w:lastRowFirstColumn="0" w:lastRowLastColumn="0"/>
              <w:rPr>
                <w:lang w:val="it-IT"/>
              </w:rPr>
            </w:pPr>
            <w:r w:rsidRPr="00BE6C7F">
              <w:rPr>
                <w:lang w:val="it-IT"/>
              </w:rPr>
              <w:t>T0003_M0013_i_il_gpio_pull_down</w:t>
            </w:r>
          </w:p>
        </w:tc>
        <w:tc>
          <w:tcPr>
            <w:tcW w:w="391" w:type="pct"/>
            <w:shd w:val="clear" w:color="auto" w:fill="FFFFFF" w:themeFill="background1"/>
            <w:vAlign w:val="center"/>
          </w:tcPr>
          <w:p w14:paraId="696692D1" w14:textId="3A54E46F" w:rsidR="00743DDB" w:rsidRPr="00BE6C7F" w:rsidRDefault="00743DDB" w:rsidP="00743DDB">
            <w:pPr>
              <w:pStyle w:val="Table-small"/>
              <w:cnfStyle w:val="000000000000" w:firstRow="0" w:lastRow="0" w:firstColumn="0" w:lastColumn="0" w:oddVBand="0" w:evenVBand="0" w:oddHBand="0" w:evenHBand="0" w:firstRowFirstColumn="0" w:firstRowLastColumn="0" w:lastRowFirstColumn="0" w:lastRowLastColumn="0"/>
              <w:rPr>
                <w:lang w:val="it-IT"/>
              </w:rPr>
            </w:pPr>
            <w:r>
              <w:t>uA</w:t>
            </w:r>
          </w:p>
        </w:tc>
        <w:tc>
          <w:tcPr>
            <w:tcW w:w="376" w:type="pct"/>
            <w:shd w:val="clear" w:color="auto" w:fill="FFFFFF" w:themeFill="background1"/>
            <w:vAlign w:val="center"/>
          </w:tcPr>
          <w:p w14:paraId="1F1B4BF2" w14:textId="77777777" w:rsidR="00743DDB" w:rsidRPr="00BE6C7F" w:rsidRDefault="00743DDB" w:rsidP="00743DDB">
            <w:pPr>
              <w:pStyle w:val="Table-small"/>
              <w:cnfStyle w:val="000000000000" w:firstRow="0" w:lastRow="0" w:firstColumn="0" w:lastColumn="0" w:oddVBand="0" w:evenVBand="0" w:oddHBand="0" w:evenHBand="0" w:firstRowFirstColumn="0" w:firstRowLastColumn="0" w:lastRowFirstColumn="0" w:lastRowLastColumn="0"/>
              <w:rPr>
                <w:lang w:val="it-IT"/>
              </w:rPr>
            </w:pPr>
          </w:p>
        </w:tc>
        <w:tc>
          <w:tcPr>
            <w:tcW w:w="821" w:type="pct"/>
            <w:shd w:val="clear" w:color="auto" w:fill="FFFFFF" w:themeFill="background1"/>
            <w:vAlign w:val="center"/>
          </w:tcPr>
          <w:p w14:paraId="753D4B97" w14:textId="77777777" w:rsidR="00743DDB" w:rsidRPr="00BE6C7F" w:rsidRDefault="00743DDB" w:rsidP="00743DDB">
            <w:pPr>
              <w:pStyle w:val="Table-small"/>
              <w:cnfStyle w:val="000000000000" w:firstRow="0" w:lastRow="0" w:firstColumn="0" w:lastColumn="0" w:oddVBand="0" w:evenVBand="0" w:oddHBand="0" w:evenHBand="0" w:firstRowFirstColumn="0" w:firstRowLastColumn="0" w:lastRowFirstColumn="0" w:lastRowLastColumn="0"/>
              <w:rPr>
                <w:lang w:val="it-IT"/>
              </w:rPr>
            </w:pPr>
          </w:p>
        </w:tc>
        <w:tc>
          <w:tcPr>
            <w:tcW w:w="827" w:type="pct"/>
            <w:shd w:val="clear" w:color="auto" w:fill="FFFFFF" w:themeFill="background1"/>
            <w:vAlign w:val="center"/>
          </w:tcPr>
          <w:p w14:paraId="4B89E766" w14:textId="77777777" w:rsidR="00743DDB" w:rsidRPr="00BE6C7F" w:rsidRDefault="00743DDB" w:rsidP="00743DDB">
            <w:pPr>
              <w:pStyle w:val="Table-small"/>
              <w:cnfStyle w:val="000000000000" w:firstRow="0" w:lastRow="0" w:firstColumn="0" w:lastColumn="0" w:oddVBand="0" w:evenVBand="0" w:oddHBand="0" w:evenHBand="0" w:firstRowFirstColumn="0" w:firstRowLastColumn="0" w:lastRowFirstColumn="0" w:lastRowLastColumn="0"/>
              <w:rPr>
                <w:lang w:val="it-IT"/>
              </w:rPr>
            </w:pPr>
          </w:p>
        </w:tc>
      </w:tr>
      <w:tr w:rsidR="00502EDA" w:rsidRPr="00D378DA" w14:paraId="20D26015" w14:textId="77777777" w:rsidTr="00805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 w:type="pct"/>
            <w:shd w:val="clear" w:color="auto" w:fill="FFFFFF" w:themeFill="background1"/>
          </w:tcPr>
          <w:p w14:paraId="1DC80C1C" w14:textId="565D1973" w:rsidR="00743DDB" w:rsidRDefault="00743DDB" w:rsidP="00743DDB">
            <w:pPr>
              <w:pStyle w:val="Table-small"/>
            </w:pPr>
            <w:r w:rsidRPr="00C0562C">
              <w:t>M0014</w:t>
            </w:r>
          </w:p>
        </w:tc>
        <w:tc>
          <w:tcPr>
            <w:tcW w:w="2082" w:type="pct"/>
            <w:shd w:val="clear" w:color="auto" w:fill="FFFFFF" w:themeFill="background1"/>
          </w:tcPr>
          <w:p w14:paraId="1E85555B" w14:textId="3CF48442" w:rsidR="00743DDB" w:rsidRDefault="00743DDB" w:rsidP="00743DDB">
            <w:pPr>
              <w:pStyle w:val="Table-small"/>
              <w:cnfStyle w:val="000000100000" w:firstRow="0" w:lastRow="0" w:firstColumn="0" w:lastColumn="0" w:oddVBand="0" w:evenVBand="0" w:oddHBand="1" w:evenHBand="0" w:firstRowFirstColumn="0" w:firstRowLastColumn="0" w:lastRowFirstColumn="0" w:lastRowLastColumn="0"/>
            </w:pPr>
            <w:r w:rsidRPr="00DC7CAC">
              <w:t>T0003_M0014_i_ih_ref_clk_3v3</w:t>
            </w:r>
          </w:p>
        </w:tc>
        <w:tc>
          <w:tcPr>
            <w:tcW w:w="391" w:type="pct"/>
            <w:shd w:val="clear" w:color="auto" w:fill="FFFFFF" w:themeFill="background1"/>
          </w:tcPr>
          <w:p w14:paraId="7C284CF6" w14:textId="400A41D7" w:rsidR="00743DDB" w:rsidRDefault="00743DDB" w:rsidP="00743DDB">
            <w:pPr>
              <w:pStyle w:val="Table-small"/>
              <w:cnfStyle w:val="000000100000" w:firstRow="0" w:lastRow="0" w:firstColumn="0" w:lastColumn="0" w:oddVBand="0" w:evenVBand="0" w:oddHBand="1" w:evenHBand="0" w:firstRowFirstColumn="0" w:firstRowLastColumn="0" w:lastRowFirstColumn="0" w:lastRowLastColumn="0"/>
            </w:pPr>
            <w:r w:rsidRPr="00F27457">
              <w:t>mA</w:t>
            </w:r>
          </w:p>
        </w:tc>
        <w:tc>
          <w:tcPr>
            <w:tcW w:w="376" w:type="pct"/>
            <w:shd w:val="clear" w:color="auto" w:fill="FFFFFF" w:themeFill="background1"/>
            <w:vAlign w:val="center"/>
          </w:tcPr>
          <w:p w14:paraId="311D6F75" w14:textId="77777777" w:rsidR="00743DDB" w:rsidRDefault="00743DDB" w:rsidP="00743DDB">
            <w:pPr>
              <w:pStyle w:val="Table-small"/>
              <w:cnfStyle w:val="000000100000" w:firstRow="0" w:lastRow="0" w:firstColumn="0" w:lastColumn="0" w:oddVBand="0" w:evenVBand="0" w:oddHBand="1" w:evenHBand="0" w:firstRowFirstColumn="0" w:firstRowLastColumn="0" w:lastRowFirstColumn="0" w:lastRowLastColumn="0"/>
            </w:pPr>
          </w:p>
        </w:tc>
        <w:tc>
          <w:tcPr>
            <w:tcW w:w="821" w:type="pct"/>
            <w:shd w:val="clear" w:color="auto" w:fill="FFFFFF" w:themeFill="background1"/>
            <w:vAlign w:val="center"/>
          </w:tcPr>
          <w:p w14:paraId="5149992B" w14:textId="77777777" w:rsidR="00743DDB" w:rsidRDefault="00743DDB" w:rsidP="00743DDB">
            <w:pPr>
              <w:pStyle w:val="Table-small"/>
              <w:cnfStyle w:val="000000100000" w:firstRow="0" w:lastRow="0" w:firstColumn="0" w:lastColumn="0" w:oddVBand="0" w:evenVBand="0" w:oddHBand="1" w:evenHBand="0" w:firstRowFirstColumn="0" w:firstRowLastColumn="0" w:lastRowFirstColumn="0" w:lastRowLastColumn="0"/>
            </w:pPr>
          </w:p>
        </w:tc>
        <w:tc>
          <w:tcPr>
            <w:tcW w:w="827" w:type="pct"/>
            <w:shd w:val="clear" w:color="auto" w:fill="FFFFFF" w:themeFill="background1"/>
            <w:vAlign w:val="center"/>
          </w:tcPr>
          <w:p w14:paraId="0F85F345" w14:textId="77777777" w:rsidR="00743DDB" w:rsidRDefault="00743DDB" w:rsidP="00743DDB">
            <w:pPr>
              <w:pStyle w:val="Table-small"/>
              <w:cnfStyle w:val="000000100000" w:firstRow="0" w:lastRow="0" w:firstColumn="0" w:lastColumn="0" w:oddVBand="0" w:evenVBand="0" w:oddHBand="1" w:evenHBand="0" w:firstRowFirstColumn="0" w:firstRowLastColumn="0" w:lastRowFirstColumn="0" w:lastRowLastColumn="0"/>
            </w:pPr>
          </w:p>
        </w:tc>
      </w:tr>
      <w:tr w:rsidR="00502EDA" w:rsidRPr="00D378DA" w14:paraId="5B1055C2" w14:textId="77777777" w:rsidTr="00805A7F">
        <w:tc>
          <w:tcPr>
            <w:cnfStyle w:val="001000000000" w:firstRow="0" w:lastRow="0" w:firstColumn="1" w:lastColumn="0" w:oddVBand="0" w:evenVBand="0" w:oddHBand="0" w:evenHBand="0" w:firstRowFirstColumn="0" w:firstRowLastColumn="0" w:lastRowFirstColumn="0" w:lastRowLastColumn="0"/>
            <w:tcW w:w="503" w:type="pct"/>
            <w:shd w:val="clear" w:color="auto" w:fill="FFFFFF" w:themeFill="background1"/>
          </w:tcPr>
          <w:p w14:paraId="17D6278D" w14:textId="4CA62A17" w:rsidR="00743DDB" w:rsidRDefault="00743DDB" w:rsidP="00743DDB">
            <w:pPr>
              <w:pStyle w:val="Table-small"/>
            </w:pPr>
            <w:r w:rsidRPr="00C0562C">
              <w:t>M0015</w:t>
            </w:r>
          </w:p>
        </w:tc>
        <w:tc>
          <w:tcPr>
            <w:tcW w:w="2082" w:type="pct"/>
            <w:shd w:val="clear" w:color="auto" w:fill="FFFFFF" w:themeFill="background1"/>
          </w:tcPr>
          <w:p w14:paraId="0DB80AF1" w14:textId="0B82AE73" w:rsidR="00743DDB" w:rsidRDefault="00743DDB" w:rsidP="00743DDB">
            <w:pPr>
              <w:pStyle w:val="Table-small"/>
              <w:cnfStyle w:val="000000000000" w:firstRow="0" w:lastRow="0" w:firstColumn="0" w:lastColumn="0" w:oddVBand="0" w:evenVBand="0" w:oddHBand="0" w:evenHBand="0" w:firstRowFirstColumn="0" w:firstRowLastColumn="0" w:lastRowFirstColumn="0" w:lastRowLastColumn="0"/>
            </w:pPr>
            <w:r w:rsidRPr="00DC7CAC">
              <w:t>T0003_M0015_i_ih_ref_clk_3v3</w:t>
            </w:r>
          </w:p>
        </w:tc>
        <w:tc>
          <w:tcPr>
            <w:tcW w:w="391" w:type="pct"/>
            <w:shd w:val="clear" w:color="auto" w:fill="FFFFFF" w:themeFill="background1"/>
          </w:tcPr>
          <w:p w14:paraId="6888744C" w14:textId="04E98289" w:rsidR="00743DDB" w:rsidRDefault="00743DDB" w:rsidP="00743DDB">
            <w:pPr>
              <w:pStyle w:val="Table-small"/>
              <w:cnfStyle w:val="000000000000" w:firstRow="0" w:lastRow="0" w:firstColumn="0" w:lastColumn="0" w:oddVBand="0" w:evenVBand="0" w:oddHBand="0" w:evenHBand="0" w:firstRowFirstColumn="0" w:firstRowLastColumn="0" w:lastRowFirstColumn="0" w:lastRowLastColumn="0"/>
            </w:pPr>
            <w:r w:rsidRPr="00F27457">
              <w:t>mA</w:t>
            </w:r>
          </w:p>
        </w:tc>
        <w:tc>
          <w:tcPr>
            <w:tcW w:w="376" w:type="pct"/>
            <w:shd w:val="clear" w:color="auto" w:fill="FFFFFF" w:themeFill="background1"/>
            <w:vAlign w:val="center"/>
          </w:tcPr>
          <w:p w14:paraId="55E28304" w14:textId="77777777" w:rsidR="00743DDB" w:rsidRDefault="00743DDB" w:rsidP="00743DDB">
            <w:pPr>
              <w:pStyle w:val="Table-small"/>
              <w:cnfStyle w:val="000000000000" w:firstRow="0" w:lastRow="0" w:firstColumn="0" w:lastColumn="0" w:oddVBand="0" w:evenVBand="0" w:oddHBand="0" w:evenHBand="0" w:firstRowFirstColumn="0" w:firstRowLastColumn="0" w:lastRowFirstColumn="0" w:lastRowLastColumn="0"/>
            </w:pPr>
          </w:p>
        </w:tc>
        <w:tc>
          <w:tcPr>
            <w:tcW w:w="821" w:type="pct"/>
            <w:shd w:val="clear" w:color="auto" w:fill="FFFFFF" w:themeFill="background1"/>
            <w:vAlign w:val="center"/>
          </w:tcPr>
          <w:p w14:paraId="6DC91082" w14:textId="77777777" w:rsidR="00743DDB" w:rsidRDefault="00743DDB" w:rsidP="00743DDB">
            <w:pPr>
              <w:pStyle w:val="Table-small"/>
              <w:cnfStyle w:val="000000000000" w:firstRow="0" w:lastRow="0" w:firstColumn="0" w:lastColumn="0" w:oddVBand="0" w:evenVBand="0" w:oddHBand="0" w:evenHBand="0" w:firstRowFirstColumn="0" w:firstRowLastColumn="0" w:lastRowFirstColumn="0" w:lastRowLastColumn="0"/>
            </w:pPr>
          </w:p>
        </w:tc>
        <w:tc>
          <w:tcPr>
            <w:tcW w:w="827" w:type="pct"/>
            <w:shd w:val="clear" w:color="auto" w:fill="FFFFFF" w:themeFill="background1"/>
            <w:vAlign w:val="center"/>
          </w:tcPr>
          <w:p w14:paraId="558B462F" w14:textId="77777777" w:rsidR="00743DDB" w:rsidRDefault="00743DDB" w:rsidP="00743DDB">
            <w:pPr>
              <w:pStyle w:val="Table-small"/>
              <w:cnfStyle w:val="000000000000" w:firstRow="0" w:lastRow="0" w:firstColumn="0" w:lastColumn="0" w:oddVBand="0" w:evenVBand="0" w:oddHBand="0" w:evenHBand="0" w:firstRowFirstColumn="0" w:firstRowLastColumn="0" w:lastRowFirstColumn="0" w:lastRowLastColumn="0"/>
            </w:pPr>
          </w:p>
        </w:tc>
      </w:tr>
      <w:tr w:rsidR="00502EDA" w:rsidRPr="00743DDB" w14:paraId="75394F44" w14:textId="77777777" w:rsidTr="00805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 w:type="pct"/>
            <w:shd w:val="clear" w:color="auto" w:fill="FFFFFF" w:themeFill="background1"/>
          </w:tcPr>
          <w:p w14:paraId="56D91DDC" w14:textId="39CF13E1" w:rsidR="00743DDB" w:rsidRDefault="00743DDB" w:rsidP="00743DDB">
            <w:pPr>
              <w:pStyle w:val="Table-small"/>
            </w:pPr>
            <w:r w:rsidRPr="00C0562C">
              <w:t>M0</w:t>
            </w:r>
            <w:r>
              <w:t>165</w:t>
            </w:r>
          </w:p>
        </w:tc>
        <w:tc>
          <w:tcPr>
            <w:tcW w:w="2082" w:type="pct"/>
            <w:shd w:val="clear" w:color="auto" w:fill="FFFFFF" w:themeFill="background1"/>
          </w:tcPr>
          <w:p w14:paraId="625B676C" w14:textId="2F6B166B" w:rsidR="00743DDB" w:rsidRPr="00BE6C7F" w:rsidRDefault="00743DDB" w:rsidP="00743DDB">
            <w:pPr>
              <w:pStyle w:val="Table-small"/>
              <w:cnfStyle w:val="000000100000" w:firstRow="0" w:lastRow="0" w:firstColumn="0" w:lastColumn="0" w:oddVBand="0" w:evenVBand="0" w:oddHBand="1" w:evenHBand="0" w:firstRowFirstColumn="0" w:firstRowLastColumn="0" w:lastRowFirstColumn="0" w:lastRowLastColumn="0"/>
              <w:rPr>
                <w:lang w:val="it-IT"/>
              </w:rPr>
            </w:pPr>
            <w:r w:rsidRPr="00BE6C7F">
              <w:rPr>
                <w:lang w:val="it-IT"/>
              </w:rPr>
              <w:t>T0003_M0165_i_il_ref_clk_2v5</w:t>
            </w:r>
          </w:p>
        </w:tc>
        <w:tc>
          <w:tcPr>
            <w:tcW w:w="391" w:type="pct"/>
            <w:shd w:val="clear" w:color="auto" w:fill="FFFFFF" w:themeFill="background1"/>
          </w:tcPr>
          <w:p w14:paraId="679B86A7" w14:textId="25EDA486" w:rsidR="00743DDB" w:rsidRPr="00BE6C7F" w:rsidRDefault="00743DDB" w:rsidP="00743DDB">
            <w:pPr>
              <w:pStyle w:val="Table-small"/>
              <w:cnfStyle w:val="000000100000" w:firstRow="0" w:lastRow="0" w:firstColumn="0" w:lastColumn="0" w:oddVBand="0" w:evenVBand="0" w:oddHBand="1" w:evenHBand="0" w:firstRowFirstColumn="0" w:firstRowLastColumn="0" w:lastRowFirstColumn="0" w:lastRowLastColumn="0"/>
              <w:rPr>
                <w:lang w:val="it-IT"/>
              </w:rPr>
            </w:pPr>
            <w:r w:rsidRPr="00F27457">
              <w:t>mA</w:t>
            </w:r>
          </w:p>
        </w:tc>
        <w:tc>
          <w:tcPr>
            <w:tcW w:w="376" w:type="pct"/>
            <w:shd w:val="clear" w:color="auto" w:fill="FFFFFF" w:themeFill="background1"/>
            <w:vAlign w:val="center"/>
          </w:tcPr>
          <w:p w14:paraId="5489AE80" w14:textId="77777777" w:rsidR="00743DDB" w:rsidRPr="00BE6C7F" w:rsidRDefault="00743DDB" w:rsidP="00743DDB">
            <w:pPr>
              <w:pStyle w:val="Table-small"/>
              <w:cnfStyle w:val="000000100000" w:firstRow="0" w:lastRow="0" w:firstColumn="0" w:lastColumn="0" w:oddVBand="0" w:evenVBand="0" w:oddHBand="1" w:evenHBand="0" w:firstRowFirstColumn="0" w:firstRowLastColumn="0" w:lastRowFirstColumn="0" w:lastRowLastColumn="0"/>
              <w:rPr>
                <w:lang w:val="it-IT"/>
              </w:rPr>
            </w:pPr>
          </w:p>
        </w:tc>
        <w:tc>
          <w:tcPr>
            <w:tcW w:w="821" w:type="pct"/>
            <w:shd w:val="clear" w:color="auto" w:fill="FFFFFF" w:themeFill="background1"/>
            <w:vAlign w:val="center"/>
          </w:tcPr>
          <w:p w14:paraId="40F84BAD" w14:textId="77777777" w:rsidR="00743DDB" w:rsidRPr="00BE6C7F" w:rsidRDefault="00743DDB" w:rsidP="00743DDB">
            <w:pPr>
              <w:pStyle w:val="Table-small"/>
              <w:cnfStyle w:val="000000100000" w:firstRow="0" w:lastRow="0" w:firstColumn="0" w:lastColumn="0" w:oddVBand="0" w:evenVBand="0" w:oddHBand="1" w:evenHBand="0" w:firstRowFirstColumn="0" w:firstRowLastColumn="0" w:lastRowFirstColumn="0" w:lastRowLastColumn="0"/>
              <w:rPr>
                <w:lang w:val="it-IT"/>
              </w:rPr>
            </w:pPr>
          </w:p>
        </w:tc>
        <w:tc>
          <w:tcPr>
            <w:tcW w:w="827" w:type="pct"/>
            <w:shd w:val="clear" w:color="auto" w:fill="FFFFFF" w:themeFill="background1"/>
            <w:vAlign w:val="center"/>
          </w:tcPr>
          <w:p w14:paraId="107C0A43" w14:textId="77777777" w:rsidR="00743DDB" w:rsidRPr="00BE6C7F" w:rsidRDefault="00743DDB" w:rsidP="00743DDB">
            <w:pPr>
              <w:pStyle w:val="Table-small"/>
              <w:cnfStyle w:val="000000100000" w:firstRow="0" w:lastRow="0" w:firstColumn="0" w:lastColumn="0" w:oddVBand="0" w:evenVBand="0" w:oddHBand="1" w:evenHBand="0" w:firstRowFirstColumn="0" w:firstRowLastColumn="0" w:lastRowFirstColumn="0" w:lastRowLastColumn="0"/>
              <w:rPr>
                <w:lang w:val="it-IT"/>
              </w:rPr>
            </w:pPr>
          </w:p>
        </w:tc>
      </w:tr>
      <w:tr w:rsidR="00502EDA" w:rsidRPr="00D378DA" w14:paraId="252C795A" w14:textId="77777777" w:rsidTr="00805A7F">
        <w:tc>
          <w:tcPr>
            <w:cnfStyle w:val="001000000000" w:firstRow="0" w:lastRow="0" w:firstColumn="1" w:lastColumn="0" w:oddVBand="0" w:evenVBand="0" w:oddHBand="0" w:evenHBand="0" w:firstRowFirstColumn="0" w:firstRowLastColumn="0" w:lastRowFirstColumn="0" w:lastRowLastColumn="0"/>
            <w:tcW w:w="503" w:type="pct"/>
            <w:shd w:val="clear" w:color="auto" w:fill="FFFFFF" w:themeFill="background1"/>
          </w:tcPr>
          <w:p w14:paraId="0F7E7D18" w14:textId="45C5625A" w:rsidR="00743DDB" w:rsidRDefault="00743DDB" w:rsidP="00743DDB">
            <w:pPr>
              <w:pStyle w:val="Table-small"/>
            </w:pPr>
            <w:r w:rsidRPr="00C0562C">
              <w:t>M0</w:t>
            </w:r>
            <w:r>
              <w:t>166</w:t>
            </w:r>
          </w:p>
        </w:tc>
        <w:tc>
          <w:tcPr>
            <w:tcW w:w="2082" w:type="pct"/>
            <w:shd w:val="clear" w:color="auto" w:fill="FFFFFF" w:themeFill="background1"/>
          </w:tcPr>
          <w:p w14:paraId="0291CCBA" w14:textId="3A47D9E4" w:rsidR="00743DDB" w:rsidRDefault="00743DDB" w:rsidP="00743DDB">
            <w:pPr>
              <w:pStyle w:val="Table-small"/>
              <w:cnfStyle w:val="000000000000" w:firstRow="0" w:lastRow="0" w:firstColumn="0" w:lastColumn="0" w:oddVBand="0" w:evenVBand="0" w:oddHBand="0" w:evenHBand="0" w:firstRowFirstColumn="0" w:firstRowLastColumn="0" w:lastRowFirstColumn="0" w:lastRowLastColumn="0"/>
            </w:pPr>
            <w:r w:rsidRPr="00DC7CAC">
              <w:t>T0003_M0166_i_ih_ref_clk_2v5</w:t>
            </w:r>
          </w:p>
        </w:tc>
        <w:tc>
          <w:tcPr>
            <w:tcW w:w="391" w:type="pct"/>
            <w:shd w:val="clear" w:color="auto" w:fill="FFFFFF" w:themeFill="background1"/>
          </w:tcPr>
          <w:p w14:paraId="2E67A83B" w14:textId="6A85EE7E" w:rsidR="00743DDB" w:rsidRDefault="00743DDB" w:rsidP="00743DDB">
            <w:pPr>
              <w:pStyle w:val="Table-small"/>
              <w:cnfStyle w:val="000000000000" w:firstRow="0" w:lastRow="0" w:firstColumn="0" w:lastColumn="0" w:oddVBand="0" w:evenVBand="0" w:oddHBand="0" w:evenHBand="0" w:firstRowFirstColumn="0" w:firstRowLastColumn="0" w:lastRowFirstColumn="0" w:lastRowLastColumn="0"/>
            </w:pPr>
            <w:r w:rsidRPr="00F27457">
              <w:t>mA</w:t>
            </w:r>
          </w:p>
        </w:tc>
        <w:tc>
          <w:tcPr>
            <w:tcW w:w="376" w:type="pct"/>
            <w:shd w:val="clear" w:color="auto" w:fill="FFFFFF" w:themeFill="background1"/>
            <w:vAlign w:val="center"/>
          </w:tcPr>
          <w:p w14:paraId="59AD9CCD" w14:textId="77777777" w:rsidR="00743DDB" w:rsidRDefault="00743DDB" w:rsidP="00743DDB">
            <w:pPr>
              <w:pStyle w:val="Table-small"/>
              <w:cnfStyle w:val="000000000000" w:firstRow="0" w:lastRow="0" w:firstColumn="0" w:lastColumn="0" w:oddVBand="0" w:evenVBand="0" w:oddHBand="0" w:evenHBand="0" w:firstRowFirstColumn="0" w:firstRowLastColumn="0" w:lastRowFirstColumn="0" w:lastRowLastColumn="0"/>
            </w:pPr>
          </w:p>
        </w:tc>
        <w:tc>
          <w:tcPr>
            <w:tcW w:w="821" w:type="pct"/>
            <w:shd w:val="clear" w:color="auto" w:fill="FFFFFF" w:themeFill="background1"/>
            <w:vAlign w:val="center"/>
          </w:tcPr>
          <w:p w14:paraId="74654C3F" w14:textId="77777777" w:rsidR="00743DDB" w:rsidRDefault="00743DDB" w:rsidP="00743DDB">
            <w:pPr>
              <w:pStyle w:val="Table-small"/>
              <w:cnfStyle w:val="000000000000" w:firstRow="0" w:lastRow="0" w:firstColumn="0" w:lastColumn="0" w:oddVBand="0" w:evenVBand="0" w:oddHBand="0" w:evenHBand="0" w:firstRowFirstColumn="0" w:firstRowLastColumn="0" w:lastRowFirstColumn="0" w:lastRowLastColumn="0"/>
            </w:pPr>
          </w:p>
        </w:tc>
        <w:tc>
          <w:tcPr>
            <w:tcW w:w="827" w:type="pct"/>
            <w:shd w:val="clear" w:color="auto" w:fill="FFFFFF" w:themeFill="background1"/>
            <w:vAlign w:val="center"/>
          </w:tcPr>
          <w:p w14:paraId="6D2AFCAD" w14:textId="77777777" w:rsidR="00743DDB" w:rsidRDefault="00743DDB" w:rsidP="00743DDB">
            <w:pPr>
              <w:pStyle w:val="Table-small"/>
              <w:cnfStyle w:val="000000000000" w:firstRow="0" w:lastRow="0" w:firstColumn="0" w:lastColumn="0" w:oddVBand="0" w:evenVBand="0" w:oddHBand="0" w:evenHBand="0" w:firstRowFirstColumn="0" w:firstRowLastColumn="0" w:lastRowFirstColumn="0" w:lastRowLastColumn="0"/>
            </w:pPr>
          </w:p>
        </w:tc>
      </w:tr>
      <w:tr w:rsidR="00502EDA" w:rsidRPr="00D378DA" w14:paraId="60ABD401" w14:textId="77777777" w:rsidTr="00805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 w:type="pct"/>
            <w:shd w:val="clear" w:color="auto" w:fill="FFFFFF" w:themeFill="background1"/>
          </w:tcPr>
          <w:p w14:paraId="682BA127" w14:textId="5FB48FC3" w:rsidR="00743DDB" w:rsidRDefault="00743DDB" w:rsidP="00743DDB">
            <w:pPr>
              <w:pStyle w:val="Table-small"/>
            </w:pPr>
            <w:r w:rsidRPr="00C0562C">
              <w:t>M0</w:t>
            </w:r>
            <w:r>
              <w:t>167</w:t>
            </w:r>
          </w:p>
        </w:tc>
        <w:tc>
          <w:tcPr>
            <w:tcW w:w="2082" w:type="pct"/>
            <w:shd w:val="clear" w:color="auto" w:fill="FFFFFF" w:themeFill="background1"/>
          </w:tcPr>
          <w:p w14:paraId="6CD23EF4" w14:textId="717EE38E" w:rsidR="00743DDB" w:rsidRDefault="00743DDB" w:rsidP="00743DDB">
            <w:pPr>
              <w:pStyle w:val="Table-small"/>
              <w:cnfStyle w:val="000000100000" w:firstRow="0" w:lastRow="0" w:firstColumn="0" w:lastColumn="0" w:oddVBand="0" w:evenVBand="0" w:oddHBand="1" w:evenHBand="0" w:firstRowFirstColumn="0" w:firstRowLastColumn="0" w:lastRowFirstColumn="0" w:lastRowLastColumn="0"/>
            </w:pPr>
            <w:r w:rsidRPr="00DC7CAC">
              <w:t>T0003_M0167_i_ih_ref_clk_1v8</w:t>
            </w:r>
          </w:p>
        </w:tc>
        <w:tc>
          <w:tcPr>
            <w:tcW w:w="391" w:type="pct"/>
            <w:shd w:val="clear" w:color="auto" w:fill="FFFFFF" w:themeFill="background1"/>
          </w:tcPr>
          <w:p w14:paraId="58C619D7" w14:textId="44C07DE0" w:rsidR="00743DDB" w:rsidRDefault="00743DDB" w:rsidP="00743DDB">
            <w:pPr>
              <w:pStyle w:val="Table-small"/>
              <w:cnfStyle w:val="000000100000" w:firstRow="0" w:lastRow="0" w:firstColumn="0" w:lastColumn="0" w:oddVBand="0" w:evenVBand="0" w:oddHBand="1" w:evenHBand="0" w:firstRowFirstColumn="0" w:firstRowLastColumn="0" w:lastRowFirstColumn="0" w:lastRowLastColumn="0"/>
            </w:pPr>
            <w:r w:rsidRPr="00F27457">
              <w:t>mA</w:t>
            </w:r>
          </w:p>
        </w:tc>
        <w:tc>
          <w:tcPr>
            <w:tcW w:w="376" w:type="pct"/>
            <w:shd w:val="clear" w:color="auto" w:fill="FFFFFF" w:themeFill="background1"/>
            <w:vAlign w:val="center"/>
          </w:tcPr>
          <w:p w14:paraId="42DA290B" w14:textId="77777777" w:rsidR="00743DDB" w:rsidRDefault="00743DDB" w:rsidP="00743DDB">
            <w:pPr>
              <w:pStyle w:val="Table-small"/>
              <w:cnfStyle w:val="000000100000" w:firstRow="0" w:lastRow="0" w:firstColumn="0" w:lastColumn="0" w:oddVBand="0" w:evenVBand="0" w:oddHBand="1" w:evenHBand="0" w:firstRowFirstColumn="0" w:firstRowLastColumn="0" w:lastRowFirstColumn="0" w:lastRowLastColumn="0"/>
            </w:pPr>
          </w:p>
        </w:tc>
        <w:tc>
          <w:tcPr>
            <w:tcW w:w="821" w:type="pct"/>
            <w:shd w:val="clear" w:color="auto" w:fill="FFFFFF" w:themeFill="background1"/>
            <w:vAlign w:val="center"/>
          </w:tcPr>
          <w:p w14:paraId="46655FF7" w14:textId="77777777" w:rsidR="00743DDB" w:rsidRDefault="00743DDB" w:rsidP="00743DDB">
            <w:pPr>
              <w:pStyle w:val="Table-small"/>
              <w:cnfStyle w:val="000000100000" w:firstRow="0" w:lastRow="0" w:firstColumn="0" w:lastColumn="0" w:oddVBand="0" w:evenVBand="0" w:oddHBand="1" w:evenHBand="0" w:firstRowFirstColumn="0" w:firstRowLastColumn="0" w:lastRowFirstColumn="0" w:lastRowLastColumn="0"/>
            </w:pPr>
          </w:p>
        </w:tc>
        <w:tc>
          <w:tcPr>
            <w:tcW w:w="827" w:type="pct"/>
            <w:shd w:val="clear" w:color="auto" w:fill="FFFFFF" w:themeFill="background1"/>
            <w:vAlign w:val="center"/>
          </w:tcPr>
          <w:p w14:paraId="3A1F5FD2" w14:textId="77777777" w:rsidR="00743DDB" w:rsidRDefault="00743DDB" w:rsidP="00743DDB">
            <w:pPr>
              <w:pStyle w:val="Table-small"/>
              <w:cnfStyle w:val="000000100000" w:firstRow="0" w:lastRow="0" w:firstColumn="0" w:lastColumn="0" w:oddVBand="0" w:evenVBand="0" w:oddHBand="1" w:evenHBand="0" w:firstRowFirstColumn="0" w:firstRowLastColumn="0" w:lastRowFirstColumn="0" w:lastRowLastColumn="0"/>
            </w:pPr>
          </w:p>
        </w:tc>
      </w:tr>
      <w:tr w:rsidR="00502EDA" w:rsidRPr="00743DDB" w14:paraId="01333524" w14:textId="77777777" w:rsidTr="00805A7F">
        <w:tc>
          <w:tcPr>
            <w:cnfStyle w:val="001000000000" w:firstRow="0" w:lastRow="0" w:firstColumn="1" w:lastColumn="0" w:oddVBand="0" w:evenVBand="0" w:oddHBand="0" w:evenHBand="0" w:firstRowFirstColumn="0" w:firstRowLastColumn="0" w:lastRowFirstColumn="0" w:lastRowLastColumn="0"/>
            <w:tcW w:w="503" w:type="pct"/>
            <w:shd w:val="clear" w:color="auto" w:fill="FFFFFF" w:themeFill="background1"/>
          </w:tcPr>
          <w:p w14:paraId="24E5D0ED" w14:textId="52D73114" w:rsidR="00743DDB" w:rsidRPr="00C0562C" w:rsidRDefault="00743DDB" w:rsidP="00743DDB">
            <w:pPr>
              <w:pStyle w:val="Table-small"/>
            </w:pPr>
            <w:r>
              <w:t>M0168</w:t>
            </w:r>
          </w:p>
        </w:tc>
        <w:tc>
          <w:tcPr>
            <w:tcW w:w="2082" w:type="pct"/>
            <w:shd w:val="clear" w:color="auto" w:fill="FFFFFF" w:themeFill="background1"/>
          </w:tcPr>
          <w:p w14:paraId="1F8CE792" w14:textId="2BECB5B9" w:rsidR="00743DDB" w:rsidRPr="00BE6C7F" w:rsidRDefault="00743DDB" w:rsidP="00743DDB">
            <w:pPr>
              <w:pStyle w:val="Table-small"/>
              <w:cnfStyle w:val="000000000000" w:firstRow="0" w:lastRow="0" w:firstColumn="0" w:lastColumn="0" w:oddVBand="0" w:evenVBand="0" w:oddHBand="0" w:evenHBand="0" w:firstRowFirstColumn="0" w:firstRowLastColumn="0" w:lastRowFirstColumn="0" w:lastRowLastColumn="0"/>
              <w:rPr>
                <w:lang w:val="it-IT"/>
              </w:rPr>
            </w:pPr>
            <w:r w:rsidRPr="00BE6C7F">
              <w:rPr>
                <w:lang w:val="it-IT"/>
              </w:rPr>
              <w:t>T0003_M0168_i_il_ref_clk_1v8</w:t>
            </w:r>
          </w:p>
        </w:tc>
        <w:tc>
          <w:tcPr>
            <w:tcW w:w="391" w:type="pct"/>
            <w:shd w:val="clear" w:color="auto" w:fill="FFFFFF" w:themeFill="background1"/>
          </w:tcPr>
          <w:p w14:paraId="7B9C8CD9" w14:textId="38AF5A1F" w:rsidR="00743DDB" w:rsidRPr="00BE6C7F" w:rsidRDefault="00743DDB" w:rsidP="00743DDB">
            <w:pPr>
              <w:pStyle w:val="Table-small"/>
              <w:cnfStyle w:val="000000000000" w:firstRow="0" w:lastRow="0" w:firstColumn="0" w:lastColumn="0" w:oddVBand="0" w:evenVBand="0" w:oddHBand="0" w:evenHBand="0" w:firstRowFirstColumn="0" w:firstRowLastColumn="0" w:lastRowFirstColumn="0" w:lastRowLastColumn="0"/>
              <w:rPr>
                <w:lang w:val="it-IT"/>
              </w:rPr>
            </w:pPr>
            <w:r w:rsidRPr="00F27457">
              <w:t>mA</w:t>
            </w:r>
          </w:p>
        </w:tc>
        <w:tc>
          <w:tcPr>
            <w:tcW w:w="376" w:type="pct"/>
            <w:shd w:val="clear" w:color="auto" w:fill="FFFFFF" w:themeFill="background1"/>
            <w:vAlign w:val="center"/>
          </w:tcPr>
          <w:p w14:paraId="3FD4659B" w14:textId="77777777" w:rsidR="00743DDB" w:rsidRPr="00BE6C7F" w:rsidRDefault="00743DDB" w:rsidP="00743DDB">
            <w:pPr>
              <w:pStyle w:val="Table-small"/>
              <w:cnfStyle w:val="000000000000" w:firstRow="0" w:lastRow="0" w:firstColumn="0" w:lastColumn="0" w:oddVBand="0" w:evenVBand="0" w:oddHBand="0" w:evenHBand="0" w:firstRowFirstColumn="0" w:firstRowLastColumn="0" w:lastRowFirstColumn="0" w:lastRowLastColumn="0"/>
              <w:rPr>
                <w:lang w:val="it-IT"/>
              </w:rPr>
            </w:pPr>
          </w:p>
        </w:tc>
        <w:tc>
          <w:tcPr>
            <w:tcW w:w="821" w:type="pct"/>
            <w:shd w:val="clear" w:color="auto" w:fill="FFFFFF" w:themeFill="background1"/>
            <w:vAlign w:val="center"/>
          </w:tcPr>
          <w:p w14:paraId="524AC00D" w14:textId="77777777" w:rsidR="00743DDB" w:rsidRPr="00BE6C7F" w:rsidRDefault="00743DDB" w:rsidP="00743DDB">
            <w:pPr>
              <w:pStyle w:val="Table-small"/>
              <w:cnfStyle w:val="000000000000" w:firstRow="0" w:lastRow="0" w:firstColumn="0" w:lastColumn="0" w:oddVBand="0" w:evenVBand="0" w:oddHBand="0" w:evenHBand="0" w:firstRowFirstColumn="0" w:firstRowLastColumn="0" w:lastRowFirstColumn="0" w:lastRowLastColumn="0"/>
              <w:rPr>
                <w:lang w:val="it-IT"/>
              </w:rPr>
            </w:pPr>
          </w:p>
        </w:tc>
        <w:tc>
          <w:tcPr>
            <w:tcW w:w="827" w:type="pct"/>
            <w:shd w:val="clear" w:color="auto" w:fill="FFFFFF" w:themeFill="background1"/>
            <w:vAlign w:val="center"/>
          </w:tcPr>
          <w:p w14:paraId="18B69D46" w14:textId="77777777" w:rsidR="00743DDB" w:rsidRPr="00BE6C7F" w:rsidRDefault="00743DDB" w:rsidP="00743DDB">
            <w:pPr>
              <w:pStyle w:val="Table-small"/>
              <w:cnfStyle w:val="000000000000" w:firstRow="0" w:lastRow="0" w:firstColumn="0" w:lastColumn="0" w:oddVBand="0" w:evenVBand="0" w:oddHBand="0" w:evenHBand="0" w:firstRowFirstColumn="0" w:firstRowLastColumn="0" w:lastRowFirstColumn="0" w:lastRowLastColumn="0"/>
              <w:rPr>
                <w:lang w:val="it-IT"/>
              </w:rPr>
            </w:pPr>
          </w:p>
        </w:tc>
      </w:tr>
      <w:tr w:rsidR="00502EDA" w:rsidRPr="00D378DA" w14:paraId="157A1F30" w14:textId="77777777" w:rsidTr="00805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 w:type="pct"/>
            <w:shd w:val="clear" w:color="auto" w:fill="FFFFFF" w:themeFill="background1"/>
          </w:tcPr>
          <w:p w14:paraId="4F3B8B62" w14:textId="2FE9DD31" w:rsidR="00743DDB" w:rsidRDefault="00743DDB" w:rsidP="00743DDB">
            <w:pPr>
              <w:pStyle w:val="Table-small"/>
            </w:pPr>
            <w:r>
              <w:t>M0169</w:t>
            </w:r>
          </w:p>
        </w:tc>
        <w:tc>
          <w:tcPr>
            <w:tcW w:w="2082" w:type="pct"/>
            <w:shd w:val="clear" w:color="auto" w:fill="FFFFFF" w:themeFill="background1"/>
          </w:tcPr>
          <w:p w14:paraId="3A5F1BEC" w14:textId="33044CDB" w:rsidR="00743DDB" w:rsidRDefault="00743DDB" w:rsidP="00743DDB">
            <w:pPr>
              <w:pStyle w:val="Table-small"/>
              <w:cnfStyle w:val="000000100000" w:firstRow="0" w:lastRow="0" w:firstColumn="0" w:lastColumn="0" w:oddVBand="0" w:evenVBand="0" w:oddHBand="1" w:evenHBand="0" w:firstRowFirstColumn="0" w:firstRowLastColumn="0" w:lastRowFirstColumn="0" w:lastRowLastColumn="0"/>
            </w:pPr>
            <w:r w:rsidRPr="00DC7CAC">
              <w:t>T0003_M0169_i_ih_ref_clk_1v2</w:t>
            </w:r>
          </w:p>
        </w:tc>
        <w:tc>
          <w:tcPr>
            <w:tcW w:w="391" w:type="pct"/>
            <w:shd w:val="clear" w:color="auto" w:fill="FFFFFF" w:themeFill="background1"/>
          </w:tcPr>
          <w:p w14:paraId="6DBF0718" w14:textId="22B6AE8A" w:rsidR="00743DDB" w:rsidRDefault="00743DDB" w:rsidP="00743DDB">
            <w:pPr>
              <w:pStyle w:val="Table-small"/>
              <w:cnfStyle w:val="000000100000" w:firstRow="0" w:lastRow="0" w:firstColumn="0" w:lastColumn="0" w:oddVBand="0" w:evenVBand="0" w:oddHBand="1" w:evenHBand="0" w:firstRowFirstColumn="0" w:firstRowLastColumn="0" w:lastRowFirstColumn="0" w:lastRowLastColumn="0"/>
            </w:pPr>
            <w:r w:rsidRPr="00F27457">
              <w:t>mA</w:t>
            </w:r>
          </w:p>
        </w:tc>
        <w:tc>
          <w:tcPr>
            <w:tcW w:w="376" w:type="pct"/>
            <w:shd w:val="clear" w:color="auto" w:fill="FFFFFF" w:themeFill="background1"/>
            <w:vAlign w:val="center"/>
          </w:tcPr>
          <w:p w14:paraId="5480262B" w14:textId="77777777" w:rsidR="00743DDB" w:rsidRDefault="00743DDB" w:rsidP="00743DDB">
            <w:pPr>
              <w:pStyle w:val="Table-small"/>
              <w:cnfStyle w:val="000000100000" w:firstRow="0" w:lastRow="0" w:firstColumn="0" w:lastColumn="0" w:oddVBand="0" w:evenVBand="0" w:oddHBand="1" w:evenHBand="0" w:firstRowFirstColumn="0" w:firstRowLastColumn="0" w:lastRowFirstColumn="0" w:lastRowLastColumn="0"/>
            </w:pPr>
          </w:p>
        </w:tc>
        <w:tc>
          <w:tcPr>
            <w:tcW w:w="821" w:type="pct"/>
            <w:shd w:val="clear" w:color="auto" w:fill="FFFFFF" w:themeFill="background1"/>
            <w:vAlign w:val="center"/>
          </w:tcPr>
          <w:p w14:paraId="5345229A" w14:textId="77777777" w:rsidR="00743DDB" w:rsidRDefault="00743DDB" w:rsidP="00743DDB">
            <w:pPr>
              <w:pStyle w:val="Table-small"/>
              <w:cnfStyle w:val="000000100000" w:firstRow="0" w:lastRow="0" w:firstColumn="0" w:lastColumn="0" w:oddVBand="0" w:evenVBand="0" w:oddHBand="1" w:evenHBand="0" w:firstRowFirstColumn="0" w:firstRowLastColumn="0" w:lastRowFirstColumn="0" w:lastRowLastColumn="0"/>
            </w:pPr>
          </w:p>
        </w:tc>
        <w:tc>
          <w:tcPr>
            <w:tcW w:w="827" w:type="pct"/>
            <w:shd w:val="clear" w:color="auto" w:fill="FFFFFF" w:themeFill="background1"/>
            <w:vAlign w:val="center"/>
          </w:tcPr>
          <w:p w14:paraId="1E4D45C3" w14:textId="77777777" w:rsidR="00743DDB" w:rsidRDefault="00743DDB" w:rsidP="00743DDB">
            <w:pPr>
              <w:pStyle w:val="Table-small"/>
              <w:cnfStyle w:val="000000100000" w:firstRow="0" w:lastRow="0" w:firstColumn="0" w:lastColumn="0" w:oddVBand="0" w:evenVBand="0" w:oddHBand="1" w:evenHBand="0" w:firstRowFirstColumn="0" w:firstRowLastColumn="0" w:lastRowFirstColumn="0" w:lastRowLastColumn="0"/>
            </w:pPr>
          </w:p>
        </w:tc>
      </w:tr>
      <w:tr w:rsidR="00502EDA" w:rsidRPr="00743DDB" w14:paraId="6323420C" w14:textId="77777777" w:rsidTr="00805A7F">
        <w:tc>
          <w:tcPr>
            <w:cnfStyle w:val="001000000000" w:firstRow="0" w:lastRow="0" w:firstColumn="1" w:lastColumn="0" w:oddVBand="0" w:evenVBand="0" w:oddHBand="0" w:evenHBand="0" w:firstRowFirstColumn="0" w:firstRowLastColumn="0" w:lastRowFirstColumn="0" w:lastRowLastColumn="0"/>
            <w:tcW w:w="503" w:type="pct"/>
            <w:shd w:val="clear" w:color="auto" w:fill="FFFFFF" w:themeFill="background1"/>
          </w:tcPr>
          <w:p w14:paraId="5991AF2F" w14:textId="3A9F157B" w:rsidR="00743DDB" w:rsidRDefault="00743DDB" w:rsidP="00743DDB">
            <w:pPr>
              <w:pStyle w:val="Table-small"/>
            </w:pPr>
            <w:r>
              <w:t>M0170</w:t>
            </w:r>
          </w:p>
        </w:tc>
        <w:tc>
          <w:tcPr>
            <w:tcW w:w="2082" w:type="pct"/>
            <w:shd w:val="clear" w:color="auto" w:fill="FFFFFF" w:themeFill="background1"/>
          </w:tcPr>
          <w:p w14:paraId="44FA7930" w14:textId="47052E72" w:rsidR="00743DDB" w:rsidRPr="00BE6C7F" w:rsidRDefault="00743DDB" w:rsidP="00743DDB">
            <w:pPr>
              <w:pStyle w:val="Table-small"/>
              <w:cnfStyle w:val="000000000000" w:firstRow="0" w:lastRow="0" w:firstColumn="0" w:lastColumn="0" w:oddVBand="0" w:evenVBand="0" w:oddHBand="0" w:evenHBand="0" w:firstRowFirstColumn="0" w:firstRowLastColumn="0" w:lastRowFirstColumn="0" w:lastRowLastColumn="0"/>
              <w:rPr>
                <w:lang w:val="it-IT"/>
              </w:rPr>
            </w:pPr>
            <w:r w:rsidRPr="00BE6C7F">
              <w:rPr>
                <w:lang w:val="it-IT"/>
              </w:rPr>
              <w:t>T0003_M0170_i_il_ref_clk_1v2</w:t>
            </w:r>
          </w:p>
        </w:tc>
        <w:tc>
          <w:tcPr>
            <w:tcW w:w="391" w:type="pct"/>
            <w:shd w:val="clear" w:color="auto" w:fill="FFFFFF" w:themeFill="background1"/>
            <w:vAlign w:val="center"/>
          </w:tcPr>
          <w:p w14:paraId="5807FB7B" w14:textId="38D2B0BB" w:rsidR="00743DDB" w:rsidRPr="00BE6C7F" w:rsidRDefault="00743DDB" w:rsidP="00743DDB">
            <w:pPr>
              <w:pStyle w:val="Table-small"/>
              <w:cnfStyle w:val="000000000000" w:firstRow="0" w:lastRow="0" w:firstColumn="0" w:lastColumn="0" w:oddVBand="0" w:evenVBand="0" w:oddHBand="0" w:evenHBand="0" w:firstRowFirstColumn="0" w:firstRowLastColumn="0" w:lastRowFirstColumn="0" w:lastRowLastColumn="0"/>
              <w:rPr>
                <w:lang w:val="it-IT"/>
              </w:rPr>
            </w:pPr>
            <w:r>
              <w:t>mA</w:t>
            </w:r>
          </w:p>
        </w:tc>
        <w:tc>
          <w:tcPr>
            <w:tcW w:w="376" w:type="pct"/>
            <w:shd w:val="clear" w:color="auto" w:fill="FFFFFF" w:themeFill="background1"/>
            <w:vAlign w:val="center"/>
          </w:tcPr>
          <w:p w14:paraId="45477DBE" w14:textId="77777777" w:rsidR="00743DDB" w:rsidRPr="00BE6C7F" w:rsidRDefault="00743DDB" w:rsidP="00743DDB">
            <w:pPr>
              <w:pStyle w:val="Table-small"/>
              <w:cnfStyle w:val="000000000000" w:firstRow="0" w:lastRow="0" w:firstColumn="0" w:lastColumn="0" w:oddVBand="0" w:evenVBand="0" w:oddHBand="0" w:evenHBand="0" w:firstRowFirstColumn="0" w:firstRowLastColumn="0" w:lastRowFirstColumn="0" w:lastRowLastColumn="0"/>
              <w:rPr>
                <w:lang w:val="it-IT"/>
              </w:rPr>
            </w:pPr>
          </w:p>
        </w:tc>
        <w:tc>
          <w:tcPr>
            <w:tcW w:w="821" w:type="pct"/>
            <w:shd w:val="clear" w:color="auto" w:fill="FFFFFF" w:themeFill="background1"/>
            <w:vAlign w:val="center"/>
          </w:tcPr>
          <w:p w14:paraId="62AFB69E" w14:textId="77777777" w:rsidR="00743DDB" w:rsidRPr="00BE6C7F" w:rsidRDefault="00743DDB" w:rsidP="00743DDB">
            <w:pPr>
              <w:pStyle w:val="Table-small"/>
              <w:cnfStyle w:val="000000000000" w:firstRow="0" w:lastRow="0" w:firstColumn="0" w:lastColumn="0" w:oddVBand="0" w:evenVBand="0" w:oddHBand="0" w:evenHBand="0" w:firstRowFirstColumn="0" w:firstRowLastColumn="0" w:lastRowFirstColumn="0" w:lastRowLastColumn="0"/>
              <w:rPr>
                <w:lang w:val="it-IT"/>
              </w:rPr>
            </w:pPr>
          </w:p>
        </w:tc>
        <w:tc>
          <w:tcPr>
            <w:tcW w:w="827" w:type="pct"/>
            <w:shd w:val="clear" w:color="auto" w:fill="FFFFFF" w:themeFill="background1"/>
            <w:vAlign w:val="center"/>
          </w:tcPr>
          <w:p w14:paraId="09FDA803" w14:textId="77777777" w:rsidR="00743DDB" w:rsidRPr="00BE6C7F" w:rsidRDefault="00743DDB" w:rsidP="00743DDB">
            <w:pPr>
              <w:pStyle w:val="Table-small"/>
              <w:cnfStyle w:val="000000000000" w:firstRow="0" w:lastRow="0" w:firstColumn="0" w:lastColumn="0" w:oddVBand="0" w:evenVBand="0" w:oddHBand="0" w:evenHBand="0" w:firstRowFirstColumn="0" w:firstRowLastColumn="0" w:lastRowFirstColumn="0" w:lastRowLastColumn="0"/>
              <w:rPr>
                <w:lang w:val="it-IT"/>
              </w:rPr>
            </w:pPr>
          </w:p>
        </w:tc>
      </w:tr>
    </w:tbl>
    <w:p w14:paraId="16F1BCEF" w14:textId="7880419A" w:rsidR="004F1710" w:rsidRDefault="004F1710" w:rsidP="004F1710">
      <w:pPr>
        <w:pStyle w:val="Heading2"/>
      </w:pPr>
      <w:bookmarkStart w:id="234" w:name="_Ref207890501"/>
      <w:bookmarkStart w:id="235" w:name="_Toc214350543"/>
      <w:r>
        <w:lastRenderedPageBreak/>
        <w:t>T</w:t>
      </w:r>
      <w:r w:rsidR="004C482F">
        <w:t>0004</w:t>
      </w:r>
      <w:r>
        <w:t xml:space="preserve">: </w:t>
      </w:r>
      <w:r w:rsidR="004C482F">
        <w:t>VIL VIH</w:t>
      </w:r>
      <w:bookmarkEnd w:id="234"/>
      <w:r w:rsidR="00A63381">
        <w:t xml:space="preserve"> Test</w:t>
      </w:r>
      <w:bookmarkEnd w:id="235"/>
    </w:p>
    <w:p w14:paraId="52E9DA31" w14:textId="259D0CCF" w:rsidR="004F1710" w:rsidRPr="00A63381" w:rsidRDefault="004F1710" w:rsidP="004F1710">
      <w:pPr>
        <w:pStyle w:val="Caption"/>
        <w:keepNext/>
      </w:pPr>
      <w:bookmarkStart w:id="236" w:name="_Toc214350594"/>
      <w:r w:rsidRPr="00A63381">
        <w:t xml:space="preserve">Table </w:t>
      </w:r>
      <w:r>
        <w:fldChar w:fldCharType="begin"/>
      </w:r>
      <w:r w:rsidRPr="00A63381">
        <w:instrText xml:space="preserve"> SEQ Table \* ARABIC </w:instrText>
      </w:r>
      <w:r>
        <w:fldChar w:fldCharType="separate"/>
      </w:r>
      <w:r w:rsidR="00AA08B9">
        <w:rPr>
          <w:noProof/>
        </w:rPr>
        <w:t>21</w:t>
      </w:r>
      <w:r>
        <w:fldChar w:fldCharType="end"/>
      </w:r>
      <w:r w:rsidRPr="00A63381">
        <w:t xml:space="preserve">: </w:t>
      </w:r>
      <w:r w:rsidR="00490045" w:rsidRPr="00A63381">
        <w:t>T0004</w:t>
      </w:r>
      <w:r w:rsidR="00490045" w:rsidRPr="00BE6C7F">
        <w:t>:</w:t>
      </w:r>
      <w:r w:rsidR="00490045" w:rsidRPr="00A63381">
        <w:t xml:space="preserve"> VIL VIH</w:t>
      </w:r>
      <w:r w:rsidR="00490045" w:rsidRPr="00BE6C7F">
        <w:t xml:space="preserve"> </w:t>
      </w:r>
      <w:r w:rsidR="00A63381" w:rsidRPr="00BE6C7F">
        <w:t xml:space="preserve">Test </w:t>
      </w:r>
      <w:r w:rsidR="00490045" w:rsidRPr="00BE6C7F">
        <w:t>Overview</w:t>
      </w:r>
      <w:bookmarkEnd w:id="236"/>
      <w:r w:rsidR="00490045" w:rsidRPr="000266DF" w:rsidDel="00490045">
        <w:t xml:space="preserve"> </w:t>
      </w:r>
    </w:p>
    <w:tbl>
      <w:tblPr>
        <w:tblStyle w:val="GridTable4-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1"/>
        <w:gridCol w:w="4248"/>
        <w:gridCol w:w="644"/>
        <w:gridCol w:w="813"/>
        <w:gridCol w:w="1455"/>
        <w:gridCol w:w="1438"/>
      </w:tblGrid>
      <w:tr w:rsidR="004F1710" w:rsidRPr="00D378DA" w14:paraId="54F38BE6" w14:textId="77777777" w:rsidTr="00BE6C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514E4E" w:themeFill="accent3" w:themeFillShade="BF"/>
          </w:tcPr>
          <w:p w14:paraId="70645A92" w14:textId="77777777" w:rsidR="004F1710" w:rsidRPr="00D378DA" w:rsidRDefault="004F1710">
            <w:pPr>
              <w:pStyle w:val="Table-small"/>
              <w:rPr>
                <w:rFonts w:cstheme="minorHAnsi"/>
                <w:sz w:val="22"/>
                <w:szCs w:val="18"/>
              </w:rPr>
            </w:pPr>
            <w:r w:rsidRPr="00D378DA">
              <w:rPr>
                <w:rFonts w:cstheme="minorHAnsi"/>
                <w:sz w:val="22"/>
                <w:szCs w:val="18"/>
              </w:rPr>
              <w:t xml:space="preserve">Test </w:t>
            </w:r>
            <w:r>
              <w:rPr>
                <w:rFonts w:cstheme="minorHAnsi"/>
                <w:sz w:val="22"/>
                <w:szCs w:val="18"/>
              </w:rPr>
              <w:t xml:space="preserve">Description </w:t>
            </w:r>
          </w:p>
        </w:tc>
      </w:tr>
      <w:tr w:rsidR="004F1710" w:rsidRPr="00D378DA" w14:paraId="37184524"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FFFFFF" w:themeFill="background1"/>
          </w:tcPr>
          <w:p w14:paraId="1E4ACFF2" w14:textId="6CEFD37B" w:rsidR="004F1710" w:rsidRPr="00D510EC" w:rsidRDefault="005E271B" w:rsidP="00BE6C7F">
            <w:pPr>
              <w:pStyle w:val="Table-small"/>
              <w:tabs>
                <w:tab w:val="left" w:pos="6547"/>
              </w:tabs>
              <w:rPr>
                <w:rFonts w:cstheme="minorHAnsi"/>
                <w:b w:val="0"/>
                <w:bCs w:val="0"/>
              </w:rPr>
            </w:pPr>
            <w:r w:rsidRPr="00D510EC">
              <w:rPr>
                <w:rFonts w:cstheme="minorHAnsi"/>
                <w:b w:val="0"/>
                <w:bCs w:val="0"/>
              </w:rPr>
              <w:t>This test checks the input hysteresis of all digital input pins.</w:t>
            </w:r>
            <w:r w:rsidR="00EB047E" w:rsidRPr="00D510EC">
              <w:rPr>
                <w:rFonts w:cstheme="minorHAnsi"/>
                <w:b w:val="0"/>
                <w:bCs w:val="0"/>
              </w:rPr>
              <w:t xml:space="preserve"> During this test, a high to low and low to high voltage sweep are applied to each digital input pin. At each sweep point the digital state is observed. The combination of the input voltage, sweep direction and observed state can be used to extract the hysteresis parameters of each digital input.</w:t>
            </w:r>
          </w:p>
        </w:tc>
      </w:tr>
      <w:tr w:rsidR="004F1710" w:rsidRPr="00D378DA" w14:paraId="4BE7545B"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514E4E" w:themeFill="accent3" w:themeFillShade="BF"/>
          </w:tcPr>
          <w:p w14:paraId="392141D5" w14:textId="77777777" w:rsidR="004F1710" w:rsidRPr="00362FE5" w:rsidRDefault="004F1710">
            <w:pPr>
              <w:pStyle w:val="Table-small"/>
              <w:rPr>
                <w:rFonts w:cstheme="minorHAnsi"/>
                <w:color w:val="FF0000"/>
              </w:rPr>
            </w:pPr>
            <w:r w:rsidRPr="001607D4">
              <w:rPr>
                <w:rFonts w:cstheme="minorHAnsi"/>
                <w:color w:val="FFFFFF" w:themeColor="background1"/>
                <w:sz w:val="22"/>
                <w:szCs w:val="18"/>
              </w:rPr>
              <w:t>Test Configuration</w:t>
            </w:r>
          </w:p>
        </w:tc>
      </w:tr>
      <w:tr w:rsidR="004F1710" w:rsidRPr="00D378DA" w14:paraId="0984633B"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FFFFFF" w:themeFill="background1"/>
          </w:tcPr>
          <w:p w14:paraId="486FF12F" w14:textId="479118EC" w:rsidR="004F1710" w:rsidRPr="00D510EC" w:rsidRDefault="00F83DF1" w:rsidP="007B3903">
            <w:pPr>
              <w:pStyle w:val="Table-small"/>
              <w:rPr>
                <w:rFonts w:cstheme="minorHAnsi"/>
                <w:b w:val="0"/>
                <w:bCs w:val="0"/>
              </w:rPr>
            </w:pPr>
            <w:r w:rsidRPr="00D510EC">
              <w:rPr>
                <w:rFonts w:cstheme="minorHAnsi"/>
                <w:b w:val="0"/>
                <w:bCs w:val="0"/>
              </w:rPr>
              <w:t>Default configuration (functional)</w:t>
            </w:r>
          </w:p>
        </w:tc>
      </w:tr>
      <w:tr w:rsidR="004F1710" w:rsidRPr="00D378DA" w14:paraId="3898AD08"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514E4E" w:themeFill="accent3" w:themeFillShade="BF"/>
          </w:tcPr>
          <w:p w14:paraId="36DF8907" w14:textId="77777777" w:rsidR="004F1710" w:rsidRPr="00D378DA" w:rsidRDefault="004F1710">
            <w:pPr>
              <w:pStyle w:val="Table-small"/>
              <w:rPr>
                <w:rFonts w:cstheme="minorHAnsi"/>
                <w:color w:val="FFFFFF" w:themeColor="background1"/>
                <w:sz w:val="22"/>
                <w:szCs w:val="18"/>
              </w:rPr>
            </w:pPr>
            <w:r>
              <w:rPr>
                <w:rFonts w:cstheme="minorHAnsi"/>
                <w:color w:val="FFFFFF" w:themeColor="background1"/>
                <w:sz w:val="22"/>
                <w:szCs w:val="18"/>
              </w:rPr>
              <w:t xml:space="preserve">Test Equipment Requirements </w:t>
            </w:r>
          </w:p>
        </w:tc>
      </w:tr>
      <w:tr w:rsidR="004F1710" w:rsidRPr="00D378DA" w14:paraId="596208F9"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FFFFFF" w:themeFill="background1"/>
          </w:tcPr>
          <w:p w14:paraId="3229AF5C" w14:textId="77777777" w:rsidR="00646C64" w:rsidRPr="00D510EC" w:rsidRDefault="00646C64" w:rsidP="00646C64">
            <w:pPr>
              <w:spacing w:before="20" w:after="20"/>
              <w:rPr>
                <w:b w:val="0"/>
                <w:bCs w:val="0"/>
                <w:sz w:val="20"/>
                <w:szCs w:val="14"/>
              </w:rPr>
            </w:pPr>
            <w:r w:rsidRPr="00D510EC">
              <w:rPr>
                <w:b w:val="0"/>
                <w:bCs w:val="0"/>
                <w:sz w:val="20"/>
                <w:szCs w:val="14"/>
              </w:rPr>
              <w:t>For this test an SMU is required:</w:t>
            </w:r>
          </w:p>
          <w:p w14:paraId="1E17E5BA" w14:textId="2530991F" w:rsidR="00646C64" w:rsidRPr="00D510EC" w:rsidRDefault="00646C64" w:rsidP="004C0CD3">
            <w:pPr>
              <w:pStyle w:val="ListParagraph"/>
              <w:numPr>
                <w:ilvl w:val="0"/>
                <w:numId w:val="45"/>
              </w:numPr>
              <w:spacing w:before="20" w:after="20"/>
              <w:rPr>
                <w:b w:val="0"/>
                <w:bCs w:val="0"/>
                <w:sz w:val="20"/>
                <w:szCs w:val="14"/>
              </w:rPr>
            </w:pPr>
            <w:r w:rsidRPr="00D510EC">
              <w:rPr>
                <w:b w:val="0"/>
                <w:bCs w:val="0"/>
                <w:sz w:val="20"/>
                <w:szCs w:val="14"/>
              </w:rPr>
              <w:t>Voltage range: 0 .. 3.3V</w:t>
            </w:r>
          </w:p>
          <w:p w14:paraId="15D4CF70" w14:textId="38524C5B" w:rsidR="00646C64" w:rsidRPr="00D510EC" w:rsidRDefault="00646C64" w:rsidP="004C0CD3">
            <w:pPr>
              <w:pStyle w:val="ListParagraph"/>
              <w:numPr>
                <w:ilvl w:val="0"/>
                <w:numId w:val="45"/>
              </w:numPr>
              <w:spacing w:before="20" w:after="20"/>
              <w:rPr>
                <w:b w:val="0"/>
                <w:bCs w:val="0"/>
                <w:sz w:val="20"/>
                <w:szCs w:val="14"/>
              </w:rPr>
            </w:pPr>
            <w:r w:rsidRPr="00D510EC">
              <w:rPr>
                <w:b w:val="0"/>
                <w:bCs w:val="0"/>
                <w:sz w:val="20"/>
                <w:szCs w:val="14"/>
              </w:rPr>
              <w:t>Accuracy: 10 mV</w:t>
            </w:r>
          </w:p>
          <w:p w14:paraId="3E65906A" w14:textId="1BE39270" w:rsidR="004F1710" w:rsidRPr="00646C64" w:rsidRDefault="00646C64" w:rsidP="004C0CD3">
            <w:pPr>
              <w:pStyle w:val="ListParagraph"/>
              <w:numPr>
                <w:ilvl w:val="0"/>
                <w:numId w:val="45"/>
              </w:numPr>
              <w:spacing w:before="20" w:after="20"/>
            </w:pPr>
            <w:r w:rsidRPr="00D510EC">
              <w:rPr>
                <w:b w:val="0"/>
                <w:bCs w:val="0"/>
                <w:sz w:val="20"/>
                <w:szCs w:val="14"/>
              </w:rPr>
              <w:t>Step size: 10 mV</w:t>
            </w:r>
          </w:p>
        </w:tc>
      </w:tr>
      <w:tr w:rsidR="004F1710" w:rsidRPr="00D378DA" w14:paraId="77F456AB"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514E4E" w:themeFill="accent3" w:themeFillShade="BF"/>
          </w:tcPr>
          <w:p w14:paraId="20FF29D3" w14:textId="77777777" w:rsidR="004F1710" w:rsidRPr="00646C64" w:rsidRDefault="004F1710">
            <w:pPr>
              <w:spacing w:before="20" w:after="20"/>
              <w:rPr>
                <w:sz w:val="20"/>
                <w:szCs w:val="14"/>
              </w:rPr>
            </w:pPr>
            <w:r w:rsidRPr="00646C64">
              <w:rPr>
                <w:rFonts w:cstheme="minorHAnsi"/>
                <w:color w:val="FFFFFF" w:themeColor="background1"/>
                <w:szCs w:val="18"/>
              </w:rPr>
              <w:t>Test Conditions</w:t>
            </w:r>
          </w:p>
        </w:tc>
      </w:tr>
      <w:tr w:rsidR="004F1710" w:rsidRPr="00D378DA" w14:paraId="71B256D3"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FFFFFF" w:themeFill="background1"/>
          </w:tcPr>
          <w:p w14:paraId="73ADE836" w14:textId="681824C6" w:rsidR="004F1710" w:rsidRPr="00AD3148" w:rsidRDefault="00747482" w:rsidP="00BE6C7F">
            <w:pPr>
              <w:pStyle w:val="Table-small"/>
              <w:rPr>
                <w:szCs w:val="14"/>
                <w:lang w:val="en-US"/>
              </w:rPr>
            </w:pPr>
            <w:r>
              <w:rPr>
                <w:b w:val="0"/>
                <w:szCs w:val="14"/>
              </w:rPr>
              <w:t>No</w:t>
            </w:r>
            <w:r w:rsidRPr="004173D4">
              <w:rPr>
                <w:b w:val="0"/>
                <w:szCs w:val="14"/>
              </w:rPr>
              <w:t xml:space="preserve"> deviations from chapter </w:t>
            </w:r>
            <w:r>
              <w:rPr>
                <w:szCs w:val="14"/>
              </w:rPr>
              <w:fldChar w:fldCharType="begin"/>
            </w:r>
            <w:r>
              <w:rPr>
                <w:bCs w:val="0"/>
                <w:szCs w:val="14"/>
              </w:rPr>
              <w:instrText xml:space="preserve"> </w:instrText>
            </w:r>
            <w:r>
              <w:rPr>
                <w:b w:val="0"/>
                <w:szCs w:val="14"/>
              </w:rPr>
              <w:instrText xml:space="preserve">REF </w:instrText>
            </w:r>
            <w:r>
              <w:rPr>
                <w:bCs w:val="0"/>
                <w:szCs w:val="14"/>
              </w:rPr>
              <w:instrText xml:space="preserve">_Ref208396945 \r \h </w:instrText>
            </w:r>
            <w:r>
              <w:rPr>
                <w:szCs w:val="14"/>
              </w:rPr>
            </w:r>
            <w:r>
              <w:rPr>
                <w:szCs w:val="14"/>
              </w:rPr>
              <w:fldChar w:fldCharType="separate"/>
            </w:r>
            <w:r w:rsidR="00AA08B9">
              <w:rPr>
                <w:b w:val="0"/>
                <w:szCs w:val="14"/>
              </w:rPr>
              <w:t>2</w:t>
            </w:r>
            <w:r>
              <w:rPr>
                <w:szCs w:val="14"/>
              </w:rPr>
              <w:fldChar w:fldCharType="end"/>
            </w:r>
            <w:r w:rsidRPr="004173D4">
              <w:rPr>
                <w:b w:val="0"/>
                <w:szCs w:val="14"/>
              </w:rPr>
              <w:t xml:space="preserve"> appl</w:t>
            </w:r>
            <w:r>
              <w:rPr>
                <w:b w:val="0"/>
                <w:szCs w:val="14"/>
              </w:rPr>
              <w:t>ies</w:t>
            </w:r>
            <w:r w:rsidRPr="004173D4">
              <w:rPr>
                <w:b w:val="0"/>
                <w:szCs w:val="14"/>
              </w:rPr>
              <w:t xml:space="preserve"> to this test</w:t>
            </w:r>
            <w:r>
              <w:rPr>
                <w:b w:val="0"/>
                <w:szCs w:val="14"/>
              </w:rPr>
              <w:t>.</w:t>
            </w:r>
          </w:p>
        </w:tc>
      </w:tr>
      <w:tr w:rsidR="004F1710" w:rsidRPr="00D378DA" w14:paraId="324F0FD3"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514E4E" w:themeFill="accent3" w:themeFillShade="BF"/>
          </w:tcPr>
          <w:p w14:paraId="61B9DC8E" w14:textId="77777777" w:rsidR="004F1710" w:rsidRPr="00920ABA" w:rsidRDefault="004F1710">
            <w:pPr>
              <w:spacing w:before="20" w:after="20"/>
              <w:rPr>
                <w:color w:val="FF0000"/>
                <w:sz w:val="20"/>
                <w:szCs w:val="14"/>
              </w:rPr>
            </w:pPr>
            <w:r w:rsidRPr="003D1F8A">
              <w:rPr>
                <w:rFonts w:cstheme="minorHAnsi"/>
                <w:color w:val="FFFFFF" w:themeColor="background1"/>
                <w:szCs w:val="18"/>
              </w:rPr>
              <w:t>Environmental conditions</w:t>
            </w:r>
            <w:r w:rsidRPr="003D1F8A">
              <w:rPr>
                <w:color w:val="FFFFFF" w:themeColor="background1"/>
                <w:sz w:val="20"/>
                <w:szCs w:val="14"/>
              </w:rPr>
              <w:t xml:space="preserve"> </w:t>
            </w:r>
          </w:p>
        </w:tc>
      </w:tr>
      <w:tr w:rsidR="004F1710" w:rsidRPr="00D378DA" w14:paraId="20EFCCF6"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FFFFFF" w:themeFill="background1"/>
          </w:tcPr>
          <w:p w14:paraId="1E1EDC22" w14:textId="24636562" w:rsidR="004F1710" w:rsidRPr="00D510EC" w:rsidRDefault="00AD3148" w:rsidP="00AD3148">
            <w:pPr>
              <w:spacing w:before="20" w:after="20"/>
              <w:rPr>
                <w:b w:val="0"/>
                <w:bCs w:val="0"/>
                <w:sz w:val="20"/>
                <w:szCs w:val="14"/>
              </w:rPr>
            </w:pPr>
            <w:r w:rsidRPr="00D510EC">
              <w:rPr>
                <w:b w:val="0"/>
                <w:bCs w:val="0"/>
                <w:sz w:val="20"/>
                <w:szCs w:val="14"/>
              </w:rPr>
              <w:t>This test will be executed in an automated way</w:t>
            </w:r>
            <w:r w:rsidR="00F83DF1" w:rsidRPr="00D510EC">
              <w:rPr>
                <w:b w:val="0"/>
                <w:bCs w:val="0"/>
                <w:sz w:val="20"/>
                <w:szCs w:val="14"/>
              </w:rPr>
              <w:t>,</w:t>
            </w:r>
            <w:r w:rsidRPr="00D510EC">
              <w:rPr>
                <w:b w:val="0"/>
                <w:bCs w:val="0"/>
                <w:sz w:val="20"/>
                <w:szCs w:val="14"/>
              </w:rPr>
              <w:t xml:space="preserve"> in a temperature controlled environment.</w:t>
            </w:r>
          </w:p>
        </w:tc>
      </w:tr>
      <w:tr w:rsidR="004F1710" w:rsidRPr="00D378DA" w14:paraId="71800B7E"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514E4E" w:themeFill="accent3" w:themeFillShade="BF"/>
          </w:tcPr>
          <w:p w14:paraId="2A96AD38" w14:textId="77777777" w:rsidR="004F1710" w:rsidRPr="00D378DA" w:rsidRDefault="004F1710">
            <w:pPr>
              <w:pStyle w:val="Table-small"/>
              <w:rPr>
                <w:rFonts w:cstheme="minorHAnsi"/>
                <w:sz w:val="22"/>
                <w:szCs w:val="18"/>
              </w:rPr>
            </w:pPr>
            <w:r>
              <w:rPr>
                <w:rFonts w:cstheme="minorHAnsi"/>
                <w:color w:val="FFFFFF" w:themeColor="background1"/>
                <w:sz w:val="22"/>
                <w:szCs w:val="18"/>
              </w:rPr>
              <w:t>Test Procedure</w:t>
            </w:r>
          </w:p>
        </w:tc>
      </w:tr>
      <w:tr w:rsidR="004F1710" w:rsidRPr="00D378DA" w14:paraId="1B31CA98"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1" w:type="dxa"/>
            <w:shd w:val="clear" w:color="auto" w:fill="C5C2C2" w:themeFill="accent3" w:themeFillTint="66"/>
          </w:tcPr>
          <w:p w14:paraId="5845CBEB" w14:textId="77777777" w:rsidR="004F1710" w:rsidRPr="00836085" w:rsidRDefault="004F1710">
            <w:pPr>
              <w:pStyle w:val="Table-small"/>
              <w:rPr>
                <w:rFonts w:cstheme="minorHAnsi"/>
                <w:sz w:val="22"/>
                <w:szCs w:val="18"/>
              </w:rPr>
            </w:pPr>
            <w:r w:rsidRPr="00836085">
              <w:rPr>
                <w:rFonts w:cstheme="minorHAnsi"/>
                <w:sz w:val="22"/>
                <w:szCs w:val="18"/>
              </w:rPr>
              <w:t>Step</w:t>
            </w:r>
          </w:p>
        </w:tc>
        <w:tc>
          <w:tcPr>
            <w:tcW w:w="5705" w:type="dxa"/>
            <w:gridSpan w:val="3"/>
            <w:shd w:val="clear" w:color="auto" w:fill="C5C2C2" w:themeFill="accent3" w:themeFillTint="66"/>
          </w:tcPr>
          <w:p w14:paraId="08ACECFC" w14:textId="77777777" w:rsidR="004F1710" w:rsidRPr="00836085" w:rsidRDefault="004F1710">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Action</w:t>
            </w:r>
          </w:p>
        </w:tc>
        <w:tc>
          <w:tcPr>
            <w:tcW w:w="1455" w:type="dxa"/>
            <w:shd w:val="clear" w:color="auto" w:fill="C5C2C2" w:themeFill="accent3" w:themeFillTint="66"/>
          </w:tcPr>
          <w:p w14:paraId="6D0C47A0" w14:textId="77777777" w:rsidR="004F1710" w:rsidRPr="00836085" w:rsidRDefault="004F1710">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Register parameter</w:t>
            </w:r>
          </w:p>
        </w:tc>
        <w:tc>
          <w:tcPr>
            <w:tcW w:w="1438" w:type="dxa"/>
            <w:shd w:val="clear" w:color="auto" w:fill="C5C2C2" w:themeFill="accent3" w:themeFillTint="66"/>
          </w:tcPr>
          <w:p w14:paraId="0B24BB4A" w14:textId="77777777" w:rsidR="004F1710" w:rsidRPr="00836085" w:rsidRDefault="004F1710">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Value</w:t>
            </w:r>
          </w:p>
        </w:tc>
      </w:tr>
      <w:tr w:rsidR="005C2739" w:rsidRPr="00D378DA" w14:paraId="72EC3BA8" w14:textId="77777777" w:rsidTr="00BE6C7F">
        <w:tc>
          <w:tcPr>
            <w:cnfStyle w:val="001000000000" w:firstRow="0" w:lastRow="0" w:firstColumn="1" w:lastColumn="0" w:oddVBand="0" w:evenVBand="0" w:oddHBand="0" w:evenHBand="0" w:firstRowFirstColumn="0" w:firstRowLastColumn="0" w:lastRowFirstColumn="0" w:lastRowLastColumn="0"/>
            <w:tcW w:w="1031" w:type="dxa"/>
            <w:shd w:val="clear" w:color="auto" w:fill="FFFFFF" w:themeFill="background1"/>
            <w:vAlign w:val="center"/>
          </w:tcPr>
          <w:p w14:paraId="6035F259" w14:textId="77777777" w:rsidR="005C2739" w:rsidRPr="00BE6C7F" w:rsidRDefault="005C2739" w:rsidP="00BE6C7F">
            <w:pPr>
              <w:pStyle w:val="Table-small"/>
              <w:numPr>
                <w:ilvl w:val="0"/>
                <w:numId w:val="78"/>
              </w:numPr>
              <w:jc w:val="both"/>
              <w:rPr>
                <w:rFonts w:cstheme="minorHAnsi"/>
                <w:b w:val="0"/>
                <w:bCs w:val="0"/>
                <w:szCs w:val="20"/>
              </w:rPr>
            </w:pPr>
          </w:p>
        </w:tc>
        <w:tc>
          <w:tcPr>
            <w:tcW w:w="5705" w:type="dxa"/>
            <w:gridSpan w:val="3"/>
            <w:shd w:val="clear" w:color="auto" w:fill="FFFFFF" w:themeFill="background1"/>
            <w:vAlign w:val="center"/>
          </w:tcPr>
          <w:p w14:paraId="109F24F7" w14:textId="5531C0FC" w:rsidR="005C2739" w:rsidRPr="00D378DA" w:rsidRDefault="005C2739" w:rsidP="005C2739">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Start from park state</w:t>
            </w:r>
          </w:p>
        </w:tc>
        <w:tc>
          <w:tcPr>
            <w:tcW w:w="1455" w:type="dxa"/>
            <w:shd w:val="clear" w:color="auto" w:fill="FFFFFF" w:themeFill="background1"/>
            <w:vAlign w:val="center"/>
          </w:tcPr>
          <w:p w14:paraId="4459C909" w14:textId="70C55D3C" w:rsidR="005C2739" w:rsidRPr="00D378DA" w:rsidRDefault="005C2739" w:rsidP="005C2739">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1438" w:type="dxa"/>
            <w:shd w:val="clear" w:color="auto" w:fill="FFFFFF" w:themeFill="background1"/>
            <w:vAlign w:val="center"/>
          </w:tcPr>
          <w:p w14:paraId="438225AD" w14:textId="5E96B0E5" w:rsidR="005C2739" w:rsidRPr="00D378DA" w:rsidRDefault="005C2739" w:rsidP="005C2739">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5C2739" w:rsidRPr="00D378DA" w14:paraId="334F573A"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1" w:type="dxa"/>
            <w:shd w:val="clear" w:color="auto" w:fill="FFFFFF" w:themeFill="background1"/>
            <w:vAlign w:val="center"/>
          </w:tcPr>
          <w:p w14:paraId="6BB985C1" w14:textId="14351654" w:rsidR="005C2739" w:rsidRPr="00BE6C7F" w:rsidRDefault="005C2739" w:rsidP="00BE6C7F">
            <w:pPr>
              <w:pStyle w:val="Table-small"/>
              <w:numPr>
                <w:ilvl w:val="0"/>
                <w:numId w:val="78"/>
              </w:numPr>
              <w:jc w:val="both"/>
              <w:rPr>
                <w:rFonts w:cstheme="minorHAnsi"/>
                <w:b w:val="0"/>
                <w:bCs w:val="0"/>
                <w:szCs w:val="20"/>
              </w:rPr>
            </w:pPr>
          </w:p>
        </w:tc>
        <w:tc>
          <w:tcPr>
            <w:tcW w:w="5705" w:type="dxa"/>
            <w:gridSpan w:val="3"/>
            <w:shd w:val="clear" w:color="auto" w:fill="FFFFFF" w:themeFill="background1"/>
            <w:vAlign w:val="center"/>
          </w:tcPr>
          <w:p w14:paraId="474D2257" w14:textId="32A6B2C9" w:rsidR="005C2739" w:rsidRDefault="005C2739" w:rsidP="005C2739">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Configure the SMU as a voltage source</w:t>
            </w:r>
          </w:p>
        </w:tc>
        <w:tc>
          <w:tcPr>
            <w:tcW w:w="1455" w:type="dxa"/>
            <w:shd w:val="clear" w:color="auto" w:fill="FFFFFF" w:themeFill="background1"/>
            <w:vAlign w:val="center"/>
          </w:tcPr>
          <w:p w14:paraId="752B4CBA" w14:textId="402597D8" w:rsidR="005C2739" w:rsidRPr="00D378DA" w:rsidRDefault="005C2739" w:rsidP="005C2739">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Current Limit</w:t>
            </w:r>
          </w:p>
        </w:tc>
        <w:tc>
          <w:tcPr>
            <w:tcW w:w="1438" w:type="dxa"/>
            <w:shd w:val="clear" w:color="auto" w:fill="FFFFFF" w:themeFill="background1"/>
            <w:vAlign w:val="center"/>
          </w:tcPr>
          <w:p w14:paraId="192B75B5" w14:textId="7D3F169A" w:rsidR="005C2739" w:rsidRPr="00D378DA" w:rsidRDefault="005C2739" w:rsidP="005C2739">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1 mA</w:t>
            </w:r>
          </w:p>
        </w:tc>
      </w:tr>
      <w:tr w:rsidR="005C2739" w:rsidRPr="00D378DA" w14:paraId="052EC049" w14:textId="77777777" w:rsidTr="00BE6C7F">
        <w:tc>
          <w:tcPr>
            <w:cnfStyle w:val="001000000000" w:firstRow="0" w:lastRow="0" w:firstColumn="1" w:lastColumn="0" w:oddVBand="0" w:evenVBand="0" w:oddHBand="0" w:evenHBand="0" w:firstRowFirstColumn="0" w:firstRowLastColumn="0" w:lastRowFirstColumn="0" w:lastRowLastColumn="0"/>
            <w:tcW w:w="1031" w:type="dxa"/>
            <w:shd w:val="clear" w:color="auto" w:fill="FFFFFF" w:themeFill="background1"/>
            <w:vAlign w:val="center"/>
          </w:tcPr>
          <w:p w14:paraId="24E73830" w14:textId="488867A6" w:rsidR="005C2739" w:rsidRPr="00BE6C7F" w:rsidRDefault="005C2739" w:rsidP="00BE6C7F">
            <w:pPr>
              <w:pStyle w:val="Table-small"/>
              <w:numPr>
                <w:ilvl w:val="0"/>
                <w:numId w:val="78"/>
              </w:numPr>
              <w:jc w:val="both"/>
              <w:rPr>
                <w:rFonts w:cstheme="minorHAnsi"/>
                <w:b w:val="0"/>
                <w:bCs w:val="0"/>
                <w:szCs w:val="20"/>
              </w:rPr>
            </w:pPr>
          </w:p>
        </w:tc>
        <w:tc>
          <w:tcPr>
            <w:tcW w:w="5705" w:type="dxa"/>
            <w:gridSpan w:val="3"/>
            <w:shd w:val="clear" w:color="auto" w:fill="FFFFFF" w:themeFill="background1"/>
            <w:vAlign w:val="center"/>
          </w:tcPr>
          <w:p w14:paraId="5563502B" w14:textId="435AF807" w:rsidR="005C2739" w:rsidRDefault="005C2739" w:rsidP="005C2739">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If applicable, configure the pin as input.</w:t>
            </w:r>
          </w:p>
        </w:tc>
        <w:tc>
          <w:tcPr>
            <w:tcW w:w="1455" w:type="dxa"/>
            <w:shd w:val="clear" w:color="auto" w:fill="FFFFFF" w:themeFill="background1"/>
            <w:vAlign w:val="center"/>
          </w:tcPr>
          <w:p w14:paraId="5E076D71" w14:textId="13EA037B" w:rsidR="005C2739" w:rsidRPr="00D378DA" w:rsidRDefault="005C2739" w:rsidP="005C2739">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Input configuration table</w:t>
            </w:r>
          </w:p>
        </w:tc>
        <w:tc>
          <w:tcPr>
            <w:tcW w:w="1438" w:type="dxa"/>
            <w:shd w:val="clear" w:color="auto" w:fill="FFFFFF" w:themeFill="background1"/>
            <w:vAlign w:val="center"/>
          </w:tcPr>
          <w:p w14:paraId="5DFE7080" w14:textId="13943E7B" w:rsidR="005C2739" w:rsidRPr="00D378DA" w:rsidRDefault="005C2739" w:rsidP="005C2739">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5C2739" w:rsidRPr="00D378DA" w14:paraId="43BC9F85"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1" w:type="dxa"/>
            <w:shd w:val="clear" w:color="auto" w:fill="FFFFFF" w:themeFill="background1"/>
            <w:vAlign w:val="center"/>
          </w:tcPr>
          <w:p w14:paraId="6D936591" w14:textId="33FD34A8" w:rsidR="005C2739" w:rsidRPr="00BE6C7F" w:rsidRDefault="005C2739" w:rsidP="00BE6C7F">
            <w:pPr>
              <w:pStyle w:val="Table-small"/>
              <w:numPr>
                <w:ilvl w:val="0"/>
                <w:numId w:val="78"/>
              </w:numPr>
              <w:jc w:val="both"/>
              <w:rPr>
                <w:rFonts w:cstheme="minorHAnsi"/>
                <w:b w:val="0"/>
                <w:bCs w:val="0"/>
                <w:szCs w:val="20"/>
              </w:rPr>
            </w:pPr>
          </w:p>
        </w:tc>
        <w:tc>
          <w:tcPr>
            <w:tcW w:w="5705" w:type="dxa"/>
            <w:gridSpan w:val="3"/>
            <w:shd w:val="clear" w:color="auto" w:fill="FFFFFF" w:themeFill="background1"/>
            <w:vAlign w:val="center"/>
          </w:tcPr>
          <w:p w14:paraId="4AAC5C98" w14:textId="13D9D359" w:rsidR="005C2739" w:rsidRDefault="004A6259" w:rsidP="005C2739">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xml:space="preserve">If applicable, configure </w:t>
            </w:r>
            <w:r w:rsidR="005C2739">
              <w:t>the observation method for this pin.</w:t>
            </w:r>
          </w:p>
        </w:tc>
        <w:tc>
          <w:tcPr>
            <w:tcW w:w="1455" w:type="dxa"/>
            <w:shd w:val="clear" w:color="auto" w:fill="FFFFFF" w:themeFill="background1"/>
            <w:vAlign w:val="center"/>
          </w:tcPr>
          <w:p w14:paraId="516902DE" w14:textId="2792335F" w:rsidR="005C2739" w:rsidRPr="00D378DA" w:rsidRDefault="005C2739" w:rsidP="005C2739">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Observation configuration table</w:t>
            </w:r>
          </w:p>
        </w:tc>
        <w:tc>
          <w:tcPr>
            <w:tcW w:w="1438" w:type="dxa"/>
            <w:shd w:val="clear" w:color="auto" w:fill="FFFFFF" w:themeFill="background1"/>
            <w:vAlign w:val="center"/>
          </w:tcPr>
          <w:p w14:paraId="449FDBB6" w14:textId="2EC98A78" w:rsidR="005C2739" w:rsidRPr="00D378DA" w:rsidRDefault="005C2739" w:rsidP="005C2739">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BF7296" w:rsidRPr="00D378DA" w14:paraId="1AF36671" w14:textId="77777777" w:rsidTr="00BE6C7F">
        <w:tc>
          <w:tcPr>
            <w:cnfStyle w:val="001000000000" w:firstRow="0" w:lastRow="0" w:firstColumn="1" w:lastColumn="0" w:oddVBand="0" w:evenVBand="0" w:oddHBand="0" w:evenHBand="0" w:firstRowFirstColumn="0" w:firstRowLastColumn="0" w:lastRowFirstColumn="0" w:lastRowLastColumn="0"/>
            <w:tcW w:w="1031" w:type="dxa"/>
            <w:shd w:val="clear" w:color="auto" w:fill="FFFFFF" w:themeFill="background1"/>
            <w:vAlign w:val="center"/>
          </w:tcPr>
          <w:p w14:paraId="7A5E91C8" w14:textId="77777777" w:rsidR="00BF7296" w:rsidRPr="00BE6C7F" w:rsidRDefault="00BF7296" w:rsidP="00BE6C7F">
            <w:pPr>
              <w:pStyle w:val="Table-small"/>
              <w:numPr>
                <w:ilvl w:val="0"/>
                <w:numId w:val="78"/>
              </w:numPr>
              <w:jc w:val="both"/>
              <w:rPr>
                <w:b w:val="0"/>
                <w:bCs w:val="0"/>
              </w:rPr>
            </w:pPr>
          </w:p>
        </w:tc>
        <w:tc>
          <w:tcPr>
            <w:tcW w:w="5705" w:type="dxa"/>
            <w:gridSpan w:val="3"/>
            <w:shd w:val="clear" w:color="auto" w:fill="FFFFFF" w:themeFill="background1"/>
            <w:vAlign w:val="center"/>
          </w:tcPr>
          <w:p w14:paraId="190BA736" w14:textId="14AD1DD3" w:rsidR="00BF7296" w:rsidRDefault="00BF7296" w:rsidP="005C2739">
            <w:pPr>
              <w:pStyle w:val="Table-small"/>
              <w:cnfStyle w:val="000000000000" w:firstRow="0" w:lastRow="0" w:firstColumn="0" w:lastColumn="0" w:oddVBand="0" w:evenVBand="0" w:oddHBand="0" w:evenHBand="0" w:firstRowFirstColumn="0" w:firstRowLastColumn="0" w:lastRowFirstColumn="0" w:lastRowLastColumn="0"/>
            </w:pPr>
            <w:r>
              <w:t>Connect the SMU to the pin</w:t>
            </w:r>
          </w:p>
        </w:tc>
        <w:tc>
          <w:tcPr>
            <w:tcW w:w="1455" w:type="dxa"/>
            <w:shd w:val="clear" w:color="auto" w:fill="FFFFFF" w:themeFill="background1"/>
            <w:vAlign w:val="center"/>
          </w:tcPr>
          <w:p w14:paraId="6F1A7857" w14:textId="77777777" w:rsidR="00BF7296" w:rsidRDefault="00BF7296" w:rsidP="005C2739">
            <w:pPr>
              <w:pStyle w:val="Table-small"/>
              <w:cnfStyle w:val="000000000000" w:firstRow="0" w:lastRow="0" w:firstColumn="0" w:lastColumn="0" w:oddVBand="0" w:evenVBand="0" w:oddHBand="0" w:evenHBand="0" w:firstRowFirstColumn="0" w:firstRowLastColumn="0" w:lastRowFirstColumn="0" w:lastRowLastColumn="0"/>
            </w:pPr>
          </w:p>
        </w:tc>
        <w:tc>
          <w:tcPr>
            <w:tcW w:w="1438" w:type="dxa"/>
            <w:shd w:val="clear" w:color="auto" w:fill="FFFFFF" w:themeFill="background1"/>
            <w:vAlign w:val="center"/>
          </w:tcPr>
          <w:p w14:paraId="65878482" w14:textId="77777777" w:rsidR="00BF7296" w:rsidRDefault="00BF7296" w:rsidP="005C2739">
            <w:pPr>
              <w:pStyle w:val="Table-small"/>
              <w:cnfStyle w:val="000000000000" w:firstRow="0" w:lastRow="0" w:firstColumn="0" w:lastColumn="0" w:oddVBand="0" w:evenVBand="0" w:oddHBand="0" w:evenHBand="0" w:firstRowFirstColumn="0" w:firstRowLastColumn="0" w:lastRowFirstColumn="0" w:lastRowLastColumn="0"/>
            </w:pPr>
          </w:p>
        </w:tc>
      </w:tr>
      <w:tr w:rsidR="00BF7296" w:rsidRPr="00D378DA" w14:paraId="18C7F18F"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1" w:type="dxa"/>
            <w:shd w:val="clear" w:color="auto" w:fill="FFFFFF" w:themeFill="background1"/>
            <w:vAlign w:val="center"/>
          </w:tcPr>
          <w:p w14:paraId="3F88C546" w14:textId="77777777" w:rsidR="00BF7296" w:rsidRPr="00BE6C7F" w:rsidRDefault="00BF7296" w:rsidP="00BE6C7F">
            <w:pPr>
              <w:pStyle w:val="Table-small"/>
              <w:numPr>
                <w:ilvl w:val="0"/>
                <w:numId w:val="78"/>
              </w:numPr>
              <w:jc w:val="both"/>
              <w:rPr>
                <w:b w:val="0"/>
                <w:bCs w:val="0"/>
              </w:rPr>
            </w:pPr>
          </w:p>
        </w:tc>
        <w:tc>
          <w:tcPr>
            <w:tcW w:w="5705" w:type="dxa"/>
            <w:gridSpan w:val="3"/>
            <w:shd w:val="clear" w:color="auto" w:fill="FFFFFF" w:themeFill="background1"/>
            <w:vAlign w:val="center"/>
          </w:tcPr>
          <w:p w14:paraId="7D04EA10" w14:textId="4138A1BA" w:rsidR="00BF7296" w:rsidRDefault="00BF7296" w:rsidP="005C2739">
            <w:pPr>
              <w:pStyle w:val="Table-small"/>
              <w:cnfStyle w:val="000000100000" w:firstRow="0" w:lastRow="0" w:firstColumn="0" w:lastColumn="0" w:oddVBand="0" w:evenVBand="0" w:oddHBand="1" w:evenHBand="0" w:firstRowFirstColumn="0" w:firstRowLastColumn="0" w:lastRowFirstColumn="0" w:lastRowLastColumn="0"/>
            </w:pPr>
            <w:r>
              <w:t>Connect the scope to the pin</w:t>
            </w:r>
          </w:p>
        </w:tc>
        <w:tc>
          <w:tcPr>
            <w:tcW w:w="1455" w:type="dxa"/>
            <w:shd w:val="clear" w:color="auto" w:fill="FFFFFF" w:themeFill="background1"/>
            <w:vAlign w:val="center"/>
          </w:tcPr>
          <w:p w14:paraId="40946DA2" w14:textId="77777777" w:rsidR="00BF7296" w:rsidRDefault="00BF7296" w:rsidP="005C2739">
            <w:pPr>
              <w:pStyle w:val="Table-small"/>
              <w:cnfStyle w:val="000000100000" w:firstRow="0" w:lastRow="0" w:firstColumn="0" w:lastColumn="0" w:oddVBand="0" w:evenVBand="0" w:oddHBand="1" w:evenHBand="0" w:firstRowFirstColumn="0" w:firstRowLastColumn="0" w:lastRowFirstColumn="0" w:lastRowLastColumn="0"/>
            </w:pPr>
          </w:p>
        </w:tc>
        <w:tc>
          <w:tcPr>
            <w:tcW w:w="1438" w:type="dxa"/>
            <w:shd w:val="clear" w:color="auto" w:fill="FFFFFF" w:themeFill="background1"/>
            <w:vAlign w:val="center"/>
          </w:tcPr>
          <w:p w14:paraId="193EC994" w14:textId="77777777" w:rsidR="00BF7296" w:rsidRDefault="00BF7296" w:rsidP="005C2739">
            <w:pPr>
              <w:pStyle w:val="Table-small"/>
              <w:cnfStyle w:val="000000100000" w:firstRow="0" w:lastRow="0" w:firstColumn="0" w:lastColumn="0" w:oddVBand="0" w:evenVBand="0" w:oddHBand="1" w:evenHBand="0" w:firstRowFirstColumn="0" w:firstRowLastColumn="0" w:lastRowFirstColumn="0" w:lastRowLastColumn="0"/>
            </w:pPr>
          </w:p>
        </w:tc>
      </w:tr>
      <w:tr w:rsidR="0049024A" w:rsidRPr="00D378DA" w14:paraId="00C20319" w14:textId="77777777" w:rsidTr="00267686">
        <w:tc>
          <w:tcPr>
            <w:cnfStyle w:val="001000000000" w:firstRow="0" w:lastRow="0" w:firstColumn="1" w:lastColumn="0" w:oddVBand="0" w:evenVBand="0" w:oddHBand="0" w:evenHBand="0" w:firstRowFirstColumn="0" w:firstRowLastColumn="0" w:lastRowFirstColumn="0" w:lastRowLastColumn="0"/>
            <w:tcW w:w="0" w:type="dxa"/>
            <w:vMerge w:val="restart"/>
            <w:shd w:val="clear" w:color="auto" w:fill="FFFFFF" w:themeFill="background1"/>
            <w:vAlign w:val="center"/>
          </w:tcPr>
          <w:p w14:paraId="36409951" w14:textId="268DA74B" w:rsidR="004C269B" w:rsidRPr="00BE6C7F" w:rsidRDefault="004C269B" w:rsidP="00BE6C7F">
            <w:pPr>
              <w:pStyle w:val="Table-small"/>
              <w:numPr>
                <w:ilvl w:val="0"/>
                <w:numId w:val="78"/>
              </w:numPr>
              <w:jc w:val="both"/>
              <w:rPr>
                <w:rFonts w:cstheme="minorHAnsi"/>
                <w:b w:val="0"/>
                <w:bCs w:val="0"/>
                <w:szCs w:val="20"/>
              </w:rPr>
            </w:pPr>
          </w:p>
        </w:tc>
        <w:tc>
          <w:tcPr>
            <w:tcW w:w="0" w:type="dxa"/>
            <w:gridSpan w:val="3"/>
            <w:vMerge w:val="restart"/>
            <w:shd w:val="clear" w:color="auto" w:fill="FFFFFF" w:themeFill="background1"/>
            <w:vAlign w:val="center"/>
          </w:tcPr>
          <w:p w14:paraId="674696C2" w14:textId="3B0B18FB" w:rsidR="004C269B" w:rsidRDefault="004C269B" w:rsidP="000A6EB9">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Sweep the SMU output voltage from low to high, and observe the pin's state at each sweep point</w:t>
            </w:r>
          </w:p>
        </w:tc>
        <w:tc>
          <w:tcPr>
            <w:tcW w:w="0" w:type="dxa"/>
            <w:shd w:val="clear" w:color="auto" w:fill="FFFFFF" w:themeFill="background1"/>
            <w:vAlign w:val="center"/>
          </w:tcPr>
          <w:p w14:paraId="1A12849E" w14:textId="3328FA30" w:rsidR="004C269B" w:rsidRPr="00D378DA" w:rsidRDefault="004C269B" w:rsidP="000A6EB9">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Voltage</w:t>
            </w:r>
          </w:p>
        </w:tc>
        <w:tc>
          <w:tcPr>
            <w:tcW w:w="0" w:type="dxa"/>
            <w:shd w:val="clear" w:color="auto" w:fill="FFFFFF" w:themeFill="background1"/>
            <w:vAlign w:val="center"/>
          </w:tcPr>
          <w:p w14:paraId="537669B4" w14:textId="0334AD32" w:rsidR="004C269B" w:rsidRPr="00D378DA" w:rsidRDefault="004C269B" w:rsidP="000A6EB9">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xml:space="preserve">0.0V..vdd3v3 supply domain voltage, </w:t>
            </w:r>
            <w:r>
              <w:fldChar w:fldCharType="begin"/>
            </w:r>
            <w:r>
              <w:instrText xml:space="preserve"> REF _Ref189216569 \h  \* MERGEFORMAT </w:instrText>
            </w:r>
            <w:r>
              <w:fldChar w:fldCharType="separate"/>
            </w:r>
            <w:r w:rsidR="00AA08B9">
              <w:t xml:space="preserve">Table </w:t>
            </w:r>
            <w:r w:rsidR="00AA08B9">
              <w:rPr>
                <w:noProof/>
              </w:rPr>
              <w:t>1</w:t>
            </w:r>
            <w:r>
              <w:fldChar w:fldCharType="end"/>
            </w:r>
          </w:p>
        </w:tc>
      </w:tr>
      <w:tr w:rsidR="0049024A" w:rsidRPr="00D378DA" w14:paraId="70CF9C3A"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vMerge/>
            <w:shd w:val="clear" w:color="auto" w:fill="FFFFFF" w:themeFill="background1"/>
            <w:vAlign w:val="center"/>
          </w:tcPr>
          <w:p w14:paraId="7E94644B" w14:textId="77777777" w:rsidR="004C269B" w:rsidRPr="00763247" w:rsidDel="006506CB" w:rsidRDefault="004C269B" w:rsidP="00BE6C7F">
            <w:pPr>
              <w:pStyle w:val="Table-small"/>
              <w:jc w:val="both"/>
            </w:pPr>
          </w:p>
        </w:tc>
        <w:tc>
          <w:tcPr>
            <w:tcW w:w="0" w:type="dxa"/>
            <w:gridSpan w:val="3"/>
            <w:vMerge/>
            <w:shd w:val="clear" w:color="auto" w:fill="FFFFFF" w:themeFill="background1"/>
            <w:vAlign w:val="center"/>
          </w:tcPr>
          <w:p w14:paraId="1DD88623" w14:textId="77777777" w:rsidR="004C269B" w:rsidRDefault="004C269B" w:rsidP="00763247">
            <w:pPr>
              <w:pStyle w:val="Table-small"/>
              <w:cnfStyle w:val="000000100000" w:firstRow="0" w:lastRow="0" w:firstColumn="0" w:lastColumn="0" w:oddVBand="0" w:evenVBand="0" w:oddHBand="1" w:evenHBand="0" w:firstRowFirstColumn="0" w:firstRowLastColumn="0" w:lastRowFirstColumn="0" w:lastRowLastColumn="0"/>
            </w:pPr>
          </w:p>
        </w:tc>
        <w:tc>
          <w:tcPr>
            <w:tcW w:w="0" w:type="dxa"/>
            <w:shd w:val="clear" w:color="auto" w:fill="FFFFFF" w:themeFill="background1"/>
            <w:vAlign w:val="center"/>
          </w:tcPr>
          <w:p w14:paraId="169EADFB" w14:textId="4C76B716" w:rsidR="004C269B" w:rsidRDefault="004C269B" w:rsidP="00763247">
            <w:pPr>
              <w:pStyle w:val="Table-small"/>
              <w:cnfStyle w:val="000000100000" w:firstRow="0" w:lastRow="0" w:firstColumn="0" w:lastColumn="0" w:oddVBand="0" w:evenVBand="0" w:oddHBand="1" w:evenHBand="0" w:firstRowFirstColumn="0" w:firstRowLastColumn="0" w:lastRowFirstColumn="0" w:lastRowLastColumn="0"/>
            </w:pPr>
            <w:r>
              <w:t>Step Size</w:t>
            </w:r>
          </w:p>
        </w:tc>
        <w:tc>
          <w:tcPr>
            <w:tcW w:w="0" w:type="dxa"/>
            <w:shd w:val="clear" w:color="auto" w:fill="FFFFFF" w:themeFill="background1"/>
            <w:vAlign w:val="center"/>
          </w:tcPr>
          <w:p w14:paraId="608531AD" w14:textId="015AAFD2" w:rsidR="004C269B" w:rsidRDefault="004C269B" w:rsidP="00763247">
            <w:pPr>
              <w:pStyle w:val="Table-small"/>
              <w:cnfStyle w:val="000000100000" w:firstRow="0" w:lastRow="0" w:firstColumn="0" w:lastColumn="0" w:oddVBand="0" w:evenVBand="0" w:oddHBand="1" w:evenHBand="0" w:firstRowFirstColumn="0" w:firstRowLastColumn="0" w:lastRowFirstColumn="0" w:lastRowLastColumn="0"/>
            </w:pPr>
            <w:r>
              <w:t>10 mV</w:t>
            </w:r>
          </w:p>
        </w:tc>
      </w:tr>
      <w:tr w:rsidR="00763247" w:rsidRPr="00D378DA" w14:paraId="7F0C1FB0" w14:textId="77777777" w:rsidTr="00BE6C7F">
        <w:tc>
          <w:tcPr>
            <w:cnfStyle w:val="001000000000" w:firstRow="0" w:lastRow="0" w:firstColumn="1" w:lastColumn="0" w:oddVBand="0" w:evenVBand="0" w:oddHBand="0" w:evenHBand="0" w:firstRowFirstColumn="0" w:firstRowLastColumn="0" w:lastRowFirstColumn="0" w:lastRowLastColumn="0"/>
            <w:tcW w:w="1031" w:type="dxa"/>
            <w:shd w:val="clear" w:color="auto" w:fill="FFFFFF" w:themeFill="background1"/>
            <w:vAlign w:val="center"/>
          </w:tcPr>
          <w:p w14:paraId="29343C94" w14:textId="77777777" w:rsidR="00763247" w:rsidRPr="00BE6C7F" w:rsidRDefault="00763247" w:rsidP="00BE6C7F">
            <w:pPr>
              <w:pStyle w:val="Table-small"/>
              <w:numPr>
                <w:ilvl w:val="0"/>
                <w:numId w:val="78"/>
              </w:numPr>
              <w:jc w:val="both"/>
              <w:rPr>
                <w:b w:val="0"/>
                <w:bCs w:val="0"/>
              </w:rPr>
            </w:pPr>
          </w:p>
        </w:tc>
        <w:tc>
          <w:tcPr>
            <w:tcW w:w="5705" w:type="dxa"/>
            <w:gridSpan w:val="3"/>
            <w:shd w:val="clear" w:color="auto" w:fill="FFFFFF" w:themeFill="background1"/>
            <w:vAlign w:val="center"/>
          </w:tcPr>
          <w:p w14:paraId="5404BFAC" w14:textId="31C1DA1D" w:rsidR="00763247" w:rsidRDefault="00763247" w:rsidP="00763247">
            <w:pPr>
              <w:pStyle w:val="Table-small"/>
              <w:cnfStyle w:val="000000000000" w:firstRow="0" w:lastRow="0" w:firstColumn="0" w:lastColumn="0" w:oddVBand="0" w:evenVBand="0" w:oddHBand="0" w:evenHBand="0" w:firstRowFirstColumn="0" w:firstRowLastColumn="0" w:lastRowFirstColumn="0" w:lastRowLastColumn="0"/>
            </w:pPr>
            <w:r>
              <w:t>Observe the pin state at each sweep point from step 7</w:t>
            </w:r>
          </w:p>
        </w:tc>
        <w:tc>
          <w:tcPr>
            <w:tcW w:w="1455" w:type="dxa"/>
            <w:shd w:val="clear" w:color="auto" w:fill="FFFFFF" w:themeFill="background1"/>
            <w:vAlign w:val="center"/>
          </w:tcPr>
          <w:p w14:paraId="553A1561" w14:textId="77777777" w:rsidR="00763247" w:rsidRDefault="00763247" w:rsidP="00763247">
            <w:pPr>
              <w:pStyle w:val="Table-small"/>
              <w:cnfStyle w:val="000000000000" w:firstRow="0" w:lastRow="0" w:firstColumn="0" w:lastColumn="0" w:oddVBand="0" w:evenVBand="0" w:oddHBand="0" w:evenHBand="0" w:firstRowFirstColumn="0" w:firstRowLastColumn="0" w:lastRowFirstColumn="0" w:lastRowLastColumn="0"/>
            </w:pPr>
          </w:p>
        </w:tc>
        <w:tc>
          <w:tcPr>
            <w:tcW w:w="1438" w:type="dxa"/>
            <w:shd w:val="clear" w:color="auto" w:fill="FFFFFF" w:themeFill="background1"/>
            <w:vAlign w:val="center"/>
          </w:tcPr>
          <w:p w14:paraId="305319A8" w14:textId="535FE05E" w:rsidR="00763247" w:rsidRDefault="00763247" w:rsidP="00763247">
            <w:pPr>
              <w:pStyle w:val="Table-small"/>
              <w:cnfStyle w:val="000000000000" w:firstRow="0" w:lastRow="0" w:firstColumn="0" w:lastColumn="0" w:oddVBand="0" w:evenVBand="0" w:oddHBand="0" w:evenHBand="0" w:firstRowFirstColumn="0" w:firstRowLastColumn="0" w:lastRowFirstColumn="0" w:lastRowLastColumn="0"/>
            </w:pPr>
            <w:r>
              <w:t>Observation table</w:t>
            </w:r>
          </w:p>
        </w:tc>
      </w:tr>
      <w:tr w:rsidR="00763247" w:rsidRPr="00D378DA" w14:paraId="78D8DDBA"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1" w:type="dxa"/>
            <w:shd w:val="clear" w:color="auto" w:fill="FFFFFF" w:themeFill="background1"/>
            <w:vAlign w:val="center"/>
          </w:tcPr>
          <w:p w14:paraId="020F5B8B" w14:textId="378C18A4" w:rsidR="00763247" w:rsidRPr="00BE6C7F" w:rsidRDefault="00763247" w:rsidP="00BE6C7F">
            <w:pPr>
              <w:pStyle w:val="Table-small"/>
              <w:numPr>
                <w:ilvl w:val="0"/>
                <w:numId w:val="78"/>
              </w:numPr>
              <w:jc w:val="both"/>
              <w:rPr>
                <w:rFonts w:cstheme="minorHAnsi"/>
                <w:b w:val="0"/>
                <w:bCs w:val="0"/>
                <w:szCs w:val="20"/>
              </w:rPr>
            </w:pPr>
          </w:p>
        </w:tc>
        <w:tc>
          <w:tcPr>
            <w:tcW w:w="5705" w:type="dxa"/>
            <w:gridSpan w:val="3"/>
            <w:shd w:val="clear" w:color="auto" w:fill="FFFFFF" w:themeFill="background1"/>
            <w:vAlign w:val="center"/>
          </w:tcPr>
          <w:p w14:paraId="223790AE" w14:textId="7504538F" w:rsidR="00763247" w:rsidRDefault="00763247" w:rsidP="00763247">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Save the voltage sweep and observed state to the database.</w:t>
            </w:r>
          </w:p>
        </w:tc>
        <w:tc>
          <w:tcPr>
            <w:tcW w:w="1455" w:type="dxa"/>
            <w:shd w:val="clear" w:color="auto" w:fill="FFFFFF" w:themeFill="background1"/>
            <w:vAlign w:val="center"/>
          </w:tcPr>
          <w:p w14:paraId="48B62AFF" w14:textId="4206898A" w:rsidR="00763247" w:rsidRPr="00D378DA" w:rsidRDefault="00763247" w:rsidP="0076324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Observation table</w:t>
            </w:r>
          </w:p>
        </w:tc>
        <w:tc>
          <w:tcPr>
            <w:tcW w:w="1438" w:type="dxa"/>
            <w:shd w:val="clear" w:color="auto" w:fill="FFFFFF" w:themeFill="background1"/>
            <w:vAlign w:val="center"/>
          </w:tcPr>
          <w:p w14:paraId="0F9C4391" w14:textId="0FD73EE3" w:rsidR="00763247" w:rsidRPr="00D378DA" w:rsidRDefault="00763247" w:rsidP="0076324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pin state</w:t>
            </w:r>
          </w:p>
        </w:tc>
      </w:tr>
      <w:tr w:rsidR="0049024A" w:rsidRPr="00D378DA" w14:paraId="28C0E5A5" w14:textId="77777777" w:rsidTr="00267686">
        <w:tc>
          <w:tcPr>
            <w:cnfStyle w:val="001000000000" w:firstRow="0" w:lastRow="0" w:firstColumn="1" w:lastColumn="0" w:oddVBand="0" w:evenVBand="0" w:oddHBand="0" w:evenHBand="0" w:firstRowFirstColumn="0" w:firstRowLastColumn="0" w:lastRowFirstColumn="0" w:lastRowLastColumn="0"/>
            <w:tcW w:w="0" w:type="dxa"/>
            <w:vMerge w:val="restart"/>
            <w:shd w:val="clear" w:color="auto" w:fill="FFFFFF" w:themeFill="background1"/>
            <w:vAlign w:val="center"/>
          </w:tcPr>
          <w:p w14:paraId="3595E5C6" w14:textId="77777777" w:rsidR="00FC799E" w:rsidRPr="00BE6C7F" w:rsidRDefault="00FC799E" w:rsidP="00BE6C7F">
            <w:pPr>
              <w:pStyle w:val="Table-small"/>
              <w:numPr>
                <w:ilvl w:val="0"/>
                <w:numId w:val="78"/>
              </w:numPr>
              <w:jc w:val="both"/>
              <w:rPr>
                <w:b w:val="0"/>
                <w:bCs w:val="0"/>
              </w:rPr>
            </w:pPr>
          </w:p>
        </w:tc>
        <w:tc>
          <w:tcPr>
            <w:tcW w:w="0" w:type="dxa"/>
            <w:gridSpan w:val="3"/>
            <w:vMerge w:val="restart"/>
            <w:shd w:val="clear" w:color="auto" w:fill="FFFFFF" w:themeFill="background1"/>
            <w:vAlign w:val="center"/>
          </w:tcPr>
          <w:p w14:paraId="529C9A99" w14:textId="5C117FAF" w:rsidR="00FC799E" w:rsidRDefault="00FC799E" w:rsidP="00763247">
            <w:pPr>
              <w:pStyle w:val="Table-small"/>
              <w:cnfStyle w:val="000000000000" w:firstRow="0" w:lastRow="0" w:firstColumn="0" w:lastColumn="0" w:oddVBand="0" w:evenVBand="0" w:oddHBand="0" w:evenHBand="0" w:firstRowFirstColumn="0" w:firstRowLastColumn="0" w:lastRowFirstColumn="0" w:lastRowLastColumn="0"/>
            </w:pPr>
            <w:r>
              <w:t>Sweep the SMU output voltage from high to low, and observe the pin's state at each sweep point</w:t>
            </w:r>
          </w:p>
        </w:tc>
        <w:tc>
          <w:tcPr>
            <w:tcW w:w="0" w:type="dxa"/>
            <w:shd w:val="clear" w:color="auto" w:fill="FFFFFF" w:themeFill="background1"/>
            <w:vAlign w:val="center"/>
          </w:tcPr>
          <w:p w14:paraId="5CE3BCDE" w14:textId="5FE04572" w:rsidR="00FC799E" w:rsidRDefault="00FC799E" w:rsidP="00763247">
            <w:pPr>
              <w:pStyle w:val="Table-small"/>
              <w:cnfStyle w:val="000000000000" w:firstRow="0" w:lastRow="0" w:firstColumn="0" w:lastColumn="0" w:oddVBand="0" w:evenVBand="0" w:oddHBand="0" w:evenHBand="0" w:firstRowFirstColumn="0" w:firstRowLastColumn="0" w:lastRowFirstColumn="0" w:lastRowLastColumn="0"/>
            </w:pPr>
            <w:r>
              <w:t>Voltage</w:t>
            </w:r>
          </w:p>
        </w:tc>
        <w:tc>
          <w:tcPr>
            <w:tcW w:w="0" w:type="dxa"/>
            <w:shd w:val="clear" w:color="auto" w:fill="FFFFFF" w:themeFill="background1"/>
            <w:vAlign w:val="center"/>
          </w:tcPr>
          <w:p w14:paraId="27D16FF6" w14:textId="4433A528" w:rsidR="00FC799E" w:rsidRDefault="00FC799E" w:rsidP="00763247">
            <w:pPr>
              <w:pStyle w:val="Table-small"/>
              <w:cnfStyle w:val="000000000000" w:firstRow="0" w:lastRow="0" w:firstColumn="0" w:lastColumn="0" w:oddVBand="0" w:evenVBand="0" w:oddHBand="0" w:evenHBand="0" w:firstRowFirstColumn="0" w:firstRowLastColumn="0" w:lastRowFirstColumn="0" w:lastRowLastColumn="0"/>
            </w:pPr>
            <w:r>
              <w:t xml:space="preserve">vdd3v3 supply domain voltage, </w:t>
            </w:r>
            <w:r>
              <w:fldChar w:fldCharType="begin"/>
            </w:r>
            <w:r>
              <w:instrText xml:space="preserve"> REF _Ref189216569 \h  \* MERGEFORMAT </w:instrText>
            </w:r>
            <w:r>
              <w:fldChar w:fldCharType="separate"/>
            </w:r>
            <w:r w:rsidR="00AA08B9">
              <w:t xml:space="preserve">Table </w:t>
            </w:r>
            <w:r w:rsidR="00AA08B9">
              <w:rPr>
                <w:noProof/>
              </w:rPr>
              <w:t>1</w:t>
            </w:r>
            <w:r>
              <w:fldChar w:fldCharType="end"/>
            </w:r>
            <w:r>
              <w:t>..0</w:t>
            </w:r>
          </w:p>
        </w:tc>
      </w:tr>
      <w:tr w:rsidR="0049024A" w:rsidRPr="00D378DA" w14:paraId="5B93EF2B"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vMerge/>
            <w:shd w:val="clear" w:color="auto" w:fill="FFFFFF" w:themeFill="background1"/>
            <w:vAlign w:val="center"/>
          </w:tcPr>
          <w:p w14:paraId="4A9468BA" w14:textId="77777777" w:rsidR="00FC799E" w:rsidRPr="00B20CCC" w:rsidRDefault="00FC799E" w:rsidP="00BE6C7F">
            <w:pPr>
              <w:pStyle w:val="Table-small"/>
              <w:jc w:val="both"/>
            </w:pPr>
          </w:p>
        </w:tc>
        <w:tc>
          <w:tcPr>
            <w:tcW w:w="0" w:type="dxa"/>
            <w:gridSpan w:val="3"/>
            <w:vMerge/>
            <w:shd w:val="clear" w:color="auto" w:fill="FFFFFF" w:themeFill="background1"/>
            <w:vAlign w:val="center"/>
          </w:tcPr>
          <w:p w14:paraId="3A8294D1" w14:textId="77777777" w:rsidR="00FC799E" w:rsidRDefault="00FC799E" w:rsidP="00B20CCC">
            <w:pPr>
              <w:pStyle w:val="Table-small"/>
              <w:cnfStyle w:val="000000100000" w:firstRow="0" w:lastRow="0" w:firstColumn="0" w:lastColumn="0" w:oddVBand="0" w:evenVBand="0" w:oddHBand="1" w:evenHBand="0" w:firstRowFirstColumn="0" w:firstRowLastColumn="0" w:lastRowFirstColumn="0" w:lastRowLastColumn="0"/>
            </w:pPr>
          </w:p>
        </w:tc>
        <w:tc>
          <w:tcPr>
            <w:tcW w:w="0" w:type="dxa"/>
            <w:shd w:val="clear" w:color="auto" w:fill="FFFFFF" w:themeFill="background1"/>
            <w:vAlign w:val="center"/>
          </w:tcPr>
          <w:p w14:paraId="3E93E952" w14:textId="271331E6" w:rsidR="00FC799E" w:rsidRDefault="00FC799E" w:rsidP="00B20CCC">
            <w:pPr>
              <w:pStyle w:val="Table-small"/>
              <w:cnfStyle w:val="000000100000" w:firstRow="0" w:lastRow="0" w:firstColumn="0" w:lastColumn="0" w:oddVBand="0" w:evenVBand="0" w:oddHBand="1" w:evenHBand="0" w:firstRowFirstColumn="0" w:firstRowLastColumn="0" w:lastRowFirstColumn="0" w:lastRowLastColumn="0"/>
            </w:pPr>
            <w:r>
              <w:t>Step Size</w:t>
            </w:r>
          </w:p>
        </w:tc>
        <w:tc>
          <w:tcPr>
            <w:tcW w:w="0" w:type="dxa"/>
            <w:shd w:val="clear" w:color="auto" w:fill="FFFFFF" w:themeFill="background1"/>
            <w:vAlign w:val="center"/>
          </w:tcPr>
          <w:p w14:paraId="4B6ACEFF" w14:textId="266DFC01" w:rsidR="00FC799E" w:rsidRDefault="00FC799E" w:rsidP="00B20CCC">
            <w:pPr>
              <w:pStyle w:val="Table-small"/>
              <w:cnfStyle w:val="000000100000" w:firstRow="0" w:lastRow="0" w:firstColumn="0" w:lastColumn="0" w:oddVBand="0" w:evenVBand="0" w:oddHBand="1" w:evenHBand="0" w:firstRowFirstColumn="0" w:firstRowLastColumn="0" w:lastRowFirstColumn="0" w:lastRowLastColumn="0"/>
            </w:pPr>
            <w:r>
              <w:t>10 mV</w:t>
            </w:r>
          </w:p>
        </w:tc>
      </w:tr>
      <w:tr w:rsidR="00B20CCC" w:rsidRPr="00D378DA" w14:paraId="4DD22AB9" w14:textId="77777777" w:rsidTr="00BE6C7F">
        <w:tc>
          <w:tcPr>
            <w:cnfStyle w:val="001000000000" w:firstRow="0" w:lastRow="0" w:firstColumn="1" w:lastColumn="0" w:oddVBand="0" w:evenVBand="0" w:oddHBand="0" w:evenHBand="0" w:firstRowFirstColumn="0" w:firstRowLastColumn="0" w:lastRowFirstColumn="0" w:lastRowLastColumn="0"/>
            <w:tcW w:w="1031" w:type="dxa"/>
            <w:shd w:val="clear" w:color="auto" w:fill="FFFFFF" w:themeFill="background1"/>
            <w:vAlign w:val="center"/>
          </w:tcPr>
          <w:p w14:paraId="429231E5" w14:textId="77777777" w:rsidR="00B20CCC" w:rsidRPr="00BE6C7F" w:rsidRDefault="00B20CCC" w:rsidP="00B20CCC">
            <w:pPr>
              <w:pStyle w:val="Table-small"/>
              <w:numPr>
                <w:ilvl w:val="0"/>
                <w:numId w:val="78"/>
              </w:numPr>
              <w:jc w:val="both"/>
              <w:rPr>
                <w:b w:val="0"/>
                <w:bCs w:val="0"/>
              </w:rPr>
            </w:pPr>
          </w:p>
        </w:tc>
        <w:tc>
          <w:tcPr>
            <w:tcW w:w="5705" w:type="dxa"/>
            <w:gridSpan w:val="3"/>
            <w:shd w:val="clear" w:color="auto" w:fill="FFFFFF" w:themeFill="background1"/>
            <w:vAlign w:val="center"/>
          </w:tcPr>
          <w:p w14:paraId="7D90FAA6" w14:textId="64DB3A34" w:rsidR="00B20CCC" w:rsidRPr="00B20CCC" w:rsidRDefault="00B20CCC" w:rsidP="00B20CCC">
            <w:pPr>
              <w:pStyle w:val="Table-small"/>
              <w:cnfStyle w:val="000000000000" w:firstRow="0" w:lastRow="0" w:firstColumn="0" w:lastColumn="0" w:oddVBand="0" w:evenVBand="0" w:oddHBand="0" w:evenHBand="0" w:firstRowFirstColumn="0" w:firstRowLastColumn="0" w:lastRowFirstColumn="0" w:lastRowLastColumn="0"/>
            </w:pPr>
            <w:r w:rsidRPr="00B20CCC">
              <w:t>Observe the pin state at each sweep point from step 7</w:t>
            </w:r>
          </w:p>
        </w:tc>
        <w:tc>
          <w:tcPr>
            <w:tcW w:w="1455" w:type="dxa"/>
            <w:shd w:val="clear" w:color="auto" w:fill="FFFFFF" w:themeFill="background1"/>
            <w:vAlign w:val="center"/>
          </w:tcPr>
          <w:p w14:paraId="3DECB80D" w14:textId="77777777" w:rsidR="00B20CCC" w:rsidRPr="00B20CCC" w:rsidRDefault="00B20CCC" w:rsidP="00B20CCC">
            <w:pPr>
              <w:pStyle w:val="Table-small"/>
              <w:cnfStyle w:val="000000000000" w:firstRow="0" w:lastRow="0" w:firstColumn="0" w:lastColumn="0" w:oddVBand="0" w:evenVBand="0" w:oddHBand="0" w:evenHBand="0" w:firstRowFirstColumn="0" w:firstRowLastColumn="0" w:lastRowFirstColumn="0" w:lastRowLastColumn="0"/>
            </w:pPr>
          </w:p>
        </w:tc>
        <w:tc>
          <w:tcPr>
            <w:tcW w:w="1438" w:type="dxa"/>
            <w:shd w:val="clear" w:color="auto" w:fill="FFFFFF" w:themeFill="background1"/>
            <w:vAlign w:val="center"/>
          </w:tcPr>
          <w:p w14:paraId="3D5DAD67" w14:textId="4954B8E7" w:rsidR="00B20CCC" w:rsidRPr="00B20CCC" w:rsidRDefault="00B20CCC" w:rsidP="00B20CCC">
            <w:pPr>
              <w:pStyle w:val="Table-small"/>
              <w:cnfStyle w:val="000000000000" w:firstRow="0" w:lastRow="0" w:firstColumn="0" w:lastColumn="0" w:oddVBand="0" w:evenVBand="0" w:oddHBand="0" w:evenHBand="0" w:firstRowFirstColumn="0" w:firstRowLastColumn="0" w:lastRowFirstColumn="0" w:lastRowLastColumn="0"/>
            </w:pPr>
            <w:r w:rsidRPr="00B20CCC">
              <w:t>Observation table</w:t>
            </w:r>
          </w:p>
        </w:tc>
      </w:tr>
      <w:tr w:rsidR="00B20CCC" w14:paraId="4FCE7AEA" w14:textId="77777777" w:rsidTr="00BE6C7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31" w:type="dxa"/>
            <w:shd w:val="clear" w:color="auto" w:fill="FFFFFF" w:themeFill="background1"/>
            <w:vAlign w:val="center"/>
          </w:tcPr>
          <w:p w14:paraId="6C1933EC" w14:textId="0D8ACB2B" w:rsidR="00B20CCC" w:rsidRPr="00BE6C7F" w:rsidRDefault="00B20CCC" w:rsidP="00BE6C7F">
            <w:pPr>
              <w:pStyle w:val="Table-small"/>
              <w:numPr>
                <w:ilvl w:val="0"/>
                <w:numId w:val="78"/>
              </w:numPr>
              <w:rPr>
                <w:b w:val="0"/>
                <w:bCs w:val="0"/>
              </w:rPr>
            </w:pPr>
          </w:p>
        </w:tc>
        <w:tc>
          <w:tcPr>
            <w:tcW w:w="5705" w:type="dxa"/>
            <w:gridSpan w:val="3"/>
            <w:shd w:val="clear" w:color="auto" w:fill="FFFFFF" w:themeFill="background1"/>
            <w:vAlign w:val="center"/>
          </w:tcPr>
          <w:p w14:paraId="4DD99F56" w14:textId="6DF3C046" w:rsidR="00B20CCC" w:rsidRDefault="00D613E1" w:rsidP="00BE6C7F">
            <w:pPr>
              <w:pStyle w:val="Table-small"/>
              <w:cnfStyle w:val="000000100000" w:firstRow="0" w:lastRow="0" w:firstColumn="0" w:lastColumn="0" w:oddVBand="0" w:evenVBand="0" w:oddHBand="1" w:evenHBand="0" w:firstRowFirstColumn="0" w:firstRowLastColumn="0" w:lastRowFirstColumn="0" w:lastRowLastColumn="0"/>
            </w:pPr>
            <w:r>
              <w:t>Disconnect SMU from DUT</w:t>
            </w:r>
          </w:p>
        </w:tc>
        <w:tc>
          <w:tcPr>
            <w:tcW w:w="1455" w:type="dxa"/>
            <w:shd w:val="clear" w:color="auto" w:fill="FFFFFF" w:themeFill="background1"/>
            <w:vAlign w:val="center"/>
          </w:tcPr>
          <w:p w14:paraId="0EF52E98" w14:textId="76C55C94" w:rsidR="00B20CCC" w:rsidRDefault="00B20CCC" w:rsidP="00BE6C7F">
            <w:pPr>
              <w:pStyle w:val="Table-small"/>
              <w:cnfStyle w:val="000000100000" w:firstRow="0" w:lastRow="0" w:firstColumn="0" w:lastColumn="0" w:oddVBand="0" w:evenVBand="0" w:oddHBand="1" w:evenHBand="0" w:firstRowFirstColumn="0" w:firstRowLastColumn="0" w:lastRowFirstColumn="0" w:lastRowLastColumn="0"/>
            </w:pPr>
          </w:p>
        </w:tc>
        <w:tc>
          <w:tcPr>
            <w:tcW w:w="1438" w:type="dxa"/>
            <w:shd w:val="clear" w:color="auto" w:fill="FFFFFF" w:themeFill="background1"/>
            <w:vAlign w:val="center"/>
          </w:tcPr>
          <w:p w14:paraId="0A8BC95F" w14:textId="31795C89" w:rsidR="00B20CCC" w:rsidRDefault="00B20CCC" w:rsidP="00BE6C7F">
            <w:pPr>
              <w:pStyle w:val="Table-small"/>
              <w:cnfStyle w:val="000000100000" w:firstRow="0" w:lastRow="0" w:firstColumn="0" w:lastColumn="0" w:oddVBand="0" w:evenVBand="0" w:oddHBand="1" w:evenHBand="0" w:firstRowFirstColumn="0" w:firstRowLastColumn="0" w:lastRowFirstColumn="0" w:lastRowLastColumn="0"/>
            </w:pPr>
          </w:p>
        </w:tc>
      </w:tr>
      <w:tr w:rsidR="00D613E1" w14:paraId="1A6331E5" w14:textId="77777777" w:rsidTr="00BE6C7F">
        <w:trPr>
          <w:trHeight w:val="30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5BBB83EF" w14:textId="77777777" w:rsidR="00D613E1" w:rsidRPr="00D613E1" w:rsidRDefault="00D613E1">
            <w:pPr>
              <w:pStyle w:val="Table-small"/>
              <w:numPr>
                <w:ilvl w:val="0"/>
                <w:numId w:val="78"/>
              </w:numPr>
            </w:pPr>
          </w:p>
        </w:tc>
        <w:tc>
          <w:tcPr>
            <w:tcW w:w="0" w:type="dxa"/>
            <w:gridSpan w:val="3"/>
            <w:shd w:val="clear" w:color="auto" w:fill="FFFFFF" w:themeFill="background1"/>
            <w:vAlign w:val="center"/>
          </w:tcPr>
          <w:p w14:paraId="43C140EA" w14:textId="0AAF0773" w:rsidR="00D613E1" w:rsidRDefault="00D613E1">
            <w:pPr>
              <w:pStyle w:val="Table-small"/>
              <w:cnfStyle w:val="000000000000" w:firstRow="0" w:lastRow="0" w:firstColumn="0" w:lastColumn="0" w:oddVBand="0" w:evenVBand="0" w:oddHBand="0" w:evenHBand="0" w:firstRowFirstColumn="0" w:firstRowLastColumn="0" w:lastRowFirstColumn="0" w:lastRowLastColumn="0"/>
            </w:pPr>
            <w:r>
              <w:t>Disconnect scope from DUT</w:t>
            </w:r>
          </w:p>
        </w:tc>
        <w:tc>
          <w:tcPr>
            <w:tcW w:w="0" w:type="dxa"/>
            <w:shd w:val="clear" w:color="auto" w:fill="FFFFFF" w:themeFill="background1"/>
            <w:vAlign w:val="center"/>
          </w:tcPr>
          <w:p w14:paraId="67E429B9" w14:textId="77777777" w:rsidR="00D613E1" w:rsidRDefault="00D613E1">
            <w:pPr>
              <w:pStyle w:val="Table-small"/>
              <w:cnfStyle w:val="000000000000" w:firstRow="0" w:lastRow="0" w:firstColumn="0" w:lastColumn="0" w:oddVBand="0" w:evenVBand="0" w:oddHBand="0" w:evenHBand="0" w:firstRowFirstColumn="0" w:firstRowLastColumn="0" w:lastRowFirstColumn="0" w:lastRowLastColumn="0"/>
            </w:pPr>
          </w:p>
        </w:tc>
        <w:tc>
          <w:tcPr>
            <w:tcW w:w="0" w:type="dxa"/>
            <w:shd w:val="clear" w:color="auto" w:fill="FFFFFF" w:themeFill="background1"/>
            <w:vAlign w:val="center"/>
          </w:tcPr>
          <w:p w14:paraId="37217A72" w14:textId="77777777" w:rsidR="00D613E1" w:rsidRDefault="00D613E1">
            <w:pPr>
              <w:pStyle w:val="Table-small"/>
              <w:cnfStyle w:val="000000000000" w:firstRow="0" w:lastRow="0" w:firstColumn="0" w:lastColumn="0" w:oddVBand="0" w:evenVBand="0" w:oddHBand="0" w:evenHBand="0" w:firstRowFirstColumn="0" w:firstRowLastColumn="0" w:lastRowFirstColumn="0" w:lastRowLastColumn="0"/>
            </w:pPr>
          </w:p>
        </w:tc>
      </w:tr>
      <w:tr w:rsidR="00FB3A8D" w14:paraId="25D52A31" w14:textId="77777777" w:rsidTr="00BE6C7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31" w:type="dxa"/>
            <w:shd w:val="clear" w:color="auto" w:fill="FFFFFF" w:themeFill="background1"/>
            <w:vAlign w:val="center"/>
          </w:tcPr>
          <w:p w14:paraId="197C2E48" w14:textId="77777777" w:rsidR="00FB3A8D" w:rsidRPr="00D60075" w:rsidRDefault="00FB3A8D" w:rsidP="00FB3A8D">
            <w:pPr>
              <w:pStyle w:val="Table-small"/>
              <w:numPr>
                <w:ilvl w:val="0"/>
                <w:numId w:val="78"/>
              </w:numPr>
            </w:pPr>
          </w:p>
        </w:tc>
        <w:tc>
          <w:tcPr>
            <w:tcW w:w="5705" w:type="dxa"/>
            <w:gridSpan w:val="3"/>
            <w:shd w:val="clear" w:color="auto" w:fill="FFFFFF" w:themeFill="background1"/>
            <w:vAlign w:val="center"/>
          </w:tcPr>
          <w:p w14:paraId="4C083248" w14:textId="0FA4B5EB" w:rsidR="00FB3A8D" w:rsidRDefault="00FB3A8D" w:rsidP="00FB3A8D">
            <w:pPr>
              <w:pStyle w:val="Table-small"/>
              <w:cnfStyle w:val="000000100000" w:firstRow="0" w:lastRow="0" w:firstColumn="0" w:lastColumn="0" w:oddVBand="0" w:evenVBand="0" w:oddHBand="1" w:evenHBand="0" w:firstRowFirstColumn="0" w:firstRowLastColumn="0" w:lastRowFirstColumn="0" w:lastRowLastColumn="0"/>
            </w:pPr>
            <w:r>
              <w:t>If applicable, cleanup the observation configuration for the pin.</w:t>
            </w:r>
          </w:p>
        </w:tc>
        <w:tc>
          <w:tcPr>
            <w:tcW w:w="1455" w:type="dxa"/>
            <w:shd w:val="clear" w:color="auto" w:fill="FFFFFF" w:themeFill="background1"/>
            <w:vAlign w:val="center"/>
          </w:tcPr>
          <w:p w14:paraId="717DE1D9" w14:textId="77777777" w:rsidR="00FB3A8D" w:rsidRDefault="00FB3A8D" w:rsidP="00FB3A8D">
            <w:pPr>
              <w:pStyle w:val="Table-small"/>
              <w:cnfStyle w:val="000000100000" w:firstRow="0" w:lastRow="0" w:firstColumn="0" w:lastColumn="0" w:oddVBand="0" w:evenVBand="0" w:oddHBand="1" w:evenHBand="0" w:firstRowFirstColumn="0" w:firstRowLastColumn="0" w:lastRowFirstColumn="0" w:lastRowLastColumn="0"/>
            </w:pPr>
          </w:p>
        </w:tc>
        <w:tc>
          <w:tcPr>
            <w:tcW w:w="1438" w:type="dxa"/>
            <w:shd w:val="clear" w:color="auto" w:fill="FFFFFF" w:themeFill="background1"/>
            <w:vAlign w:val="center"/>
          </w:tcPr>
          <w:p w14:paraId="054E3F0B" w14:textId="3CE3C519" w:rsidR="00FB3A8D" w:rsidRDefault="00FB3A8D" w:rsidP="00FB3A8D">
            <w:pPr>
              <w:pStyle w:val="Table-small"/>
              <w:cnfStyle w:val="000000100000" w:firstRow="0" w:lastRow="0" w:firstColumn="0" w:lastColumn="0" w:oddVBand="0" w:evenVBand="0" w:oddHBand="1" w:evenHBand="0" w:firstRowFirstColumn="0" w:firstRowLastColumn="0" w:lastRowFirstColumn="0" w:lastRowLastColumn="0"/>
            </w:pPr>
            <w:r>
              <w:t>Observation cleanup table</w:t>
            </w:r>
          </w:p>
        </w:tc>
      </w:tr>
      <w:tr w:rsidR="00FB3A8D" w:rsidRPr="00D378DA" w14:paraId="734AFC58"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514E4E" w:themeFill="accent3" w:themeFillShade="BF"/>
          </w:tcPr>
          <w:p w14:paraId="2DFD8E5B" w14:textId="77777777" w:rsidR="00FB3A8D" w:rsidRPr="00D378DA" w:rsidRDefault="00FB3A8D" w:rsidP="00FB3A8D">
            <w:pPr>
              <w:pStyle w:val="Table-small"/>
              <w:rPr>
                <w:rFonts w:cstheme="minorHAnsi"/>
                <w:szCs w:val="20"/>
              </w:rPr>
            </w:pPr>
            <w:r>
              <w:rPr>
                <w:rFonts w:cstheme="minorHAnsi"/>
                <w:color w:val="FFFFFF" w:themeColor="background1"/>
                <w:sz w:val="22"/>
                <w:szCs w:val="22"/>
              </w:rPr>
              <w:t>Notes</w:t>
            </w:r>
          </w:p>
        </w:tc>
      </w:tr>
      <w:tr w:rsidR="00FB3A8D" w:rsidRPr="00D378DA" w14:paraId="3942ECA2"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FFFFFF" w:themeFill="background1"/>
          </w:tcPr>
          <w:p w14:paraId="295329E6" w14:textId="77777777" w:rsidR="00FB3A8D" w:rsidRPr="006D1021" w:rsidRDefault="00FB3A8D" w:rsidP="00FB3A8D">
            <w:pPr>
              <w:spacing w:before="20" w:after="20"/>
              <w:rPr>
                <w:sz w:val="20"/>
                <w:szCs w:val="14"/>
                <w:lang w:val="en-US"/>
              </w:rPr>
            </w:pPr>
            <w:r w:rsidRPr="006D1021">
              <w:rPr>
                <w:sz w:val="20"/>
                <w:szCs w:val="14"/>
                <w:lang w:val="en-US"/>
              </w:rPr>
              <w:t xml:space="preserve">This test tests all digital inputs except: </w:t>
            </w:r>
          </w:p>
          <w:p w14:paraId="767B2682" w14:textId="77777777" w:rsidR="00FB3A8D" w:rsidRPr="006D1021" w:rsidRDefault="00FB3A8D" w:rsidP="00FB3A8D">
            <w:pPr>
              <w:numPr>
                <w:ilvl w:val="0"/>
                <w:numId w:val="46"/>
              </w:numPr>
              <w:spacing w:before="20" w:after="20"/>
              <w:rPr>
                <w:sz w:val="20"/>
                <w:szCs w:val="14"/>
                <w:lang w:val="en-US"/>
              </w:rPr>
            </w:pPr>
            <w:r w:rsidRPr="006D1021">
              <w:rPr>
                <w:sz w:val="20"/>
                <w:szCs w:val="14"/>
                <w:lang w:val="en-US"/>
              </w:rPr>
              <w:t>video_data[11:6] : State needs to be observed through functional test</w:t>
            </w:r>
          </w:p>
          <w:p w14:paraId="6D812DC7" w14:textId="77777777" w:rsidR="00FB3A8D" w:rsidRPr="006D1021" w:rsidRDefault="00FB3A8D" w:rsidP="00FB3A8D">
            <w:pPr>
              <w:numPr>
                <w:ilvl w:val="0"/>
                <w:numId w:val="46"/>
              </w:numPr>
              <w:spacing w:before="20" w:after="20"/>
              <w:rPr>
                <w:sz w:val="20"/>
                <w:szCs w:val="14"/>
                <w:lang w:val="en-US"/>
              </w:rPr>
            </w:pPr>
            <w:r w:rsidRPr="006D1021">
              <w:rPr>
                <w:sz w:val="20"/>
                <w:szCs w:val="14"/>
                <w:lang w:val="en-US"/>
              </w:rPr>
              <w:t>master_miso_cam : State needs to be observed through functional test</w:t>
            </w:r>
          </w:p>
          <w:p w14:paraId="0FC62282" w14:textId="77777777" w:rsidR="00FB3A8D" w:rsidRPr="006D1021" w:rsidRDefault="00FB3A8D" w:rsidP="00FB3A8D">
            <w:pPr>
              <w:numPr>
                <w:ilvl w:val="0"/>
                <w:numId w:val="46"/>
              </w:numPr>
              <w:spacing w:before="20" w:after="20"/>
              <w:rPr>
                <w:sz w:val="20"/>
                <w:szCs w:val="14"/>
                <w:lang w:val="en-US"/>
              </w:rPr>
            </w:pPr>
            <w:r w:rsidRPr="006D1021">
              <w:rPr>
                <w:sz w:val="20"/>
                <w:szCs w:val="14"/>
                <w:lang w:val="en-US"/>
              </w:rPr>
              <w:t>slave_spi_clk : State needs to be observed through functional test</w:t>
            </w:r>
          </w:p>
          <w:p w14:paraId="3F268867" w14:textId="77777777" w:rsidR="00FB3A8D" w:rsidRPr="006D1021" w:rsidRDefault="00FB3A8D" w:rsidP="00FB3A8D">
            <w:pPr>
              <w:numPr>
                <w:ilvl w:val="0"/>
                <w:numId w:val="46"/>
              </w:numPr>
              <w:spacing w:before="20" w:after="20"/>
              <w:rPr>
                <w:sz w:val="20"/>
                <w:szCs w:val="14"/>
                <w:lang w:val="en-US"/>
              </w:rPr>
            </w:pPr>
            <w:r w:rsidRPr="006D1021">
              <w:rPr>
                <w:sz w:val="20"/>
                <w:szCs w:val="14"/>
                <w:lang w:val="en-US"/>
              </w:rPr>
              <w:t>slave_csb : State needs to be observed through functional test</w:t>
            </w:r>
          </w:p>
          <w:p w14:paraId="444BB394" w14:textId="77777777" w:rsidR="00FB3A8D" w:rsidRPr="00AD3148" w:rsidRDefault="00FB3A8D" w:rsidP="00FB3A8D">
            <w:pPr>
              <w:numPr>
                <w:ilvl w:val="0"/>
                <w:numId w:val="46"/>
              </w:numPr>
              <w:spacing w:before="20" w:after="20"/>
              <w:rPr>
                <w:sz w:val="20"/>
                <w:szCs w:val="14"/>
                <w:lang w:val="en-US"/>
              </w:rPr>
            </w:pPr>
            <w:r w:rsidRPr="006D1021">
              <w:rPr>
                <w:sz w:val="20"/>
                <w:szCs w:val="14"/>
                <w:lang w:val="en-US"/>
              </w:rPr>
              <w:t>slave_mosi : State needs to be observed through functional test</w:t>
            </w:r>
          </w:p>
          <w:p w14:paraId="11543445" w14:textId="27351EA4" w:rsidR="00FB3A8D" w:rsidRDefault="00FB3A8D" w:rsidP="00FB3A8D">
            <w:pPr>
              <w:pStyle w:val="Table-small"/>
              <w:rPr>
                <w:rFonts w:cstheme="minorHAnsi"/>
                <w:b w:val="0"/>
                <w:bCs w:val="0"/>
                <w:szCs w:val="20"/>
                <w:lang w:val="en-US"/>
              </w:rPr>
            </w:pPr>
            <w:r w:rsidRPr="00AD3148">
              <w:rPr>
                <w:szCs w:val="14"/>
                <w:lang w:val="en-US"/>
              </w:rPr>
              <w:t>slave_miso: State needs tob observed through functional test</w:t>
            </w:r>
          </w:p>
          <w:p w14:paraId="012509C7" w14:textId="7DE90800" w:rsidR="00FB3A8D" w:rsidRPr="004952A7" w:rsidRDefault="00FB3A8D" w:rsidP="00FB3A8D">
            <w:pPr>
              <w:pStyle w:val="Table-small"/>
              <w:rPr>
                <w:rFonts w:cstheme="minorHAnsi"/>
                <w:szCs w:val="20"/>
                <w:lang w:val="en-US"/>
              </w:rPr>
            </w:pPr>
            <w:r w:rsidRPr="004952A7">
              <w:rPr>
                <w:rFonts w:cstheme="minorHAnsi"/>
                <w:szCs w:val="20"/>
                <w:lang w:val="en-US"/>
              </w:rPr>
              <w:t>Input configuration table</w:t>
            </w:r>
          </w:p>
          <w:p w14:paraId="04F4C0BB" w14:textId="77777777" w:rsidR="00FB3A8D" w:rsidRPr="008A20DB" w:rsidRDefault="00FB3A8D" w:rsidP="00FB3A8D">
            <w:pPr>
              <w:pStyle w:val="Table-small"/>
              <w:rPr>
                <w:rFonts w:cstheme="minorHAnsi"/>
                <w:szCs w:val="20"/>
                <w:lang w:val="en-US"/>
              </w:rPr>
            </w:pPr>
            <w:r w:rsidRPr="008A20DB">
              <w:rPr>
                <w:rFonts w:cstheme="minorHAnsi"/>
                <w:szCs w:val="20"/>
                <w:lang w:val="en-US"/>
              </w:rPr>
              <w:t xml:space="preserve">If the pin is not mentioned, the pin doesn't require additional configuration to use it as in input. </w:t>
            </w:r>
          </w:p>
          <w:tbl>
            <w:tblPr>
              <w:tblStyle w:val="GridTab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2"/>
              <w:gridCol w:w="2151"/>
              <w:gridCol w:w="750"/>
              <w:gridCol w:w="4685"/>
            </w:tblGrid>
            <w:tr w:rsidR="00FB3A8D" w:rsidRPr="008A20DB" w14:paraId="1EC6A720" w14:textId="77777777" w:rsidTr="00D510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3C928A92" w14:textId="77777777" w:rsidR="00FB3A8D" w:rsidRPr="008A20DB" w:rsidRDefault="00FB3A8D" w:rsidP="00FB3A8D">
                  <w:pPr>
                    <w:pStyle w:val="Table-small"/>
                    <w:rPr>
                      <w:rFonts w:cstheme="minorHAnsi"/>
                      <w:szCs w:val="20"/>
                      <w:lang w:val="nl-BE"/>
                    </w:rPr>
                  </w:pPr>
                  <w:r w:rsidRPr="008A20DB">
                    <w:rPr>
                      <w:rFonts w:cstheme="minorHAnsi"/>
                      <w:szCs w:val="20"/>
                      <w:lang w:val="nl-BE"/>
                    </w:rPr>
                    <w:t>Pin</w:t>
                  </w:r>
                </w:p>
              </w:tc>
              <w:tc>
                <w:tcPr>
                  <w:tcW w:w="0" w:type="auto"/>
                  <w:tcBorders>
                    <w:top w:val="none" w:sz="0" w:space="0" w:color="auto"/>
                    <w:left w:val="none" w:sz="0" w:space="0" w:color="auto"/>
                    <w:bottom w:val="none" w:sz="0" w:space="0" w:color="auto"/>
                    <w:right w:val="none" w:sz="0" w:space="0" w:color="auto"/>
                  </w:tcBorders>
                  <w:hideMark/>
                </w:tcPr>
                <w:p w14:paraId="5CDAD0B2" w14:textId="77777777" w:rsidR="00FB3A8D" w:rsidRPr="008A20DB" w:rsidRDefault="00FB3A8D" w:rsidP="00FB3A8D">
                  <w:pPr>
                    <w:pStyle w:val="Table-small"/>
                    <w:cnfStyle w:val="100000000000" w:firstRow="1" w:lastRow="0" w:firstColumn="0" w:lastColumn="0" w:oddVBand="0" w:evenVBand="0" w:oddHBand="0" w:evenHBand="0" w:firstRowFirstColumn="0" w:firstRowLastColumn="0" w:lastRowFirstColumn="0" w:lastRowLastColumn="0"/>
                    <w:rPr>
                      <w:rFonts w:cstheme="minorHAnsi"/>
                      <w:szCs w:val="20"/>
                      <w:lang w:val="nl-BE"/>
                    </w:rPr>
                  </w:pPr>
                  <w:r w:rsidRPr="008A20DB">
                    <w:rPr>
                      <w:rFonts w:cstheme="minorHAnsi"/>
                      <w:szCs w:val="20"/>
                      <w:lang w:val="nl-BE"/>
                    </w:rPr>
                    <w:t>Register parameter</w:t>
                  </w:r>
                </w:p>
              </w:tc>
              <w:tc>
                <w:tcPr>
                  <w:tcW w:w="0" w:type="auto"/>
                  <w:tcBorders>
                    <w:top w:val="none" w:sz="0" w:space="0" w:color="auto"/>
                    <w:left w:val="none" w:sz="0" w:space="0" w:color="auto"/>
                    <w:bottom w:val="none" w:sz="0" w:space="0" w:color="auto"/>
                    <w:right w:val="none" w:sz="0" w:space="0" w:color="auto"/>
                  </w:tcBorders>
                  <w:hideMark/>
                </w:tcPr>
                <w:p w14:paraId="51852C75" w14:textId="77777777" w:rsidR="00FB3A8D" w:rsidRPr="008A20DB" w:rsidRDefault="00FB3A8D" w:rsidP="00FB3A8D">
                  <w:pPr>
                    <w:pStyle w:val="Table-small"/>
                    <w:cnfStyle w:val="100000000000" w:firstRow="1" w:lastRow="0" w:firstColumn="0" w:lastColumn="0" w:oddVBand="0" w:evenVBand="0" w:oddHBand="0" w:evenHBand="0" w:firstRowFirstColumn="0" w:firstRowLastColumn="0" w:lastRowFirstColumn="0" w:lastRowLastColumn="0"/>
                    <w:rPr>
                      <w:rFonts w:cstheme="minorHAnsi"/>
                      <w:szCs w:val="20"/>
                      <w:lang w:val="nl-BE"/>
                    </w:rPr>
                  </w:pPr>
                  <w:r w:rsidRPr="008A20DB">
                    <w:rPr>
                      <w:rFonts w:cstheme="minorHAnsi"/>
                      <w:szCs w:val="20"/>
                      <w:lang w:val="nl-BE"/>
                    </w:rPr>
                    <w:t>Value</w:t>
                  </w:r>
                </w:p>
              </w:tc>
              <w:tc>
                <w:tcPr>
                  <w:tcW w:w="0" w:type="auto"/>
                  <w:tcBorders>
                    <w:top w:val="none" w:sz="0" w:space="0" w:color="auto"/>
                    <w:left w:val="none" w:sz="0" w:space="0" w:color="auto"/>
                    <w:bottom w:val="none" w:sz="0" w:space="0" w:color="auto"/>
                    <w:right w:val="none" w:sz="0" w:space="0" w:color="auto"/>
                  </w:tcBorders>
                  <w:hideMark/>
                </w:tcPr>
                <w:p w14:paraId="7D075EA4" w14:textId="77777777" w:rsidR="00FB3A8D" w:rsidRPr="008A20DB" w:rsidRDefault="00FB3A8D" w:rsidP="00FB3A8D">
                  <w:pPr>
                    <w:pStyle w:val="Table-small"/>
                    <w:cnfStyle w:val="100000000000" w:firstRow="1" w:lastRow="0" w:firstColumn="0" w:lastColumn="0" w:oddVBand="0" w:evenVBand="0" w:oddHBand="0" w:evenHBand="0" w:firstRowFirstColumn="0" w:firstRowLastColumn="0" w:lastRowFirstColumn="0" w:lastRowLastColumn="0"/>
                    <w:rPr>
                      <w:rFonts w:cstheme="minorHAnsi"/>
                      <w:szCs w:val="20"/>
                      <w:lang w:val="nl-BE"/>
                    </w:rPr>
                  </w:pPr>
                  <w:r w:rsidRPr="008A20DB">
                    <w:rPr>
                      <w:rFonts w:cstheme="minorHAnsi"/>
                      <w:szCs w:val="20"/>
                      <w:lang w:val="nl-BE"/>
                    </w:rPr>
                    <w:t>Note</w:t>
                  </w:r>
                </w:p>
              </w:tc>
            </w:tr>
            <w:tr w:rsidR="00FB3A8D" w:rsidRPr="008A20DB" w14:paraId="7B824E10" w14:textId="77777777" w:rsidTr="00D510EC">
              <w:tc>
                <w:tcPr>
                  <w:cnfStyle w:val="001000000000" w:firstRow="0" w:lastRow="0" w:firstColumn="1" w:lastColumn="0" w:oddVBand="0" w:evenVBand="0" w:oddHBand="0" w:evenHBand="0" w:firstRowFirstColumn="0" w:firstRowLastColumn="0" w:lastRowFirstColumn="0" w:lastRowLastColumn="0"/>
                  <w:tcW w:w="0" w:type="auto"/>
                  <w:hideMark/>
                </w:tcPr>
                <w:p w14:paraId="46063FAE" w14:textId="77777777" w:rsidR="00FB3A8D" w:rsidRPr="008A20DB" w:rsidRDefault="00FB3A8D" w:rsidP="00FB3A8D">
                  <w:pPr>
                    <w:pStyle w:val="Table-small"/>
                    <w:rPr>
                      <w:rFonts w:cstheme="minorHAnsi"/>
                      <w:szCs w:val="20"/>
                      <w:lang w:val="nl-BE"/>
                    </w:rPr>
                  </w:pPr>
                  <w:r w:rsidRPr="008A20DB">
                    <w:rPr>
                      <w:rFonts w:cstheme="minorHAnsi"/>
                      <w:szCs w:val="20"/>
                      <w:lang w:val="nl-BE"/>
                    </w:rPr>
                    <w:t>gpio[10:0]</w:t>
                  </w:r>
                </w:p>
              </w:tc>
              <w:tc>
                <w:tcPr>
                  <w:tcW w:w="0" w:type="auto"/>
                  <w:hideMark/>
                </w:tcPr>
                <w:p w14:paraId="78C5D3DE" w14:textId="77777777" w:rsidR="00FB3A8D" w:rsidRPr="008A20DB"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nl-BE"/>
                    </w:rPr>
                  </w:pPr>
                  <w:r w:rsidRPr="008A20DB">
                    <w:rPr>
                      <w:rFonts w:cstheme="minorHAnsi"/>
                      <w:szCs w:val="20"/>
                      <w:lang w:val="nl-BE"/>
                    </w:rPr>
                    <w:t>IOLineModeAll_Value</w:t>
                  </w:r>
                </w:p>
              </w:tc>
              <w:tc>
                <w:tcPr>
                  <w:tcW w:w="0" w:type="auto"/>
                  <w:hideMark/>
                </w:tcPr>
                <w:p w14:paraId="585DEDCC" w14:textId="77777777" w:rsidR="00FB3A8D" w:rsidRPr="008A20DB"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nl-BE"/>
                    </w:rPr>
                  </w:pPr>
                  <w:r w:rsidRPr="008A20DB">
                    <w:rPr>
                      <w:rFonts w:cstheme="minorHAnsi"/>
                      <w:szCs w:val="20"/>
                      <w:lang w:val="nl-BE"/>
                    </w:rPr>
                    <w:t>0</w:t>
                  </w:r>
                </w:p>
              </w:tc>
              <w:tc>
                <w:tcPr>
                  <w:tcW w:w="0" w:type="auto"/>
                  <w:hideMark/>
                </w:tcPr>
                <w:p w14:paraId="26789895" w14:textId="77777777" w:rsidR="00FB3A8D" w:rsidRPr="008A20DB"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sidRPr="008A20DB">
                    <w:rPr>
                      <w:rFonts w:cstheme="minorHAnsi"/>
                      <w:szCs w:val="20"/>
                      <w:lang w:val="en-US"/>
                    </w:rPr>
                    <w:t>Write 0 at bit position of the current GPIO channel.</w:t>
                  </w:r>
                </w:p>
              </w:tc>
            </w:tr>
          </w:tbl>
          <w:p w14:paraId="50F9B605" w14:textId="112899CB" w:rsidR="00FB3A8D" w:rsidRPr="004952A7" w:rsidRDefault="00FB3A8D" w:rsidP="00FB3A8D">
            <w:pPr>
              <w:pStyle w:val="Table-small"/>
              <w:rPr>
                <w:rFonts w:cstheme="minorHAnsi"/>
                <w:szCs w:val="20"/>
                <w:lang w:val="en-US"/>
              </w:rPr>
            </w:pPr>
            <w:r w:rsidRPr="004952A7">
              <w:rPr>
                <w:rFonts w:cstheme="minorHAnsi"/>
                <w:szCs w:val="20"/>
                <w:lang w:val="en-US"/>
              </w:rPr>
              <w:t>Observation configuration table</w:t>
            </w:r>
          </w:p>
          <w:p w14:paraId="16C8C18C" w14:textId="77777777" w:rsidR="00FB3A8D" w:rsidRPr="008A20DB" w:rsidRDefault="00FB3A8D" w:rsidP="00FB3A8D">
            <w:pPr>
              <w:pStyle w:val="Table-small"/>
              <w:rPr>
                <w:rFonts w:cstheme="minorHAnsi"/>
                <w:szCs w:val="20"/>
                <w:lang w:val="en-US"/>
              </w:rPr>
            </w:pPr>
            <w:r w:rsidRPr="008A20DB">
              <w:rPr>
                <w:rFonts w:cstheme="minorHAnsi"/>
                <w:szCs w:val="20"/>
                <w:lang w:val="en-US"/>
              </w:rPr>
              <w:t xml:space="preserve">If the pin is not mentioned, the pin doesn't require additional configuration to be able to read it's digital state. </w:t>
            </w:r>
          </w:p>
          <w:tbl>
            <w:tblPr>
              <w:tblStyle w:val="GridTable4-Accent1"/>
              <w:tblW w:w="0" w:type="auto"/>
              <w:tblLook w:val="04A0" w:firstRow="1" w:lastRow="0" w:firstColumn="1" w:lastColumn="0" w:noHBand="0" w:noVBand="1"/>
            </w:tblPr>
            <w:tblGrid>
              <w:gridCol w:w="1739"/>
              <w:gridCol w:w="3774"/>
              <w:gridCol w:w="2851"/>
              <w:gridCol w:w="884"/>
            </w:tblGrid>
            <w:tr w:rsidR="00FB3A8D" w:rsidRPr="008A20DB" w14:paraId="2CF7DB30" w14:textId="77777777" w:rsidTr="004952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B5E8A2" w14:textId="77777777" w:rsidR="00FB3A8D" w:rsidRPr="004952A7" w:rsidRDefault="00FB3A8D" w:rsidP="00FB3A8D">
                  <w:pPr>
                    <w:pStyle w:val="Table-small"/>
                  </w:pPr>
                  <w:r w:rsidRPr="004952A7">
                    <w:t>Pin</w:t>
                  </w:r>
                </w:p>
              </w:tc>
              <w:tc>
                <w:tcPr>
                  <w:tcW w:w="0" w:type="auto"/>
                  <w:hideMark/>
                </w:tcPr>
                <w:p w14:paraId="13AA615A" w14:textId="77777777" w:rsidR="00FB3A8D" w:rsidRPr="004952A7" w:rsidRDefault="00FB3A8D" w:rsidP="00FB3A8D">
                  <w:pPr>
                    <w:pStyle w:val="Table-small"/>
                    <w:cnfStyle w:val="100000000000" w:firstRow="1" w:lastRow="0" w:firstColumn="0" w:lastColumn="0" w:oddVBand="0" w:evenVBand="0" w:oddHBand="0" w:evenHBand="0" w:firstRowFirstColumn="0" w:firstRowLastColumn="0" w:lastRowFirstColumn="0" w:lastRowLastColumn="0"/>
                  </w:pPr>
                  <w:r w:rsidRPr="004952A7">
                    <w:t>Action</w:t>
                  </w:r>
                </w:p>
              </w:tc>
              <w:tc>
                <w:tcPr>
                  <w:tcW w:w="0" w:type="auto"/>
                  <w:hideMark/>
                </w:tcPr>
                <w:p w14:paraId="0A656CA6" w14:textId="77777777" w:rsidR="00FB3A8D" w:rsidRPr="004952A7" w:rsidRDefault="00FB3A8D" w:rsidP="00FB3A8D">
                  <w:pPr>
                    <w:pStyle w:val="Table-small"/>
                    <w:cnfStyle w:val="100000000000" w:firstRow="1" w:lastRow="0" w:firstColumn="0" w:lastColumn="0" w:oddVBand="0" w:evenVBand="0" w:oddHBand="0" w:evenHBand="0" w:firstRowFirstColumn="0" w:firstRowLastColumn="0" w:lastRowFirstColumn="0" w:lastRowLastColumn="0"/>
                  </w:pPr>
                  <w:r w:rsidRPr="004952A7">
                    <w:t>Register Parameter</w:t>
                  </w:r>
                </w:p>
              </w:tc>
              <w:tc>
                <w:tcPr>
                  <w:tcW w:w="0" w:type="auto"/>
                  <w:hideMark/>
                </w:tcPr>
                <w:p w14:paraId="7005E38F" w14:textId="77777777" w:rsidR="00FB3A8D" w:rsidRPr="004952A7" w:rsidRDefault="00FB3A8D" w:rsidP="00FB3A8D">
                  <w:pPr>
                    <w:pStyle w:val="Table-small"/>
                    <w:cnfStyle w:val="100000000000" w:firstRow="1" w:lastRow="0" w:firstColumn="0" w:lastColumn="0" w:oddVBand="0" w:evenVBand="0" w:oddHBand="0" w:evenHBand="0" w:firstRowFirstColumn="0" w:firstRowLastColumn="0" w:lastRowFirstColumn="0" w:lastRowLastColumn="0"/>
                  </w:pPr>
                  <w:r w:rsidRPr="004952A7">
                    <w:t>Value</w:t>
                  </w:r>
                </w:p>
              </w:tc>
            </w:tr>
            <w:tr w:rsidR="00FB3A8D" w:rsidRPr="008A20DB" w14:paraId="22C6AA4B" w14:textId="77777777" w:rsidTr="004952A7">
              <w:tc>
                <w:tcPr>
                  <w:cnfStyle w:val="001000000000" w:firstRow="0" w:lastRow="0" w:firstColumn="1" w:lastColumn="0" w:oddVBand="0" w:evenVBand="0" w:oddHBand="0" w:evenHBand="0" w:firstRowFirstColumn="0" w:firstRowLastColumn="0" w:lastRowFirstColumn="0" w:lastRowLastColumn="0"/>
                  <w:tcW w:w="0" w:type="auto"/>
                  <w:hideMark/>
                </w:tcPr>
                <w:p w14:paraId="3BA08C31" w14:textId="77777777" w:rsidR="00FB3A8D" w:rsidRPr="004952A7" w:rsidRDefault="00FB3A8D" w:rsidP="00FB3A8D">
                  <w:pPr>
                    <w:pStyle w:val="Table-small"/>
                    <w:rPr>
                      <w:b w:val="0"/>
                      <w:bCs w:val="0"/>
                    </w:rPr>
                  </w:pPr>
                  <w:r w:rsidRPr="004952A7">
                    <w:rPr>
                      <w:b w:val="0"/>
                      <w:bCs w:val="0"/>
                    </w:rPr>
                    <w:t>video_data[5:0]</w:t>
                  </w:r>
                </w:p>
              </w:tc>
              <w:tc>
                <w:tcPr>
                  <w:tcW w:w="0" w:type="auto"/>
                  <w:hideMark/>
                </w:tcPr>
                <w:p w14:paraId="192EFFC8"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en-US"/>
                    </w:rPr>
                  </w:pPr>
                  <w:r w:rsidRPr="004952A7">
                    <w:rPr>
                      <w:lang w:val="en-US"/>
                    </w:rPr>
                    <w:t>Forward video bus to test bus on GPIOs</w:t>
                  </w:r>
                </w:p>
              </w:tc>
              <w:tc>
                <w:tcPr>
                  <w:tcW w:w="0" w:type="auto"/>
                  <w:hideMark/>
                </w:tcPr>
                <w:p w14:paraId="3B17562D"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en-US"/>
                    </w:rPr>
                  </w:pPr>
                  <w:r w:rsidRPr="004952A7">
                    <w:rPr>
                      <w:lang w:val="en-US"/>
                    </w:rPr>
                    <w:t>Analog_test_mux_vect_sel(2)</w:t>
                  </w:r>
                </w:p>
              </w:tc>
              <w:tc>
                <w:tcPr>
                  <w:tcW w:w="0" w:type="auto"/>
                  <w:hideMark/>
                </w:tcPr>
                <w:p w14:paraId="0951D0DF"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pPr>
                  <w:r w:rsidRPr="004952A7">
                    <w:t>2</w:t>
                  </w:r>
                </w:p>
              </w:tc>
            </w:tr>
            <w:tr w:rsidR="00FB3A8D" w:rsidRPr="008A20DB" w14:paraId="7706A7F7" w14:textId="77777777" w:rsidTr="004952A7">
              <w:tc>
                <w:tcPr>
                  <w:cnfStyle w:val="001000000000" w:firstRow="0" w:lastRow="0" w:firstColumn="1" w:lastColumn="0" w:oddVBand="0" w:evenVBand="0" w:oddHBand="0" w:evenHBand="0" w:firstRowFirstColumn="0" w:firstRowLastColumn="0" w:lastRowFirstColumn="0" w:lastRowLastColumn="0"/>
                  <w:tcW w:w="0" w:type="auto"/>
                  <w:hideMark/>
                </w:tcPr>
                <w:p w14:paraId="3A7FCA53" w14:textId="77777777" w:rsidR="00FB3A8D" w:rsidRPr="004952A7" w:rsidRDefault="00FB3A8D" w:rsidP="00FB3A8D">
                  <w:pPr>
                    <w:pStyle w:val="Table-small"/>
                    <w:rPr>
                      <w:b w:val="0"/>
                      <w:bCs w:val="0"/>
                    </w:rPr>
                  </w:pPr>
                  <w:r w:rsidRPr="004952A7">
                    <w:rPr>
                      <w:b w:val="0"/>
                      <w:bCs w:val="0"/>
                    </w:rPr>
                    <w:t> </w:t>
                  </w:r>
                </w:p>
              </w:tc>
              <w:tc>
                <w:tcPr>
                  <w:tcW w:w="0" w:type="auto"/>
                  <w:hideMark/>
                </w:tcPr>
                <w:p w14:paraId="5381AC24"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en-US"/>
                    </w:rPr>
                  </w:pPr>
                  <w:r w:rsidRPr="004952A7">
                    <w:rPr>
                      <w:lang w:val="en-US"/>
                    </w:rPr>
                    <w:t>Enable test bus output on GPIO pins</w:t>
                  </w:r>
                </w:p>
              </w:tc>
              <w:tc>
                <w:tcPr>
                  <w:tcW w:w="0" w:type="auto"/>
                  <w:hideMark/>
                </w:tcPr>
                <w:p w14:paraId="30B5C0B0"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pPr>
                  <w:r w:rsidRPr="004952A7">
                    <w:t>Analog_test_mux_sel(1)</w:t>
                  </w:r>
                </w:p>
              </w:tc>
              <w:tc>
                <w:tcPr>
                  <w:tcW w:w="0" w:type="auto"/>
                  <w:hideMark/>
                </w:tcPr>
                <w:p w14:paraId="47ADF116"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pPr>
                  <w:r w:rsidRPr="004952A7">
                    <w:t>1</w:t>
                  </w:r>
                </w:p>
              </w:tc>
            </w:tr>
            <w:tr w:rsidR="00FB3A8D" w:rsidRPr="008A20DB" w14:paraId="1D0A5AF8" w14:textId="77777777" w:rsidTr="004952A7">
              <w:tc>
                <w:tcPr>
                  <w:cnfStyle w:val="001000000000" w:firstRow="0" w:lastRow="0" w:firstColumn="1" w:lastColumn="0" w:oddVBand="0" w:evenVBand="0" w:oddHBand="0" w:evenHBand="0" w:firstRowFirstColumn="0" w:firstRowLastColumn="0" w:lastRowFirstColumn="0" w:lastRowLastColumn="0"/>
                  <w:tcW w:w="0" w:type="auto"/>
                  <w:hideMark/>
                </w:tcPr>
                <w:p w14:paraId="556699CD" w14:textId="77777777" w:rsidR="00FB3A8D" w:rsidRPr="004952A7" w:rsidRDefault="00FB3A8D" w:rsidP="00FB3A8D">
                  <w:pPr>
                    <w:pStyle w:val="Table-small"/>
                    <w:rPr>
                      <w:b w:val="0"/>
                      <w:bCs w:val="0"/>
                    </w:rPr>
                  </w:pPr>
                  <w:r w:rsidRPr="004952A7">
                    <w:rPr>
                      <w:b w:val="0"/>
                      <w:bCs w:val="0"/>
                    </w:rPr>
                    <w:t> </w:t>
                  </w:r>
                </w:p>
              </w:tc>
              <w:tc>
                <w:tcPr>
                  <w:tcW w:w="0" w:type="auto"/>
                  <w:hideMark/>
                </w:tcPr>
                <w:p w14:paraId="5C273D0A"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en-US"/>
                    </w:rPr>
                  </w:pPr>
                  <w:r w:rsidRPr="004952A7">
                    <w:rPr>
                      <w:lang w:val="en-US"/>
                    </w:rPr>
                    <w:t>Configure all GPIOs as output</w:t>
                  </w:r>
                </w:p>
              </w:tc>
              <w:tc>
                <w:tcPr>
                  <w:tcW w:w="0" w:type="auto"/>
                  <w:hideMark/>
                </w:tcPr>
                <w:p w14:paraId="685D943A"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pPr>
                  <w:r w:rsidRPr="004952A7">
                    <w:t>IOLineModeAll_Value</w:t>
                  </w:r>
                </w:p>
              </w:tc>
              <w:tc>
                <w:tcPr>
                  <w:tcW w:w="0" w:type="auto"/>
                  <w:hideMark/>
                </w:tcPr>
                <w:p w14:paraId="690C6EFA"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pPr>
                  <w:r w:rsidRPr="004952A7">
                    <w:t>0x7FF</w:t>
                  </w:r>
                </w:p>
              </w:tc>
            </w:tr>
            <w:tr w:rsidR="00FB3A8D" w:rsidRPr="008A20DB" w14:paraId="5FE52EFA" w14:textId="77777777" w:rsidTr="004952A7">
              <w:tc>
                <w:tcPr>
                  <w:cnfStyle w:val="001000000000" w:firstRow="0" w:lastRow="0" w:firstColumn="1" w:lastColumn="0" w:oddVBand="0" w:evenVBand="0" w:oddHBand="0" w:evenHBand="0" w:firstRowFirstColumn="0" w:firstRowLastColumn="0" w:lastRowFirstColumn="0" w:lastRowLastColumn="0"/>
                  <w:tcW w:w="0" w:type="auto"/>
                  <w:hideMark/>
                </w:tcPr>
                <w:p w14:paraId="31509005" w14:textId="77777777" w:rsidR="00FB3A8D" w:rsidRPr="004952A7" w:rsidRDefault="00FB3A8D" w:rsidP="00FB3A8D">
                  <w:pPr>
                    <w:pStyle w:val="Table-small"/>
                    <w:rPr>
                      <w:b w:val="0"/>
                      <w:bCs w:val="0"/>
                    </w:rPr>
                  </w:pPr>
                  <w:r w:rsidRPr="004952A7">
                    <w:rPr>
                      <w:b w:val="0"/>
                      <w:bCs w:val="0"/>
                    </w:rPr>
                    <w:t> </w:t>
                  </w:r>
                </w:p>
              </w:tc>
              <w:tc>
                <w:tcPr>
                  <w:tcW w:w="0" w:type="auto"/>
                  <w:hideMark/>
                </w:tcPr>
                <w:p w14:paraId="7AB1E4EF"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en-US"/>
                    </w:rPr>
                  </w:pPr>
                  <w:r w:rsidRPr="004952A7">
                    <w:rPr>
                      <w:lang w:val="en-US"/>
                    </w:rPr>
                    <w:t>Connect clock to pixel_clk_cam input</w:t>
                  </w:r>
                </w:p>
              </w:tc>
              <w:tc>
                <w:tcPr>
                  <w:tcW w:w="0" w:type="auto"/>
                  <w:hideMark/>
                </w:tcPr>
                <w:p w14:paraId="15A88BDB"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pPr>
                  <w:r w:rsidRPr="004952A7">
                    <w:t>Frequency</w:t>
                  </w:r>
                </w:p>
              </w:tc>
              <w:tc>
                <w:tcPr>
                  <w:tcW w:w="0" w:type="auto"/>
                  <w:hideMark/>
                </w:tcPr>
                <w:p w14:paraId="7E09FABD"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pPr>
                  <w:r w:rsidRPr="004952A7">
                    <w:t>1 MHz</w:t>
                  </w:r>
                </w:p>
              </w:tc>
            </w:tr>
            <w:tr w:rsidR="00FB3A8D" w:rsidRPr="008A20DB" w14:paraId="2E832C7E" w14:textId="77777777" w:rsidTr="004952A7">
              <w:tc>
                <w:tcPr>
                  <w:cnfStyle w:val="001000000000" w:firstRow="0" w:lastRow="0" w:firstColumn="1" w:lastColumn="0" w:oddVBand="0" w:evenVBand="0" w:oddHBand="0" w:evenHBand="0" w:firstRowFirstColumn="0" w:firstRowLastColumn="0" w:lastRowFirstColumn="0" w:lastRowLastColumn="0"/>
                  <w:tcW w:w="0" w:type="auto"/>
                  <w:hideMark/>
                </w:tcPr>
                <w:p w14:paraId="764812A5" w14:textId="77777777" w:rsidR="00FB3A8D" w:rsidRPr="004952A7" w:rsidRDefault="00FB3A8D" w:rsidP="00FB3A8D">
                  <w:pPr>
                    <w:pStyle w:val="Table-small"/>
                    <w:rPr>
                      <w:b w:val="0"/>
                      <w:bCs w:val="0"/>
                    </w:rPr>
                  </w:pPr>
                  <w:r w:rsidRPr="004952A7">
                    <w:rPr>
                      <w:b w:val="0"/>
                      <w:bCs w:val="0"/>
                    </w:rPr>
                    <w:t> </w:t>
                  </w:r>
                </w:p>
              </w:tc>
              <w:tc>
                <w:tcPr>
                  <w:tcW w:w="0" w:type="auto"/>
                  <w:hideMark/>
                </w:tcPr>
                <w:p w14:paraId="46003E60"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en-US"/>
                    </w:rPr>
                  </w:pPr>
                  <w:r w:rsidRPr="004952A7">
                    <w:rPr>
                      <w:lang w:val="en-US"/>
                    </w:rPr>
                    <w:t>Enable all video_data bits</w:t>
                  </w:r>
                </w:p>
              </w:tc>
              <w:tc>
                <w:tcPr>
                  <w:tcW w:w="0" w:type="auto"/>
                  <w:hideMark/>
                </w:tcPr>
                <w:p w14:paraId="1265BB39"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pPr>
                  <w:r w:rsidRPr="004952A7">
                    <w:t>PixelSize_Value</w:t>
                  </w:r>
                </w:p>
              </w:tc>
              <w:tc>
                <w:tcPr>
                  <w:tcW w:w="0" w:type="auto"/>
                  <w:hideMark/>
                </w:tcPr>
                <w:p w14:paraId="63CC4515"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pPr>
                  <w:r w:rsidRPr="004952A7">
                    <w:t>12</w:t>
                  </w:r>
                </w:p>
              </w:tc>
            </w:tr>
            <w:tr w:rsidR="00FB3A8D" w:rsidRPr="008A20DB" w14:paraId="0A067D00" w14:textId="77777777" w:rsidTr="004952A7">
              <w:tc>
                <w:tcPr>
                  <w:cnfStyle w:val="001000000000" w:firstRow="0" w:lastRow="0" w:firstColumn="1" w:lastColumn="0" w:oddVBand="0" w:evenVBand="0" w:oddHBand="0" w:evenHBand="0" w:firstRowFirstColumn="0" w:firstRowLastColumn="0" w:lastRowFirstColumn="0" w:lastRowLastColumn="0"/>
                  <w:tcW w:w="0" w:type="auto"/>
                  <w:hideMark/>
                </w:tcPr>
                <w:p w14:paraId="794EACE5" w14:textId="77777777" w:rsidR="00FB3A8D" w:rsidRPr="004952A7" w:rsidRDefault="00FB3A8D" w:rsidP="00FB3A8D">
                  <w:pPr>
                    <w:pStyle w:val="Table-small"/>
                    <w:rPr>
                      <w:b w:val="0"/>
                      <w:bCs w:val="0"/>
                    </w:rPr>
                  </w:pPr>
                  <w:r w:rsidRPr="004952A7">
                    <w:rPr>
                      <w:b w:val="0"/>
                      <w:bCs w:val="0"/>
                    </w:rPr>
                    <w:t> </w:t>
                  </w:r>
                </w:p>
              </w:tc>
              <w:tc>
                <w:tcPr>
                  <w:tcW w:w="0" w:type="auto"/>
                  <w:hideMark/>
                </w:tcPr>
                <w:p w14:paraId="5A4BC633"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pPr>
                  <w:r w:rsidRPr="004952A7">
                    <w:t>Select external video input</w:t>
                  </w:r>
                </w:p>
              </w:tc>
              <w:tc>
                <w:tcPr>
                  <w:tcW w:w="0" w:type="auto"/>
                  <w:hideMark/>
                </w:tcPr>
                <w:p w14:paraId="27FF79DB"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pPr>
                  <w:r w:rsidRPr="004952A7">
                    <w:t>TestPattern_Value</w:t>
                  </w:r>
                </w:p>
              </w:tc>
              <w:tc>
                <w:tcPr>
                  <w:tcW w:w="0" w:type="auto"/>
                  <w:hideMark/>
                </w:tcPr>
                <w:p w14:paraId="0EF28C8C"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pPr>
                  <w:r w:rsidRPr="004952A7">
                    <w:t>0</w:t>
                  </w:r>
                </w:p>
              </w:tc>
            </w:tr>
            <w:tr w:rsidR="00FB3A8D" w:rsidRPr="008A20DB" w14:paraId="785AA946" w14:textId="77777777" w:rsidTr="004952A7">
              <w:tc>
                <w:tcPr>
                  <w:cnfStyle w:val="001000000000" w:firstRow="0" w:lastRow="0" w:firstColumn="1" w:lastColumn="0" w:oddVBand="0" w:evenVBand="0" w:oddHBand="0" w:evenHBand="0" w:firstRowFirstColumn="0" w:firstRowLastColumn="0" w:lastRowFirstColumn="0" w:lastRowLastColumn="0"/>
                  <w:tcW w:w="0" w:type="auto"/>
                  <w:hideMark/>
                </w:tcPr>
                <w:p w14:paraId="35F62DEF" w14:textId="77777777" w:rsidR="00FB3A8D" w:rsidRPr="004952A7" w:rsidRDefault="00FB3A8D" w:rsidP="00FB3A8D">
                  <w:pPr>
                    <w:pStyle w:val="Table-small"/>
                    <w:rPr>
                      <w:b w:val="0"/>
                      <w:bCs w:val="0"/>
                    </w:rPr>
                  </w:pPr>
                  <w:r w:rsidRPr="004952A7">
                    <w:rPr>
                      <w:b w:val="0"/>
                      <w:bCs w:val="0"/>
                    </w:rPr>
                    <w:t>pixel_clk_cam</w:t>
                  </w:r>
                </w:p>
              </w:tc>
              <w:tc>
                <w:tcPr>
                  <w:tcW w:w="0" w:type="auto"/>
                  <w:hideMark/>
                </w:tcPr>
                <w:p w14:paraId="404D07DC"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en-US"/>
                    </w:rPr>
                  </w:pPr>
                  <w:r w:rsidRPr="004952A7">
                    <w:rPr>
                      <w:lang w:val="en-US"/>
                    </w:rPr>
                    <w:t>Forward video bus to test bus on GPIOs</w:t>
                  </w:r>
                </w:p>
              </w:tc>
              <w:tc>
                <w:tcPr>
                  <w:tcW w:w="0" w:type="auto"/>
                  <w:hideMark/>
                </w:tcPr>
                <w:p w14:paraId="66335B2F"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en-US"/>
                    </w:rPr>
                  </w:pPr>
                  <w:r w:rsidRPr="004952A7">
                    <w:rPr>
                      <w:lang w:val="en-US"/>
                    </w:rPr>
                    <w:t>Analog_test_mux_vect_sel(2)</w:t>
                  </w:r>
                </w:p>
              </w:tc>
              <w:tc>
                <w:tcPr>
                  <w:tcW w:w="0" w:type="auto"/>
                  <w:hideMark/>
                </w:tcPr>
                <w:p w14:paraId="5B3E193A"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pPr>
                  <w:r w:rsidRPr="004952A7">
                    <w:t>2</w:t>
                  </w:r>
                </w:p>
              </w:tc>
            </w:tr>
            <w:tr w:rsidR="00FB3A8D" w:rsidRPr="008A20DB" w14:paraId="0D4FD6F7" w14:textId="77777777" w:rsidTr="004952A7">
              <w:tc>
                <w:tcPr>
                  <w:cnfStyle w:val="001000000000" w:firstRow="0" w:lastRow="0" w:firstColumn="1" w:lastColumn="0" w:oddVBand="0" w:evenVBand="0" w:oddHBand="0" w:evenHBand="0" w:firstRowFirstColumn="0" w:firstRowLastColumn="0" w:lastRowFirstColumn="0" w:lastRowLastColumn="0"/>
                  <w:tcW w:w="0" w:type="auto"/>
                  <w:hideMark/>
                </w:tcPr>
                <w:p w14:paraId="491CCF27" w14:textId="77777777" w:rsidR="00FB3A8D" w:rsidRPr="004952A7" w:rsidRDefault="00FB3A8D" w:rsidP="00FB3A8D">
                  <w:pPr>
                    <w:pStyle w:val="Table-small"/>
                    <w:rPr>
                      <w:b w:val="0"/>
                      <w:bCs w:val="0"/>
                    </w:rPr>
                  </w:pPr>
                  <w:r w:rsidRPr="004952A7">
                    <w:rPr>
                      <w:b w:val="0"/>
                      <w:bCs w:val="0"/>
                    </w:rPr>
                    <w:t> </w:t>
                  </w:r>
                </w:p>
              </w:tc>
              <w:tc>
                <w:tcPr>
                  <w:tcW w:w="0" w:type="auto"/>
                  <w:hideMark/>
                </w:tcPr>
                <w:p w14:paraId="7143D438"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en-US"/>
                    </w:rPr>
                  </w:pPr>
                  <w:r w:rsidRPr="004952A7">
                    <w:rPr>
                      <w:lang w:val="en-US"/>
                    </w:rPr>
                    <w:t>Enable test bus output on GPIO pins</w:t>
                  </w:r>
                </w:p>
              </w:tc>
              <w:tc>
                <w:tcPr>
                  <w:tcW w:w="0" w:type="auto"/>
                  <w:hideMark/>
                </w:tcPr>
                <w:p w14:paraId="52316C5E"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pPr>
                  <w:r w:rsidRPr="004952A7">
                    <w:t>Analog_test_mux_sel(1)</w:t>
                  </w:r>
                </w:p>
              </w:tc>
              <w:tc>
                <w:tcPr>
                  <w:tcW w:w="0" w:type="auto"/>
                  <w:hideMark/>
                </w:tcPr>
                <w:p w14:paraId="4D172E16"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pPr>
                  <w:r w:rsidRPr="004952A7">
                    <w:t>1</w:t>
                  </w:r>
                </w:p>
              </w:tc>
            </w:tr>
            <w:tr w:rsidR="00FB3A8D" w:rsidRPr="008A20DB" w14:paraId="738CC825" w14:textId="77777777" w:rsidTr="004952A7">
              <w:tc>
                <w:tcPr>
                  <w:cnfStyle w:val="001000000000" w:firstRow="0" w:lastRow="0" w:firstColumn="1" w:lastColumn="0" w:oddVBand="0" w:evenVBand="0" w:oddHBand="0" w:evenHBand="0" w:firstRowFirstColumn="0" w:firstRowLastColumn="0" w:lastRowFirstColumn="0" w:lastRowLastColumn="0"/>
                  <w:tcW w:w="0" w:type="auto"/>
                  <w:hideMark/>
                </w:tcPr>
                <w:p w14:paraId="4AF67475" w14:textId="77777777" w:rsidR="00FB3A8D" w:rsidRPr="004952A7" w:rsidRDefault="00FB3A8D" w:rsidP="00FB3A8D">
                  <w:pPr>
                    <w:pStyle w:val="Table-small"/>
                    <w:rPr>
                      <w:b w:val="0"/>
                      <w:bCs w:val="0"/>
                    </w:rPr>
                  </w:pPr>
                  <w:r w:rsidRPr="004952A7">
                    <w:rPr>
                      <w:b w:val="0"/>
                      <w:bCs w:val="0"/>
                    </w:rPr>
                    <w:t> </w:t>
                  </w:r>
                </w:p>
              </w:tc>
              <w:tc>
                <w:tcPr>
                  <w:tcW w:w="0" w:type="auto"/>
                  <w:hideMark/>
                </w:tcPr>
                <w:p w14:paraId="6BDE8537"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en-US"/>
                    </w:rPr>
                  </w:pPr>
                  <w:r w:rsidRPr="004952A7">
                    <w:rPr>
                      <w:lang w:val="en-US"/>
                    </w:rPr>
                    <w:t>Configure all GPIOs as output</w:t>
                  </w:r>
                </w:p>
              </w:tc>
              <w:tc>
                <w:tcPr>
                  <w:tcW w:w="0" w:type="auto"/>
                  <w:hideMark/>
                </w:tcPr>
                <w:p w14:paraId="52A99194"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pPr>
                  <w:r w:rsidRPr="004952A7">
                    <w:t>IOLineModeAll_Value</w:t>
                  </w:r>
                </w:p>
              </w:tc>
              <w:tc>
                <w:tcPr>
                  <w:tcW w:w="0" w:type="auto"/>
                  <w:hideMark/>
                </w:tcPr>
                <w:p w14:paraId="4E42CBAF"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pPr>
                  <w:r w:rsidRPr="004952A7">
                    <w:t>0x7FF</w:t>
                  </w:r>
                </w:p>
              </w:tc>
            </w:tr>
            <w:tr w:rsidR="00FB3A8D" w:rsidRPr="008A20DB" w14:paraId="6225850C" w14:textId="77777777" w:rsidTr="004952A7">
              <w:tc>
                <w:tcPr>
                  <w:cnfStyle w:val="001000000000" w:firstRow="0" w:lastRow="0" w:firstColumn="1" w:lastColumn="0" w:oddVBand="0" w:evenVBand="0" w:oddHBand="0" w:evenHBand="0" w:firstRowFirstColumn="0" w:firstRowLastColumn="0" w:lastRowFirstColumn="0" w:lastRowLastColumn="0"/>
                  <w:tcW w:w="0" w:type="auto"/>
                  <w:hideMark/>
                </w:tcPr>
                <w:p w14:paraId="7AE72FE5" w14:textId="77777777" w:rsidR="00FB3A8D" w:rsidRPr="004952A7" w:rsidRDefault="00FB3A8D" w:rsidP="00FB3A8D">
                  <w:pPr>
                    <w:pStyle w:val="Table-small"/>
                    <w:rPr>
                      <w:b w:val="0"/>
                      <w:bCs w:val="0"/>
                    </w:rPr>
                  </w:pPr>
                  <w:r w:rsidRPr="004952A7">
                    <w:rPr>
                      <w:b w:val="0"/>
                      <w:bCs w:val="0"/>
                    </w:rPr>
                    <w:t>frame_valid_cam</w:t>
                  </w:r>
                </w:p>
              </w:tc>
              <w:tc>
                <w:tcPr>
                  <w:tcW w:w="0" w:type="auto"/>
                  <w:hideMark/>
                </w:tcPr>
                <w:p w14:paraId="12255928"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en-US"/>
                    </w:rPr>
                  </w:pPr>
                  <w:r w:rsidRPr="004952A7">
                    <w:rPr>
                      <w:lang w:val="en-US"/>
                    </w:rPr>
                    <w:t>Forward video bus to test bus on GPIOs</w:t>
                  </w:r>
                </w:p>
              </w:tc>
              <w:tc>
                <w:tcPr>
                  <w:tcW w:w="0" w:type="auto"/>
                  <w:hideMark/>
                </w:tcPr>
                <w:p w14:paraId="3DDA1BD6"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en-US"/>
                    </w:rPr>
                  </w:pPr>
                  <w:r w:rsidRPr="004952A7">
                    <w:rPr>
                      <w:lang w:val="en-US"/>
                    </w:rPr>
                    <w:t>Analog_test_mux_vect_sel(2)</w:t>
                  </w:r>
                </w:p>
              </w:tc>
              <w:tc>
                <w:tcPr>
                  <w:tcW w:w="0" w:type="auto"/>
                  <w:hideMark/>
                </w:tcPr>
                <w:p w14:paraId="736AC571"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pPr>
                  <w:r w:rsidRPr="004952A7">
                    <w:t>2</w:t>
                  </w:r>
                </w:p>
              </w:tc>
            </w:tr>
            <w:tr w:rsidR="00FB3A8D" w:rsidRPr="008A20DB" w14:paraId="11A2FE91" w14:textId="77777777" w:rsidTr="004952A7">
              <w:tc>
                <w:tcPr>
                  <w:cnfStyle w:val="001000000000" w:firstRow="0" w:lastRow="0" w:firstColumn="1" w:lastColumn="0" w:oddVBand="0" w:evenVBand="0" w:oddHBand="0" w:evenHBand="0" w:firstRowFirstColumn="0" w:firstRowLastColumn="0" w:lastRowFirstColumn="0" w:lastRowLastColumn="0"/>
                  <w:tcW w:w="0" w:type="auto"/>
                  <w:hideMark/>
                </w:tcPr>
                <w:p w14:paraId="546E0715" w14:textId="77777777" w:rsidR="00FB3A8D" w:rsidRPr="004952A7" w:rsidRDefault="00FB3A8D" w:rsidP="00FB3A8D">
                  <w:pPr>
                    <w:pStyle w:val="Table-small"/>
                    <w:rPr>
                      <w:b w:val="0"/>
                      <w:bCs w:val="0"/>
                    </w:rPr>
                  </w:pPr>
                  <w:r w:rsidRPr="004952A7">
                    <w:rPr>
                      <w:b w:val="0"/>
                      <w:bCs w:val="0"/>
                    </w:rPr>
                    <w:t>line_valid_cam</w:t>
                  </w:r>
                </w:p>
              </w:tc>
              <w:tc>
                <w:tcPr>
                  <w:tcW w:w="0" w:type="auto"/>
                  <w:hideMark/>
                </w:tcPr>
                <w:p w14:paraId="1C1295C9"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en-US"/>
                    </w:rPr>
                  </w:pPr>
                  <w:r w:rsidRPr="004952A7">
                    <w:rPr>
                      <w:lang w:val="en-US"/>
                    </w:rPr>
                    <w:t>Enable test bus output on GPIO pins</w:t>
                  </w:r>
                </w:p>
              </w:tc>
              <w:tc>
                <w:tcPr>
                  <w:tcW w:w="0" w:type="auto"/>
                  <w:hideMark/>
                </w:tcPr>
                <w:p w14:paraId="1008FBBE"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pPr>
                  <w:r w:rsidRPr="004952A7">
                    <w:t>Analog_test_mux_sel(1)</w:t>
                  </w:r>
                </w:p>
              </w:tc>
              <w:tc>
                <w:tcPr>
                  <w:tcW w:w="0" w:type="auto"/>
                  <w:hideMark/>
                </w:tcPr>
                <w:p w14:paraId="43AE5295"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pPr>
                  <w:r w:rsidRPr="004952A7">
                    <w:t>1</w:t>
                  </w:r>
                </w:p>
              </w:tc>
            </w:tr>
            <w:tr w:rsidR="00FB3A8D" w:rsidRPr="008A20DB" w14:paraId="450CA55D" w14:textId="77777777" w:rsidTr="004952A7">
              <w:tc>
                <w:tcPr>
                  <w:cnfStyle w:val="001000000000" w:firstRow="0" w:lastRow="0" w:firstColumn="1" w:lastColumn="0" w:oddVBand="0" w:evenVBand="0" w:oddHBand="0" w:evenHBand="0" w:firstRowFirstColumn="0" w:firstRowLastColumn="0" w:lastRowFirstColumn="0" w:lastRowLastColumn="0"/>
                  <w:tcW w:w="0" w:type="auto"/>
                  <w:hideMark/>
                </w:tcPr>
                <w:p w14:paraId="350CAB63" w14:textId="77777777" w:rsidR="00FB3A8D" w:rsidRPr="004952A7" w:rsidRDefault="00FB3A8D" w:rsidP="00FB3A8D">
                  <w:pPr>
                    <w:pStyle w:val="Table-small"/>
                    <w:rPr>
                      <w:b w:val="0"/>
                      <w:bCs w:val="0"/>
                    </w:rPr>
                  </w:pPr>
                  <w:r w:rsidRPr="004952A7">
                    <w:rPr>
                      <w:b w:val="0"/>
                      <w:bCs w:val="0"/>
                    </w:rPr>
                    <w:t>data_valid_cam</w:t>
                  </w:r>
                </w:p>
              </w:tc>
              <w:tc>
                <w:tcPr>
                  <w:tcW w:w="0" w:type="auto"/>
                  <w:hideMark/>
                </w:tcPr>
                <w:p w14:paraId="4217BCF9"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en-US"/>
                    </w:rPr>
                  </w:pPr>
                  <w:r w:rsidRPr="004952A7">
                    <w:rPr>
                      <w:lang w:val="en-US"/>
                    </w:rPr>
                    <w:t>Configure all GPIOs as output</w:t>
                  </w:r>
                </w:p>
              </w:tc>
              <w:tc>
                <w:tcPr>
                  <w:tcW w:w="0" w:type="auto"/>
                  <w:hideMark/>
                </w:tcPr>
                <w:p w14:paraId="23B9654A"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pPr>
                  <w:r w:rsidRPr="004952A7">
                    <w:t>IOLineModeAll_Value</w:t>
                  </w:r>
                </w:p>
              </w:tc>
              <w:tc>
                <w:tcPr>
                  <w:tcW w:w="0" w:type="auto"/>
                  <w:hideMark/>
                </w:tcPr>
                <w:p w14:paraId="1A6F90A4"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pPr>
                  <w:r w:rsidRPr="004952A7">
                    <w:t>0x7FF</w:t>
                  </w:r>
                </w:p>
              </w:tc>
            </w:tr>
            <w:tr w:rsidR="00FB3A8D" w:rsidRPr="008A20DB" w14:paraId="46C20018" w14:textId="77777777" w:rsidTr="004952A7">
              <w:tc>
                <w:tcPr>
                  <w:cnfStyle w:val="001000000000" w:firstRow="0" w:lastRow="0" w:firstColumn="1" w:lastColumn="0" w:oddVBand="0" w:evenVBand="0" w:oddHBand="0" w:evenHBand="0" w:firstRowFirstColumn="0" w:firstRowLastColumn="0" w:lastRowFirstColumn="0" w:lastRowLastColumn="0"/>
                  <w:tcW w:w="0" w:type="auto"/>
                  <w:hideMark/>
                </w:tcPr>
                <w:p w14:paraId="1130CD0F" w14:textId="77777777" w:rsidR="00FB3A8D" w:rsidRPr="004952A7" w:rsidRDefault="00FB3A8D" w:rsidP="00FB3A8D">
                  <w:pPr>
                    <w:pStyle w:val="Table-small"/>
                    <w:rPr>
                      <w:b w:val="0"/>
                      <w:bCs w:val="0"/>
                    </w:rPr>
                  </w:pPr>
                  <w:r w:rsidRPr="004952A7">
                    <w:rPr>
                      <w:b w:val="0"/>
                      <w:bCs w:val="0"/>
                    </w:rPr>
                    <w:t> </w:t>
                  </w:r>
                </w:p>
              </w:tc>
              <w:tc>
                <w:tcPr>
                  <w:tcW w:w="0" w:type="auto"/>
                  <w:hideMark/>
                </w:tcPr>
                <w:p w14:paraId="18377DFC"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en-US"/>
                    </w:rPr>
                  </w:pPr>
                  <w:r w:rsidRPr="004952A7">
                    <w:rPr>
                      <w:lang w:val="en-US"/>
                    </w:rPr>
                    <w:t>Connect clock to pixel_clk_cam input</w:t>
                  </w:r>
                </w:p>
              </w:tc>
              <w:tc>
                <w:tcPr>
                  <w:tcW w:w="0" w:type="auto"/>
                  <w:hideMark/>
                </w:tcPr>
                <w:p w14:paraId="23E8F59B"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pPr>
                  <w:r w:rsidRPr="004952A7">
                    <w:t>Frequency</w:t>
                  </w:r>
                </w:p>
              </w:tc>
              <w:tc>
                <w:tcPr>
                  <w:tcW w:w="0" w:type="auto"/>
                  <w:hideMark/>
                </w:tcPr>
                <w:p w14:paraId="3B22F29B"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pPr>
                  <w:r w:rsidRPr="004952A7">
                    <w:t>1 MHz</w:t>
                  </w:r>
                </w:p>
              </w:tc>
            </w:tr>
            <w:tr w:rsidR="00FB3A8D" w:rsidRPr="008A20DB" w14:paraId="13CEF1C1" w14:textId="77777777" w:rsidTr="004952A7">
              <w:tc>
                <w:tcPr>
                  <w:cnfStyle w:val="001000000000" w:firstRow="0" w:lastRow="0" w:firstColumn="1" w:lastColumn="0" w:oddVBand="0" w:evenVBand="0" w:oddHBand="0" w:evenHBand="0" w:firstRowFirstColumn="0" w:firstRowLastColumn="0" w:lastRowFirstColumn="0" w:lastRowLastColumn="0"/>
                  <w:tcW w:w="0" w:type="auto"/>
                  <w:hideMark/>
                </w:tcPr>
                <w:p w14:paraId="1B8A861E" w14:textId="77777777" w:rsidR="00FB3A8D" w:rsidRPr="004952A7" w:rsidRDefault="00FB3A8D" w:rsidP="00FB3A8D">
                  <w:pPr>
                    <w:pStyle w:val="Table-small"/>
                    <w:rPr>
                      <w:b w:val="0"/>
                      <w:bCs w:val="0"/>
                    </w:rPr>
                  </w:pPr>
                  <w:r w:rsidRPr="004952A7">
                    <w:rPr>
                      <w:b w:val="0"/>
                      <w:bCs w:val="0"/>
                    </w:rPr>
                    <w:t> </w:t>
                  </w:r>
                </w:p>
              </w:tc>
              <w:tc>
                <w:tcPr>
                  <w:tcW w:w="0" w:type="auto"/>
                  <w:hideMark/>
                </w:tcPr>
                <w:p w14:paraId="2C47E7DE"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en-US"/>
                    </w:rPr>
                  </w:pPr>
                  <w:r w:rsidRPr="004952A7">
                    <w:rPr>
                      <w:lang w:val="en-US"/>
                    </w:rPr>
                    <w:t>Enable all video_data bits</w:t>
                  </w:r>
                </w:p>
              </w:tc>
              <w:tc>
                <w:tcPr>
                  <w:tcW w:w="0" w:type="auto"/>
                  <w:hideMark/>
                </w:tcPr>
                <w:p w14:paraId="5D97079D"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pPr>
                  <w:r w:rsidRPr="004952A7">
                    <w:t>PixelSize_Value</w:t>
                  </w:r>
                </w:p>
              </w:tc>
              <w:tc>
                <w:tcPr>
                  <w:tcW w:w="0" w:type="auto"/>
                  <w:hideMark/>
                </w:tcPr>
                <w:p w14:paraId="060BF552"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pPr>
                  <w:r w:rsidRPr="004952A7">
                    <w:t>12</w:t>
                  </w:r>
                </w:p>
              </w:tc>
            </w:tr>
            <w:tr w:rsidR="00FB3A8D" w:rsidRPr="008A20DB" w14:paraId="1239A496" w14:textId="77777777" w:rsidTr="004952A7">
              <w:tc>
                <w:tcPr>
                  <w:cnfStyle w:val="001000000000" w:firstRow="0" w:lastRow="0" w:firstColumn="1" w:lastColumn="0" w:oddVBand="0" w:evenVBand="0" w:oddHBand="0" w:evenHBand="0" w:firstRowFirstColumn="0" w:firstRowLastColumn="0" w:lastRowFirstColumn="0" w:lastRowLastColumn="0"/>
                  <w:tcW w:w="0" w:type="auto"/>
                  <w:hideMark/>
                </w:tcPr>
                <w:p w14:paraId="051D3DFA" w14:textId="77777777" w:rsidR="00FB3A8D" w:rsidRPr="004952A7" w:rsidRDefault="00FB3A8D" w:rsidP="00FB3A8D">
                  <w:pPr>
                    <w:pStyle w:val="Table-small"/>
                    <w:rPr>
                      <w:b w:val="0"/>
                      <w:bCs w:val="0"/>
                    </w:rPr>
                  </w:pPr>
                  <w:r w:rsidRPr="004952A7">
                    <w:rPr>
                      <w:b w:val="0"/>
                      <w:bCs w:val="0"/>
                    </w:rPr>
                    <w:t> </w:t>
                  </w:r>
                </w:p>
              </w:tc>
              <w:tc>
                <w:tcPr>
                  <w:tcW w:w="0" w:type="auto"/>
                  <w:hideMark/>
                </w:tcPr>
                <w:p w14:paraId="4DDF5086"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pPr>
                  <w:r w:rsidRPr="004952A7">
                    <w:t>Select external video input</w:t>
                  </w:r>
                </w:p>
              </w:tc>
              <w:tc>
                <w:tcPr>
                  <w:tcW w:w="0" w:type="auto"/>
                  <w:hideMark/>
                </w:tcPr>
                <w:p w14:paraId="0B210112"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pPr>
                  <w:r w:rsidRPr="004952A7">
                    <w:t>TestPattern_Value</w:t>
                  </w:r>
                </w:p>
              </w:tc>
              <w:tc>
                <w:tcPr>
                  <w:tcW w:w="0" w:type="auto"/>
                  <w:hideMark/>
                </w:tcPr>
                <w:p w14:paraId="0C32C198"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pPr>
                  <w:r w:rsidRPr="004952A7">
                    <w:t>0</w:t>
                  </w:r>
                </w:p>
              </w:tc>
            </w:tr>
            <w:tr w:rsidR="00FB3A8D" w:rsidRPr="008A20DB" w14:paraId="79C510B3" w14:textId="77777777" w:rsidTr="004952A7">
              <w:tc>
                <w:tcPr>
                  <w:cnfStyle w:val="001000000000" w:firstRow="0" w:lastRow="0" w:firstColumn="1" w:lastColumn="0" w:oddVBand="0" w:evenVBand="0" w:oddHBand="0" w:evenHBand="0" w:firstRowFirstColumn="0" w:firstRowLastColumn="0" w:lastRowFirstColumn="0" w:lastRowLastColumn="0"/>
                  <w:tcW w:w="0" w:type="auto"/>
                  <w:hideMark/>
                </w:tcPr>
                <w:p w14:paraId="486BC317" w14:textId="77777777" w:rsidR="00FB3A8D" w:rsidRPr="004952A7" w:rsidRDefault="00FB3A8D" w:rsidP="00FB3A8D">
                  <w:pPr>
                    <w:pStyle w:val="Table-small"/>
                    <w:rPr>
                      <w:b w:val="0"/>
                      <w:bCs w:val="0"/>
                    </w:rPr>
                  </w:pPr>
                  <w:r w:rsidRPr="004952A7">
                    <w:rPr>
                      <w:b w:val="0"/>
                      <w:bCs w:val="0"/>
                    </w:rPr>
                    <w:t> </w:t>
                  </w:r>
                </w:p>
              </w:tc>
              <w:tc>
                <w:tcPr>
                  <w:tcW w:w="0" w:type="auto"/>
                  <w:hideMark/>
                </w:tcPr>
                <w:p w14:paraId="692836D3"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pPr>
                  <w:r w:rsidRPr="004952A7">
                    <w:t>Enable continues acquisition mode</w:t>
                  </w:r>
                </w:p>
              </w:tc>
              <w:tc>
                <w:tcPr>
                  <w:tcW w:w="0" w:type="auto"/>
                  <w:hideMark/>
                </w:tcPr>
                <w:p w14:paraId="46CC24F4"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pPr>
                  <w:r w:rsidRPr="004952A7">
                    <w:t>A6000_AcquisitionMode</w:t>
                  </w:r>
                </w:p>
              </w:tc>
              <w:tc>
                <w:tcPr>
                  <w:tcW w:w="0" w:type="auto"/>
                  <w:hideMark/>
                </w:tcPr>
                <w:p w14:paraId="20B2787D"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pPr>
                  <w:r w:rsidRPr="004952A7">
                    <w:t>2</w:t>
                  </w:r>
                </w:p>
              </w:tc>
            </w:tr>
            <w:tr w:rsidR="00FB3A8D" w:rsidRPr="008A20DB" w14:paraId="2ABC961B" w14:textId="77777777" w:rsidTr="004952A7">
              <w:tc>
                <w:tcPr>
                  <w:cnfStyle w:val="001000000000" w:firstRow="0" w:lastRow="0" w:firstColumn="1" w:lastColumn="0" w:oddVBand="0" w:evenVBand="0" w:oddHBand="0" w:evenHBand="0" w:firstRowFirstColumn="0" w:firstRowLastColumn="0" w:lastRowFirstColumn="0" w:lastRowLastColumn="0"/>
                  <w:tcW w:w="0" w:type="auto"/>
                  <w:hideMark/>
                </w:tcPr>
                <w:p w14:paraId="181E9333" w14:textId="77777777" w:rsidR="00FB3A8D" w:rsidRPr="004952A7" w:rsidRDefault="00FB3A8D" w:rsidP="00FB3A8D">
                  <w:pPr>
                    <w:pStyle w:val="Table-small"/>
                    <w:rPr>
                      <w:b w:val="0"/>
                      <w:bCs w:val="0"/>
                    </w:rPr>
                  </w:pPr>
                  <w:r w:rsidRPr="004952A7">
                    <w:rPr>
                      <w:b w:val="0"/>
                      <w:bCs w:val="0"/>
                    </w:rPr>
                    <w:t> </w:t>
                  </w:r>
                </w:p>
              </w:tc>
              <w:tc>
                <w:tcPr>
                  <w:tcW w:w="0" w:type="auto"/>
                  <w:hideMark/>
                </w:tcPr>
                <w:p w14:paraId="6801BBDB"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pPr>
                  <w:r w:rsidRPr="004952A7">
                    <w:t>Start acquisition</w:t>
                  </w:r>
                </w:p>
              </w:tc>
              <w:tc>
                <w:tcPr>
                  <w:tcW w:w="0" w:type="auto"/>
                  <w:hideMark/>
                </w:tcPr>
                <w:p w14:paraId="2590A078"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pPr>
                  <w:r w:rsidRPr="004952A7">
                    <w:t>A6000_AcquisitionStart</w:t>
                  </w:r>
                </w:p>
              </w:tc>
              <w:tc>
                <w:tcPr>
                  <w:tcW w:w="0" w:type="auto"/>
                  <w:hideMark/>
                </w:tcPr>
                <w:p w14:paraId="3868E240"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pPr>
                  <w:r w:rsidRPr="004952A7">
                    <w:t>1</w:t>
                  </w:r>
                </w:p>
              </w:tc>
            </w:tr>
            <w:tr w:rsidR="00FB3A8D" w:rsidRPr="008A20DB" w14:paraId="5768088B" w14:textId="77777777" w:rsidTr="004952A7">
              <w:tc>
                <w:tcPr>
                  <w:cnfStyle w:val="001000000000" w:firstRow="0" w:lastRow="0" w:firstColumn="1" w:lastColumn="0" w:oddVBand="0" w:evenVBand="0" w:oddHBand="0" w:evenHBand="0" w:firstRowFirstColumn="0" w:firstRowLastColumn="0" w:lastRowFirstColumn="0" w:lastRowLastColumn="0"/>
                  <w:tcW w:w="0" w:type="auto"/>
                  <w:hideMark/>
                </w:tcPr>
                <w:p w14:paraId="1FD75005" w14:textId="77777777" w:rsidR="00FB3A8D" w:rsidRPr="004952A7" w:rsidRDefault="00FB3A8D" w:rsidP="00FB3A8D">
                  <w:pPr>
                    <w:pStyle w:val="Table-small"/>
                    <w:rPr>
                      <w:b w:val="0"/>
                      <w:bCs w:val="0"/>
                    </w:rPr>
                  </w:pPr>
                  <w:r w:rsidRPr="004952A7">
                    <w:rPr>
                      <w:b w:val="0"/>
                      <w:bCs w:val="0"/>
                    </w:rPr>
                    <w:t>ref_clk</w:t>
                  </w:r>
                </w:p>
              </w:tc>
              <w:tc>
                <w:tcPr>
                  <w:tcW w:w="0" w:type="auto"/>
                  <w:hideMark/>
                </w:tcPr>
                <w:p w14:paraId="22258ADD"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pPr>
                  <w:r w:rsidRPr="004952A7">
                    <w:t>Disable crystal oscillator</w:t>
                  </w:r>
                </w:p>
              </w:tc>
              <w:tc>
                <w:tcPr>
                  <w:tcW w:w="0" w:type="auto"/>
                  <w:hideMark/>
                </w:tcPr>
                <w:p w14:paraId="154CF8DC"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pPr>
                  <w:r w:rsidRPr="004952A7">
                    <w:t>Analog_en_xo</w:t>
                  </w:r>
                </w:p>
              </w:tc>
              <w:tc>
                <w:tcPr>
                  <w:tcW w:w="0" w:type="auto"/>
                  <w:hideMark/>
                </w:tcPr>
                <w:p w14:paraId="44F3C8B8"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pPr>
                  <w:r w:rsidRPr="004952A7">
                    <w:t>0</w:t>
                  </w:r>
                </w:p>
              </w:tc>
            </w:tr>
            <w:tr w:rsidR="00FB3A8D" w:rsidRPr="008A20DB" w14:paraId="6523482C" w14:textId="77777777" w:rsidTr="004952A7">
              <w:tc>
                <w:tcPr>
                  <w:cnfStyle w:val="001000000000" w:firstRow="0" w:lastRow="0" w:firstColumn="1" w:lastColumn="0" w:oddVBand="0" w:evenVBand="0" w:oddHBand="0" w:evenHBand="0" w:firstRowFirstColumn="0" w:firstRowLastColumn="0" w:lastRowFirstColumn="0" w:lastRowLastColumn="0"/>
                  <w:tcW w:w="0" w:type="auto"/>
                  <w:hideMark/>
                </w:tcPr>
                <w:p w14:paraId="4D1CA432" w14:textId="77777777" w:rsidR="00FB3A8D" w:rsidRPr="004952A7" w:rsidRDefault="00FB3A8D" w:rsidP="00FB3A8D">
                  <w:pPr>
                    <w:pStyle w:val="Table-small"/>
                    <w:rPr>
                      <w:b w:val="0"/>
                      <w:bCs w:val="0"/>
                    </w:rPr>
                  </w:pPr>
                  <w:r w:rsidRPr="004952A7">
                    <w:rPr>
                      <w:b w:val="0"/>
                      <w:bCs w:val="0"/>
                    </w:rPr>
                    <w:t> </w:t>
                  </w:r>
                </w:p>
              </w:tc>
              <w:tc>
                <w:tcPr>
                  <w:tcW w:w="0" w:type="auto"/>
                  <w:hideMark/>
                </w:tcPr>
                <w:p w14:paraId="5ED3FAFD"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en-US"/>
                    </w:rPr>
                  </w:pPr>
                  <w:r w:rsidRPr="004952A7">
                    <w:rPr>
                      <w:lang w:val="en-US"/>
                    </w:rPr>
                    <w:t>Enable external reference clock input</w:t>
                  </w:r>
                </w:p>
              </w:tc>
              <w:tc>
                <w:tcPr>
                  <w:tcW w:w="0" w:type="auto"/>
                  <w:hideMark/>
                </w:tcPr>
                <w:p w14:paraId="05509A2D"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pPr>
                  <w:r w:rsidRPr="004952A7">
                    <w:t>Analog_en_ref_buf</w:t>
                  </w:r>
                </w:p>
              </w:tc>
              <w:tc>
                <w:tcPr>
                  <w:tcW w:w="0" w:type="auto"/>
                  <w:hideMark/>
                </w:tcPr>
                <w:p w14:paraId="003750CC"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pPr>
                  <w:r w:rsidRPr="004952A7">
                    <w:t>1</w:t>
                  </w:r>
                </w:p>
              </w:tc>
            </w:tr>
            <w:tr w:rsidR="00FB3A8D" w:rsidRPr="008A20DB" w14:paraId="0D9BCE8E" w14:textId="77777777" w:rsidTr="004952A7">
              <w:tc>
                <w:tcPr>
                  <w:cnfStyle w:val="001000000000" w:firstRow="0" w:lastRow="0" w:firstColumn="1" w:lastColumn="0" w:oddVBand="0" w:evenVBand="0" w:oddHBand="0" w:evenHBand="0" w:firstRowFirstColumn="0" w:firstRowLastColumn="0" w:lastRowFirstColumn="0" w:lastRowLastColumn="0"/>
                  <w:tcW w:w="0" w:type="auto"/>
                  <w:hideMark/>
                </w:tcPr>
                <w:p w14:paraId="1594A451" w14:textId="77777777" w:rsidR="00FB3A8D" w:rsidRPr="004952A7" w:rsidRDefault="00FB3A8D" w:rsidP="00FB3A8D">
                  <w:pPr>
                    <w:pStyle w:val="Table-small"/>
                    <w:rPr>
                      <w:b w:val="0"/>
                      <w:bCs w:val="0"/>
                    </w:rPr>
                  </w:pPr>
                  <w:r w:rsidRPr="004952A7">
                    <w:rPr>
                      <w:b w:val="0"/>
                      <w:bCs w:val="0"/>
                    </w:rPr>
                    <w:t> </w:t>
                  </w:r>
                </w:p>
              </w:tc>
              <w:tc>
                <w:tcPr>
                  <w:tcW w:w="0" w:type="auto"/>
                  <w:hideMark/>
                </w:tcPr>
                <w:p w14:paraId="0270819C"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en-US"/>
                    </w:rPr>
                  </w:pPr>
                  <w:r w:rsidRPr="004952A7">
                    <w:rPr>
                      <w:lang w:val="en-US"/>
                    </w:rPr>
                    <w:t>Configure clk_ref_tst in test mux</w:t>
                  </w:r>
                </w:p>
              </w:tc>
              <w:tc>
                <w:tcPr>
                  <w:tcW w:w="0" w:type="auto"/>
                  <w:hideMark/>
                </w:tcPr>
                <w:p w14:paraId="3128EA68"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en-US"/>
                    </w:rPr>
                  </w:pPr>
                  <w:r w:rsidRPr="004952A7">
                    <w:rPr>
                      <w:lang w:val="en-US"/>
                    </w:rPr>
                    <w:t>IOLineModeAll_Value</w:t>
                  </w:r>
                </w:p>
              </w:tc>
              <w:tc>
                <w:tcPr>
                  <w:tcW w:w="0" w:type="auto"/>
                  <w:hideMark/>
                </w:tcPr>
                <w:p w14:paraId="09B55C1F"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en-US"/>
                    </w:rPr>
                  </w:pPr>
                  <w:r w:rsidRPr="004952A7">
                    <w:rPr>
                      <w:lang w:val="en-US"/>
                    </w:rPr>
                    <w:t>0b1100</w:t>
                  </w:r>
                </w:p>
              </w:tc>
            </w:tr>
            <w:tr w:rsidR="00FB3A8D" w:rsidRPr="008A20DB" w14:paraId="1CD900AB" w14:textId="77777777" w:rsidTr="004952A7">
              <w:tc>
                <w:tcPr>
                  <w:cnfStyle w:val="001000000000" w:firstRow="0" w:lastRow="0" w:firstColumn="1" w:lastColumn="0" w:oddVBand="0" w:evenVBand="0" w:oddHBand="0" w:evenHBand="0" w:firstRowFirstColumn="0" w:firstRowLastColumn="0" w:lastRowFirstColumn="0" w:lastRowLastColumn="0"/>
                  <w:tcW w:w="0" w:type="auto"/>
                  <w:hideMark/>
                </w:tcPr>
                <w:p w14:paraId="2D4FE764" w14:textId="77777777" w:rsidR="00FB3A8D" w:rsidRPr="004952A7" w:rsidRDefault="00FB3A8D" w:rsidP="00FB3A8D">
                  <w:pPr>
                    <w:pStyle w:val="Table-small"/>
                    <w:rPr>
                      <w:b w:val="0"/>
                      <w:bCs w:val="0"/>
                      <w:lang w:val="en-US"/>
                    </w:rPr>
                  </w:pPr>
                  <w:r w:rsidRPr="004952A7">
                    <w:rPr>
                      <w:b w:val="0"/>
                      <w:bCs w:val="0"/>
                      <w:lang w:val="en-US"/>
                    </w:rPr>
                    <w:t> </w:t>
                  </w:r>
                </w:p>
              </w:tc>
              <w:tc>
                <w:tcPr>
                  <w:tcW w:w="0" w:type="auto"/>
                  <w:hideMark/>
                </w:tcPr>
                <w:p w14:paraId="6D6CBDF1"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en-US"/>
                    </w:rPr>
                  </w:pPr>
                  <w:r w:rsidRPr="004952A7">
                    <w:rPr>
                      <w:lang w:val="en-US"/>
                    </w:rPr>
                    <w:t> </w:t>
                  </w:r>
                </w:p>
              </w:tc>
              <w:tc>
                <w:tcPr>
                  <w:tcW w:w="0" w:type="auto"/>
                  <w:hideMark/>
                </w:tcPr>
                <w:p w14:paraId="7FBFC5DA"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en-US"/>
                    </w:rPr>
                  </w:pPr>
                  <w:r w:rsidRPr="004952A7">
                    <w:rPr>
                      <w:lang w:val="en-US"/>
                    </w:rPr>
                    <w:t>Analog_tstmux_d1sel</w:t>
                  </w:r>
                </w:p>
              </w:tc>
              <w:tc>
                <w:tcPr>
                  <w:tcW w:w="0" w:type="auto"/>
                  <w:hideMark/>
                </w:tcPr>
                <w:p w14:paraId="7B162D69"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en-US"/>
                    </w:rPr>
                  </w:pPr>
                  <w:r w:rsidRPr="004952A7">
                    <w:rPr>
                      <w:lang w:val="en-US"/>
                    </w:rPr>
                    <w:t>5</w:t>
                  </w:r>
                </w:p>
              </w:tc>
            </w:tr>
            <w:tr w:rsidR="00FB3A8D" w:rsidRPr="008A20DB" w14:paraId="11E0C998" w14:textId="77777777" w:rsidTr="004952A7">
              <w:tc>
                <w:tcPr>
                  <w:cnfStyle w:val="001000000000" w:firstRow="0" w:lastRow="0" w:firstColumn="1" w:lastColumn="0" w:oddVBand="0" w:evenVBand="0" w:oddHBand="0" w:evenHBand="0" w:firstRowFirstColumn="0" w:firstRowLastColumn="0" w:lastRowFirstColumn="0" w:lastRowLastColumn="0"/>
                  <w:tcW w:w="0" w:type="auto"/>
                  <w:hideMark/>
                </w:tcPr>
                <w:p w14:paraId="4BFB6CC6" w14:textId="77777777" w:rsidR="00FB3A8D" w:rsidRPr="004952A7" w:rsidRDefault="00FB3A8D" w:rsidP="00FB3A8D">
                  <w:pPr>
                    <w:pStyle w:val="Table-small"/>
                    <w:rPr>
                      <w:b w:val="0"/>
                      <w:bCs w:val="0"/>
                      <w:lang w:val="en-US"/>
                    </w:rPr>
                  </w:pPr>
                  <w:r w:rsidRPr="004952A7">
                    <w:rPr>
                      <w:b w:val="0"/>
                      <w:bCs w:val="0"/>
                      <w:lang w:val="en-US"/>
                    </w:rPr>
                    <w:t> </w:t>
                  </w:r>
                </w:p>
              </w:tc>
              <w:tc>
                <w:tcPr>
                  <w:tcW w:w="0" w:type="auto"/>
                  <w:hideMark/>
                </w:tcPr>
                <w:p w14:paraId="0788BACE"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en-US"/>
                    </w:rPr>
                  </w:pPr>
                  <w:r w:rsidRPr="004952A7">
                    <w:rPr>
                      <w:lang w:val="en-US"/>
                    </w:rPr>
                    <w:t> </w:t>
                  </w:r>
                </w:p>
              </w:tc>
              <w:tc>
                <w:tcPr>
                  <w:tcW w:w="0" w:type="auto"/>
                  <w:hideMark/>
                </w:tcPr>
                <w:p w14:paraId="23732045"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en-US"/>
                    </w:rPr>
                  </w:pPr>
                  <w:r w:rsidRPr="004952A7">
                    <w:rPr>
                      <w:lang w:val="en-US"/>
                    </w:rPr>
                    <w:t>Analog_spare2_register</w:t>
                  </w:r>
                </w:p>
              </w:tc>
              <w:tc>
                <w:tcPr>
                  <w:tcW w:w="0" w:type="auto"/>
                  <w:hideMark/>
                </w:tcPr>
                <w:p w14:paraId="12A9A9B9"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en-US"/>
                    </w:rPr>
                  </w:pPr>
                  <w:r w:rsidRPr="004952A7">
                    <w:rPr>
                      <w:lang w:val="en-US"/>
                    </w:rPr>
                    <w:t>0</w:t>
                  </w:r>
                </w:p>
              </w:tc>
            </w:tr>
            <w:tr w:rsidR="00FB3A8D" w:rsidRPr="008A20DB" w14:paraId="5B8EC803" w14:textId="77777777" w:rsidTr="004952A7">
              <w:tc>
                <w:tcPr>
                  <w:cnfStyle w:val="001000000000" w:firstRow="0" w:lastRow="0" w:firstColumn="1" w:lastColumn="0" w:oddVBand="0" w:evenVBand="0" w:oddHBand="0" w:evenHBand="0" w:firstRowFirstColumn="0" w:firstRowLastColumn="0" w:lastRowFirstColumn="0" w:lastRowLastColumn="0"/>
                  <w:tcW w:w="0" w:type="auto"/>
                  <w:hideMark/>
                </w:tcPr>
                <w:p w14:paraId="77A28636" w14:textId="77777777" w:rsidR="00FB3A8D" w:rsidRPr="004952A7" w:rsidRDefault="00FB3A8D" w:rsidP="00FB3A8D">
                  <w:pPr>
                    <w:pStyle w:val="Table-small"/>
                    <w:rPr>
                      <w:b w:val="0"/>
                      <w:bCs w:val="0"/>
                      <w:lang w:val="en-US"/>
                    </w:rPr>
                  </w:pPr>
                  <w:r w:rsidRPr="004952A7">
                    <w:rPr>
                      <w:b w:val="0"/>
                      <w:bCs w:val="0"/>
                      <w:lang w:val="en-US"/>
                    </w:rPr>
                    <w:t> </w:t>
                  </w:r>
                </w:p>
              </w:tc>
              <w:tc>
                <w:tcPr>
                  <w:tcW w:w="0" w:type="auto"/>
                  <w:hideMark/>
                </w:tcPr>
                <w:p w14:paraId="3103B616"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en-US"/>
                    </w:rPr>
                  </w:pPr>
                  <w:r w:rsidRPr="004952A7">
                    <w:rPr>
                      <w:lang w:val="en-US"/>
                    </w:rPr>
                    <w:t> </w:t>
                  </w:r>
                </w:p>
              </w:tc>
              <w:tc>
                <w:tcPr>
                  <w:tcW w:w="0" w:type="auto"/>
                  <w:hideMark/>
                </w:tcPr>
                <w:p w14:paraId="766D3631"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en-US"/>
                    </w:rPr>
                  </w:pPr>
                  <w:r w:rsidRPr="004952A7">
                    <w:rPr>
                      <w:lang w:val="en-US"/>
                    </w:rPr>
                    <w:t>Analog_en_tref_out</w:t>
                  </w:r>
                </w:p>
              </w:tc>
              <w:tc>
                <w:tcPr>
                  <w:tcW w:w="0" w:type="auto"/>
                  <w:hideMark/>
                </w:tcPr>
                <w:p w14:paraId="56C4EB96"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en-US"/>
                    </w:rPr>
                  </w:pPr>
                  <w:r w:rsidRPr="004952A7">
                    <w:rPr>
                      <w:lang w:val="en-US"/>
                    </w:rPr>
                    <w:t>1</w:t>
                  </w:r>
                </w:p>
              </w:tc>
            </w:tr>
          </w:tbl>
          <w:p w14:paraId="0F9BF1DC" w14:textId="39E86C07" w:rsidR="00FB3A8D" w:rsidRPr="008A20DB" w:rsidRDefault="00FB3A8D" w:rsidP="00FB3A8D">
            <w:pPr>
              <w:pStyle w:val="Table-small"/>
              <w:rPr>
                <w:rFonts w:cstheme="minorHAnsi"/>
                <w:szCs w:val="20"/>
                <w:lang w:val="en-US"/>
              </w:rPr>
            </w:pPr>
            <w:r w:rsidRPr="008A20DB">
              <w:rPr>
                <w:rFonts w:cstheme="minorHAnsi"/>
                <w:szCs w:val="20"/>
                <w:lang w:val="en-US"/>
              </w:rPr>
              <w:t>Observation table</w:t>
            </w:r>
          </w:p>
          <w:tbl>
            <w:tblPr>
              <w:tblStyle w:val="GridTable4-Accent1"/>
              <w:tblW w:w="0" w:type="auto"/>
              <w:tblLook w:val="04A0" w:firstRow="1" w:lastRow="0" w:firstColumn="1" w:lastColumn="0" w:noHBand="0" w:noVBand="1"/>
            </w:tblPr>
            <w:tblGrid>
              <w:gridCol w:w="1739"/>
              <w:gridCol w:w="2218"/>
              <w:gridCol w:w="5456"/>
            </w:tblGrid>
            <w:tr w:rsidR="00FB3A8D" w:rsidRPr="008A20DB" w14:paraId="733088F2" w14:textId="77777777" w:rsidTr="004952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9A456F" w14:textId="77777777" w:rsidR="00FB3A8D" w:rsidRPr="008A20DB" w:rsidRDefault="00FB3A8D" w:rsidP="00FB3A8D">
                  <w:pPr>
                    <w:pStyle w:val="Table-small"/>
                    <w:rPr>
                      <w:rFonts w:cstheme="minorHAnsi"/>
                      <w:szCs w:val="20"/>
                      <w:lang w:val="en-US"/>
                    </w:rPr>
                  </w:pPr>
                  <w:r w:rsidRPr="008A20DB">
                    <w:rPr>
                      <w:rFonts w:cstheme="minorHAnsi"/>
                      <w:szCs w:val="20"/>
                      <w:lang w:val="en-US"/>
                    </w:rPr>
                    <w:t>Pin</w:t>
                  </w:r>
                </w:p>
              </w:tc>
              <w:tc>
                <w:tcPr>
                  <w:tcW w:w="0" w:type="auto"/>
                  <w:hideMark/>
                </w:tcPr>
                <w:p w14:paraId="75669C39" w14:textId="77777777" w:rsidR="00FB3A8D" w:rsidRPr="008A20DB" w:rsidRDefault="00FB3A8D" w:rsidP="00FB3A8D">
                  <w:pPr>
                    <w:pStyle w:val="Table-small"/>
                    <w:cnfStyle w:val="100000000000" w:firstRow="1" w:lastRow="0" w:firstColumn="0" w:lastColumn="0" w:oddVBand="0" w:evenVBand="0" w:oddHBand="0" w:evenHBand="0" w:firstRowFirstColumn="0" w:firstRowLastColumn="0" w:lastRowFirstColumn="0" w:lastRowLastColumn="0"/>
                    <w:rPr>
                      <w:rFonts w:cstheme="minorHAnsi"/>
                      <w:szCs w:val="20"/>
                      <w:lang w:val="en-US"/>
                    </w:rPr>
                  </w:pPr>
                  <w:r w:rsidRPr="008A20DB">
                    <w:rPr>
                      <w:rFonts w:cstheme="minorHAnsi"/>
                      <w:szCs w:val="20"/>
                      <w:lang w:val="en-US"/>
                    </w:rPr>
                    <w:t>Register Parameter</w:t>
                  </w:r>
                </w:p>
              </w:tc>
              <w:tc>
                <w:tcPr>
                  <w:tcW w:w="0" w:type="auto"/>
                  <w:hideMark/>
                </w:tcPr>
                <w:p w14:paraId="7C841BEF" w14:textId="77777777" w:rsidR="00FB3A8D" w:rsidRPr="008A20DB" w:rsidRDefault="00FB3A8D" w:rsidP="00FB3A8D">
                  <w:pPr>
                    <w:pStyle w:val="Table-small"/>
                    <w:cnfStyle w:val="100000000000" w:firstRow="1" w:lastRow="0" w:firstColumn="0" w:lastColumn="0" w:oddVBand="0" w:evenVBand="0" w:oddHBand="0" w:evenHBand="0" w:firstRowFirstColumn="0" w:firstRowLastColumn="0" w:lastRowFirstColumn="0" w:lastRowLastColumn="0"/>
                    <w:rPr>
                      <w:rFonts w:cstheme="minorHAnsi"/>
                      <w:szCs w:val="20"/>
                      <w:lang w:val="en-US"/>
                    </w:rPr>
                  </w:pPr>
                  <w:r w:rsidRPr="008A20DB">
                    <w:rPr>
                      <w:rFonts w:cstheme="minorHAnsi"/>
                      <w:szCs w:val="20"/>
                      <w:lang w:val="en-US"/>
                    </w:rPr>
                    <w:t>Note</w:t>
                  </w:r>
                </w:p>
              </w:tc>
            </w:tr>
            <w:tr w:rsidR="00FB3A8D" w:rsidRPr="008A20DB" w14:paraId="5FD961DB" w14:textId="77777777" w:rsidTr="004952A7">
              <w:tc>
                <w:tcPr>
                  <w:cnfStyle w:val="001000000000" w:firstRow="0" w:lastRow="0" w:firstColumn="1" w:lastColumn="0" w:oddVBand="0" w:evenVBand="0" w:oddHBand="0" w:evenHBand="0" w:firstRowFirstColumn="0" w:firstRowLastColumn="0" w:lastRowFirstColumn="0" w:lastRowLastColumn="0"/>
                  <w:tcW w:w="0" w:type="auto"/>
                  <w:hideMark/>
                </w:tcPr>
                <w:p w14:paraId="2802A620" w14:textId="77777777" w:rsidR="00FB3A8D" w:rsidRPr="004952A7" w:rsidRDefault="00FB3A8D" w:rsidP="00FB3A8D">
                  <w:pPr>
                    <w:pStyle w:val="Table-small"/>
                    <w:rPr>
                      <w:rFonts w:cstheme="minorHAnsi"/>
                      <w:b w:val="0"/>
                      <w:bCs w:val="0"/>
                      <w:szCs w:val="20"/>
                      <w:lang w:val="en-US"/>
                    </w:rPr>
                  </w:pPr>
                  <w:r w:rsidRPr="004952A7">
                    <w:rPr>
                      <w:rFonts w:cstheme="minorHAnsi"/>
                      <w:b w:val="0"/>
                      <w:bCs w:val="0"/>
                      <w:szCs w:val="20"/>
                      <w:lang w:val="en-US"/>
                    </w:rPr>
                    <w:lastRenderedPageBreak/>
                    <w:t>gpio[10:0]</w:t>
                  </w:r>
                </w:p>
              </w:tc>
              <w:tc>
                <w:tcPr>
                  <w:tcW w:w="0" w:type="auto"/>
                  <w:hideMark/>
                </w:tcPr>
                <w:p w14:paraId="08ABD6FF"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sidRPr="004952A7">
                    <w:rPr>
                      <w:rFonts w:cstheme="minorHAnsi"/>
                      <w:szCs w:val="20"/>
                      <w:lang w:val="en-US"/>
                    </w:rPr>
                    <w:t>IOLineStatusAll_Value</w:t>
                  </w:r>
                </w:p>
              </w:tc>
              <w:tc>
                <w:tcPr>
                  <w:tcW w:w="0" w:type="auto"/>
                  <w:hideMark/>
                </w:tcPr>
                <w:p w14:paraId="43639F0C"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sidRPr="004952A7">
                    <w:rPr>
                      <w:rFonts w:cstheme="minorHAnsi"/>
                      <w:szCs w:val="20"/>
                      <w:lang w:val="en-US"/>
                    </w:rPr>
                    <w:t>Read the bit at the bit position of the current GPIO channel.</w:t>
                  </w:r>
                </w:p>
              </w:tc>
            </w:tr>
            <w:tr w:rsidR="00FB3A8D" w:rsidRPr="008A20DB" w14:paraId="5874442C" w14:textId="77777777" w:rsidTr="004952A7">
              <w:tc>
                <w:tcPr>
                  <w:cnfStyle w:val="001000000000" w:firstRow="0" w:lastRow="0" w:firstColumn="1" w:lastColumn="0" w:oddVBand="0" w:evenVBand="0" w:oddHBand="0" w:evenHBand="0" w:firstRowFirstColumn="0" w:firstRowLastColumn="0" w:lastRowFirstColumn="0" w:lastRowLastColumn="0"/>
                  <w:tcW w:w="0" w:type="auto"/>
                  <w:hideMark/>
                </w:tcPr>
                <w:p w14:paraId="318BE7E0" w14:textId="77777777" w:rsidR="00FB3A8D" w:rsidRPr="004952A7" w:rsidRDefault="00FB3A8D" w:rsidP="00FB3A8D">
                  <w:pPr>
                    <w:pStyle w:val="Table-small"/>
                    <w:rPr>
                      <w:rFonts w:cstheme="minorHAnsi"/>
                      <w:b w:val="0"/>
                      <w:bCs w:val="0"/>
                      <w:szCs w:val="20"/>
                    </w:rPr>
                  </w:pPr>
                  <w:r w:rsidRPr="004952A7">
                    <w:rPr>
                      <w:rFonts w:cstheme="minorHAnsi"/>
                      <w:b w:val="0"/>
                      <w:bCs w:val="0"/>
                      <w:szCs w:val="20"/>
                    </w:rPr>
                    <w:t>video_data[5:0]</w:t>
                  </w:r>
                </w:p>
              </w:tc>
              <w:tc>
                <w:tcPr>
                  <w:tcW w:w="0" w:type="auto"/>
                  <w:hideMark/>
                </w:tcPr>
                <w:p w14:paraId="5F4B43A1"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4952A7">
                    <w:rPr>
                      <w:rFonts w:cstheme="minorHAnsi"/>
                      <w:szCs w:val="20"/>
                    </w:rPr>
                    <w:t>Output pins gpio[10:5]</w:t>
                  </w:r>
                </w:p>
              </w:tc>
              <w:tc>
                <w:tcPr>
                  <w:tcW w:w="0" w:type="auto"/>
                  <w:hideMark/>
                </w:tcPr>
                <w:p w14:paraId="656E6DB9"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4952A7">
                    <w:rPr>
                      <w:rFonts w:cstheme="minorHAnsi"/>
                      <w:szCs w:val="20"/>
                    </w:rPr>
                    <w:t>Read with FPGA.</w:t>
                  </w:r>
                </w:p>
              </w:tc>
            </w:tr>
            <w:tr w:rsidR="00FB3A8D" w:rsidRPr="008A20DB" w14:paraId="12B6DD2F" w14:textId="77777777" w:rsidTr="004952A7">
              <w:tc>
                <w:tcPr>
                  <w:cnfStyle w:val="001000000000" w:firstRow="0" w:lastRow="0" w:firstColumn="1" w:lastColumn="0" w:oddVBand="0" w:evenVBand="0" w:oddHBand="0" w:evenHBand="0" w:firstRowFirstColumn="0" w:firstRowLastColumn="0" w:lastRowFirstColumn="0" w:lastRowLastColumn="0"/>
                  <w:tcW w:w="0" w:type="auto"/>
                  <w:hideMark/>
                </w:tcPr>
                <w:p w14:paraId="7F683062" w14:textId="77777777" w:rsidR="00FB3A8D" w:rsidRPr="004952A7" w:rsidRDefault="00FB3A8D" w:rsidP="00FB3A8D">
                  <w:pPr>
                    <w:pStyle w:val="Table-small"/>
                    <w:rPr>
                      <w:rFonts w:cstheme="minorHAnsi"/>
                      <w:b w:val="0"/>
                      <w:bCs w:val="0"/>
                      <w:szCs w:val="20"/>
                    </w:rPr>
                  </w:pPr>
                  <w:r w:rsidRPr="004952A7">
                    <w:rPr>
                      <w:rFonts w:cstheme="minorHAnsi"/>
                      <w:b w:val="0"/>
                      <w:bCs w:val="0"/>
                      <w:szCs w:val="20"/>
                    </w:rPr>
                    <w:t>pixel_clk_cam</w:t>
                  </w:r>
                </w:p>
              </w:tc>
              <w:tc>
                <w:tcPr>
                  <w:tcW w:w="0" w:type="auto"/>
                  <w:hideMark/>
                </w:tcPr>
                <w:p w14:paraId="5B152F17"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4952A7">
                    <w:rPr>
                      <w:rFonts w:cstheme="minorHAnsi"/>
                      <w:szCs w:val="20"/>
                    </w:rPr>
                    <w:t>Output pin gpio[0]</w:t>
                  </w:r>
                </w:p>
              </w:tc>
              <w:tc>
                <w:tcPr>
                  <w:tcW w:w="0" w:type="auto"/>
                  <w:hideMark/>
                </w:tcPr>
                <w:p w14:paraId="56BC5933"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4952A7">
                    <w:rPr>
                      <w:rFonts w:cstheme="minorHAnsi"/>
                      <w:szCs w:val="20"/>
                    </w:rPr>
                    <w:t>Read with FPGA.</w:t>
                  </w:r>
                </w:p>
              </w:tc>
            </w:tr>
            <w:tr w:rsidR="00FB3A8D" w:rsidRPr="008A20DB" w14:paraId="45AFE5DA" w14:textId="77777777" w:rsidTr="004952A7">
              <w:tc>
                <w:tcPr>
                  <w:cnfStyle w:val="001000000000" w:firstRow="0" w:lastRow="0" w:firstColumn="1" w:lastColumn="0" w:oddVBand="0" w:evenVBand="0" w:oddHBand="0" w:evenHBand="0" w:firstRowFirstColumn="0" w:firstRowLastColumn="0" w:lastRowFirstColumn="0" w:lastRowLastColumn="0"/>
                  <w:tcW w:w="0" w:type="auto"/>
                  <w:hideMark/>
                </w:tcPr>
                <w:p w14:paraId="0C501DE2" w14:textId="77777777" w:rsidR="00FB3A8D" w:rsidRPr="004952A7" w:rsidRDefault="00FB3A8D" w:rsidP="00FB3A8D">
                  <w:pPr>
                    <w:pStyle w:val="Table-small"/>
                    <w:rPr>
                      <w:rFonts w:cstheme="minorHAnsi"/>
                      <w:b w:val="0"/>
                      <w:bCs w:val="0"/>
                      <w:szCs w:val="20"/>
                    </w:rPr>
                  </w:pPr>
                  <w:r w:rsidRPr="004952A7">
                    <w:rPr>
                      <w:rFonts w:cstheme="minorHAnsi"/>
                      <w:b w:val="0"/>
                      <w:bCs w:val="0"/>
                      <w:szCs w:val="20"/>
                    </w:rPr>
                    <w:t>frame_valid_cam</w:t>
                  </w:r>
                </w:p>
              </w:tc>
              <w:tc>
                <w:tcPr>
                  <w:tcW w:w="0" w:type="auto"/>
                  <w:hideMark/>
                </w:tcPr>
                <w:p w14:paraId="7897175A"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4952A7">
                    <w:rPr>
                      <w:rFonts w:cstheme="minorHAnsi"/>
                      <w:szCs w:val="20"/>
                    </w:rPr>
                    <w:t>Output pin gpio[4]</w:t>
                  </w:r>
                </w:p>
              </w:tc>
              <w:tc>
                <w:tcPr>
                  <w:tcW w:w="0" w:type="auto"/>
                  <w:hideMark/>
                </w:tcPr>
                <w:p w14:paraId="5767D6FF"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4952A7">
                    <w:rPr>
                      <w:rFonts w:cstheme="minorHAnsi"/>
                      <w:szCs w:val="20"/>
                    </w:rPr>
                    <w:t>Read with FPGA.</w:t>
                  </w:r>
                </w:p>
              </w:tc>
            </w:tr>
            <w:tr w:rsidR="00FB3A8D" w:rsidRPr="008A20DB" w14:paraId="5135716D" w14:textId="77777777" w:rsidTr="004952A7">
              <w:tc>
                <w:tcPr>
                  <w:cnfStyle w:val="001000000000" w:firstRow="0" w:lastRow="0" w:firstColumn="1" w:lastColumn="0" w:oddVBand="0" w:evenVBand="0" w:oddHBand="0" w:evenHBand="0" w:firstRowFirstColumn="0" w:firstRowLastColumn="0" w:lastRowFirstColumn="0" w:lastRowLastColumn="0"/>
                  <w:tcW w:w="0" w:type="auto"/>
                  <w:hideMark/>
                </w:tcPr>
                <w:p w14:paraId="0811C7A5" w14:textId="77777777" w:rsidR="00FB3A8D" w:rsidRPr="004952A7" w:rsidRDefault="00FB3A8D" w:rsidP="00FB3A8D">
                  <w:pPr>
                    <w:pStyle w:val="Table-small"/>
                    <w:rPr>
                      <w:rFonts w:cstheme="minorHAnsi"/>
                      <w:b w:val="0"/>
                      <w:bCs w:val="0"/>
                      <w:szCs w:val="20"/>
                    </w:rPr>
                  </w:pPr>
                  <w:r w:rsidRPr="004952A7">
                    <w:rPr>
                      <w:rFonts w:cstheme="minorHAnsi"/>
                      <w:b w:val="0"/>
                      <w:bCs w:val="0"/>
                      <w:szCs w:val="20"/>
                    </w:rPr>
                    <w:t>line_valid_cam</w:t>
                  </w:r>
                </w:p>
              </w:tc>
              <w:tc>
                <w:tcPr>
                  <w:tcW w:w="0" w:type="auto"/>
                  <w:hideMark/>
                </w:tcPr>
                <w:p w14:paraId="2D24CA8D"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4952A7">
                    <w:rPr>
                      <w:rFonts w:cstheme="minorHAnsi"/>
                      <w:szCs w:val="20"/>
                    </w:rPr>
                    <w:t>Output pin gpio[3]</w:t>
                  </w:r>
                </w:p>
              </w:tc>
              <w:tc>
                <w:tcPr>
                  <w:tcW w:w="0" w:type="auto"/>
                  <w:hideMark/>
                </w:tcPr>
                <w:p w14:paraId="777B533E"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4952A7">
                    <w:rPr>
                      <w:rFonts w:cstheme="minorHAnsi"/>
                      <w:szCs w:val="20"/>
                    </w:rPr>
                    <w:t>Read with FPGA.</w:t>
                  </w:r>
                </w:p>
              </w:tc>
            </w:tr>
            <w:tr w:rsidR="00FB3A8D" w:rsidRPr="008A20DB" w14:paraId="5AC0F046" w14:textId="77777777" w:rsidTr="004952A7">
              <w:tc>
                <w:tcPr>
                  <w:cnfStyle w:val="001000000000" w:firstRow="0" w:lastRow="0" w:firstColumn="1" w:lastColumn="0" w:oddVBand="0" w:evenVBand="0" w:oddHBand="0" w:evenHBand="0" w:firstRowFirstColumn="0" w:firstRowLastColumn="0" w:lastRowFirstColumn="0" w:lastRowLastColumn="0"/>
                  <w:tcW w:w="0" w:type="auto"/>
                  <w:hideMark/>
                </w:tcPr>
                <w:p w14:paraId="0A4D3ED7" w14:textId="77777777" w:rsidR="00FB3A8D" w:rsidRPr="004952A7" w:rsidRDefault="00FB3A8D" w:rsidP="00FB3A8D">
                  <w:pPr>
                    <w:pStyle w:val="Table-small"/>
                    <w:rPr>
                      <w:rFonts w:cstheme="minorHAnsi"/>
                      <w:b w:val="0"/>
                      <w:bCs w:val="0"/>
                      <w:szCs w:val="20"/>
                    </w:rPr>
                  </w:pPr>
                  <w:r w:rsidRPr="004952A7">
                    <w:rPr>
                      <w:rFonts w:cstheme="minorHAnsi"/>
                      <w:b w:val="0"/>
                      <w:bCs w:val="0"/>
                      <w:szCs w:val="20"/>
                    </w:rPr>
                    <w:t>data_valid_cam</w:t>
                  </w:r>
                </w:p>
              </w:tc>
              <w:tc>
                <w:tcPr>
                  <w:tcW w:w="0" w:type="auto"/>
                  <w:hideMark/>
                </w:tcPr>
                <w:p w14:paraId="50706238"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4952A7">
                    <w:rPr>
                      <w:rFonts w:cstheme="minorHAnsi"/>
                      <w:szCs w:val="20"/>
                    </w:rPr>
                    <w:t>Output pin gpio[2]</w:t>
                  </w:r>
                </w:p>
              </w:tc>
              <w:tc>
                <w:tcPr>
                  <w:tcW w:w="0" w:type="auto"/>
                  <w:hideMark/>
                </w:tcPr>
                <w:p w14:paraId="0274ED51"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4952A7">
                    <w:rPr>
                      <w:rFonts w:cstheme="minorHAnsi"/>
                      <w:szCs w:val="20"/>
                    </w:rPr>
                    <w:t>Read with FPGA.</w:t>
                  </w:r>
                </w:p>
              </w:tc>
            </w:tr>
            <w:tr w:rsidR="00FB3A8D" w:rsidRPr="008A20DB" w14:paraId="50534C91" w14:textId="77777777" w:rsidTr="004952A7">
              <w:tc>
                <w:tcPr>
                  <w:cnfStyle w:val="001000000000" w:firstRow="0" w:lastRow="0" w:firstColumn="1" w:lastColumn="0" w:oddVBand="0" w:evenVBand="0" w:oddHBand="0" w:evenHBand="0" w:firstRowFirstColumn="0" w:firstRowLastColumn="0" w:lastRowFirstColumn="0" w:lastRowLastColumn="0"/>
                  <w:tcW w:w="0" w:type="auto"/>
                  <w:hideMark/>
                </w:tcPr>
                <w:p w14:paraId="36CEA1F2" w14:textId="77777777" w:rsidR="00FB3A8D" w:rsidRPr="004952A7" w:rsidRDefault="00FB3A8D" w:rsidP="00FB3A8D">
                  <w:pPr>
                    <w:pStyle w:val="Table-small"/>
                    <w:rPr>
                      <w:rFonts w:cstheme="minorHAnsi"/>
                      <w:b w:val="0"/>
                      <w:bCs w:val="0"/>
                      <w:szCs w:val="20"/>
                    </w:rPr>
                  </w:pPr>
                  <w:r w:rsidRPr="004952A7">
                    <w:rPr>
                      <w:rFonts w:cstheme="minorHAnsi"/>
                      <w:b w:val="0"/>
                      <w:bCs w:val="0"/>
                      <w:szCs w:val="20"/>
                    </w:rPr>
                    <w:t>resetn</w:t>
                  </w:r>
                </w:p>
              </w:tc>
              <w:tc>
                <w:tcPr>
                  <w:tcW w:w="0" w:type="auto"/>
                  <w:hideMark/>
                </w:tcPr>
                <w:p w14:paraId="30279CB4"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4952A7">
                    <w:rPr>
                      <w:rFonts w:cstheme="minorHAnsi"/>
                      <w:szCs w:val="20"/>
                    </w:rPr>
                    <w:t>Analog_constant_test</w:t>
                  </w:r>
                </w:p>
              </w:tc>
              <w:tc>
                <w:tcPr>
                  <w:tcW w:w="0" w:type="auto"/>
                  <w:hideMark/>
                </w:tcPr>
                <w:p w14:paraId="7AB36C6B"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sidRPr="004952A7">
                    <w:rPr>
                      <w:rFonts w:cstheme="minorHAnsi"/>
                      <w:szCs w:val="20"/>
                      <w:lang w:val="en-US"/>
                    </w:rPr>
                    <w:t>Read through spi slave interface.</w:t>
                  </w:r>
                </w:p>
              </w:tc>
            </w:tr>
            <w:tr w:rsidR="00FB3A8D" w:rsidRPr="008A20DB" w14:paraId="431AC950" w14:textId="77777777" w:rsidTr="004952A7">
              <w:tc>
                <w:tcPr>
                  <w:cnfStyle w:val="001000000000" w:firstRow="0" w:lastRow="0" w:firstColumn="1" w:lastColumn="0" w:oddVBand="0" w:evenVBand="0" w:oddHBand="0" w:evenHBand="0" w:firstRowFirstColumn="0" w:firstRowLastColumn="0" w:lastRowFirstColumn="0" w:lastRowLastColumn="0"/>
                  <w:tcW w:w="0" w:type="auto"/>
                  <w:hideMark/>
                </w:tcPr>
                <w:p w14:paraId="26AD2EB8" w14:textId="77777777" w:rsidR="00FB3A8D" w:rsidRPr="004952A7" w:rsidRDefault="00FB3A8D" w:rsidP="00FB3A8D">
                  <w:pPr>
                    <w:pStyle w:val="Table-small"/>
                    <w:rPr>
                      <w:rFonts w:cstheme="minorHAnsi"/>
                      <w:b w:val="0"/>
                      <w:bCs w:val="0"/>
                      <w:szCs w:val="20"/>
                      <w:lang w:val="en-US"/>
                    </w:rPr>
                  </w:pPr>
                  <w:r w:rsidRPr="004952A7">
                    <w:rPr>
                      <w:rFonts w:cstheme="minorHAnsi"/>
                      <w:b w:val="0"/>
                      <w:bCs w:val="0"/>
                      <w:szCs w:val="20"/>
                      <w:lang w:val="en-US"/>
                    </w:rPr>
                    <w:t> </w:t>
                  </w:r>
                </w:p>
              </w:tc>
              <w:tc>
                <w:tcPr>
                  <w:tcW w:w="0" w:type="auto"/>
                  <w:hideMark/>
                </w:tcPr>
                <w:p w14:paraId="5CE60CBA"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sidRPr="004952A7">
                    <w:rPr>
                      <w:rFonts w:cstheme="minorHAnsi"/>
                      <w:szCs w:val="20"/>
                      <w:lang w:val="en-US"/>
                    </w:rPr>
                    <w:t> </w:t>
                  </w:r>
                </w:p>
              </w:tc>
              <w:tc>
                <w:tcPr>
                  <w:tcW w:w="0" w:type="auto"/>
                  <w:hideMark/>
                </w:tcPr>
                <w:p w14:paraId="00832B25"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4952A7">
                    <w:rPr>
                      <w:rFonts w:cstheme="minorHAnsi"/>
                      <w:szCs w:val="20"/>
                    </w:rPr>
                    <w:t>0xAA: resetn = 1</w:t>
                  </w:r>
                </w:p>
              </w:tc>
            </w:tr>
            <w:tr w:rsidR="00FB3A8D" w:rsidRPr="008A20DB" w14:paraId="3CBDD739" w14:textId="77777777" w:rsidTr="004952A7">
              <w:tc>
                <w:tcPr>
                  <w:cnfStyle w:val="001000000000" w:firstRow="0" w:lastRow="0" w:firstColumn="1" w:lastColumn="0" w:oddVBand="0" w:evenVBand="0" w:oddHBand="0" w:evenHBand="0" w:firstRowFirstColumn="0" w:firstRowLastColumn="0" w:lastRowFirstColumn="0" w:lastRowLastColumn="0"/>
                  <w:tcW w:w="0" w:type="auto"/>
                  <w:hideMark/>
                </w:tcPr>
                <w:p w14:paraId="75A9D59B" w14:textId="77777777" w:rsidR="00FB3A8D" w:rsidRPr="004952A7" w:rsidRDefault="00FB3A8D" w:rsidP="00FB3A8D">
                  <w:pPr>
                    <w:pStyle w:val="Table-small"/>
                    <w:rPr>
                      <w:rFonts w:cstheme="minorHAnsi"/>
                      <w:b w:val="0"/>
                      <w:bCs w:val="0"/>
                      <w:szCs w:val="20"/>
                    </w:rPr>
                  </w:pPr>
                  <w:r w:rsidRPr="004952A7">
                    <w:rPr>
                      <w:rFonts w:cstheme="minorHAnsi"/>
                      <w:b w:val="0"/>
                      <w:bCs w:val="0"/>
                      <w:szCs w:val="20"/>
                    </w:rPr>
                    <w:t> </w:t>
                  </w:r>
                </w:p>
              </w:tc>
              <w:tc>
                <w:tcPr>
                  <w:tcW w:w="0" w:type="auto"/>
                  <w:hideMark/>
                </w:tcPr>
                <w:p w14:paraId="0F7494EC"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4952A7">
                    <w:rPr>
                      <w:rFonts w:cstheme="minorHAnsi"/>
                      <w:szCs w:val="20"/>
                    </w:rPr>
                    <w:t> </w:t>
                  </w:r>
                </w:p>
              </w:tc>
              <w:tc>
                <w:tcPr>
                  <w:tcW w:w="0" w:type="auto"/>
                  <w:hideMark/>
                </w:tcPr>
                <w:p w14:paraId="0681CDB9"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4952A7">
                    <w:rPr>
                      <w:rFonts w:cstheme="minorHAnsi"/>
                      <w:szCs w:val="20"/>
                    </w:rPr>
                    <w:t>0x00: resetn = 0</w:t>
                  </w:r>
                </w:p>
              </w:tc>
            </w:tr>
            <w:tr w:rsidR="00FB3A8D" w:rsidRPr="008A20DB" w14:paraId="14E3DD5B" w14:textId="77777777" w:rsidTr="004952A7">
              <w:tc>
                <w:tcPr>
                  <w:cnfStyle w:val="001000000000" w:firstRow="0" w:lastRow="0" w:firstColumn="1" w:lastColumn="0" w:oddVBand="0" w:evenVBand="0" w:oddHBand="0" w:evenHBand="0" w:firstRowFirstColumn="0" w:firstRowLastColumn="0" w:lastRowFirstColumn="0" w:lastRowLastColumn="0"/>
                  <w:tcW w:w="0" w:type="auto"/>
                  <w:hideMark/>
                </w:tcPr>
                <w:p w14:paraId="59F67534" w14:textId="77777777" w:rsidR="00FB3A8D" w:rsidRPr="004952A7" w:rsidRDefault="00FB3A8D" w:rsidP="00FB3A8D">
                  <w:pPr>
                    <w:pStyle w:val="Table-small"/>
                    <w:rPr>
                      <w:rFonts w:cstheme="minorHAnsi"/>
                      <w:b w:val="0"/>
                      <w:bCs w:val="0"/>
                      <w:szCs w:val="20"/>
                    </w:rPr>
                  </w:pPr>
                  <w:r w:rsidRPr="004952A7">
                    <w:rPr>
                      <w:rFonts w:cstheme="minorHAnsi"/>
                      <w:b w:val="0"/>
                      <w:bCs w:val="0"/>
                      <w:szCs w:val="20"/>
                    </w:rPr>
                    <w:t>ref_clk</w:t>
                  </w:r>
                </w:p>
              </w:tc>
              <w:tc>
                <w:tcPr>
                  <w:tcW w:w="0" w:type="auto"/>
                  <w:hideMark/>
                </w:tcPr>
                <w:p w14:paraId="5EFB4160"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4952A7">
                    <w:rPr>
                      <w:rFonts w:cstheme="minorHAnsi"/>
                      <w:szCs w:val="20"/>
                    </w:rPr>
                    <w:t>Output pin gpio[2]</w:t>
                  </w:r>
                </w:p>
              </w:tc>
              <w:tc>
                <w:tcPr>
                  <w:tcW w:w="0" w:type="auto"/>
                  <w:hideMark/>
                </w:tcPr>
                <w:p w14:paraId="6807F8E2"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sidRPr="004952A7">
                    <w:rPr>
                      <w:rFonts w:cstheme="minorHAnsi"/>
                      <w:szCs w:val="20"/>
                      <w:lang w:val="en-US"/>
                    </w:rPr>
                    <w:t>Read with FPGA, inverted input state.</w:t>
                  </w:r>
                </w:p>
              </w:tc>
            </w:tr>
          </w:tbl>
          <w:p w14:paraId="04AFAB14" w14:textId="1342F6FB" w:rsidR="00FB3A8D" w:rsidRPr="008A20DB" w:rsidRDefault="00FB3A8D" w:rsidP="00FB3A8D">
            <w:pPr>
              <w:pStyle w:val="Table-small"/>
              <w:rPr>
                <w:rFonts w:cstheme="minorHAnsi"/>
                <w:szCs w:val="20"/>
                <w:lang w:val="en-US"/>
              </w:rPr>
            </w:pPr>
            <w:commentRangeStart w:id="237"/>
            <w:r w:rsidRPr="008A20DB">
              <w:rPr>
                <w:rFonts w:cstheme="minorHAnsi"/>
                <w:szCs w:val="20"/>
                <w:lang w:val="en-US"/>
              </w:rPr>
              <w:t>Observation cleanup table</w:t>
            </w:r>
            <w:commentRangeEnd w:id="237"/>
            <w:r w:rsidRPr="008A20DB">
              <w:rPr>
                <w:rStyle w:val="CommentReference"/>
                <w:rFonts w:cstheme="minorHAnsi"/>
                <w:sz w:val="20"/>
                <w:szCs w:val="20"/>
                <w:lang w:val="en-US"/>
              </w:rPr>
              <w:commentReference w:id="237"/>
            </w:r>
          </w:p>
          <w:tbl>
            <w:tblPr>
              <w:tblStyle w:val="GridTable4-Accent1"/>
              <w:tblW w:w="0" w:type="auto"/>
              <w:tblLook w:val="04A0" w:firstRow="1" w:lastRow="0" w:firstColumn="1" w:lastColumn="0" w:noHBand="0" w:noVBand="1"/>
            </w:tblPr>
            <w:tblGrid>
              <w:gridCol w:w="1840"/>
              <w:gridCol w:w="3974"/>
              <w:gridCol w:w="2340"/>
              <w:gridCol w:w="728"/>
            </w:tblGrid>
            <w:tr w:rsidR="00FB3A8D" w:rsidRPr="008A20DB" w14:paraId="72BD826D" w14:textId="77777777" w:rsidTr="004952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42C886" w14:textId="77777777" w:rsidR="00FB3A8D" w:rsidRPr="004952A7" w:rsidRDefault="00FB3A8D" w:rsidP="00FB3A8D">
                  <w:pPr>
                    <w:pStyle w:val="Table-small"/>
                    <w:rPr>
                      <w:rFonts w:cstheme="minorHAnsi"/>
                      <w:b w:val="0"/>
                      <w:bCs w:val="0"/>
                      <w:szCs w:val="20"/>
                      <w:lang w:val="en-US"/>
                    </w:rPr>
                  </w:pPr>
                  <w:r w:rsidRPr="004952A7">
                    <w:rPr>
                      <w:rFonts w:cstheme="minorHAnsi"/>
                      <w:b w:val="0"/>
                      <w:bCs w:val="0"/>
                      <w:szCs w:val="20"/>
                      <w:lang w:val="en-US"/>
                    </w:rPr>
                    <w:t>Pin</w:t>
                  </w:r>
                </w:p>
              </w:tc>
              <w:tc>
                <w:tcPr>
                  <w:tcW w:w="0" w:type="auto"/>
                  <w:hideMark/>
                </w:tcPr>
                <w:p w14:paraId="3713A79A" w14:textId="77777777" w:rsidR="00FB3A8D" w:rsidRPr="004952A7" w:rsidRDefault="00FB3A8D" w:rsidP="00FB3A8D">
                  <w:pPr>
                    <w:pStyle w:val="Table-small"/>
                    <w:cnfStyle w:val="100000000000" w:firstRow="1" w:lastRow="0" w:firstColumn="0" w:lastColumn="0" w:oddVBand="0" w:evenVBand="0" w:oddHBand="0" w:evenHBand="0" w:firstRowFirstColumn="0" w:firstRowLastColumn="0" w:lastRowFirstColumn="0" w:lastRowLastColumn="0"/>
                    <w:rPr>
                      <w:rFonts w:cstheme="minorHAnsi"/>
                      <w:b w:val="0"/>
                      <w:bCs w:val="0"/>
                      <w:szCs w:val="20"/>
                      <w:lang w:val="en-US"/>
                    </w:rPr>
                  </w:pPr>
                  <w:r w:rsidRPr="004952A7">
                    <w:rPr>
                      <w:rFonts w:cstheme="minorHAnsi"/>
                      <w:b w:val="0"/>
                      <w:bCs w:val="0"/>
                      <w:szCs w:val="20"/>
                      <w:lang w:val="en-US"/>
                    </w:rPr>
                    <w:t>Action</w:t>
                  </w:r>
                </w:p>
              </w:tc>
              <w:tc>
                <w:tcPr>
                  <w:tcW w:w="0" w:type="auto"/>
                  <w:hideMark/>
                </w:tcPr>
                <w:p w14:paraId="0811A081" w14:textId="77777777" w:rsidR="00FB3A8D" w:rsidRPr="004952A7" w:rsidRDefault="00FB3A8D" w:rsidP="00FB3A8D">
                  <w:pPr>
                    <w:pStyle w:val="Table-small"/>
                    <w:cnfStyle w:val="100000000000" w:firstRow="1" w:lastRow="0" w:firstColumn="0" w:lastColumn="0" w:oddVBand="0" w:evenVBand="0" w:oddHBand="0" w:evenHBand="0" w:firstRowFirstColumn="0" w:firstRowLastColumn="0" w:lastRowFirstColumn="0" w:lastRowLastColumn="0"/>
                    <w:rPr>
                      <w:rFonts w:cstheme="minorHAnsi"/>
                      <w:b w:val="0"/>
                      <w:bCs w:val="0"/>
                      <w:szCs w:val="20"/>
                      <w:lang w:val="en-US"/>
                    </w:rPr>
                  </w:pPr>
                  <w:r w:rsidRPr="004952A7">
                    <w:rPr>
                      <w:rFonts w:cstheme="minorHAnsi"/>
                      <w:b w:val="0"/>
                      <w:bCs w:val="0"/>
                      <w:szCs w:val="20"/>
                      <w:lang w:val="en-US"/>
                    </w:rPr>
                    <w:t>Register Parameter</w:t>
                  </w:r>
                </w:p>
              </w:tc>
              <w:tc>
                <w:tcPr>
                  <w:tcW w:w="0" w:type="auto"/>
                  <w:hideMark/>
                </w:tcPr>
                <w:p w14:paraId="27473B5F" w14:textId="77777777" w:rsidR="00FB3A8D" w:rsidRPr="004952A7" w:rsidRDefault="00FB3A8D" w:rsidP="00FB3A8D">
                  <w:pPr>
                    <w:pStyle w:val="Table-small"/>
                    <w:cnfStyle w:val="100000000000" w:firstRow="1" w:lastRow="0" w:firstColumn="0" w:lastColumn="0" w:oddVBand="0" w:evenVBand="0" w:oddHBand="0" w:evenHBand="0" w:firstRowFirstColumn="0" w:firstRowLastColumn="0" w:lastRowFirstColumn="0" w:lastRowLastColumn="0"/>
                    <w:rPr>
                      <w:rFonts w:cstheme="minorHAnsi"/>
                      <w:b w:val="0"/>
                      <w:bCs w:val="0"/>
                      <w:szCs w:val="20"/>
                      <w:lang w:val="en-US"/>
                    </w:rPr>
                  </w:pPr>
                  <w:r w:rsidRPr="004952A7">
                    <w:rPr>
                      <w:rFonts w:cstheme="minorHAnsi"/>
                      <w:b w:val="0"/>
                      <w:bCs w:val="0"/>
                      <w:szCs w:val="20"/>
                      <w:lang w:val="en-US"/>
                    </w:rPr>
                    <w:t>Value</w:t>
                  </w:r>
                </w:p>
              </w:tc>
            </w:tr>
            <w:tr w:rsidR="00FB3A8D" w:rsidRPr="008A20DB" w14:paraId="2BE90A12" w14:textId="77777777" w:rsidTr="004952A7">
              <w:tc>
                <w:tcPr>
                  <w:cnfStyle w:val="001000000000" w:firstRow="0" w:lastRow="0" w:firstColumn="1" w:lastColumn="0" w:oddVBand="0" w:evenVBand="0" w:oddHBand="0" w:evenHBand="0" w:firstRowFirstColumn="0" w:firstRowLastColumn="0" w:lastRowFirstColumn="0" w:lastRowLastColumn="0"/>
                  <w:tcW w:w="0" w:type="auto"/>
                  <w:hideMark/>
                </w:tcPr>
                <w:p w14:paraId="6B418469" w14:textId="77777777" w:rsidR="00FB3A8D" w:rsidRPr="004952A7" w:rsidRDefault="00FB3A8D" w:rsidP="00FB3A8D">
                  <w:pPr>
                    <w:pStyle w:val="Table-small"/>
                    <w:rPr>
                      <w:rFonts w:cstheme="minorHAnsi"/>
                      <w:szCs w:val="20"/>
                      <w:lang w:val="en-US"/>
                    </w:rPr>
                  </w:pPr>
                  <w:r w:rsidRPr="004952A7">
                    <w:rPr>
                      <w:rFonts w:cstheme="minorHAnsi"/>
                      <w:szCs w:val="20"/>
                      <w:lang w:val="en-US"/>
                    </w:rPr>
                    <w:t>video_data[5:0]</w:t>
                  </w:r>
                </w:p>
              </w:tc>
              <w:tc>
                <w:tcPr>
                  <w:tcW w:w="0" w:type="auto"/>
                  <w:hideMark/>
                </w:tcPr>
                <w:p w14:paraId="4B8190E0"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sidRPr="004952A7">
                    <w:rPr>
                      <w:rFonts w:cstheme="minorHAnsi"/>
                      <w:szCs w:val="20"/>
                      <w:lang w:val="en-US"/>
                    </w:rPr>
                    <w:t>Disable test bus output on GPIO pins</w:t>
                  </w:r>
                </w:p>
              </w:tc>
              <w:tc>
                <w:tcPr>
                  <w:tcW w:w="0" w:type="auto"/>
                  <w:hideMark/>
                </w:tcPr>
                <w:p w14:paraId="449FCE65"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4952A7">
                    <w:rPr>
                      <w:rFonts w:cstheme="minorHAnsi"/>
                      <w:szCs w:val="20"/>
                    </w:rPr>
                    <w:t>Analog_test_mux_sel</w:t>
                  </w:r>
                </w:p>
              </w:tc>
              <w:tc>
                <w:tcPr>
                  <w:tcW w:w="0" w:type="auto"/>
                  <w:hideMark/>
                </w:tcPr>
                <w:p w14:paraId="41BDDD8C"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4952A7">
                    <w:rPr>
                      <w:rFonts w:cstheme="minorHAnsi"/>
                      <w:szCs w:val="20"/>
                    </w:rPr>
                    <w:t>0</w:t>
                  </w:r>
                </w:p>
              </w:tc>
            </w:tr>
            <w:tr w:rsidR="00FB3A8D" w:rsidRPr="008A20DB" w14:paraId="3FFD6E3B" w14:textId="77777777" w:rsidTr="004952A7">
              <w:tc>
                <w:tcPr>
                  <w:cnfStyle w:val="001000000000" w:firstRow="0" w:lastRow="0" w:firstColumn="1" w:lastColumn="0" w:oddVBand="0" w:evenVBand="0" w:oddHBand="0" w:evenHBand="0" w:firstRowFirstColumn="0" w:firstRowLastColumn="0" w:lastRowFirstColumn="0" w:lastRowLastColumn="0"/>
                  <w:tcW w:w="0" w:type="auto"/>
                  <w:hideMark/>
                </w:tcPr>
                <w:p w14:paraId="26340F96" w14:textId="77777777" w:rsidR="00FB3A8D" w:rsidRPr="004952A7" w:rsidRDefault="00FB3A8D" w:rsidP="00FB3A8D">
                  <w:pPr>
                    <w:pStyle w:val="Table-small"/>
                    <w:rPr>
                      <w:rFonts w:cstheme="minorHAnsi"/>
                      <w:szCs w:val="20"/>
                    </w:rPr>
                  </w:pPr>
                  <w:r w:rsidRPr="004952A7">
                    <w:rPr>
                      <w:rFonts w:cstheme="minorHAnsi"/>
                      <w:szCs w:val="20"/>
                    </w:rPr>
                    <w:t> </w:t>
                  </w:r>
                </w:p>
              </w:tc>
              <w:tc>
                <w:tcPr>
                  <w:tcW w:w="0" w:type="auto"/>
                  <w:hideMark/>
                </w:tcPr>
                <w:p w14:paraId="3646A610"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sidRPr="004952A7">
                    <w:rPr>
                      <w:rFonts w:cstheme="minorHAnsi"/>
                      <w:szCs w:val="20"/>
                      <w:lang w:val="en-US"/>
                    </w:rPr>
                    <w:t>Configure all GPIOs as input</w:t>
                  </w:r>
                </w:p>
              </w:tc>
              <w:tc>
                <w:tcPr>
                  <w:tcW w:w="0" w:type="auto"/>
                  <w:hideMark/>
                </w:tcPr>
                <w:p w14:paraId="4F5D92F9"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4952A7">
                    <w:rPr>
                      <w:rFonts w:cstheme="minorHAnsi"/>
                      <w:szCs w:val="20"/>
                    </w:rPr>
                    <w:t>IOLineModeAll_Value</w:t>
                  </w:r>
                </w:p>
              </w:tc>
              <w:tc>
                <w:tcPr>
                  <w:tcW w:w="0" w:type="auto"/>
                  <w:hideMark/>
                </w:tcPr>
                <w:p w14:paraId="53DC2828"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4952A7">
                    <w:rPr>
                      <w:rFonts w:cstheme="minorHAnsi"/>
                      <w:szCs w:val="20"/>
                    </w:rPr>
                    <w:t>0</w:t>
                  </w:r>
                </w:p>
              </w:tc>
            </w:tr>
            <w:tr w:rsidR="00FB3A8D" w:rsidRPr="008A20DB" w14:paraId="7BB91E6C" w14:textId="77777777" w:rsidTr="004952A7">
              <w:tc>
                <w:tcPr>
                  <w:cnfStyle w:val="001000000000" w:firstRow="0" w:lastRow="0" w:firstColumn="1" w:lastColumn="0" w:oddVBand="0" w:evenVBand="0" w:oddHBand="0" w:evenHBand="0" w:firstRowFirstColumn="0" w:firstRowLastColumn="0" w:lastRowFirstColumn="0" w:lastRowLastColumn="0"/>
                  <w:tcW w:w="0" w:type="auto"/>
                  <w:hideMark/>
                </w:tcPr>
                <w:p w14:paraId="787AB641" w14:textId="77777777" w:rsidR="00FB3A8D" w:rsidRPr="004952A7" w:rsidRDefault="00FB3A8D" w:rsidP="00FB3A8D">
                  <w:pPr>
                    <w:pStyle w:val="Table-small"/>
                    <w:rPr>
                      <w:rFonts w:cstheme="minorHAnsi"/>
                      <w:szCs w:val="20"/>
                    </w:rPr>
                  </w:pPr>
                  <w:r w:rsidRPr="004952A7">
                    <w:rPr>
                      <w:rFonts w:cstheme="minorHAnsi"/>
                      <w:szCs w:val="20"/>
                    </w:rPr>
                    <w:t> </w:t>
                  </w:r>
                </w:p>
              </w:tc>
              <w:tc>
                <w:tcPr>
                  <w:tcW w:w="0" w:type="auto"/>
                  <w:hideMark/>
                </w:tcPr>
                <w:p w14:paraId="16AEE03D"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sidRPr="004952A7">
                    <w:rPr>
                      <w:rFonts w:cstheme="minorHAnsi"/>
                      <w:szCs w:val="20"/>
                      <w:lang w:val="en-US"/>
                    </w:rPr>
                    <w:t>Disconnect clock from pixel_clk_cam input</w:t>
                  </w:r>
                </w:p>
              </w:tc>
              <w:tc>
                <w:tcPr>
                  <w:tcW w:w="0" w:type="auto"/>
                  <w:hideMark/>
                </w:tcPr>
                <w:p w14:paraId="4DDD4B1E"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sidRPr="004952A7">
                    <w:rPr>
                      <w:rFonts w:cstheme="minorHAnsi"/>
                      <w:szCs w:val="20"/>
                      <w:lang w:val="en-US"/>
                    </w:rPr>
                    <w:t> </w:t>
                  </w:r>
                </w:p>
              </w:tc>
              <w:tc>
                <w:tcPr>
                  <w:tcW w:w="0" w:type="auto"/>
                  <w:hideMark/>
                </w:tcPr>
                <w:p w14:paraId="3D979843"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sidRPr="004952A7">
                    <w:rPr>
                      <w:rFonts w:cstheme="minorHAnsi"/>
                      <w:szCs w:val="20"/>
                      <w:lang w:val="en-US"/>
                    </w:rPr>
                    <w:t> </w:t>
                  </w:r>
                </w:p>
              </w:tc>
            </w:tr>
            <w:tr w:rsidR="00FB3A8D" w:rsidRPr="008A20DB" w14:paraId="29B26A87" w14:textId="77777777" w:rsidTr="004952A7">
              <w:tc>
                <w:tcPr>
                  <w:cnfStyle w:val="001000000000" w:firstRow="0" w:lastRow="0" w:firstColumn="1" w:lastColumn="0" w:oddVBand="0" w:evenVBand="0" w:oddHBand="0" w:evenHBand="0" w:firstRowFirstColumn="0" w:firstRowLastColumn="0" w:lastRowFirstColumn="0" w:lastRowLastColumn="0"/>
                  <w:tcW w:w="0" w:type="auto"/>
                  <w:hideMark/>
                </w:tcPr>
                <w:p w14:paraId="07D11E82" w14:textId="77777777" w:rsidR="00FB3A8D" w:rsidRPr="004952A7" w:rsidRDefault="00FB3A8D" w:rsidP="00FB3A8D">
                  <w:pPr>
                    <w:pStyle w:val="Table-small"/>
                    <w:rPr>
                      <w:rFonts w:cstheme="minorHAnsi"/>
                      <w:szCs w:val="20"/>
                    </w:rPr>
                  </w:pPr>
                  <w:r w:rsidRPr="004952A7">
                    <w:rPr>
                      <w:rFonts w:cstheme="minorHAnsi"/>
                      <w:szCs w:val="20"/>
                    </w:rPr>
                    <w:t>pixel_clk_cam</w:t>
                  </w:r>
                </w:p>
              </w:tc>
              <w:tc>
                <w:tcPr>
                  <w:tcW w:w="0" w:type="auto"/>
                  <w:hideMark/>
                </w:tcPr>
                <w:p w14:paraId="7C8C0BB5"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sidRPr="004952A7">
                    <w:rPr>
                      <w:rFonts w:cstheme="minorHAnsi"/>
                      <w:szCs w:val="20"/>
                      <w:lang w:val="en-US"/>
                    </w:rPr>
                    <w:t>Disable test bus output on GPIO pins</w:t>
                  </w:r>
                </w:p>
              </w:tc>
              <w:tc>
                <w:tcPr>
                  <w:tcW w:w="0" w:type="auto"/>
                  <w:hideMark/>
                </w:tcPr>
                <w:p w14:paraId="23AA1E95"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4952A7">
                    <w:rPr>
                      <w:rFonts w:cstheme="minorHAnsi"/>
                      <w:szCs w:val="20"/>
                    </w:rPr>
                    <w:t>Analog_test_mux_sel</w:t>
                  </w:r>
                </w:p>
              </w:tc>
              <w:tc>
                <w:tcPr>
                  <w:tcW w:w="0" w:type="auto"/>
                  <w:hideMark/>
                </w:tcPr>
                <w:p w14:paraId="50640F79"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4952A7">
                    <w:rPr>
                      <w:rFonts w:cstheme="minorHAnsi"/>
                      <w:szCs w:val="20"/>
                    </w:rPr>
                    <w:t>0</w:t>
                  </w:r>
                </w:p>
              </w:tc>
            </w:tr>
            <w:tr w:rsidR="00FB3A8D" w:rsidRPr="008A20DB" w14:paraId="7CCD7232" w14:textId="77777777" w:rsidTr="004952A7">
              <w:tc>
                <w:tcPr>
                  <w:cnfStyle w:val="001000000000" w:firstRow="0" w:lastRow="0" w:firstColumn="1" w:lastColumn="0" w:oddVBand="0" w:evenVBand="0" w:oddHBand="0" w:evenHBand="0" w:firstRowFirstColumn="0" w:firstRowLastColumn="0" w:lastRowFirstColumn="0" w:lastRowLastColumn="0"/>
                  <w:tcW w:w="0" w:type="auto"/>
                  <w:hideMark/>
                </w:tcPr>
                <w:p w14:paraId="3CAD8127" w14:textId="77777777" w:rsidR="00FB3A8D" w:rsidRPr="004952A7" w:rsidRDefault="00FB3A8D" w:rsidP="00FB3A8D">
                  <w:pPr>
                    <w:pStyle w:val="Table-small"/>
                    <w:rPr>
                      <w:rFonts w:cstheme="minorHAnsi"/>
                      <w:szCs w:val="20"/>
                    </w:rPr>
                  </w:pPr>
                  <w:r w:rsidRPr="004952A7">
                    <w:rPr>
                      <w:rFonts w:cstheme="minorHAnsi"/>
                      <w:szCs w:val="20"/>
                    </w:rPr>
                    <w:t> </w:t>
                  </w:r>
                </w:p>
              </w:tc>
              <w:tc>
                <w:tcPr>
                  <w:tcW w:w="0" w:type="auto"/>
                  <w:hideMark/>
                </w:tcPr>
                <w:p w14:paraId="67409347"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sidRPr="004952A7">
                    <w:rPr>
                      <w:rFonts w:cstheme="minorHAnsi"/>
                      <w:szCs w:val="20"/>
                      <w:lang w:val="en-US"/>
                    </w:rPr>
                    <w:t>Configure all GPIOs as input</w:t>
                  </w:r>
                </w:p>
              </w:tc>
              <w:tc>
                <w:tcPr>
                  <w:tcW w:w="0" w:type="auto"/>
                  <w:hideMark/>
                </w:tcPr>
                <w:p w14:paraId="335EEA07"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4952A7">
                    <w:rPr>
                      <w:rFonts w:cstheme="minorHAnsi"/>
                      <w:szCs w:val="20"/>
                    </w:rPr>
                    <w:t>IOLineModeAll_Value</w:t>
                  </w:r>
                </w:p>
              </w:tc>
              <w:tc>
                <w:tcPr>
                  <w:tcW w:w="0" w:type="auto"/>
                  <w:hideMark/>
                </w:tcPr>
                <w:p w14:paraId="5B44E336"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4952A7">
                    <w:rPr>
                      <w:rFonts w:cstheme="minorHAnsi"/>
                      <w:szCs w:val="20"/>
                    </w:rPr>
                    <w:t>0</w:t>
                  </w:r>
                </w:p>
              </w:tc>
            </w:tr>
            <w:tr w:rsidR="00FB3A8D" w:rsidRPr="008A20DB" w14:paraId="26F5F90D" w14:textId="77777777" w:rsidTr="004952A7">
              <w:tc>
                <w:tcPr>
                  <w:cnfStyle w:val="001000000000" w:firstRow="0" w:lastRow="0" w:firstColumn="1" w:lastColumn="0" w:oddVBand="0" w:evenVBand="0" w:oddHBand="0" w:evenHBand="0" w:firstRowFirstColumn="0" w:firstRowLastColumn="0" w:lastRowFirstColumn="0" w:lastRowLastColumn="0"/>
                  <w:tcW w:w="0" w:type="auto"/>
                  <w:hideMark/>
                </w:tcPr>
                <w:p w14:paraId="70A2D15C" w14:textId="77777777" w:rsidR="00FB3A8D" w:rsidRPr="004952A7" w:rsidRDefault="00FB3A8D" w:rsidP="00FB3A8D">
                  <w:pPr>
                    <w:pStyle w:val="Table-small"/>
                    <w:rPr>
                      <w:rFonts w:cstheme="minorHAnsi"/>
                      <w:szCs w:val="20"/>
                    </w:rPr>
                  </w:pPr>
                  <w:r w:rsidRPr="004952A7">
                    <w:rPr>
                      <w:rFonts w:cstheme="minorHAnsi"/>
                      <w:szCs w:val="20"/>
                    </w:rPr>
                    <w:t>frame_valid_cam</w:t>
                  </w:r>
                </w:p>
              </w:tc>
              <w:tc>
                <w:tcPr>
                  <w:tcW w:w="0" w:type="auto"/>
                  <w:hideMark/>
                </w:tcPr>
                <w:p w14:paraId="3146B786"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sidRPr="004952A7">
                    <w:rPr>
                      <w:rFonts w:cstheme="minorHAnsi"/>
                      <w:szCs w:val="20"/>
                      <w:lang w:val="en-US"/>
                    </w:rPr>
                    <w:t>Disable test bus output on GPIO pins</w:t>
                  </w:r>
                </w:p>
              </w:tc>
              <w:tc>
                <w:tcPr>
                  <w:tcW w:w="0" w:type="auto"/>
                  <w:hideMark/>
                </w:tcPr>
                <w:p w14:paraId="00FB6853"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4952A7">
                    <w:rPr>
                      <w:rFonts w:cstheme="minorHAnsi"/>
                      <w:szCs w:val="20"/>
                    </w:rPr>
                    <w:t>Analog_test_mux_sel</w:t>
                  </w:r>
                </w:p>
              </w:tc>
              <w:tc>
                <w:tcPr>
                  <w:tcW w:w="0" w:type="auto"/>
                  <w:hideMark/>
                </w:tcPr>
                <w:p w14:paraId="47DDE70F"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4952A7">
                    <w:rPr>
                      <w:rFonts w:cstheme="minorHAnsi"/>
                      <w:szCs w:val="20"/>
                    </w:rPr>
                    <w:t>0</w:t>
                  </w:r>
                </w:p>
              </w:tc>
            </w:tr>
            <w:tr w:rsidR="00FB3A8D" w:rsidRPr="008A20DB" w14:paraId="58C5C900" w14:textId="77777777" w:rsidTr="004952A7">
              <w:tc>
                <w:tcPr>
                  <w:cnfStyle w:val="001000000000" w:firstRow="0" w:lastRow="0" w:firstColumn="1" w:lastColumn="0" w:oddVBand="0" w:evenVBand="0" w:oddHBand="0" w:evenHBand="0" w:firstRowFirstColumn="0" w:firstRowLastColumn="0" w:lastRowFirstColumn="0" w:lastRowLastColumn="0"/>
                  <w:tcW w:w="0" w:type="auto"/>
                  <w:hideMark/>
                </w:tcPr>
                <w:p w14:paraId="45603B6B" w14:textId="77777777" w:rsidR="00FB3A8D" w:rsidRPr="004952A7" w:rsidRDefault="00FB3A8D" w:rsidP="00FB3A8D">
                  <w:pPr>
                    <w:pStyle w:val="Table-small"/>
                    <w:rPr>
                      <w:rFonts w:cstheme="minorHAnsi"/>
                      <w:szCs w:val="20"/>
                    </w:rPr>
                  </w:pPr>
                  <w:r w:rsidRPr="004952A7">
                    <w:rPr>
                      <w:rFonts w:cstheme="minorHAnsi"/>
                      <w:szCs w:val="20"/>
                    </w:rPr>
                    <w:t>line_valid_cam</w:t>
                  </w:r>
                </w:p>
              </w:tc>
              <w:tc>
                <w:tcPr>
                  <w:tcW w:w="0" w:type="auto"/>
                  <w:hideMark/>
                </w:tcPr>
                <w:p w14:paraId="17D44D98"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sidRPr="004952A7">
                    <w:rPr>
                      <w:rFonts w:cstheme="minorHAnsi"/>
                      <w:szCs w:val="20"/>
                      <w:lang w:val="en-US"/>
                    </w:rPr>
                    <w:t>Configure all GPIOs as input</w:t>
                  </w:r>
                </w:p>
              </w:tc>
              <w:tc>
                <w:tcPr>
                  <w:tcW w:w="0" w:type="auto"/>
                  <w:hideMark/>
                </w:tcPr>
                <w:p w14:paraId="46B16BE7"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4952A7">
                    <w:rPr>
                      <w:rFonts w:cstheme="minorHAnsi"/>
                      <w:szCs w:val="20"/>
                    </w:rPr>
                    <w:t>IOLineModeAll_Value</w:t>
                  </w:r>
                </w:p>
              </w:tc>
              <w:tc>
                <w:tcPr>
                  <w:tcW w:w="0" w:type="auto"/>
                  <w:hideMark/>
                </w:tcPr>
                <w:p w14:paraId="1F8552CA"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4952A7">
                    <w:rPr>
                      <w:rFonts w:cstheme="minorHAnsi"/>
                      <w:szCs w:val="20"/>
                    </w:rPr>
                    <w:t>0</w:t>
                  </w:r>
                </w:p>
              </w:tc>
            </w:tr>
            <w:tr w:rsidR="00FB3A8D" w:rsidRPr="008A20DB" w14:paraId="45D45901" w14:textId="77777777" w:rsidTr="004952A7">
              <w:tc>
                <w:tcPr>
                  <w:cnfStyle w:val="001000000000" w:firstRow="0" w:lastRow="0" w:firstColumn="1" w:lastColumn="0" w:oddVBand="0" w:evenVBand="0" w:oddHBand="0" w:evenHBand="0" w:firstRowFirstColumn="0" w:firstRowLastColumn="0" w:lastRowFirstColumn="0" w:lastRowLastColumn="0"/>
                  <w:tcW w:w="0" w:type="auto"/>
                  <w:hideMark/>
                </w:tcPr>
                <w:p w14:paraId="36BCF8FD" w14:textId="77777777" w:rsidR="00FB3A8D" w:rsidRPr="004952A7" w:rsidRDefault="00FB3A8D" w:rsidP="00FB3A8D">
                  <w:pPr>
                    <w:pStyle w:val="Table-small"/>
                    <w:rPr>
                      <w:rFonts w:cstheme="minorHAnsi"/>
                      <w:szCs w:val="20"/>
                    </w:rPr>
                  </w:pPr>
                  <w:r w:rsidRPr="004952A7">
                    <w:rPr>
                      <w:rFonts w:cstheme="minorHAnsi"/>
                      <w:szCs w:val="20"/>
                    </w:rPr>
                    <w:t>data_valid_cam</w:t>
                  </w:r>
                </w:p>
              </w:tc>
              <w:tc>
                <w:tcPr>
                  <w:tcW w:w="0" w:type="auto"/>
                  <w:hideMark/>
                </w:tcPr>
                <w:p w14:paraId="0AA8E2A5"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sidRPr="004952A7">
                    <w:rPr>
                      <w:rFonts w:cstheme="minorHAnsi"/>
                      <w:szCs w:val="20"/>
                      <w:lang w:val="en-US"/>
                    </w:rPr>
                    <w:t>Disconnect clock from pixel_clk_cam input</w:t>
                  </w:r>
                </w:p>
              </w:tc>
              <w:tc>
                <w:tcPr>
                  <w:tcW w:w="0" w:type="auto"/>
                  <w:hideMark/>
                </w:tcPr>
                <w:p w14:paraId="0C0B9A87"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sidRPr="004952A7">
                    <w:rPr>
                      <w:rFonts w:cstheme="minorHAnsi"/>
                      <w:szCs w:val="20"/>
                      <w:lang w:val="en-US"/>
                    </w:rPr>
                    <w:t> </w:t>
                  </w:r>
                </w:p>
              </w:tc>
              <w:tc>
                <w:tcPr>
                  <w:tcW w:w="0" w:type="auto"/>
                  <w:hideMark/>
                </w:tcPr>
                <w:p w14:paraId="3433E491"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sidRPr="004952A7">
                    <w:rPr>
                      <w:rFonts w:cstheme="minorHAnsi"/>
                      <w:szCs w:val="20"/>
                      <w:lang w:val="en-US"/>
                    </w:rPr>
                    <w:t> </w:t>
                  </w:r>
                </w:p>
              </w:tc>
            </w:tr>
            <w:tr w:rsidR="00FB3A8D" w:rsidRPr="008A20DB" w14:paraId="5F56615B" w14:textId="77777777" w:rsidTr="004952A7">
              <w:tc>
                <w:tcPr>
                  <w:cnfStyle w:val="001000000000" w:firstRow="0" w:lastRow="0" w:firstColumn="1" w:lastColumn="0" w:oddVBand="0" w:evenVBand="0" w:oddHBand="0" w:evenHBand="0" w:firstRowFirstColumn="0" w:firstRowLastColumn="0" w:lastRowFirstColumn="0" w:lastRowLastColumn="0"/>
                  <w:tcW w:w="0" w:type="auto"/>
                  <w:hideMark/>
                </w:tcPr>
                <w:p w14:paraId="7E675C64" w14:textId="77777777" w:rsidR="00FB3A8D" w:rsidRPr="004952A7" w:rsidRDefault="00FB3A8D" w:rsidP="00FB3A8D">
                  <w:pPr>
                    <w:pStyle w:val="Table-small"/>
                    <w:rPr>
                      <w:rFonts w:cstheme="minorHAnsi"/>
                      <w:szCs w:val="20"/>
                    </w:rPr>
                  </w:pPr>
                  <w:r w:rsidRPr="004952A7">
                    <w:rPr>
                      <w:rFonts w:cstheme="minorHAnsi"/>
                      <w:szCs w:val="20"/>
                    </w:rPr>
                    <w:t>ref_clk</w:t>
                  </w:r>
                </w:p>
              </w:tc>
              <w:tc>
                <w:tcPr>
                  <w:tcW w:w="0" w:type="auto"/>
                  <w:hideMark/>
                </w:tcPr>
                <w:p w14:paraId="5E507125" w14:textId="3D8DB9FE"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7AADCD66">
                    <w:rPr>
                      <w:rFonts w:cstheme="minorBidi"/>
                    </w:rPr>
                    <w:t>Enable</w:t>
                  </w:r>
                  <w:r w:rsidRPr="004952A7">
                    <w:rPr>
                      <w:rFonts w:cstheme="minorHAnsi"/>
                      <w:szCs w:val="20"/>
                    </w:rPr>
                    <w:t xml:space="preserve"> crystal oscillator</w:t>
                  </w:r>
                </w:p>
              </w:tc>
              <w:tc>
                <w:tcPr>
                  <w:tcW w:w="0" w:type="auto"/>
                  <w:hideMark/>
                </w:tcPr>
                <w:p w14:paraId="4F118C5B"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4952A7">
                    <w:rPr>
                      <w:rFonts w:cstheme="minorHAnsi"/>
                      <w:szCs w:val="20"/>
                    </w:rPr>
                    <w:t>Analog_en_xo</w:t>
                  </w:r>
                </w:p>
              </w:tc>
              <w:tc>
                <w:tcPr>
                  <w:tcW w:w="0" w:type="auto"/>
                  <w:hideMark/>
                </w:tcPr>
                <w:p w14:paraId="6F4258D2"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4952A7">
                    <w:rPr>
                      <w:rFonts w:cstheme="minorHAnsi"/>
                      <w:szCs w:val="20"/>
                    </w:rPr>
                    <w:t>0</w:t>
                  </w:r>
                </w:p>
              </w:tc>
            </w:tr>
            <w:tr w:rsidR="00FB3A8D" w:rsidRPr="008A20DB" w14:paraId="7492ADEB" w14:textId="77777777" w:rsidTr="004952A7">
              <w:tc>
                <w:tcPr>
                  <w:cnfStyle w:val="001000000000" w:firstRow="0" w:lastRow="0" w:firstColumn="1" w:lastColumn="0" w:oddVBand="0" w:evenVBand="0" w:oddHBand="0" w:evenHBand="0" w:firstRowFirstColumn="0" w:firstRowLastColumn="0" w:lastRowFirstColumn="0" w:lastRowLastColumn="0"/>
                  <w:tcW w:w="0" w:type="auto"/>
                  <w:hideMark/>
                </w:tcPr>
                <w:p w14:paraId="0FE1BDA6" w14:textId="77777777" w:rsidR="00FB3A8D" w:rsidRPr="004952A7" w:rsidRDefault="00FB3A8D" w:rsidP="00FB3A8D">
                  <w:pPr>
                    <w:pStyle w:val="Table-small"/>
                    <w:rPr>
                      <w:rFonts w:cstheme="minorHAnsi"/>
                      <w:szCs w:val="20"/>
                    </w:rPr>
                  </w:pPr>
                  <w:r w:rsidRPr="004952A7">
                    <w:rPr>
                      <w:rFonts w:cstheme="minorHAnsi"/>
                      <w:szCs w:val="20"/>
                    </w:rPr>
                    <w:t> </w:t>
                  </w:r>
                </w:p>
              </w:tc>
              <w:tc>
                <w:tcPr>
                  <w:tcW w:w="0" w:type="auto"/>
                  <w:hideMark/>
                </w:tcPr>
                <w:p w14:paraId="623537C2" w14:textId="01250A96"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sidRPr="7AADCD66">
                    <w:rPr>
                      <w:rFonts w:cstheme="minorBidi"/>
                      <w:lang w:val="en-US"/>
                    </w:rPr>
                    <w:t>Disable</w:t>
                  </w:r>
                  <w:r w:rsidRPr="004952A7">
                    <w:rPr>
                      <w:rFonts w:cstheme="minorHAnsi"/>
                      <w:szCs w:val="20"/>
                      <w:lang w:val="en-US"/>
                    </w:rPr>
                    <w:t xml:space="preserve"> external reference clock input</w:t>
                  </w:r>
                </w:p>
              </w:tc>
              <w:tc>
                <w:tcPr>
                  <w:tcW w:w="0" w:type="auto"/>
                  <w:hideMark/>
                </w:tcPr>
                <w:p w14:paraId="2EA8FEFF"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4952A7">
                    <w:rPr>
                      <w:rFonts w:cstheme="minorHAnsi"/>
                      <w:szCs w:val="20"/>
                    </w:rPr>
                    <w:t>Analog_en_ref_buf</w:t>
                  </w:r>
                </w:p>
              </w:tc>
              <w:tc>
                <w:tcPr>
                  <w:tcW w:w="0" w:type="auto"/>
                  <w:hideMark/>
                </w:tcPr>
                <w:p w14:paraId="244B373C"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4952A7">
                    <w:rPr>
                      <w:rFonts w:cstheme="minorHAnsi"/>
                      <w:szCs w:val="20"/>
                    </w:rPr>
                    <w:t>1</w:t>
                  </w:r>
                </w:p>
              </w:tc>
            </w:tr>
            <w:tr w:rsidR="00FB3A8D" w:rsidRPr="008A20DB" w14:paraId="160699C1" w14:textId="77777777" w:rsidTr="004952A7">
              <w:tc>
                <w:tcPr>
                  <w:cnfStyle w:val="001000000000" w:firstRow="0" w:lastRow="0" w:firstColumn="1" w:lastColumn="0" w:oddVBand="0" w:evenVBand="0" w:oddHBand="0" w:evenHBand="0" w:firstRowFirstColumn="0" w:firstRowLastColumn="0" w:lastRowFirstColumn="0" w:lastRowLastColumn="0"/>
                  <w:tcW w:w="0" w:type="auto"/>
                  <w:hideMark/>
                </w:tcPr>
                <w:p w14:paraId="3A270842" w14:textId="77777777" w:rsidR="00FB3A8D" w:rsidRPr="004952A7" w:rsidRDefault="00FB3A8D" w:rsidP="00FB3A8D">
                  <w:pPr>
                    <w:pStyle w:val="Table-small"/>
                    <w:rPr>
                      <w:rFonts w:cstheme="minorHAnsi"/>
                      <w:szCs w:val="20"/>
                    </w:rPr>
                  </w:pPr>
                  <w:r w:rsidRPr="004952A7">
                    <w:rPr>
                      <w:rFonts w:cstheme="minorHAnsi"/>
                      <w:szCs w:val="20"/>
                    </w:rPr>
                    <w:t> </w:t>
                  </w:r>
                </w:p>
              </w:tc>
              <w:tc>
                <w:tcPr>
                  <w:tcW w:w="0" w:type="auto"/>
                  <w:hideMark/>
                </w:tcPr>
                <w:p w14:paraId="0674976F"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sidRPr="004952A7">
                    <w:rPr>
                      <w:rFonts w:cstheme="minorHAnsi"/>
                      <w:szCs w:val="20"/>
                      <w:lang w:val="en-US"/>
                    </w:rPr>
                    <w:t>Configure all GPIOs as input</w:t>
                  </w:r>
                </w:p>
              </w:tc>
              <w:tc>
                <w:tcPr>
                  <w:tcW w:w="0" w:type="auto"/>
                  <w:hideMark/>
                </w:tcPr>
                <w:p w14:paraId="41E22D6E"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4952A7">
                    <w:rPr>
                      <w:rFonts w:cstheme="minorHAnsi"/>
                      <w:szCs w:val="20"/>
                    </w:rPr>
                    <w:t>IOLineModeAll_Value</w:t>
                  </w:r>
                </w:p>
              </w:tc>
              <w:tc>
                <w:tcPr>
                  <w:tcW w:w="0" w:type="auto"/>
                  <w:hideMark/>
                </w:tcPr>
                <w:p w14:paraId="1CF59FF7"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4952A7">
                    <w:rPr>
                      <w:rFonts w:cstheme="minorHAnsi"/>
                      <w:szCs w:val="20"/>
                    </w:rPr>
                    <w:t>0</w:t>
                  </w:r>
                </w:p>
              </w:tc>
            </w:tr>
            <w:tr w:rsidR="00FB3A8D" w:rsidRPr="008A20DB" w14:paraId="184EEBA2" w14:textId="77777777" w:rsidTr="004952A7">
              <w:tc>
                <w:tcPr>
                  <w:cnfStyle w:val="001000000000" w:firstRow="0" w:lastRow="0" w:firstColumn="1" w:lastColumn="0" w:oddVBand="0" w:evenVBand="0" w:oddHBand="0" w:evenHBand="0" w:firstRowFirstColumn="0" w:firstRowLastColumn="0" w:lastRowFirstColumn="0" w:lastRowLastColumn="0"/>
                  <w:tcW w:w="0" w:type="auto"/>
                  <w:hideMark/>
                </w:tcPr>
                <w:p w14:paraId="16453E7C" w14:textId="77777777" w:rsidR="00FB3A8D" w:rsidRPr="004952A7" w:rsidRDefault="00FB3A8D" w:rsidP="00FB3A8D">
                  <w:pPr>
                    <w:pStyle w:val="Table-small"/>
                    <w:rPr>
                      <w:rFonts w:cstheme="minorHAnsi"/>
                      <w:szCs w:val="20"/>
                    </w:rPr>
                  </w:pPr>
                  <w:r w:rsidRPr="004952A7">
                    <w:rPr>
                      <w:rFonts w:cstheme="minorHAnsi"/>
                      <w:szCs w:val="20"/>
                    </w:rPr>
                    <w:t> </w:t>
                  </w:r>
                </w:p>
              </w:tc>
              <w:tc>
                <w:tcPr>
                  <w:tcW w:w="0" w:type="auto"/>
                  <w:hideMark/>
                </w:tcPr>
                <w:p w14:paraId="797AC574" w14:textId="77777777" w:rsidR="00FB3A8D" w:rsidRPr="004952A7"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sidRPr="004952A7">
                    <w:rPr>
                      <w:rFonts w:cstheme="minorHAnsi"/>
                      <w:szCs w:val="20"/>
                      <w:lang w:val="en-US"/>
                    </w:rPr>
                    <w:t>Disconnect clk_ref_tst in test mux</w:t>
                  </w:r>
                </w:p>
              </w:tc>
              <w:tc>
                <w:tcPr>
                  <w:tcW w:w="0" w:type="auto"/>
                  <w:hideMark/>
                </w:tcPr>
                <w:p w14:paraId="75F5EBFF" w14:textId="77777777" w:rsidR="00FB3A8D" w:rsidRPr="00BE6C7F"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sidRPr="00BE6C7F">
                    <w:rPr>
                      <w:rFonts w:cstheme="minorHAnsi"/>
                      <w:szCs w:val="20"/>
                      <w:lang w:val="en-US"/>
                    </w:rPr>
                    <w:t>Analog_tstmux_d1sel</w:t>
                  </w:r>
                </w:p>
              </w:tc>
              <w:tc>
                <w:tcPr>
                  <w:tcW w:w="0" w:type="auto"/>
                  <w:hideMark/>
                </w:tcPr>
                <w:p w14:paraId="766B9563" w14:textId="77777777" w:rsidR="00FB3A8D" w:rsidRPr="00BE6C7F"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sidRPr="00BE6C7F">
                    <w:rPr>
                      <w:rFonts w:cstheme="minorHAnsi"/>
                      <w:szCs w:val="20"/>
                      <w:lang w:val="en-US"/>
                    </w:rPr>
                    <w:t>0</w:t>
                  </w:r>
                </w:p>
              </w:tc>
            </w:tr>
            <w:tr w:rsidR="00FB3A8D" w:rsidRPr="008A20DB" w14:paraId="3F50F397" w14:textId="77777777" w:rsidTr="004952A7">
              <w:tc>
                <w:tcPr>
                  <w:cnfStyle w:val="001000000000" w:firstRow="0" w:lastRow="0" w:firstColumn="1" w:lastColumn="0" w:oddVBand="0" w:evenVBand="0" w:oddHBand="0" w:evenHBand="0" w:firstRowFirstColumn="0" w:firstRowLastColumn="0" w:lastRowFirstColumn="0" w:lastRowLastColumn="0"/>
                  <w:tcW w:w="0" w:type="auto"/>
                  <w:hideMark/>
                </w:tcPr>
                <w:p w14:paraId="26B25249" w14:textId="77777777" w:rsidR="00FB3A8D" w:rsidRPr="00BE6C7F" w:rsidRDefault="00FB3A8D" w:rsidP="00FB3A8D">
                  <w:pPr>
                    <w:pStyle w:val="Table-small"/>
                    <w:rPr>
                      <w:rFonts w:cstheme="minorHAnsi"/>
                      <w:szCs w:val="20"/>
                      <w:lang w:val="en-US"/>
                    </w:rPr>
                  </w:pPr>
                  <w:r w:rsidRPr="00BE6C7F">
                    <w:rPr>
                      <w:rFonts w:cstheme="minorHAnsi"/>
                      <w:szCs w:val="20"/>
                      <w:lang w:val="en-US"/>
                    </w:rPr>
                    <w:t> </w:t>
                  </w:r>
                </w:p>
              </w:tc>
              <w:tc>
                <w:tcPr>
                  <w:tcW w:w="0" w:type="auto"/>
                  <w:hideMark/>
                </w:tcPr>
                <w:p w14:paraId="220B8959" w14:textId="77777777" w:rsidR="00FB3A8D" w:rsidRPr="00BE6C7F"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sidRPr="00BE6C7F">
                    <w:rPr>
                      <w:rFonts w:cstheme="minorHAnsi"/>
                      <w:szCs w:val="20"/>
                      <w:lang w:val="en-US"/>
                    </w:rPr>
                    <w:t> </w:t>
                  </w:r>
                </w:p>
              </w:tc>
              <w:tc>
                <w:tcPr>
                  <w:tcW w:w="0" w:type="auto"/>
                  <w:hideMark/>
                </w:tcPr>
                <w:p w14:paraId="2FA0D21B" w14:textId="77777777" w:rsidR="00FB3A8D" w:rsidRPr="00BE6C7F"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sidRPr="00BE6C7F">
                    <w:rPr>
                      <w:rFonts w:cstheme="minorHAnsi"/>
                      <w:szCs w:val="20"/>
                      <w:lang w:val="en-US"/>
                    </w:rPr>
                    <w:t>Analog_spare2_register</w:t>
                  </w:r>
                </w:p>
              </w:tc>
              <w:tc>
                <w:tcPr>
                  <w:tcW w:w="0" w:type="auto"/>
                  <w:hideMark/>
                </w:tcPr>
                <w:p w14:paraId="47A9272E" w14:textId="77777777" w:rsidR="00FB3A8D" w:rsidRPr="00BE6C7F"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sidRPr="00BE6C7F">
                    <w:rPr>
                      <w:rFonts w:cstheme="minorHAnsi"/>
                      <w:szCs w:val="20"/>
                      <w:lang w:val="en-US"/>
                    </w:rPr>
                    <w:t>0</w:t>
                  </w:r>
                </w:p>
              </w:tc>
            </w:tr>
            <w:tr w:rsidR="00FB3A8D" w:rsidRPr="008A20DB" w14:paraId="5724D501" w14:textId="77777777" w:rsidTr="004952A7">
              <w:tc>
                <w:tcPr>
                  <w:cnfStyle w:val="001000000000" w:firstRow="0" w:lastRow="0" w:firstColumn="1" w:lastColumn="0" w:oddVBand="0" w:evenVBand="0" w:oddHBand="0" w:evenHBand="0" w:firstRowFirstColumn="0" w:firstRowLastColumn="0" w:lastRowFirstColumn="0" w:lastRowLastColumn="0"/>
                  <w:tcW w:w="0" w:type="auto"/>
                  <w:hideMark/>
                </w:tcPr>
                <w:p w14:paraId="1F9DC691" w14:textId="77777777" w:rsidR="00FB3A8D" w:rsidRPr="00BE6C7F" w:rsidRDefault="00FB3A8D" w:rsidP="00FB3A8D">
                  <w:pPr>
                    <w:pStyle w:val="Table-small"/>
                    <w:rPr>
                      <w:rFonts w:cstheme="minorHAnsi"/>
                      <w:szCs w:val="20"/>
                      <w:lang w:val="en-US"/>
                    </w:rPr>
                  </w:pPr>
                  <w:r w:rsidRPr="00BE6C7F">
                    <w:rPr>
                      <w:rFonts w:cstheme="minorHAnsi"/>
                      <w:szCs w:val="20"/>
                      <w:lang w:val="en-US"/>
                    </w:rPr>
                    <w:t> </w:t>
                  </w:r>
                </w:p>
              </w:tc>
              <w:tc>
                <w:tcPr>
                  <w:tcW w:w="0" w:type="auto"/>
                  <w:hideMark/>
                </w:tcPr>
                <w:p w14:paraId="02D772EF" w14:textId="77777777" w:rsidR="00FB3A8D" w:rsidRPr="00BE6C7F"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sidRPr="00BE6C7F">
                    <w:rPr>
                      <w:rFonts w:cstheme="minorHAnsi"/>
                      <w:szCs w:val="20"/>
                      <w:lang w:val="en-US"/>
                    </w:rPr>
                    <w:t> </w:t>
                  </w:r>
                </w:p>
              </w:tc>
              <w:tc>
                <w:tcPr>
                  <w:tcW w:w="0" w:type="auto"/>
                  <w:hideMark/>
                </w:tcPr>
                <w:p w14:paraId="1E60EE87" w14:textId="77777777" w:rsidR="00FB3A8D" w:rsidRPr="00BE6C7F"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sidRPr="00BE6C7F">
                    <w:rPr>
                      <w:rFonts w:cstheme="minorHAnsi"/>
                      <w:szCs w:val="20"/>
                      <w:lang w:val="en-US"/>
                    </w:rPr>
                    <w:t>Analog_en_tref_out</w:t>
                  </w:r>
                </w:p>
              </w:tc>
              <w:tc>
                <w:tcPr>
                  <w:tcW w:w="0" w:type="auto"/>
                  <w:hideMark/>
                </w:tcPr>
                <w:p w14:paraId="07AB7143" w14:textId="77777777" w:rsidR="00FB3A8D" w:rsidRPr="00BE6C7F"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sidRPr="00BE6C7F">
                    <w:rPr>
                      <w:rFonts w:cstheme="minorHAnsi"/>
                      <w:szCs w:val="20"/>
                      <w:lang w:val="en-US"/>
                    </w:rPr>
                    <w:t>0</w:t>
                  </w:r>
                </w:p>
              </w:tc>
            </w:tr>
          </w:tbl>
          <w:p w14:paraId="512AE650" w14:textId="77777777" w:rsidR="00FB3A8D" w:rsidRDefault="00FB3A8D" w:rsidP="00FB3A8D">
            <w:pPr>
              <w:pStyle w:val="Table-small"/>
              <w:rPr>
                <w:rFonts w:cstheme="minorHAnsi"/>
                <w:b w:val="0"/>
                <w:bCs w:val="0"/>
                <w:szCs w:val="20"/>
              </w:rPr>
            </w:pPr>
          </w:p>
          <w:p w14:paraId="216559AD" w14:textId="77777777" w:rsidR="00FB3A8D" w:rsidRDefault="00FB3A8D" w:rsidP="00FB3A8D">
            <w:pPr>
              <w:pStyle w:val="Table-small"/>
              <w:rPr>
                <w:rFonts w:cstheme="minorHAnsi"/>
                <w:b w:val="0"/>
                <w:bCs w:val="0"/>
                <w:szCs w:val="20"/>
              </w:rPr>
            </w:pPr>
            <w:r>
              <w:rPr>
                <w:rFonts w:cstheme="minorHAnsi"/>
                <w:szCs w:val="20"/>
              </w:rPr>
              <w:t>Pin groups table</w:t>
            </w:r>
          </w:p>
          <w:p w14:paraId="482E12B2" w14:textId="77777777" w:rsidR="00FB3A8D" w:rsidRDefault="00FB3A8D" w:rsidP="00FB3A8D">
            <w:pPr>
              <w:pStyle w:val="Table-small"/>
              <w:rPr>
                <w:rFonts w:cstheme="minorHAnsi"/>
                <w:szCs w:val="20"/>
              </w:rPr>
            </w:pPr>
            <w:r w:rsidRPr="00CC1F4A">
              <w:rPr>
                <w:rFonts w:cstheme="minorHAnsi"/>
                <w:b w:val="0"/>
                <w:bCs w:val="0"/>
                <w:szCs w:val="20"/>
              </w:rPr>
              <w:t xml:space="preserve">To simplify reporting, </w:t>
            </w:r>
            <w:r>
              <w:rPr>
                <w:rFonts w:cstheme="minorHAnsi"/>
                <w:b w:val="0"/>
                <w:bCs w:val="0"/>
                <w:szCs w:val="20"/>
              </w:rPr>
              <w:t>pins which share the same IO cell are grouped into a single measurement ID. To optimize the test time, pins which belong to the same group can share initialization to speed up the measurements. For example:</w:t>
            </w:r>
          </w:p>
          <w:p w14:paraId="2A901021" w14:textId="77777777" w:rsidR="00FB3A8D" w:rsidRPr="00CC1F4A" w:rsidRDefault="00FB3A8D" w:rsidP="00FB3A8D">
            <w:pPr>
              <w:pStyle w:val="Table-small"/>
              <w:numPr>
                <w:ilvl w:val="0"/>
                <w:numId w:val="44"/>
              </w:numPr>
              <w:rPr>
                <w:rFonts w:cstheme="minorHAnsi"/>
                <w:b w:val="0"/>
                <w:bCs w:val="0"/>
                <w:szCs w:val="20"/>
              </w:rPr>
            </w:pPr>
            <w:r>
              <w:rPr>
                <w:rFonts w:cstheme="minorHAnsi"/>
                <w:b w:val="0"/>
                <w:bCs w:val="0"/>
                <w:szCs w:val="20"/>
              </w:rPr>
              <w:t>Park state needs only be run once.</w:t>
            </w:r>
          </w:p>
          <w:p w14:paraId="73C7972E" w14:textId="77777777" w:rsidR="00FB3A8D" w:rsidRPr="00CC1F4A" w:rsidRDefault="00FB3A8D" w:rsidP="00FB3A8D">
            <w:pPr>
              <w:pStyle w:val="Table-small"/>
              <w:numPr>
                <w:ilvl w:val="0"/>
                <w:numId w:val="44"/>
              </w:numPr>
              <w:rPr>
                <w:rFonts w:cstheme="minorHAnsi"/>
                <w:b w:val="0"/>
                <w:bCs w:val="0"/>
                <w:szCs w:val="20"/>
              </w:rPr>
            </w:pPr>
            <w:r>
              <w:rPr>
                <w:rFonts w:cstheme="minorHAnsi"/>
                <w:b w:val="0"/>
                <w:bCs w:val="0"/>
                <w:szCs w:val="20"/>
              </w:rPr>
              <w:t>The SMU needs to be configured only once</w:t>
            </w:r>
          </w:p>
          <w:p w14:paraId="4AFFADB5" w14:textId="77777777" w:rsidR="00FB3A8D" w:rsidRPr="00CC1F4A" w:rsidRDefault="00FB3A8D" w:rsidP="00FB3A8D">
            <w:pPr>
              <w:pStyle w:val="Table-small"/>
              <w:numPr>
                <w:ilvl w:val="0"/>
                <w:numId w:val="44"/>
              </w:numPr>
              <w:rPr>
                <w:rFonts w:cstheme="minorHAnsi"/>
                <w:b w:val="0"/>
                <w:bCs w:val="0"/>
                <w:szCs w:val="20"/>
              </w:rPr>
            </w:pPr>
            <w:r>
              <w:rPr>
                <w:rFonts w:cstheme="minorHAnsi"/>
                <w:b w:val="0"/>
                <w:bCs w:val="0"/>
                <w:szCs w:val="20"/>
              </w:rPr>
              <w:t>If a group of pins share the same register in the input configuration table, the register can be configured for all pins in the group in a single transaction. The same applies for the pin cleanup table.</w:t>
            </w:r>
          </w:p>
          <w:tbl>
            <w:tblPr>
              <w:tblStyle w:val="GridTable4"/>
              <w:tblW w:w="0" w:type="auto"/>
              <w:tblLook w:val="04A0" w:firstRow="1" w:lastRow="0" w:firstColumn="1" w:lastColumn="0" w:noHBand="0" w:noVBand="1"/>
            </w:tblPr>
            <w:tblGrid>
              <w:gridCol w:w="1306"/>
              <w:gridCol w:w="1739"/>
              <w:gridCol w:w="4152"/>
            </w:tblGrid>
            <w:tr w:rsidR="00FB3A8D" w:rsidRPr="008A20DB" w14:paraId="58EAB412" w14:textId="77777777" w:rsidTr="002E6F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B7C51B" w14:textId="77777777" w:rsidR="00FB3A8D" w:rsidRPr="008A20DB" w:rsidRDefault="00FB3A8D" w:rsidP="00FB3A8D">
                  <w:pPr>
                    <w:pStyle w:val="Table-small"/>
                    <w:rPr>
                      <w:rFonts w:cstheme="minorHAnsi"/>
                      <w:szCs w:val="20"/>
                      <w:lang w:val="nl-BE"/>
                    </w:rPr>
                  </w:pPr>
                  <w:r>
                    <w:rPr>
                      <w:rFonts w:cstheme="minorHAnsi"/>
                      <w:szCs w:val="20"/>
                      <w:lang w:val="nl-BE"/>
                    </w:rPr>
                    <w:t>Group</w:t>
                  </w:r>
                </w:p>
              </w:tc>
              <w:tc>
                <w:tcPr>
                  <w:tcW w:w="0" w:type="auto"/>
                  <w:hideMark/>
                </w:tcPr>
                <w:p w14:paraId="1E117A2C" w14:textId="77777777" w:rsidR="00FB3A8D" w:rsidRPr="008A20DB" w:rsidRDefault="00FB3A8D" w:rsidP="00FB3A8D">
                  <w:pPr>
                    <w:pStyle w:val="Table-small"/>
                    <w:cnfStyle w:val="100000000000" w:firstRow="1" w:lastRow="0" w:firstColumn="0" w:lastColumn="0" w:oddVBand="0" w:evenVBand="0" w:oddHBand="0" w:evenHBand="0" w:firstRowFirstColumn="0" w:firstRowLastColumn="0" w:lastRowFirstColumn="0" w:lastRowLastColumn="0"/>
                    <w:rPr>
                      <w:rFonts w:cstheme="minorHAnsi"/>
                      <w:szCs w:val="20"/>
                      <w:lang w:val="nl-BE"/>
                    </w:rPr>
                  </w:pPr>
                  <w:r>
                    <w:rPr>
                      <w:rFonts w:cstheme="minorHAnsi"/>
                      <w:szCs w:val="20"/>
                      <w:lang w:val="nl-BE"/>
                    </w:rPr>
                    <w:t>Pins</w:t>
                  </w:r>
                </w:p>
              </w:tc>
              <w:tc>
                <w:tcPr>
                  <w:tcW w:w="0" w:type="auto"/>
                  <w:hideMark/>
                </w:tcPr>
                <w:p w14:paraId="1F88A9E7" w14:textId="77777777" w:rsidR="00FB3A8D" w:rsidRPr="008A20DB" w:rsidRDefault="00FB3A8D" w:rsidP="00FB3A8D">
                  <w:pPr>
                    <w:pStyle w:val="Table-small"/>
                    <w:cnfStyle w:val="100000000000" w:firstRow="1" w:lastRow="0" w:firstColumn="0" w:lastColumn="0" w:oddVBand="0" w:evenVBand="0" w:oddHBand="0" w:evenHBand="0" w:firstRowFirstColumn="0" w:firstRowLastColumn="0" w:lastRowFirstColumn="0" w:lastRowLastColumn="0"/>
                    <w:rPr>
                      <w:rFonts w:cstheme="minorHAnsi"/>
                      <w:szCs w:val="20"/>
                      <w:lang w:val="nl-BE"/>
                    </w:rPr>
                  </w:pPr>
                  <w:r w:rsidRPr="008A20DB">
                    <w:rPr>
                      <w:rFonts w:cstheme="minorHAnsi"/>
                      <w:szCs w:val="20"/>
                      <w:lang w:val="nl-BE"/>
                    </w:rPr>
                    <w:t>Note</w:t>
                  </w:r>
                </w:p>
              </w:tc>
            </w:tr>
            <w:tr w:rsidR="00FB3A8D" w:rsidRPr="008A20DB" w14:paraId="41BC4212" w14:textId="77777777" w:rsidTr="002E6F7A">
              <w:tc>
                <w:tcPr>
                  <w:cnfStyle w:val="001000000000" w:firstRow="0" w:lastRow="0" w:firstColumn="1" w:lastColumn="0" w:oddVBand="0" w:evenVBand="0" w:oddHBand="0" w:evenHBand="0" w:firstRowFirstColumn="0" w:firstRowLastColumn="0" w:lastRowFirstColumn="0" w:lastRowLastColumn="0"/>
                  <w:tcW w:w="0" w:type="auto"/>
                </w:tcPr>
                <w:p w14:paraId="3EF86C8F" w14:textId="3E3C2F30" w:rsidR="00FB3A8D" w:rsidRDefault="00FB3A8D" w:rsidP="00FB3A8D">
                  <w:pPr>
                    <w:pStyle w:val="Table-small"/>
                    <w:rPr>
                      <w:rFonts w:cstheme="minorHAnsi"/>
                      <w:szCs w:val="20"/>
                      <w:lang w:val="nl-BE"/>
                    </w:rPr>
                  </w:pPr>
                  <w:r>
                    <w:rPr>
                      <w:rFonts w:cstheme="minorHAnsi"/>
                      <w:szCs w:val="20"/>
                      <w:lang w:val="nl-BE"/>
                    </w:rPr>
                    <w:t>resetn</w:t>
                  </w:r>
                </w:p>
              </w:tc>
              <w:tc>
                <w:tcPr>
                  <w:tcW w:w="0" w:type="auto"/>
                </w:tcPr>
                <w:p w14:paraId="5B69856F" w14:textId="14F964B1" w:rsidR="00FB3A8D"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nl-BE"/>
                    </w:rPr>
                  </w:pPr>
                  <w:r>
                    <w:rPr>
                      <w:rFonts w:cstheme="minorHAnsi"/>
                      <w:szCs w:val="20"/>
                      <w:lang w:val="nl-BE"/>
                    </w:rPr>
                    <w:t>resetn</w:t>
                  </w:r>
                </w:p>
              </w:tc>
              <w:tc>
                <w:tcPr>
                  <w:tcW w:w="0" w:type="auto"/>
                </w:tcPr>
                <w:p w14:paraId="7A30EB35" w14:textId="77777777" w:rsidR="00FB3A8D" w:rsidRPr="008A20DB"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nl-BE"/>
                    </w:rPr>
                  </w:pPr>
                </w:p>
              </w:tc>
            </w:tr>
            <w:tr w:rsidR="00FB3A8D" w:rsidRPr="008A20DB" w14:paraId="1469DE37"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F0AF65F" w14:textId="77777777" w:rsidR="00FB3A8D" w:rsidRPr="008A20DB" w:rsidRDefault="00FB3A8D" w:rsidP="00FB3A8D">
                  <w:pPr>
                    <w:pStyle w:val="Table-small"/>
                    <w:rPr>
                      <w:rFonts w:cstheme="minorHAnsi"/>
                      <w:szCs w:val="20"/>
                      <w:lang w:val="nl-BE"/>
                    </w:rPr>
                  </w:pPr>
                  <w:r>
                    <w:rPr>
                      <w:rFonts w:cstheme="minorHAnsi"/>
                      <w:szCs w:val="20"/>
                      <w:lang w:val="nl-BE"/>
                    </w:rPr>
                    <w:t>video</w:t>
                  </w:r>
                </w:p>
              </w:tc>
              <w:tc>
                <w:tcPr>
                  <w:tcW w:w="0" w:type="auto"/>
                </w:tcPr>
                <w:p w14:paraId="229A8091" w14:textId="77777777" w:rsidR="00FB3A8D" w:rsidRPr="00CC1F4A"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sidRPr="00CC1F4A">
                    <w:rPr>
                      <w:rFonts w:cstheme="minorHAnsi"/>
                      <w:szCs w:val="20"/>
                      <w:lang w:val="en-US"/>
                    </w:rPr>
                    <w:t>video_data[5:0]</w:t>
                  </w:r>
                </w:p>
                <w:p w14:paraId="1C42FD4A" w14:textId="77777777" w:rsidR="00FB3A8D" w:rsidRPr="00CC1F4A"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Pr>
                      <w:rFonts w:cstheme="minorHAnsi"/>
                      <w:szCs w:val="20"/>
                      <w:lang w:val="en-US"/>
                    </w:rPr>
                    <w:t>f</w:t>
                  </w:r>
                  <w:r w:rsidRPr="00CC1F4A">
                    <w:rPr>
                      <w:rFonts w:cstheme="minorHAnsi"/>
                      <w:szCs w:val="20"/>
                      <w:lang w:val="en-US"/>
                    </w:rPr>
                    <w:t>rame_valid_cam</w:t>
                  </w:r>
                </w:p>
                <w:p w14:paraId="50FBC5B7" w14:textId="77777777" w:rsidR="00FB3A8D" w:rsidRPr="00CC1F4A"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Pr>
                      <w:rFonts w:cstheme="minorHAnsi"/>
                      <w:szCs w:val="20"/>
                      <w:lang w:val="en-US"/>
                    </w:rPr>
                    <w:t>l</w:t>
                  </w:r>
                  <w:r w:rsidRPr="00CC1F4A">
                    <w:rPr>
                      <w:rFonts w:cstheme="minorHAnsi"/>
                      <w:szCs w:val="20"/>
                      <w:lang w:val="en-US"/>
                    </w:rPr>
                    <w:t>ine_valid_cam</w:t>
                  </w:r>
                </w:p>
                <w:p w14:paraId="65DCE268" w14:textId="77777777" w:rsidR="00FB3A8D" w:rsidRPr="00CC1F4A"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sidRPr="00CC1F4A">
                    <w:rPr>
                      <w:rFonts w:cstheme="minorHAnsi"/>
                      <w:szCs w:val="20"/>
                      <w:lang w:val="en-US"/>
                    </w:rPr>
                    <w:t>data_valid_cam</w:t>
                  </w:r>
                </w:p>
                <w:p w14:paraId="65E6A352" w14:textId="77777777" w:rsidR="00FB3A8D" w:rsidRPr="008A20DB"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nl-BE"/>
                    </w:rPr>
                  </w:pPr>
                  <w:r>
                    <w:rPr>
                      <w:rFonts w:cstheme="minorHAnsi"/>
                      <w:szCs w:val="20"/>
                      <w:lang w:val="nl-BE"/>
                    </w:rPr>
                    <w:t>pixel_clk_cam</w:t>
                  </w:r>
                </w:p>
              </w:tc>
              <w:tc>
                <w:tcPr>
                  <w:tcW w:w="0" w:type="auto"/>
                </w:tcPr>
                <w:p w14:paraId="5C145E13" w14:textId="486C93CE" w:rsidR="00FB3A8D" w:rsidRPr="008A20DB"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p>
              </w:tc>
            </w:tr>
            <w:tr w:rsidR="00FB3A8D" w:rsidRPr="008A20DB" w14:paraId="0B901DC1" w14:textId="77777777">
              <w:tc>
                <w:tcPr>
                  <w:cnfStyle w:val="001000000000" w:firstRow="0" w:lastRow="0" w:firstColumn="1" w:lastColumn="0" w:oddVBand="0" w:evenVBand="0" w:oddHBand="0" w:evenHBand="0" w:firstRowFirstColumn="0" w:firstRowLastColumn="0" w:lastRowFirstColumn="0" w:lastRowLastColumn="0"/>
                  <w:tcW w:w="0" w:type="auto"/>
                </w:tcPr>
                <w:p w14:paraId="3C7E9941" w14:textId="7F393F3D" w:rsidR="00FB3A8D" w:rsidRPr="00CC1F4A" w:rsidRDefault="00FB3A8D" w:rsidP="00FB3A8D">
                  <w:pPr>
                    <w:pStyle w:val="Table-small"/>
                    <w:rPr>
                      <w:rFonts w:cstheme="minorHAnsi"/>
                      <w:szCs w:val="20"/>
                      <w:lang w:val="en-US"/>
                    </w:rPr>
                  </w:pPr>
                  <w:r>
                    <w:rPr>
                      <w:rFonts w:cstheme="minorHAnsi"/>
                      <w:szCs w:val="20"/>
                      <w:lang w:val="en-US"/>
                    </w:rPr>
                    <w:t>gpio</w:t>
                  </w:r>
                </w:p>
              </w:tc>
              <w:tc>
                <w:tcPr>
                  <w:tcW w:w="0" w:type="auto"/>
                </w:tcPr>
                <w:p w14:paraId="5FCA3212" w14:textId="77777777" w:rsidR="00FB3A8D" w:rsidRPr="00BE4F8C"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Pr>
                      <w:rFonts w:cstheme="minorHAnsi"/>
                      <w:szCs w:val="20"/>
                      <w:lang w:val="en-US"/>
                    </w:rPr>
                    <w:t>gpio[10:0]</w:t>
                  </w:r>
                </w:p>
              </w:tc>
              <w:tc>
                <w:tcPr>
                  <w:tcW w:w="0" w:type="auto"/>
                </w:tcPr>
                <w:p w14:paraId="6AEFC61C" w14:textId="14CDCFA8" w:rsidR="00FB3A8D"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p>
              </w:tc>
            </w:tr>
            <w:tr w:rsidR="00FB3A8D" w:rsidRPr="00792D89" w14:paraId="72C2B0A0" w14:textId="77777777">
              <w:tc>
                <w:tcPr>
                  <w:cnfStyle w:val="001000000000" w:firstRow="0" w:lastRow="0" w:firstColumn="1" w:lastColumn="0" w:oddVBand="0" w:evenVBand="0" w:oddHBand="0" w:evenHBand="0" w:firstRowFirstColumn="0" w:firstRowLastColumn="0" w:lastRowFirstColumn="0" w:lastRowLastColumn="0"/>
                  <w:tcW w:w="0" w:type="auto"/>
                </w:tcPr>
                <w:p w14:paraId="6C25C31E" w14:textId="77777777" w:rsidR="00FB3A8D" w:rsidRDefault="00FB3A8D" w:rsidP="00FB3A8D">
                  <w:pPr>
                    <w:pStyle w:val="Table-small"/>
                    <w:rPr>
                      <w:rFonts w:cstheme="minorHAnsi"/>
                      <w:szCs w:val="20"/>
                      <w:lang w:val="en-US"/>
                    </w:rPr>
                  </w:pPr>
                  <w:r>
                    <w:rPr>
                      <w:rFonts w:cstheme="minorHAnsi"/>
                      <w:szCs w:val="20"/>
                      <w:lang w:val="en-US"/>
                    </w:rPr>
                    <w:t>ref_clk_3v3</w:t>
                  </w:r>
                </w:p>
              </w:tc>
              <w:tc>
                <w:tcPr>
                  <w:tcW w:w="0" w:type="auto"/>
                </w:tcPr>
                <w:p w14:paraId="7FBB57F8" w14:textId="77777777" w:rsidR="00FB3A8D" w:rsidRPr="00CC1F4A"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Pr>
                      <w:rFonts w:cstheme="minorHAnsi"/>
                      <w:szCs w:val="20"/>
                      <w:lang w:val="en-US"/>
                    </w:rPr>
                    <w:t>ref_clk</w:t>
                  </w:r>
                </w:p>
              </w:tc>
              <w:tc>
                <w:tcPr>
                  <w:tcW w:w="0" w:type="auto"/>
                </w:tcPr>
                <w:p w14:paraId="512AD1E2" w14:textId="77777777" w:rsidR="00FB3A8D"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Pr>
                      <w:rFonts w:cstheme="minorHAnsi"/>
                      <w:szCs w:val="20"/>
                      <w:lang w:val="en-US"/>
                    </w:rPr>
                    <w:t>Reference clock input running in 3.3V mode.</w:t>
                  </w:r>
                </w:p>
              </w:tc>
            </w:tr>
            <w:tr w:rsidR="00FB3A8D" w:rsidRPr="00792D89" w14:paraId="36C9FFCC" w14:textId="77777777">
              <w:tc>
                <w:tcPr>
                  <w:cnfStyle w:val="001000000000" w:firstRow="0" w:lastRow="0" w:firstColumn="1" w:lastColumn="0" w:oddVBand="0" w:evenVBand="0" w:oddHBand="0" w:evenHBand="0" w:firstRowFirstColumn="0" w:firstRowLastColumn="0" w:lastRowFirstColumn="0" w:lastRowLastColumn="0"/>
                  <w:tcW w:w="0" w:type="auto"/>
                </w:tcPr>
                <w:p w14:paraId="31FEEF0D" w14:textId="77777777" w:rsidR="00FB3A8D" w:rsidRDefault="00FB3A8D" w:rsidP="00FB3A8D">
                  <w:pPr>
                    <w:pStyle w:val="Table-small"/>
                    <w:rPr>
                      <w:rFonts w:cstheme="minorHAnsi"/>
                      <w:szCs w:val="20"/>
                      <w:lang w:val="en-US"/>
                    </w:rPr>
                  </w:pPr>
                  <w:r>
                    <w:rPr>
                      <w:rFonts w:cstheme="minorHAnsi"/>
                      <w:szCs w:val="20"/>
                      <w:lang w:val="en-US"/>
                    </w:rPr>
                    <w:t>ref_clk_2v5</w:t>
                  </w:r>
                </w:p>
              </w:tc>
              <w:tc>
                <w:tcPr>
                  <w:tcW w:w="0" w:type="auto"/>
                </w:tcPr>
                <w:p w14:paraId="1C258231" w14:textId="77777777" w:rsidR="00FB3A8D"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Pr>
                      <w:rFonts w:cstheme="minorHAnsi"/>
                      <w:szCs w:val="20"/>
                      <w:lang w:val="en-US"/>
                    </w:rPr>
                    <w:t>ref_clk</w:t>
                  </w:r>
                </w:p>
              </w:tc>
              <w:tc>
                <w:tcPr>
                  <w:tcW w:w="0" w:type="auto"/>
                </w:tcPr>
                <w:p w14:paraId="66005BAE" w14:textId="77777777" w:rsidR="00FB3A8D"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Pr>
                      <w:rFonts w:cstheme="minorHAnsi"/>
                      <w:szCs w:val="20"/>
                      <w:lang w:val="en-US"/>
                    </w:rPr>
                    <w:t>Reference clock input running in 2.5V mode.</w:t>
                  </w:r>
                </w:p>
              </w:tc>
            </w:tr>
            <w:tr w:rsidR="00FB3A8D" w:rsidRPr="00792D89" w14:paraId="2B3140A2" w14:textId="77777777">
              <w:tc>
                <w:tcPr>
                  <w:cnfStyle w:val="001000000000" w:firstRow="0" w:lastRow="0" w:firstColumn="1" w:lastColumn="0" w:oddVBand="0" w:evenVBand="0" w:oddHBand="0" w:evenHBand="0" w:firstRowFirstColumn="0" w:firstRowLastColumn="0" w:lastRowFirstColumn="0" w:lastRowLastColumn="0"/>
                  <w:tcW w:w="0" w:type="auto"/>
                </w:tcPr>
                <w:p w14:paraId="7E6709ED" w14:textId="77777777" w:rsidR="00FB3A8D" w:rsidRDefault="00FB3A8D" w:rsidP="00FB3A8D">
                  <w:pPr>
                    <w:pStyle w:val="Table-small"/>
                    <w:rPr>
                      <w:rFonts w:cstheme="minorHAnsi"/>
                      <w:szCs w:val="20"/>
                      <w:lang w:val="en-US"/>
                    </w:rPr>
                  </w:pPr>
                  <w:r>
                    <w:rPr>
                      <w:rFonts w:cstheme="minorHAnsi"/>
                      <w:szCs w:val="20"/>
                      <w:lang w:val="en-US"/>
                    </w:rPr>
                    <w:t>ref_clk_1v8</w:t>
                  </w:r>
                </w:p>
              </w:tc>
              <w:tc>
                <w:tcPr>
                  <w:tcW w:w="0" w:type="auto"/>
                </w:tcPr>
                <w:p w14:paraId="51F4BA9D" w14:textId="77777777" w:rsidR="00FB3A8D"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Pr>
                      <w:rFonts w:cstheme="minorHAnsi"/>
                      <w:szCs w:val="20"/>
                      <w:lang w:val="en-US"/>
                    </w:rPr>
                    <w:t>ref_clk</w:t>
                  </w:r>
                </w:p>
              </w:tc>
              <w:tc>
                <w:tcPr>
                  <w:tcW w:w="0" w:type="auto"/>
                </w:tcPr>
                <w:p w14:paraId="34A7FA11" w14:textId="77777777" w:rsidR="00FB3A8D"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Pr>
                      <w:rFonts w:cstheme="minorHAnsi"/>
                      <w:szCs w:val="20"/>
                      <w:lang w:val="en-US"/>
                    </w:rPr>
                    <w:t>Reference clock input running in 1.8V mode.</w:t>
                  </w:r>
                </w:p>
              </w:tc>
            </w:tr>
            <w:tr w:rsidR="00FB3A8D" w:rsidRPr="00792D89" w14:paraId="0DCD657A" w14:textId="77777777">
              <w:tc>
                <w:tcPr>
                  <w:cnfStyle w:val="001000000000" w:firstRow="0" w:lastRow="0" w:firstColumn="1" w:lastColumn="0" w:oddVBand="0" w:evenVBand="0" w:oddHBand="0" w:evenHBand="0" w:firstRowFirstColumn="0" w:firstRowLastColumn="0" w:lastRowFirstColumn="0" w:lastRowLastColumn="0"/>
                  <w:tcW w:w="0" w:type="auto"/>
                </w:tcPr>
                <w:p w14:paraId="1B895441" w14:textId="77777777" w:rsidR="00FB3A8D" w:rsidRDefault="00FB3A8D" w:rsidP="00FB3A8D">
                  <w:pPr>
                    <w:pStyle w:val="Table-small"/>
                    <w:rPr>
                      <w:rFonts w:cstheme="minorHAnsi"/>
                      <w:szCs w:val="20"/>
                      <w:lang w:val="en-US"/>
                    </w:rPr>
                  </w:pPr>
                  <w:r>
                    <w:rPr>
                      <w:rFonts w:cstheme="minorHAnsi"/>
                      <w:szCs w:val="20"/>
                      <w:lang w:val="en-US"/>
                    </w:rPr>
                    <w:t>ref_clk_1v2</w:t>
                  </w:r>
                </w:p>
              </w:tc>
              <w:tc>
                <w:tcPr>
                  <w:tcW w:w="0" w:type="auto"/>
                </w:tcPr>
                <w:p w14:paraId="7E720D70" w14:textId="77777777" w:rsidR="00FB3A8D"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Pr>
                      <w:rFonts w:cstheme="minorHAnsi"/>
                      <w:szCs w:val="20"/>
                      <w:lang w:val="en-US"/>
                    </w:rPr>
                    <w:t>ref_clk</w:t>
                  </w:r>
                </w:p>
              </w:tc>
              <w:tc>
                <w:tcPr>
                  <w:tcW w:w="0" w:type="auto"/>
                </w:tcPr>
                <w:p w14:paraId="787A7AFE" w14:textId="77777777" w:rsidR="00FB3A8D"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Pr>
                      <w:rFonts w:cstheme="minorHAnsi"/>
                      <w:szCs w:val="20"/>
                      <w:lang w:val="en-US"/>
                    </w:rPr>
                    <w:t>Reference clock input running in 1.2V mode.</w:t>
                  </w:r>
                </w:p>
              </w:tc>
            </w:tr>
          </w:tbl>
          <w:p w14:paraId="1EBFA5A8" w14:textId="77777777" w:rsidR="00FB3A8D" w:rsidRPr="001E52D1" w:rsidRDefault="00FB3A8D" w:rsidP="00FB3A8D">
            <w:pPr>
              <w:pStyle w:val="Table-small"/>
              <w:rPr>
                <w:rFonts w:cstheme="minorHAnsi"/>
                <w:szCs w:val="20"/>
              </w:rPr>
            </w:pPr>
          </w:p>
        </w:tc>
      </w:tr>
      <w:tr w:rsidR="00FB3A8D" w:rsidRPr="00D378DA" w14:paraId="6987C25D"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514E4E" w:themeFill="accent3" w:themeFillShade="BF"/>
          </w:tcPr>
          <w:p w14:paraId="577CCB15" w14:textId="77777777" w:rsidR="00FB3A8D" w:rsidRPr="00D378DA" w:rsidRDefault="00FB3A8D" w:rsidP="00FB3A8D">
            <w:pPr>
              <w:pStyle w:val="Table-small"/>
              <w:rPr>
                <w:rFonts w:cstheme="minorHAnsi"/>
                <w:szCs w:val="20"/>
              </w:rPr>
            </w:pPr>
            <w:r>
              <w:rPr>
                <w:rFonts w:cstheme="minorHAnsi"/>
                <w:color w:val="FFFFFF" w:themeColor="background1"/>
                <w:sz w:val="22"/>
                <w:szCs w:val="22"/>
              </w:rPr>
              <w:lastRenderedPageBreak/>
              <w:t xml:space="preserve">Test parameters and acceptance criteria </w:t>
            </w:r>
          </w:p>
        </w:tc>
      </w:tr>
      <w:tr w:rsidR="00502EDA" w:rsidRPr="00D378DA" w14:paraId="1908F541"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1" w:type="dxa"/>
            <w:shd w:val="clear" w:color="auto" w:fill="C5C2C2" w:themeFill="accent3" w:themeFillTint="66"/>
          </w:tcPr>
          <w:p w14:paraId="18384C8B" w14:textId="77777777" w:rsidR="00FB3A8D" w:rsidRPr="00836085" w:rsidRDefault="00FB3A8D" w:rsidP="00FB3A8D">
            <w:pPr>
              <w:pStyle w:val="Table-small"/>
              <w:rPr>
                <w:rFonts w:cstheme="minorHAnsi"/>
                <w:szCs w:val="20"/>
              </w:rPr>
            </w:pPr>
            <w:r w:rsidRPr="00836085">
              <w:rPr>
                <w:rFonts w:cstheme="minorHAnsi"/>
                <w:sz w:val="22"/>
                <w:szCs w:val="22"/>
              </w:rPr>
              <w:t xml:space="preserve">ID </w:t>
            </w:r>
          </w:p>
        </w:tc>
        <w:tc>
          <w:tcPr>
            <w:tcW w:w="4248" w:type="dxa"/>
            <w:shd w:val="clear" w:color="auto" w:fill="C5C2C2" w:themeFill="accent3" w:themeFillTint="66"/>
          </w:tcPr>
          <w:p w14:paraId="42DD3368" w14:textId="77777777" w:rsidR="00FB3A8D" w:rsidRPr="00836085" w:rsidRDefault="00FB3A8D" w:rsidP="00FB3A8D">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836085">
              <w:rPr>
                <w:rFonts w:cstheme="minorHAnsi"/>
                <w:b/>
                <w:bCs/>
                <w:sz w:val="22"/>
                <w:szCs w:val="22"/>
              </w:rPr>
              <w:t>Name</w:t>
            </w:r>
          </w:p>
        </w:tc>
        <w:tc>
          <w:tcPr>
            <w:tcW w:w="644" w:type="dxa"/>
            <w:shd w:val="clear" w:color="auto" w:fill="C5C2C2" w:themeFill="accent3" w:themeFillTint="66"/>
          </w:tcPr>
          <w:p w14:paraId="3B09FE7D" w14:textId="77777777" w:rsidR="00FB3A8D" w:rsidRPr="00836085" w:rsidRDefault="00FB3A8D" w:rsidP="00FB3A8D">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836085">
              <w:rPr>
                <w:rFonts w:cstheme="minorHAnsi"/>
                <w:b/>
                <w:bCs/>
                <w:sz w:val="22"/>
                <w:szCs w:val="22"/>
              </w:rPr>
              <w:t>Unit</w:t>
            </w:r>
          </w:p>
        </w:tc>
        <w:tc>
          <w:tcPr>
            <w:tcW w:w="813" w:type="dxa"/>
            <w:shd w:val="clear" w:color="auto" w:fill="C5C2C2" w:themeFill="accent3" w:themeFillTint="66"/>
          </w:tcPr>
          <w:p w14:paraId="0974D5DC" w14:textId="77777777" w:rsidR="00FB3A8D" w:rsidRPr="00836085" w:rsidRDefault="00FB3A8D" w:rsidP="00FB3A8D">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836085">
              <w:rPr>
                <w:rFonts w:cstheme="minorHAnsi"/>
                <w:b/>
                <w:bCs/>
                <w:sz w:val="22"/>
                <w:szCs w:val="22"/>
              </w:rPr>
              <w:t>LTL</w:t>
            </w:r>
          </w:p>
        </w:tc>
        <w:tc>
          <w:tcPr>
            <w:tcW w:w="1455" w:type="dxa"/>
            <w:shd w:val="clear" w:color="auto" w:fill="C5C2C2" w:themeFill="accent3" w:themeFillTint="66"/>
          </w:tcPr>
          <w:p w14:paraId="623D013B" w14:textId="77777777" w:rsidR="00FB3A8D" w:rsidRPr="00836085" w:rsidRDefault="00FB3A8D" w:rsidP="00FB3A8D">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836085">
              <w:rPr>
                <w:rFonts w:cstheme="minorHAnsi"/>
                <w:b/>
                <w:bCs/>
                <w:sz w:val="22"/>
                <w:szCs w:val="22"/>
              </w:rPr>
              <w:t>Typ</w:t>
            </w:r>
          </w:p>
        </w:tc>
        <w:tc>
          <w:tcPr>
            <w:tcW w:w="1438" w:type="dxa"/>
            <w:shd w:val="clear" w:color="auto" w:fill="C5C2C2" w:themeFill="accent3" w:themeFillTint="66"/>
          </w:tcPr>
          <w:p w14:paraId="596529FF" w14:textId="77777777" w:rsidR="00FB3A8D" w:rsidRPr="00836085" w:rsidRDefault="00FB3A8D" w:rsidP="00FB3A8D">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836085">
              <w:rPr>
                <w:rFonts w:cstheme="minorHAnsi"/>
                <w:b/>
                <w:bCs/>
                <w:sz w:val="22"/>
                <w:szCs w:val="22"/>
              </w:rPr>
              <w:t>UTL</w:t>
            </w:r>
          </w:p>
        </w:tc>
      </w:tr>
      <w:tr w:rsidR="00502EDA" w:rsidRPr="00D378DA" w14:paraId="1140CF85" w14:textId="77777777" w:rsidTr="00267686">
        <w:tc>
          <w:tcPr>
            <w:cnfStyle w:val="001000000000" w:firstRow="0" w:lastRow="0" w:firstColumn="1" w:lastColumn="0" w:oddVBand="0" w:evenVBand="0" w:oddHBand="0" w:evenHBand="0" w:firstRowFirstColumn="0" w:firstRowLastColumn="0" w:lastRowFirstColumn="0" w:lastRowLastColumn="0"/>
            <w:tcW w:w="1031" w:type="dxa"/>
            <w:shd w:val="clear" w:color="auto" w:fill="FFFFFF" w:themeFill="background1"/>
          </w:tcPr>
          <w:p w14:paraId="07B57B62" w14:textId="0513D0A5" w:rsidR="00FB3A8D" w:rsidRPr="009C5E6B" w:rsidRDefault="00FB3A8D" w:rsidP="00FB3A8D">
            <w:pPr>
              <w:pStyle w:val="Table-small"/>
              <w:rPr>
                <w:rFonts w:cstheme="minorHAnsi"/>
                <w:szCs w:val="20"/>
              </w:rPr>
            </w:pPr>
            <w:r w:rsidRPr="003F0EAC">
              <w:t>M0022</w:t>
            </w:r>
          </w:p>
        </w:tc>
        <w:tc>
          <w:tcPr>
            <w:tcW w:w="4248" w:type="dxa"/>
            <w:shd w:val="clear" w:color="auto" w:fill="FFFFFF" w:themeFill="background1"/>
          </w:tcPr>
          <w:p w14:paraId="584B1DFD" w14:textId="64380D9A" w:rsidR="00FB3A8D" w:rsidRPr="004B477B"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fr-BE"/>
              </w:rPr>
            </w:pPr>
            <w:r w:rsidRPr="00BE6C7F">
              <w:rPr>
                <w:lang w:val="fr-BE"/>
              </w:rPr>
              <w:t>T0004_M0022_v_il_resetn</w:t>
            </w:r>
          </w:p>
        </w:tc>
        <w:tc>
          <w:tcPr>
            <w:tcW w:w="644" w:type="dxa"/>
            <w:shd w:val="clear" w:color="auto" w:fill="FFFFFF" w:themeFill="background1"/>
            <w:vAlign w:val="center"/>
          </w:tcPr>
          <w:p w14:paraId="54CA6660" w14:textId="20857421" w:rsidR="00FB3A8D" w:rsidRPr="009C5E6B"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V</w:t>
            </w:r>
          </w:p>
        </w:tc>
        <w:tc>
          <w:tcPr>
            <w:tcW w:w="813" w:type="dxa"/>
            <w:shd w:val="clear" w:color="auto" w:fill="FFFFFF" w:themeFill="background1"/>
            <w:vAlign w:val="center"/>
          </w:tcPr>
          <w:p w14:paraId="73C64731" w14:textId="3AC4D9A6" w:rsidR="00FB3A8D" w:rsidRPr="009C5E6B"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1455" w:type="dxa"/>
            <w:shd w:val="clear" w:color="auto" w:fill="FFFFFF" w:themeFill="background1"/>
            <w:vAlign w:val="center"/>
          </w:tcPr>
          <w:p w14:paraId="18A6063C" w14:textId="2CDE8FF8" w:rsidR="00FB3A8D" w:rsidRPr="009C5E6B"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1438" w:type="dxa"/>
            <w:shd w:val="clear" w:color="auto" w:fill="FFFFFF" w:themeFill="background1"/>
            <w:vAlign w:val="center"/>
          </w:tcPr>
          <w:p w14:paraId="3449E0C6" w14:textId="7145EEB0" w:rsidR="00FB3A8D" w:rsidRPr="009C5E6B"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502EDA" w:rsidRPr="00D378DA" w14:paraId="0DE233B8"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1" w:type="dxa"/>
            <w:shd w:val="clear" w:color="auto" w:fill="FFFFFF" w:themeFill="background1"/>
          </w:tcPr>
          <w:p w14:paraId="3A836523" w14:textId="556EB31B" w:rsidR="00FB3A8D" w:rsidRDefault="00FB3A8D" w:rsidP="00FB3A8D">
            <w:pPr>
              <w:pStyle w:val="Table-small"/>
            </w:pPr>
            <w:r w:rsidRPr="003F0EAC">
              <w:t>M0023</w:t>
            </w:r>
          </w:p>
        </w:tc>
        <w:tc>
          <w:tcPr>
            <w:tcW w:w="4248" w:type="dxa"/>
            <w:shd w:val="clear" w:color="auto" w:fill="FFFFFF" w:themeFill="background1"/>
          </w:tcPr>
          <w:p w14:paraId="5DCBC20F" w14:textId="12D9EB74" w:rsidR="00FB3A8D" w:rsidRPr="00BE6C7F" w:rsidRDefault="00FB3A8D" w:rsidP="00FB3A8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de-DE"/>
              </w:rPr>
            </w:pPr>
            <w:r w:rsidRPr="00BE6C7F">
              <w:rPr>
                <w:lang w:val="de-DE"/>
              </w:rPr>
              <w:t>T0004_M0023_v_ih_resetn</w:t>
            </w:r>
          </w:p>
        </w:tc>
        <w:tc>
          <w:tcPr>
            <w:tcW w:w="644" w:type="dxa"/>
            <w:shd w:val="clear" w:color="auto" w:fill="FFFFFF" w:themeFill="background1"/>
            <w:vAlign w:val="center"/>
          </w:tcPr>
          <w:p w14:paraId="6CE0AB30" w14:textId="05A84FF8" w:rsidR="00FB3A8D" w:rsidRDefault="00FB3A8D" w:rsidP="00FB3A8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V</w:t>
            </w:r>
          </w:p>
        </w:tc>
        <w:tc>
          <w:tcPr>
            <w:tcW w:w="813" w:type="dxa"/>
            <w:shd w:val="clear" w:color="auto" w:fill="FFFFFF" w:themeFill="background1"/>
            <w:vAlign w:val="center"/>
          </w:tcPr>
          <w:p w14:paraId="0214464E" w14:textId="25108662" w:rsidR="00FB3A8D" w:rsidRPr="009C5E6B" w:rsidRDefault="00FB3A8D" w:rsidP="00FB3A8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1455" w:type="dxa"/>
            <w:shd w:val="clear" w:color="auto" w:fill="FFFFFF" w:themeFill="background1"/>
            <w:vAlign w:val="center"/>
          </w:tcPr>
          <w:p w14:paraId="5ED9C72C" w14:textId="0600144E" w:rsidR="00FB3A8D" w:rsidRPr="009C5E6B" w:rsidRDefault="00FB3A8D" w:rsidP="00FB3A8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1438" w:type="dxa"/>
            <w:shd w:val="clear" w:color="auto" w:fill="FFFFFF" w:themeFill="background1"/>
            <w:vAlign w:val="center"/>
          </w:tcPr>
          <w:p w14:paraId="63BABC99" w14:textId="4C179860" w:rsidR="00FB3A8D" w:rsidRPr="009C5E6B" w:rsidRDefault="00FB3A8D" w:rsidP="00FB3A8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502EDA" w:rsidRPr="00D378DA" w14:paraId="4616C09F" w14:textId="77777777" w:rsidTr="00267686">
        <w:tc>
          <w:tcPr>
            <w:cnfStyle w:val="001000000000" w:firstRow="0" w:lastRow="0" w:firstColumn="1" w:lastColumn="0" w:oddVBand="0" w:evenVBand="0" w:oddHBand="0" w:evenHBand="0" w:firstRowFirstColumn="0" w:firstRowLastColumn="0" w:lastRowFirstColumn="0" w:lastRowLastColumn="0"/>
            <w:tcW w:w="1031" w:type="dxa"/>
            <w:shd w:val="clear" w:color="auto" w:fill="FFFFFF" w:themeFill="background1"/>
          </w:tcPr>
          <w:p w14:paraId="52F0ABDA" w14:textId="4D2A700C" w:rsidR="00FB3A8D" w:rsidRDefault="00FB3A8D" w:rsidP="00FB3A8D">
            <w:pPr>
              <w:pStyle w:val="Table-small"/>
            </w:pPr>
            <w:r w:rsidRPr="003F0EAC">
              <w:t>M0024</w:t>
            </w:r>
          </w:p>
        </w:tc>
        <w:tc>
          <w:tcPr>
            <w:tcW w:w="4248" w:type="dxa"/>
            <w:shd w:val="clear" w:color="auto" w:fill="FFFFFF" w:themeFill="background1"/>
          </w:tcPr>
          <w:p w14:paraId="75FD9F29" w14:textId="70194AF5" w:rsidR="00FB3A8D" w:rsidRPr="00BE6C7F"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de-DE"/>
              </w:rPr>
            </w:pPr>
            <w:r w:rsidRPr="00BE6C7F">
              <w:rPr>
                <w:lang w:val="de-DE"/>
              </w:rPr>
              <w:t>T0004_M0024_v_hyst_resetn</w:t>
            </w:r>
          </w:p>
        </w:tc>
        <w:tc>
          <w:tcPr>
            <w:tcW w:w="644" w:type="dxa"/>
            <w:shd w:val="clear" w:color="auto" w:fill="FFFFFF" w:themeFill="background1"/>
            <w:vAlign w:val="center"/>
          </w:tcPr>
          <w:p w14:paraId="1DCFE75A" w14:textId="36C578E5" w:rsidR="00FB3A8D"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V</w:t>
            </w:r>
          </w:p>
        </w:tc>
        <w:tc>
          <w:tcPr>
            <w:tcW w:w="813" w:type="dxa"/>
            <w:shd w:val="clear" w:color="auto" w:fill="FFFFFF" w:themeFill="background1"/>
            <w:vAlign w:val="center"/>
          </w:tcPr>
          <w:p w14:paraId="4BEB1A1F" w14:textId="50BBB17F" w:rsidR="00FB3A8D" w:rsidRPr="009C5E6B"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1455" w:type="dxa"/>
            <w:shd w:val="clear" w:color="auto" w:fill="FFFFFF" w:themeFill="background1"/>
            <w:vAlign w:val="center"/>
          </w:tcPr>
          <w:p w14:paraId="1555FA78" w14:textId="4B9539D7" w:rsidR="00FB3A8D" w:rsidRPr="009C5E6B"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1438" w:type="dxa"/>
            <w:shd w:val="clear" w:color="auto" w:fill="FFFFFF" w:themeFill="background1"/>
            <w:vAlign w:val="center"/>
          </w:tcPr>
          <w:p w14:paraId="1E7693F4" w14:textId="36D8CBBE" w:rsidR="00FB3A8D" w:rsidRPr="009C5E6B" w:rsidRDefault="00FB3A8D" w:rsidP="00FB3A8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502EDA" w:rsidRPr="00D378DA" w14:paraId="38D805C5"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1" w:type="dxa"/>
            <w:shd w:val="clear" w:color="auto" w:fill="FFFFFF" w:themeFill="background1"/>
          </w:tcPr>
          <w:p w14:paraId="3FE5CB28" w14:textId="155D879A" w:rsidR="00FB3A8D" w:rsidRDefault="00FB3A8D" w:rsidP="00FB3A8D">
            <w:pPr>
              <w:pStyle w:val="Table-small"/>
            </w:pPr>
            <w:r w:rsidRPr="003F0EAC">
              <w:t>M0017</w:t>
            </w:r>
          </w:p>
        </w:tc>
        <w:tc>
          <w:tcPr>
            <w:tcW w:w="4248" w:type="dxa"/>
            <w:shd w:val="clear" w:color="auto" w:fill="FFFFFF" w:themeFill="background1"/>
          </w:tcPr>
          <w:p w14:paraId="6DAF90B3" w14:textId="4027D651" w:rsidR="00FB3A8D" w:rsidRPr="00BE6C7F" w:rsidRDefault="00FB3A8D" w:rsidP="00FB3A8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de-DE"/>
              </w:rPr>
            </w:pPr>
            <w:r w:rsidRPr="00BE6C7F">
              <w:rPr>
                <w:lang w:val="de-DE"/>
              </w:rPr>
              <w:t>T0004_gpio_M0017_v_ih_gpio</w:t>
            </w:r>
          </w:p>
        </w:tc>
        <w:tc>
          <w:tcPr>
            <w:tcW w:w="644" w:type="dxa"/>
            <w:shd w:val="clear" w:color="auto" w:fill="FFFFFF" w:themeFill="background1"/>
            <w:vAlign w:val="center"/>
          </w:tcPr>
          <w:p w14:paraId="034F14B3" w14:textId="68603B4D" w:rsidR="00FB3A8D" w:rsidRDefault="00FB3A8D" w:rsidP="00FB3A8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V</w:t>
            </w:r>
          </w:p>
        </w:tc>
        <w:tc>
          <w:tcPr>
            <w:tcW w:w="813" w:type="dxa"/>
            <w:shd w:val="clear" w:color="auto" w:fill="FFFFFF" w:themeFill="background1"/>
            <w:vAlign w:val="center"/>
          </w:tcPr>
          <w:p w14:paraId="0BD9B946" w14:textId="4ECFEFE2" w:rsidR="00FB3A8D" w:rsidRPr="009C5E6B" w:rsidRDefault="00FB3A8D" w:rsidP="00FB3A8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1455" w:type="dxa"/>
            <w:shd w:val="clear" w:color="auto" w:fill="FFFFFF" w:themeFill="background1"/>
            <w:vAlign w:val="center"/>
          </w:tcPr>
          <w:p w14:paraId="3AA56648" w14:textId="1A32950F" w:rsidR="00FB3A8D" w:rsidRPr="009C5E6B" w:rsidRDefault="00FB3A8D" w:rsidP="00FB3A8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1438" w:type="dxa"/>
            <w:shd w:val="clear" w:color="auto" w:fill="FFFFFF" w:themeFill="background1"/>
            <w:vAlign w:val="center"/>
          </w:tcPr>
          <w:p w14:paraId="7651BD4C" w14:textId="218D1FC4" w:rsidR="00FB3A8D" w:rsidRPr="009C5E6B" w:rsidRDefault="00FB3A8D" w:rsidP="00FB3A8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6E3747" w:rsidRPr="00C33371" w14:paraId="0B132DD5" w14:textId="77777777" w:rsidTr="00267686">
        <w:tc>
          <w:tcPr>
            <w:cnfStyle w:val="001000000000" w:firstRow="0" w:lastRow="0" w:firstColumn="1" w:lastColumn="0" w:oddVBand="0" w:evenVBand="0" w:oddHBand="0" w:evenHBand="0" w:firstRowFirstColumn="0" w:firstRowLastColumn="0" w:lastRowFirstColumn="0" w:lastRowLastColumn="0"/>
            <w:tcW w:w="1031" w:type="dxa"/>
            <w:shd w:val="clear" w:color="auto" w:fill="FFFFFF" w:themeFill="background1"/>
          </w:tcPr>
          <w:p w14:paraId="33C27435" w14:textId="4199987B" w:rsidR="00FB3A8D" w:rsidRDefault="00FB3A8D" w:rsidP="00FB3A8D">
            <w:pPr>
              <w:pStyle w:val="Table-small"/>
            </w:pPr>
            <w:r w:rsidRPr="003F0EAC">
              <w:t>M0016</w:t>
            </w:r>
          </w:p>
        </w:tc>
        <w:tc>
          <w:tcPr>
            <w:tcW w:w="4248" w:type="dxa"/>
            <w:shd w:val="clear" w:color="auto" w:fill="FFFFFF" w:themeFill="background1"/>
          </w:tcPr>
          <w:p w14:paraId="45F0F5C3" w14:textId="7E979417" w:rsidR="00FB3A8D" w:rsidRPr="00BE6C7F"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it-IT"/>
              </w:rPr>
            </w:pPr>
            <w:r w:rsidRPr="00BE6C7F">
              <w:rPr>
                <w:lang w:val="it-IT"/>
              </w:rPr>
              <w:t>T0004_gpio_M0016_v_il_gpio</w:t>
            </w:r>
          </w:p>
        </w:tc>
        <w:tc>
          <w:tcPr>
            <w:tcW w:w="644" w:type="dxa"/>
            <w:shd w:val="clear" w:color="auto" w:fill="FFFFFF" w:themeFill="background1"/>
            <w:vAlign w:val="center"/>
          </w:tcPr>
          <w:p w14:paraId="481111E1" w14:textId="7BAE27B1" w:rsidR="00FB3A8D" w:rsidRPr="00BE6C7F"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it-IT"/>
              </w:rPr>
            </w:pPr>
            <w:r>
              <w:t>V</w:t>
            </w:r>
          </w:p>
        </w:tc>
        <w:tc>
          <w:tcPr>
            <w:tcW w:w="813" w:type="dxa"/>
            <w:shd w:val="clear" w:color="auto" w:fill="FFFFFF" w:themeFill="background1"/>
            <w:vAlign w:val="center"/>
          </w:tcPr>
          <w:p w14:paraId="51E7CEFC" w14:textId="77777777" w:rsidR="00FB3A8D" w:rsidRPr="00BE6C7F"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it-IT"/>
              </w:rPr>
            </w:pPr>
          </w:p>
        </w:tc>
        <w:tc>
          <w:tcPr>
            <w:tcW w:w="1455" w:type="dxa"/>
            <w:shd w:val="clear" w:color="auto" w:fill="FFFFFF" w:themeFill="background1"/>
            <w:vAlign w:val="center"/>
          </w:tcPr>
          <w:p w14:paraId="44FC891D" w14:textId="77777777" w:rsidR="00FB3A8D" w:rsidRPr="00BE6C7F"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it-IT"/>
              </w:rPr>
            </w:pPr>
          </w:p>
        </w:tc>
        <w:tc>
          <w:tcPr>
            <w:tcW w:w="1438" w:type="dxa"/>
            <w:shd w:val="clear" w:color="auto" w:fill="FFFFFF" w:themeFill="background1"/>
            <w:vAlign w:val="center"/>
          </w:tcPr>
          <w:p w14:paraId="27250922" w14:textId="77777777" w:rsidR="00FB3A8D" w:rsidRPr="00BE6C7F"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it-IT"/>
              </w:rPr>
            </w:pPr>
          </w:p>
        </w:tc>
      </w:tr>
      <w:tr w:rsidR="006E3747" w:rsidRPr="00C33371" w14:paraId="2647BE99"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1" w:type="dxa"/>
            <w:shd w:val="clear" w:color="auto" w:fill="FFFFFF" w:themeFill="background1"/>
          </w:tcPr>
          <w:p w14:paraId="644CAF56" w14:textId="3C7B8A91" w:rsidR="00FB3A8D" w:rsidRPr="00BE6C7F" w:rsidRDefault="00FB3A8D" w:rsidP="00FB3A8D">
            <w:pPr>
              <w:pStyle w:val="Table-small"/>
              <w:rPr>
                <w:lang w:val="it-IT"/>
              </w:rPr>
            </w:pPr>
            <w:r w:rsidRPr="003F0EAC">
              <w:t>M0018</w:t>
            </w:r>
          </w:p>
        </w:tc>
        <w:tc>
          <w:tcPr>
            <w:tcW w:w="4248" w:type="dxa"/>
            <w:shd w:val="clear" w:color="auto" w:fill="FFFFFF" w:themeFill="background1"/>
          </w:tcPr>
          <w:p w14:paraId="6CEF5087" w14:textId="18193CDB" w:rsidR="00FB3A8D" w:rsidRPr="00BE6C7F" w:rsidRDefault="00FB3A8D" w:rsidP="00FB3A8D">
            <w:pPr>
              <w:pStyle w:val="Table-small"/>
              <w:cnfStyle w:val="000000100000" w:firstRow="0" w:lastRow="0" w:firstColumn="0" w:lastColumn="0" w:oddVBand="0" w:evenVBand="0" w:oddHBand="1" w:evenHBand="0" w:firstRowFirstColumn="0" w:firstRowLastColumn="0" w:lastRowFirstColumn="0" w:lastRowLastColumn="0"/>
              <w:rPr>
                <w:lang w:val="de-DE"/>
              </w:rPr>
            </w:pPr>
            <w:r w:rsidRPr="00BE6C7F">
              <w:rPr>
                <w:lang w:val="de-DE"/>
              </w:rPr>
              <w:t>T0004_gpio_M0018_v_hyst_gpio</w:t>
            </w:r>
          </w:p>
        </w:tc>
        <w:tc>
          <w:tcPr>
            <w:tcW w:w="644" w:type="dxa"/>
            <w:shd w:val="clear" w:color="auto" w:fill="FFFFFF" w:themeFill="background1"/>
            <w:vAlign w:val="center"/>
          </w:tcPr>
          <w:p w14:paraId="33F14687" w14:textId="63359C5F" w:rsidR="00FB3A8D" w:rsidRPr="00BE6C7F" w:rsidRDefault="00FB3A8D" w:rsidP="00FB3A8D">
            <w:pPr>
              <w:pStyle w:val="Table-small"/>
              <w:cnfStyle w:val="000000100000" w:firstRow="0" w:lastRow="0" w:firstColumn="0" w:lastColumn="0" w:oddVBand="0" w:evenVBand="0" w:oddHBand="1" w:evenHBand="0" w:firstRowFirstColumn="0" w:firstRowLastColumn="0" w:lastRowFirstColumn="0" w:lastRowLastColumn="0"/>
              <w:rPr>
                <w:lang w:val="de-DE"/>
              </w:rPr>
            </w:pPr>
            <w:r>
              <w:t>V</w:t>
            </w:r>
          </w:p>
        </w:tc>
        <w:tc>
          <w:tcPr>
            <w:tcW w:w="813" w:type="dxa"/>
            <w:shd w:val="clear" w:color="auto" w:fill="FFFFFF" w:themeFill="background1"/>
            <w:vAlign w:val="center"/>
          </w:tcPr>
          <w:p w14:paraId="4A2B69B5" w14:textId="77777777" w:rsidR="00FB3A8D" w:rsidRPr="00BE6C7F" w:rsidRDefault="00FB3A8D" w:rsidP="00FB3A8D">
            <w:pPr>
              <w:pStyle w:val="Table-small"/>
              <w:cnfStyle w:val="000000100000" w:firstRow="0" w:lastRow="0" w:firstColumn="0" w:lastColumn="0" w:oddVBand="0" w:evenVBand="0" w:oddHBand="1" w:evenHBand="0" w:firstRowFirstColumn="0" w:firstRowLastColumn="0" w:lastRowFirstColumn="0" w:lastRowLastColumn="0"/>
              <w:rPr>
                <w:lang w:val="de-DE"/>
              </w:rPr>
            </w:pPr>
          </w:p>
        </w:tc>
        <w:tc>
          <w:tcPr>
            <w:tcW w:w="1455" w:type="dxa"/>
            <w:shd w:val="clear" w:color="auto" w:fill="FFFFFF" w:themeFill="background1"/>
            <w:vAlign w:val="center"/>
          </w:tcPr>
          <w:p w14:paraId="7E831539" w14:textId="77777777" w:rsidR="00FB3A8D" w:rsidRPr="00BE6C7F" w:rsidRDefault="00FB3A8D" w:rsidP="00FB3A8D">
            <w:pPr>
              <w:pStyle w:val="Table-small"/>
              <w:cnfStyle w:val="000000100000" w:firstRow="0" w:lastRow="0" w:firstColumn="0" w:lastColumn="0" w:oddVBand="0" w:evenVBand="0" w:oddHBand="1" w:evenHBand="0" w:firstRowFirstColumn="0" w:firstRowLastColumn="0" w:lastRowFirstColumn="0" w:lastRowLastColumn="0"/>
              <w:rPr>
                <w:lang w:val="de-DE"/>
              </w:rPr>
            </w:pPr>
          </w:p>
        </w:tc>
        <w:tc>
          <w:tcPr>
            <w:tcW w:w="1438" w:type="dxa"/>
            <w:shd w:val="clear" w:color="auto" w:fill="FFFFFF" w:themeFill="background1"/>
            <w:vAlign w:val="center"/>
          </w:tcPr>
          <w:p w14:paraId="05D22F0F" w14:textId="77777777" w:rsidR="00FB3A8D" w:rsidRPr="00BE6C7F" w:rsidRDefault="00FB3A8D" w:rsidP="00FB3A8D">
            <w:pPr>
              <w:pStyle w:val="Table-small"/>
              <w:cnfStyle w:val="000000100000" w:firstRow="0" w:lastRow="0" w:firstColumn="0" w:lastColumn="0" w:oddVBand="0" w:evenVBand="0" w:oddHBand="1" w:evenHBand="0" w:firstRowFirstColumn="0" w:firstRowLastColumn="0" w:lastRowFirstColumn="0" w:lastRowLastColumn="0"/>
              <w:rPr>
                <w:lang w:val="de-DE"/>
              </w:rPr>
            </w:pPr>
          </w:p>
        </w:tc>
      </w:tr>
      <w:tr w:rsidR="006E3747" w:rsidRPr="00C33371" w14:paraId="5A9AE772" w14:textId="77777777" w:rsidTr="00267686">
        <w:tc>
          <w:tcPr>
            <w:cnfStyle w:val="001000000000" w:firstRow="0" w:lastRow="0" w:firstColumn="1" w:lastColumn="0" w:oddVBand="0" w:evenVBand="0" w:oddHBand="0" w:evenHBand="0" w:firstRowFirstColumn="0" w:firstRowLastColumn="0" w:lastRowFirstColumn="0" w:lastRowLastColumn="0"/>
            <w:tcW w:w="1031" w:type="dxa"/>
            <w:shd w:val="clear" w:color="auto" w:fill="FFFFFF" w:themeFill="background1"/>
          </w:tcPr>
          <w:p w14:paraId="79AB4B17" w14:textId="6A7FA368" w:rsidR="00FB3A8D" w:rsidRPr="00BE6C7F" w:rsidRDefault="00FB3A8D" w:rsidP="00FB3A8D">
            <w:pPr>
              <w:pStyle w:val="Table-small"/>
              <w:rPr>
                <w:lang w:val="de-DE"/>
              </w:rPr>
            </w:pPr>
            <w:r w:rsidRPr="003F0EAC">
              <w:t>M0020</w:t>
            </w:r>
          </w:p>
        </w:tc>
        <w:tc>
          <w:tcPr>
            <w:tcW w:w="4248" w:type="dxa"/>
            <w:shd w:val="clear" w:color="auto" w:fill="FFFFFF" w:themeFill="background1"/>
          </w:tcPr>
          <w:p w14:paraId="3B6CB18F" w14:textId="1B4052D6" w:rsidR="00FB3A8D" w:rsidRPr="00BE6C7F"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de-DE"/>
              </w:rPr>
            </w:pPr>
            <w:r w:rsidRPr="00BE6C7F">
              <w:rPr>
                <w:lang w:val="de-DE"/>
              </w:rPr>
              <w:t>T0004_video_M0020_v_ih_video</w:t>
            </w:r>
          </w:p>
        </w:tc>
        <w:tc>
          <w:tcPr>
            <w:tcW w:w="644" w:type="dxa"/>
            <w:shd w:val="clear" w:color="auto" w:fill="FFFFFF" w:themeFill="background1"/>
            <w:vAlign w:val="center"/>
          </w:tcPr>
          <w:p w14:paraId="53E48CB2" w14:textId="1ABCD815" w:rsidR="00FB3A8D" w:rsidRPr="00BE6C7F"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de-DE"/>
              </w:rPr>
            </w:pPr>
            <w:r>
              <w:t>V</w:t>
            </w:r>
          </w:p>
        </w:tc>
        <w:tc>
          <w:tcPr>
            <w:tcW w:w="813" w:type="dxa"/>
            <w:shd w:val="clear" w:color="auto" w:fill="FFFFFF" w:themeFill="background1"/>
            <w:vAlign w:val="center"/>
          </w:tcPr>
          <w:p w14:paraId="01F66907" w14:textId="77777777" w:rsidR="00FB3A8D" w:rsidRPr="00BE6C7F"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de-DE"/>
              </w:rPr>
            </w:pPr>
          </w:p>
        </w:tc>
        <w:tc>
          <w:tcPr>
            <w:tcW w:w="1455" w:type="dxa"/>
            <w:shd w:val="clear" w:color="auto" w:fill="FFFFFF" w:themeFill="background1"/>
            <w:vAlign w:val="center"/>
          </w:tcPr>
          <w:p w14:paraId="6527D548" w14:textId="77777777" w:rsidR="00FB3A8D" w:rsidRPr="00BE6C7F"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de-DE"/>
              </w:rPr>
            </w:pPr>
          </w:p>
        </w:tc>
        <w:tc>
          <w:tcPr>
            <w:tcW w:w="1438" w:type="dxa"/>
            <w:shd w:val="clear" w:color="auto" w:fill="FFFFFF" w:themeFill="background1"/>
            <w:vAlign w:val="center"/>
          </w:tcPr>
          <w:p w14:paraId="442E1DA6" w14:textId="77777777" w:rsidR="00FB3A8D" w:rsidRPr="00BE6C7F"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de-DE"/>
              </w:rPr>
            </w:pPr>
          </w:p>
        </w:tc>
      </w:tr>
      <w:tr w:rsidR="006E3747" w:rsidRPr="00D378DA" w14:paraId="52A051FD"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1" w:type="dxa"/>
            <w:shd w:val="clear" w:color="auto" w:fill="FFFFFF" w:themeFill="background1"/>
          </w:tcPr>
          <w:p w14:paraId="48D84A6A" w14:textId="3DACB89B" w:rsidR="00FB3A8D" w:rsidRPr="00BE6C7F" w:rsidRDefault="00FB3A8D" w:rsidP="00FB3A8D">
            <w:pPr>
              <w:pStyle w:val="Table-small"/>
              <w:rPr>
                <w:lang w:val="de-DE"/>
              </w:rPr>
            </w:pPr>
            <w:r w:rsidRPr="003F0EAC">
              <w:t>M0019</w:t>
            </w:r>
          </w:p>
        </w:tc>
        <w:tc>
          <w:tcPr>
            <w:tcW w:w="4248" w:type="dxa"/>
            <w:shd w:val="clear" w:color="auto" w:fill="FFFFFF" w:themeFill="background1"/>
          </w:tcPr>
          <w:p w14:paraId="2CAB9BBA" w14:textId="0DB694D7" w:rsidR="00FB3A8D" w:rsidRDefault="00FB3A8D" w:rsidP="00FB3A8D">
            <w:pPr>
              <w:pStyle w:val="Table-small"/>
              <w:cnfStyle w:val="000000100000" w:firstRow="0" w:lastRow="0" w:firstColumn="0" w:lastColumn="0" w:oddVBand="0" w:evenVBand="0" w:oddHBand="1" w:evenHBand="0" w:firstRowFirstColumn="0" w:firstRowLastColumn="0" w:lastRowFirstColumn="0" w:lastRowLastColumn="0"/>
            </w:pPr>
            <w:r w:rsidRPr="003C58D0">
              <w:t>T0004_video_M0019_v_il_video</w:t>
            </w:r>
          </w:p>
        </w:tc>
        <w:tc>
          <w:tcPr>
            <w:tcW w:w="644" w:type="dxa"/>
            <w:shd w:val="clear" w:color="auto" w:fill="FFFFFF" w:themeFill="background1"/>
            <w:vAlign w:val="center"/>
          </w:tcPr>
          <w:p w14:paraId="4E81F288" w14:textId="59BA62DD" w:rsidR="00FB3A8D" w:rsidRDefault="00FB3A8D" w:rsidP="00FB3A8D">
            <w:pPr>
              <w:pStyle w:val="Table-small"/>
              <w:cnfStyle w:val="000000100000" w:firstRow="0" w:lastRow="0" w:firstColumn="0" w:lastColumn="0" w:oddVBand="0" w:evenVBand="0" w:oddHBand="1" w:evenHBand="0" w:firstRowFirstColumn="0" w:firstRowLastColumn="0" w:lastRowFirstColumn="0" w:lastRowLastColumn="0"/>
            </w:pPr>
            <w:r>
              <w:t>V</w:t>
            </w:r>
          </w:p>
        </w:tc>
        <w:tc>
          <w:tcPr>
            <w:tcW w:w="813" w:type="dxa"/>
            <w:shd w:val="clear" w:color="auto" w:fill="FFFFFF" w:themeFill="background1"/>
            <w:vAlign w:val="center"/>
          </w:tcPr>
          <w:p w14:paraId="6A421B94" w14:textId="77777777" w:rsidR="00FB3A8D" w:rsidRDefault="00FB3A8D" w:rsidP="00FB3A8D">
            <w:pPr>
              <w:pStyle w:val="Table-small"/>
              <w:cnfStyle w:val="000000100000" w:firstRow="0" w:lastRow="0" w:firstColumn="0" w:lastColumn="0" w:oddVBand="0" w:evenVBand="0" w:oddHBand="1" w:evenHBand="0" w:firstRowFirstColumn="0" w:firstRowLastColumn="0" w:lastRowFirstColumn="0" w:lastRowLastColumn="0"/>
            </w:pPr>
          </w:p>
        </w:tc>
        <w:tc>
          <w:tcPr>
            <w:tcW w:w="1455" w:type="dxa"/>
            <w:shd w:val="clear" w:color="auto" w:fill="FFFFFF" w:themeFill="background1"/>
            <w:vAlign w:val="center"/>
          </w:tcPr>
          <w:p w14:paraId="0528E43F" w14:textId="77777777" w:rsidR="00FB3A8D" w:rsidRDefault="00FB3A8D" w:rsidP="00FB3A8D">
            <w:pPr>
              <w:pStyle w:val="Table-small"/>
              <w:cnfStyle w:val="000000100000" w:firstRow="0" w:lastRow="0" w:firstColumn="0" w:lastColumn="0" w:oddVBand="0" w:evenVBand="0" w:oddHBand="1" w:evenHBand="0" w:firstRowFirstColumn="0" w:firstRowLastColumn="0" w:lastRowFirstColumn="0" w:lastRowLastColumn="0"/>
            </w:pPr>
          </w:p>
        </w:tc>
        <w:tc>
          <w:tcPr>
            <w:tcW w:w="1438" w:type="dxa"/>
            <w:shd w:val="clear" w:color="auto" w:fill="FFFFFF" w:themeFill="background1"/>
            <w:vAlign w:val="center"/>
          </w:tcPr>
          <w:p w14:paraId="0CC8F272" w14:textId="77777777" w:rsidR="00FB3A8D" w:rsidRDefault="00FB3A8D" w:rsidP="00FB3A8D">
            <w:pPr>
              <w:pStyle w:val="Table-small"/>
              <w:cnfStyle w:val="000000100000" w:firstRow="0" w:lastRow="0" w:firstColumn="0" w:lastColumn="0" w:oddVBand="0" w:evenVBand="0" w:oddHBand="1" w:evenHBand="0" w:firstRowFirstColumn="0" w:firstRowLastColumn="0" w:lastRowFirstColumn="0" w:lastRowLastColumn="0"/>
            </w:pPr>
          </w:p>
        </w:tc>
      </w:tr>
      <w:tr w:rsidR="006E3747" w:rsidRPr="00C33371" w14:paraId="7D4936A6" w14:textId="77777777" w:rsidTr="00267686">
        <w:tc>
          <w:tcPr>
            <w:cnfStyle w:val="001000000000" w:firstRow="0" w:lastRow="0" w:firstColumn="1" w:lastColumn="0" w:oddVBand="0" w:evenVBand="0" w:oddHBand="0" w:evenHBand="0" w:firstRowFirstColumn="0" w:firstRowLastColumn="0" w:lastRowFirstColumn="0" w:lastRowLastColumn="0"/>
            <w:tcW w:w="1031" w:type="dxa"/>
            <w:shd w:val="clear" w:color="auto" w:fill="FFFFFF" w:themeFill="background1"/>
          </w:tcPr>
          <w:p w14:paraId="73D526A8" w14:textId="2632D466" w:rsidR="00FB3A8D" w:rsidRDefault="00FB3A8D" w:rsidP="00FB3A8D">
            <w:pPr>
              <w:pStyle w:val="Table-small"/>
            </w:pPr>
            <w:r w:rsidRPr="003F0EAC">
              <w:t>M0021</w:t>
            </w:r>
          </w:p>
        </w:tc>
        <w:tc>
          <w:tcPr>
            <w:tcW w:w="4248" w:type="dxa"/>
            <w:shd w:val="clear" w:color="auto" w:fill="FFFFFF" w:themeFill="background1"/>
          </w:tcPr>
          <w:p w14:paraId="53390280" w14:textId="3078BF51" w:rsidR="00FB3A8D" w:rsidRPr="00BE6C7F"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de-DE"/>
              </w:rPr>
            </w:pPr>
            <w:r w:rsidRPr="00BE6C7F">
              <w:rPr>
                <w:lang w:val="de-DE"/>
              </w:rPr>
              <w:t>T0004_video_M0021_v_hyst_video</w:t>
            </w:r>
          </w:p>
        </w:tc>
        <w:tc>
          <w:tcPr>
            <w:tcW w:w="644" w:type="dxa"/>
            <w:shd w:val="clear" w:color="auto" w:fill="FFFFFF" w:themeFill="background1"/>
            <w:vAlign w:val="center"/>
          </w:tcPr>
          <w:p w14:paraId="4D21D1EC" w14:textId="5E6F8BD4" w:rsidR="00FB3A8D" w:rsidRPr="00BE6C7F"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de-DE"/>
              </w:rPr>
            </w:pPr>
            <w:r>
              <w:t>V</w:t>
            </w:r>
          </w:p>
        </w:tc>
        <w:tc>
          <w:tcPr>
            <w:tcW w:w="813" w:type="dxa"/>
            <w:shd w:val="clear" w:color="auto" w:fill="FFFFFF" w:themeFill="background1"/>
            <w:vAlign w:val="center"/>
          </w:tcPr>
          <w:p w14:paraId="257F3A61" w14:textId="77777777" w:rsidR="00FB3A8D" w:rsidRPr="00BE6C7F"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de-DE"/>
              </w:rPr>
            </w:pPr>
          </w:p>
        </w:tc>
        <w:tc>
          <w:tcPr>
            <w:tcW w:w="1455" w:type="dxa"/>
            <w:shd w:val="clear" w:color="auto" w:fill="FFFFFF" w:themeFill="background1"/>
            <w:vAlign w:val="center"/>
          </w:tcPr>
          <w:p w14:paraId="1CEF6771" w14:textId="77777777" w:rsidR="00FB3A8D" w:rsidRPr="00BE6C7F"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de-DE"/>
              </w:rPr>
            </w:pPr>
          </w:p>
        </w:tc>
        <w:tc>
          <w:tcPr>
            <w:tcW w:w="1438" w:type="dxa"/>
            <w:shd w:val="clear" w:color="auto" w:fill="FFFFFF" w:themeFill="background1"/>
            <w:vAlign w:val="center"/>
          </w:tcPr>
          <w:p w14:paraId="2760297A" w14:textId="77777777" w:rsidR="00FB3A8D" w:rsidRPr="00BE6C7F"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de-DE"/>
              </w:rPr>
            </w:pPr>
          </w:p>
        </w:tc>
      </w:tr>
      <w:tr w:rsidR="006E3747" w:rsidRPr="00C33371" w14:paraId="0B4200CD"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1" w:type="dxa"/>
            <w:shd w:val="clear" w:color="auto" w:fill="FFFFFF" w:themeFill="background1"/>
          </w:tcPr>
          <w:p w14:paraId="118D2017" w14:textId="070B087A" w:rsidR="00FB3A8D" w:rsidRPr="00BE6C7F" w:rsidRDefault="00FB3A8D" w:rsidP="00FB3A8D">
            <w:pPr>
              <w:pStyle w:val="Table-small"/>
              <w:rPr>
                <w:lang w:val="de-DE"/>
              </w:rPr>
            </w:pPr>
            <w:r w:rsidRPr="003F0EAC">
              <w:t>M0026</w:t>
            </w:r>
          </w:p>
        </w:tc>
        <w:tc>
          <w:tcPr>
            <w:tcW w:w="4248" w:type="dxa"/>
            <w:shd w:val="clear" w:color="auto" w:fill="FFFFFF" w:themeFill="background1"/>
          </w:tcPr>
          <w:p w14:paraId="6E14D2DE" w14:textId="23505DA5" w:rsidR="00FB3A8D" w:rsidRPr="00BE6C7F" w:rsidRDefault="00FB3A8D" w:rsidP="00FB3A8D">
            <w:pPr>
              <w:pStyle w:val="Table-small"/>
              <w:cnfStyle w:val="000000100000" w:firstRow="0" w:lastRow="0" w:firstColumn="0" w:lastColumn="0" w:oddVBand="0" w:evenVBand="0" w:oddHBand="1" w:evenHBand="0" w:firstRowFirstColumn="0" w:firstRowLastColumn="0" w:lastRowFirstColumn="0" w:lastRowLastColumn="0"/>
              <w:rPr>
                <w:lang w:val="fr-BE"/>
              </w:rPr>
            </w:pPr>
            <w:r w:rsidRPr="00BE6C7F">
              <w:rPr>
                <w:lang w:val="fr-BE"/>
              </w:rPr>
              <w:t>T0004_M0026_v_il_ref_clk_3v3</w:t>
            </w:r>
          </w:p>
        </w:tc>
        <w:tc>
          <w:tcPr>
            <w:tcW w:w="644" w:type="dxa"/>
            <w:shd w:val="clear" w:color="auto" w:fill="FFFFFF" w:themeFill="background1"/>
            <w:vAlign w:val="center"/>
          </w:tcPr>
          <w:p w14:paraId="2FEA778D" w14:textId="78543228" w:rsidR="00FB3A8D" w:rsidRPr="00BE6C7F" w:rsidRDefault="00FB3A8D" w:rsidP="00FB3A8D">
            <w:pPr>
              <w:pStyle w:val="Table-small"/>
              <w:cnfStyle w:val="000000100000" w:firstRow="0" w:lastRow="0" w:firstColumn="0" w:lastColumn="0" w:oddVBand="0" w:evenVBand="0" w:oddHBand="1" w:evenHBand="0" w:firstRowFirstColumn="0" w:firstRowLastColumn="0" w:lastRowFirstColumn="0" w:lastRowLastColumn="0"/>
              <w:rPr>
                <w:lang w:val="fr-BE"/>
              </w:rPr>
            </w:pPr>
            <w:r>
              <w:t>V</w:t>
            </w:r>
          </w:p>
        </w:tc>
        <w:tc>
          <w:tcPr>
            <w:tcW w:w="813" w:type="dxa"/>
            <w:shd w:val="clear" w:color="auto" w:fill="FFFFFF" w:themeFill="background1"/>
            <w:vAlign w:val="center"/>
          </w:tcPr>
          <w:p w14:paraId="50F91B16" w14:textId="77777777" w:rsidR="00FB3A8D" w:rsidRPr="00BE6C7F" w:rsidRDefault="00FB3A8D" w:rsidP="00FB3A8D">
            <w:pPr>
              <w:pStyle w:val="Table-small"/>
              <w:cnfStyle w:val="000000100000" w:firstRow="0" w:lastRow="0" w:firstColumn="0" w:lastColumn="0" w:oddVBand="0" w:evenVBand="0" w:oddHBand="1" w:evenHBand="0" w:firstRowFirstColumn="0" w:firstRowLastColumn="0" w:lastRowFirstColumn="0" w:lastRowLastColumn="0"/>
              <w:rPr>
                <w:lang w:val="fr-BE"/>
              </w:rPr>
            </w:pPr>
          </w:p>
        </w:tc>
        <w:tc>
          <w:tcPr>
            <w:tcW w:w="1455" w:type="dxa"/>
            <w:shd w:val="clear" w:color="auto" w:fill="FFFFFF" w:themeFill="background1"/>
            <w:vAlign w:val="center"/>
          </w:tcPr>
          <w:p w14:paraId="7F91040A" w14:textId="77777777" w:rsidR="00FB3A8D" w:rsidRPr="00BE6C7F" w:rsidRDefault="00FB3A8D" w:rsidP="00FB3A8D">
            <w:pPr>
              <w:pStyle w:val="Table-small"/>
              <w:cnfStyle w:val="000000100000" w:firstRow="0" w:lastRow="0" w:firstColumn="0" w:lastColumn="0" w:oddVBand="0" w:evenVBand="0" w:oddHBand="1" w:evenHBand="0" w:firstRowFirstColumn="0" w:firstRowLastColumn="0" w:lastRowFirstColumn="0" w:lastRowLastColumn="0"/>
              <w:rPr>
                <w:lang w:val="fr-BE"/>
              </w:rPr>
            </w:pPr>
          </w:p>
        </w:tc>
        <w:tc>
          <w:tcPr>
            <w:tcW w:w="1438" w:type="dxa"/>
            <w:shd w:val="clear" w:color="auto" w:fill="FFFFFF" w:themeFill="background1"/>
            <w:vAlign w:val="center"/>
          </w:tcPr>
          <w:p w14:paraId="7954E6CB" w14:textId="77777777" w:rsidR="00FB3A8D" w:rsidRPr="00BE6C7F" w:rsidRDefault="00FB3A8D" w:rsidP="00FB3A8D">
            <w:pPr>
              <w:pStyle w:val="Table-small"/>
              <w:cnfStyle w:val="000000100000" w:firstRow="0" w:lastRow="0" w:firstColumn="0" w:lastColumn="0" w:oddVBand="0" w:evenVBand="0" w:oddHBand="1" w:evenHBand="0" w:firstRowFirstColumn="0" w:firstRowLastColumn="0" w:lastRowFirstColumn="0" w:lastRowLastColumn="0"/>
              <w:rPr>
                <w:lang w:val="fr-BE"/>
              </w:rPr>
            </w:pPr>
          </w:p>
        </w:tc>
      </w:tr>
      <w:tr w:rsidR="006E3747" w:rsidRPr="00C33371" w14:paraId="4C6BC6B1" w14:textId="77777777" w:rsidTr="00267686">
        <w:tc>
          <w:tcPr>
            <w:cnfStyle w:val="001000000000" w:firstRow="0" w:lastRow="0" w:firstColumn="1" w:lastColumn="0" w:oddVBand="0" w:evenVBand="0" w:oddHBand="0" w:evenHBand="0" w:firstRowFirstColumn="0" w:firstRowLastColumn="0" w:lastRowFirstColumn="0" w:lastRowLastColumn="0"/>
            <w:tcW w:w="1031" w:type="dxa"/>
            <w:shd w:val="clear" w:color="auto" w:fill="FFFFFF" w:themeFill="background1"/>
          </w:tcPr>
          <w:p w14:paraId="785DE4DD" w14:textId="4D50E55E" w:rsidR="00FB3A8D" w:rsidRPr="00BE6C7F" w:rsidRDefault="00FB3A8D" w:rsidP="00FB3A8D">
            <w:pPr>
              <w:pStyle w:val="Table-small"/>
              <w:rPr>
                <w:lang w:val="fr-BE"/>
              </w:rPr>
            </w:pPr>
            <w:r w:rsidRPr="003F0EAC">
              <w:t>M0027</w:t>
            </w:r>
          </w:p>
        </w:tc>
        <w:tc>
          <w:tcPr>
            <w:tcW w:w="4248" w:type="dxa"/>
            <w:shd w:val="clear" w:color="auto" w:fill="FFFFFF" w:themeFill="background1"/>
          </w:tcPr>
          <w:p w14:paraId="4521F543" w14:textId="5D2546E6" w:rsidR="00FB3A8D" w:rsidRPr="00BE6C7F"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de-DE"/>
              </w:rPr>
            </w:pPr>
            <w:r w:rsidRPr="00BE6C7F">
              <w:rPr>
                <w:lang w:val="de-DE"/>
              </w:rPr>
              <w:t>T0004_M0027_v_ih_ref_clk_3v3</w:t>
            </w:r>
          </w:p>
        </w:tc>
        <w:tc>
          <w:tcPr>
            <w:tcW w:w="644" w:type="dxa"/>
            <w:shd w:val="clear" w:color="auto" w:fill="FFFFFF" w:themeFill="background1"/>
            <w:vAlign w:val="center"/>
          </w:tcPr>
          <w:p w14:paraId="42CAD24C" w14:textId="5115292F" w:rsidR="00FB3A8D" w:rsidRPr="00BE6C7F"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de-DE"/>
              </w:rPr>
            </w:pPr>
            <w:r>
              <w:t>V</w:t>
            </w:r>
          </w:p>
        </w:tc>
        <w:tc>
          <w:tcPr>
            <w:tcW w:w="813" w:type="dxa"/>
            <w:shd w:val="clear" w:color="auto" w:fill="FFFFFF" w:themeFill="background1"/>
            <w:vAlign w:val="center"/>
          </w:tcPr>
          <w:p w14:paraId="79F287F8" w14:textId="77777777" w:rsidR="00FB3A8D" w:rsidRPr="00BE6C7F"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de-DE"/>
              </w:rPr>
            </w:pPr>
          </w:p>
        </w:tc>
        <w:tc>
          <w:tcPr>
            <w:tcW w:w="1455" w:type="dxa"/>
            <w:shd w:val="clear" w:color="auto" w:fill="FFFFFF" w:themeFill="background1"/>
            <w:vAlign w:val="center"/>
          </w:tcPr>
          <w:p w14:paraId="6857378B" w14:textId="77777777" w:rsidR="00FB3A8D" w:rsidRPr="00BE6C7F"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de-DE"/>
              </w:rPr>
            </w:pPr>
          </w:p>
        </w:tc>
        <w:tc>
          <w:tcPr>
            <w:tcW w:w="1438" w:type="dxa"/>
            <w:shd w:val="clear" w:color="auto" w:fill="FFFFFF" w:themeFill="background1"/>
            <w:vAlign w:val="center"/>
          </w:tcPr>
          <w:p w14:paraId="74FAB279" w14:textId="77777777" w:rsidR="00FB3A8D" w:rsidRPr="00BE6C7F"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de-DE"/>
              </w:rPr>
            </w:pPr>
          </w:p>
        </w:tc>
      </w:tr>
      <w:tr w:rsidR="006E3747" w:rsidRPr="00D378DA" w14:paraId="0E51F12E"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1" w:type="dxa"/>
            <w:shd w:val="clear" w:color="auto" w:fill="FFFFFF" w:themeFill="background1"/>
          </w:tcPr>
          <w:p w14:paraId="5060760F" w14:textId="337C3811" w:rsidR="00FB3A8D" w:rsidRPr="00BE6C7F" w:rsidRDefault="00FB3A8D" w:rsidP="00FB3A8D">
            <w:pPr>
              <w:pStyle w:val="Table-small"/>
              <w:rPr>
                <w:lang w:val="de-DE"/>
              </w:rPr>
            </w:pPr>
            <w:r w:rsidRPr="003F0EAC">
              <w:t>M0028</w:t>
            </w:r>
          </w:p>
        </w:tc>
        <w:tc>
          <w:tcPr>
            <w:tcW w:w="4248" w:type="dxa"/>
            <w:shd w:val="clear" w:color="auto" w:fill="FFFFFF" w:themeFill="background1"/>
          </w:tcPr>
          <w:p w14:paraId="1F9DF305" w14:textId="7A1DDC17" w:rsidR="00FB3A8D" w:rsidRDefault="00FB3A8D" w:rsidP="00FB3A8D">
            <w:pPr>
              <w:pStyle w:val="Table-small"/>
              <w:cnfStyle w:val="000000100000" w:firstRow="0" w:lastRow="0" w:firstColumn="0" w:lastColumn="0" w:oddVBand="0" w:evenVBand="0" w:oddHBand="1" w:evenHBand="0" w:firstRowFirstColumn="0" w:firstRowLastColumn="0" w:lastRowFirstColumn="0" w:lastRowLastColumn="0"/>
            </w:pPr>
            <w:r w:rsidRPr="003C58D0">
              <w:t>T0004_M0028_v_hyst_ref_clk_3v3</w:t>
            </w:r>
          </w:p>
        </w:tc>
        <w:tc>
          <w:tcPr>
            <w:tcW w:w="644" w:type="dxa"/>
            <w:shd w:val="clear" w:color="auto" w:fill="FFFFFF" w:themeFill="background1"/>
            <w:vAlign w:val="center"/>
          </w:tcPr>
          <w:p w14:paraId="0980CAEE" w14:textId="33D9C545" w:rsidR="00FB3A8D" w:rsidRDefault="00FB3A8D" w:rsidP="00FB3A8D">
            <w:pPr>
              <w:pStyle w:val="Table-small"/>
              <w:cnfStyle w:val="000000100000" w:firstRow="0" w:lastRow="0" w:firstColumn="0" w:lastColumn="0" w:oddVBand="0" w:evenVBand="0" w:oddHBand="1" w:evenHBand="0" w:firstRowFirstColumn="0" w:firstRowLastColumn="0" w:lastRowFirstColumn="0" w:lastRowLastColumn="0"/>
            </w:pPr>
            <w:r>
              <w:t>V</w:t>
            </w:r>
          </w:p>
        </w:tc>
        <w:tc>
          <w:tcPr>
            <w:tcW w:w="813" w:type="dxa"/>
            <w:shd w:val="clear" w:color="auto" w:fill="FFFFFF" w:themeFill="background1"/>
            <w:vAlign w:val="center"/>
          </w:tcPr>
          <w:p w14:paraId="2CF5C436" w14:textId="77777777" w:rsidR="00FB3A8D" w:rsidRDefault="00FB3A8D" w:rsidP="00FB3A8D">
            <w:pPr>
              <w:pStyle w:val="Table-small"/>
              <w:cnfStyle w:val="000000100000" w:firstRow="0" w:lastRow="0" w:firstColumn="0" w:lastColumn="0" w:oddVBand="0" w:evenVBand="0" w:oddHBand="1" w:evenHBand="0" w:firstRowFirstColumn="0" w:firstRowLastColumn="0" w:lastRowFirstColumn="0" w:lastRowLastColumn="0"/>
            </w:pPr>
          </w:p>
        </w:tc>
        <w:tc>
          <w:tcPr>
            <w:tcW w:w="1455" w:type="dxa"/>
            <w:shd w:val="clear" w:color="auto" w:fill="FFFFFF" w:themeFill="background1"/>
            <w:vAlign w:val="center"/>
          </w:tcPr>
          <w:p w14:paraId="6B75047C" w14:textId="77777777" w:rsidR="00FB3A8D" w:rsidRDefault="00FB3A8D" w:rsidP="00FB3A8D">
            <w:pPr>
              <w:pStyle w:val="Table-small"/>
              <w:cnfStyle w:val="000000100000" w:firstRow="0" w:lastRow="0" w:firstColumn="0" w:lastColumn="0" w:oddVBand="0" w:evenVBand="0" w:oddHBand="1" w:evenHBand="0" w:firstRowFirstColumn="0" w:firstRowLastColumn="0" w:lastRowFirstColumn="0" w:lastRowLastColumn="0"/>
            </w:pPr>
          </w:p>
        </w:tc>
        <w:tc>
          <w:tcPr>
            <w:tcW w:w="1438" w:type="dxa"/>
            <w:shd w:val="clear" w:color="auto" w:fill="FFFFFF" w:themeFill="background1"/>
            <w:vAlign w:val="center"/>
          </w:tcPr>
          <w:p w14:paraId="033A0415" w14:textId="77777777" w:rsidR="00FB3A8D" w:rsidRDefault="00FB3A8D" w:rsidP="00FB3A8D">
            <w:pPr>
              <w:pStyle w:val="Table-small"/>
              <w:cnfStyle w:val="000000100000" w:firstRow="0" w:lastRow="0" w:firstColumn="0" w:lastColumn="0" w:oddVBand="0" w:evenVBand="0" w:oddHBand="1" w:evenHBand="0" w:firstRowFirstColumn="0" w:firstRowLastColumn="0" w:lastRowFirstColumn="0" w:lastRowLastColumn="0"/>
            </w:pPr>
          </w:p>
        </w:tc>
      </w:tr>
      <w:tr w:rsidR="006E3747" w:rsidRPr="00C33371" w14:paraId="3826910E" w14:textId="77777777" w:rsidTr="00267686">
        <w:tc>
          <w:tcPr>
            <w:cnfStyle w:val="001000000000" w:firstRow="0" w:lastRow="0" w:firstColumn="1" w:lastColumn="0" w:oddVBand="0" w:evenVBand="0" w:oddHBand="0" w:evenHBand="0" w:firstRowFirstColumn="0" w:firstRowLastColumn="0" w:lastRowFirstColumn="0" w:lastRowLastColumn="0"/>
            <w:tcW w:w="1031" w:type="dxa"/>
            <w:shd w:val="clear" w:color="auto" w:fill="FFFFFF" w:themeFill="background1"/>
          </w:tcPr>
          <w:p w14:paraId="2505456A" w14:textId="3F7FB3C0" w:rsidR="00FB3A8D" w:rsidRDefault="00FB3A8D" w:rsidP="00FB3A8D">
            <w:pPr>
              <w:pStyle w:val="Table-small"/>
            </w:pPr>
            <w:r w:rsidRPr="003F0EAC">
              <w:t>M0171</w:t>
            </w:r>
          </w:p>
        </w:tc>
        <w:tc>
          <w:tcPr>
            <w:tcW w:w="4248" w:type="dxa"/>
            <w:shd w:val="clear" w:color="auto" w:fill="FFFFFF" w:themeFill="background1"/>
          </w:tcPr>
          <w:p w14:paraId="5644B6A4" w14:textId="669145D4" w:rsidR="00FB3A8D" w:rsidRPr="00BE6C7F"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fr-BE"/>
              </w:rPr>
            </w:pPr>
            <w:r w:rsidRPr="00BE6C7F">
              <w:rPr>
                <w:lang w:val="fr-BE"/>
              </w:rPr>
              <w:t>T0004_M0171_v_il_ref_clk_2v5</w:t>
            </w:r>
          </w:p>
        </w:tc>
        <w:tc>
          <w:tcPr>
            <w:tcW w:w="644" w:type="dxa"/>
            <w:shd w:val="clear" w:color="auto" w:fill="FFFFFF" w:themeFill="background1"/>
            <w:vAlign w:val="center"/>
          </w:tcPr>
          <w:p w14:paraId="251FA831" w14:textId="4471AFB3" w:rsidR="00FB3A8D" w:rsidRPr="00BE6C7F"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fr-BE"/>
              </w:rPr>
            </w:pPr>
            <w:r>
              <w:t>V</w:t>
            </w:r>
          </w:p>
        </w:tc>
        <w:tc>
          <w:tcPr>
            <w:tcW w:w="813" w:type="dxa"/>
            <w:shd w:val="clear" w:color="auto" w:fill="FFFFFF" w:themeFill="background1"/>
            <w:vAlign w:val="center"/>
          </w:tcPr>
          <w:p w14:paraId="4A8427E2" w14:textId="77777777" w:rsidR="00FB3A8D" w:rsidRPr="00BE6C7F"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fr-BE"/>
              </w:rPr>
            </w:pPr>
          </w:p>
        </w:tc>
        <w:tc>
          <w:tcPr>
            <w:tcW w:w="1455" w:type="dxa"/>
            <w:shd w:val="clear" w:color="auto" w:fill="FFFFFF" w:themeFill="background1"/>
            <w:vAlign w:val="center"/>
          </w:tcPr>
          <w:p w14:paraId="4AFAD8E6" w14:textId="77777777" w:rsidR="00FB3A8D" w:rsidRPr="00BE6C7F"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fr-BE"/>
              </w:rPr>
            </w:pPr>
          </w:p>
        </w:tc>
        <w:tc>
          <w:tcPr>
            <w:tcW w:w="1438" w:type="dxa"/>
            <w:shd w:val="clear" w:color="auto" w:fill="FFFFFF" w:themeFill="background1"/>
            <w:vAlign w:val="center"/>
          </w:tcPr>
          <w:p w14:paraId="145FDA8E" w14:textId="77777777" w:rsidR="00FB3A8D" w:rsidRPr="00BE6C7F"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fr-BE"/>
              </w:rPr>
            </w:pPr>
          </w:p>
        </w:tc>
      </w:tr>
      <w:tr w:rsidR="006E3747" w:rsidRPr="00C33371" w14:paraId="7874BB37"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1" w:type="dxa"/>
            <w:shd w:val="clear" w:color="auto" w:fill="FFFFFF" w:themeFill="background1"/>
          </w:tcPr>
          <w:p w14:paraId="6D10F722" w14:textId="211FA2D8" w:rsidR="00FB3A8D" w:rsidRPr="00BE6C7F" w:rsidRDefault="00FB3A8D" w:rsidP="00FB3A8D">
            <w:pPr>
              <w:pStyle w:val="Table-small"/>
              <w:rPr>
                <w:lang w:val="fr-BE"/>
              </w:rPr>
            </w:pPr>
            <w:r w:rsidRPr="003F0EAC">
              <w:t>M0172</w:t>
            </w:r>
          </w:p>
        </w:tc>
        <w:tc>
          <w:tcPr>
            <w:tcW w:w="4248" w:type="dxa"/>
            <w:shd w:val="clear" w:color="auto" w:fill="FFFFFF" w:themeFill="background1"/>
          </w:tcPr>
          <w:p w14:paraId="3EE5D102" w14:textId="6E30D05F" w:rsidR="00FB3A8D" w:rsidRPr="00BE6C7F" w:rsidRDefault="00FB3A8D" w:rsidP="00FB3A8D">
            <w:pPr>
              <w:pStyle w:val="Table-small"/>
              <w:cnfStyle w:val="000000100000" w:firstRow="0" w:lastRow="0" w:firstColumn="0" w:lastColumn="0" w:oddVBand="0" w:evenVBand="0" w:oddHBand="1" w:evenHBand="0" w:firstRowFirstColumn="0" w:firstRowLastColumn="0" w:lastRowFirstColumn="0" w:lastRowLastColumn="0"/>
              <w:rPr>
                <w:lang w:val="de-DE"/>
              </w:rPr>
            </w:pPr>
            <w:r w:rsidRPr="00BE6C7F">
              <w:rPr>
                <w:lang w:val="de-DE"/>
              </w:rPr>
              <w:t>T0004_M0172_v_ih_ref_clk_2v5</w:t>
            </w:r>
          </w:p>
        </w:tc>
        <w:tc>
          <w:tcPr>
            <w:tcW w:w="644" w:type="dxa"/>
            <w:shd w:val="clear" w:color="auto" w:fill="FFFFFF" w:themeFill="background1"/>
            <w:vAlign w:val="center"/>
          </w:tcPr>
          <w:p w14:paraId="119004BC" w14:textId="586E3261" w:rsidR="00FB3A8D" w:rsidRPr="00BE6C7F" w:rsidRDefault="00FB3A8D" w:rsidP="00FB3A8D">
            <w:pPr>
              <w:pStyle w:val="Table-small"/>
              <w:cnfStyle w:val="000000100000" w:firstRow="0" w:lastRow="0" w:firstColumn="0" w:lastColumn="0" w:oddVBand="0" w:evenVBand="0" w:oddHBand="1" w:evenHBand="0" w:firstRowFirstColumn="0" w:firstRowLastColumn="0" w:lastRowFirstColumn="0" w:lastRowLastColumn="0"/>
              <w:rPr>
                <w:lang w:val="de-DE"/>
              </w:rPr>
            </w:pPr>
            <w:r>
              <w:t>V</w:t>
            </w:r>
          </w:p>
        </w:tc>
        <w:tc>
          <w:tcPr>
            <w:tcW w:w="813" w:type="dxa"/>
            <w:shd w:val="clear" w:color="auto" w:fill="FFFFFF" w:themeFill="background1"/>
            <w:vAlign w:val="center"/>
          </w:tcPr>
          <w:p w14:paraId="5D124CF4" w14:textId="77777777" w:rsidR="00FB3A8D" w:rsidRPr="00BE6C7F" w:rsidRDefault="00FB3A8D" w:rsidP="00FB3A8D">
            <w:pPr>
              <w:pStyle w:val="Table-small"/>
              <w:cnfStyle w:val="000000100000" w:firstRow="0" w:lastRow="0" w:firstColumn="0" w:lastColumn="0" w:oddVBand="0" w:evenVBand="0" w:oddHBand="1" w:evenHBand="0" w:firstRowFirstColumn="0" w:firstRowLastColumn="0" w:lastRowFirstColumn="0" w:lastRowLastColumn="0"/>
              <w:rPr>
                <w:lang w:val="de-DE"/>
              </w:rPr>
            </w:pPr>
          </w:p>
        </w:tc>
        <w:tc>
          <w:tcPr>
            <w:tcW w:w="1455" w:type="dxa"/>
            <w:shd w:val="clear" w:color="auto" w:fill="FFFFFF" w:themeFill="background1"/>
            <w:vAlign w:val="center"/>
          </w:tcPr>
          <w:p w14:paraId="221F105F" w14:textId="77777777" w:rsidR="00FB3A8D" w:rsidRPr="00BE6C7F" w:rsidRDefault="00FB3A8D" w:rsidP="00FB3A8D">
            <w:pPr>
              <w:pStyle w:val="Table-small"/>
              <w:cnfStyle w:val="000000100000" w:firstRow="0" w:lastRow="0" w:firstColumn="0" w:lastColumn="0" w:oddVBand="0" w:evenVBand="0" w:oddHBand="1" w:evenHBand="0" w:firstRowFirstColumn="0" w:firstRowLastColumn="0" w:lastRowFirstColumn="0" w:lastRowLastColumn="0"/>
              <w:rPr>
                <w:lang w:val="de-DE"/>
              </w:rPr>
            </w:pPr>
          </w:p>
        </w:tc>
        <w:tc>
          <w:tcPr>
            <w:tcW w:w="1438" w:type="dxa"/>
            <w:shd w:val="clear" w:color="auto" w:fill="FFFFFF" w:themeFill="background1"/>
            <w:vAlign w:val="center"/>
          </w:tcPr>
          <w:p w14:paraId="1CC3DD49" w14:textId="77777777" w:rsidR="00FB3A8D" w:rsidRPr="00BE6C7F" w:rsidRDefault="00FB3A8D" w:rsidP="00FB3A8D">
            <w:pPr>
              <w:pStyle w:val="Table-small"/>
              <w:cnfStyle w:val="000000100000" w:firstRow="0" w:lastRow="0" w:firstColumn="0" w:lastColumn="0" w:oddVBand="0" w:evenVBand="0" w:oddHBand="1" w:evenHBand="0" w:firstRowFirstColumn="0" w:firstRowLastColumn="0" w:lastRowFirstColumn="0" w:lastRowLastColumn="0"/>
              <w:rPr>
                <w:lang w:val="de-DE"/>
              </w:rPr>
            </w:pPr>
          </w:p>
        </w:tc>
      </w:tr>
      <w:tr w:rsidR="006E3747" w:rsidRPr="00D378DA" w14:paraId="5326BA1C" w14:textId="77777777" w:rsidTr="00267686">
        <w:tc>
          <w:tcPr>
            <w:cnfStyle w:val="001000000000" w:firstRow="0" w:lastRow="0" w:firstColumn="1" w:lastColumn="0" w:oddVBand="0" w:evenVBand="0" w:oddHBand="0" w:evenHBand="0" w:firstRowFirstColumn="0" w:firstRowLastColumn="0" w:lastRowFirstColumn="0" w:lastRowLastColumn="0"/>
            <w:tcW w:w="1031" w:type="dxa"/>
            <w:shd w:val="clear" w:color="auto" w:fill="FFFFFF" w:themeFill="background1"/>
          </w:tcPr>
          <w:p w14:paraId="0C92CEC5" w14:textId="55B706FE" w:rsidR="00FB3A8D" w:rsidRPr="00BE6C7F" w:rsidRDefault="00FB3A8D" w:rsidP="00FB3A8D">
            <w:pPr>
              <w:pStyle w:val="Table-small"/>
              <w:rPr>
                <w:lang w:val="de-DE"/>
              </w:rPr>
            </w:pPr>
            <w:r w:rsidRPr="003F0EAC">
              <w:t>M0173</w:t>
            </w:r>
          </w:p>
        </w:tc>
        <w:tc>
          <w:tcPr>
            <w:tcW w:w="4248" w:type="dxa"/>
            <w:shd w:val="clear" w:color="auto" w:fill="FFFFFF" w:themeFill="background1"/>
          </w:tcPr>
          <w:p w14:paraId="771322D2" w14:textId="61B6BE1A" w:rsidR="00FB3A8D" w:rsidRDefault="00FB3A8D" w:rsidP="00FB3A8D">
            <w:pPr>
              <w:pStyle w:val="Table-small"/>
              <w:cnfStyle w:val="000000000000" w:firstRow="0" w:lastRow="0" w:firstColumn="0" w:lastColumn="0" w:oddVBand="0" w:evenVBand="0" w:oddHBand="0" w:evenHBand="0" w:firstRowFirstColumn="0" w:firstRowLastColumn="0" w:lastRowFirstColumn="0" w:lastRowLastColumn="0"/>
            </w:pPr>
            <w:r w:rsidRPr="003C58D0">
              <w:t>T0004_M0173_v_hyst_ref_clk_2v5</w:t>
            </w:r>
          </w:p>
        </w:tc>
        <w:tc>
          <w:tcPr>
            <w:tcW w:w="644" w:type="dxa"/>
            <w:shd w:val="clear" w:color="auto" w:fill="FFFFFF" w:themeFill="background1"/>
            <w:vAlign w:val="center"/>
          </w:tcPr>
          <w:p w14:paraId="342BC887" w14:textId="168F909A" w:rsidR="00FB3A8D" w:rsidRDefault="00FB3A8D" w:rsidP="00FB3A8D">
            <w:pPr>
              <w:pStyle w:val="Table-small"/>
              <w:cnfStyle w:val="000000000000" w:firstRow="0" w:lastRow="0" w:firstColumn="0" w:lastColumn="0" w:oddVBand="0" w:evenVBand="0" w:oddHBand="0" w:evenHBand="0" w:firstRowFirstColumn="0" w:firstRowLastColumn="0" w:lastRowFirstColumn="0" w:lastRowLastColumn="0"/>
            </w:pPr>
            <w:r>
              <w:t>V</w:t>
            </w:r>
          </w:p>
        </w:tc>
        <w:tc>
          <w:tcPr>
            <w:tcW w:w="813" w:type="dxa"/>
            <w:shd w:val="clear" w:color="auto" w:fill="FFFFFF" w:themeFill="background1"/>
            <w:vAlign w:val="center"/>
          </w:tcPr>
          <w:p w14:paraId="0EB8AECC" w14:textId="77777777" w:rsidR="00FB3A8D" w:rsidRDefault="00FB3A8D" w:rsidP="00FB3A8D">
            <w:pPr>
              <w:pStyle w:val="Table-small"/>
              <w:cnfStyle w:val="000000000000" w:firstRow="0" w:lastRow="0" w:firstColumn="0" w:lastColumn="0" w:oddVBand="0" w:evenVBand="0" w:oddHBand="0" w:evenHBand="0" w:firstRowFirstColumn="0" w:firstRowLastColumn="0" w:lastRowFirstColumn="0" w:lastRowLastColumn="0"/>
            </w:pPr>
          </w:p>
        </w:tc>
        <w:tc>
          <w:tcPr>
            <w:tcW w:w="1455" w:type="dxa"/>
            <w:shd w:val="clear" w:color="auto" w:fill="FFFFFF" w:themeFill="background1"/>
            <w:vAlign w:val="center"/>
          </w:tcPr>
          <w:p w14:paraId="5E169416" w14:textId="77777777" w:rsidR="00FB3A8D" w:rsidRDefault="00FB3A8D" w:rsidP="00FB3A8D">
            <w:pPr>
              <w:pStyle w:val="Table-small"/>
              <w:cnfStyle w:val="000000000000" w:firstRow="0" w:lastRow="0" w:firstColumn="0" w:lastColumn="0" w:oddVBand="0" w:evenVBand="0" w:oddHBand="0" w:evenHBand="0" w:firstRowFirstColumn="0" w:firstRowLastColumn="0" w:lastRowFirstColumn="0" w:lastRowLastColumn="0"/>
            </w:pPr>
          </w:p>
        </w:tc>
        <w:tc>
          <w:tcPr>
            <w:tcW w:w="1438" w:type="dxa"/>
            <w:shd w:val="clear" w:color="auto" w:fill="FFFFFF" w:themeFill="background1"/>
            <w:vAlign w:val="center"/>
          </w:tcPr>
          <w:p w14:paraId="233BF0E0" w14:textId="77777777" w:rsidR="00FB3A8D" w:rsidRDefault="00FB3A8D" w:rsidP="00FB3A8D">
            <w:pPr>
              <w:pStyle w:val="Table-small"/>
              <w:cnfStyle w:val="000000000000" w:firstRow="0" w:lastRow="0" w:firstColumn="0" w:lastColumn="0" w:oddVBand="0" w:evenVBand="0" w:oddHBand="0" w:evenHBand="0" w:firstRowFirstColumn="0" w:firstRowLastColumn="0" w:lastRowFirstColumn="0" w:lastRowLastColumn="0"/>
            </w:pPr>
          </w:p>
        </w:tc>
      </w:tr>
      <w:tr w:rsidR="006E3747" w:rsidRPr="00C33371" w14:paraId="3A06157F"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1" w:type="dxa"/>
            <w:shd w:val="clear" w:color="auto" w:fill="FFFFFF" w:themeFill="background1"/>
          </w:tcPr>
          <w:p w14:paraId="49E0EFA2" w14:textId="699425E6" w:rsidR="00FB3A8D" w:rsidRDefault="00FB3A8D" w:rsidP="00FB3A8D">
            <w:pPr>
              <w:pStyle w:val="Table-small"/>
            </w:pPr>
            <w:r w:rsidRPr="003F0EAC">
              <w:t>M0174</w:t>
            </w:r>
          </w:p>
        </w:tc>
        <w:tc>
          <w:tcPr>
            <w:tcW w:w="4248" w:type="dxa"/>
            <w:shd w:val="clear" w:color="auto" w:fill="FFFFFF" w:themeFill="background1"/>
          </w:tcPr>
          <w:p w14:paraId="5555F2FA" w14:textId="3AA7D35F" w:rsidR="00FB3A8D" w:rsidRPr="00BE6C7F" w:rsidRDefault="00FB3A8D" w:rsidP="00FB3A8D">
            <w:pPr>
              <w:pStyle w:val="Table-small"/>
              <w:cnfStyle w:val="000000100000" w:firstRow="0" w:lastRow="0" w:firstColumn="0" w:lastColumn="0" w:oddVBand="0" w:evenVBand="0" w:oddHBand="1" w:evenHBand="0" w:firstRowFirstColumn="0" w:firstRowLastColumn="0" w:lastRowFirstColumn="0" w:lastRowLastColumn="0"/>
              <w:rPr>
                <w:lang w:val="fr-BE"/>
              </w:rPr>
            </w:pPr>
            <w:r w:rsidRPr="00BE6C7F">
              <w:rPr>
                <w:lang w:val="fr-BE"/>
              </w:rPr>
              <w:t>T0004_M0174_v_il_ref_clk_1v8</w:t>
            </w:r>
          </w:p>
        </w:tc>
        <w:tc>
          <w:tcPr>
            <w:tcW w:w="644" w:type="dxa"/>
            <w:shd w:val="clear" w:color="auto" w:fill="FFFFFF" w:themeFill="background1"/>
            <w:vAlign w:val="center"/>
          </w:tcPr>
          <w:p w14:paraId="5D57502A" w14:textId="1CAB23DD" w:rsidR="00FB3A8D" w:rsidRPr="00BE6C7F" w:rsidRDefault="00FB3A8D" w:rsidP="00FB3A8D">
            <w:pPr>
              <w:pStyle w:val="Table-small"/>
              <w:cnfStyle w:val="000000100000" w:firstRow="0" w:lastRow="0" w:firstColumn="0" w:lastColumn="0" w:oddVBand="0" w:evenVBand="0" w:oddHBand="1" w:evenHBand="0" w:firstRowFirstColumn="0" w:firstRowLastColumn="0" w:lastRowFirstColumn="0" w:lastRowLastColumn="0"/>
              <w:rPr>
                <w:lang w:val="fr-BE"/>
              </w:rPr>
            </w:pPr>
            <w:r>
              <w:t>V</w:t>
            </w:r>
          </w:p>
        </w:tc>
        <w:tc>
          <w:tcPr>
            <w:tcW w:w="813" w:type="dxa"/>
            <w:shd w:val="clear" w:color="auto" w:fill="FFFFFF" w:themeFill="background1"/>
            <w:vAlign w:val="center"/>
          </w:tcPr>
          <w:p w14:paraId="79AB31F2" w14:textId="77777777" w:rsidR="00FB3A8D" w:rsidRPr="00BE6C7F" w:rsidRDefault="00FB3A8D" w:rsidP="00FB3A8D">
            <w:pPr>
              <w:pStyle w:val="Table-small"/>
              <w:cnfStyle w:val="000000100000" w:firstRow="0" w:lastRow="0" w:firstColumn="0" w:lastColumn="0" w:oddVBand="0" w:evenVBand="0" w:oddHBand="1" w:evenHBand="0" w:firstRowFirstColumn="0" w:firstRowLastColumn="0" w:lastRowFirstColumn="0" w:lastRowLastColumn="0"/>
              <w:rPr>
                <w:lang w:val="fr-BE"/>
              </w:rPr>
            </w:pPr>
          </w:p>
        </w:tc>
        <w:tc>
          <w:tcPr>
            <w:tcW w:w="1455" w:type="dxa"/>
            <w:shd w:val="clear" w:color="auto" w:fill="FFFFFF" w:themeFill="background1"/>
            <w:vAlign w:val="center"/>
          </w:tcPr>
          <w:p w14:paraId="37A81730" w14:textId="77777777" w:rsidR="00FB3A8D" w:rsidRPr="00BE6C7F" w:rsidRDefault="00FB3A8D" w:rsidP="00FB3A8D">
            <w:pPr>
              <w:pStyle w:val="Table-small"/>
              <w:cnfStyle w:val="000000100000" w:firstRow="0" w:lastRow="0" w:firstColumn="0" w:lastColumn="0" w:oddVBand="0" w:evenVBand="0" w:oddHBand="1" w:evenHBand="0" w:firstRowFirstColumn="0" w:firstRowLastColumn="0" w:lastRowFirstColumn="0" w:lastRowLastColumn="0"/>
              <w:rPr>
                <w:lang w:val="fr-BE"/>
              </w:rPr>
            </w:pPr>
          </w:p>
        </w:tc>
        <w:tc>
          <w:tcPr>
            <w:tcW w:w="1438" w:type="dxa"/>
            <w:shd w:val="clear" w:color="auto" w:fill="FFFFFF" w:themeFill="background1"/>
            <w:vAlign w:val="center"/>
          </w:tcPr>
          <w:p w14:paraId="468E5318" w14:textId="77777777" w:rsidR="00FB3A8D" w:rsidRPr="00BE6C7F" w:rsidRDefault="00FB3A8D" w:rsidP="00FB3A8D">
            <w:pPr>
              <w:pStyle w:val="Table-small"/>
              <w:cnfStyle w:val="000000100000" w:firstRow="0" w:lastRow="0" w:firstColumn="0" w:lastColumn="0" w:oddVBand="0" w:evenVBand="0" w:oddHBand="1" w:evenHBand="0" w:firstRowFirstColumn="0" w:firstRowLastColumn="0" w:lastRowFirstColumn="0" w:lastRowLastColumn="0"/>
              <w:rPr>
                <w:lang w:val="fr-BE"/>
              </w:rPr>
            </w:pPr>
          </w:p>
        </w:tc>
      </w:tr>
      <w:tr w:rsidR="006E3747" w:rsidRPr="00D378DA" w14:paraId="129A7DAF" w14:textId="77777777" w:rsidTr="00267686">
        <w:tc>
          <w:tcPr>
            <w:cnfStyle w:val="001000000000" w:firstRow="0" w:lastRow="0" w:firstColumn="1" w:lastColumn="0" w:oddVBand="0" w:evenVBand="0" w:oddHBand="0" w:evenHBand="0" w:firstRowFirstColumn="0" w:firstRowLastColumn="0" w:lastRowFirstColumn="0" w:lastRowLastColumn="0"/>
            <w:tcW w:w="1031" w:type="dxa"/>
            <w:shd w:val="clear" w:color="auto" w:fill="FFFFFF" w:themeFill="background1"/>
          </w:tcPr>
          <w:p w14:paraId="48B4619C" w14:textId="737ECA69" w:rsidR="00FB3A8D" w:rsidRPr="00BE6C7F" w:rsidRDefault="00FB3A8D" w:rsidP="00FB3A8D">
            <w:pPr>
              <w:pStyle w:val="Table-small"/>
              <w:rPr>
                <w:lang w:val="fr-BE"/>
              </w:rPr>
            </w:pPr>
            <w:r w:rsidRPr="003F0EAC">
              <w:t>M0175</w:t>
            </w:r>
          </w:p>
        </w:tc>
        <w:tc>
          <w:tcPr>
            <w:tcW w:w="4248" w:type="dxa"/>
            <w:shd w:val="clear" w:color="auto" w:fill="FFFFFF" w:themeFill="background1"/>
          </w:tcPr>
          <w:p w14:paraId="4B117F14" w14:textId="5364BAE1" w:rsidR="00FB3A8D" w:rsidRPr="00BE6C7F"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de-DE"/>
              </w:rPr>
            </w:pPr>
            <w:r w:rsidRPr="00BE6C7F">
              <w:rPr>
                <w:lang w:val="de-DE"/>
              </w:rPr>
              <w:t>T0004_M0175_v_ih_ref_clk_1v8</w:t>
            </w:r>
          </w:p>
        </w:tc>
        <w:tc>
          <w:tcPr>
            <w:tcW w:w="644" w:type="dxa"/>
            <w:shd w:val="clear" w:color="auto" w:fill="FFFFFF" w:themeFill="background1"/>
            <w:vAlign w:val="center"/>
          </w:tcPr>
          <w:p w14:paraId="79450132" w14:textId="6C8B8670" w:rsidR="00FB3A8D" w:rsidRDefault="00FB3A8D" w:rsidP="00FB3A8D">
            <w:pPr>
              <w:pStyle w:val="Table-small"/>
              <w:cnfStyle w:val="000000000000" w:firstRow="0" w:lastRow="0" w:firstColumn="0" w:lastColumn="0" w:oddVBand="0" w:evenVBand="0" w:oddHBand="0" w:evenHBand="0" w:firstRowFirstColumn="0" w:firstRowLastColumn="0" w:lastRowFirstColumn="0" w:lastRowLastColumn="0"/>
            </w:pPr>
            <w:r>
              <w:t>V</w:t>
            </w:r>
          </w:p>
        </w:tc>
        <w:tc>
          <w:tcPr>
            <w:tcW w:w="813" w:type="dxa"/>
            <w:shd w:val="clear" w:color="auto" w:fill="FFFFFF" w:themeFill="background1"/>
            <w:vAlign w:val="center"/>
          </w:tcPr>
          <w:p w14:paraId="674BE0AF" w14:textId="77777777" w:rsidR="00FB3A8D" w:rsidRDefault="00FB3A8D" w:rsidP="00FB3A8D">
            <w:pPr>
              <w:pStyle w:val="Table-small"/>
              <w:cnfStyle w:val="000000000000" w:firstRow="0" w:lastRow="0" w:firstColumn="0" w:lastColumn="0" w:oddVBand="0" w:evenVBand="0" w:oddHBand="0" w:evenHBand="0" w:firstRowFirstColumn="0" w:firstRowLastColumn="0" w:lastRowFirstColumn="0" w:lastRowLastColumn="0"/>
            </w:pPr>
          </w:p>
        </w:tc>
        <w:tc>
          <w:tcPr>
            <w:tcW w:w="1455" w:type="dxa"/>
            <w:shd w:val="clear" w:color="auto" w:fill="FFFFFF" w:themeFill="background1"/>
            <w:vAlign w:val="center"/>
          </w:tcPr>
          <w:p w14:paraId="64F78DC9" w14:textId="77777777" w:rsidR="00FB3A8D" w:rsidRDefault="00FB3A8D" w:rsidP="00FB3A8D">
            <w:pPr>
              <w:pStyle w:val="Table-small"/>
              <w:cnfStyle w:val="000000000000" w:firstRow="0" w:lastRow="0" w:firstColumn="0" w:lastColumn="0" w:oddVBand="0" w:evenVBand="0" w:oddHBand="0" w:evenHBand="0" w:firstRowFirstColumn="0" w:firstRowLastColumn="0" w:lastRowFirstColumn="0" w:lastRowLastColumn="0"/>
            </w:pPr>
          </w:p>
        </w:tc>
        <w:tc>
          <w:tcPr>
            <w:tcW w:w="1438" w:type="dxa"/>
            <w:shd w:val="clear" w:color="auto" w:fill="FFFFFF" w:themeFill="background1"/>
            <w:vAlign w:val="center"/>
          </w:tcPr>
          <w:p w14:paraId="08074DA9" w14:textId="77777777" w:rsidR="00FB3A8D" w:rsidRDefault="00FB3A8D" w:rsidP="00FB3A8D">
            <w:pPr>
              <w:pStyle w:val="Table-small"/>
              <w:cnfStyle w:val="000000000000" w:firstRow="0" w:lastRow="0" w:firstColumn="0" w:lastColumn="0" w:oddVBand="0" w:evenVBand="0" w:oddHBand="0" w:evenHBand="0" w:firstRowFirstColumn="0" w:firstRowLastColumn="0" w:lastRowFirstColumn="0" w:lastRowLastColumn="0"/>
            </w:pPr>
          </w:p>
        </w:tc>
      </w:tr>
      <w:tr w:rsidR="006E3747" w:rsidRPr="00D378DA" w14:paraId="3E8D16FE"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1" w:type="dxa"/>
            <w:shd w:val="clear" w:color="auto" w:fill="FFFFFF" w:themeFill="background1"/>
          </w:tcPr>
          <w:p w14:paraId="4279940B" w14:textId="62280086" w:rsidR="00FB3A8D" w:rsidRDefault="00FB3A8D" w:rsidP="00FB3A8D">
            <w:pPr>
              <w:pStyle w:val="Table-small"/>
            </w:pPr>
            <w:r w:rsidRPr="003F0EAC">
              <w:t>M0176</w:t>
            </w:r>
          </w:p>
        </w:tc>
        <w:tc>
          <w:tcPr>
            <w:tcW w:w="4248" w:type="dxa"/>
            <w:shd w:val="clear" w:color="auto" w:fill="FFFFFF" w:themeFill="background1"/>
          </w:tcPr>
          <w:p w14:paraId="4D31501F" w14:textId="5A621BA2" w:rsidR="00FB3A8D" w:rsidRDefault="00FB3A8D" w:rsidP="00FB3A8D">
            <w:pPr>
              <w:pStyle w:val="Table-small"/>
              <w:cnfStyle w:val="000000100000" w:firstRow="0" w:lastRow="0" w:firstColumn="0" w:lastColumn="0" w:oddVBand="0" w:evenVBand="0" w:oddHBand="1" w:evenHBand="0" w:firstRowFirstColumn="0" w:firstRowLastColumn="0" w:lastRowFirstColumn="0" w:lastRowLastColumn="0"/>
            </w:pPr>
            <w:r w:rsidRPr="003C58D0">
              <w:t>T0004_M0176_v_hyst_ref_clk_1v8</w:t>
            </w:r>
          </w:p>
        </w:tc>
        <w:tc>
          <w:tcPr>
            <w:tcW w:w="644" w:type="dxa"/>
            <w:shd w:val="clear" w:color="auto" w:fill="FFFFFF" w:themeFill="background1"/>
            <w:vAlign w:val="center"/>
          </w:tcPr>
          <w:p w14:paraId="77DBA534" w14:textId="3FB15685" w:rsidR="00FB3A8D" w:rsidRDefault="00FB3A8D" w:rsidP="00FB3A8D">
            <w:pPr>
              <w:pStyle w:val="Table-small"/>
              <w:cnfStyle w:val="000000100000" w:firstRow="0" w:lastRow="0" w:firstColumn="0" w:lastColumn="0" w:oddVBand="0" w:evenVBand="0" w:oddHBand="1" w:evenHBand="0" w:firstRowFirstColumn="0" w:firstRowLastColumn="0" w:lastRowFirstColumn="0" w:lastRowLastColumn="0"/>
            </w:pPr>
            <w:r>
              <w:t>V</w:t>
            </w:r>
          </w:p>
        </w:tc>
        <w:tc>
          <w:tcPr>
            <w:tcW w:w="813" w:type="dxa"/>
            <w:shd w:val="clear" w:color="auto" w:fill="FFFFFF" w:themeFill="background1"/>
            <w:vAlign w:val="center"/>
          </w:tcPr>
          <w:p w14:paraId="405DA3F7" w14:textId="77777777" w:rsidR="00FB3A8D" w:rsidRDefault="00FB3A8D" w:rsidP="00FB3A8D">
            <w:pPr>
              <w:pStyle w:val="Table-small"/>
              <w:cnfStyle w:val="000000100000" w:firstRow="0" w:lastRow="0" w:firstColumn="0" w:lastColumn="0" w:oddVBand="0" w:evenVBand="0" w:oddHBand="1" w:evenHBand="0" w:firstRowFirstColumn="0" w:firstRowLastColumn="0" w:lastRowFirstColumn="0" w:lastRowLastColumn="0"/>
            </w:pPr>
          </w:p>
        </w:tc>
        <w:tc>
          <w:tcPr>
            <w:tcW w:w="1455" w:type="dxa"/>
            <w:shd w:val="clear" w:color="auto" w:fill="FFFFFF" w:themeFill="background1"/>
            <w:vAlign w:val="center"/>
          </w:tcPr>
          <w:p w14:paraId="6368201B" w14:textId="77777777" w:rsidR="00FB3A8D" w:rsidRDefault="00FB3A8D" w:rsidP="00FB3A8D">
            <w:pPr>
              <w:pStyle w:val="Table-small"/>
              <w:cnfStyle w:val="000000100000" w:firstRow="0" w:lastRow="0" w:firstColumn="0" w:lastColumn="0" w:oddVBand="0" w:evenVBand="0" w:oddHBand="1" w:evenHBand="0" w:firstRowFirstColumn="0" w:firstRowLastColumn="0" w:lastRowFirstColumn="0" w:lastRowLastColumn="0"/>
            </w:pPr>
          </w:p>
        </w:tc>
        <w:tc>
          <w:tcPr>
            <w:tcW w:w="1438" w:type="dxa"/>
            <w:shd w:val="clear" w:color="auto" w:fill="FFFFFF" w:themeFill="background1"/>
            <w:vAlign w:val="center"/>
          </w:tcPr>
          <w:p w14:paraId="2CA4A2CC" w14:textId="77777777" w:rsidR="00FB3A8D" w:rsidRDefault="00FB3A8D" w:rsidP="00FB3A8D">
            <w:pPr>
              <w:pStyle w:val="Table-small"/>
              <w:cnfStyle w:val="000000100000" w:firstRow="0" w:lastRow="0" w:firstColumn="0" w:lastColumn="0" w:oddVBand="0" w:evenVBand="0" w:oddHBand="1" w:evenHBand="0" w:firstRowFirstColumn="0" w:firstRowLastColumn="0" w:lastRowFirstColumn="0" w:lastRowLastColumn="0"/>
            </w:pPr>
          </w:p>
        </w:tc>
      </w:tr>
      <w:tr w:rsidR="007B617F" w:rsidRPr="00D378DA" w14:paraId="00C9FB0E" w14:textId="77777777" w:rsidTr="00267686">
        <w:tc>
          <w:tcPr>
            <w:cnfStyle w:val="001000000000" w:firstRow="0" w:lastRow="0" w:firstColumn="1" w:lastColumn="0" w:oddVBand="0" w:evenVBand="0" w:oddHBand="0" w:evenHBand="0" w:firstRowFirstColumn="0" w:firstRowLastColumn="0" w:lastRowFirstColumn="0" w:lastRowLastColumn="0"/>
            <w:tcW w:w="1031" w:type="dxa"/>
            <w:shd w:val="clear" w:color="auto" w:fill="FFFFFF" w:themeFill="background1"/>
          </w:tcPr>
          <w:p w14:paraId="5F85F1AD" w14:textId="33A9018D" w:rsidR="00FB3A8D" w:rsidRDefault="00FB3A8D" w:rsidP="00FB3A8D">
            <w:pPr>
              <w:pStyle w:val="Table-small"/>
            </w:pPr>
            <w:r w:rsidRPr="003F0EAC">
              <w:t>M0177</w:t>
            </w:r>
          </w:p>
        </w:tc>
        <w:tc>
          <w:tcPr>
            <w:tcW w:w="4248" w:type="dxa"/>
            <w:shd w:val="clear" w:color="auto" w:fill="FFFFFF" w:themeFill="background1"/>
          </w:tcPr>
          <w:p w14:paraId="309566B8" w14:textId="00CB0426" w:rsidR="00FB3A8D" w:rsidRPr="00BE6C7F" w:rsidRDefault="00FB3A8D" w:rsidP="00FB3A8D">
            <w:pPr>
              <w:pStyle w:val="Table-small"/>
              <w:cnfStyle w:val="000000000000" w:firstRow="0" w:lastRow="0" w:firstColumn="0" w:lastColumn="0" w:oddVBand="0" w:evenVBand="0" w:oddHBand="0" w:evenHBand="0" w:firstRowFirstColumn="0" w:firstRowLastColumn="0" w:lastRowFirstColumn="0" w:lastRowLastColumn="0"/>
              <w:rPr>
                <w:lang w:val="fr-BE"/>
              </w:rPr>
            </w:pPr>
            <w:r w:rsidRPr="00BE6C7F">
              <w:rPr>
                <w:lang w:val="fr-BE"/>
              </w:rPr>
              <w:t>T0004_M0177_v_il_ref_clk_1v2</w:t>
            </w:r>
          </w:p>
        </w:tc>
        <w:tc>
          <w:tcPr>
            <w:tcW w:w="644" w:type="dxa"/>
            <w:shd w:val="clear" w:color="auto" w:fill="FFFFFF" w:themeFill="background1"/>
            <w:vAlign w:val="center"/>
          </w:tcPr>
          <w:p w14:paraId="6E9277C2" w14:textId="11511272" w:rsidR="00FB3A8D" w:rsidRDefault="00FB3A8D" w:rsidP="00FB3A8D">
            <w:pPr>
              <w:pStyle w:val="Table-small"/>
              <w:cnfStyle w:val="000000000000" w:firstRow="0" w:lastRow="0" w:firstColumn="0" w:lastColumn="0" w:oddVBand="0" w:evenVBand="0" w:oddHBand="0" w:evenHBand="0" w:firstRowFirstColumn="0" w:firstRowLastColumn="0" w:lastRowFirstColumn="0" w:lastRowLastColumn="0"/>
            </w:pPr>
            <w:r>
              <w:t>V</w:t>
            </w:r>
          </w:p>
        </w:tc>
        <w:tc>
          <w:tcPr>
            <w:tcW w:w="813" w:type="dxa"/>
            <w:shd w:val="clear" w:color="auto" w:fill="FFFFFF" w:themeFill="background1"/>
            <w:vAlign w:val="center"/>
          </w:tcPr>
          <w:p w14:paraId="0409424B" w14:textId="77777777" w:rsidR="00FB3A8D" w:rsidRDefault="00FB3A8D" w:rsidP="00FB3A8D">
            <w:pPr>
              <w:pStyle w:val="Table-small"/>
              <w:cnfStyle w:val="000000000000" w:firstRow="0" w:lastRow="0" w:firstColumn="0" w:lastColumn="0" w:oddVBand="0" w:evenVBand="0" w:oddHBand="0" w:evenHBand="0" w:firstRowFirstColumn="0" w:firstRowLastColumn="0" w:lastRowFirstColumn="0" w:lastRowLastColumn="0"/>
            </w:pPr>
          </w:p>
        </w:tc>
        <w:tc>
          <w:tcPr>
            <w:tcW w:w="1455" w:type="dxa"/>
            <w:shd w:val="clear" w:color="auto" w:fill="FFFFFF" w:themeFill="background1"/>
            <w:vAlign w:val="center"/>
          </w:tcPr>
          <w:p w14:paraId="7240F19D" w14:textId="77777777" w:rsidR="00FB3A8D" w:rsidRDefault="00FB3A8D" w:rsidP="00FB3A8D">
            <w:pPr>
              <w:pStyle w:val="Table-small"/>
              <w:cnfStyle w:val="000000000000" w:firstRow="0" w:lastRow="0" w:firstColumn="0" w:lastColumn="0" w:oddVBand="0" w:evenVBand="0" w:oddHBand="0" w:evenHBand="0" w:firstRowFirstColumn="0" w:firstRowLastColumn="0" w:lastRowFirstColumn="0" w:lastRowLastColumn="0"/>
            </w:pPr>
          </w:p>
        </w:tc>
        <w:tc>
          <w:tcPr>
            <w:tcW w:w="1438" w:type="dxa"/>
            <w:shd w:val="clear" w:color="auto" w:fill="FFFFFF" w:themeFill="background1"/>
            <w:vAlign w:val="center"/>
          </w:tcPr>
          <w:p w14:paraId="408200FB" w14:textId="77777777" w:rsidR="00FB3A8D" w:rsidRDefault="00FB3A8D" w:rsidP="00FB3A8D">
            <w:pPr>
              <w:pStyle w:val="Table-small"/>
              <w:cnfStyle w:val="000000000000" w:firstRow="0" w:lastRow="0" w:firstColumn="0" w:lastColumn="0" w:oddVBand="0" w:evenVBand="0" w:oddHBand="0" w:evenHBand="0" w:firstRowFirstColumn="0" w:firstRowLastColumn="0" w:lastRowFirstColumn="0" w:lastRowLastColumn="0"/>
            </w:pPr>
          </w:p>
        </w:tc>
      </w:tr>
      <w:tr w:rsidR="007B617F" w:rsidRPr="00D378DA" w14:paraId="02FAAA90"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1" w:type="dxa"/>
            <w:shd w:val="clear" w:color="auto" w:fill="FFFFFF" w:themeFill="background1"/>
          </w:tcPr>
          <w:p w14:paraId="1ABFEB9D" w14:textId="75AD5523" w:rsidR="00FB3A8D" w:rsidRDefault="00FB3A8D" w:rsidP="00FB3A8D">
            <w:pPr>
              <w:pStyle w:val="Table-small"/>
            </w:pPr>
            <w:r w:rsidRPr="003F0EAC">
              <w:t>M0178</w:t>
            </w:r>
          </w:p>
        </w:tc>
        <w:tc>
          <w:tcPr>
            <w:tcW w:w="4248" w:type="dxa"/>
            <w:shd w:val="clear" w:color="auto" w:fill="FFFFFF" w:themeFill="background1"/>
          </w:tcPr>
          <w:p w14:paraId="4FBE9876" w14:textId="076AE7AC" w:rsidR="00FB3A8D" w:rsidRPr="00BE6C7F" w:rsidRDefault="00FB3A8D" w:rsidP="00FB3A8D">
            <w:pPr>
              <w:pStyle w:val="Table-small"/>
              <w:cnfStyle w:val="000000100000" w:firstRow="0" w:lastRow="0" w:firstColumn="0" w:lastColumn="0" w:oddVBand="0" w:evenVBand="0" w:oddHBand="1" w:evenHBand="0" w:firstRowFirstColumn="0" w:firstRowLastColumn="0" w:lastRowFirstColumn="0" w:lastRowLastColumn="0"/>
              <w:rPr>
                <w:lang w:val="de-DE"/>
              </w:rPr>
            </w:pPr>
            <w:r w:rsidRPr="00BE6C7F">
              <w:rPr>
                <w:lang w:val="de-DE"/>
              </w:rPr>
              <w:t>T0004_M0178_v_ih_ref_clk_1v2</w:t>
            </w:r>
          </w:p>
        </w:tc>
        <w:tc>
          <w:tcPr>
            <w:tcW w:w="644" w:type="dxa"/>
            <w:shd w:val="clear" w:color="auto" w:fill="FFFFFF" w:themeFill="background1"/>
            <w:vAlign w:val="center"/>
          </w:tcPr>
          <w:p w14:paraId="5DEBCA12" w14:textId="6E3D68FE" w:rsidR="00FB3A8D" w:rsidRDefault="00FB3A8D" w:rsidP="00FB3A8D">
            <w:pPr>
              <w:pStyle w:val="Table-small"/>
              <w:cnfStyle w:val="000000100000" w:firstRow="0" w:lastRow="0" w:firstColumn="0" w:lastColumn="0" w:oddVBand="0" w:evenVBand="0" w:oddHBand="1" w:evenHBand="0" w:firstRowFirstColumn="0" w:firstRowLastColumn="0" w:lastRowFirstColumn="0" w:lastRowLastColumn="0"/>
            </w:pPr>
            <w:r>
              <w:t>V</w:t>
            </w:r>
          </w:p>
        </w:tc>
        <w:tc>
          <w:tcPr>
            <w:tcW w:w="813" w:type="dxa"/>
            <w:shd w:val="clear" w:color="auto" w:fill="FFFFFF" w:themeFill="background1"/>
            <w:vAlign w:val="center"/>
          </w:tcPr>
          <w:p w14:paraId="39B40143" w14:textId="77777777" w:rsidR="00FB3A8D" w:rsidRDefault="00FB3A8D" w:rsidP="00FB3A8D">
            <w:pPr>
              <w:pStyle w:val="Table-small"/>
              <w:cnfStyle w:val="000000100000" w:firstRow="0" w:lastRow="0" w:firstColumn="0" w:lastColumn="0" w:oddVBand="0" w:evenVBand="0" w:oddHBand="1" w:evenHBand="0" w:firstRowFirstColumn="0" w:firstRowLastColumn="0" w:lastRowFirstColumn="0" w:lastRowLastColumn="0"/>
            </w:pPr>
          </w:p>
        </w:tc>
        <w:tc>
          <w:tcPr>
            <w:tcW w:w="1455" w:type="dxa"/>
            <w:shd w:val="clear" w:color="auto" w:fill="FFFFFF" w:themeFill="background1"/>
            <w:vAlign w:val="center"/>
          </w:tcPr>
          <w:p w14:paraId="49A13052" w14:textId="77777777" w:rsidR="00FB3A8D" w:rsidRDefault="00FB3A8D" w:rsidP="00FB3A8D">
            <w:pPr>
              <w:pStyle w:val="Table-small"/>
              <w:cnfStyle w:val="000000100000" w:firstRow="0" w:lastRow="0" w:firstColumn="0" w:lastColumn="0" w:oddVBand="0" w:evenVBand="0" w:oddHBand="1" w:evenHBand="0" w:firstRowFirstColumn="0" w:firstRowLastColumn="0" w:lastRowFirstColumn="0" w:lastRowLastColumn="0"/>
            </w:pPr>
          </w:p>
        </w:tc>
        <w:tc>
          <w:tcPr>
            <w:tcW w:w="1438" w:type="dxa"/>
            <w:shd w:val="clear" w:color="auto" w:fill="FFFFFF" w:themeFill="background1"/>
            <w:vAlign w:val="center"/>
          </w:tcPr>
          <w:p w14:paraId="47C7907B" w14:textId="77777777" w:rsidR="00FB3A8D" w:rsidRDefault="00FB3A8D" w:rsidP="00FB3A8D">
            <w:pPr>
              <w:pStyle w:val="Table-small"/>
              <w:cnfStyle w:val="000000100000" w:firstRow="0" w:lastRow="0" w:firstColumn="0" w:lastColumn="0" w:oddVBand="0" w:evenVBand="0" w:oddHBand="1" w:evenHBand="0" w:firstRowFirstColumn="0" w:firstRowLastColumn="0" w:lastRowFirstColumn="0" w:lastRowLastColumn="0"/>
            </w:pPr>
          </w:p>
        </w:tc>
      </w:tr>
    </w:tbl>
    <w:p w14:paraId="052690F0" w14:textId="3724AF33" w:rsidR="004C482F" w:rsidRDefault="004C482F" w:rsidP="004C482F">
      <w:pPr>
        <w:pStyle w:val="Heading2"/>
      </w:pPr>
      <w:bookmarkStart w:id="238" w:name="_Ref207890505"/>
      <w:bookmarkStart w:id="239" w:name="_Toc214350544"/>
      <w:r>
        <w:t>T0005: VOH VOL</w:t>
      </w:r>
      <w:bookmarkEnd w:id="238"/>
      <w:r w:rsidR="00A63381">
        <w:t xml:space="preserve"> Test</w:t>
      </w:r>
      <w:bookmarkEnd w:id="239"/>
    </w:p>
    <w:p w14:paraId="3393023B" w14:textId="7DD3736E" w:rsidR="004C482F" w:rsidRPr="00A63381" w:rsidRDefault="004C482F" w:rsidP="004C482F">
      <w:pPr>
        <w:pStyle w:val="Caption"/>
        <w:keepNext/>
      </w:pPr>
      <w:bookmarkStart w:id="240" w:name="_Toc214350595"/>
      <w:r w:rsidRPr="00A63381">
        <w:t xml:space="preserve">Table </w:t>
      </w:r>
      <w:r>
        <w:fldChar w:fldCharType="begin"/>
      </w:r>
      <w:r w:rsidRPr="00A63381">
        <w:instrText xml:space="preserve"> SEQ Table \* ARABIC </w:instrText>
      </w:r>
      <w:r>
        <w:fldChar w:fldCharType="separate"/>
      </w:r>
      <w:r w:rsidR="00AA08B9">
        <w:rPr>
          <w:noProof/>
        </w:rPr>
        <w:t>22</w:t>
      </w:r>
      <w:r>
        <w:fldChar w:fldCharType="end"/>
      </w:r>
      <w:r w:rsidRPr="00A63381">
        <w:t xml:space="preserve">: </w:t>
      </w:r>
      <w:r w:rsidR="00490045" w:rsidRPr="00A63381">
        <w:t>T0005</w:t>
      </w:r>
      <w:r w:rsidR="00490045" w:rsidRPr="00BE6C7F">
        <w:t>:</w:t>
      </w:r>
      <w:r w:rsidR="00490045" w:rsidRPr="00A63381">
        <w:t xml:space="preserve"> VOH VOL </w:t>
      </w:r>
      <w:r w:rsidR="00A63381" w:rsidRPr="00BE6C7F">
        <w:t xml:space="preserve">Test </w:t>
      </w:r>
      <w:r w:rsidR="00490045" w:rsidRPr="00A63381">
        <w:t>O</w:t>
      </w:r>
      <w:r w:rsidR="00490045" w:rsidRPr="00BE6C7F">
        <w:t>verview</w:t>
      </w:r>
      <w:bookmarkEnd w:id="240"/>
    </w:p>
    <w:tbl>
      <w:tblPr>
        <w:tblStyle w:val="GridTable4-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3"/>
        <w:gridCol w:w="4423"/>
        <w:gridCol w:w="933"/>
        <w:gridCol w:w="9"/>
        <w:gridCol w:w="974"/>
        <w:gridCol w:w="544"/>
        <w:gridCol w:w="336"/>
        <w:gridCol w:w="927"/>
      </w:tblGrid>
      <w:tr w:rsidR="004C482F" w:rsidRPr="00D378DA" w14:paraId="2FE8A54F" w14:textId="77777777" w:rsidTr="00BE6C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514E4E" w:themeFill="accent3" w:themeFillShade="BF"/>
          </w:tcPr>
          <w:p w14:paraId="29C9705F" w14:textId="77777777" w:rsidR="004C482F" w:rsidRPr="00D378DA" w:rsidRDefault="004C482F">
            <w:pPr>
              <w:pStyle w:val="Table-small"/>
              <w:rPr>
                <w:rFonts w:cstheme="minorHAnsi"/>
                <w:sz w:val="22"/>
                <w:szCs w:val="18"/>
              </w:rPr>
            </w:pPr>
            <w:r w:rsidRPr="00D378DA">
              <w:rPr>
                <w:rFonts w:cstheme="minorHAnsi"/>
                <w:sz w:val="22"/>
                <w:szCs w:val="18"/>
              </w:rPr>
              <w:t xml:space="preserve">Test </w:t>
            </w:r>
            <w:r>
              <w:rPr>
                <w:rFonts w:cstheme="minorHAnsi"/>
                <w:sz w:val="22"/>
                <w:szCs w:val="18"/>
              </w:rPr>
              <w:t xml:space="preserve">Description </w:t>
            </w:r>
          </w:p>
        </w:tc>
      </w:tr>
      <w:tr w:rsidR="004C482F" w:rsidRPr="00D378DA" w14:paraId="15E251C2"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FFFFFF" w:themeFill="background1"/>
          </w:tcPr>
          <w:p w14:paraId="0B1A9567" w14:textId="4B9708A8" w:rsidR="004C482F" w:rsidRPr="007B7677" w:rsidRDefault="007B7677">
            <w:pPr>
              <w:pStyle w:val="Table-small"/>
              <w:rPr>
                <w:rFonts w:cstheme="minorHAnsi"/>
                <w:b w:val="0"/>
                <w:bCs w:val="0"/>
                <w:lang w:val="en-US"/>
              </w:rPr>
            </w:pPr>
            <w:r w:rsidRPr="007B7677">
              <w:rPr>
                <w:rFonts w:cstheme="minorHAnsi"/>
                <w:b w:val="0"/>
                <w:bCs w:val="0"/>
                <w:lang w:val="en-US"/>
              </w:rPr>
              <w:t xml:space="preserve">This test measures the low and high voltage of digital outputs. </w:t>
            </w:r>
            <w:r w:rsidR="00E368A4" w:rsidRPr="00465FF0">
              <w:rPr>
                <w:rFonts w:cstheme="minorHAnsi"/>
                <w:b w:val="0"/>
                <w:bCs w:val="0"/>
              </w:rPr>
              <w:t>During this test each digital output will be put in both the low and high state. In each state, the output voltage will be measured under a load current of 1 mA.</w:t>
            </w:r>
          </w:p>
        </w:tc>
      </w:tr>
      <w:tr w:rsidR="004C482F" w:rsidRPr="00D378DA" w14:paraId="62597272"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514E4E" w:themeFill="accent3" w:themeFillShade="BF"/>
          </w:tcPr>
          <w:p w14:paraId="266741F1" w14:textId="77777777" w:rsidR="004C482F" w:rsidRPr="00362FE5" w:rsidRDefault="004C482F">
            <w:pPr>
              <w:pStyle w:val="Table-small"/>
              <w:rPr>
                <w:rFonts w:cstheme="minorHAnsi"/>
                <w:color w:val="FF0000"/>
              </w:rPr>
            </w:pPr>
            <w:r w:rsidRPr="001607D4">
              <w:rPr>
                <w:rFonts w:cstheme="minorHAnsi"/>
                <w:color w:val="FFFFFF" w:themeColor="background1"/>
                <w:sz w:val="22"/>
                <w:szCs w:val="18"/>
              </w:rPr>
              <w:t>Test Configuration</w:t>
            </w:r>
          </w:p>
        </w:tc>
      </w:tr>
      <w:tr w:rsidR="004C482F" w:rsidRPr="00D378DA" w14:paraId="5A0D962F"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FFFFFF" w:themeFill="background1"/>
          </w:tcPr>
          <w:p w14:paraId="663D55B3" w14:textId="26EEAA20" w:rsidR="004C482F" w:rsidRPr="00A1698F" w:rsidRDefault="00E368A4" w:rsidP="00465FF0">
            <w:pPr>
              <w:pStyle w:val="Table-small"/>
              <w:rPr>
                <w:rFonts w:cstheme="minorHAnsi"/>
                <w:b w:val="0"/>
                <w:bCs w:val="0"/>
              </w:rPr>
            </w:pPr>
            <w:r w:rsidRPr="00A823EA">
              <w:rPr>
                <w:rFonts w:cstheme="minorHAnsi"/>
                <w:b w:val="0"/>
                <w:bCs w:val="0"/>
              </w:rPr>
              <w:t>Default configuration (functional)</w:t>
            </w:r>
          </w:p>
        </w:tc>
      </w:tr>
      <w:tr w:rsidR="004C482F" w:rsidRPr="00D378DA" w14:paraId="0B5FC00C"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514E4E" w:themeFill="accent3" w:themeFillShade="BF"/>
          </w:tcPr>
          <w:p w14:paraId="564760F7" w14:textId="77777777" w:rsidR="004C482F" w:rsidRPr="00D378DA" w:rsidRDefault="004C482F">
            <w:pPr>
              <w:pStyle w:val="Table-small"/>
              <w:rPr>
                <w:rFonts w:cstheme="minorHAnsi"/>
                <w:color w:val="FFFFFF" w:themeColor="background1"/>
                <w:sz w:val="22"/>
                <w:szCs w:val="18"/>
              </w:rPr>
            </w:pPr>
            <w:r>
              <w:rPr>
                <w:rFonts w:cstheme="minorHAnsi"/>
                <w:color w:val="FFFFFF" w:themeColor="background1"/>
                <w:sz w:val="22"/>
                <w:szCs w:val="18"/>
              </w:rPr>
              <w:t xml:space="preserve">Test Equipment Requirements </w:t>
            </w:r>
          </w:p>
        </w:tc>
      </w:tr>
      <w:tr w:rsidR="00A243BD" w:rsidRPr="00D378DA" w14:paraId="5F52564B"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FFFFFF" w:themeFill="background1"/>
          </w:tcPr>
          <w:p w14:paraId="2024B776" w14:textId="77777777" w:rsidR="00D30092" w:rsidRPr="00D510EC" w:rsidRDefault="00D30092" w:rsidP="00D30092">
            <w:pPr>
              <w:spacing w:before="20" w:after="20"/>
              <w:rPr>
                <w:b w:val="0"/>
                <w:bCs w:val="0"/>
                <w:sz w:val="20"/>
                <w:szCs w:val="14"/>
              </w:rPr>
            </w:pPr>
            <w:r w:rsidRPr="00D510EC">
              <w:rPr>
                <w:b w:val="0"/>
                <w:bCs w:val="0"/>
                <w:sz w:val="20"/>
                <w:szCs w:val="14"/>
              </w:rPr>
              <w:t>For this test an SMU is required:</w:t>
            </w:r>
          </w:p>
          <w:p w14:paraId="5CF0F8D9" w14:textId="3733BFF7" w:rsidR="00D30092" w:rsidRPr="00D510EC" w:rsidRDefault="00D30092" w:rsidP="004C0CD3">
            <w:pPr>
              <w:pStyle w:val="ListParagraph"/>
              <w:numPr>
                <w:ilvl w:val="0"/>
                <w:numId w:val="47"/>
              </w:numPr>
              <w:spacing w:before="20" w:after="20"/>
              <w:rPr>
                <w:b w:val="0"/>
                <w:bCs w:val="0"/>
                <w:sz w:val="20"/>
                <w:szCs w:val="14"/>
              </w:rPr>
            </w:pPr>
            <w:r w:rsidRPr="00D510EC">
              <w:rPr>
                <w:b w:val="0"/>
                <w:bCs w:val="0"/>
                <w:sz w:val="20"/>
                <w:szCs w:val="14"/>
              </w:rPr>
              <w:t>Current source/sink: 1mA</w:t>
            </w:r>
          </w:p>
          <w:p w14:paraId="23878EE0" w14:textId="1AA2D199" w:rsidR="00D30092" w:rsidRPr="00D510EC" w:rsidRDefault="00D30092" w:rsidP="004C0CD3">
            <w:pPr>
              <w:pStyle w:val="ListParagraph"/>
              <w:numPr>
                <w:ilvl w:val="0"/>
                <w:numId w:val="47"/>
              </w:numPr>
              <w:spacing w:before="20" w:after="20"/>
              <w:rPr>
                <w:b w:val="0"/>
                <w:bCs w:val="0"/>
                <w:sz w:val="20"/>
                <w:szCs w:val="14"/>
              </w:rPr>
            </w:pPr>
            <w:r w:rsidRPr="00D510EC">
              <w:rPr>
                <w:b w:val="0"/>
                <w:bCs w:val="0"/>
                <w:sz w:val="20"/>
                <w:szCs w:val="14"/>
              </w:rPr>
              <w:t>Voltage measurement accuracy: &lt; 10mV,</w:t>
            </w:r>
          </w:p>
          <w:p w14:paraId="2280EC63" w14:textId="21758228" w:rsidR="00D30092" w:rsidRPr="00D510EC" w:rsidRDefault="00D30092" w:rsidP="004C0CD3">
            <w:pPr>
              <w:pStyle w:val="ListParagraph"/>
              <w:numPr>
                <w:ilvl w:val="0"/>
                <w:numId w:val="47"/>
              </w:numPr>
              <w:spacing w:before="20" w:after="20"/>
              <w:rPr>
                <w:b w:val="0"/>
                <w:bCs w:val="0"/>
                <w:sz w:val="20"/>
                <w:szCs w:val="14"/>
              </w:rPr>
            </w:pPr>
            <w:r w:rsidRPr="00D510EC">
              <w:rPr>
                <w:b w:val="0"/>
                <w:bCs w:val="0"/>
                <w:sz w:val="20"/>
                <w:szCs w:val="14"/>
              </w:rPr>
              <w:t>Voltage measurement range: 3.6 V</w:t>
            </w:r>
          </w:p>
          <w:p w14:paraId="73F6D4E5" w14:textId="6CFE910A" w:rsidR="00A243BD" w:rsidRPr="00D30092" w:rsidRDefault="00A243BD" w:rsidP="00D30092">
            <w:pPr>
              <w:spacing w:before="20" w:after="20"/>
            </w:pPr>
          </w:p>
        </w:tc>
      </w:tr>
      <w:tr w:rsidR="004C482F" w:rsidRPr="00D378DA" w14:paraId="513000BC"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514E4E" w:themeFill="accent3" w:themeFillShade="BF"/>
          </w:tcPr>
          <w:p w14:paraId="74C553E2" w14:textId="77777777" w:rsidR="004C482F" w:rsidRPr="0047278F" w:rsidRDefault="004C482F">
            <w:pPr>
              <w:spacing w:before="20" w:after="20"/>
              <w:rPr>
                <w:sz w:val="20"/>
                <w:szCs w:val="14"/>
              </w:rPr>
            </w:pPr>
            <w:r w:rsidRPr="00A452BD">
              <w:rPr>
                <w:rFonts w:cstheme="minorHAnsi"/>
                <w:color w:val="FFFFFF" w:themeColor="background1"/>
                <w:szCs w:val="18"/>
              </w:rPr>
              <w:t>Test Conditions</w:t>
            </w:r>
          </w:p>
        </w:tc>
      </w:tr>
      <w:tr w:rsidR="004C482F" w:rsidRPr="00D378DA" w14:paraId="3CE3D187"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FFFFFF" w:themeFill="background1"/>
          </w:tcPr>
          <w:p w14:paraId="3998FB0C" w14:textId="0743296C" w:rsidR="004C482F" w:rsidRPr="00D510EC" w:rsidRDefault="007E1A72" w:rsidP="007E1A72">
            <w:pPr>
              <w:spacing w:before="20" w:after="20"/>
              <w:rPr>
                <w:b w:val="0"/>
                <w:bCs w:val="0"/>
                <w:sz w:val="20"/>
                <w:szCs w:val="14"/>
              </w:rPr>
            </w:pPr>
            <w:r w:rsidRPr="00D510EC">
              <w:rPr>
                <w:b w:val="0"/>
                <w:bCs w:val="0"/>
                <w:sz w:val="20"/>
                <w:szCs w:val="20"/>
              </w:rPr>
              <w:t xml:space="preserve">No deviations from chapter </w:t>
            </w:r>
            <w:r w:rsidRPr="00D510EC">
              <w:rPr>
                <w:sz w:val="20"/>
                <w:szCs w:val="20"/>
              </w:rPr>
              <w:fldChar w:fldCharType="begin"/>
            </w:r>
            <w:r w:rsidRPr="00D510EC">
              <w:rPr>
                <w:b w:val="0"/>
                <w:bCs w:val="0"/>
                <w:sz w:val="20"/>
                <w:szCs w:val="20"/>
              </w:rPr>
              <w:instrText xml:space="preserve"> REF _Ref208396945 \r \h </w:instrText>
            </w:r>
            <w:r w:rsidR="00E368A4" w:rsidRPr="00D510EC">
              <w:rPr>
                <w:b w:val="0"/>
                <w:bCs w:val="0"/>
                <w:sz w:val="20"/>
                <w:szCs w:val="20"/>
              </w:rPr>
              <w:instrText xml:space="preserve"> \* MERGEFORMAT </w:instrText>
            </w:r>
            <w:r w:rsidRPr="00D510EC">
              <w:rPr>
                <w:sz w:val="20"/>
                <w:szCs w:val="20"/>
              </w:rPr>
            </w:r>
            <w:r w:rsidRPr="00D510EC">
              <w:rPr>
                <w:sz w:val="20"/>
                <w:szCs w:val="20"/>
              </w:rPr>
              <w:fldChar w:fldCharType="separate"/>
            </w:r>
            <w:r w:rsidR="00AA08B9" w:rsidRPr="00AA08B9">
              <w:rPr>
                <w:b w:val="0"/>
                <w:bCs w:val="0"/>
                <w:sz w:val="20"/>
                <w:szCs w:val="20"/>
              </w:rPr>
              <w:t>2</w:t>
            </w:r>
            <w:r w:rsidRPr="00D510EC">
              <w:rPr>
                <w:sz w:val="20"/>
                <w:szCs w:val="20"/>
              </w:rPr>
              <w:fldChar w:fldCharType="end"/>
            </w:r>
            <w:r w:rsidRPr="00D510EC">
              <w:rPr>
                <w:b w:val="0"/>
                <w:bCs w:val="0"/>
                <w:sz w:val="20"/>
                <w:szCs w:val="20"/>
              </w:rPr>
              <w:t xml:space="preserve"> applies to this test.</w:t>
            </w:r>
          </w:p>
        </w:tc>
      </w:tr>
      <w:tr w:rsidR="004C482F" w:rsidRPr="00D378DA" w14:paraId="4DB05446"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514E4E" w:themeFill="accent3" w:themeFillShade="BF"/>
          </w:tcPr>
          <w:p w14:paraId="0AE9FD8A" w14:textId="77777777" w:rsidR="004C482F" w:rsidRPr="00920ABA" w:rsidRDefault="004C482F">
            <w:pPr>
              <w:spacing w:before="20" w:after="20"/>
              <w:rPr>
                <w:color w:val="FF0000"/>
                <w:sz w:val="20"/>
                <w:szCs w:val="14"/>
              </w:rPr>
            </w:pPr>
            <w:r w:rsidRPr="003D1F8A">
              <w:rPr>
                <w:rFonts w:cstheme="minorHAnsi"/>
                <w:color w:val="FFFFFF" w:themeColor="background1"/>
                <w:szCs w:val="18"/>
              </w:rPr>
              <w:t>Environmental conditions</w:t>
            </w:r>
            <w:r w:rsidRPr="003D1F8A">
              <w:rPr>
                <w:color w:val="FFFFFF" w:themeColor="background1"/>
                <w:sz w:val="20"/>
                <w:szCs w:val="14"/>
              </w:rPr>
              <w:t xml:space="preserve"> </w:t>
            </w:r>
          </w:p>
        </w:tc>
      </w:tr>
      <w:tr w:rsidR="00131F30" w:rsidRPr="00131F30" w14:paraId="4433A941"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FFFFFF" w:themeFill="background1"/>
          </w:tcPr>
          <w:p w14:paraId="009DE3AA" w14:textId="23AF8276" w:rsidR="00131F30" w:rsidRPr="00203D3C" w:rsidRDefault="00131F30" w:rsidP="00131F30">
            <w:pPr>
              <w:spacing w:before="20" w:after="20"/>
              <w:rPr>
                <w:b w:val="0"/>
                <w:bCs w:val="0"/>
                <w:sz w:val="20"/>
                <w:szCs w:val="20"/>
              </w:rPr>
            </w:pPr>
            <w:r w:rsidRPr="00203D3C">
              <w:rPr>
                <w:b w:val="0"/>
                <w:bCs w:val="0"/>
                <w:sz w:val="20"/>
                <w:szCs w:val="20"/>
              </w:rPr>
              <w:t xml:space="preserve">This test will be executed in an automated way and in a temperature controlled environment </w:t>
            </w:r>
          </w:p>
        </w:tc>
      </w:tr>
      <w:tr w:rsidR="004C482F" w:rsidRPr="00D378DA" w14:paraId="13D28E20"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514E4E" w:themeFill="accent3" w:themeFillShade="BF"/>
          </w:tcPr>
          <w:p w14:paraId="0CF0FACF" w14:textId="77777777" w:rsidR="004C482F" w:rsidRPr="00D378DA" w:rsidRDefault="004C482F">
            <w:pPr>
              <w:pStyle w:val="Table-small"/>
              <w:rPr>
                <w:rFonts w:cstheme="minorHAnsi"/>
                <w:sz w:val="22"/>
                <w:szCs w:val="18"/>
              </w:rPr>
            </w:pPr>
            <w:r>
              <w:rPr>
                <w:rFonts w:cstheme="minorHAnsi"/>
                <w:color w:val="FFFFFF" w:themeColor="background1"/>
                <w:sz w:val="22"/>
                <w:szCs w:val="18"/>
              </w:rPr>
              <w:t>Test Procedure</w:t>
            </w:r>
          </w:p>
        </w:tc>
      </w:tr>
      <w:tr w:rsidR="007B617F" w:rsidRPr="00D378DA" w14:paraId="0619289B"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3" w:type="dxa"/>
            <w:shd w:val="clear" w:color="auto" w:fill="C5C2C2" w:themeFill="accent3" w:themeFillTint="66"/>
          </w:tcPr>
          <w:p w14:paraId="0FA31A93" w14:textId="77777777" w:rsidR="004C482F" w:rsidRPr="00836085" w:rsidRDefault="004C482F">
            <w:pPr>
              <w:pStyle w:val="Table-small"/>
              <w:rPr>
                <w:rFonts w:cstheme="minorHAnsi"/>
                <w:sz w:val="22"/>
                <w:szCs w:val="18"/>
              </w:rPr>
            </w:pPr>
            <w:r w:rsidRPr="00836085">
              <w:rPr>
                <w:rFonts w:cstheme="minorHAnsi"/>
                <w:sz w:val="22"/>
                <w:szCs w:val="18"/>
              </w:rPr>
              <w:t>Step</w:t>
            </w:r>
          </w:p>
        </w:tc>
        <w:tc>
          <w:tcPr>
            <w:tcW w:w="5365" w:type="dxa"/>
            <w:gridSpan w:val="3"/>
            <w:shd w:val="clear" w:color="auto" w:fill="C5C2C2" w:themeFill="accent3" w:themeFillTint="66"/>
          </w:tcPr>
          <w:p w14:paraId="7F3F2EAC" w14:textId="77777777" w:rsidR="004C482F" w:rsidRPr="00836085" w:rsidRDefault="004C482F">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Action</w:t>
            </w:r>
          </w:p>
        </w:tc>
        <w:tc>
          <w:tcPr>
            <w:tcW w:w="1518" w:type="dxa"/>
            <w:gridSpan w:val="2"/>
            <w:shd w:val="clear" w:color="auto" w:fill="C5C2C2" w:themeFill="accent3" w:themeFillTint="66"/>
          </w:tcPr>
          <w:p w14:paraId="35EE824F" w14:textId="77777777" w:rsidR="004C482F" w:rsidRPr="00836085" w:rsidRDefault="004C482F">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Register parameter</w:t>
            </w:r>
          </w:p>
        </w:tc>
        <w:tc>
          <w:tcPr>
            <w:tcW w:w="1263" w:type="dxa"/>
            <w:gridSpan w:val="2"/>
            <w:shd w:val="clear" w:color="auto" w:fill="C5C2C2" w:themeFill="accent3" w:themeFillTint="66"/>
          </w:tcPr>
          <w:p w14:paraId="1A09D410" w14:textId="77777777" w:rsidR="004C482F" w:rsidRPr="00836085" w:rsidRDefault="004C482F">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Value</w:t>
            </w:r>
          </w:p>
        </w:tc>
      </w:tr>
      <w:tr w:rsidR="007B617F" w:rsidRPr="00D378DA" w14:paraId="5ABBF863" w14:textId="77777777" w:rsidTr="00267686">
        <w:tc>
          <w:tcPr>
            <w:cnfStyle w:val="001000000000" w:firstRow="0" w:lastRow="0" w:firstColumn="1" w:lastColumn="0" w:oddVBand="0" w:evenVBand="0" w:oddHBand="0" w:evenHBand="0" w:firstRowFirstColumn="0" w:firstRowLastColumn="0" w:lastRowFirstColumn="0" w:lastRowLastColumn="0"/>
            <w:tcW w:w="1483" w:type="dxa"/>
            <w:shd w:val="clear" w:color="auto" w:fill="FFFFFF" w:themeFill="background1"/>
            <w:vAlign w:val="center"/>
          </w:tcPr>
          <w:p w14:paraId="0E377E08" w14:textId="3F54E535" w:rsidR="00C5280A" w:rsidRPr="00D378DA" w:rsidRDefault="00C5280A" w:rsidP="00BE6C7F">
            <w:pPr>
              <w:pStyle w:val="Table-small"/>
              <w:numPr>
                <w:ilvl w:val="0"/>
                <w:numId w:val="72"/>
              </w:numPr>
              <w:rPr>
                <w:rFonts w:cstheme="minorHAnsi"/>
                <w:b w:val="0"/>
                <w:bCs w:val="0"/>
                <w:szCs w:val="20"/>
              </w:rPr>
            </w:pPr>
            <w:r>
              <w:t> </w:t>
            </w:r>
          </w:p>
        </w:tc>
        <w:tc>
          <w:tcPr>
            <w:tcW w:w="5365" w:type="dxa"/>
            <w:gridSpan w:val="3"/>
            <w:shd w:val="clear" w:color="auto" w:fill="FFFFFF" w:themeFill="background1"/>
            <w:vAlign w:val="center"/>
          </w:tcPr>
          <w:p w14:paraId="01EAA378" w14:textId="36E9EED5" w:rsidR="00C5280A" w:rsidRPr="00D378DA" w:rsidRDefault="00C5280A" w:rsidP="00C5280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Start from park state</w:t>
            </w:r>
          </w:p>
        </w:tc>
        <w:tc>
          <w:tcPr>
            <w:tcW w:w="1518" w:type="dxa"/>
            <w:gridSpan w:val="2"/>
            <w:shd w:val="clear" w:color="auto" w:fill="FFFFFF" w:themeFill="background1"/>
            <w:vAlign w:val="center"/>
          </w:tcPr>
          <w:p w14:paraId="218DECAA" w14:textId="477C2D48" w:rsidR="00C5280A" w:rsidRPr="00D378DA" w:rsidRDefault="00C5280A" w:rsidP="00C5280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1263" w:type="dxa"/>
            <w:gridSpan w:val="2"/>
            <w:shd w:val="clear" w:color="auto" w:fill="FFFFFF" w:themeFill="background1"/>
            <w:vAlign w:val="center"/>
          </w:tcPr>
          <w:p w14:paraId="5CBD06D5" w14:textId="01E1FD13" w:rsidR="00C5280A" w:rsidRPr="00D378DA" w:rsidRDefault="00C5280A" w:rsidP="00C5280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7B617F" w:rsidRPr="00D378DA" w14:paraId="12E17BC8"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3" w:type="dxa"/>
            <w:shd w:val="clear" w:color="auto" w:fill="FFFFFF" w:themeFill="background1"/>
            <w:vAlign w:val="center"/>
          </w:tcPr>
          <w:p w14:paraId="6D197384" w14:textId="4C87B06B" w:rsidR="00C5280A" w:rsidRPr="00D378DA" w:rsidRDefault="00C5280A" w:rsidP="00BE6C7F">
            <w:pPr>
              <w:pStyle w:val="Table-small"/>
              <w:numPr>
                <w:ilvl w:val="1"/>
                <w:numId w:val="72"/>
              </w:numPr>
              <w:rPr>
                <w:rFonts w:cstheme="minorHAnsi"/>
                <w:b w:val="0"/>
                <w:bCs w:val="0"/>
                <w:szCs w:val="20"/>
              </w:rPr>
            </w:pPr>
            <w:r>
              <w:lastRenderedPageBreak/>
              <w:t> </w:t>
            </w:r>
          </w:p>
        </w:tc>
        <w:tc>
          <w:tcPr>
            <w:tcW w:w="5365" w:type="dxa"/>
            <w:gridSpan w:val="3"/>
            <w:shd w:val="clear" w:color="auto" w:fill="FFFFFF" w:themeFill="background1"/>
            <w:vAlign w:val="center"/>
          </w:tcPr>
          <w:p w14:paraId="04718738" w14:textId="0C87DB8E" w:rsidR="00C5280A" w:rsidRDefault="00C5280A" w:rsidP="00C5280A">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Start of pin loop</w:t>
            </w:r>
          </w:p>
        </w:tc>
        <w:tc>
          <w:tcPr>
            <w:tcW w:w="1518" w:type="dxa"/>
            <w:gridSpan w:val="2"/>
            <w:shd w:val="clear" w:color="auto" w:fill="FFFFFF" w:themeFill="background1"/>
            <w:vAlign w:val="center"/>
          </w:tcPr>
          <w:p w14:paraId="125D10FD" w14:textId="52FE9287" w:rsidR="00C5280A" w:rsidRPr="00D378DA" w:rsidRDefault="00C5280A" w:rsidP="00C5280A">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1263" w:type="dxa"/>
            <w:gridSpan w:val="2"/>
            <w:shd w:val="clear" w:color="auto" w:fill="FFFFFF" w:themeFill="background1"/>
            <w:vAlign w:val="center"/>
          </w:tcPr>
          <w:p w14:paraId="176182BE" w14:textId="0B482AE0" w:rsidR="00C5280A" w:rsidRPr="00D378DA" w:rsidRDefault="00C5280A" w:rsidP="00C5280A">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49024A" w:rsidRPr="00D378DA" w14:paraId="01E3187F" w14:textId="77777777" w:rsidTr="00267686">
        <w:tc>
          <w:tcPr>
            <w:cnfStyle w:val="001000000000" w:firstRow="0" w:lastRow="0" w:firstColumn="1" w:lastColumn="0" w:oddVBand="0" w:evenVBand="0" w:oddHBand="0" w:evenHBand="0" w:firstRowFirstColumn="0" w:firstRowLastColumn="0" w:lastRowFirstColumn="0" w:lastRowLastColumn="0"/>
            <w:tcW w:w="0" w:type="dxa"/>
            <w:vMerge w:val="restart"/>
            <w:shd w:val="clear" w:color="auto" w:fill="FFFFFF" w:themeFill="background1"/>
            <w:vAlign w:val="center"/>
          </w:tcPr>
          <w:p w14:paraId="32F2FFA2" w14:textId="77777777" w:rsidR="00F83F26" w:rsidRDefault="00F83F26" w:rsidP="00D3058C">
            <w:pPr>
              <w:pStyle w:val="Table-small"/>
              <w:numPr>
                <w:ilvl w:val="1"/>
                <w:numId w:val="72"/>
              </w:numPr>
            </w:pPr>
          </w:p>
        </w:tc>
        <w:tc>
          <w:tcPr>
            <w:tcW w:w="0" w:type="dxa"/>
            <w:gridSpan w:val="3"/>
            <w:vMerge w:val="restart"/>
            <w:shd w:val="clear" w:color="auto" w:fill="FFFFFF" w:themeFill="background1"/>
            <w:vAlign w:val="center"/>
          </w:tcPr>
          <w:p w14:paraId="2F45C497" w14:textId="1CF1C86C" w:rsidR="00F83F26" w:rsidRDefault="00F83F26" w:rsidP="00D3058C">
            <w:pPr>
              <w:pStyle w:val="Table-small"/>
              <w:cnfStyle w:val="000000000000" w:firstRow="0" w:lastRow="0" w:firstColumn="0" w:lastColumn="0" w:oddVBand="0" w:evenVBand="0" w:oddHBand="0" w:evenHBand="0" w:firstRowFirstColumn="0" w:firstRowLastColumn="0" w:lastRowFirstColumn="0" w:lastRowLastColumn="0"/>
            </w:pPr>
            <w:r>
              <w:t>Configure the SMU which belongs to the pin as a current source.</w:t>
            </w:r>
          </w:p>
        </w:tc>
        <w:tc>
          <w:tcPr>
            <w:tcW w:w="0" w:type="dxa"/>
            <w:gridSpan w:val="2"/>
            <w:shd w:val="clear" w:color="auto" w:fill="FFFFFF" w:themeFill="background1"/>
            <w:vAlign w:val="center"/>
          </w:tcPr>
          <w:p w14:paraId="2293AD6C" w14:textId="68F654A0" w:rsidR="00F83F26" w:rsidRDefault="00F83F26" w:rsidP="00D3058C">
            <w:pPr>
              <w:pStyle w:val="Table-small"/>
              <w:cnfStyle w:val="000000000000" w:firstRow="0" w:lastRow="0" w:firstColumn="0" w:lastColumn="0" w:oddVBand="0" w:evenVBand="0" w:oddHBand="0" w:evenHBand="0" w:firstRowFirstColumn="0" w:firstRowLastColumn="0" w:lastRowFirstColumn="0" w:lastRowLastColumn="0"/>
            </w:pPr>
            <w:r>
              <w:t>Mode</w:t>
            </w:r>
          </w:p>
        </w:tc>
        <w:tc>
          <w:tcPr>
            <w:tcW w:w="0" w:type="dxa"/>
            <w:gridSpan w:val="2"/>
            <w:shd w:val="clear" w:color="auto" w:fill="FFFFFF" w:themeFill="background1"/>
            <w:vAlign w:val="center"/>
          </w:tcPr>
          <w:p w14:paraId="1670D68A" w14:textId="3219D5CC" w:rsidR="00F83F26" w:rsidRDefault="00F83F26" w:rsidP="00D3058C">
            <w:pPr>
              <w:pStyle w:val="Table-small"/>
              <w:cnfStyle w:val="000000000000" w:firstRow="0" w:lastRow="0" w:firstColumn="0" w:lastColumn="0" w:oddVBand="0" w:evenVBand="0" w:oddHBand="0" w:evenHBand="0" w:firstRowFirstColumn="0" w:firstRowLastColumn="0" w:lastRowFirstColumn="0" w:lastRowLastColumn="0"/>
            </w:pPr>
            <w:r>
              <w:t>Current</w:t>
            </w:r>
          </w:p>
        </w:tc>
      </w:tr>
      <w:tr w:rsidR="0049024A" w:rsidRPr="00D378DA" w14:paraId="65A3CC25"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vMerge/>
            <w:shd w:val="clear" w:color="auto" w:fill="FFFFFF" w:themeFill="background1"/>
            <w:vAlign w:val="center"/>
          </w:tcPr>
          <w:p w14:paraId="2DD80D07" w14:textId="77777777" w:rsidR="00F83F26" w:rsidRDefault="00F83F26" w:rsidP="00BE6C7F">
            <w:pPr>
              <w:pStyle w:val="Table-small"/>
              <w:ind w:left="792"/>
            </w:pPr>
          </w:p>
        </w:tc>
        <w:tc>
          <w:tcPr>
            <w:tcW w:w="0" w:type="dxa"/>
            <w:gridSpan w:val="3"/>
            <w:vMerge/>
            <w:shd w:val="clear" w:color="auto" w:fill="FFFFFF" w:themeFill="background1"/>
            <w:vAlign w:val="center"/>
          </w:tcPr>
          <w:p w14:paraId="54789ACF" w14:textId="77777777" w:rsidR="00F83F26" w:rsidRDefault="00F83F26" w:rsidP="00D3058C">
            <w:pPr>
              <w:pStyle w:val="Table-small"/>
              <w:cnfStyle w:val="000000100000" w:firstRow="0" w:lastRow="0" w:firstColumn="0" w:lastColumn="0" w:oddVBand="0" w:evenVBand="0" w:oddHBand="1" w:evenHBand="0" w:firstRowFirstColumn="0" w:firstRowLastColumn="0" w:lastRowFirstColumn="0" w:lastRowLastColumn="0"/>
            </w:pPr>
          </w:p>
        </w:tc>
        <w:tc>
          <w:tcPr>
            <w:tcW w:w="0" w:type="dxa"/>
            <w:gridSpan w:val="2"/>
            <w:shd w:val="clear" w:color="auto" w:fill="FFFFFF" w:themeFill="background1"/>
            <w:vAlign w:val="center"/>
          </w:tcPr>
          <w:p w14:paraId="31D7EC2A" w14:textId="2EB2233D" w:rsidR="00F83F26" w:rsidRDefault="00F83F26" w:rsidP="00D3058C">
            <w:pPr>
              <w:pStyle w:val="Table-small"/>
              <w:cnfStyle w:val="000000100000" w:firstRow="0" w:lastRow="0" w:firstColumn="0" w:lastColumn="0" w:oddVBand="0" w:evenVBand="0" w:oddHBand="1" w:evenHBand="0" w:firstRowFirstColumn="0" w:firstRowLastColumn="0" w:lastRowFirstColumn="0" w:lastRowLastColumn="0"/>
            </w:pPr>
            <w:r>
              <w:t>Voltage limit</w:t>
            </w:r>
          </w:p>
        </w:tc>
        <w:tc>
          <w:tcPr>
            <w:tcW w:w="0" w:type="dxa"/>
            <w:gridSpan w:val="2"/>
            <w:shd w:val="clear" w:color="auto" w:fill="FFFFFF" w:themeFill="background1"/>
            <w:vAlign w:val="center"/>
          </w:tcPr>
          <w:p w14:paraId="438BCF7D" w14:textId="02FEB6BA" w:rsidR="00F83F26" w:rsidRDefault="00F83F26" w:rsidP="00D3058C">
            <w:pPr>
              <w:pStyle w:val="Table-small"/>
              <w:cnfStyle w:val="000000100000" w:firstRow="0" w:lastRow="0" w:firstColumn="0" w:lastColumn="0" w:oddVBand="0" w:evenVBand="0" w:oddHBand="1" w:evenHBand="0" w:firstRowFirstColumn="0" w:firstRowLastColumn="0" w:lastRowFirstColumn="0" w:lastRowLastColumn="0"/>
            </w:pPr>
            <w:r>
              <w:t>3.63V</w:t>
            </w:r>
          </w:p>
        </w:tc>
      </w:tr>
      <w:tr w:rsidR="007B617F" w:rsidRPr="00D378DA" w14:paraId="4A067CD3" w14:textId="77777777" w:rsidTr="00267686">
        <w:tc>
          <w:tcPr>
            <w:cnfStyle w:val="001000000000" w:firstRow="0" w:lastRow="0" w:firstColumn="1" w:lastColumn="0" w:oddVBand="0" w:evenVBand="0" w:oddHBand="0" w:evenHBand="0" w:firstRowFirstColumn="0" w:firstRowLastColumn="0" w:lastRowFirstColumn="0" w:lastRowLastColumn="0"/>
            <w:tcW w:w="1483" w:type="dxa"/>
            <w:shd w:val="clear" w:color="auto" w:fill="FFFFFF" w:themeFill="background1"/>
            <w:vAlign w:val="center"/>
          </w:tcPr>
          <w:p w14:paraId="6F566971" w14:textId="6AA18114" w:rsidR="00342A2F" w:rsidRPr="00D378DA" w:rsidRDefault="00342A2F" w:rsidP="00BE6C7F">
            <w:pPr>
              <w:pStyle w:val="Table-small"/>
              <w:numPr>
                <w:ilvl w:val="1"/>
                <w:numId w:val="72"/>
              </w:numPr>
              <w:rPr>
                <w:rFonts w:cstheme="minorHAnsi"/>
                <w:b w:val="0"/>
                <w:bCs w:val="0"/>
                <w:szCs w:val="20"/>
              </w:rPr>
            </w:pPr>
            <w:r>
              <w:t> </w:t>
            </w:r>
          </w:p>
        </w:tc>
        <w:tc>
          <w:tcPr>
            <w:tcW w:w="5365" w:type="dxa"/>
            <w:gridSpan w:val="3"/>
            <w:shd w:val="clear" w:color="auto" w:fill="FFFFFF" w:themeFill="background1"/>
            <w:vAlign w:val="center"/>
          </w:tcPr>
          <w:p w14:paraId="61180052" w14:textId="5472B5AE" w:rsidR="00342A2F" w:rsidRDefault="00342A2F" w:rsidP="00342A2F">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Connect SMU to the pin</w:t>
            </w:r>
          </w:p>
        </w:tc>
        <w:tc>
          <w:tcPr>
            <w:tcW w:w="1518" w:type="dxa"/>
            <w:gridSpan w:val="2"/>
            <w:shd w:val="clear" w:color="auto" w:fill="FFFFFF" w:themeFill="background1"/>
            <w:vAlign w:val="center"/>
          </w:tcPr>
          <w:p w14:paraId="70D135C2" w14:textId="4FB0C234" w:rsidR="00342A2F" w:rsidRPr="00D378DA" w:rsidRDefault="00342A2F" w:rsidP="00342A2F">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1263" w:type="dxa"/>
            <w:gridSpan w:val="2"/>
            <w:shd w:val="clear" w:color="auto" w:fill="FFFFFF" w:themeFill="background1"/>
            <w:vAlign w:val="center"/>
          </w:tcPr>
          <w:p w14:paraId="250849DD" w14:textId="4B17379B" w:rsidR="00342A2F" w:rsidRPr="00D378DA" w:rsidRDefault="00342A2F" w:rsidP="00342A2F">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7B617F" w:rsidRPr="00D378DA" w14:paraId="21AEB570"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3" w:type="dxa"/>
            <w:shd w:val="clear" w:color="auto" w:fill="FFFFFF" w:themeFill="background1"/>
            <w:vAlign w:val="center"/>
          </w:tcPr>
          <w:p w14:paraId="75EF86D0" w14:textId="65545543" w:rsidR="00342A2F" w:rsidRPr="00D378DA" w:rsidRDefault="00342A2F" w:rsidP="00BE6C7F">
            <w:pPr>
              <w:pStyle w:val="Table-small"/>
              <w:numPr>
                <w:ilvl w:val="1"/>
                <w:numId w:val="72"/>
              </w:numPr>
              <w:rPr>
                <w:rFonts w:cstheme="minorHAnsi"/>
                <w:b w:val="0"/>
                <w:bCs w:val="0"/>
                <w:szCs w:val="20"/>
              </w:rPr>
            </w:pPr>
            <w:r>
              <w:t> </w:t>
            </w:r>
          </w:p>
        </w:tc>
        <w:tc>
          <w:tcPr>
            <w:tcW w:w="5365" w:type="dxa"/>
            <w:gridSpan w:val="3"/>
            <w:shd w:val="clear" w:color="auto" w:fill="FFFFFF" w:themeFill="background1"/>
            <w:vAlign w:val="center"/>
          </w:tcPr>
          <w:p w14:paraId="0113C371" w14:textId="54BD12AB" w:rsidR="00342A2F" w:rsidRDefault="00342A2F" w:rsidP="00342A2F">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If applicable configure the pin as output.</w:t>
            </w:r>
          </w:p>
        </w:tc>
        <w:tc>
          <w:tcPr>
            <w:tcW w:w="1518" w:type="dxa"/>
            <w:gridSpan w:val="2"/>
            <w:shd w:val="clear" w:color="auto" w:fill="FFFFFF" w:themeFill="background1"/>
            <w:vAlign w:val="center"/>
          </w:tcPr>
          <w:p w14:paraId="6E3D6C7D" w14:textId="74821065" w:rsidR="00342A2F" w:rsidRPr="00D378DA" w:rsidRDefault="00342A2F" w:rsidP="00342A2F">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Output configuration table</w:t>
            </w:r>
          </w:p>
        </w:tc>
        <w:tc>
          <w:tcPr>
            <w:tcW w:w="1263" w:type="dxa"/>
            <w:gridSpan w:val="2"/>
            <w:shd w:val="clear" w:color="auto" w:fill="FFFFFF" w:themeFill="background1"/>
            <w:vAlign w:val="center"/>
          </w:tcPr>
          <w:p w14:paraId="4577D838" w14:textId="3CBBF092" w:rsidR="00342A2F" w:rsidRPr="00D378DA" w:rsidRDefault="00342A2F" w:rsidP="00342A2F">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7B617F" w:rsidRPr="00D378DA" w14:paraId="48D88574" w14:textId="77777777" w:rsidTr="00267686">
        <w:tc>
          <w:tcPr>
            <w:cnfStyle w:val="001000000000" w:firstRow="0" w:lastRow="0" w:firstColumn="1" w:lastColumn="0" w:oddVBand="0" w:evenVBand="0" w:oddHBand="0" w:evenHBand="0" w:firstRowFirstColumn="0" w:firstRowLastColumn="0" w:lastRowFirstColumn="0" w:lastRowLastColumn="0"/>
            <w:tcW w:w="1483" w:type="dxa"/>
            <w:shd w:val="clear" w:color="auto" w:fill="FFFFFF" w:themeFill="background1"/>
            <w:vAlign w:val="center"/>
          </w:tcPr>
          <w:p w14:paraId="46733C0A" w14:textId="3311E38C" w:rsidR="00342A2F" w:rsidRPr="00D378DA" w:rsidRDefault="00342A2F" w:rsidP="00BE6C7F">
            <w:pPr>
              <w:pStyle w:val="Table-small"/>
              <w:numPr>
                <w:ilvl w:val="1"/>
                <w:numId w:val="72"/>
              </w:numPr>
              <w:rPr>
                <w:rFonts w:cstheme="minorHAnsi"/>
                <w:b w:val="0"/>
                <w:bCs w:val="0"/>
                <w:szCs w:val="20"/>
              </w:rPr>
            </w:pPr>
            <w:r>
              <w:t> </w:t>
            </w:r>
          </w:p>
        </w:tc>
        <w:tc>
          <w:tcPr>
            <w:tcW w:w="5365" w:type="dxa"/>
            <w:gridSpan w:val="3"/>
            <w:shd w:val="clear" w:color="auto" w:fill="FFFFFF" w:themeFill="background1"/>
            <w:vAlign w:val="center"/>
          </w:tcPr>
          <w:p w14:paraId="4DD327DE" w14:textId="1108F0E0" w:rsidR="00342A2F" w:rsidRDefault="00342A2F" w:rsidP="00342A2F">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Set the pin state to a logic low</w:t>
            </w:r>
          </w:p>
        </w:tc>
        <w:tc>
          <w:tcPr>
            <w:tcW w:w="1518" w:type="dxa"/>
            <w:gridSpan w:val="2"/>
            <w:shd w:val="clear" w:color="auto" w:fill="FFFFFF" w:themeFill="background1"/>
            <w:vAlign w:val="center"/>
          </w:tcPr>
          <w:p w14:paraId="38AD607E" w14:textId="1F0D8111" w:rsidR="00342A2F" w:rsidRPr="00D378DA" w:rsidRDefault="00342A2F" w:rsidP="00342A2F">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Output state table</w:t>
            </w:r>
          </w:p>
        </w:tc>
        <w:tc>
          <w:tcPr>
            <w:tcW w:w="1263" w:type="dxa"/>
            <w:gridSpan w:val="2"/>
            <w:shd w:val="clear" w:color="auto" w:fill="FFFFFF" w:themeFill="background1"/>
            <w:vAlign w:val="center"/>
          </w:tcPr>
          <w:p w14:paraId="6E5B8A60" w14:textId="641D2BC9" w:rsidR="00342A2F" w:rsidRPr="00D378DA" w:rsidRDefault="00342A2F" w:rsidP="00342A2F">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7B617F" w:rsidRPr="00D378DA" w14:paraId="3AF78832"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3" w:type="dxa"/>
            <w:shd w:val="clear" w:color="auto" w:fill="FFFFFF" w:themeFill="background1"/>
            <w:vAlign w:val="center"/>
          </w:tcPr>
          <w:p w14:paraId="47453099" w14:textId="3FB93EA6" w:rsidR="00342A2F" w:rsidRPr="00D378DA" w:rsidRDefault="00342A2F" w:rsidP="00BE6C7F">
            <w:pPr>
              <w:pStyle w:val="Table-small"/>
              <w:numPr>
                <w:ilvl w:val="1"/>
                <w:numId w:val="72"/>
              </w:numPr>
              <w:rPr>
                <w:rFonts w:cstheme="minorHAnsi"/>
                <w:b w:val="0"/>
                <w:bCs w:val="0"/>
                <w:szCs w:val="20"/>
              </w:rPr>
            </w:pPr>
            <w:r>
              <w:t> </w:t>
            </w:r>
          </w:p>
        </w:tc>
        <w:tc>
          <w:tcPr>
            <w:tcW w:w="5365" w:type="dxa"/>
            <w:gridSpan w:val="3"/>
            <w:shd w:val="clear" w:color="auto" w:fill="FFFFFF" w:themeFill="background1"/>
            <w:vAlign w:val="center"/>
          </w:tcPr>
          <w:p w14:paraId="44663446" w14:textId="40A5447D" w:rsidR="00342A2F" w:rsidRDefault="00342A2F" w:rsidP="00342A2F">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Configure SMU to source current into the pin</w:t>
            </w:r>
          </w:p>
        </w:tc>
        <w:tc>
          <w:tcPr>
            <w:tcW w:w="1518" w:type="dxa"/>
            <w:gridSpan w:val="2"/>
            <w:shd w:val="clear" w:color="auto" w:fill="FFFFFF" w:themeFill="background1"/>
            <w:vAlign w:val="center"/>
          </w:tcPr>
          <w:p w14:paraId="1FF04157" w14:textId="1F41559D" w:rsidR="00342A2F" w:rsidRPr="00D378DA" w:rsidRDefault="00342A2F" w:rsidP="00342A2F">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Current</w:t>
            </w:r>
          </w:p>
        </w:tc>
        <w:tc>
          <w:tcPr>
            <w:tcW w:w="1263" w:type="dxa"/>
            <w:gridSpan w:val="2"/>
            <w:shd w:val="clear" w:color="auto" w:fill="FFFFFF" w:themeFill="background1"/>
            <w:vAlign w:val="center"/>
          </w:tcPr>
          <w:p w14:paraId="5F076D43" w14:textId="287E3896" w:rsidR="00342A2F" w:rsidRPr="00D378DA" w:rsidRDefault="00342A2F" w:rsidP="00342A2F">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1 mA</w:t>
            </w:r>
          </w:p>
        </w:tc>
      </w:tr>
      <w:tr w:rsidR="007B617F" w:rsidRPr="00D378DA" w14:paraId="5DB3BABB" w14:textId="77777777" w:rsidTr="00267686">
        <w:tc>
          <w:tcPr>
            <w:cnfStyle w:val="001000000000" w:firstRow="0" w:lastRow="0" w:firstColumn="1" w:lastColumn="0" w:oddVBand="0" w:evenVBand="0" w:oddHBand="0" w:evenHBand="0" w:firstRowFirstColumn="0" w:firstRowLastColumn="0" w:lastRowFirstColumn="0" w:lastRowLastColumn="0"/>
            <w:tcW w:w="1483" w:type="dxa"/>
            <w:shd w:val="clear" w:color="auto" w:fill="FFFFFF" w:themeFill="background1"/>
            <w:vAlign w:val="center"/>
          </w:tcPr>
          <w:p w14:paraId="102809BB" w14:textId="0D4D9016" w:rsidR="00342A2F" w:rsidRPr="00D378DA" w:rsidRDefault="00342A2F" w:rsidP="00BE6C7F">
            <w:pPr>
              <w:pStyle w:val="Table-small"/>
              <w:numPr>
                <w:ilvl w:val="1"/>
                <w:numId w:val="72"/>
              </w:numPr>
              <w:rPr>
                <w:rFonts w:cstheme="minorHAnsi"/>
                <w:b w:val="0"/>
                <w:bCs w:val="0"/>
                <w:szCs w:val="20"/>
              </w:rPr>
            </w:pPr>
            <w:r>
              <w:t> </w:t>
            </w:r>
          </w:p>
        </w:tc>
        <w:tc>
          <w:tcPr>
            <w:tcW w:w="5365" w:type="dxa"/>
            <w:gridSpan w:val="3"/>
            <w:shd w:val="clear" w:color="auto" w:fill="FFFFFF" w:themeFill="background1"/>
            <w:vAlign w:val="center"/>
          </w:tcPr>
          <w:p w14:paraId="6B0A15C9" w14:textId="739D5B4E" w:rsidR="00342A2F" w:rsidRDefault="00342A2F" w:rsidP="00342A2F">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Enable the SMU</w:t>
            </w:r>
          </w:p>
        </w:tc>
        <w:tc>
          <w:tcPr>
            <w:tcW w:w="1518" w:type="dxa"/>
            <w:gridSpan w:val="2"/>
            <w:shd w:val="clear" w:color="auto" w:fill="FFFFFF" w:themeFill="background1"/>
            <w:vAlign w:val="center"/>
          </w:tcPr>
          <w:p w14:paraId="7CF2AB77" w14:textId="76C4ABD4" w:rsidR="00342A2F" w:rsidRPr="00D378DA" w:rsidRDefault="00342A2F" w:rsidP="00342A2F">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1263" w:type="dxa"/>
            <w:gridSpan w:val="2"/>
            <w:shd w:val="clear" w:color="auto" w:fill="FFFFFF" w:themeFill="background1"/>
            <w:vAlign w:val="center"/>
          </w:tcPr>
          <w:p w14:paraId="04A8E05B" w14:textId="7200E4D1" w:rsidR="00342A2F" w:rsidRPr="00D378DA" w:rsidRDefault="00342A2F" w:rsidP="00342A2F">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7B617F" w:rsidRPr="00D378DA" w14:paraId="2BA3BADF"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3" w:type="dxa"/>
            <w:shd w:val="clear" w:color="auto" w:fill="FFFFFF" w:themeFill="background1"/>
            <w:vAlign w:val="center"/>
          </w:tcPr>
          <w:p w14:paraId="4A977932" w14:textId="2757090F" w:rsidR="00342A2F" w:rsidRPr="00D378DA" w:rsidRDefault="00342A2F" w:rsidP="00BE6C7F">
            <w:pPr>
              <w:pStyle w:val="Table-small"/>
              <w:numPr>
                <w:ilvl w:val="1"/>
                <w:numId w:val="72"/>
              </w:numPr>
              <w:rPr>
                <w:rFonts w:cstheme="minorHAnsi"/>
                <w:b w:val="0"/>
                <w:bCs w:val="0"/>
                <w:szCs w:val="20"/>
              </w:rPr>
            </w:pPr>
            <w:r>
              <w:t> </w:t>
            </w:r>
          </w:p>
        </w:tc>
        <w:tc>
          <w:tcPr>
            <w:tcW w:w="5365" w:type="dxa"/>
            <w:gridSpan w:val="3"/>
            <w:shd w:val="clear" w:color="auto" w:fill="FFFFFF" w:themeFill="background1"/>
            <w:vAlign w:val="center"/>
          </w:tcPr>
          <w:p w14:paraId="3011437D" w14:textId="510343EA" w:rsidR="00342A2F" w:rsidRDefault="00342A2F" w:rsidP="00342A2F">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Measure the pin's output voltage</w:t>
            </w:r>
          </w:p>
        </w:tc>
        <w:tc>
          <w:tcPr>
            <w:tcW w:w="1518" w:type="dxa"/>
            <w:gridSpan w:val="2"/>
            <w:shd w:val="clear" w:color="auto" w:fill="FFFFFF" w:themeFill="background1"/>
            <w:vAlign w:val="center"/>
          </w:tcPr>
          <w:p w14:paraId="2156E176" w14:textId="05513C15" w:rsidR="00342A2F" w:rsidRPr="00D378DA" w:rsidRDefault="00342A2F" w:rsidP="00342A2F">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Voltage</w:t>
            </w:r>
          </w:p>
        </w:tc>
        <w:tc>
          <w:tcPr>
            <w:tcW w:w="1263" w:type="dxa"/>
            <w:gridSpan w:val="2"/>
            <w:shd w:val="clear" w:color="auto" w:fill="FFFFFF" w:themeFill="background1"/>
            <w:vAlign w:val="center"/>
          </w:tcPr>
          <w:p w14:paraId="1D14378C" w14:textId="187A9D77" w:rsidR="00342A2F" w:rsidRPr="00D378DA" w:rsidRDefault="00342A2F" w:rsidP="00342A2F">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V_OL</w:t>
            </w:r>
          </w:p>
        </w:tc>
      </w:tr>
      <w:tr w:rsidR="007B617F" w:rsidRPr="00D378DA" w14:paraId="3F3B8EF2" w14:textId="77777777" w:rsidTr="00267686">
        <w:tc>
          <w:tcPr>
            <w:cnfStyle w:val="001000000000" w:firstRow="0" w:lastRow="0" w:firstColumn="1" w:lastColumn="0" w:oddVBand="0" w:evenVBand="0" w:oddHBand="0" w:evenHBand="0" w:firstRowFirstColumn="0" w:firstRowLastColumn="0" w:lastRowFirstColumn="0" w:lastRowLastColumn="0"/>
            <w:tcW w:w="1483" w:type="dxa"/>
            <w:shd w:val="clear" w:color="auto" w:fill="FFFFFF" w:themeFill="background1"/>
            <w:vAlign w:val="center"/>
          </w:tcPr>
          <w:p w14:paraId="4722BC23" w14:textId="32F79BAC" w:rsidR="00342A2F" w:rsidRPr="00D378DA" w:rsidRDefault="00342A2F" w:rsidP="00BE6C7F">
            <w:pPr>
              <w:pStyle w:val="Table-small"/>
              <w:numPr>
                <w:ilvl w:val="1"/>
                <w:numId w:val="72"/>
              </w:numPr>
              <w:rPr>
                <w:rFonts w:cstheme="minorHAnsi"/>
                <w:b w:val="0"/>
                <w:bCs w:val="0"/>
                <w:szCs w:val="20"/>
              </w:rPr>
            </w:pPr>
            <w:r>
              <w:t> </w:t>
            </w:r>
          </w:p>
        </w:tc>
        <w:tc>
          <w:tcPr>
            <w:tcW w:w="5365" w:type="dxa"/>
            <w:gridSpan w:val="3"/>
            <w:shd w:val="clear" w:color="auto" w:fill="FFFFFF" w:themeFill="background1"/>
            <w:vAlign w:val="center"/>
          </w:tcPr>
          <w:p w14:paraId="1A986934" w14:textId="601BED39" w:rsidR="00342A2F" w:rsidRDefault="00342A2F" w:rsidP="00342A2F">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Disable the SMU</w:t>
            </w:r>
          </w:p>
        </w:tc>
        <w:tc>
          <w:tcPr>
            <w:tcW w:w="1518" w:type="dxa"/>
            <w:gridSpan w:val="2"/>
            <w:shd w:val="clear" w:color="auto" w:fill="FFFFFF" w:themeFill="background1"/>
            <w:vAlign w:val="center"/>
          </w:tcPr>
          <w:p w14:paraId="6408A53D" w14:textId="2A689872" w:rsidR="00342A2F" w:rsidRPr="00D378DA" w:rsidRDefault="00342A2F" w:rsidP="00342A2F">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1263" w:type="dxa"/>
            <w:gridSpan w:val="2"/>
            <w:shd w:val="clear" w:color="auto" w:fill="FFFFFF" w:themeFill="background1"/>
            <w:vAlign w:val="center"/>
          </w:tcPr>
          <w:p w14:paraId="3AB7FB96" w14:textId="09AD271B" w:rsidR="00342A2F" w:rsidRPr="00D378DA" w:rsidRDefault="00342A2F" w:rsidP="00342A2F">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7B617F" w:rsidRPr="00D378DA" w14:paraId="53D4D15B"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3" w:type="dxa"/>
            <w:shd w:val="clear" w:color="auto" w:fill="FFFFFF" w:themeFill="background1"/>
            <w:vAlign w:val="center"/>
          </w:tcPr>
          <w:p w14:paraId="7896FF17" w14:textId="52C1FA8B" w:rsidR="00342A2F" w:rsidRPr="00D378DA" w:rsidRDefault="00342A2F" w:rsidP="00BE6C7F">
            <w:pPr>
              <w:pStyle w:val="Table-small"/>
              <w:numPr>
                <w:ilvl w:val="1"/>
                <w:numId w:val="72"/>
              </w:numPr>
              <w:rPr>
                <w:rFonts w:cstheme="minorHAnsi"/>
                <w:b w:val="0"/>
                <w:bCs w:val="0"/>
                <w:szCs w:val="20"/>
              </w:rPr>
            </w:pPr>
            <w:r>
              <w:t> </w:t>
            </w:r>
          </w:p>
        </w:tc>
        <w:tc>
          <w:tcPr>
            <w:tcW w:w="5365" w:type="dxa"/>
            <w:gridSpan w:val="3"/>
            <w:shd w:val="clear" w:color="auto" w:fill="FFFFFF" w:themeFill="background1"/>
            <w:vAlign w:val="center"/>
          </w:tcPr>
          <w:p w14:paraId="53C50CB7" w14:textId="3F604171" w:rsidR="00342A2F" w:rsidRDefault="00342A2F" w:rsidP="00342A2F">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xml:space="preserve">Set the pin state </w:t>
            </w:r>
            <w:r w:rsidR="00647C25">
              <w:t>t</w:t>
            </w:r>
            <w:r>
              <w:t>o a logic high</w:t>
            </w:r>
          </w:p>
        </w:tc>
        <w:tc>
          <w:tcPr>
            <w:tcW w:w="1518" w:type="dxa"/>
            <w:gridSpan w:val="2"/>
            <w:shd w:val="clear" w:color="auto" w:fill="FFFFFF" w:themeFill="background1"/>
            <w:vAlign w:val="center"/>
          </w:tcPr>
          <w:p w14:paraId="4985AFF5" w14:textId="2D342777" w:rsidR="00342A2F" w:rsidRPr="00D378DA" w:rsidRDefault="00342A2F" w:rsidP="00342A2F">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Output state control table</w:t>
            </w:r>
          </w:p>
        </w:tc>
        <w:tc>
          <w:tcPr>
            <w:tcW w:w="1263" w:type="dxa"/>
            <w:gridSpan w:val="2"/>
            <w:shd w:val="clear" w:color="auto" w:fill="FFFFFF" w:themeFill="background1"/>
            <w:vAlign w:val="center"/>
          </w:tcPr>
          <w:p w14:paraId="28BC1DED" w14:textId="44DAD32D" w:rsidR="00342A2F" w:rsidRPr="00D378DA" w:rsidRDefault="00342A2F" w:rsidP="00342A2F">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7B617F" w:rsidRPr="00D378DA" w14:paraId="2F07D434" w14:textId="77777777" w:rsidTr="00267686">
        <w:tc>
          <w:tcPr>
            <w:cnfStyle w:val="001000000000" w:firstRow="0" w:lastRow="0" w:firstColumn="1" w:lastColumn="0" w:oddVBand="0" w:evenVBand="0" w:oddHBand="0" w:evenHBand="0" w:firstRowFirstColumn="0" w:firstRowLastColumn="0" w:lastRowFirstColumn="0" w:lastRowLastColumn="0"/>
            <w:tcW w:w="1483" w:type="dxa"/>
            <w:shd w:val="clear" w:color="auto" w:fill="FFFFFF" w:themeFill="background1"/>
            <w:vAlign w:val="center"/>
          </w:tcPr>
          <w:p w14:paraId="65845472" w14:textId="19E4421D" w:rsidR="00342A2F" w:rsidRPr="00D378DA" w:rsidRDefault="00342A2F" w:rsidP="00BE6C7F">
            <w:pPr>
              <w:pStyle w:val="Table-small"/>
              <w:numPr>
                <w:ilvl w:val="1"/>
                <w:numId w:val="72"/>
              </w:numPr>
              <w:rPr>
                <w:rFonts w:cstheme="minorHAnsi"/>
                <w:b w:val="0"/>
                <w:bCs w:val="0"/>
                <w:szCs w:val="20"/>
              </w:rPr>
            </w:pPr>
            <w:r>
              <w:t> </w:t>
            </w:r>
          </w:p>
        </w:tc>
        <w:tc>
          <w:tcPr>
            <w:tcW w:w="5365" w:type="dxa"/>
            <w:gridSpan w:val="3"/>
            <w:shd w:val="clear" w:color="auto" w:fill="FFFFFF" w:themeFill="background1"/>
            <w:vAlign w:val="center"/>
          </w:tcPr>
          <w:p w14:paraId="20A88517" w14:textId="64C90110" w:rsidR="00342A2F" w:rsidRDefault="00342A2F" w:rsidP="00342A2F">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Configure the SMU to sink current from the pin</w:t>
            </w:r>
          </w:p>
        </w:tc>
        <w:tc>
          <w:tcPr>
            <w:tcW w:w="1518" w:type="dxa"/>
            <w:gridSpan w:val="2"/>
            <w:shd w:val="clear" w:color="auto" w:fill="FFFFFF" w:themeFill="background1"/>
            <w:vAlign w:val="center"/>
          </w:tcPr>
          <w:p w14:paraId="7C067781" w14:textId="0E3ABB4D" w:rsidR="00342A2F" w:rsidRPr="00D378DA" w:rsidRDefault="00342A2F" w:rsidP="00342A2F">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Current</w:t>
            </w:r>
          </w:p>
        </w:tc>
        <w:tc>
          <w:tcPr>
            <w:tcW w:w="1263" w:type="dxa"/>
            <w:gridSpan w:val="2"/>
            <w:shd w:val="clear" w:color="auto" w:fill="FFFFFF" w:themeFill="background1"/>
            <w:vAlign w:val="center"/>
          </w:tcPr>
          <w:p w14:paraId="1F2379E4" w14:textId="7E302F71" w:rsidR="00342A2F" w:rsidRPr="00D378DA" w:rsidRDefault="00342A2F" w:rsidP="00342A2F">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-1 mA</w:t>
            </w:r>
          </w:p>
        </w:tc>
      </w:tr>
      <w:tr w:rsidR="007B617F" w:rsidRPr="00D378DA" w14:paraId="49679CA1"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3" w:type="dxa"/>
            <w:shd w:val="clear" w:color="auto" w:fill="FFFFFF" w:themeFill="background1"/>
            <w:vAlign w:val="center"/>
          </w:tcPr>
          <w:p w14:paraId="395E8CF3" w14:textId="2D522598" w:rsidR="00342A2F" w:rsidRPr="00D378DA" w:rsidRDefault="00342A2F" w:rsidP="00BE6C7F">
            <w:pPr>
              <w:pStyle w:val="Table-small"/>
              <w:numPr>
                <w:ilvl w:val="1"/>
                <w:numId w:val="72"/>
              </w:numPr>
              <w:rPr>
                <w:rFonts w:cstheme="minorHAnsi"/>
                <w:b w:val="0"/>
                <w:bCs w:val="0"/>
                <w:szCs w:val="20"/>
              </w:rPr>
            </w:pPr>
            <w:r>
              <w:t> </w:t>
            </w:r>
          </w:p>
        </w:tc>
        <w:tc>
          <w:tcPr>
            <w:tcW w:w="5365" w:type="dxa"/>
            <w:gridSpan w:val="3"/>
            <w:shd w:val="clear" w:color="auto" w:fill="FFFFFF" w:themeFill="background1"/>
            <w:vAlign w:val="center"/>
          </w:tcPr>
          <w:p w14:paraId="7B521480" w14:textId="4378F24A" w:rsidR="00342A2F" w:rsidRDefault="00342A2F" w:rsidP="00342A2F">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Enable the SMU</w:t>
            </w:r>
          </w:p>
        </w:tc>
        <w:tc>
          <w:tcPr>
            <w:tcW w:w="1518" w:type="dxa"/>
            <w:gridSpan w:val="2"/>
            <w:shd w:val="clear" w:color="auto" w:fill="FFFFFF" w:themeFill="background1"/>
            <w:vAlign w:val="center"/>
          </w:tcPr>
          <w:p w14:paraId="16E9649E" w14:textId="11F3D1F5" w:rsidR="00342A2F" w:rsidRPr="00D378DA" w:rsidRDefault="00342A2F" w:rsidP="00342A2F">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1263" w:type="dxa"/>
            <w:gridSpan w:val="2"/>
            <w:shd w:val="clear" w:color="auto" w:fill="FFFFFF" w:themeFill="background1"/>
            <w:vAlign w:val="center"/>
          </w:tcPr>
          <w:p w14:paraId="12C5CD74" w14:textId="51CA6C02" w:rsidR="00342A2F" w:rsidRPr="00D378DA" w:rsidRDefault="00342A2F" w:rsidP="00342A2F">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7B617F" w:rsidRPr="00D378DA" w14:paraId="1A81799F" w14:textId="77777777" w:rsidTr="00267686">
        <w:tc>
          <w:tcPr>
            <w:cnfStyle w:val="001000000000" w:firstRow="0" w:lastRow="0" w:firstColumn="1" w:lastColumn="0" w:oddVBand="0" w:evenVBand="0" w:oddHBand="0" w:evenHBand="0" w:firstRowFirstColumn="0" w:firstRowLastColumn="0" w:lastRowFirstColumn="0" w:lastRowLastColumn="0"/>
            <w:tcW w:w="1483" w:type="dxa"/>
            <w:shd w:val="clear" w:color="auto" w:fill="FFFFFF" w:themeFill="background1"/>
            <w:vAlign w:val="center"/>
          </w:tcPr>
          <w:p w14:paraId="23CA1661" w14:textId="5D9E77EB" w:rsidR="00342A2F" w:rsidRPr="00D378DA" w:rsidRDefault="00342A2F" w:rsidP="00BE6C7F">
            <w:pPr>
              <w:pStyle w:val="Table-small"/>
              <w:numPr>
                <w:ilvl w:val="1"/>
                <w:numId w:val="72"/>
              </w:numPr>
              <w:rPr>
                <w:rFonts w:cstheme="minorHAnsi"/>
                <w:b w:val="0"/>
                <w:bCs w:val="0"/>
                <w:szCs w:val="20"/>
              </w:rPr>
            </w:pPr>
            <w:r>
              <w:t> </w:t>
            </w:r>
          </w:p>
        </w:tc>
        <w:tc>
          <w:tcPr>
            <w:tcW w:w="5365" w:type="dxa"/>
            <w:gridSpan w:val="3"/>
            <w:shd w:val="clear" w:color="auto" w:fill="FFFFFF" w:themeFill="background1"/>
            <w:vAlign w:val="center"/>
          </w:tcPr>
          <w:p w14:paraId="1AC946B5" w14:textId="236B617E" w:rsidR="00342A2F" w:rsidRDefault="00342A2F" w:rsidP="00342A2F">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Measure the pin's output voltage</w:t>
            </w:r>
          </w:p>
        </w:tc>
        <w:tc>
          <w:tcPr>
            <w:tcW w:w="1518" w:type="dxa"/>
            <w:gridSpan w:val="2"/>
            <w:shd w:val="clear" w:color="auto" w:fill="FFFFFF" w:themeFill="background1"/>
            <w:vAlign w:val="center"/>
          </w:tcPr>
          <w:p w14:paraId="36AA3B76" w14:textId="6987E08F" w:rsidR="00342A2F" w:rsidRPr="00D378DA" w:rsidRDefault="00342A2F" w:rsidP="00342A2F">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Voltage</w:t>
            </w:r>
          </w:p>
        </w:tc>
        <w:tc>
          <w:tcPr>
            <w:tcW w:w="1263" w:type="dxa"/>
            <w:gridSpan w:val="2"/>
            <w:shd w:val="clear" w:color="auto" w:fill="FFFFFF" w:themeFill="background1"/>
            <w:vAlign w:val="center"/>
          </w:tcPr>
          <w:p w14:paraId="3BB7F010" w14:textId="1CBEBA39" w:rsidR="00342A2F" w:rsidRPr="00D378DA" w:rsidRDefault="00342A2F" w:rsidP="00342A2F">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V_OH</w:t>
            </w:r>
          </w:p>
        </w:tc>
      </w:tr>
      <w:tr w:rsidR="007B617F" w:rsidRPr="00D378DA" w14:paraId="56BFAE36"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3" w:type="dxa"/>
            <w:shd w:val="clear" w:color="auto" w:fill="FFFFFF" w:themeFill="background1"/>
            <w:vAlign w:val="center"/>
          </w:tcPr>
          <w:p w14:paraId="16141E4D" w14:textId="5BFAE23D" w:rsidR="00342A2F" w:rsidRPr="00D378DA" w:rsidRDefault="00342A2F" w:rsidP="00BE6C7F">
            <w:pPr>
              <w:pStyle w:val="Table-small"/>
              <w:numPr>
                <w:ilvl w:val="1"/>
                <w:numId w:val="72"/>
              </w:numPr>
              <w:rPr>
                <w:rFonts w:cstheme="minorHAnsi"/>
                <w:b w:val="0"/>
                <w:bCs w:val="0"/>
                <w:szCs w:val="20"/>
              </w:rPr>
            </w:pPr>
            <w:r>
              <w:t> </w:t>
            </w:r>
          </w:p>
        </w:tc>
        <w:tc>
          <w:tcPr>
            <w:tcW w:w="5365" w:type="dxa"/>
            <w:gridSpan w:val="3"/>
            <w:shd w:val="clear" w:color="auto" w:fill="FFFFFF" w:themeFill="background1"/>
            <w:vAlign w:val="center"/>
          </w:tcPr>
          <w:p w14:paraId="1CDB32BC" w14:textId="42C62D94" w:rsidR="00342A2F" w:rsidRDefault="00342A2F" w:rsidP="00342A2F">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Disable the SMU</w:t>
            </w:r>
          </w:p>
        </w:tc>
        <w:tc>
          <w:tcPr>
            <w:tcW w:w="1518" w:type="dxa"/>
            <w:gridSpan w:val="2"/>
            <w:shd w:val="clear" w:color="auto" w:fill="FFFFFF" w:themeFill="background1"/>
            <w:vAlign w:val="center"/>
          </w:tcPr>
          <w:p w14:paraId="20362A12" w14:textId="47CF646D" w:rsidR="00342A2F" w:rsidRPr="00D378DA" w:rsidRDefault="00342A2F" w:rsidP="00342A2F">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1263" w:type="dxa"/>
            <w:gridSpan w:val="2"/>
            <w:shd w:val="clear" w:color="auto" w:fill="FFFFFF" w:themeFill="background1"/>
            <w:vAlign w:val="center"/>
          </w:tcPr>
          <w:p w14:paraId="58F8AADC" w14:textId="7A4C8562" w:rsidR="00342A2F" w:rsidRPr="00D378DA" w:rsidRDefault="00342A2F" w:rsidP="00342A2F">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7B617F" w:rsidRPr="00D378DA" w14:paraId="5A023348" w14:textId="77777777" w:rsidTr="00267686">
        <w:tc>
          <w:tcPr>
            <w:cnfStyle w:val="001000000000" w:firstRow="0" w:lastRow="0" w:firstColumn="1" w:lastColumn="0" w:oddVBand="0" w:evenVBand="0" w:oddHBand="0" w:evenHBand="0" w:firstRowFirstColumn="0" w:firstRowLastColumn="0" w:lastRowFirstColumn="0" w:lastRowLastColumn="0"/>
            <w:tcW w:w="1483" w:type="dxa"/>
            <w:shd w:val="clear" w:color="auto" w:fill="FFFFFF" w:themeFill="background1"/>
            <w:vAlign w:val="center"/>
          </w:tcPr>
          <w:p w14:paraId="43B50CBF" w14:textId="64A5EDFF" w:rsidR="00342A2F" w:rsidRPr="00D378DA" w:rsidRDefault="00342A2F" w:rsidP="00BE6C7F">
            <w:pPr>
              <w:pStyle w:val="Table-small"/>
              <w:numPr>
                <w:ilvl w:val="1"/>
                <w:numId w:val="72"/>
              </w:numPr>
              <w:rPr>
                <w:rFonts w:cstheme="minorHAnsi"/>
                <w:b w:val="0"/>
                <w:bCs w:val="0"/>
                <w:szCs w:val="20"/>
              </w:rPr>
            </w:pPr>
            <w:r>
              <w:t> </w:t>
            </w:r>
          </w:p>
        </w:tc>
        <w:tc>
          <w:tcPr>
            <w:tcW w:w="5365" w:type="dxa"/>
            <w:gridSpan w:val="3"/>
            <w:shd w:val="clear" w:color="auto" w:fill="FFFFFF" w:themeFill="background1"/>
            <w:vAlign w:val="center"/>
          </w:tcPr>
          <w:p w14:paraId="13B6CE69" w14:textId="4CA830F8" w:rsidR="00342A2F" w:rsidRDefault="00342A2F" w:rsidP="00342A2F">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Disconnect the SMU from the pin</w:t>
            </w:r>
          </w:p>
        </w:tc>
        <w:tc>
          <w:tcPr>
            <w:tcW w:w="1518" w:type="dxa"/>
            <w:gridSpan w:val="2"/>
            <w:shd w:val="clear" w:color="auto" w:fill="FFFFFF" w:themeFill="background1"/>
            <w:vAlign w:val="center"/>
          </w:tcPr>
          <w:p w14:paraId="67194F82" w14:textId="6B6B720F" w:rsidR="00342A2F" w:rsidRPr="00D378DA" w:rsidRDefault="00342A2F" w:rsidP="00342A2F">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1263" w:type="dxa"/>
            <w:gridSpan w:val="2"/>
            <w:shd w:val="clear" w:color="auto" w:fill="FFFFFF" w:themeFill="background1"/>
            <w:vAlign w:val="center"/>
          </w:tcPr>
          <w:p w14:paraId="510C255D" w14:textId="14038CBB" w:rsidR="00342A2F" w:rsidRPr="00D378DA" w:rsidRDefault="00342A2F" w:rsidP="00342A2F">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7B617F" w:rsidRPr="00D378DA" w14:paraId="0BEF8624"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3" w:type="dxa"/>
            <w:shd w:val="clear" w:color="auto" w:fill="FFFFFF" w:themeFill="background1"/>
            <w:vAlign w:val="center"/>
          </w:tcPr>
          <w:p w14:paraId="0778E3C4" w14:textId="673AAF55" w:rsidR="00342A2F" w:rsidRPr="00D378DA" w:rsidRDefault="00342A2F" w:rsidP="00BE6C7F">
            <w:pPr>
              <w:pStyle w:val="Table-small"/>
              <w:numPr>
                <w:ilvl w:val="1"/>
                <w:numId w:val="72"/>
              </w:numPr>
              <w:rPr>
                <w:rFonts w:cstheme="minorHAnsi"/>
                <w:b w:val="0"/>
                <w:bCs w:val="0"/>
                <w:szCs w:val="20"/>
              </w:rPr>
            </w:pPr>
            <w:r>
              <w:t> </w:t>
            </w:r>
          </w:p>
        </w:tc>
        <w:tc>
          <w:tcPr>
            <w:tcW w:w="5365" w:type="dxa"/>
            <w:gridSpan w:val="3"/>
            <w:shd w:val="clear" w:color="auto" w:fill="FFFFFF" w:themeFill="background1"/>
            <w:vAlign w:val="center"/>
          </w:tcPr>
          <w:p w14:paraId="43C68D6D" w14:textId="51654212" w:rsidR="00342A2F" w:rsidRDefault="00342A2F" w:rsidP="00342A2F">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If applicable, cleanup the pin configuration</w:t>
            </w:r>
          </w:p>
        </w:tc>
        <w:tc>
          <w:tcPr>
            <w:tcW w:w="1518" w:type="dxa"/>
            <w:gridSpan w:val="2"/>
            <w:shd w:val="clear" w:color="auto" w:fill="FFFFFF" w:themeFill="background1"/>
            <w:vAlign w:val="center"/>
          </w:tcPr>
          <w:p w14:paraId="332C636B" w14:textId="34A47F7C" w:rsidR="00342A2F" w:rsidRPr="00D378DA" w:rsidRDefault="00342A2F" w:rsidP="00342A2F">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Output configuration cleanup table</w:t>
            </w:r>
          </w:p>
        </w:tc>
        <w:tc>
          <w:tcPr>
            <w:tcW w:w="1263" w:type="dxa"/>
            <w:gridSpan w:val="2"/>
            <w:shd w:val="clear" w:color="auto" w:fill="FFFFFF" w:themeFill="background1"/>
            <w:vAlign w:val="center"/>
          </w:tcPr>
          <w:p w14:paraId="48EECB06" w14:textId="25BB94CF" w:rsidR="00342A2F" w:rsidRPr="00D378DA" w:rsidRDefault="00342A2F" w:rsidP="00342A2F">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7B617F" w:rsidRPr="00D378DA" w14:paraId="628C4576" w14:textId="77777777" w:rsidTr="00267686">
        <w:tc>
          <w:tcPr>
            <w:cnfStyle w:val="001000000000" w:firstRow="0" w:lastRow="0" w:firstColumn="1" w:lastColumn="0" w:oddVBand="0" w:evenVBand="0" w:oddHBand="0" w:evenHBand="0" w:firstRowFirstColumn="0" w:firstRowLastColumn="0" w:lastRowFirstColumn="0" w:lastRowLastColumn="0"/>
            <w:tcW w:w="1483" w:type="dxa"/>
            <w:shd w:val="clear" w:color="auto" w:fill="FFFFFF" w:themeFill="background1"/>
            <w:vAlign w:val="center"/>
          </w:tcPr>
          <w:p w14:paraId="16408DCC" w14:textId="28489E18" w:rsidR="00342A2F" w:rsidRPr="00D378DA" w:rsidRDefault="00342A2F" w:rsidP="00BE6C7F">
            <w:pPr>
              <w:pStyle w:val="Table-small"/>
              <w:numPr>
                <w:ilvl w:val="1"/>
                <w:numId w:val="72"/>
              </w:numPr>
              <w:rPr>
                <w:rFonts w:cstheme="minorHAnsi"/>
                <w:b w:val="0"/>
                <w:bCs w:val="0"/>
                <w:szCs w:val="20"/>
              </w:rPr>
            </w:pPr>
            <w:r>
              <w:t> </w:t>
            </w:r>
          </w:p>
        </w:tc>
        <w:tc>
          <w:tcPr>
            <w:tcW w:w="5365" w:type="dxa"/>
            <w:gridSpan w:val="3"/>
            <w:shd w:val="clear" w:color="auto" w:fill="FFFFFF" w:themeFill="background1"/>
            <w:vAlign w:val="center"/>
          </w:tcPr>
          <w:p w14:paraId="458C8C13" w14:textId="04E5D0D8" w:rsidR="00342A2F" w:rsidRDefault="00342A2F" w:rsidP="00342A2F">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End of pin loop, go to start of pin loop if more pins remain</w:t>
            </w:r>
          </w:p>
        </w:tc>
        <w:tc>
          <w:tcPr>
            <w:tcW w:w="1518" w:type="dxa"/>
            <w:gridSpan w:val="2"/>
            <w:shd w:val="clear" w:color="auto" w:fill="FFFFFF" w:themeFill="background1"/>
            <w:vAlign w:val="center"/>
          </w:tcPr>
          <w:p w14:paraId="3BE691E4" w14:textId="7F89A4F0" w:rsidR="00342A2F" w:rsidRPr="00D378DA" w:rsidRDefault="00342A2F" w:rsidP="00342A2F">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1263" w:type="dxa"/>
            <w:gridSpan w:val="2"/>
            <w:shd w:val="clear" w:color="auto" w:fill="FFFFFF" w:themeFill="background1"/>
            <w:vAlign w:val="center"/>
          </w:tcPr>
          <w:p w14:paraId="17779B44" w14:textId="5E898D69" w:rsidR="00342A2F" w:rsidRPr="00D378DA" w:rsidRDefault="00342A2F" w:rsidP="00342A2F">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342A2F" w:rsidRPr="00D378DA" w14:paraId="3760DF08"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514E4E" w:themeFill="accent3" w:themeFillShade="BF"/>
          </w:tcPr>
          <w:p w14:paraId="3584814B" w14:textId="77777777" w:rsidR="00342A2F" w:rsidRPr="00D378DA" w:rsidRDefault="00342A2F" w:rsidP="00342A2F">
            <w:pPr>
              <w:pStyle w:val="Table-small"/>
              <w:rPr>
                <w:rFonts w:cstheme="minorHAnsi"/>
                <w:szCs w:val="20"/>
              </w:rPr>
            </w:pPr>
            <w:r>
              <w:rPr>
                <w:rFonts w:cstheme="minorHAnsi"/>
                <w:color w:val="FFFFFF" w:themeColor="background1"/>
                <w:sz w:val="22"/>
                <w:szCs w:val="22"/>
              </w:rPr>
              <w:t>Notes</w:t>
            </w:r>
          </w:p>
        </w:tc>
      </w:tr>
      <w:tr w:rsidR="00342A2F" w:rsidRPr="00D378DA" w14:paraId="644834DE"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FFFFFF" w:themeFill="background1"/>
          </w:tcPr>
          <w:p w14:paraId="44C72445" w14:textId="77777777" w:rsidR="00342A2F" w:rsidRPr="001D333D" w:rsidRDefault="00342A2F" w:rsidP="00342A2F">
            <w:pPr>
              <w:spacing w:before="20" w:after="20"/>
              <w:rPr>
                <w:b w:val="0"/>
                <w:bCs w:val="0"/>
                <w:sz w:val="20"/>
                <w:szCs w:val="14"/>
              </w:rPr>
            </w:pPr>
            <w:r w:rsidRPr="001D333D">
              <w:rPr>
                <w:b w:val="0"/>
                <w:bCs w:val="0"/>
                <w:sz w:val="20"/>
                <w:szCs w:val="14"/>
              </w:rPr>
              <w:t>This test tests all digital outputs except:</w:t>
            </w:r>
          </w:p>
          <w:p w14:paraId="26C737CB" w14:textId="77777777" w:rsidR="00342A2F" w:rsidRPr="003C27E9" w:rsidRDefault="00342A2F" w:rsidP="00342A2F">
            <w:pPr>
              <w:pStyle w:val="ListParagraph"/>
              <w:numPr>
                <w:ilvl w:val="0"/>
                <w:numId w:val="48"/>
              </w:numPr>
              <w:spacing w:before="20" w:after="20"/>
              <w:rPr>
                <w:b w:val="0"/>
                <w:bCs w:val="0"/>
                <w:sz w:val="20"/>
                <w:szCs w:val="14"/>
              </w:rPr>
            </w:pPr>
            <w:r w:rsidRPr="003C27E9">
              <w:rPr>
                <w:b w:val="0"/>
                <w:bCs w:val="0"/>
                <w:sz w:val="20"/>
                <w:szCs w:val="14"/>
              </w:rPr>
              <w:t>master_spi_clk_cam: Static state can only be low.</w:t>
            </w:r>
          </w:p>
          <w:p w14:paraId="43B44096" w14:textId="77777777" w:rsidR="00342A2F" w:rsidRPr="003C27E9" w:rsidRDefault="00342A2F" w:rsidP="00342A2F">
            <w:pPr>
              <w:pStyle w:val="ListParagraph"/>
              <w:numPr>
                <w:ilvl w:val="0"/>
                <w:numId w:val="48"/>
              </w:numPr>
              <w:spacing w:before="20" w:after="20"/>
              <w:rPr>
                <w:b w:val="0"/>
                <w:bCs w:val="0"/>
                <w:sz w:val="20"/>
                <w:szCs w:val="14"/>
              </w:rPr>
            </w:pPr>
            <w:r w:rsidRPr="003C27E9">
              <w:rPr>
                <w:b w:val="0"/>
                <w:bCs w:val="0"/>
                <w:sz w:val="20"/>
                <w:szCs w:val="14"/>
              </w:rPr>
              <w:t>master_csb_cam: Static state can only be high.</w:t>
            </w:r>
          </w:p>
          <w:p w14:paraId="751E8C29" w14:textId="77777777" w:rsidR="00342A2F" w:rsidRPr="003C27E9" w:rsidRDefault="00342A2F" w:rsidP="00342A2F">
            <w:pPr>
              <w:pStyle w:val="ListParagraph"/>
              <w:numPr>
                <w:ilvl w:val="0"/>
                <w:numId w:val="48"/>
              </w:numPr>
              <w:spacing w:before="20" w:after="20"/>
              <w:rPr>
                <w:b w:val="0"/>
                <w:bCs w:val="0"/>
                <w:sz w:val="20"/>
                <w:szCs w:val="14"/>
              </w:rPr>
            </w:pPr>
            <w:r w:rsidRPr="003C27E9">
              <w:rPr>
                <w:b w:val="0"/>
                <w:bCs w:val="0"/>
                <w:sz w:val="20"/>
                <w:szCs w:val="14"/>
              </w:rPr>
              <w:t>slave_miso: State needs to be set through a functional test.</w:t>
            </w:r>
          </w:p>
          <w:p w14:paraId="1420232B" w14:textId="3F4DB7FB" w:rsidR="00342A2F" w:rsidRPr="00B646DC" w:rsidRDefault="00342A2F" w:rsidP="00342A2F">
            <w:pPr>
              <w:rPr>
                <w:lang w:val="en-US" w:eastAsia="nl-BE"/>
              </w:rPr>
            </w:pPr>
            <w:r w:rsidRPr="00B646DC">
              <w:rPr>
                <w:lang w:val="en-US" w:eastAsia="nl-BE"/>
              </w:rPr>
              <w:t>Output configuration table</w:t>
            </w:r>
          </w:p>
          <w:tbl>
            <w:tblPr>
              <w:tblStyle w:val="GridTable4-Accent1"/>
              <w:tblW w:w="0" w:type="auto"/>
              <w:tblLook w:val="04A0" w:firstRow="1" w:lastRow="0" w:firstColumn="1" w:lastColumn="0" w:noHBand="0" w:noVBand="1"/>
            </w:tblPr>
            <w:tblGrid>
              <w:gridCol w:w="1361"/>
              <w:gridCol w:w="2766"/>
              <w:gridCol w:w="2151"/>
              <w:gridCol w:w="3135"/>
            </w:tblGrid>
            <w:tr w:rsidR="00342A2F" w:rsidRPr="00B646DC" w14:paraId="3231F5FD" w14:textId="77777777" w:rsidTr="00B646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F1D295" w14:textId="77777777" w:rsidR="00342A2F" w:rsidRPr="00BE6C7F" w:rsidRDefault="00342A2F" w:rsidP="00342A2F">
                  <w:pPr>
                    <w:pStyle w:val="Table-small"/>
                    <w:rPr>
                      <w:lang w:val="en-US"/>
                    </w:rPr>
                  </w:pPr>
                  <w:r w:rsidRPr="00BE6C7F">
                    <w:rPr>
                      <w:lang w:val="en-US"/>
                    </w:rPr>
                    <w:t>Pin</w:t>
                  </w:r>
                </w:p>
              </w:tc>
              <w:tc>
                <w:tcPr>
                  <w:tcW w:w="0" w:type="auto"/>
                  <w:hideMark/>
                </w:tcPr>
                <w:p w14:paraId="6B286D2D" w14:textId="77777777" w:rsidR="00342A2F" w:rsidRPr="00BE6C7F" w:rsidRDefault="00342A2F" w:rsidP="00342A2F">
                  <w:pPr>
                    <w:pStyle w:val="Table-small"/>
                    <w:cnfStyle w:val="100000000000" w:firstRow="1" w:lastRow="0" w:firstColumn="0" w:lastColumn="0" w:oddVBand="0" w:evenVBand="0" w:oddHBand="0" w:evenHBand="0" w:firstRowFirstColumn="0" w:firstRowLastColumn="0" w:lastRowFirstColumn="0" w:lastRowLastColumn="0"/>
                    <w:rPr>
                      <w:lang w:val="en-US"/>
                    </w:rPr>
                  </w:pPr>
                  <w:r w:rsidRPr="00BE6C7F">
                    <w:rPr>
                      <w:lang w:val="en-US"/>
                    </w:rPr>
                    <w:t>Action</w:t>
                  </w:r>
                </w:p>
              </w:tc>
              <w:tc>
                <w:tcPr>
                  <w:tcW w:w="0" w:type="auto"/>
                  <w:hideMark/>
                </w:tcPr>
                <w:p w14:paraId="08F14964" w14:textId="77777777" w:rsidR="00342A2F" w:rsidRPr="00BE6C7F" w:rsidRDefault="00342A2F" w:rsidP="00342A2F">
                  <w:pPr>
                    <w:pStyle w:val="Table-small"/>
                    <w:cnfStyle w:val="100000000000" w:firstRow="1" w:lastRow="0" w:firstColumn="0" w:lastColumn="0" w:oddVBand="0" w:evenVBand="0" w:oddHBand="0" w:evenHBand="0" w:firstRowFirstColumn="0" w:firstRowLastColumn="0" w:lastRowFirstColumn="0" w:lastRowLastColumn="0"/>
                    <w:rPr>
                      <w:lang w:val="en-US"/>
                    </w:rPr>
                  </w:pPr>
                  <w:r w:rsidRPr="00BE6C7F">
                    <w:rPr>
                      <w:lang w:val="en-US"/>
                    </w:rPr>
                    <w:t>Register parameter</w:t>
                  </w:r>
                </w:p>
              </w:tc>
              <w:tc>
                <w:tcPr>
                  <w:tcW w:w="0" w:type="auto"/>
                  <w:hideMark/>
                </w:tcPr>
                <w:p w14:paraId="2B99467D" w14:textId="77777777" w:rsidR="00342A2F" w:rsidRPr="00BE6C7F" w:rsidRDefault="00342A2F" w:rsidP="00342A2F">
                  <w:pPr>
                    <w:pStyle w:val="Table-small"/>
                    <w:cnfStyle w:val="100000000000" w:firstRow="1" w:lastRow="0" w:firstColumn="0" w:lastColumn="0" w:oddVBand="0" w:evenVBand="0" w:oddHBand="0" w:evenHBand="0" w:firstRowFirstColumn="0" w:firstRowLastColumn="0" w:lastRowFirstColumn="0" w:lastRowLastColumn="0"/>
                    <w:rPr>
                      <w:lang w:val="en-US"/>
                    </w:rPr>
                  </w:pPr>
                  <w:r w:rsidRPr="00BE6C7F">
                    <w:rPr>
                      <w:lang w:val="en-US"/>
                    </w:rPr>
                    <w:t>Value</w:t>
                  </w:r>
                </w:p>
              </w:tc>
            </w:tr>
            <w:tr w:rsidR="00342A2F" w:rsidRPr="00B646DC" w14:paraId="76D7B4D0" w14:textId="77777777" w:rsidTr="00B646DC">
              <w:tc>
                <w:tcPr>
                  <w:cnfStyle w:val="001000000000" w:firstRow="0" w:lastRow="0" w:firstColumn="1" w:lastColumn="0" w:oddVBand="0" w:evenVBand="0" w:oddHBand="0" w:evenHBand="0" w:firstRowFirstColumn="0" w:firstRowLastColumn="0" w:lastRowFirstColumn="0" w:lastRowLastColumn="0"/>
                  <w:tcW w:w="0" w:type="auto"/>
                  <w:hideMark/>
                </w:tcPr>
                <w:p w14:paraId="41B6B6D0" w14:textId="77777777" w:rsidR="00342A2F" w:rsidRPr="00BE6C7F" w:rsidRDefault="00342A2F" w:rsidP="00342A2F">
                  <w:pPr>
                    <w:pStyle w:val="Table-small"/>
                    <w:rPr>
                      <w:lang w:val="en-US"/>
                    </w:rPr>
                  </w:pPr>
                  <w:r w:rsidRPr="00BE6C7F">
                    <w:rPr>
                      <w:lang w:val="en-US"/>
                    </w:rPr>
                    <w:t>gpio[10:0]</w:t>
                  </w:r>
                </w:p>
              </w:tc>
              <w:tc>
                <w:tcPr>
                  <w:tcW w:w="0" w:type="auto"/>
                  <w:hideMark/>
                </w:tcPr>
                <w:p w14:paraId="1990237B" w14:textId="77777777" w:rsidR="00342A2F" w:rsidRPr="008D611E"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val="en-US"/>
                    </w:rPr>
                  </w:pPr>
                  <w:r w:rsidRPr="008D611E">
                    <w:rPr>
                      <w:lang w:val="en-US"/>
                    </w:rPr>
                    <w:t>Configure GPIO pin as output</w:t>
                  </w:r>
                </w:p>
              </w:tc>
              <w:tc>
                <w:tcPr>
                  <w:tcW w:w="0" w:type="auto"/>
                  <w:hideMark/>
                </w:tcPr>
                <w:p w14:paraId="49ADD7F6"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pPr>
                  <w:r w:rsidRPr="00B646DC">
                    <w:t>IOLineModeAll_Value</w:t>
                  </w:r>
                </w:p>
              </w:tc>
              <w:tc>
                <w:tcPr>
                  <w:tcW w:w="0" w:type="auto"/>
                  <w:hideMark/>
                </w:tcPr>
                <w:p w14:paraId="2D42CDA3" w14:textId="77777777" w:rsidR="00342A2F" w:rsidRPr="008D611E"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val="en-US"/>
                    </w:rPr>
                  </w:pPr>
                  <w:r w:rsidRPr="008D611E">
                    <w:rPr>
                      <w:lang w:val="en-US"/>
                    </w:rPr>
                    <w:t>Write a 1 to the bit which matches the GPIO channel.</w:t>
                  </w:r>
                </w:p>
              </w:tc>
            </w:tr>
            <w:tr w:rsidR="00342A2F" w:rsidRPr="00B646DC" w14:paraId="7FBBD5FF" w14:textId="77777777" w:rsidTr="00B646DC">
              <w:tc>
                <w:tcPr>
                  <w:cnfStyle w:val="001000000000" w:firstRow="0" w:lastRow="0" w:firstColumn="1" w:lastColumn="0" w:oddVBand="0" w:evenVBand="0" w:oddHBand="0" w:evenHBand="0" w:firstRowFirstColumn="0" w:firstRowLastColumn="0" w:lastRowFirstColumn="0" w:lastRowLastColumn="0"/>
                  <w:tcW w:w="0" w:type="auto"/>
                  <w:hideMark/>
                </w:tcPr>
                <w:p w14:paraId="4C407E28" w14:textId="77777777" w:rsidR="00342A2F" w:rsidRPr="00B646DC" w:rsidRDefault="00342A2F" w:rsidP="00342A2F">
                  <w:pPr>
                    <w:pStyle w:val="Table-small"/>
                  </w:pPr>
                  <w:r w:rsidRPr="00B646DC">
                    <w:t>trigger_cam</w:t>
                  </w:r>
                </w:p>
              </w:tc>
              <w:tc>
                <w:tcPr>
                  <w:tcW w:w="0" w:type="auto"/>
                  <w:hideMark/>
                </w:tcPr>
                <w:p w14:paraId="6134A244" w14:textId="77777777" w:rsidR="00342A2F" w:rsidRPr="008D611E"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val="en-US"/>
                    </w:rPr>
                  </w:pPr>
                  <w:r w:rsidRPr="008D611E">
                    <w:rPr>
                      <w:lang w:val="en-US"/>
                    </w:rPr>
                    <w:t>Configure trigger source to software control</w:t>
                  </w:r>
                </w:p>
              </w:tc>
              <w:tc>
                <w:tcPr>
                  <w:tcW w:w="0" w:type="auto"/>
                  <w:hideMark/>
                </w:tcPr>
                <w:p w14:paraId="3B41ED76"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pPr>
                  <w:r w:rsidRPr="00B646DC">
                    <w:t>TriggerSource_Value</w:t>
                  </w:r>
                </w:p>
              </w:tc>
              <w:tc>
                <w:tcPr>
                  <w:tcW w:w="0" w:type="auto"/>
                  <w:hideMark/>
                </w:tcPr>
                <w:p w14:paraId="6B3F8AC7"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pPr>
                  <w:r w:rsidRPr="00B646DC">
                    <w:t>64</w:t>
                  </w:r>
                </w:p>
              </w:tc>
            </w:tr>
            <w:tr w:rsidR="00342A2F" w:rsidRPr="00B646DC" w14:paraId="7BFA4399" w14:textId="77777777" w:rsidTr="00B646DC">
              <w:tc>
                <w:tcPr>
                  <w:cnfStyle w:val="001000000000" w:firstRow="0" w:lastRow="0" w:firstColumn="1" w:lastColumn="0" w:oddVBand="0" w:evenVBand="0" w:oddHBand="0" w:evenHBand="0" w:firstRowFirstColumn="0" w:firstRowLastColumn="0" w:lastRowFirstColumn="0" w:lastRowLastColumn="0"/>
                  <w:tcW w:w="0" w:type="auto"/>
                  <w:hideMark/>
                </w:tcPr>
                <w:p w14:paraId="640D9271" w14:textId="77777777" w:rsidR="00342A2F" w:rsidRPr="00B646DC" w:rsidRDefault="00342A2F" w:rsidP="00342A2F">
                  <w:pPr>
                    <w:pStyle w:val="Table-small"/>
                  </w:pPr>
                  <w:r w:rsidRPr="00B646DC">
                    <w:t>osc</w:t>
                  </w:r>
                </w:p>
              </w:tc>
              <w:tc>
                <w:tcPr>
                  <w:tcW w:w="0" w:type="auto"/>
                  <w:hideMark/>
                </w:tcPr>
                <w:p w14:paraId="77B7EE29" w14:textId="77777777" w:rsidR="00342A2F" w:rsidRPr="008D611E"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val="en-US"/>
                    </w:rPr>
                  </w:pPr>
                  <w:r w:rsidRPr="008D611E">
                    <w:rPr>
                      <w:lang w:val="en-US"/>
                    </w:rPr>
                    <w:t>Disconnect frame grabber from DUT</w:t>
                  </w:r>
                </w:p>
              </w:tc>
              <w:tc>
                <w:tcPr>
                  <w:tcW w:w="0" w:type="auto"/>
                  <w:hideMark/>
                </w:tcPr>
                <w:p w14:paraId="6638976C" w14:textId="77777777" w:rsidR="00342A2F" w:rsidRPr="008D611E"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val="en-US"/>
                    </w:rPr>
                  </w:pPr>
                  <w:r w:rsidRPr="008D611E">
                    <w:rPr>
                      <w:lang w:val="en-US"/>
                    </w:rPr>
                    <w:t> </w:t>
                  </w:r>
                </w:p>
              </w:tc>
              <w:tc>
                <w:tcPr>
                  <w:tcW w:w="0" w:type="auto"/>
                  <w:hideMark/>
                </w:tcPr>
                <w:p w14:paraId="2416063E" w14:textId="77777777" w:rsidR="00342A2F" w:rsidRPr="008D611E"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val="en-US"/>
                    </w:rPr>
                  </w:pPr>
                  <w:r w:rsidRPr="008D611E">
                    <w:rPr>
                      <w:lang w:val="en-US"/>
                    </w:rPr>
                    <w:t> </w:t>
                  </w:r>
                </w:p>
              </w:tc>
            </w:tr>
            <w:tr w:rsidR="00342A2F" w:rsidRPr="00B646DC" w14:paraId="5D6754BC" w14:textId="77777777" w:rsidTr="00B646DC">
              <w:tc>
                <w:tcPr>
                  <w:cnfStyle w:val="001000000000" w:firstRow="0" w:lastRow="0" w:firstColumn="1" w:lastColumn="0" w:oddVBand="0" w:evenVBand="0" w:oddHBand="0" w:evenHBand="0" w:firstRowFirstColumn="0" w:firstRowLastColumn="0" w:lastRowFirstColumn="0" w:lastRowLastColumn="0"/>
                  <w:tcW w:w="0" w:type="auto"/>
                  <w:hideMark/>
                </w:tcPr>
                <w:p w14:paraId="4B0044EF" w14:textId="77777777" w:rsidR="00342A2F" w:rsidRPr="008D611E" w:rsidRDefault="00342A2F" w:rsidP="00342A2F">
                  <w:pPr>
                    <w:pStyle w:val="Table-small"/>
                    <w:rPr>
                      <w:lang w:val="en-US"/>
                    </w:rPr>
                  </w:pPr>
                  <w:r w:rsidRPr="008D611E">
                    <w:rPr>
                      <w:lang w:val="en-US"/>
                    </w:rPr>
                    <w:t> </w:t>
                  </w:r>
                </w:p>
              </w:tc>
              <w:tc>
                <w:tcPr>
                  <w:tcW w:w="0" w:type="auto"/>
                  <w:hideMark/>
                </w:tcPr>
                <w:p w14:paraId="64616481"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pPr>
                  <w:r w:rsidRPr="00B646DC">
                    <w:t>Disable crystal oscillator</w:t>
                  </w:r>
                </w:p>
              </w:tc>
              <w:tc>
                <w:tcPr>
                  <w:tcW w:w="0" w:type="auto"/>
                  <w:hideMark/>
                </w:tcPr>
                <w:p w14:paraId="0759A759"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pPr>
                  <w:r w:rsidRPr="00B646DC">
                    <w:t>Analog_en_xo</w:t>
                  </w:r>
                </w:p>
              </w:tc>
              <w:tc>
                <w:tcPr>
                  <w:tcW w:w="0" w:type="auto"/>
                  <w:hideMark/>
                </w:tcPr>
                <w:p w14:paraId="1575A5D3"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pPr>
                  <w:r w:rsidRPr="00B646DC">
                    <w:t>0</w:t>
                  </w:r>
                </w:p>
              </w:tc>
            </w:tr>
            <w:tr w:rsidR="00342A2F" w:rsidRPr="00B646DC" w14:paraId="228EC192" w14:textId="77777777" w:rsidTr="00B646DC">
              <w:tc>
                <w:tcPr>
                  <w:cnfStyle w:val="001000000000" w:firstRow="0" w:lastRow="0" w:firstColumn="1" w:lastColumn="0" w:oddVBand="0" w:evenVBand="0" w:oddHBand="0" w:evenHBand="0" w:firstRowFirstColumn="0" w:firstRowLastColumn="0" w:lastRowFirstColumn="0" w:lastRowLastColumn="0"/>
                  <w:tcW w:w="0" w:type="auto"/>
                  <w:hideMark/>
                </w:tcPr>
                <w:p w14:paraId="602A9C44" w14:textId="77777777" w:rsidR="00342A2F" w:rsidRPr="00B646DC" w:rsidRDefault="00342A2F" w:rsidP="00342A2F">
                  <w:pPr>
                    <w:pStyle w:val="Table-small"/>
                  </w:pPr>
                  <w:r w:rsidRPr="00B646DC">
                    <w:t> </w:t>
                  </w:r>
                </w:p>
              </w:tc>
              <w:tc>
                <w:tcPr>
                  <w:tcW w:w="0" w:type="auto"/>
                  <w:hideMark/>
                </w:tcPr>
                <w:p w14:paraId="5DB9D317" w14:textId="77777777" w:rsidR="00342A2F" w:rsidRPr="008D611E"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val="en-US"/>
                    </w:rPr>
                  </w:pPr>
                  <w:r w:rsidRPr="008D611E">
                    <w:rPr>
                      <w:lang w:val="en-US"/>
                    </w:rPr>
                    <w:t>Enable external reference clock input</w:t>
                  </w:r>
                </w:p>
              </w:tc>
              <w:tc>
                <w:tcPr>
                  <w:tcW w:w="0" w:type="auto"/>
                  <w:hideMark/>
                </w:tcPr>
                <w:p w14:paraId="3CE3F2E5"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pPr>
                  <w:r w:rsidRPr="00B646DC">
                    <w:t>Analog_en_ref_buf</w:t>
                  </w:r>
                </w:p>
              </w:tc>
              <w:tc>
                <w:tcPr>
                  <w:tcW w:w="0" w:type="auto"/>
                  <w:hideMark/>
                </w:tcPr>
                <w:p w14:paraId="0FEA175B"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pPr>
                  <w:r w:rsidRPr="00B646DC">
                    <w:t>1</w:t>
                  </w:r>
                </w:p>
              </w:tc>
            </w:tr>
            <w:tr w:rsidR="00342A2F" w:rsidRPr="00B646DC" w14:paraId="1F70DAE4" w14:textId="77777777" w:rsidTr="00B646DC">
              <w:tc>
                <w:tcPr>
                  <w:cnfStyle w:val="001000000000" w:firstRow="0" w:lastRow="0" w:firstColumn="1" w:lastColumn="0" w:oddVBand="0" w:evenVBand="0" w:oddHBand="0" w:evenHBand="0" w:firstRowFirstColumn="0" w:firstRowLastColumn="0" w:lastRowFirstColumn="0" w:lastRowLastColumn="0"/>
                  <w:tcW w:w="0" w:type="auto"/>
                  <w:hideMark/>
                </w:tcPr>
                <w:p w14:paraId="59A4CAC4" w14:textId="77777777" w:rsidR="00342A2F" w:rsidRPr="00B646DC" w:rsidRDefault="00342A2F" w:rsidP="00342A2F">
                  <w:pPr>
                    <w:pStyle w:val="Table-small"/>
                  </w:pPr>
                  <w:r w:rsidRPr="00B646DC">
                    <w:t> </w:t>
                  </w:r>
                </w:p>
              </w:tc>
              <w:tc>
                <w:tcPr>
                  <w:tcW w:w="0" w:type="auto"/>
                  <w:hideMark/>
                </w:tcPr>
                <w:p w14:paraId="22039B0B"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pPr>
                  <w:r w:rsidRPr="00B646DC">
                    <w:t>Enable the osc output</w:t>
                  </w:r>
                </w:p>
              </w:tc>
              <w:tc>
                <w:tcPr>
                  <w:tcW w:w="0" w:type="auto"/>
                  <w:hideMark/>
                </w:tcPr>
                <w:p w14:paraId="7F5FC6AA"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pPr>
                  <w:r w:rsidRPr="00B646DC">
                    <w:t>Analog_en_sys_out</w:t>
                  </w:r>
                </w:p>
              </w:tc>
              <w:tc>
                <w:tcPr>
                  <w:tcW w:w="0" w:type="auto"/>
                  <w:hideMark/>
                </w:tcPr>
                <w:p w14:paraId="18556783"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pPr>
                  <w:r w:rsidRPr="00B646DC">
                    <w:t>1</w:t>
                  </w:r>
                </w:p>
              </w:tc>
            </w:tr>
            <w:tr w:rsidR="00342A2F" w:rsidRPr="00B646DC" w14:paraId="6159D13F" w14:textId="77777777" w:rsidTr="00B646DC">
              <w:tc>
                <w:tcPr>
                  <w:cnfStyle w:val="001000000000" w:firstRow="0" w:lastRow="0" w:firstColumn="1" w:lastColumn="0" w:oddVBand="0" w:evenVBand="0" w:oddHBand="0" w:evenHBand="0" w:firstRowFirstColumn="0" w:firstRowLastColumn="0" w:lastRowFirstColumn="0" w:lastRowLastColumn="0"/>
                  <w:tcW w:w="0" w:type="auto"/>
                  <w:hideMark/>
                </w:tcPr>
                <w:p w14:paraId="478A2F8C" w14:textId="77777777" w:rsidR="00342A2F" w:rsidRPr="00B646DC" w:rsidRDefault="00342A2F" w:rsidP="00342A2F">
                  <w:pPr>
                    <w:pStyle w:val="Table-small"/>
                  </w:pPr>
                  <w:r w:rsidRPr="00B646DC">
                    <w:t> </w:t>
                  </w:r>
                </w:p>
              </w:tc>
              <w:tc>
                <w:tcPr>
                  <w:tcW w:w="0" w:type="auto"/>
                  <w:hideMark/>
                </w:tcPr>
                <w:p w14:paraId="1B4EFC15" w14:textId="77777777" w:rsidR="00342A2F" w:rsidRPr="008D611E"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val="en-US"/>
                    </w:rPr>
                  </w:pPr>
                  <w:r w:rsidRPr="008D611E">
                    <w:rPr>
                      <w:lang w:val="en-US"/>
                    </w:rPr>
                    <w:t>Connect FPGA to ref_clk input</w:t>
                  </w:r>
                </w:p>
              </w:tc>
              <w:tc>
                <w:tcPr>
                  <w:tcW w:w="0" w:type="auto"/>
                  <w:hideMark/>
                </w:tcPr>
                <w:p w14:paraId="40296C86" w14:textId="77777777" w:rsidR="00342A2F" w:rsidRPr="008D611E"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val="en-US"/>
                    </w:rPr>
                  </w:pPr>
                  <w:r w:rsidRPr="008D611E">
                    <w:rPr>
                      <w:lang w:val="en-US"/>
                    </w:rPr>
                    <w:t> </w:t>
                  </w:r>
                </w:p>
              </w:tc>
              <w:tc>
                <w:tcPr>
                  <w:tcW w:w="0" w:type="auto"/>
                  <w:hideMark/>
                </w:tcPr>
                <w:p w14:paraId="103521AE" w14:textId="77777777" w:rsidR="00342A2F" w:rsidRPr="008D611E"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val="en-US"/>
                    </w:rPr>
                  </w:pPr>
                  <w:r w:rsidRPr="008D611E">
                    <w:rPr>
                      <w:lang w:val="en-US"/>
                    </w:rPr>
                    <w:t> </w:t>
                  </w:r>
                </w:p>
              </w:tc>
            </w:tr>
          </w:tbl>
          <w:p w14:paraId="4DBD5133" w14:textId="6D59C35C" w:rsidR="00342A2F" w:rsidRPr="00B646DC" w:rsidRDefault="00342A2F" w:rsidP="00342A2F">
            <w:pPr>
              <w:rPr>
                <w:lang w:val="en-US" w:eastAsia="nl-BE"/>
              </w:rPr>
            </w:pPr>
            <w:r w:rsidRPr="00B646DC">
              <w:rPr>
                <w:lang w:val="en-US" w:eastAsia="nl-BE"/>
              </w:rPr>
              <w:t>Output state control table</w:t>
            </w:r>
          </w:p>
          <w:tbl>
            <w:tblPr>
              <w:tblStyle w:val="GridTable4-Accent1"/>
              <w:tblW w:w="0" w:type="auto"/>
              <w:tblLook w:val="04A0" w:firstRow="1" w:lastRow="0" w:firstColumn="1" w:lastColumn="0" w:noHBand="0" w:noVBand="1"/>
            </w:tblPr>
            <w:tblGrid>
              <w:gridCol w:w="1962"/>
              <w:gridCol w:w="2898"/>
              <w:gridCol w:w="3019"/>
              <w:gridCol w:w="1534"/>
            </w:tblGrid>
            <w:tr w:rsidR="00342A2F" w:rsidRPr="00B646DC" w14:paraId="7AF86A47" w14:textId="77777777" w:rsidTr="00B646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E10045" w14:textId="77777777" w:rsidR="00342A2F" w:rsidRPr="00894EAC" w:rsidRDefault="00342A2F" w:rsidP="00342A2F">
                  <w:pPr>
                    <w:pStyle w:val="Table-small"/>
                    <w:rPr>
                      <w:lang w:val="en-US" w:eastAsia="nl-BE"/>
                    </w:rPr>
                  </w:pPr>
                  <w:r w:rsidRPr="00894EAC">
                    <w:rPr>
                      <w:lang w:val="en-US" w:eastAsia="nl-BE"/>
                    </w:rPr>
                    <w:t>Pin</w:t>
                  </w:r>
                </w:p>
              </w:tc>
              <w:tc>
                <w:tcPr>
                  <w:tcW w:w="0" w:type="auto"/>
                  <w:hideMark/>
                </w:tcPr>
                <w:p w14:paraId="3CD442BD" w14:textId="77777777" w:rsidR="00342A2F" w:rsidRPr="00894EAC" w:rsidRDefault="00342A2F" w:rsidP="00342A2F">
                  <w:pPr>
                    <w:pStyle w:val="Table-small"/>
                    <w:cnfStyle w:val="100000000000" w:firstRow="1" w:lastRow="0" w:firstColumn="0" w:lastColumn="0" w:oddVBand="0" w:evenVBand="0" w:oddHBand="0" w:evenHBand="0" w:firstRowFirstColumn="0" w:firstRowLastColumn="0" w:lastRowFirstColumn="0" w:lastRowLastColumn="0"/>
                    <w:rPr>
                      <w:lang w:val="en-US" w:eastAsia="nl-BE"/>
                    </w:rPr>
                  </w:pPr>
                  <w:r w:rsidRPr="00894EAC">
                    <w:rPr>
                      <w:lang w:val="en-US" w:eastAsia="nl-BE"/>
                    </w:rPr>
                    <w:t>Action</w:t>
                  </w:r>
                </w:p>
              </w:tc>
              <w:tc>
                <w:tcPr>
                  <w:tcW w:w="0" w:type="auto"/>
                  <w:hideMark/>
                </w:tcPr>
                <w:p w14:paraId="36112740" w14:textId="77777777" w:rsidR="00342A2F" w:rsidRPr="00894EAC" w:rsidRDefault="00342A2F" w:rsidP="00342A2F">
                  <w:pPr>
                    <w:pStyle w:val="Table-small"/>
                    <w:cnfStyle w:val="100000000000" w:firstRow="1" w:lastRow="0" w:firstColumn="0" w:lastColumn="0" w:oddVBand="0" w:evenVBand="0" w:oddHBand="0" w:evenHBand="0" w:firstRowFirstColumn="0" w:firstRowLastColumn="0" w:lastRowFirstColumn="0" w:lastRowLastColumn="0"/>
                    <w:rPr>
                      <w:lang w:val="en-US" w:eastAsia="nl-BE"/>
                    </w:rPr>
                  </w:pPr>
                  <w:r w:rsidRPr="00894EAC">
                    <w:rPr>
                      <w:lang w:val="en-US" w:eastAsia="nl-BE"/>
                    </w:rPr>
                    <w:t>Register parameter</w:t>
                  </w:r>
                </w:p>
              </w:tc>
              <w:tc>
                <w:tcPr>
                  <w:tcW w:w="0" w:type="auto"/>
                  <w:hideMark/>
                </w:tcPr>
                <w:p w14:paraId="4B1B8CE1" w14:textId="77777777" w:rsidR="00342A2F" w:rsidRPr="00894EAC" w:rsidRDefault="00342A2F" w:rsidP="00342A2F">
                  <w:pPr>
                    <w:pStyle w:val="Table-small"/>
                    <w:cnfStyle w:val="100000000000" w:firstRow="1" w:lastRow="0" w:firstColumn="0" w:lastColumn="0" w:oddVBand="0" w:evenVBand="0" w:oddHBand="0" w:evenHBand="0" w:firstRowFirstColumn="0" w:firstRowLastColumn="0" w:lastRowFirstColumn="0" w:lastRowLastColumn="0"/>
                    <w:rPr>
                      <w:lang w:val="en-US" w:eastAsia="nl-BE"/>
                    </w:rPr>
                  </w:pPr>
                  <w:r w:rsidRPr="00894EAC">
                    <w:rPr>
                      <w:lang w:val="en-US" w:eastAsia="nl-BE"/>
                    </w:rPr>
                    <w:t>Value</w:t>
                  </w:r>
                </w:p>
              </w:tc>
            </w:tr>
            <w:tr w:rsidR="00342A2F" w:rsidRPr="00B646DC" w14:paraId="4974F749" w14:textId="77777777" w:rsidTr="00B646DC">
              <w:tc>
                <w:tcPr>
                  <w:cnfStyle w:val="001000000000" w:firstRow="0" w:lastRow="0" w:firstColumn="1" w:lastColumn="0" w:oddVBand="0" w:evenVBand="0" w:oddHBand="0" w:evenHBand="0" w:firstRowFirstColumn="0" w:firstRowLastColumn="0" w:lastRowFirstColumn="0" w:lastRowLastColumn="0"/>
                  <w:tcW w:w="0" w:type="auto"/>
                  <w:hideMark/>
                </w:tcPr>
                <w:p w14:paraId="27121E21" w14:textId="77777777" w:rsidR="00342A2F" w:rsidRPr="00894EAC" w:rsidRDefault="00342A2F" w:rsidP="00342A2F">
                  <w:pPr>
                    <w:pStyle w:val="Table-small"/>
                    <w:rPr>
                      <w:lang w:val="en-US" w:eastAsia="nl-BE"/>
                    </w:rPr>
                  </w:pPr>
                  <w:r w:rsidRPr="00894EAC">
                    <w:rPr>
                      <w:lang w:val="en-US" w:eastAsia="nl-BE"/>
                    </w:rPr>
                    <w:t>gpio[10:0]</w:t>
                  </w:r>
                </w:p>
              </w:tc>
              <w:tc>
                <w:tcPr>
                  <w:tcW w:w="0" w:type="auto"/>
                  <w:hideMark/>
                </w:tcPr>
                <w:p w14:paraId="7D1AA709"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B646DC">
                    <w:rPr>
                      <w:lang w:val="en-US" w:eastAsia="nl-BE"/>
                    </w:rPr>
                    <w:t>Write the output state to the register</w:t>
                  </w:r>
                </w:p>
              </w:tc>
              <w:tc>
                <w:tcPr>
                  <w:tcW w:w="0" w:type="auto"/>
                  <w:hideMark/>
                </w:tcPr>
                <w:p w14:paraId="0286F651"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B646DC">
                    <w:rPr>
                      <w:lang w:eastAsia="nl-BE"/>
                    </w:rPr>
                    <w:t>IOUserOutputValueAll_Value</w:t>
                  </w:r>
                </w:p>
              </w:tc>
              <w:tc>
                <w:tcPr>
                  <w:tcW w:w="0" w:type="auto"/>
                  <w:hideMark/>
                </w:tcPr>
                <w:p w14:paraId="0EA4203A"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B646DC">
                    <w:rPr>
                      <w:lang w:val="en-US" w:eastAsia="nl-BE"/>
                    </w:rPr>
                    <w:t xml:space="preserve">Write the state to the bit which </w:t>
                  </w:r>
                  <w:r w:rsidRPr="00B646DC">
                    <w:rPr>
                      <w:lang w:val="en-US" w:eastAsia="nl-BE"/>
                    </w:rPr>
                    <w:lastRenderedPageBreak/>
                    <w:t>matches the GPIO channel.</w:t>
                  </w:r>
                </w:p>
              </w:tc>
            </w:tr>
            <w:tr w:rsidR="00342A2F" w:rsidRPr="00B646DC" w14:paraId="555DFE88" w14:textId="77777777" w:rsidTr="00B646DC">
              <w:tc>
                <w:tcPr>
                  <w:cnfStyle w:val="001000000000" w:firstRow="0" w:lastRow="0" w:firstColumn="1" w:lastColumn="0" w:oddVBand="0" w:evenVBand="0" w:oddHBand="0" w:evenHBand="0" w:firstRowFirstColumn="0" w:firstRowLastColumn="0" w:lastRowFirstColumn="0" w:lastRowLastColumn="0"/>
                  <w:tcW w:w="0" w:type="auto"/>
                  <w:hideMark/>
                </w:tcPr>
                <w:p w14:paraId="273F8E6D" w14:textId="77777777" w:rsidR="00342A2F" w:rsidRPr="00B646DC" w:rsidRDefault="00342A2F" w:rsidP="00342A2F">
                  <w:pPr>
                    <w:pStyle w:val="Table-small"/>
                    <w:rPr>
                      <w:lang w:eastAsia="nl-BE"/>
                    </w:rPr>
                  </w:pPr>
                  <w:r w:rsidRPr="00B646DC">
                    <w:rPr>
                      <w:lang w:eastAsia="nl-BE"/>
                    </w:rPr>
                    <w:lastRenderedPageBreak/>
                    <w:t>reset_cam</w:t>
                  </w:r>
                </w:p>
              </w:tc>
              <w:tc>
                <w:tcPr>
                  <w:tcW w:w="0" w:type="auto"/>
                  <w:hideMark/>
                </w:tcPr>
                <w:p w14:paraId="4C47BC72"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B646DC">
                    <w:rPr>
                      <w:lang w:val="en-US" w:eastAsia="nl-BE"/>
                    </w:rPr>
                    <w:t>Write the output state to the register</w:t>
                  </w:r>
                </w:p>
              </w:tc>
              <w:tc>
                <w:tcPr>
                  <w:tcW w:w="0" w:type="auto"/>
                  <w:hideMark/>
                </w:tcPr>
                <w:p w14:paraId="77153AE0"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B646DC">
                    <w:rPr>
                      <w:lang w:eastAsia="nl-BE"/>
                    </w:rPr>
                    <w:t>Analog_rst_cam_do</w:t>
                  </w:r>
                </w:p>
              </w:tc>
              <w:tc>
                <w:tcPr>
                  <w:tcW w:w="0" w:type="auto"/>
                  <w:hideMark/>
                </w:tcPr>
                <w:p w14:paraId="04809EF0"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B646DC">
                    <w:rPr>
                      <w:lang w:eastAsia="nl-BE"/>
                    </w:rPr>
                    <w:t>Inverted output state</w:t>
                  </w:r>
                </w:p>
              </w:tc>
            </w:tr>
            <w:tr w:rsidR="00342A2F" w:rsidRPr="00B646DC" w14:paraId="068EFB08" w14:textId="77777777" w:rsidTr="00B646DC">
              <w:tc>
                <w:tcPr>
                  <w:cnfStyle w:val="001000000000" w:firstRow="0" w:lastRow="0" w:firstColumn="1" w:lastColumn="0" w:oddVBand="0" w:evenVBand="0" w:oddHBand="0" w:evenHBand="0" w:firstRowFirstColumn="0" w:firstRowLastColumn="0" w:lastRowFirstColumn="0" w:lastRowLastColumn="0"/>
                  <w:tcW w:w="0" w:type="auto"/>
                  <w:hideMark/>
                </w:tcPr>
                <w:p w14:paraId="11FA7ABB" w14:textId="77777777" w:rsidR="00342A2F" w:rsidRPr="00B646DC" w:rsidRDefault="00342A2F" w:rsidP="00342A2F">
                  <w:pPr>
                    <w:pStyle w:val="Table-small"/>
                    <w:rPr>
                      <w:lang w:eastAsia="nl-BE"/>
                    </w:rPr>
                  </w:pPr>
                  <w:r w:rsidRPr="00B646DC">
                    <w:rPr>
                      <w:lang w:eastAsia="nl-BE"/>
                    </w:rPr>
                    <w:t>trigger_cam</w:t>
                  </w:r>
                </w:p>
              </w:tc>
              <w:tc>
                <w:tcPr>
                  <w:tcW w:w="0" w:type="auto"/>
                  <w:hideMark/>
                </w:tcPr>
                <w:p w14:paraId="51430ACF" w14:textId="474012E3"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B646DC">
                    <w:rPr>
                      <w:lang w:val="en-US" w:eastAsia="nl-BE"/>
                    </w:rPr>
                    <w:t>Actual state of trigger cam can't be read.</w:t>
                  </w:r>
                  <w:r w:rsidRPr="00893B13">
                    <w:rPr>
                      <w:lang w:val="en-US"/>
                    </w:rPr>
                    <w:t xml:space="preserve"> </w:t>
                  </w:r>
                  <w:r w:rsidRPr="00E37201">
                    <w:rPr>
                      <w:lang w:val="en-US" w:eastAsia="nl-BE"/>
                    </w:rPr>
                    <w:t>Therefore it's required to keep track of the state manually. After reset the state of the trigger pin is 0.</w:t>
                  </w:r>
                </w:p>
              </w:tc>
              <w:tc>
                <w:tcPr>
                  <w:tcW w:w="0" w:type="auto"/>
                  <w:hideMark/>
                </w:tcPr>
                <w:p w14:paraId="14028DDB"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B646DC">
                    <w:rPr>
                      <w:lang w:val="en-US" w:eastAsia="nl-BE"/>
                    </w:rPr>
                    <w:t> </w:t>
                  </w:r>
                </w:p>
              </w:tc>
              <w:tc>
                <w:tcPr>
                  <w:tcW w:w="0" w:type="auto"/>
                  <w:hideMark/>
                </w:tcPr>
                <w:p w14:paraId="4108B831"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B646DC">
                    <w:rPr>
                      <w:lang w:val="en-US" w:eastAsia="nl-BE"/>
                    </w:rPr>
                    <w:t> </w:t>
                  </w:r>
                </w:p>
              </w:tc>
            </w:tr>
            <w:tr w:rsidR="00342A2F" w:rsidRPr="00B646DC" w14:paraId="24F9DC9B" w14:textId="77777777" w:rsidTr="00B646DC">
              <w:tc>
                <w:tcPr>
                  <w:cnfStyle w:val="001000000000" w:firstRow="0" w:lastRow="0" w:firstColumn="1" w:lastColumn="0" w:oddVBand="0" w:evenVBand="0" w:oddHBand="0" w:evenHBand="0" w:firstRowFirstColumn="0" w:firstRowLastColumn="0" w:lastRowFirstColumn="0" w:lastRowLastColumn="0"/>
                  <w:tcW w:w="0" w:type="auto"/>
                  <w:hideMark/>
                </w:tcPr>
                <w:p w14:paraId="65C0E49F" w14:textId="77777777" w:rsidR="00342A2F" w:rsidRPr="00B646DC" w:rsidRDefault="00342A2F" w:rsidP="00342A2F">
                  <w:pPr>
                    <w:pStyle w:val="Table-small"/>
                    <w:rPr>
                      <w:lang w:val="en-US" w:eastAsia="nl-BE"/>
                    </w:rPr>
                  </w:pPr>
                  <w:r w:rsidRPr="00B646DC">
                    <w:rPr>
                      <w:lang w:val="en-US" w:eastAsia="nl-BE"/>
                    </w:rPr>
                    <w:t> </w:t>
                  </w:r>
                </w:p>
              </w:tc>
              <w:tc>
                <w:tcPr>
                  <w:tcW w:w="0" w:type="auto"/>
                  <w:hideMark/>
                </w:tcPr>
                <w:p w14:paraId="340F9C93"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B646DC">
                    <w:rPr>
                      <w:lang w:val="en-US" w:eastAsia="nl-BE"/>
                    </w:rPr>
                    <w:t>Retrieve the current state of the pin.</w:t>
                  </w:r>
                </w:p>
              </w:tc>
              <w:tc>
                <w:tcPr>
                  <w:tcW w:w="0" w:type="auto"/>
                  <w:hideMark/>
                </w:tcPr>
                <w:p w14:paraId="55F6940F"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B646DC">
                    <w:rPr>
                      <w:lang w:eastAsia="nl-BE"/>
                    </w:rPr>
                    <w:t>Variable in test</w:t>
                  </w:r>
                </w:p>
              </w:tc>
              <w:tc>
                <w:tcPr>
                  <w:tcW w:w="0" w:type="auto"/>
                  <w:hideMark/>
                </w:tcPr>
                <w:p w14:paraId="6F9AE96D"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B646DC">
                    <w:rPr>
                      <w:lang w:val="en-US" w:eastAsia="nl-BE"/>
                    </w:rPr>
                    <w:t>After reset the pin state is logic low.</w:t>
                  </w:r>
                </w:p>
              </w:tc>
            </w:tr>
            <w:tr w:rsidR="00342A2F" w:rsidRPr="00B646DC" w14:paraId="38553D71" w14:textId="77777777" w:rsidTr="00B646DC">
              <w:tc>
                <w:tcPr>
                  <w:cnfStyle w:val="001000000000" w:firstRow="0" w:lastRow="0" w:firstColumn="1" w:lastColumn="0" w:oddVBand="0" w:evenVBand="0" w:oddHBand="0" w:evenHBand="0" w:firstRowFirstColumn="0" w:firstRowLastColumn="0" w:lastRowFirstColumn="0" w:lastRowLastColumn="0"/>
                  <w:tcW w:w="0" w:type="auto"/>
                  <w:hideMark/>
                </w:tcPr>
                <w:p w14:paraId="2090F044" w14:textId="77777777" w:rsidR="00342A2F" w:rsidRPr="00B646DC" w:rsidRDefault="00342A2F" w:rsidP="00342A2F">
                  <w:pPr>
                    <w:pStyle w:val="Table-small"/>
                    <w:rPr>
                      <w:lang w:val="en-US" w:eastAsia="nl-BE"/>
                    </w:rPr>
                  </w:pPr>
                  <w:r w:rsidRPr="00B646DC">
                    <w:rPr>
                      <w:lang w:val="en-US" w:eastAsia="nl-BE"/>
                    </w:rPr>
                    <w:t> </w:t>
                  </w:r>
                </w:p>
              </w:tc>
              <w:tc>
                <w:tcPr>
                  <w:tcW w:w="0" w:type="auto"/>
                  <w:hideMark/>
                </w:tcPr>
                <w:p w14:paraId="735E1EE4"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B646DC">
                    <w:rPr>
                      <w:lang w:val="en-US" w:eastAsia="nl-BE"/>
                    </w:rPr>
                    <w:t>Set the state of the trigger pin</w:t>
                  </w:r>
                </w:p>
              </w:tc>
              <w:tc>
                <w:tcPr>
                  <w:tcW w:w="0" w:type="auto"/>
                  <w:hideMark/>
                </w:tcPr>
                <w:p w14:paraId="7CD407E3"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B646DC">
                    <w:rPr>
                      <w:lang w:eastAsia="nl-BE"/>
                    </w:rPr>
                    <w:t>SoftwareTrigger_Value</w:t>
                  </w:r>
                </w:p>
              </w:tc>
              <w:tc>
                <w:tcPr>
                  <w:tcW w:w="0" w:type="auto"/>
                  <w:hideMark/>
                </w:tcPr>
                <w:p w14:paraId="6D3F816E" w14:textId="533EF24D"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B646DC">
                    <w:rPr>
                      <w:lang w:val="en-US" w:eastAsia="nl-BE"/>
                    </w:rPr>
                    <w:t>Write 1 in case required state doesn't match current state.</w:t>
                  </w:r>
                  <w:r>
                    <w:rPr>
                      <w:lang w:val="en-US" w:eastAsia="nl-BE"/>
                    </w:rPr>
                    <w:t xml:space="preserve"> To toggle state.</w:t>
                  </w:r>
                </w:p>
              </w:tc>
            </w:tr>
            <w:tr w:rsidR="00342A2F" w:rsidRPr="00B646DC" w14:paraId="593A7CDF" w14:textId="77777777" w:rsidTr="00B646DC">
              <w:tc>
                <w:tcPr>
                  <w:cnfStyle w:val="001000000000" w:firstRow="0" w:lastRow="0" w:firstColumn="1" w:lastColumn="0" w:oddVBand="0" w:evenVBand="0" w:oddHBand="0" w:evenHBand="0" w:firstRowFirstColumn="0" w:firstRowLastColumn="0" w:lastRowFirstColumn="0" w:lastRowLastColumn="0"/>
                  <w:tcW w:w="0" w:type="auto"/>
                  <w:hideMark/>
                </w:tcPr>
                <w:p w14:paraId="3922E1DB" w14:textId="77777777" w:rsidR="00342A2F" w:rsidRPr="00B646DC" w:rsidRDefault="00342A2F" w:rsidP="00342A2F">
                  <w:pPr>
                    <w:pStyle w:val="Table-small"/>
                    <w:rPr>
                      <w:lang w:val="en-US" w:eastAsia="nl-BE"/>
                    </w:rPr>
                  </w:pPr>
                  <w:r w:rsidRPr="00B646DC">
                    <w:rPr>
                      <w:lang w:val="en-US" w:eastAsia="nl-BE"/>
                    </w:rPr>
                    <w:t> </w:t>
                  </w:r>
                </w:p>
              </w:tc>
              <w:tc>
                <w:tcPr>
                  <w:tcW w:w="0" w:type="auto"/>
                  <w:hideMark/>
                </w:tcPr>
                <w:p w14:paraId="0A3F652E"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B646DC">
                    <w:rPr>
                      <w:lang w:val="en-US" w:eastAsia="nl-BE"/>
                    </w:rPr>
                    <w:t>Save the current state for future state changes</w:t>
                  </w:r>
                </w:p>
              </w:tc>
              <w:tc>
                <w:tcPr>
                  <w:tcW w:w="0" w:type="auto"/>
                  <w:hideMark/>
                </w:tcPr>
                <w:p w14:paraId="3D19484A"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B646DC">
                    <w:rPr>
                      <w:lang w:eastAsia="nl-BE"/>
                    </w:rPr>
                    <w:t>Variable in test</w:t>
                  </w:r>
                </w:p>
              </w:tc>
              <w:tc>
                <w:tcPr>
                  <w:tcW w:w="0" w:type="auto"/>
                  <w:hideMark/>
                </w:tcPr>
                <w:p w14:paraId="0DF709AA"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B646DC">
                    <w:rPr>
                      <w:lang w:eastAsia="nl-BE"/>
                    </w:rPr>
                    <w:t> </w:t>
                  </w:r>
                </w:p>
              </w:tc>
            </w:tr>
            <w:tr w:rsidR="00342A2F" w:rsidRPr="00B646DC" w14:paraId="6DDCE343" w14:textId="77777777" w:rsidTr="00B646DC">
              <w:tc>
                <w:tcPr>
                  <w:cnfStyle w:val="001000000000" w:firstRow="0" w:lastRow="0" w:firstColumn="1" w:lastColumn="0" w:oddVBand="0" w:evenVBand="0" w:oddHBand="0" w:evenHBand="0" w:firstRowFirstColumn="0" w:firstRowLastColumn="0" w:lastRowFirstColumn="0" w:lastRowLastColumn="0"/>
                  <w:tcW w:w="0" w:type="auto"/>
                  <w:hideMark/>
                </w:tcPr>
                <w:p w14:paraId="33D5671B" w14:textId="0BE8B697" w:rsidR="00342A2F" w:rsidRPr="00B646DC" w:rsidRDefault="00342A2F" w:rsidP="00342A2F">
                  <w:pPr>
                    <w:pStyle w:val="Table-small"/>
                    <w:rPr>
                      <w:lang w:eastAsia="nl-BE"/>
                    </w:rPr>
                  </w:pPr>
                  <w:r w:rsidRPr="00B646DC">
                    <w:rPr>
                      <w:lang w:eastAsia="nl-BE"/>
                    </w:rPr>
                    <w:t> </w:t>
                  </w:r>
                  <w:r>
                    <w:rPr>
                      <w:lang w:eastAsia="nl-BE"/>
                    </w:rPr>
                    <w:t>osc</w:t>
                  </w:r>
                </w:p>
              </w:tc>
              <w:tc>
                <w:tcPr>
                  <w:tcW w:w="0" w:type="auto"/>
                  <w:hideMark/>
                </w:tcPr>
                <w:p w14:paraId="1CE14676"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B646DC">
                    <w:rPr>
                      <w:lang w:val="en-US" w:eastAsia="nl-BE"/>
                    </w:rPr>
                    <w:t>Control osc using ref_clk input through FPGA</w:t>
                  </w:r>
                </w:p>
              </w:tc>
              <w:tc>
                <w:tcPr>
                  <w:tcW w:w="0" w:type="auto"/>
                  <w:hideMark/>
                </w:tcPr>
                <w:p w14:paraId="0958D392"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B646DC">
                    <w:rPr>
                      <w:lang w:val="en-US" w:eastAsia="nl-BE"/>
                    </w:rPr>
                    <w:t> </w:t>
                  </w:r>
                </w:p>
              </w:tc>
              <w:tc>
                <w:tcPr>
                  <w:tcW w:w="0" w:type="auto"/>
                  <w:hideMark/>
                </w:tcPr>
                <w:p w14:paraId="2FB92C15"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B646DC">
                    <w:rPr>
                      <w:lang w:eastAsia="nl-BE"/>
                    </w:rPr>
                    <w:t>Inverted output state</w:t>
                  </w:r>
                </w:p>
              </w:tc>
            </w:tr>
            <w:tr w:rsidR="00342A2F" w:rsidRPr="00B646DC" w14:paraId="6972C885" w14:textId="77777777" w:rsidTr="00B646DC">
              <w:tc>
                <w:tcPr>
                  <w:cnfStyle w:val="001000000000" w:firstRow="0" w:lastRow="0" w:firstColumn="1" w:lastColumn="0" w:oddVBand="0" w:evenVBand="0" w:oddHBand="0" w:evenHBand="0" w:firstRowFirstColumn="0" w:firstRowLastColumn="0" w:lastRowFirstColumn="0" w:lastRowLastColumn="0"/>
                  <w:tcW w:w="0" w:type="auto"/>
                  <w:hideMark/>
                </w:tcPr>
                <w:p w14:paraId="4E07860A" w14:textId="77777777" w:rsidR="00342A2F" w:rsidRPr="00B646DC" w:rsidRDefault="00342A2F" w:rsidP="00342A2F">
                  <w:pPr>
                    <w:pStyle w:val="Table-small"/>
                    <w:rPr>
                      <w:lang w:eastAsia="nl-BE"/>
                    </w:rPr>
                  </w:pPr>
                  <w:r w:rsidRPr="00B646DC">
                    <w:rPr>
                      <w:lang w:eastAsia="nl-BE"/>
                    </w:rPr>
                    <w:t>master_mosi_cam</w:t>
                  </w:r>
                </w:p>
              </w:tc>
              <w:tc>
                <w:tcPr>
                  <w:tcW w:w="0" w:type="auto"/>
                  <w:hideMark/>
                </w:tcPr>
                <w:p w14:paraId="11ADFB7D"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B646DC">
                    <w:rPr>
                      <w:lang w:val="en-US" w:eastAsia="nl-BE"/>
                    </w:rPr>
                    <w:t>Connect master_miso_cam to the FPGA</w:t>
                  </w:r>
                </w:p>
              </w:tc>
              <w:tc>
                <w:tcPr>
                  <w:tcW w:w="0" w:type="auto"/>
                  <w:hideMark/>
                </w:tcPr>
                <w:p w14:paraId="5A959352"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B646DC">
                    <w:rPr>
                      <w:lang w:val="en-US" w:eastAsia="nl-BE"/>
                    </w:rPr>
                    <w:t> </w:t>
                  </w:r>
                </w:p>
              </w:tc>
              <w:tc>
                <w:tcPr>
                  <w:tcW w:w="0" w:type="auto"/>
                  <w:hideMark/>
                </w:tcPr>
                <w:p w14:paraId="3741915F"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B646DC">
                    <w:rPr>
                      <w:lang w:val="en-US" w:eastAsia="nl-BE"/>
                    </w:rPr>
                    <w:t> </w:t>
                  </w:r>
                </w:p>
              </w:tc>
            </w:tr>
            <w:tr w:rsidR="00342A2F" w:rsidRPr="00B646DC" w14:paraId="4559C3A7" w14:textId="77777777" w:rsidTr="00B646DC">
              <w:tc>
                <w:tcPr>
                  <w:cnfStyle w:val="001000000000" w:firstRow="0" w:lastRow="0" w:firstColumn="1" w:lastColumn="0" w:oddVBand="0" w:evenVBand="0" w:oddHBand="0" w:evenHBand="0" w:firstRowFirstColumn="0" w:firstRowLastColumn="0" w:lastRowFirstColumn="0" w:lastRowLastColumn="0"/>
                  <w:tcW w:w="0" w:type="auto"/>
                  <w:hideMark/>
                </w:tcPr>
                <w:p w14:paraId="73837C71" w14:textId="77777777" w:rsidR="00342A2F" w:rsidRPr="00B646DC" w:rsidRDefault="00342A2F" w:rsidP="00342A2F">
                  <w:pPr>
                    <w:pStyle w:val="Table-small"/>
                    <w:rPr>
                      <w:lang w:val="en-US" w:eastAsia="nl-BE"/>
                    </w:rPr>
                  </w:pPr>
                  <w:r w:rsidRPr="00B646DC">
                    <w:rPr>
                      <w:lang w:val="en-US" w:eastAsia="nl-BE"/>
                    </w:rPr>
                    <w:t> </w:t>
                  </w:r>
                </w:p>
              </w:tc>
              <w:tc>
                <w:tcPr>
                  <w:tcW w:w="0" w:type="auto"/>
                  <w:hideMark/>
                </w:tcPr>
                <w:p w14:paraId="1649EAFF" w14:textId="321204A0"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B646DC">
                    <w:rPr>
                      <w:lang w:val="en-US" w:eastAsia="nl-BE"/>
                    </w:rPr>
                    <w:t>Configure the desired state for master_miso_cam on master_mosi_cam</w:t>
                  </w:r>
                  <w:r>
                    <w:rPr>
                      <w:lang w:val="en-US" w:eastAsia="nl-BE"/>
                    </w:rPr>
                    <w:t xml:space="preserve"> using the FPGA.</w:t>
                  </w:r>
                </w:p>
              </w:tc>
              <w:tc>
                <w:tcPr>
                  <w:tcW w:w="0" w:type="auto"/>
                  <w:hideMark/>
                </w:tcPr>
                <w:p w14:paraId="2CC8FA80"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B646DC">
                    <w:rPr>
                      <w:lang w:val="en-US" w:eastAsia="nl-BE"/>
                    </w:rPr>
                    <w:t> </w:t>
                  </w:r>
                </w:p>
              </w:tc>
              <w:tc>
                <w:tcPr>
                  <w:tcW w:w="0" w:type="auto"/>
                  <w:hideMark/>
                </w:tcPr>
                <w:p w14:paraId="353ECD61"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B646DC">
                    <w:rPr>
                      <w:lang w:val="en-US" w:eastAsia="nl-BE"/>
                    </w:rPr>
                    <w:t> </w:t>
                  </w:r>
                </w:p>
              </w:tc>
            </w:tr>
            <w:tr w:rsidR="00342A2F" w:rsidRPr="00B646DC" w14:paraId="068A3006" w14:textId="77777777" w:rsidTr="00B646DC">
              <w:tc>
                <w:tcPr>
                  <w:cnfStyle w:val="001000000000" w:firstRow="0" w:lastRow="0" w:firstColumn="1" w:lastColumn="0" w:oddVBand="0" w:evenVBand="0" w:oddHBand="0" w:evenHBand="0" w:firstRowFirstColumn="0" w:firstRowLastColumn="0" w:lastRowFirstColumn="0" w:lastRowLastColumn="0"/>
                  <w:tcW w:w="0" w:type="auto"/>
                  <w:hideMark/>
                </w:tcPr>
                <w:p w14:paraId="1FB3A71A" w14:textId="77777777" w:rsidR="00342A2F" w:rsidRPr="00B646DC" w:rsidRDefault="00342A2F" w:rsidP="00342A2F">
                  <w:pPr>
                    <w:pStyle w:val="Table-small"/>
                    <w:rPr>
                      <w:lang w:val="en-US" w:eastAsia="nl-BE"/>
                    </w:rPr>
                  </w:pPr>
                  <w:r w:rsidRPr="00B646DC">
                    <w:rPr>
                      <w:lang w:val="en-US" w:eastAsia="nl-BE"/>
                    </w:rPr>
                    <w:t> </w:t>
                  </w:r>
                </w:p>
              </w:tc>
              <w:tc>
                <w:tcPr>
                  <w:tcW w:w="0" w:type="auto"/>
                  <w:hideMark/>
                </w:tcPr>
                <w:p w14:paraId="4A1E4438"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B646DC">
                    <w:rPr>
                      <w:lang w:val="en-US" w:eastAsia="nl-BE"/>
                    </w:rPr>
                    <w:t>Trigger any SPI transaction on the camera SPI master interface over the CXP interface.</w:t>
                  </w:r>
                </w:p>
              </w:tc>
              <w:tc>
                <w:tcPr>
                  <w:tcW w:w="0" w:type="auto"/>
                  <w:hideMark/>
                </w:tcPr>
                <w:p w14:paraId="062C05E5"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B646DC">
                    <w:rPr>
                      <w:lang w:val="en-US" w:eastAsia="nl-BE"/>
                    </w:rPr>
                    <w:t>Any register above 0x1000_0000 (E.g. ReverseXReg)</w:t>
                  </w:r>
                </w:p>
              </w:tc>
              <w:tc>
                <w:tcPr>
                  <w:tcW w:w="0" w:type="auto"/>
                  <w:hideMark/>
                </w:tcPr>
                <w:p w14:paraId="61EAC4BB"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B646DC">
                    <w:rPr>
                      <w:lang w:val="en-US" w:eastAsia="nl-BE"/>
                    </w:rPr>
                    <w:t> </w:t>
                  </w:r>
                </w:p>
              </w:tc>
            </w:tr>
            <w:tr w:rsidR="00342A2F" w:rsidRPr="00B646DC" w14:paraId="0371E6B2" w14:textId="77777777" w:rsidTr="00B646DC">
              <w:tc>
                <w:tcPr>
                  <w:cnfStyle w:val="001000000000" w:firstRow="0" w:lastRow="0" w:firstColumn="1" w:lastColumn="0" w:oddVBand="0" w:evenVBand="0" w:oddHBand="0" w:evenHBand="0" w:firstRowFirstColumn="0" w:firstRowLastColumn="0" w:lastRowFirstColumn="0" w:lastRowLastColumn="0"/>
                  <w:tcW w:w="0" w:type="auto"/>
                  <w:hideMark/>
                </w:tcPr>
                <w:p w14:paraId="7E6113D8" w14:textId="77777777" w:rsidR="00342A2F" w:rsidRPr="00B646DC" w:rsidRDefault="00342A2F" w:rsidP="00342A2F">
                  <w:pPr>
                    <w:pStyle w:val="Table-small"/>
                    <w:rPr>
                      <w:lang w:val="en-US" w:eastAsia="nl-BE"/>
                    </w:rPr>
                  </w:pPr>
                  <w:r w:rsidRPr="00B646DC">
                    <w:rPr>
                      <w:lang w:val="en-US" w:eastAsia="nl-BE"/>
                    </w:rPr>
                    <w:t> </w:t>
                  </w:r>
                </w:p>
              </w:tc>
              <w:tc>
                <w:tcPr>
                  <w:tcW w:w="0" w:type="auto"/>
                  <w:hideMark/>
                </w:tcPr>
                <w:p w14:paraId="6D43321D"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B646DC">
                    <w:rPr>
                      <w:lang w:val="en-US" w:eastAsia="nl-BE"/>
                    </w:rPr>
                    <w:t>Disconnect master_miso_cam from the FPGA</w:t>
                  </w:r>
                </w:p>
              </w:tc>
              <w:tc>
                <w:tcPr>
                  <w:tcW w:w="0" w:type="auto"/>
                  <w:hideMark/>
                </w:tcPr>
                <w:p w14:paraId="45E66B0F"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B646DC">
                    <w:rPr>
                      <w:lang w:val="en-US" w:eastAsia="nl-BE"/>
                    </w:rPr>
                    <w:t> </w:t>
                  </w:r>
                </w:p>
              </w:tc>
              <w:tc>
                <w:tcPr>
                  <w:tcW w:w="0" w:type="auto"/>
                  <w:hideMark/>
                </w:tcPr>
                <w:p w14:paraId="33A60746"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B646DC">
                    <w:rPr>
                      <w:lang w:val="en-US" w:eastAsia="nl-BE"/>
                    </w:rPr>
                    <w:t> </w:t>
                  </w:r>
                </w:p>
              </w:tc>
            </w:tr>
          </w:tbl>
          <w:p w14:paraId="43ABDB1C" w14:textId="5231D653" w:rsidR="00342A2F" w:rsidRPr="00B646DC" w:rsidRDefault="00342A2F" w:rsidP="00342A2F">
            <w:pPr>
              <w:rPr>
                <w:lang w:val="en-US" w:eastAsia="nl-BE"/>
              </w:rPr>
            </w:pPr>
            <w:r w:rsidRPr="00B646DC">
              <w:rPr>
                <w:lang w:val="en-US" w:eastAsia="nl-BE"/>
              </w:rPr>
              <w:t>Output configuration cleanup table</w:t>
            </w:r>
          </w:p>
          <w:tbl>
            <w:tblPr>
              <w:tblStyle w:val="GridTable4-Accent1"/>
              <w:tblW w:w="0" w:type="auto"/>
              <w:tblLook w:val="04A0" w:firstRow="1" w:lastRow="0" w:firstColumn="1" w:lastColumn="0" w:noHBand="0" w:noVBand="1"/>
            </w:tblPr>
            <w:tblGrid>
              <w:gridCol w:w="617"/>
              <w:gridCol w:w="3552"/>
              <w:gridCol w:w="2040"/>
              <w:gridCol w:w="750"/>
            </w:tblGrid>
            <w:tr w:rsidR="00342A2F" w:rsidRPr="00B646DC" w14:paraId="716B7A18" w14:textId="77777777" w:rsidTr="00B646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018D9A" w14:textId="77777777" w:rsidR="00342A2F" w:rsidRPr="00894EAC" w:rsidRDefault="00342A2F" w:rsidP="00342A2F">
                  <w:pPr>
                    <w:pStyle w:val="Table-small"/>
                    <w:rPr>
                      <w:lang w:val="en-US" w:eastAsia="nl-BE"/>
                    </w:rPr>
                  </w:pPr>
                  <w:r w:rsidRPr="00894EAC">
                    <w:rPr>
                      <w:lang w:val="en-US" w:eastAsia="nl-BE"/>
                    </w:rPr>
                    <w:t>Pin</w:t>
                  </w:r>
                </w:p>
              </w:tc>
              <w:tc>
                <w:tcPr>
                  <w:tcW w:w="0" w:type="auto"/>
                  <w:hideMark/>
                </w:tcPr>
                <w:p w14:paraId="5DA20AE9" w14:textId="77777777" w:rsidR="00342A2F" w:rsidRPr="00894EAC" w:rsidRDefault="00342A2F" w:rsidP="00342A2F">
                  <w:pPr>
                    <w:pStyle w:val="Table-small"/>
                    <w:cnfStyle w:val="100000000000" w:firstRow="1" w:lastRow="0" w:firstColumn="0" w:lastColumn="0" w:oddVBand="0" w:evenVBand="0" w:oddHBand="0" w:evenHBand="0" w:firstRowFirstColumn="0" w:firstRowLastColumn="0" w:lastRowFirstColumn="0" w:lastRowLastColumn="0"/>
                    <w:rPr>
                      <w:lang w:val="en-US" w:eastAsia="nl-BE"/>
                    </w:rPr>
                  </w:pPr>
                  <w:r w:rsidRPr="00894EAC">
                    <w:rPr>
                      <w:lang w:val="en-US" w:eastAsia="nl-BE"/>
                    </w:rPr>
                    <w:t>Action</w:t>
                  </w:r>
                </w:p>
              </w:tc>
              <w:tc>
                <w:tcPr>
                  <w:tcW w:w="0" w:type="auto"/>
                  <w:hideMark/>
                </w:tcPr>
                <w:p w14:paraId="2C896ECD" w14:textId="77777777" w:rsidR="00342A2F" w:rsidRPr="00894EAC" w:rsidRDefault="00342A2F" w:rsidP="00342A2F">
                  <w:pPr>
                    <w:pStyle w:val="Table-small"/>
                    <w:cnfStyle w:val="100000000000" w:firstRow="1" w:lastRow="0" w:firstColumn="0" w:lastColumn="0" w:oddVBand="0" w:evenVBand="0" w:oddHBand="0" w:evenHBand="0" w:firstRowFirstColumn="0" w:firstRowLastColumn="0" w:lastRowFirstColumn="0" w:lastRowLastColumn="0"/>
                    <w:rPr>
                      <w:lang w:val="en-US" w:eastAsia="nl-BE"/>
                    </w:rPr>
                  </w:pPr>
                  <w:r w:rsidRPr="00894EAC">
                    <w:rPr>
                      <w:lang w:val="en-US" w:eastAsia="nl-BE"/>
                    </w:rPr>
                    <w:t>Register parameter</w:t>
                  </w:r>
                </w:p>
              </w:tc>
              <w:tc>
                <w:tcPr>
                  <w:tcW w:w="0" w:type="auto"/>
                  <w:hideMark/>
                </w:tcPr>
                <w:p w14:paraId="2F6C865D" w14:textId="77777777" w:rsidR="00342A2F" w:rsidRPr="00894EAC" w:rsidRDefault="00342A2F" w:rsidP="00342A2F">
                  <w:pPr>
                    <w:pStyle w:val="Table-small"/>
                    <w:cnfStyle w:val="100000000000" w:firstRow="1" w:lastRow="0" w:firstColumn="0" w:lastColumn="0" w:oddVBand="0" w:evenVBand="0" w:oddHBand="0" w:evenHBand="0" w:firstRowFirstColumn="0" w:firstRowLastColumn="0" w:lastRowFirstColumn="0" w:lastRowLastColumn="0"/>
                    <w:rPr>
                      <w:lang w:val="en-US" w:eastAsia="nl-BE"/>
                    </w:rPr>
                  </w:pPr>
                  <w:r w:rsidRPr="00894EAC">
                    <w:rPr>
                      <w:lang w:val="en-US" w:eastAsia="nl-BE"/>
                    </w:rPr>
                    <w:t>Value</w:t>
                  </w:r>
                </w:p>
              </w:tc>
            </w:tr>
            <w:tr w:rsidR="00342A2F" w:rsidRPr="00B646DC" w14:paraId="10EE2440" w14:textId="77777777" w:rsidTr="00B646DC">
              <w:tc>
                <w:tcPr>
                  <w:cnfStyle w:val="001000000000" w:firstRow="0" w:lastRow="0" w:firstColumn="1" w:lastColumn="0" w:oddVBand="0" w:evenVBand="0" w:oddHBand="0" w:evenHBand="0" w:firstRowFirstColumn="0" w:firstRowLastColumn="0" w:lastRowFirstColumn="0" w:lastRowLastColumn="0"/>
                  <w:tcW w:w="0" w:type="auto"/>
                  <w:hideMark/>
                </w:tcPr>
                <w:p w14:paraId="4337E287" w14:textId="72297122" w:rsidR="00342A2F" w:rsidRPr="00894EAC" w:rsidRDefault="00342A2F" w:rsidP="00342A2F">
                  <w:pPr>
                    <w:pStyle w:val="Table-small"/>
                    <w:rPr>
                      <w:lang w:val="en-US" w:eastAsia="nl-BE"/>
                    </w:rPr>
                  </w:pPr>
                  <w:r w:rsidRPr="00894EAC">
                    <w:rPr>
                      <w:lang w:val="en-US" w:eastAsia="nl-BE"/>
                    </w:rPr>
                    <w:t> </w:t>
                  </w:r>
                  <w:r>
                    <w:rPr>
                      <w:lang w:val="en-US" w:eastAsia="nl-BE"/>
                    </w:rPr>
                    <w:t>osc</w:t>
                  </w:r>
                </w:p>
              </w:tc>
              <w:tc>
                <w:tcPr>
                  <w:tcW w:w="0" w:type="auto"/>
                  <w:hideMark/>
                </w:tcPr>
                <w:p w14:paraId="51FA3FF7"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B646DC">
                    <w:rPr>
                      <w:lang w:val="en-US" w:eastAsia="nl-BE"/>
                    </w:rPr>
                    <w:t>Disconnect FPGA from ref_clk_input</w:t>
                  </w:r>
                </w:p>
              </w:tc>
              <w:tc>
                <w:tcPr>
                  <w:tcW w:w="0" w:type="auto"/>
                  <w:hideMark/>
                </w:tcPr>
                <w:p w14:paraId="0874C84A"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B646DC">
                    <w:rPr>
                      <w:lang w:val="en-US" w:eastAsia="nl-BE"/>
                    </w:rPr>
                    <w:t> </w:t>
                  </w:r>
                </w:p>
              </w:tc>
              <w:tc>
                <w:tcPr>
                  <w:tcW w:w="0" w:type="auto"/>
                  <w:hideMark/>
                </w:tcPr>
                <w:p w14:paraId="03348565"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B646DC">
                    <w:rPr>
                      <w:lang w:val="en-US" w:eastAsia="nl-BE"/>
                    </w:rPr>
                    <w:t> </w:t>
                  </w:r>
                </w:p>
              </w:tc>
            </w:tr>
            <w:tr w:rsidR="00342A2F" w:rsidRPr="00B646DC" w14:paraId="65C3C8B6" w14:textId="77777777" w:rsidTr="00B646DC">
              <w:tc>
                <w:tcPr>
                  <w:cnfStyle w:val="001000000000" w:firstRow="0" w:lastRow="0" w:firstColumn="1" w:lastColumn="0" w:oddVBand="0" w:evenVBand="0" w:oddHBand="0" w:evenHBand="0" w:firstRowFirstColumn="0" w:firstRowLastColumn="0" w:lastRowFirstColumn="0" w:lastRowLastColumn="0"/>
                  <w:tcW w:w="0" w:type="auto"/>
                  <w:hideMark/>
                </w:tcPr>
                <w:p w14:paraId="1AF15357" w14:textId="77777777" w:rsidR="00342A2F" w:rsidRPr="00B646DC" w:rsidRDefault="00342A2F" w:rsidP="00342A2F">
                  <w:pPr>
                    <w:pStyle w:val="Table-small"/>
                    <w:rPr>
                      <w:lang w:val="en-US" w:eastAsia="nl-BE"/>
                    </w:rPr>
                  </w:pPr>
                  <w:r w:rsidRPr="00B646DC">
                    <w:rPr>
                      <w:lang w:val="en-US" w:eastAsia="nl-BE"/>
                    </w:rPr>
                    <w:t> </w:t>
                  </w:r>
                </w:p>
              </w:tc>
              <w:tc>
                <w:tcPr>
                  <w:tcW w:w="0" w:type="auto"/>
                  <w:hideMark/>
                </w:tcPr>
                <w:p w14:paraId="371701E7"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B646DC">
                    <w:rPr>
                      <w:lang w:eastAsia="nl-BE"/>
                    </w:rPr>
                    <w:t>Disable the osc output</w:t>
                  </w:r>
                </w:p>
              </w:tc>
              <w:tc>
                <w:tcPr>
                  <w:tcW w:w="0" w:type="auto"/>
                  <w:hideMark/>
                </w:tcPr>
                <w:p w14:paraId="08B0D7D5"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B646DC">
                    <w:rPr>
                      <w:lang w:eastAsia="nl-BE"/>
                    </w:rPr>
                    <w:t>Analog_en_sys_out</w:t>
                  </w:r>
                </w:p>
              </w:tc>
              <w:tc>
                <w:tcPr>
                  <w:tcW w:w="0" w:type="auto"/>
                  <w:hideMark/>
                </w:tcPr>
                <w:p w14:paraId="0354C2DA"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B646DC">
                    <w:rPr>
                      <w:lang w:eastAsia="nl-BE"/>
                    </w:rPr>
                    <w:t>0</w:t>
                  </w:r>
                </w:p>
              </w:tc>
            </w:tr>
            <w:tr w:rsidR="00342A2F" w:rsidRPr="00B646DC" w14:paraId="0F205F6B" w14:textId="77777777" w:rsidTr="00B646DC">
              <w:tc>
                <w:tcPr>
                  <w:cnfStyle w:val="001000000000" w:firstRow="0" w:lastRow="0" w:firstColumn="1" w:lastColumn="0" w:oddVBand="0" w:evenVBand="0" w:oddHBand="0" w:evenHBand="0" w:firstRowFirstColumn="0" w:firstRowLastColumn="0" w:lastRowFirstColumn="0" w:lastRowLastColumn="0"/>
                  <w:tcW w:w="0" w:type="auto"/>
                  <w:hideMark/>
                </w:tcPr>
                <w:p w14:paraId="22F7CBB5" w14:textId="77777777" w:rsidR="00342A2F" w:rsidRPr="00B646DC" w:rsidRDefault="00342A2F" w:rsidP="00342A2F">
                  <w:pPr>
                    <w:pStyle w:val="Table-small"/>
                    <w:rPr>
                      <w:lang w:eastAsia="nl-BE"/>
                    </w:rPr>
                  </w:pPr>
                  <w:r w:rsidRPr="00B646DC">
                    <w:rPr>
                      <w:lang w:eastAsia="nl-BE"/>
                    </w:rPr>
                    <w:t> </w:t>
                  </w:r>
                </w:p>
              </w:tc>
              <w:tc>
                <w:tcPr>
                  <w:tcW w:w="0" w:type="auto"/>
                  <w:hideMark/>
                </w:tcPr>
                <w:p w14:paraId="174EA437"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B646DC">
                    <w:rPr>
                      <w:lang w:val="en-US" w:eastAsia="nl-BE"/>
                    </w:rPr>
                    <w:t>Disable external reference clock input</w:t>
                  </w:r>
                </w:p>
              </w:tc>
              <w:tc>
                <w:tcPr>
                  <w:tcW w:w="0" w:type="auto"/>
                  <w:hideMark/>
                </w:tcPr>
                <w:p w14:paraId="3EFE9411"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B646DC">
                    <w:rPr>
                      <w:lang w:eastAsia="nl-BE"/>
                    </w:rPr>
                    <w:t>Analog_en_ref_buf</w:t>
                  </w:r>
                </w:p>
              </w:tc>
              <w:tc>
                <w:tcPr>
                  <w:tcW w:w="0" w:type="auto"/>
                  <w:hideMark/>
                </w:tcPr>
                <w:p w14:paraId="478331F5"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B646DC">
                    <w:rPr>
                      <w:lang w:eastAsia="nl-BE"/>
                    </w:rPr>
                    <w:t>0</w:t>
                  </w:r>
                </w:p>
              </w:tc>
            </w:tr>
            <w:tr w:rsidR="00342A2F" w:rsidRPr="00B646DC" w14:paraId="3470F302" w14:textId="77777777" w:rsidTr="00B646DC">
              <w:tc>
                <w:tcPr>
                  <w:cnfStyle w:val="001000000000" w:firstRow="0" w:lastRow="0" w:firstColumn="1" w:lastColumn="0" w:oddVBand="0" w:evenVBand="0" w:oddHBand="0" w:evenHBand="0" w:firstRowFirstColumn="0" w:firstRowLastColumn="0" w:lastRowFirstColumn="0" w:lastRowLastColumn="0"/>
                  <w:tcW w:w="0" w:type="auto"/>
                  <w:hideMark/>
                </w:tcPr>
                <w:p w14:paraId="67F9566C" w14:textId="77777777" w:rsidR="00342A2F" w:rsidRPr="00B646DC" w:rsidRDefault="00342A2F" w:rsidP="00342A2F">
                  <w:pPr>
                    <w:pStyle w:val="Table-small"/>
                    <w:rPr>
                      <w:lang w:eastAsia="nl-BE"/>
                    </w:rPr>
                  </w:pPr>
                  <w:r w:rsidRPr="00B646DC">
                    <w:rPr>
                      <w:lang w:eastAsia="nl-BE"/>
                    </w:rPr>
                    <w:t> </w:t>
                  </w:r>
                </w:p>
              </w:tc>
              <w:tc>
                <w:tcPr>
                  <w:tcW w:w="0" w:type="auto"/>
                  <w:hideMark/>
                </w:tcPr>
                <w:p w14:paraId="6375632B"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B646DC">
                    <w:rPr>
                      <w:lang w:eastAsia="nl-BE"/>
                    </w:rPr>
                    <w:t>Enable crystal oscillator</w:t>
                  </w:r>
                </w:p>
              </w:tc>
              <w:tc>
                <w:tcPr>
                  <w:tcW w:w="0" w:type="auto"/>
                  <w:hideMark/>
                </w:tcPr>
                <w:p w14:paraId="296A6514"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B646DC">
                    <w:rPr>
                      <w:lang w:eastAsia="nl-BE"/>
                    </w:rPr>
                    <w:t>Analog_en_xo</w:t>
                  </w:r>
                </w:p>
              </w:tc>
              <w:tc>
                <w:tcPr>
                  <w:tcW w:w="0" w:type="auto"/>
                  <w:hideMark/>
                </w:tcPr>
                <w:p w14:paraId="71B47ECA"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B646DC">
                    <w:rPr>
                      <w:lang w:eastAsia="nl-BE"/>
                    </w:rPr>
                    <w:t>1</w:t>
                  </w:r>
                </w:p>
              </w:tc>
            </w:tr>
            <w:tr w:rsidR="00342A2F" w:rsidRPr="00B646DC" w14:paraId="04A1C8DD" w14:textId="77777777" w:rsidTr="00B646DC">
              <w:tc>
                <w:tcPr>
                  <w:cnfStyle w:val="001000000000" w:firstRow="0" w:lastRow="0" w:firstColumn="1" w:lastColumn="0" w:oddVBand="0" w:evenVBand="0" w:oddHBand="0" w:evenHBand="0" w:firstRowFirstColumn="0" w:firstRowLastColumn="0" w:lastRowFirstColumn="0" w:lastRowLastColumn="0"/>
                  <w:tcW w:w="0" w:type="auto"/>
                  <w:hideMark/>
                </w:tcPr>
                <w:p w14:paraId="6C2775A8" w14:textId="77777777" w:rsidR="00342A2F" w:rsidRPr="00B646DC" w:rsidRDefault="00342A2F" w:rsidP="00342A2F">
                  <w:pPr>
                    <w:pStyle w:val="Table-small"/>
                    <w:rPr>
                      <w:lang w:eastAsia="nl-BE"/>
                    </w:rPr>
                  </w:pPr>
                  <w:r w:rsidRPr="00B646DC">
                    <w:rPr>
                      <w:lang w:eastAsia="nl-BE"/>
                    </w:rPr>
                    <w:t> </w:t>
                  </w:r>
                </w:p>
              </w:tc>
              <w:tc>
                <w:tcPr>
                  <w:tcW w:w="0" w:type="auto"/>
                  <w:hideMark/>
                </w:tcPr>
                <w:p w14:paraId="40D99761"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B646DC">
                    <w:rPr>
                      <w:lang w:val="en-US" w:eastAsia="nl-BE"/>
                    </w:rPr>
                    <w:t>Connect frame grabber from DUT</w:t>
                  </w:r>
                </w:p>
              </w:tc>
              <w:tc>
                <w:tcPr>
                  <w:tcW w:w="0" w:type="auto"/>
                  <w:hideMark/>
                </w:tcPr>
                <w:p w14:paraId="76914D0F"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B646DC">
                    <w:rPr>
                      <w:lang w:val="en-US" w:eastAsia="nl-BE"/>
                    </w:rPr>
                    <w:t> </w:t>
                  </w:r>
                </w:p>
              </w:tc>
              <w:tc>
                <w:tcPr>
                  <w:tcW w:w="0" w:type="auto"/>
                  <w:hideMark/>
                </w:tcPr>
                <w:p w14:paraId="3F463D13" w14:textId="77777777" w:rsidR="00342A2F" w:rsidRPr="00B646DC" w:rsidRDefault="00342A2F" w:rsidP="00342A2F">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B646DC">
                    <w:rPr>
                      <w:lang w:val="en-US" w:eastAsia="nl-BE"/>
                    </w:rPr>
                    <w:t> </w:t>
                  </w:r>
                </w:p>
              </w:tc>
            </w:tr>
          </w:tbl>
          <w:p w14:paraId="73111438" w14:textId="77777777" w:rsidR="00342A2F" w:rsidRDefault="00342A2F" w:rsidP="00342A2F">
            <w:pPr>
              <w:pStyle w:val="Table-small"/>
              <w:rPr>
                <w:rFonts w:cstheme="minorHAnsi"/>
                <w:b w:val="0"/>
                <w:bCs w:val="0"/>
                <w:szCs w:val="20"/>
              </w:rPr>
            </w:pPr>
          </w:p>
          <w:p w14:paraId="74F4BDE2" w14:textId="77777777" w:rsidR="00342A2F" w:rsidRDefault="00342A2F" w:rsidP="00342A2F">
            <w:pPr>
              <w:pStyle w:val="Table-small"/>
              <w:rPr>
                <w:rFonts w:cstheme="minorHAnsi"/>
                <w:b w:val="0"/>
                <w:bCs w:val="0"/>
                <w:szCs w:val="20"/>
              </w:rPr>
            </w:pPr>
            <w:r>
              <w:rPr>
                <w:rFonts w:cstheme="minorHAnsi"/>
                <w:szCs w:val="20"/>
              </w:rPr>
              <w:t>Pin groups table</w:t>
            </w:r>
          </w:p>
          <w:p w14:paraId="6C259038" w14:textId="77777777" w:rsidR="00342A2F" w:rsidRDefault="00342A2F" w:rsidP="00342A2F">
            <w:pPr>
              <w:pStyle w:val="Table-small"/>
              <w:rPr>
                <w:rFonts w:cstheme="minorHAnsi"/>
                <w:szCs w:val="20"/>
              </w:rPr>
            </w:pPr>
            <w:r w:rsidRPr="00CC1F4A">
              <w:rPr>
                <w:rFonts w:cstheme="minorHAnsi"/>
                <w:b w:val="0"/>
                <w:bCs w:val="0"/>
                <w:szCs w:val="20"/>
              </w:rPr>
              <w:t xml:space="preserve">To simplify reporting, </w:t>
            </w:r>
            <w:r>
              <w:rPr>
                <w:rFonts w:cstheme="minorHAnsi"/>
                <w:b w:val="0"/>
                <w:bCs w:val="0"/>
                <w:szCs w:val="20"/>
              </w:rPr>
              <w:t>pins which share the same IO cell are grouped into a single measurement ID. To optimize the test time, pins which belong to the same group can share initialization to speed up the measurements. For example:</w:t>
            </w:r>
          </w:p>
          <w:p w14:paraId="781A9DC4" w14:textId="77777777" w:rsidR="00342A2F" w:rsidRPr="00CC1F4A" w:rsidRDefault="00342A2F" w:rsidP="00342A2F">
            <w:pPr>
              <w:pStyle w:val="Table-small"/>
              <w:numPr>
                <w:ilvl w:val="0"/>
                <w:numId w:val="44"/>
              </w:numPr>
              <w:rPr>
                <w:rFonts w:cstheme="minorHAnsi"/>
                <w:b w:val="0"/>
                <w:bCs w:val="0"/>
                <w:szCs w:val="20"/>
              </w:rPr>
            </w:pPr>
            <w:r>
              <w:rPr>
                <w:rFonts w:cstheme="minorHAnsi"/>
                <w:b w:val="0"/>
                <w:bCs w:val="0"/>
                <w:szCs w:val="20"/>
              </w:rPr>
              <w:t>Park state needs only be run once.</w:t>
            </w:r>
          </w:p>
          <w:p w14:paraId="302357EC" w14:textId="77777777" w:rsidR="00342A2F" w:rsidRPr="00CC1F4A" w:rsidRDefault="00342A2F" w:rsidP="00342A2F">
            <w:pPr>
              <w:pStyle w:val="Table-small"/>
              <w:numPr>
                <w:ilvl w:val="0"/>
                <w:numId w:val="44"/>
              </w:numPr>
              <w:rPr>
                <w:rFonts w:cstheme="minorHAnsi"/>
                <w:b w:val="0"/>
                <w:bCs w:val="0"/>
                <w:szCs w:val="20"/>
              </w:rPr>
            </w:pPr>
            <w:r>
              <w:rPr>
                <w:rFonts w:cstheme="minorHAnsi"/>
                <w:b w:val="0"/>
                <w:bCs w:val="0"/>
                <w:szCs w:val="20"/>
              </w:rPr>
              <w:t>The SMU needs to be configured only once</w:t>
            </w:r>
          </w:p>
          <w:p w14:paraId="56F0CBFB" w14:textId="77777777" w:rsidR="00342A2F" w:rsidRPr="00CC1F4A" w:rsidRDefault="00342A2F" w:rsidP="00342A2F">
            <w:pPr>
              <w:pStyle w:val="Table-small"/>
              <w:numPr>
                <w:ilvl w:val="0"/>
                <w:numId w:val="44"/>
              </w:numPr>
              <w:rPr>
                <w:rFonts w:cstheme="minorHAnsi"/>
                <w:b w:val="0"/>
                <w:bCs w:val="0"/>
                <w:szCs w:val="20"/>
              </w:rPr>
            </w:pPr>
            <w:r>
              <w:rPr>
                <w:rFonts w:cstheme="minorHAnsi"/>
                <w:b w:val="0"/>
                <w:bCs w:val="0"/>
                <w:szCs w:val="20"/>
              </w:rPr>
              <w:t>If a group of pins share the same register in the input configuration table, the register can be configured for all pins in the group in a single transaction. The same applies for the pin cleanup table.</w:t>
            </w:r>
          </w:p>
          <w:tbl>
            <w:tblPr>
              <w:tblStyle w:val="GridTable4"/>
              <w:tblW w:w="0" w:type="auto"/>
              <w:tblLook w:val="04A0" w:firstRow="1" w:lastRow="0" w:firstColumn="1" w:lastColumn="0" w:noHBand="0" w:noVBand="1"/>
            </w:tblPr>
            <w:tblGrid>
              <w:gridCol w:w="816"/>
              <w:gridCol w:w="1806"/>
              <w:gridCol w:w="661"/>
            </w:tblGrid>
            <w:tr w:rsidR="00342A2F" w:rsidRPr="008A20DB" w14:paraId="1C423530" w14:textId="77777777" w:rsidTr="002E6F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CE2E74" w14:textId="77777777" w:rsidR="00342A2F" w:rsidRPr="008A20DB" w:rsidRDefault="00342A2F" w:rsidP="00342A2F">
                  <w:pPr>
                    <w:pStyle w:val="Table-small"/>
                    <w:rPr>
                      <w:rFonts w:cstheme="minorHAnsi"/>
                      <w:szCs w:val="20"/>
                      <w:lang w:val="nl-BE"/>
                    </w:rPr>
                  </w:pPr>
                  <w:r>
                    <w:rPr>
                      <w:rFonts w:cstheme="minorHAnsi"/>
                      <w:szCs w:val="20"/>
                      <w:lang w:val="nl-BE"/>
                    </w:rPr>
                    <w:lastRenderedPageBreak/>
                    <w:t>Group</w:t>
                  </w:r>
                </w:p>
              </w:tc>
              <w:tc>
                <w:tcPr>
                  <w:tcW w:w="0" w:type="auto"/>
                  <w:hideMark/>
                </w:tcPr>
                <w:p w14:paraId="76D902E9" w14:textId="77777777" w:rsidR="00342A2F" w:rsidRPr="008A20DB" w:rsidRDefault="00342A2F" w:rsidP="00342A2F">
                  <w:pPr>
                    <w:pStyle w:val="Table-small"/>
                    <w:cnfStyle w:val="100000000000" w:firstRow="1" w:lastRow="0" w:firstColumn="0" w:lastColumn="0" w:oddVBand="0" w:evenVBand="0" w:oddHBand="0" w:evenHBand="0" w:firstRowFirstColumn="0" w:firstRowLastColumn="0" w:lastRowFirstColumn="0" w:lastRowLastColumn="0"/>
                    <w:rPr>
                      <w:rFonts w:cstheme="minorHAnsi"/>
                      <w:szCs w:val="20"/>
                      <w:lang w:val="nl-BE"/>
                    </w:rPr>
                  </w:pPr>
                  <w:r>
                    <w:rPr>
                      <w:rFonts w:cstheme="minorHAnsi"/>
                      <w:szCs w:val="20"/>
                      <w:lang w:val="nl-BE"/>
                    </w:rPr>
                    <w:t>Pins</w:t>
                  </w:r>
                </w:p>
              </w:tc>
              <w:tc>
                <w:tcPr>
                  <w:tcW w:w="0" w:type="auto"/>
                  <w:hideMark/>
                </w:tcPr>
                <w:p w14:paraId="7E519EB3" w14:textId="77777777" w:rsidR="00342A2F" w:rsidRPr="008A20DB" w:rsidRDefault="00342A2F" w:rsidP="00342A2F">
                  <w:pPr>
                    <w:pStyle w:val="Table-small"/>
                    <w:cnfStyle w:val="100000000000" w:firstRow="1" w:lastRow="0" w:firstColumn="0" w:lastColumn="0" w:oddVBand="0" w:evenVBand="0" w:oddHBand="0" w:evenHBand="0" w:firstRowFirstColumn="0" w:firstRowLastColumn="0" w:lastRowFirstColumn="0" w:lastRowLastColumn="0"/>
                    <w:rPr>
                      <w:rFonts w:cstheme="minorHAnsi"/>
                      <w:szCs w:val="20"/>
                      <w:lang w:val="nl-BE"/>
                    </w:rPr>
                  </w:pPr>
                  <w:r w:rsidRPr="008A20DB">
                    <w:rPr>
                      <w:rFonts w:cstheme="minorHAnsi"/>
                      <w:szCs w:val="20"/>
                      <w:lang w:val="nl-BE"/>
                    </w:rPr>
                    <w:t>Note</w:t>
                  </w:r>
                </w:p>
              </w:tc>
            </w:tr>
            <w:tr w:rsidR="00342A2F" w:rsidRPr="008A20DB" w14:paraId="75C05053" w14:textId="77777777">
              <w:tc>
                <w:tcPr>
                  <w:cnfStyle w:val="001000000000" w:firstRow="0" w:lastRow="0" w:firstColumn="1" w:lastColumn="0" w:oddVBand="0" w:evenVBand="0" w:oddHBand="0" w:evenHBand="0" w:firstRowFirstColumn="0" w:firstRowLastColumn="0" w:lastRowFirstColumn="0" w:lastRowLastColumn="0"/>
                  <w:tcW w:w="0" w:type="auto"/>
                </w:tcPr>
                <w:p w14:paraId="64A3A345" w14:textId="77777777" w:rsidR="00342A2F" w:rsidRPr="00CC1F4A" w:rsidRDefault="00342A2F" w:rsidP="00342A2F">
                  <w:pPr>
                    <w:pStyle w:val="Table-small"/>
                    <w:rPr>
                      <w:rFonts w:cstheme="minorHAnsi"/>
                      <w:szCs w:val="20"/>
                      <w:lang w:val="en-US"/>
                    </w:rPr>
                  </w:pPr>
                  <w:r>
                    <w:rPr>
                      <w:rFonts w:cstheme="minorHAnsi"/>
                      <w:szCs w:val="20"/>
                      <w:lang w:val="en-US"/>
                    </w:rPr>
                    <w:t>gpio</w:t>
                  </w:r>
                </w:p>
              </w:tc>
              <w:tc>
                <w:tcPr>
                  <w:tcW w:w="0" w:type="auto"/>
                </w:tcPr>
                <w:p w14:paraId="6228A07F" w14:textId="77777777" w:rsidR="00342A2F" w:rsidRDefault="00342A2F" w:rsidP="00342A2F">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Pr>
                      <w:rFonts w:cstheme="minorHAnsi"/>
                      <w:szCs w:val="20"/>
                      <w:lang w:val="en-US"/>
                    </w:rPr>
                    <w:t>gpio[10:0]</w:t>
                  </w:r>
                </w:p>
                <w:p w14:paraId="69784FA0" w14:textId="77777777" w:rsidR="00342A2F" w:rsidRDefault="00342A2F" w:rsidP="00342A2F">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Pr>
                      <w:rFonts w:cstheme="minorHAnsi"/>
                      <w:szCs w:val="20"/>
                      <w:lang w:val="en-US"/>
                    </w:rPr>
                    <w:t>reset_cam</w:t>
                  </w:r>
                </w:p>
                <w:p w14:paraId="36403943" w14:textId="6DC6E0EA" w:rsidR="00342A2F" w:rsidRDefault="00342A2F" w:rsidP="00342A2F">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Pr>
                      <w:rFonts w:cstheme="minorHAnsi"/>
                      <w:szCs w:val="20"/>
                      <w:lang w:val="en-US"/>
                    </w:rPr>
                    <w:t>trigger_cam</w:t>
                  </w:r>
                </w:p>
                <w:p w14:paraId="227E8276" w14:textId="77777777" w:rsidR="00342A2F" w:rsidRDefault="00342A2F" w:rsidP="00342A2F">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Pr>
                      <w:rFonts w:cstheme="minorHAnsi"/>
                      <w:szCs w:val="20"/>
                      <w:lang w:val="en-US"/>
                    </w:rPr>
                    <w:t>osc</w:t>
                  </w:r>
                </w:p>
                <w:p w14:paraId="74BB8739" w14:textId="029D5F82" w:rsidR="00342A2F" w:rsidRPr="00BE4F8C" w:rsidRDefault="00342A2F" w:rsidP="00342A2F">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Pr>
                      <w:rFonts w:cstheme="minorHAnsi"/>
                      <w:szCs w:val="20"/>
                      <w:lang w:val="en-US"/>
                    </w:rPr>
                    <w:t>master-mosi_cam</w:t>
                  </w:r>
                </w:p>
              </w:tc>
              <w:tc>
                <w:tcPr>
                  <w:tcW w:w="0" w:type="auto"/>
                </w:tcPr>
                <w:p w14:paraId="593F8AE5" w14:textId="77777777" w:rsidR="00342A2F" w:rsidRDefault="00342A2F" w:rsidP="00342A2F">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p>
              </w:tc>
            </w:tr>
          </w:tbl>
          <w:p w14:paraId="1A590602" w14:textId="77777777" w:rsidR="00342A2F" w:rsidRPr="00BE6C7F" w:rsidRDefault="00342A2F" w:rsidP="00342A2F">
            <w:pPr>
              <w:pStyle w:val="Table-small"/>
              <w:rPr>
                <w:rFonts w:cstheme="minorHAnsi"/>
                <w:szCs w:val="20"/>
                <w:lang w:val="en-US"/>
              </w:rPr>
            </w:pPr>
          </w:p>
        </w:tc>
      </w:tr>
      <w:tr w:rsidR="00342A2F" w:rsidRPr="00D378DA" w14:paraId="2FE407F9"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514E4E" w:themeFill="accent3" w:themeFillShade="BF"/>
          </w:tcPr>
          <w:p w14:paraId="4121270D" w14:textId="77777777" w:rsidR="00342A2F" w:rsidRPr="00D378DA" w:rsidRDefault="00342A2F" w:rsidP="00342A2F">
            <w:pPr>
              <w:pStyle w:val="Table-small"/>
              <w:rPr>
                <w:rFonts w:cstheme="minorHAnsi"/>
                <w:b w:val="0"/>
                <w:bCs w:val="0"/>
                <w:szCs w:val="20"/>
              </w:rPr>
            </w:pPr>
            <w:r>
              <w:rPr>
                <w:rFonts w:cstheme="minorHAnsi"/>
                <w:color w:val="FFFFFF" w:themeColor="background1"/>
                <w:sz w:val="22"/>
                <w:szCs w:val="22"/>
              </w:rPr>
              <w:lastRenderedPageBreak/>
              <w:t xml:space="preserve">Test parameters and acceptance criteria </w:t>
            </w:r>
          </w:p>
        </w:tc>
      </w:tr>
      <w:tr w:rsidR="007B617F" w:rsidRPr="00D378DA" w14:paraId="0BFEAE2A" w14:textId="77777777" w:rsidTr="00267686">
        <w:tc>
          <w:tcPr>
            <w:cnfStyle w:val="001000000000" w:firstRow="0" w:lastRow="0" w:firstColumn="1" w:lastColumn="0" w:oddVBand="0" w:evenVBand="0" w:oddHBand="0" w:evenHBand="0" w:firstRowFirstColumn="0" w:firstRowLastColumn="0" w:lastRowFirstColumn="0" w:lastRowLastColumn="0"/>
            <w:tcW w:w="1483" w:type="dxa"/>
            <w:shd w:val="clear" w:color="auto" w:fill="C5C2C2" w:themeFill="accent3" w:themeFillTint="66"/>
          </w:tcPr>
          <w:p w14:paraId="5A12A4A9" w14:textId="77777777" w:rsidR="00342A2F" w:rsidRPr="00836085" w:rsidRDefault="00342A2F" w:rsidP="00342A2F">
            <w:pPr>
              <w:pStyle w:val="Table-small"/>
              <w:rPr>
                <w:rFonts w:cstheme="minorHAnsi"/>
                <w:szCs w:val="20"/>
              </w:rPr>
            </w:pPr>
            <w:r w:rsidRPr="00836085">
              <w:rPr>
                <w:rFonts w:cstheme="minorHAnsi"/>
                <w:sz w:val="22"/>
                <w:szCs w:val="22"/>
              </w:rPr>
              <w:t xml:space="preserve">ID </w:t>
            </w:r>
          </w:p>
        </w:tc>
        <w:tc>
          <w:tcPr>
            <w:tcW w:w="4423" w:type="dxa"/>
            <w:shd w:val="clear" w:color="auto" w:fill="C5C2C2" w:themeFill="accent3" w:themeFillTint="66"/>
          </w:tcPr>
          <w:p w14:paraId="1843D2FF" w14:textId="77777777" w:rsidR="00342A2F" w:rsidRPr="00836085" w:rsidRDefault="00342A2F" w:rsidP="00342A2F">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Name</w:t>
            </w:r>
          </w:p>
        </w:tc>
        <w:tc>
          <w:tcPr>
            <w:tcW w:w="933" w:type="dxa"/>
            <w:shd w:val="clear" w:color="auto" w:fill="C5C2C2" w:themeFill="accent3" w:themeFillTint="66"/>
          </w:tcPr>
          <w:p w14:paraId="7D022DD1" w14:textId="77777777" w:rsidR="00342A2F" w:rsidRPr="00836085" w:rsidRDefault="00342A2F" w:rsidP="00342A2F">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Unit</w:t>
            </w:r>
          </w:p>
        </w:tc>
        <w:tc>
          <w:tcPr>
            <w:tcW w:w="983" w:type="dxa"/>
            <w:gridSpan w:val="2"/>
            <w:shd w:val="clear" w:color="auto" w:fill="C5C2C2" w:themeFill="accent3" w:themeFillTint="66"/>
          </w:tcPr>
          <w:p w14:paraId="57A49912" w14:textId="77777777" w:rsidR="00342A2F" w:rsidRPr="00836085" w:rsidRDefault="00342A2F" w:rsidP="00342A2F">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LTL</w:t>
            </w:r>
          </w:p>
        </w:tc>
        <w:tc>
          <w:tcPr>
            <w:tcW w:w="880" w:type="dxa"/>
            <w:gridSpan w:val="2"/>
            <w:shd w:val="clear" w:color="auto" w:fill="C5C2C2" w:themeFill="accent3" w:themeFillTint="66"/>
          </w:tcPr>
          <w:p w14:paraId="609121FA" w14:textId="77777777" w:rsidR="00342A2F" w:rsidRPr="00836085" w:rsidRDefault="00342A2F" w:rsidP="00342A2F">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Typ</w:t>
            </w:r>
          </w:p>
        </w:tc>
        <w:tc>
          <w:tcPr>
            <w:tcW w:w="927" w:type="dxa"/>
            <w:shd w:val="clear" w:color="auto" w:fill="C5C2C2" w:themeFill="accent3" w:themeFillTint="66"/>
          </w:tcPr>
          <w:p w14:paraId="3AD156E0" w14:textId="77777777" w:rsidR="00342A2F" w:rsidRPr="00836085" w:rsidRDefault="00342A2F" w:rsidP="00342A2F">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UTL</w:t>
            </w:r>
          </w:p>
        </w:tc>
      </w:tr>
      <w:tr w:rsidR="004A1225" w:rsidRPr="00D378DA" w14:paraId="1EDD123D"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446C2C1E" w14:textId="7F34CFB1" w:rsidR="00342A2F" w:rsidRPr="009C5E6B" w:rsidRDefault="00342A2F" w:rsidP="00342A2F">
            <w:pPr>
              <w:pStyle w:val="Table-small"/>
              <w:rPr>
                <w:rFonts w:cstheme="minorHAnsi"/>
                <w:b w:val="0"/>
                <w:bCs w:val="0"/>
                <w:szCs w:val="20"/>
              </w:rPr>
            </w:pPr>
            <w:r>
              <w:t> M0029</w:t>
            </w:r>
          </w:p>
        </w:tc>
        <w:tc>
          <w:tcPr>
            <w:tcW w:w="0" w:type="dxa"/>
            <w:shd w:val="clear" w:color="auto" w:fill="FFFFFF" w:themeFill="background1"/>
          </w:tcPr>
          <w:p w14:paraId="04E550D8" w14:textId="4E25AA37" w:rsidR="00342A2F" w:rsidRPr="004B477B" w:rsidRDefault="00342A2F" w:rsidP="00342A2F">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r w:rsidRPr="00F135FC">
              <w:t>T0005_M0029_v_ol_gpio</w:t>
            </w:r>
          </w:p>
        </w:tc>
        <w:tc>
          <w:tcPr>
            <w:tcW w:w="0" w:type="dxa"/>
            <w:shd w:val="clear" w:color="auto" w:fill="FFFFFF" w:themeFill="background1"/>
            <w:vAlign w:val="center"/>
          </w:tcPr>
          <w:p w14:paraId="6C5B2F0E" w14:textId="7CA4A66C" w:rsidR="00342A2F" w:rsidRPr="009C5E6B" w:rsidRDefault="00342A2F" w:rsidP="00342A2F">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V</w:t>
            </w:r>
          </w:p>
        </w:tc>
        <w:tc>
          <w:tcPr>
            <w:tcW w:w="0" w:type="dxa"/>
            <w:gridSpan w:val="2"/>
            <w:shd w:val="clear" w:color="auto" w:fill="FFFFFF" w:themeFill="background1"/>
            <w:vAlign w:val="center"/>
          </w:tcPr>
          <w:p w14:paraId="01291BF5" w14:textId="5391727F" w:rsidR="00342A2F" w:rsidRPr="009C5E6B" w:rsidRDefault="00342A2F" w:rsidP="00342A2F">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0" w:type="dxa"/>
            <w:gridSpan w:val="2"/>
            <w:shd w:val="clear" w:color="auto" w:fill="FFFFFF" w:themeFill="background1"/>
            <w:vAlign w:val="center"/>
          </w:tcPr>
          <w:p w14:paraId="212240D3" w14:textId="0DE25652" w:rsidR="00342A2F" w:rsidRPr="009C5E6B" w:rsidRDefault="00342A2F" w:rsidP="00342A2F">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0" w:type="dxa"/>
            <w:shd w:val="clear" w:color="auto" w:fill="FFFFFF" w:themeFill="background1"/>
            <w:vAlign w:val="center"/>
          </w:tcPr>
          <w:p w14:paraId="3A1DA8AF" w14:textId="3F1635A5" w:rsidR="00342A2F" w:rsidRPr="009C5E6B" w:rsidRDefault="00342A2F" w:rsidP="00342A2F">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4A1225" w:rsidRPr="00D378DA" w14:paraId="657A249C"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7558D594" w14:textId="7D4F3C20" w:rsidR="00342A2F" w:rsidRDefault="00342A2F" w:rsidP="00342A2F">
            <w:pPr>
              <w:pStyle w:val="Table-small"/>
            </w:pPr>
            <w:r>
              <w:t> M0030</w:t>
            </w:r>
          </w:p>
        </w:tc>
        <w:tc>
          <w:tcPr>
            <w:tcW w:w="0" w:type="dxa"/>
            <w:shd w:val="clear" w:color="auto" w:fill="FFFFFF" w:themeFill="background1"/>
          </w:tcPr>
          <w:p w14:paraId="6C067830" w14:textId="15FFE4E9" w:rsidR="00342A2F" w:rsidRDefault="00342A2F" w:rsidP="00342A2F">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fr-BE"/>
              </w:rPr>
            </w:pPr>
            <w:r w:rsidRPr="00F135FC">
              <w:t>T0005_M0030_v_oh_gpio</w:t>
            </w:r>
          </w:p>
        </w:tc>
        <w:tc>
          <w:tcPr>
            <w:tcW w:w="0" w:type="dxa"/>
            <w:shd w:val="clear" w:color="auto" w:fill="FFFFFF" w:themeFill="background1"/>
            <w:vAlign w:val="center"/>
          </w:tcPr>
          <w:p w14:paraId="4F3DB928" w14:textId="019A04BA" w:rsidR="00342A2F" w:rsidRDefault="00342A2F" w:rsidP="00342A2F">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V</w:t>
            </w:r>
          </w:p>
        </w:tc>
        <w:tc>
          <w:tcPr>
            <w:tcW w:w="0" w:type="dxa"/>
            <w:gridSpan w:val="2"/>
            <w:shd w:val="clear" w:color="auto" w:fill="FFFFFF" w:themeFill="background1"/>
            <w:vAlign w:val="center"/>
          </w:tcPr>
          <w:p w14:paraId="0DF506C8" w14:textId="0CB3F48B" w:rsidR="00342A2F" w:rsidRPr="009C5E6B" w:rsidRDefault="00342A2F" w:rsidP="00342A2F">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0" w:type="dxa"/>
            <w:gridSpan w:val="2"/>
            <w:shd w:val="clear" w:color="auto" w:fill="FFFFFF" w:themeFill="background1"/>
            <w:vAlign w:val="center"/>
          </w:tcPr>
          <w:p w14:paraId="0C11D291" w14:textId="6EB928F9" w:rsidR="00342A2F" w:rsidRPr="009C5E6B" w:rsidRDefault="00342A2F" w:rsidP="00342A2F">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0" w:type="dxa"/>
            <w:shd w:val="clear" w:color="auto" w:fill="FFFFFF" w:themeFill="background1"/>
            <w:vAlign w:val="center"/>
          </w:tcPr>
          <w:p w14:paraId="22C7C916" w14:textId="5065D1CD" w:rsidR="00342A2F" w:rsidRPr="009C5E6B" w:rsidRDefault="00342A2F" w:rsidP="00342A2F">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bl>
    <w:p w14:paraId="385D83CF" w14:textId="3D8BFFA9" w:rsidR="004C482F" w:rsidRDefault="004C482F" w:rsidP="004C482F">
      <w:pPr>
        <w:pStyle w:val="Heading2"/>
      </w:pPr>
      <w:bookmarkStart w:id="241" w:name="_Ref207890509"/>
      <w:bookmarkStart w:id="242" w:name="_Toc214350545"/>
      <w:r>
        <w:t>T0006: IOL IOH</w:t>
      </w:r>
      <w:bookmarkEnd w:id="241"/>
      <w:r w:rsidR="00A63381">
        <w:t xml:space="preserve"> Test</w:t>
      </w:r>
      <w:bookmarkEnd w:id="242"/>
    </w:p>
    <w:p w14:paraId="76965CC9" w14:textId="66D18A10" w:rsidR="004C482F" w:rsidRDefault="004C482F" w:rsidP="004C482F">
      <w:pPr>
        <w:pStyle w:val="Caption"/>
        <w:keepNext/>
      </w:pPr>
      <w:bookmarkStart w:id="243" w:name="_Toc214350596"/>
      <w:r>
        <w:t xml:space="preserve">Table </w:t>
      </w:r>
      <w:r>
        <w:fldChar w:fldCharType="begin"/>
      </w:r>
      <w:r>
        <w:instrText xml:space="preserve"> SEQ Table \* ARABIC </w:instrText>
      </w:r>
      <w:r>
        <w:fldChar w:fldCharType="separate"/>
      </w:r>
      <w:r w:rsidR="00AA08B9">
        <w:rPr>
          <w:noProof/>
        </w:rPr>
        <w:t>23</w:t>
      </w:r>
      <w:r>
        <w:fldChar w:fldCharType="end"/>
      </w:r>
      <w:r>
        <w:t xml:space="preserve">: </w:t>
      </w:r>
      <w:r w:rsidR="00490045">
        <w:t xml:space="preserve">T0006: IOL IOH </w:t>
      </w:r>
      <w:r w:rsidR="00A63381">
        <w:t xml:space="preserve">Test </w:t>
      </w:r>
      <w:r w:rsidR="00490045">
        <w:t>Overview</w:t>
      </w:r>
      <w:bookmarkEnd w:id="243"/>
      <w:r w:rsidR="00490045" w:rsidRPr="000266DF" w:rsidDel="00490045">
        <w:t xml:space="preserve"> </w:t>
      </w:r>
    </w:p>
    <w:tbl>
      <w:tblPr>
        <w:tblStyle w:val="GridTable4-Accent3"/>
        <w:tblW w:w="9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3"/>
        <w:gridCol w:w="3803"/>
        <w:gridCol w:w="986"/>
        <w:gridCol w:w="1051"/>
        <w:gridCol w:w="1033"/>
        <w:gridCol w:w="1403"/>
      </w:tblGrid>
      <w:tr w:rsidR="004C482F" w:rsidRPr="00D378DA" w14:paraId="1FE137A6" w14:textId="77777777" w:rsidTr="00BE6C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514E4E" w:themeFill="accent3" w:themeFillShade="BF"/>
          </w:tcPr>
          <w:p w14:paraId="01727AE4" w14:textId="77777777" w:rsidR="004C482F" w:rsidRPr="00D378DA" w:rsidRDefault="004C482F">
            <w:pPr>
              <w:pStyle w:val="Table-small"/>
              <w:rPr>
                <w:rFonts w:cstheme="minorHAnsi"/>
                <w:sz w:val="22"/>
                <w:szCs w:val="18"/>
              </w:rPr>
            </w:pPr>
            <w:r w:rsidRPr="00D378DA">
              <w:rPr>
                <w:rFonts w:cstheme="minorHAnsi"/>
                <w:sz w:val="22"/>
                <w:szCs w:val="18"/>
              </w:rPr>
              <w:t xml:space="preserve">Test </w:t>
            </w:r>
            <w:r>
              <w:rPr>
                <w:rFonts w:cstheme="minorHAnsi"/>
                <w:sz w:val="22"/>
                <w:szCs w:val="18"/>
              </w:rPr>
              <w:t xml:space="preserve">Description </w:t>
            </w:r>
          </w:p>
        </w:tc>
      </w:tr>
      <w:tr w:rsidR="004C482F" w:rsidRPr="00D378DA" w14:paraId="6573A4E7"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FFFFFF" w:themeFill="background1"/>
          </w:tcPr>
          <w:p w14:paraId="1E20A556" w14:textId="6234D516" w:rsidR="004C482F" w:rsidRPr="00143C64" w:rsidRDefault="00A60433" w:rsidP="00A60433">
            <w:pPr>
              <w:pStyle w:val="Table-small"/>
              <w:rPr>
                <w:rFonts w:cstheme="minorHAnsi"/>
                <w:b w:val="0"/>
              </w:rPr>
            </w:pPr>
            <w:r w:rsidRPr="00A60433">
              <w:rPr>
                <w:rFonts w:cstheme="minorHAnsi"/>
                <w:b w:val="0"/>
              </w:rPr>
              <w:t>This test measures the low and high level output current of digital outputs.</w:t>
            </w:r>
            <w:r w:rsidR="00823A92">
              <w:rPr>
                <w:rFonts w:cstheme="minorHAnsi"/>
                <w:b w:val="0"/>
              </w:rPr>
              <w:t xml:space="preserve"> </w:t>
            </w:r>
            <w:r w:rsidR="00823A92" w:rsidRPr="00C704CB">
              <w:rPr>
                <w:rFonts w:cstheme="minorHAnsi"/>
                <w:b w:val="0"/>
                <w:bCs w:val="0"/>
              </w:rPr>
              <w:t>During this test each digital output will be put in both the low and high state. In each state, the output current will be measured.</w:t>
            </w:r>
          </w:p>
        </w:tc>
      </w:tr>
      <w:tr w:rsidR="004C482F" w:rsidRPr="00D378DA" w14:paraId="6B2710B7"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514E4E" w:themeFill="accent3" w:themeFillShade="BF"/>
          </w:tcPr>
          <w:p w14:paraId="208A0D25" w14:textId="77777777" w:rsidR="004C482F" w:rsidRPr="00362FE5" w:rsidRDefault="004C482F">
            <w:pPr>
              <w:pStyle w:val="Table-small"/>
              <w:rPr>
                <w:rFonts w:cstheme="minorHAnsi"/>
                <w:color w:val="FF0000"/>
              </w:rPr>
            </w:pPr>
            <w:r w:rsidRPr="001607D4">
              <w:rPr>
                <w:rFonts w:cstheme="minorHAnsi"/>
                <w:color w:val="FFFFFF" w:themeColor="background1"/>
                <w:sz w:val="22"/>
                <w:szCs w:val="18"/>
              </w:rPr>
              <w:t>Test Configuration</w:t>
            </w:r>
          </w:p>
        </w:tc>
      </w:tr>
      <w:tr w:rsidR="004C482F" w:rsidRPr="00D378DA" w14:paraId="44012395"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FFFFFF" w:themeFill="background1"/>
          </w:tcPr>
          <w:p w14:paraId="7DFF3E2C" w14:textId="590982A5" w:rsidR="004C482F" w:rsidRPr="00C704CB" w:rsidRDefault="00823A92" w:rsidP="00C704CB">
            <w:pPr>
              <w:pStyle w:val="Table-small"/>
              <w:rPr>
                <w:rFonts w:cstheme="minorHAnsi"/>
                <w:b w:val="0"/>
                <w:bCs w:val="0"/>
              </w:rPr>
            </w:pPr>
            <w:r w:rsidRPr="00A823EA">
              <w:rPr>
                <w:rFonts w:cstheme="minorHAnsi"/>
                <w:b w:val="0"/>
                <w:bCs w:val="0"/>
              </w:rPr>
              <w:t>Default configuration (functional)</w:t>
            </w:r>
          </w:p>
        </w:tc>
      </w:tr>
      <w:tr w:rsidR="004C482F" w:rsidRPr="00D378DA" w14:paraId="079F5890"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514E4E" w:themeFill="accent3" w:themeFillShade="BF"/>
          </w:tcPr>
          <w:p w14:paraId="7ABEDFDF" w14:textId="77777777" w:rsidR="004C482F" w:rsidRPr="00D378DA" w:rsidRDefault="004C482F">
            <w:pPr>
              <w:pStyle w:val="Table-small"/>
              <w:rPr>
                <w:rFonts w:cstheme="minorHAnsi"/>
                <w:color w:val="FFFFFF" w:themeColor="background1"/>
                <w:sz w:val="22"/>
                <w:szCs w:val="18"/>
              </w:rPr>
            </w:pPr>
            <w:r>
              <w:rPr>
                <w:rFonts w:cstheme="minorHAnsi"/>
                <w:color w:val="FFFFFF" w:themeColor="background1"/>
                <w:sz w:val="22"/>
                <w:szCs w:val="18"/>
              </w:rPr>
              <w:t xml:space="preserve">Test Equipment Requirements </w:t>
            </w:r>
          </w:p>
        </w:tc>
      </w:tr>
      <w:tr w:rsidR="004C482F" w:rsidRPr="00D378DA" w14:paraId="1920A3DC"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FFFFFF" w:themeFill="background1"/>
          </w:tcPr>
          <w:p w14:paraId="32BF1729" w14:textId="77777777" w:rsidR="0057743F" w:rsidRPr="006B7586" w:rsidRDefault="0057743F" w:rsidP="0057743F">
            <w:pPr>
              <w:spacing w:before="20" w:after="20"/>
              <w:rPr>
                <w:b w:val="0"/>
                <w:bCs w:val="0"/>
                <w:sz w:val="20"/>
                <w:szCs w:val="20"/>
              </w:rPr>
            </w:pPr>
            <w:r w:rsidRPr="006B7586">
              <w:rPr>
                <w:b w:val="0"/>
                <w:bCs w:val="0"/>
                <w:sz w:val="20"/>
                <w:szCs w:val="20"/>
              </w:rPr>
              <w:t>For this test an SMU is required:</w:t>
            </w:r>
          </w:p>
          <w:p w14:paraId="55B38AE5" w14:textId="29DA80D7" w:rsidR="0057743F" w:rsidRPr="006B7586" w:rsidRDefault="0057743F" w:rsidP="004C0CD3">
            <w:pPr>
              <w:pStyle w:val="ListParagraph"/>
              <w:numPr>
                <w:ilvl w:val="0"/>
                <w:numId w:val="49"/>
              </w:numPr>
              <w:spacing w:before="20" w:after="20"/>
              <w:rPr>
                <w:b w:val="0"/>
                <w:bCs w:val="0"/>
                <w:sz w:val="20"/>
                <w:szCs w:val="20"/>
              </w:rPr>
            </w:pPr>
            <w:r w:rsidRPr="006B7586">
              <w:rPr>
                <w:b w:val="0"/>
                <w:bCs w:val="0"/>
                <w:sz w:val="20"/>
                <w:szCs w:val="20"/>
              </w:rPr>
              <w:t>Voltage source range: 3.3V</w:t>
            </w:r>
          </w:p>
          <w:p w14:paraId="63E447B5" w14:textId="3F6C55B8" w:rsidR="0057743F" w:rsidRPr="006B7586" w:rsidRDefault="0057743F" w:rsidP="004C0CD3">
            <w:pPr>
              <w:pStyle w:val="ListParagraph"/>
              <w:numPr>
                <w:ilvl w:val="0"/>
                <w:numId w:val="49"/>
              </w:numPr>
              <w:spacing w:before="20" w:after="20"/>
              <w:rPr>
                <w:b w:val="0"/>
                <w:bCs w:val="0"/>
                <w:sz w:val="20"/>
                <w:szCs w:val="20"/>
              </w:rPr>
            </w:pPr>
            <w:r w:rsidRPr="006B7586">
              <w:rPr>
                <w:b w:val="0"/>
                <w:bCs w:val="0"/>
                <w:sz w:val="20"/>
                <w:szCs w:val="20"/>
              </w:rPr>
              <w:t>Voltage source accuracy: 10 mV</w:t>
            </w:r>
          </w:p>
          <w:p w14:paraId="479FE6C3" w14:textId="3C1A2A04" w:rsidR="0057743F" w:rsidRPr="006B7586" w:rsidRDefault="0057743F" w:rsidP="004C0CD3">
            <w:pPr>
              <w:pStyle w:val="ListParagraph"/>
              <w:numPr>
                <w:ilvl w:val="0"/>
                <w:numId w:val="49"/>
              </w:numPr>
              <w:spacing w:before="20" w:after="20"/>
              <w:rPr>
                <w:b w:val="0"/>
                <w:bCs w:val="0"/>
                <w:sz w:val="20"/>
                <w:szCs w:val="20"/>
              </w:rPr>
            </w:pPr>
            <w:r w:rsidRPr="006B7586">
              <w:rPr>
                <w:b w:val="0"/>
                <w:bCs w:val="0"/>
                <w:sz w:val="20"/>
                <w:szCs w:val="20"/>
              </w:rPr>
              <w:t>Current measurement range: 50mA</w:t>
            </w:r>
          </w:p>
          <w:p w14:paraId="56F1E665" w14:textId="072AA646" w:rsidR="004C482F" w:rsidRPr="0057743F" w:rsidRDefault="0057743F" w:rsidP="004C0CD3">
            <w:pPr>
              <w:pStyle w:val="ListParagraph"/>
              <w:numPr>
                <w:ilvl w:val="0"/>
                <w:numId w:val="49"/>
              </w:numPr>
              <w:spacing w:before="20" w:after="20"/>
              <w:rPr>
                <w:b w:val="0"/>
                <w:bCs w:val="0"/>
              </w:rPr>
            </w:pPr>
            <w:r w:rsidRPr="006B7586">
              <w:rPr>
                <w:b w:val="0"/>
                <w:bCs w:val="0"/>
                <w:sz w:val="20"/>
                <w:szCs w:val="20"/>
              </w:rPr>
              <w:t>Current measurement accuracy: 10 uA</w:t>
            </w:r>
          </w:p>
        </w:tc>
      </w:tr>
      <w:tr w:rsidR="004C482F" w:rsidRPr="00D378DA" w14:paraId="331788B3"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514E4E" w:themeFill="accent3" w:themeFillShade="BF"/>
          </w:tcPr>
          <w:p w14:paraId="143AE95E" w14:textId="77777777" w:rsidR="004C482F" w:rsidRPr="0047278F" w:rsidRDefault="004C482F">
            <w:pPr>
              <w:spacing w:before="20" w:after="20"/>
              <w:rPr>
                <w:sz w:val="20"/>
                <w:szCs w:val="14"/>
              </w:rPr>
            </w:pPr>
            <w:r w:rsidRPr="00A452BD">
              <w:rPr>
                <w:rFonts w:cstheme="minorHAnsi"/>
                <w:color w:val="FFFFFF" w:themeColor="background1"/>
                <w:szCs w:val="18"/>
              </w:rPr>
              <w:t>Test Conditions</w:t>
            </w:r>
          </w:p>
        </w:tc>
      </w:tr>
      <w:tr w:rsidR="003428E2" w:rsidRPr="00D378DA" w14:paraId="50FE7A73"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FFFFFF" w:themeFill="background1"/>
          </w:tcPr>
          <w:p w14:paraId="28E414CB" w14:textId="16BEB1DA" w:rsidR="003428E2" w:rsidRPr="00B271FF" w:rsidRDefault="003428E2" w:rsidP="00BE6C7F">
            <w:pPr>
              <w:spacing w:before="20" w:after="20"/>
              <w:rPr>
                <w:b w:val="0"/>
                <w:bCs w:val="0"/>
                <w:sz w:val="20"/>
                <w:szCs w:val="14"/>
              </w:rPr>
            </w:pPr>
            <w:r w:rsidRPr="00B271FF">
              <w:rPr>
                <w:b w:val="0"/>
                <w:bCs w:val="0"/>
                <w:sz w:val="20"/>
                <w:szCs w:val="14"/>
              </w:rPr>
              <w:t xml:space="preserve">No deviations from chapter </w:t>
            </w:r>
            <w:r w:rsidRPr="00B271FF">
              <w:rPr>
                <w:sz w:val="20"/>
                <w:szCs w:val="14"/>
              </w:rPr>
              <w:fldChar w:fldCharType="begin"/>
            </w:r>
            <w:r w:rsidRPr="00B271FF">
              <w:rPr>
                <w:b w:val="0"/>
                <w:bCs w:val="0"/>
                <w:sz w:val="20"/>
                <w:szCs w:val="14"/>
              </w:rPr>
              <w:instrText xml:space="preserve"> REF _Ref208396945 \r \h </w:instrText>
            </w:r>
            <w:r w:rsidR="002C29EE" w:rsidRPr="00B271FF">
              <w:rPr>
                <w:b w:val="0"/>
                <w:bCs w:val="0"/>
                <w:sz w:val="20"/>
                <w:szCs w:val="14"/>
              </w:rPr>
              <w:instrText xml:space="preserve"> \* MERGEFORMAT </w:instrText>
            </w:r>
            <w:r w:rsidRPr="00B271FF">
              <w:rPr>
                <w:sz w:val="20"/>
                <w:szCs w:val="14"/>
              </w:rPr>
            </w:r>
            <w:r w:rsidRPr="00B271FF">
              <w:rPr>
                <w:sz w:val="20"/>
                <w:szCs w:val="14"/>
              </w:rPr>
              <w:fldChar w:fldCharType="separate"/>
            </w:r>
            <w:r w:rsidR="00AA08B9" w:rsidRPr="00AA08B9">
              <w:rPr>
                <w:b w:val="0"/>
                <w:bCs w:val="0"/>
                <w:sz w:val="20"/>
                <w:szCs w:val="14"/>
              </w:rPr>
              <w:t>2</w:t>
            </w:r>
            <w:r w:rsidRPr="00B271FF">
              <w:rPr>
                <w:sz w:val="20"/>
                <w:szCs w:val="14"/>
              </w:rPr>
              <w:fldChar w:fldCharType="end"/>
            </w:r>
            <w:r w:rsidRPr="00B271FF">
              <w:rPr>
                <w:b w:val="0"/>
                <w:bCs w:val="0"/>
                <w:sz w:val="20"/>
                <w:szCs w:val="14"/>
              </w:rPr>
              <w:t xml:space="preserve"> applies to this test.</w:t>
            </w:r>
          </w:p>
        </w:tc>
      </w:tr>
      <w:tr w:rsidR="003428E2" w:rsidRPr="00D378DA" w14:paraId="6A9CC3BB"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514E4E" w:themeFill="accent3" w:themeFillShade="BF"/>
          </w:tcPr>
          <w:p w14:paraId="4DAC6B4A" w14:textId="77777777" w:rsidR="003428E2" w:rsidRPr="00920ABA" w:rsidRDefault="003428E2" w:rsidP="003428E2">
            <w:pPr>
              <w:spacing w:before="20" w:after="20"/>
              <w:rPr>
                <w:color w:val="FF0000"/>
                <w:sz w:val="20"/>
                <w:szCs w:val="14"/>
              </w:rPr>
            </w:pPr>
            <w:r w:rsidRPr="003D1F8A">
              <w:rPr>
                <w:rFonts w:cstheme="minorHAnsi"/>
                <w:color w:val="FFFFFF" w:themeColor="background1"/>
                <w:szCs w:val="18"/>
              </w:rPr>
              <w:t>Environmental conditions</w:t>
            </w:r>
            <w:r w:rsidRPr="003D1F8A">
              <w:rPr>
                <w:color w:val="FFFFFF" w:themeColor="background1"/>
                <w:sz w:val="20"/>
                <w:szCs w:val="14"/>
              </w:rPr>
              <w:t xml:space="preserve"> </w:t>
            </w:r>
          </w:p>
        </w:tc>
      </w:tr>
      <w:tr w:rsidR="003428E2" w:rsidRPr="00D378DA" w14:paraId="7C540B9E"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FFFFFF" w:themeFill="background1"/>
          </w:tcPr>
          <w:p w14:paraId="1B0DD293" w14:textId="6CC1239B" w:rsidR="003428E2" w:rsidRPr="00DC13A1" w:rsidRDefault="003428E2" w:rsidP="003428E2">
            <w:pPr>
              <w:spacing w:before="20" w:after="20"/>
              <w:rPr>
                <w:b w:val="0"/>
                <w:bCs w:val="0"/>
                <w:sz w:val="20"/>
                <w:szCs w:val="14"/>
              </w:rPr>
            </w:pPr>
            <w:r w:rsidRPr="00DF427A">
              <w:rPr>
                <w:b w:val="0"/>
                <w:bCs w:val="0"/>
                <w:sz w:val="20"/>
                <w:szCs w:val="14"/>
              </w:rPr>
              <w:t>This test will be executed in an automated way and in a temperature controlled environment</w:t>
            </w:r>
          </w:p>
        </w:tc>
      </w:tr>
      <w:tr w:rsidR="003428E2" w:rsidRPr="00D378DA" w14:paraId="4906B8B2"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514E4E" w:themeFill="accent3" w:themeFillShade="BF"/>
          </w:tcPr>
          <w:p w14:paraId="3F4EB1C5" w14:textId="77777777" w:rsidR="003428E2" w:rsidRPr="00D378DA" w:rsidRDefault="003428E2" w:rsidP="003428E2">
            <w:pPr>
              <w:pStyle w:val="Table-small"/>
              <w:rPr>
                <w:rFonts w:cstheme="minorHAnsi"/>
                <w:sz w:val="22"/>
                <w:szCs w:val="18"/>
              </w:rPr>
            </w:pPr>
            <w:r>
              <w:rPr>
                <w:rFonts w:cstheme="minorHAnsi"/>
                <w:color w:val="FFFFFF" w:themeColor="background1"/>
                <w:sz w:val="22"/>
                <w:szCs w:val="18"/>
              </w:rPr>
              <w:t>Test Procedure</w:t>
            </w:r>
          </w:p>
        </w:tc>
      </w:tr>
      <w:tr w:rsidR="00972F5A" w:rsidRPr="00D378DA" w14:paraId="5758CDF1"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C5C2C2" w:themeFill="accent3" w:themeFillTint="66"/>
          </w:tcPr>
          <w:p w14:paraId="21E84E3F" w14:textId="77777777" w:rsidR="003428E2" w:rsidRPr="00836085" w:rsidRDefault="003428E2" w:rsidP="003428E2">
            <w:pPr>
              <w:pStyle w:val="Table-small"/>
              <w:rPr>
                <w:rFonts w:cstheme="minorHAnsi"/>
                <w:sz w:val="22"/>
                <w:szCs w:val="18"/>
              </w:rPr>
            </w:pPr>
            <w:r w:rsidRPr="00836085">
              <w:rPr>
                <w:rFonts w:cstheme="minorHAnsi"/>
                <w:sz w:val="22"/>
                <w:szCs w:val="18"/>
              </w:rPr>
              <w:t>Step</w:t>
            </w:r>
          </w:p>
        </w:tc>
        <w:tc>
          <w:tcPr>
            <w:tcW w:w="0" w:type="dxa"/>
            <w:gridSpan w:val="2"/>
            <w:shd w:val="clear" w:color="auto" w:fill="C5C2C2" w:themeFill="accent3" w:themeFillTint="66"/>
          </w:tcPr>
          <w:p w14:paraId="680E8899" w14:textId="77777777" w:rsidR="003428E2" w:rsidRPr="00836085" w:rsidRDefault="003428E2" w:rsidP="003428E2">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Action</w:t>
            </w:r>
          </w:p>
        </w:tc>
        <w:tc>
          <w:tcPr>
            <w:tcW w:w="0" w:type="dxa"/>
            <w:gridSpan w:val="2"/>
            <w:shd w:val="clear" w:color="auto" w:fill="C5C2C2" w:themeFill="accent3" w:themeFillTint="66"/>
          </w:tcPr>
          <w:p w14:paraId="109B3AE3" w14:textId="77777777" w:rsidR="003428E2" w:rsidRPr="00836085" w:rsidRDefault="003428E2" w:rsidP="003428E2">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Register parameter</w:t>
            </w:r>
          </w:p>
        </w:tc>
        <w:tc>
          <w:tcPr>
            <w:tcW w:w="0" w:type="dxa"/>
            <w:shd w:val="clear" w:color="auto" w:fill="C5C2C2" w:themeFill="accent3" w:themeFillTint="66"/>
          </w:tcPr>
          <w:p w14:paraId="2E2EE01F" w14:textId="77777777" w:rsidR="003428E2" w:rsidRPr="00836085" w:rsidRDefault="003428E2" w:rsidP="003428E2">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Value</w:t>
            </w:r>
          </w:p>
        </w:tc>
      </w:tr>
      <w:tr w:rsidR="00972F5A" w:rsidRPr="00D378DA" w14:paraId="78ABBE7F"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04E177BD" w14:textId="487FDDBB" w:rsidR="00C55827" w:rsidRPr="00D378DA" w:rsidRDefault="00C55827" w:rsidP="00BE6C7F">
            <w:pPr>
              <w:pStyle w:val="Table-small"/>
              <w:numPr>
                <w:ilvl w:val="0"/>
                <w:numId w:val="73"/>
              </w:numPr>
              <w:rPr>
                <w:rFonts w:cstheme="minorHAnsi"/>
                <w:b w:val="0"/>
                <w:bCs w:val="0"/>
                <w:szCs w:val="20"/>
              </w:rPr>
            </w:pPr>
            <w:r>
              <w:t> </w:t>
            </w:r>
          </w:p>
        </w:tc>
        <w:tc>
          <w:tcPr>
            <w:tcW w:w="0" w:type="dxa"/>
            <w:gridSpan w:val="2"/>
            <w:shd w:val="clear" w:color="auto" w:fill="FFFFFF" w:themeFill="background1"/>
            <w:vAlign w:val="center"/>
          </w:tcPr>
          <w:p w14:paraId="58BB3153" w14:textId="6C6A227A" w:rsidR="00C55827" w:rsidRPr="00D378DA" w:rsidRDefault="00C55827" w:rsidP="00C5582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Start from park state</w:t>
            </w:r>
          </w:p>
        </w:tc>
        <w:tc>
          <w:tcPr>
            <w:tcW w:w="0" w:type="dxa"/>
            <w:gridSpan w:val="2"/>
            <w:shd w:val="clear" w:color="auto" w:fill="FFFFFF" w:themeFill="background1"/>
            <w:vAlign w:val="center"/>
          </w:tcPr>
          <w:p w14:paraId="206028AD" w14:textId="3EB99077" w:rsidR="00C55827" w:rsidRPr="00D378DA" w:rsidRDefault="00C55827" w:rsidP="00C5582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0" w:type="dxa"/>
            <w:shd w:val="clear" w:color="auto" w:fill="FFFFFF" w:themeFill="background1"/>
            <w:vAlign w:val="center"/>
          </w:tcPr>
          <w:p w14:paraId="2405416D" w14:textId="6FE7FFAB" w:rsidR="00C55827" w:rsidRPr="00D378DA" w:rsidRDefault="00C55827" w:rsidP="00C5582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972F5A" w:rsidRPr="00D378DA" w14:paraId="0D8D7EAA"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493C6B34" w14:textId="3248262D" w:rsidR="00C55827" w:rsidRPr="00D378DA" w:rsidRDefault="00C55827" w:rsidP="00BE6C7F">
            <w:pPr>
              <w:pStyle w:val="Table-small"/>
              <w:numPr>
                <w:ilvl w:val="0"/>
                <w:numId w:val="73"/>
              </w:numPr>
              <w:rPr>
                <w:rFonts w:cstheme="minorHAnsi"/>
                <w:b w:val="0"/>
                <w:bCs w:val="0"/>
                <w:szCs w:val="20"/>
              </w:rPr>
            </w:pPr>
            <w:r>
              <w:t> </w:t>
            </w:r>
          </w:p>
        </w:tc>
        <w:tc>
          <w:tcPr>
            <w:tcW w:w="0" w:type="dxa"/>
            <w:gridSpan w:val="2"/>
            <w:shd w:val="clear" w:color="auto" w:fill="FFFFFF" w:themeFill="background1"/>
            <w:vAlign w:val="center"/>
          </w:tcPr>
          <w:p w14:paraId="2DE98CB9" w14:textId="14ED6B49" w:rsidR="00C55827" w:rsidRDefault="00C55827" w:rsidP="00C5582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Start of pin loop</w:t>
            </w:r>
          </w:p>
        </w:tc>
        <w:tc>
          <w:tcPr>
            <w:tcW w:w="0" w:type="dxa"/>
            <w:gridSpan w:val="2"/>
            <w:shd w:val="clear" w:color="auto" w:fill="FFFFFF" w:themeFill="background1"/>
            <w:vAlign w:val="center"/>
          </w:tcPr>
          <w:p w14:paraId="73C85F15" w14:textId="73398850" w:rsidR="00C55827" w:rsidRPr="00D378DA" w:rsidRDefault="00C55827" w:rsidP="00C5582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0" w:type="dxa"/>
            <w:shd w:val="clear" w:color="auto" w:fill="FFFFFF" w:themeFill="background1"/>
            <w:vAlign w:val="center"/>
          </w:tcPr>
          <w:p w14:paraId="68F4AC93" w14:textId="012F5921" w:rsidR="00C55827" w:rsidRPr="00D378DA" w:rsidRDefault="00C55827" w:rsidP="00C5582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49024A" w:rsidRPr="00D378DA" w14:paraId="2CCE5D0A" w14:textId="77777777" w:rsidTr="00267686">
        <w:tc>
          <w:tcPr>
            <w:cnfStyle w:val="001000000000" w:firstRow="0" w:lastRow="0" w:firstColumn="1" w:lastColumn="0" w:oddVBand="0" w:evenVBand="0" w:oddHBand="0" w:evenHBand="0" w:firstRowFirstColumn="0" w:firstRowLastColumn="0" w:lastRowFirstColumn="0" w:lastRowLastColumn="0"/>
            <w:tcW w:w="0" w:type="dxa"/>
            <w:vMerge w:val="restart"/>
            <w:shd w:val="clear" w:color="auto" w:fill="FFFFFF" w:themeFill="background1"/>
            <w:vAlign w:val="center"/>
          </w:tcPr>
          <w:p w14:paraId="75CE7537" w14:textId="107B0867" w:rsidR="00BA5C66" w:rsidRPr="00D378DA" w:rsidRDefault="00BA5C66">
            <w:pPr>
              <w:pStyle w:val="Table-small"/>
              <w:numPr>
                <w:ilvl w:val="0"/>
                <w:numId w:val="73"/>
              </w:numPr>
              <w:rPr>
                <w:rFonts w:cstheme="minorHAnsi"/>
                <w:szCs w:val="20"/>
              </w:rPr>
            </w:pPr>
          </w:p>
          <w:p w14:paraId="2B65FDF5" w14:textId="5AFE20D9" w:rsidR="00BA5C66" w:rsidRPr="00D378DA" w:rsidRDefault="00BA5C66" w:rsidP="00BE6C7F">
            <w:pPr>
              <w:pStyle w:val="Table-small"/>
              <w:rPr>
                <w:rFonts w:cstheme="minorHAnsi"/>
                <w:b w:val="0"/>
                <w:bCs w:val="0"/>
                <w:szCs w:val="20"/>
              </w:rPr>
            </w:pPr>
          </w:p>
        </w:tc>
        <w:tc>
          <w:tcPr>
            <w:tcW w:w="0" w:type="dxa"/>
            <w:gridSpan w:val="2"/>
            <w:vMerge w:val="restart"/>
            <w:shd w:val="clear" w:color="auto" w:fill="FFFFFF" w:themeFill="background1"/>
            <w:vAlign w:val="center"/>
          </w:tcPr>
          <w:p w14:paraId="558C1832" w14:textId="623F0A78" w:rsidR="00BA5C66" w:rsidRDefault="00BA5C66" w:rsidP="00C5582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Configure the SMU which belongs to the pin as a voltage source.</w:t>
            </w:r>
          </w:p>
          <w:p w14:paraId="02CC59C7" w14:textId="278199D4" w:rsidR="00BA5C66" w:rsidRDefault="00BA5C66" w:rsidP="00C5582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0" w:type="dxa"/>
            <w:gridSpan w:val="2"/>
            <w:shd w:val="clear" w:color="auto" w:fill="FFFFFF" w:themeFill="background1"/>
            <w:vAlign w:val="center"/>
          </w:tcPr>
          <w:p w14:paraId="749CDC7D" w14:textId="31F713A3" w:rsidR="00BA5C66" w:rsidRPr="00D378DA" w:rsidRDefault="00BA5C66" w:rsidP="00C5582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Mode</w:t>
            </w:r>
          </w:p>
        </w:tc>
        <w:tc>
          <w:tcPr>
            <w:tcW w:w="0" w:type="dxa"/>
            <w:shd w:val="clear" w:color="auto" w:fill="FFFFFF" w:themeFill="background1"/>
            <w:vAlign w:val="center"/>
          </w:tcPr>
          <w:p w14:paraId="40C3A644" w14:textId="6EB921D7" w:rsidR="00BA5C66" w:rsidRPr="00D378DA" w:rsidRDefault="00BA5C66" w:rsidP="00C5582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Voltage</w:t>
            </w:r>
          </w:p>
        </w:tc>
      </w:tr>
      <w:tr w:rsidR="0049024A" w:rsidRPr="00D378DA" w14:paraId="110B8895"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vMerge/>
            <w:shd w:val="clear" w:color="auto" w:fill="FFFFFF" w:themeFill="background1"/>
            <w:vAlign w:val="center"/>
          </w:tcPr>
          <w:p w14:paraId="19E90BCF" w14:textId="679E8BED" w:rsidR="00BA5C66" w:rsidRPr="00D378DA" w:rsidRDefault="00BA5C66" w:rsidP="00BE6C7F">
            <w:pPr>
              <w:pStyle w:val="Table-small"/>
              <w:rPr>
                <w:rFonts w:cstheme="minorHAnsi"/>
                <w:b w:val="0"/>
                <w:bCs w:val="0"/>
                <w:szCs w:val="20"/>
              </w:rPr>
            </w:pPr>
          </w:p>
        </w:tc>
        <w:tc>
          <w:tcPr>
            <w:tcW w:w="0" w:type="dxa"/>
            <w:gridSpan w:val="2"/>
            <w:vMerge/>
            <w:shd w:val="clear" w:color="auto" w:fill="FFFFFF" w:themeFill="background1"/>
            <w:vAlign w:val="center"/>
          </w:tcPr>
          <w:p w14:paraId="1C76BD13" w14:textId="5259EC4E" w:rsidR="00BA5C66" w:rsidRDefault="00BA5C66" w:rsidP="00C5582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0" w:type="dxa"/>
            <w:gridSpan w:val="2"/>
            <w:shd w:val="clear" w:color="auto" w:fill="FFFFFF" w:themeFill="background1"/>
            <w:vAlign w:val="center"/>
          </w:tcPr>
          <w:p w14:paraId="12403036" w14:textId="4F5415D6" w:rsidR="00BA5C66" w:rsidRPr="00D378DA" w:rsidRDefault="00B962CD" w:rsidP="00C5582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xml:space="preserve">Current </w:t>
            </w:r>
            <w:commentRangeStart w:id="244"/>
            <w:commentRangeStart w:id="245"/>
            <w:commentRangeEnd w:id="244"/>
            <w:r w:rsidR="00BA5C66">
              <w:rPr>
                <w:rStyle w:val="CommentReference"/>
                <w:sz w:val="20"/>
              </w:rPr>
              <w:commentReference w:id="244"/>
            </w:r>
            <w:commentRangeEnd w:id="245"/>
            <w:r w:rsidR="000C52E9">
              <w:rPr>
                <w:rStyle w:val="CommentReference"/>
                <w:sz w:val="20"/>
              </w:rPr>
              <w:commentReference w:id="245"/>
            </w:r>
            <w:r>
              <w:t>limit</w:t>
            </w:r>
          </w:p>
        </w:tc>
        <w:tc>
          <w:tcPr>
            <w:tcW w:w="0" w:type="dxa"/>
            <w:shd w:val="clear" w:color="auto" w:fill="FFFFFF" w:themeFill="background1"/>
            <w:vAlign w:val="center"/>
          </w:tcPr>
          <w:p w14:paraId="438644D5" w14:textId="67D69FC3" w:rsidR="00BA5C66" w:rsidRPr="00D378DA" w:rsidRDefault="00B962CD" w:rsidP="00C5582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100 mA</w:t>
            </w:r>
          </w:p>
        </w:tc>
      </w:tr>
      <w:tr w:rsidR="00972F5A" w:rsidRPr="00D378DA" w14:paraId="005A00D0"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382914D2" w14:textId="2FBBE0B2" w:rsidR="00C55827" w:rsidRPr="00D378DA" w:rsidRDefault="00C55827" w:rsidP="00BE6C7F">
            <w:pPr>
              <w:pStyle w:val="Table-small"/>
              <w:numPr>
                <w:ilvl w:val="0"/>
                <w:numId w:val="73"/>
              </w:numPr>
              <w:rPr>
                <w:rFonts w:cstheme="minorHAnsi"/>
                <w:b w:val="0"/>
                <w:bCs w:val="0"/>
                <w:szCs w:val="20"/>
              </w:rPr>
            </w:pPr>
            <w:r>
              <w:t> </w:t>
            </w:r>
          </w:p>
        </w:tc>
        <w:tc>
          <w:tcPr>
            <w:tcW w:w="0" w:type="dxa"/>
            <w:gridSpan w:val="2"/>
            <w:shd w:val="clear" w:color="auto" w:fill="FFFFFF" w:themeFill="background1"/>
            <w:vAlign w:val="center"/>
          </w:tcPr>
          <w:p w14:paraId="1B108FB0" w14:textId="55A7D2DF" w:rsidR="00C55827" w:rsidRDefault="003F0470" w:rsidP="00C5582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Connect SMU to the pin</w:t>
            </w:r>
          </w:p>
        </w:tc>
        <w:tc>
          <w:tcPr>
            <w:tcW w:w="0" w:type="dxa"/>
            <w:gridSpan w:val="2"/>
            <w:shd w:val="clear" w:color="auto" w:fill="FFFFFF" w:themeFill="background1"/>
            <w:vAlign w:val="center"/>
          </w:tcPr>
          <w:p w14:paraId="65650CC8" w14:textId="2251966C" w:rsidR="00C55827" w:rsidRPr="00D378DA" w:rsidRDefault="00C55827" w:rsidP="00C5582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0" w:type="dxa"/>
            <w:shd w:val="clear" w:color="auto" w:fill="FFFFFF" w:themeFill="background1"/>
            <w:vAlign w:val="center"/>
          </w:tcPr>
          <w:p w14:paraId="70A8372F" w14:textId="2F0465CE" w:rsidR="00C55827" w:rsidRPr="00D378DA" w:rsidRDefault="00C55827" w:rsidP="00C5582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972F5A" w:rsidRPr="00D378DA" w14:paraId="60E051DF"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7A015FAC" w14:textId="56C26EFE" w:rsidR="003F0470" w:rsidRPr="00D378DA" w:rsidRDefault="003F0470" w:rsidP="00BE6C7F">
            <w:pPr>
              <w:pStyle w:val="Table-small"/>
              <w:numPr>
                <w:ilvl w:val="0"/>
                <w:numId w:val="73"/>
              </w:numPr>
              <w:rPr>
                <w:rFonts w:cstheme="minorHAnsi"/>
                <w:b w:val="0"/>
                <w:bCs w:val="0"/>
                <w:szCs w:val="20"/>
              </w:rPr>
            </w:pPr>
            <w:r>
              <w:t> </w:t>
            </w:r>
          </w:p>
        </w:tc>
        <w:tc>
          <w:tcPr>
            <w:tcW w:w="0" w:type="dxa"/>
            <w:gridSpan w:val="2"/>
            <w:shd w:val="clear" w:color="auto" w:fill="FFFFFF" w:themeFill="background1"/>
            <w:vAlign w:val="center"/>
          </w:tcPr>
          <w:p w14:paraId="21C04831" w14:textId="7C28FA56" w:rsidR="003F0470" w:rsidRDefault="003F0470" w:rsidP="003F047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If applicable configure the pin as output.</w:t>
            </w:r>
          </w:p>
        </w:tc>
        <w:tc>
          <w:tcPr>
            <w:tcW w:w="0" w:type="dxa"/>
            <w:gridSpan w:val="2"/>
            <w:shd w:val="clear" w:color="auto" w:fill="FFFFFF" w:themeFill="background1"/>
            <w:vAlign w:val="center"/>
          </w:tcPr>
          <w:p w14:paraId="689E3945" w14:textId="4B189CF1" w:rsidR="003F0470" w:rsidRPr="00D378DA" w:rsidRDefault="003F0470" w:rsidP="003F047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Output configuration table</w:t>
            </w:r>
          </w:p>
        </w:tc>
        <w:tc>
          <w:tcPr>
            <w:tcW w:w="0" w:type="dxa"/>
            <w:shd w:val="clear" w:color="auto" w:fill="FFFFFF" w:themeFill="background1"/>
            <w:vAlign w:val="center"/>
          </w:tcPr>
          <w:p w14:paraId="1907F21F" w14:textId="0A49B261" w:rsidR="003F0470" w:rsidRPr="00D378DA" w:rsidRDefault="003F0470" w:rsidP="003F047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972F5A" w:rsidRPr="00D378DA" w14:paraId="38C10CAB"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759A1763" w14:textId="484CEB22" w:rsidR="003F0470" w:rsidRPr="00D378DA" w:rsidRDefault="003F0470" w:rsidP="00BE6C7F">
            <w:pPr>
              <w:pStyle w:val="Table-small"/>
              <w:numPr>
                <w:ilvl w:val="0"/>
                <w:numId w:val="73"/>
              </w:numPr>
              <w:rPr>
                <w:rFonts w:cstheme="minorHAnsi"/>
                <w:b w:val="0"/>
                <w:bCs w:val="0"/>
                <w:szCs w:val="20"/>
              </w:rPr>
            </w:pPr>
            <w:r>
              <w:t> </w:t>
            </w:r>
          </w:p>
        </w:tc>
        <w:tc>
          <w:tcPr>
            <w:tcW w:w="0" w:type="dxa"/>
            <w:gridSpan w:val="2"/>
            <w:shd w:val="clear" w:color="auto" w:fill="FFFFFF" w:themeFill="background1"/>
            <w:vAlign w:val="center"/>
          </w:tcPr>
          <w:p w14:paraId="33802C73" w14:textId="49E56486" w:rsidR="003F0470" w:rsidRDefault="003F0470" w:rsidP="003F047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Set the pin state to a logic low</w:t>
            </w:r>
          </w:p>
        </w:tc>
        <w:tc>
          <w:tcPr>
            <w:tcW w:w="0" w:type="dxa"/>
            <w:gridSpan w:val="2"/>
            <w:shd w:val="clear" w:color="auto" w:fill="FFFFFF" w:themeFill="background1"/>
            <w:vAlign w:val="center"/>
          </w:tcPr>
          <w:p w14:paraId="5735F870" w14:textId="004E351C" w:rsidR="003F0470" w:rsidRPr="00D378DA" w:rsidRDefault="003F0470" w:rsidP="003F047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Output state table</w:t>
            </w:r>
          </w:p>
        </w:tc>
        <w:tc>
          <w:tcPr>
            <w:tcW w:w="0" w:type="dxa"/>
            <w:shd w:val="clear" w:color="auto" w:fill="FFFFFF" w:themeFill="background1"/>
            <w:vAlign w:val="center"/>
          </w:tcPr>
          <w:p w14:paraId="4C88D786" w14:textId="53583123" w:rsidR="003F0470" w:rsidRPr="00D378DA" w:rsidRDefault="003F0470" w:rsidP="003F047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972F5A" w:rsidRPr="00D378DA" w14:paraId="5D373020"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6C33CBE2" w14:textId="7961EDDF" w:rsidR="003F0470" w:rsidRPr="00D378DA" w:rsidRDefault="003F0470" w:rsidP="00BE6C7F">
            <w:pPr>
              <w:pStyle w:val="Table-small"/>
              <w:numPr>
                <w:ilvl w:val="0"/>
                <w:numId w:val="73"/>
              </w:numPr>
              <w:rPr>
                <w:rFonts w:cstheme="minorHAnsi"/>
                <w:b w:val="0"/>
                <w:bCs w:val="0"/>
                <w:szCs w:val="20"/>
              </w:rPr>
            </w:pPr>
            <w:r>
              <w:t> </w:t>
            </w:r>
          </w:p>
        </w:tc>
        <w:tc>
          <w:tcPr>
            <w:tcW w:w="0" w:type="dxa"/>
            <w:gridSpan w:val="2"/>
            <w:shd w:val="clear" w:color="auto" w:fill="FFFFFF" w:themeFill="background1"/>
            <w:vAlign w:val="center"/>
          </w:tcPr>
          <w:p w14:paraId="1A21A04E" w14:textId="3CEF6A4A" w:rsidR="003F0470" w:rsidRDefault="003F0470" w:rsidP="003F047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xml:space="preserve">Configure SMU to </w:t>
            </w:r>
            <w:r w:rsidR="00AD723A">
              <w:t>apply voltage to pin</w:t>
            </w:r>
          </w:p>
        </w:tc>
        <w:tc>
          <w:tcPr>
            <w:tcW w:w="0" w:type="dxa"/>
            <w:gridSpan w:val="2"/>
            <w:shd w:val="clear" w:color="auto" w:fill="FFFFFF" w:themeFill="background1"/>
            <w:vAlign w:val="center"/>
          </w:tcPr>
          <w:p w14:paraId="170F85EA" w14:textId="47CD7079" w:rsidR="003F0470" w:rsidRPr="00D378DA" w:rsidRDefault="00AD723A" w:rsidP="003F047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Voltage</w:t>
            </w:r>
          </w:p>
        </w:tc>
        <w:tc>
          <w:tcPr>
            <w:tcW w:w="0" w:type="dxa"/>
            <w:shd w:val="clear" w:color="auto" w:fill="FFFFFF" w:themeFill="background1"/>
            <w:vAlign w:val="center"/>
          </w:tcPr>
          <w:p w14:paraId="4991109D" w14:textId="3433F608" w:rsidR="003F0470" w:rsidRPr="00D378DA" w:rsidRDefault="00A0116B" w:rsidP="003F047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xml:space="preserve">vdd3v3 supply domain voltage, </w:t>
            </w:r>
            <w:r>
              <w:fldChar w:fldCharType="begin"/>
            </w:r>
            <w:r>
              <w:instrText xml:space="preserve"> REF _Ref189216569 \h  \* MERGEFORMAT </w:instrText>
            </w:r>
            <w:r>
              <w:fldChar w:fldCharType="separate"/>
            </w:r>
            <w:r w:rsidR="00AA08B9">
              <w:t xml:space="preserve">Table </w:t>
            </w:r>
            <w:r w:rsidR="00AA08B9">
              <w:rPr>
                <w:noProof/>
              </w:rPr>
              <w:t>1</w:t>
            </w:r>
            <w:r>
              <w:fldChar w:fldCharType="end"/>
            </w:r>
          </w:p>
        </w:tc>
      </w:tr>
      <w:tr w:rsidR="00972F5A" w:rsidRPr="00D378DA" w14:paraId="1AF84112"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362D6FDE" w14:textId="2C9CCC69" w:rsidR="003F0470" w:rsidRPr="00D378DA" w:rsidRDefault="003F0470" w:rsidP="00BE6C7F">
            <w:pPr>
              <w:pStyle w:val="Table-small"/>
              <w:numPr>
                <w:ilvl w:val="0"/>
                <w:numId w:val="73"/>
              </w:numPr>
              <w:rPr>
                <w:rFonts w:cstheme="minorHAnsi"/>
                <w:b w:val="0"/>
                <w:bCs w:val="0"/>
                <w:szCs w:val="20"/>
              </w:rPr>
            </w:pPr>
            <w:r>
              <w:t> </w:t>
            </w:r>
          </w:p>
        </w:tc>
        <w:tc>
          <w:tcPr>
            <w:tcW w:w="0" w:type="dxa"/>
            <w:gridSpan w:val="2"/>
            <w:shd w:val="clear" w:color="auto" w:fill="FFFFFF" w:themeFill="background1"/>
            <w:vAlign w:val="center"/>
          </w:tcPr>
          <w:p w14:paraId="082961FB" w14:textId="165A9B22" w:rsidR="003F0470" w:rsidRDefault="003F0470" w:rsidP="003F047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Enable the SMU</w:t>
            </w:r>
          </w:p>
        </w:tc>
        <w:tc>
          <w:tcPr>
            <w:tcW w:w="0" w:type="dxa"/>
            <w:gridSpan w:val="2"/>
            <w:shd w:val="clear" w:color="auto" w:fill="FFFFFF" w:themeFill="background1"/>
            <w:vAlign w:val="center"/>
          </w:tcPr>
          <w:p w14:paraId="36A094DA" w14:textId="2CFE29AA" w:rsidR="003F0470" w:rsidRPr="00D378DA" w:rsidRDefault="003F0470" w:rsidP="003F047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0" w:type="dxa"/>
            <w:shd w:val="clear" w:color="auto" w:fill="FFFFFF" w:themeFill="background1"/>
            <w:vAlign w:val="center"/>
          </w:tcPr>
          <w:p w14:paraId="497B51A7" w14:textId="2D912F15" w:rsidR="003F0470" w:rsidRPr="00D378DA" w:rsidRDefault="003F0470" w:rsidP="003F047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972F5A" w:rsidRPr="00D378DA" w14:paraId="0FEC6135"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13C34DD9" w14:textId="35C807AE" w:rsidR="003F0470" w:rsidRPr="00D378DA" w:rsidRDefault="003F0470" w:rsidP="00BE6C7F">
            <w:pPr>
              <w:pStyle w:val="Table-small"/>
              <w:numPr>
                <w:ilvl w:val="0"/>
                <w:numId w:val="73"/>
              </w:numPr>
              <w:rPr>
                <w:rFonts w:cstheme="minorHAnsi"/>
                <w:b w:val="0"/>
                <w:bCs w:val="0"/>
                <w:szCs w:val="20"/>
              </w:rPr>
            </w:pPr>
            <w:r>
              <w:lastRenderedPageBreak/>
              <w:t> </w:t>
            </w:r>
          </w:p>
        </w:tc>
        <w:tc>
          <w:tcPr>
            <w:tcW w:w="0" w:type="dxa"/>
            <w:gridSpan w:val="2"/>
            <w:shd w:val="clear" w:color="auto" w:fill="FFFFFF" w:themeFill="background1"/>
            <w:vAlign w:val="center"/>
          </w:tcPr>
          <w:p w14:paraId="468E2817" w14:textId="55DB69E3" w:rsidR="003F0470" w:rsidRDefault="003F0470" w:rsidP="003F047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Measure the pin's output current</w:t>
            </w:r>
          </w:p>
        </w:tc>
        <w:tc>
          <w:tcPr>
            <w:tcW w:w="0" w:type="dxa"/>
            <w:gridSpan w:val="2"/>
            <w:shd w:val="clear" w:color="auto" w:fill="FFFFFF" w:themeFill="background1"/>
            <w:vAlign w:val="center"/>
          </w:tcPr>
          <w:p w14:paraId="56A4E547" w14:textId="5D7A14D6" w:rsidR="003F0470" w:rsidRPr="00D378DA" w:rsidRDefault="00A0116B" w:rsidP="003F047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Current</w:t>
            </w:r>
          </w:p>
        </w:tc>
        <w:tc>
          <w:tcPr>
            <w:tcW w:w="0" w:type="dxa"/>
            <w:shd w:val="clear" w:color="auto" w:fill="FFFFFF" w:themeFill="background1"/>
            <w:vAlign w:val="center"/>
          </w:tcPr>
          <w:p w14:paraId="0EFCB65A" w14:textId="2F7E3ABF" w:rsidR="003F0470" w:rsidRPr="00D378DA" w:rsidRDefault="00FE32BD" w:rsidP="003F047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I_OL</w:t>
            </w:r>
          </w:p>
        </w:tc>
      </w:tr>
      <w:tr w:rsidR="00972F5A" w:rsidRPr="00D378DA" w14:paraId="2E7C25F6"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3A0CDC15" w14:textId="18A08589" w:rsidR="003F0470" w:rsidRPr="00D378DA" w:rsidRDefault="003F0470" w:rsidP="00BE6C7F">
            <w:pPr>
              <w:pStyle w:val="Table-small"/>
              <w:numPr>
                <w:ilvl w:val="0"/>
                <w:numId w:val="73"/>
              </w:numPr>
              <w:rPr>
                <w:rFonts w:cstheme="minorHAnsi"/>
                <w:b w:val="0"/>
                <w:bCs w:val="0"/>
                <w:szCs w:val="20"/>
              </w:rPr>
            </w:pPr>
            <w:r>
              <w:t> </w:t>
            </w:r>
          </w:p>
        </w:tc>
        <w:tc>
          <w:tcPr>
            <w:tcW w:w="0" w:type="dxa"/>
            <w:gridSpan w:val="2"/>
            <w:shd w:val="clear" w:color="auto" w:fill="FFFFFF" w:themeFill="background1"/>
            <w:vAlign w:val="center"/>
          </w:tcPr>
          <w:p w14:paraId="1A63EBD8" w14:textId="612F8B92" w:rsidR="003F0470" w:rsidRDefault="003F0470" w:rsidP="003F047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Disable the SMU</w:t>
            </w:r>
          </w:p>
        </w:tc>
        <w:tc>
          <w:tcPr>
            <w:tcW w:w="0" w:type="dxa"/>
            <w:gridSpan w:val="2"/>
            <w:shd w:val="clear" w:color="auto" w:fill="FFFFFF" w:themeFill="background1"/>
            <w:vAlign w:val="center"/>
          </w:tcPr>
          <w:p w14:paraId="065B8B9F" w14:textId="780A3FB8" w:rsidR="003F0470" w:rsidRPr="00D378DA" w:rsidRDefault="003F0470" w:rsidP="003F047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0" w:type="dxa"/>
            <w:shd w:val="clear" w:color="auto" w:fill="FFFFFF" w:themeFill="background1"/>
            <w:vAlign w:val="center"/>
          </w:tcPr>
          <w:p w14:paraId="0108178D" w14:textId="3C3B7453" w:rsidR="003F0470" w:rsidRPr="00D378DA" w:rsidRDefault="003F0470" w:rsidP="003F047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972F5A" w:rsidRPr="00D378DA" w14:paraId="2BD9EE3C"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0F81847A" w14:textId="4FEA5F01" w:rsidR="003F0470" w:rsidRPr="00D378DA" w:rsidRDefault="003F0470" w:rsidP="00BE6C7F">
            <w:pPr>
              <w:pStyle w:val="Table-small"/>
              <w:numPr>
                <w:ilvl w:val="0"/>
                <w:numId w:val="73"/>
              </w:numPr>
              <w:rPr>
                <w:rFonts w:cstheme="minorHAnsi"/>
                <w:b w:val="0"/>
                <w:bCs w:val="0"/>
                <w:szCs w:val="20"/>
              </w:rPr>
            </w:pPr>
            <w:r>
              <w:t> </w:t>
            </w:r>
          </w:p>
        </w:tc>
        <w:tc>
          <w:tcPr>
            <w:tcW w:w="0" w:type="dxa"/>
            <w:gridSpan w:val="2"/>
            <w:shd w:val="clear" w:color="auto" w:fill="FFFFFF" w:themeFill="background1"/>
            <w:vAlign w:val="center"/>
          </w:tcPr>
          <w:p w14:paraId="76C3F124" w14:textId="6D4B94CF" w:rsidR="003F0470" w:rsidRDefault="003F0470" w:rsidP="003F047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xml:space="preserve">Set the pin state </w:t>
            </w:r>
            <w:r w:rsidR="00A50812">
              <w:t>t</w:t>
            </w:r>
            <w:r>
              <w:t>o a logic high</w:t>
            </w:r>
          </w:p>
        </w:tc>
        <w:tc>
          <w:tcPr>
            <w:tcW w:w="0" w:type="dxa"/>
            <w:gridSpan w:val="2"/>
            <w:shd w:val="clear" w:color="auto" w:fill="FFFFFF" w:themeFill="background1"/>
            <w:vAlign w:val="center"/>
          </w:tcPr>
          <w:p w14:paraId="5606F474" w14:textId="0798B52D" w:rsidR="003F0470" w:rsidRPr="00D378DA" w:rsidRDefault="003F0470" w:rsidP="003F047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Output state control table</w:t>
            </w:r>
          </w:p>
        </w:tc>
        <w:tc>
          <w:tcPr>
            <w:tcW w:w="0" w:type="dxa"/>
            <w:shd w:val="clear" w:color="auto" w:fill="FFFFFF" w:themeFill="background1"/>
            <w:vAlign w:val="center"/>
          </w:tcPr>
          <w:p w14:paraId="63DCE213" w14:textId="086B2916" w:rsidR="003F0470" w:rsidRPr="00D378DA" w:rsidRDefault="003F0470" w:rsidP="003F047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972F5A" w:rsidRPr="00D378DA" w14:paraId="7242C746"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45B57D99" w14:textId="1213EB24" w:rsidR="003F0470" w:rsidRPr="00D378DA" w:rsidRDefault="003F0470" w:rsidP="00BE6C7F">
            <w:pPr>
              <w:pStyle w:val="Table-small"/>
              <w:numPr>
                <w:ilvl w:val="0"/>
                <w:numId w:val="73"/>
              </w:numPr>
              <w:rPr>
                <w:rFonts w:cstheme="minorHAnsi"/>
                <w:b w:val="0"/>
                <w:bCs w:val="0"/>
                <w:szCs w:val="20"/>
              </w:rPr>
            </w:pPr>
            <w:r>
              <w:t> </w:t>
            </w:r>
          </w:p>
        </w:tc>
        <w:tc>
          <w:tcPr>
            <w:tcW w:w="0" w:type="dxa"/>
            <w:gridSpan w:val="2"/>
            <w:shd w:val="clear" w:color="auto" w:fill="FFFFFF" w:themeFill="background1"/>
            <w:vAlign w:val="center"/>
          </w:tcPr>
          <w:p w14:paraId="5EA03FC8" w14:textId="213075C2" w:rsidR="003F0470" w:rsidRDefault="003F0470" w:rsidP="003F047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Configure the SMU to sink current from the pin</w:t>
            </w:r>
          </w:p>
        </w:tc>
        <w:tc>
          <w:tcPr>
            <w:tcW w:w="0" w:type="dxa"/>
            <w:gridSpan w:val="2"/>
            <w:shd w:val="clear" w:color="auto" w:fill="FFFFFF" w:themeFill="background1"/>
            <w:vAlign w:val="center"/>
          </w:tcPr>
          <w:p w14:paraId="44BBB665" w14:textId="5B22575C" w:rsidR="003F0470" w:rsidRPr="00D378DA" w:rsidRDefault="00D24C4A" w:rsidP="003F047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Voltage</w:t>
            </w:r>
          </w:p>
        </w:tc>
        <w:tc>
          <w:tcPr>
            <w:tcW w:w="0" w:type="dxa"/>
            <w:shd w:val="clear" w:color="auto" w:fill="FFFFFF" w:themeFill="background1"/>
            <w:vAlign w:val="center"/>
          </w:tcPr>
          <w:p w14:paraId="70511941" w14:textId="3C68FC82" w:rsidR="003F0470" w:rsidRPr="00D378DA" w:rsidRDefault="00E94A28" w:rsidP="003F047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0 V</w:t>
            </w:r>
          </w:p>
        </w:tc>
      </w:tr>
      <w:tr w:rsidR="00972F5A" w:rsidRPr="00D378DA" w14:paraId="2BDB9ED2"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120C25D2" w14:textId="22ABDAC6" w:rsidR="003F0470" w:rsidRPr="00D378DA" w:rsidRDefault="003F0470" w:rsidP="00BE6C7F">
            <w:pPr>
              <w:pStyle w:val="Table-small"/>
              <w:numPr>
                <w:ilvl w:val="0"/>
                <w:numId w:val="73"/>
              </w:numPr>
              <w:rPr>
                <w:rFonts w:cstheme="minorHAnsi"/>
                <w:b w:val="0"/>
                <w:bCs w:val="0"/>
                <w:szCs w:val="20"/>
              </w:rPr>
            </w:pPr>
            <w:r>
              <w:t> </w:t>
            </w:r>
          </w:p>
        </w:tc>
        <w:tc>
          <w:tcPr>
            <w:tcW w:w="0" w:type="dxa"/>
            <w:gridSpan w:val="2"/>
            <w:shd w:val="clear" w:color="auto" w:fill="FFFFFF" w:themeFill="background1"/>
            <w:vAlign w:val="center"/>
          </w:tcPr>
          <w:p w14:paraId="7713B5B6" w14:textId="35F4A5B6" w:rsidR="003F0470" w:rsidRDefault="003F0470" w:rsidP="003F047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Enable the SMU</w:t>
            </w:r>
          </w:p>
        </w:tc>
        <w:tc>
          <w:tcPr>
            <w:tcW w:w="0" w:type="dxa"/>
            <w:gridSpan w:val="2"/>
            <w:shd w:val="clear" w:color="auto" w:fill="FFFFFF" w:themeFill="background1"/>
            <w:vAlign w:val="center"/>
          </w:tcPr>
          <w:p w14:paraId="4A2F11CF" w14:textId="05861169" w:rsidR="003F0470" w:rsidRPr="00D378DA" w:rsidRDefault="003F0470" w:rsidP="003F047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0" w:type="dxa"/>
            <w:shd w:val="clear" w:color="auto" w:fill="FFFFFF" w:themeFill="background1"/>
            <w:vAlign w:val="center"/>
          </w:tcPr>
          <w:p w14:paraId="0ACB146F" w14:textId="035697E7" w:rsidR="003F0470" w:rsidRPr="00D378DA" w:rsidRDefault="003F0470" w:rsidP="003F047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972F5A" w:rsidRPr="00D378DA" w14:paraId="6FFEE562"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525E9767" w14:textId="2C0E3995" w:rsidR="003F0470" w:rsidRPr="00D378DA" w:rsidRDefault="003F0470" w:rsidP="00BE6C7F">
            <w:pPr>
              <w:pStyle w:val="Table-small"/>
              <w:numPr>
                <w:ilvl w:val="0"/>
                <w:numId w:val="73"/>
              </w:numPr>
              <w:rPr>
                <w:rFonts w:cstheme="minorHAnsi"/>
                <w:b w:val="0"/>
                <w:bCs w:val="0"/>
                <w:szCs w:val="20"/>
              </w:rPr>
            </w:pPr>
            <w:r>
              <w:t> </w:t>
            </w:r>
          </w:p>
        </w:tc>
        <w:tc>
          <w:tcPr>
            <w:tcW w:w="0" w:type="dxa"/>
            <w:gridSpan w:val="2"/>
            <w:shd w:val="clear" w:color="auto" w:fill="FFFFFF" w:themeFill="background1"/>
            <w:vAlign w:val="center"/>
          </w:tcPr>
          <w:p w14:paraId="11E331BF" w14:textId="38C3D99A" w:rsidR="003F0470" w:rsidRDefault="003F0470" w:rsidP="003F047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Measure the pin's output current</w:t>
            </w:r>
          </w:p>
        </w:tc>
        <w:tc>
          <w:tcPr>
            <w:tcW w:w="0" w:type="dxa"/>
            <w:gridSpan w:val="2"/>
            <w:shd w:val="clear" w:color="auto" w:fill="FFFFFF" w:themeFill="background1"/>
            <w:vAlign w:val="center"/>
          </w:tcPr>
          <w:p w14:paraId="53F8325E" w14:textId="4C7FC5EE" w:rsidR="003F0470" w:rsidRPr="00D378DA" w:rsidRDefault="00FE32BD" w:rsidP="003F047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Current</w:t>
            </w:r>
          </w:p>
        </w:tc>
        <w:tc>
          <w:tcPr>
            <w:tcW w:w="0" w:type="dxa"/>
            <w:shd w:val="clear" w:color="auto" w:fill="FFFFFF" w:themeFill="background1"/>
            <w:vAlign w:val="center"/>
          </w:tcPr>
          <w:p w14:paraId="73B13303" w14:textId="5CD92542" w:rsidR="003F0470" w:rsidRPr="00D378DA" w:rsidRDefault="003F0470" w:rsidP="003F047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I_OH</w:t>
            </w:r>
          </w:p>
        </w:tc>
      </w:tr>
      <w:tr w:rsidR="00972F5A" w:rsidRPr="00D378DA" w14:paraId="4DA38C64"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3E61D8AC" w14:textId="1177411A" w:rsidR="003F0470" w:rsidRPr="00D378DA" w:rsidRDefault="003F0470" w:rsidP="00BE6C7F">
            <w:pPr>
              <w:pStyle w:val="Table-small"/>
              <w:numPr>
                <w:ilvl w:val="0"/>
                <w:numId w:val="73"/>
              </w:numPr>
              <w:rPr>
                <w:rFonts w:cstheme="minorHAnsi"/>
                <w:b w:val="0"/>
                <w:bCs w:val="0"/>
                <w:szCs w:val="20"/>
              </w:rPr>
            </w:pPr>
            <w:r>
              <w:t> </w:t>
            </w:r>
          </w:p>
        </w:tc>
        <w:tc>
          <w:tcPr>
            <w:tcW w:w="0" w:type="dxa"/>
            <w:gridSpan w:val="2"/>
            <w:shd w:val="clear" w:color="auto" w:fill="FFFFFF" w:themeFill="background1"/>
            <w:vAlign w:val="center"/>
          </w:tcPr>
          <w:p w14:paraId="4AC2121B" w14:textId="27093A0B" w:rsidR="003F0470" w:rsidRDefault="003F0470" w:rsidP="003F047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Disable the SMU</w:t>
            </w:r>
          </w:p>
        </w:tc>
        <w:tc>
          <w:tcPr>
            <w:tcW w:w="0" w:type="dxa"/>
            <w:gridSpan w:val="2"/>
            <w:shd w:val="clear" w:color="auto" w:fill="FFFFFF" w:themeFill="background1"/>
            <w:vAlign w:val="center"/>
          </w:tcPr>
          <w:p w14:paraId="123D6490" w14:textId="2804894C" w:rsidR="003F0470" w:rsidRPr="00D378DA" w:rsidRDefault="003F0470" w:rsidP="003F047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0" w:type="dxa"/>
            <w:shd w:val="clear" w:color="auto" w:fill="FFFFFF" w:themeFill="background1"/>
            <w:vAlign w:val="center"/>
          </w:tcPr>
          <w:p w14:paraId="5847981E" w14:textId="5113DF28" w:rsidR="003F0470" w:rsidRPr="00D378DA" w:rsidRDefault="003F0470" w:rsidP="003F047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972F5A" w:rsidRPr="00D378DA" w14:paraId="46844528"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74592FDF" w14:textId="0264E45E" w:rsidR="003F0470" w:rsidRPr="00D378DA" w:rsidRDefault="003F0470" w:rsidP="00BE6C7F">
            <w:pPr>
              <w:pStyle w:val="Table-small"/>
              <w:numPr>
                <w:ilvl w:val="0"/>
                <w:numId w:val="73"/>
              </w:numPr>
              <w:rPr>
                <w:rFonts w:cstheme="minorHAnsi"/>
                <w:b w:val="0"/>
                <w:bCs w:val="0"/>
                <w:szCs w:val="20"/>
              </w:rPr>
            </w:pPr>
            <w:r>
              <w:t> </w:t>
            </w:r>
          </w:p>
        </w:tc>
        <w:tc>
          <w:tcPr>
            <w:tcW w:w="0" w:type="dxa"/>
            <w:gridSpan w:val="2"/>
            <w:shd w:val="clear" w:color="auto" w:fill="FFFFFF" w:themeFill="background1"/>
            <w:vAlign w:val="center"/>
          </w:tcPr>
          <w:p w14:paraId="1C8E7886" w14:textId="73998DA9" w:rsidR="003F0470" w:rsidRDefault="003F0470" w:rsidP="003F047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Disconnect the SMU from the pin</w:t>
            </w:r>
          </w:p>
        </w:tc>
        <w:tc>
          <w:tcPr>
            <w:tcW w:w="0" w:type="dxa"/>
            <w:gridSpan w:val="2"/>
            <w:shd w:val="clear" w:color="auto" w:fill="FFFFFF" w:themeFill="background1"/>
            <w:vAlign w:val="center"/>
          </w:tcPr>
          <w:p w14:paraId="20B25F8F" w14:textId="64DC9058" w:rsidR="003F0470" w:rsidRPr="00D378DA" w:rsidRDefault="003F0470" w:rsidP="003F047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0" w:type="dxa"/>
            <w:shd w:val="clear" w:color="auto" w:fill="FFFFFF" w:themeFill="background1"/>
            <w:vAlign w:val="center"/>
          </w:tcPr>
          <w:p w14:paraId="7608B13C" w14:textId="7C9A6BCA" w:rsidR="003F0470" w:rsidRPr="00D378DA" w:rsidRDefault="003F0470" w:rsidP="003F047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972F5A" w:rsidRPr="00D378DA" w14:paraId="76A45CFC"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6FB80E69" w14:textId="4B260CD5" w:rsidR="003F0470" w:rsidRPr="00D378DA" w:rsidRDefault="003F0470" w:rsidP="00BE6C7F">
            <w:pPr>
              <w:pStyle w:val="Table-small"/>
              <w:numPr>
                <w:ilvl w:val="0"/>
                <w:numId w:val="73"/>
              </w:numPr>
              <w:rPr>
                <w:rFonts w:cstheme="minorHAnsi"/>
                <w:b w:val="0"/>
                <w:bCs w:val="0"/>
                <w:szCs w:val="20"/>
              </w:rPr>
            </w:pPr>
            <w:r>
              <w:t> </w:t>
            </w:r>
          </w:p>
        </w:tc>
        <w:tc>
          <w:tcPr>
            <w:tcW w:w="0" w:type="dxa"/>
            <w:gridSpan w:val="2"/>
            <w:shd w:val="clear" w:color="auto" w:fill="FFFFFF" w:themeFill="background1"/>
            <w:vAlign w:val="center"/>
          </w:tcPr>
          <w:p w14:paraId="030DD127" w14:textId="0DC72950" w:rsidR="003F0470" w:rsidRDefault="003F0470" w:rsidP="003F047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If applicable, cleanup the pin configuration</w:t>
            </w:r>
          </w:p>
        </w:tc>
        <w:tc>
          <w:tcPr>
            <w:tcW w:w="0" w:type="dxa"/>
            <w:gridSpan w:val="2"/>
            <w:shd w:val="clear" w:color="auto" w:fill="FFFFFF" w:themeFill="background1"/>
            <w:vAlign w:val="center"/>
          </w:tcPr>
          <w:p w14:paraId="441D7426" w14:textId="2C88A50D" w:rsidR="003F0470" w:rsidRPr="00D378DA" w:rsidRDefault="003F0470" w:rsidP="003F047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Output configuration cleanup table</w:t>
            </w:r>
          </w:p>
        </w:tc>
        <w:tc>
          <w:tcPr>
            <w:tcW w:w="0" w:type="dxa"/>
            <w:shd w:val="clear" w:color="auto" w:fill="FFFFFF" w:themeFill="background1"/>
            <w:vAlign w:val="center"/>
          </w:tcPr>
          <w:p w14:paraId="38FDAB60" w14:textId="1130A60A" w:rsidR="003F0470" w:rsidRPr="00D378DA" w:rsidRDefault="003F0470" w:rsidP="003F047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972F5A" w:rsidRPr="00D378DA" w14:paraId="21D2613B"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5C8F3A63" w14:textId="77777777" w:rsidR="003F0470" w:rsidRDefault="003F0470" w:rsidP="003F0470">
            <w:pPr>
              <w:pStyle w:val="Table-small"/>
              <w:numPr>
                <w:ilvl w:val="0"/>
                <w:numId w:val="73"/>
              </w:numPr>
            </w:pPr>
          </w:p>
        </w:tc>
        <w:tc>
          <w:tcPr>
            <w:tcW w:w="0" w:type="dxa"/>
            <w:gridSpan w:val="2"/>
            <w:shd w:val="clear" w:color="auto" w:fill="FFFFFF" w:themeFill="background1"/>
            <w:vAlign w:val="center"/>
          </w:tcPr>
          <w:p w14:paraId="7DBFCA44" w14:textId="2BCEA203" w:rsidR="003F0470" w:rsidRDefault="003F0470" w:rsidP="003F0470">
            <w:pPr>
              <w:pStyle w:val="Table-small"/>
              <w:cnfStyle w:val="000000000000" w:firstRow="0" w:lastRow="0" w:firstColumn="0" w:lastColumn="0" w:oddVBand="0" w:evenVBand="0" w:oddHBand="0" w:evenHBand="0" w:firstRowFirstColumn="0" w:firstRowLastColumn="0" w:lastRowFirstColumn="0" w:lastRowLastColumn="0"/>
            </w:pPr>
            <w:r>
              <w:t>End of pin loop, go to start of pin loop if more pins remain</w:t>
            </w:r>
          </w:p>
        </w:tc>
        <w:tc>
          <w:tcPr>
            <w:tcW w:w="0" w:type="dxa"/>
            <w:gridSpan w:val="2"/>
            <w:shd w:val="clear" w:color="auto" w:fill="FFFFFF" w:themeFill="background1"/>
            <w:vAlign w:val="center"/>
          </w:tcPr>
          <w:p w14:paraId="41BF9EE5" w14:textId="77777777" w:rsidR="003F0470" w:rsidRDefault="003F0470" w:rsidP="003F0470">
            <w:pPr>
              <w:pStyle w:val="Table-small"/>
              <w:cnfStyle w:val="000000000000" w:firstRow="0" w:lastRow="0" w:firstColumn="0" w:lastColumn="0" w:oddVBand="0" w:evenVBand="0" w:oddHBand="0" w:evenHBand="0" w:firstRowFirstColumn="0" w:firstRowLastColumn="0" w:lastRowFirstColumn="0" w:lastRowLastColumn="0"/>
            </w:pPr>
          </w:p>
        </w:tc>
        <w:tc>
          <w:tcPr>
            <w:tcW w:w="0" w:type="dxa"/>
            <w:shd w:val="clear" w:color="auto" w:fill="FFFFFF" w:themeFill="background1"/>
            <w:vAlign w:val="center"/>
          </w:tcPr>
          <w:p w14:paraId="6F3F8B55" w14:textId="77777777" w:rsidR="003F0470" w:rsidRDefault="003F0470" w:rsidP="003F0470">
            <w:pPr>
              <w:pStyle w:val="Table-small"/>
              <w:cnfStyle w:val="000000000000" w:firstRow="0" w:lastRow="0" w:firstColumn="0" w:lastColumn="0" w:oddVBand="0" w:evenVBand="0" w:oddHBand="0" w:evenHBand="0" w:firstRowFirstColumn="0" w:firstRowLastColumn="0" w:lastRowFirstColumn="0" w:lastRowLastColumn="0"/>
            </w:pPr>
          </w:p>
        </w:tc>
      </w:tr>
      <w:tr w:rsidR="003F0470" w:rsidRPr="00D378DA" w14:paraId="1B6435E5" w14:textId="18CAF5AB"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514E4E" w:themeFill="accent3" w:themeFillShade="BF"/>
            <w:vAlign w:val="center"/>
          </w:tcPr>
          <w:p w14:paraId="72BB6D7C" w14:textId="125E7799" w:rsidR="003F0470" w:rsidRPr="00D378DA" w:rsidRDefault="003F0470" w:rsidP="003F0470">
            <w:pPr>
              <w:pStyle w:val="Table-small"/>
              <w:rPr>
                <w:rFonts w:cstheme="minorHAnsi"/>
                <w:szCs w:val="20"/>
              </w:rPr>
            </w:pPr>
            <w:r>
              <w:t> </w:t>
            </w:r>
          </w:p>
        </w:tc>
      </w:tr>
      <w:tr w:rsidR="003F0470" w:rsidRPr="00D378DA" w14:paraId="7F732DD7"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FFFFFF" w:themeFill="background1"/>
          </w:tcPr>
          <w:p w14:paraId="7BCB4B35" w14:textId="77777777" w:rsidR="003F0470" w:rsidRPr="00110D22" w:rsidRDefault="003F0470" w:rsidP="003F0470">
            <w:pPr>
              <w:spacing w:before="20" w:after="20"/>
              <w:rPr>
                <w:b w:val="0"/>
                <w:bCs w:val="0"/>
                <w:sz w:val="20"/>
                <w:szCs w:val="14"/>
              </w:rPr>
            </w:pPr>
            <w:r w:rsidRPr="00110D22">
              <w:rPr>
                <w:b w:val="0"/>
                <w:bCs w:val="0"/>
                <w:sz w:val="20"/>
                <w:szCs w:val="14"/>
              </w:rPr>
              <w:t>This test tests all digital outputs except:</w:t>
            </w:r>
          </w:p>
          <w:p w14:paraId="41113A7F" w14:textId="77777777" w:rsidR="003F0470" w:rsidRPr="00110D22" w:rsidRDefault="003F0470" w:rsidP="003F0470">
            <w:pPr>
              <w:pStyle w:val="ListParagraph"/>
              <w:numPr>
                <w:ilvl w:val="0"/>
                <w:numId w:val="50"/>
              </w:numPr>
              <w:spacing w:before="20" w:after="20"/>
              <w:rPr>
                <w:b w:val="0"/>
                <w:bCs w:val="0"/>
                <w:sz w:val="20"/>
                <w:szCs w:val="14"/>
              </w:rPr>
            </w:pPr>
            <w:r w:rsidRPr="00110D22">
              <w:rPr>
                <w:b w:val="0"/>
                <w:bCs w:val="0"/>
                <w:sz w:val="20"/>
                <w:szCs w:val="14"/>
              </w:rPr>
              <w:t>master_spi_clk_cam: Static state can only be low.</w:t>
            </w:r>
          </w:p>
          <w:p w14:paraId="4CFDF8EC" w14:textId="77777777" w:rsidR="003F0470" w:rsidRPr="00110D22" w:rsidRDefault="003F0470" w:rsidP="003F0470">
            <w:pPr>
              <w:pStyle w:val="ListParagraph"/>
              <w:numPr>
                <w:ilvl w:val="0"/>
                <w:numId w:val="50"/>
              </w:numPr>
              <w:spacing w:before="20" w:after="20"/>
              <w:rPr>
                <w:b w:val="0"/>
                <w:bCs w:val="0"/>
                <w:sz w:val="20"/>
                <w:szCs w:val="14"/>
              </w:rPr>
            </w:pPr>
            <w:r w:rsidRPr="00110D22">
              <w:rPr>
                <w:b w:val="0"/>
                <w:bCs w:val="0"/>
                <w:sz w:val="20"/>
                <w:szCs w:val="14"/>
              </w:rPr>
              <w:t>master_csb_cam: Static state can only be high.</w:t>
            </w:r>
          </w:p>
          <w:p w14:paraId="194B5691" w14:textId="464346F5" w:rsidR="003F0470" w:rsidRDefault="003F0470" w:rsidP="00BE6C7F">
            <w:pPr>
              <w:pStyle w:val="Table-small"/>
              <w:numPr>
                <w:ilvl w:val="0"/>
                <w:numId w:val="50"/>
              </w:numPr>
              <w:rPr>
                <w:szCs w:val="14"/>
              </w:rPr>
            </w:pPr>
            <w:r w:rsidRPr="00110D22">
              <w:rPr>
                <w:b w:val="0"/>
                <w:bCs w:val="0"/>
                <w:szCs w:val="14"/>
              </w:rPr>
              <w:t>slave_miso: State needs to be set through a functional test.</w:t>
            </w:r>
          </w:p>
          <w:p w14:paraId="0BADDB1A" w14:textId="77777777" w:rsidR="003F0470" w:rsidRDefault="003F0470" w:rsidP="003F0470">
            <w:pPr>
              <w:pStyle w:val="Table-small"/>
              <w:rPr>
                <w:rFonts w:cstheme="minorHAnsi"/>
                <w:b w:val="0"/>
                <w:bCs w:val="0"/>
                <w:szCs w:val="20"/>
              </w:rPr>
            </w:pPr>
          </w:p>
          <w:p w14:paraId="63DE271F" w14:textId="329500C5" w:rsidR="003F0470" w:rsidRPr="00FA1E53" w:rsidRDefault="003F0470" w:rsidP="003F0470">
            <w:pPr>
              <w:pStyle w:val="Table-small"/>
              <w:rPr>
                <w:rFonts w:cstheme="minorHAnsi"/>
                <w:szCs w:val="20"/>
              </w:rPr>
            </w:pPr>
            <w:r w:rsidRPr="00FA1E53">
              <w:rPr>
                <w:rFonts w:cstheme="minorHAnsi"/>
                <w:szCs w:val="20"/>
              </w:rPr>
              <w:t>Output configuration table</w:t>
            </w:r>
          </w:p>
          <w:p w14:paraId="5C8FBE08" w14:textId="33B3454F" w:rsidR="003F0470" w:rsidRPr="00FA1E53" w:rsidRDefault="003F0470" w:rsidP="003F0470">
            <w:pPr>
              <w:pStyle w:val="Table-small"/>
              <w:rPr>
                <w:rFonts w:cstheme="minorHAnsi"/>
                <w:b w:val="0"/>
                <w:bCs w:val="0"/>
                <w:szCs w:val="20"/>
              </w:rPr>
            </w:pPr>
            <w:r w:rsidRPr="00FA1E53">
              <w:rPr>
                <w:rFonts w:cstheme="minorHAnsi"/>
                <w:b w:val="0"/>
                <w:bCs w:val="0"/>
                <w:szCs w:val="20"/>
              </w:rPr>
              <w:t>Refer to the output configuration table of T0005</w:t>
            </w:r>
            <w:r>
              <w:rPr>
                <w:rFonts w:cstheme="minorHAnsi"/>
                <w:b w:val="0"/>
                <w:bCs w:val="0"/>
                <w:szCs w:val="20"/>
              </w:rPr>
              <w:t>.</w:t>
            </w:r>
          </w:p>
          <w:p w14:paraId="13C65435" w14:textId="58CDEB6D" w:rsidR="003F0470" w:rsidRPr="00FA1E53" w:rsidRDefault="003F0470" w:rsidP="003F0470">
            <w:pPr>
              <w:pStyle w:val="Table-small"/>
              <w:rPr>
                <w:rFonts w:cstheme="minorHAnsi"/>
                <w:szCs w:val="20"/>
              </w:rPr>
            </w:pPr>
            <w:r w:rsidRPr="00FA1E53">
              <w:rPr>
                <w:rFonts w:cstheme="minorHAnsi"/>
                <w:szCs w:val="20"/>
              </w:rPr>
              <w:t>Output state control table</w:t>
            </w:r>
          </w:p>
          <w:p w14:paraId="3A99340B" w14:textId="6ECD9973" w:rsidR="003F0470" w:rsidRPr="00FA1E53" w:rsidRDefault="003F0470" w:rsidP="003F0470">
            <w:pPr>
              <w:pStyle w:val="Table-small"/>
              <w:rPr>
                <w:rFonts w:cstheme="minorHAnsi"/>
                <w:b w:val="0"/>
                <w:bCs w:val="0"/>
                <w:szCs w:val="20"/>
              </w:rPr>
            </w:pPr>
            <w:r w:rsidRPr="00FA1E53">
              <w:rPr>
                <w:rFonts w:cstheme="minorHAnsi"/>
                <w:b w:val="0"/>
                <w:bCs w:val="0"/>
                <w:szCs w:val="20"/>
              </w:rPr>
              <w:t>Refer to the output state control table of T0005</w:t>
            </w:r>
            <w:r>
              <w:rPr>
                <w:rFonts w:cstheme="minorHAnsi"/>
                <w:b w:val="0"/>
                <w:bCs w:val="0"/>
                <w:szCs w:val="20"/>
              </w:rPr>
              <w:t>.</w:t>
            </w:r>
          </w:p>
          <w:p w14:paraId="226E6C14" w14:textId="02BC8E77" w:rsidR="003F0470" w:rsidRPr="00FA1E53" w:rsidRDefault="003F0470" w:rsidP="003F0470">
            <w:pPr>
              <w:pStyle w:val="Table-small"/>
              <w:rPr>
                <w:rFonts w:cstheme="minorHAnsi"/>
                <w:szCs w:val="20"/>
              </w:rPr>
            </w:pPr>
            <w:r w:rsidRPr="00FA1E53">
              <w:rPr>
                <w:rFonts w:cstheme="minorHAnsi"/>
                <w:szCs w:val="20"/>
              </w:rPr>
              <w:t>Output configuration cleanup table</w:t>
            </w:r>
          </w:p>
          <w:p w14:paraId="6E7451CE" w14:textId="6084BD59" w:rsidR="003F0470" w:rsidRPr="00FA1E53" w:rsidRDefault="003F0470" w:rsidP="003F0470">
            <w:pPr>
              <w:pStyle w:val="Table-small"/>
              <w:rPr>
                <w:rFonts w:cstheme="minorHAnsi"/>
                <w:b w:val="0"/>
                <w:bCs w:val="0"/>
                <w:szCs w:val="20"/>
              </w:rPr>
            </w:pPr>
            <w:r w:rsidRPr="00FA1E53">
              <w:rPr>
                <w:rFonts w:cstheme="minorHAnsi"/>
                <w:b w:val="0"/>
                <w:bCs w:val="0"/>
                <w:szCs w:val="20"/>
              </w:rPr>
              <w:t>Refer to the output configuration cleanup table of T0005</w:t>
            </w:r>
            <w:r>
              <w:rPr>
                <w:rFonts w:cstheme="minorHAnsi"/>
                <w:b w:val="0"/>
                <w:bCs w:val="0"/>
                <w:szCs w:val="20"/>
              </w:rPr>
              <w:t>.</w:t>
            </w:r>
          </w:p>
        </w:tc>
      </w:tr>
      <w:tr w:rsidR="003F0470" w:rsidRPr="00D378DA" w14:paraId="5B1BF0DD"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514E4E" w:themeFill="accent3" w:themeFillShade="BF"/>
          </w:tcPr>
          <w:p w14:paraId="00B2816D" w14:textId="77777777" w:rsidR="003F0470" w:rsidRPr="00D378DA" w:rsidRDefault="003F0470" w:rsidP="003F0470">
            <w:pPr>
              <w:pStyle w:val="Table-small"/>
              <w:rPr>
                <w:rFonts w:cstheme="minorHAnsi"/>
                <w:b w:val="0"/>
                <w:bCs w:val="0"/>
                <w:szCs w:val="20"/>
              </w:rPr>
            </w:pPr>
            <w:r>
              <w:rPr>
                <w:rFonts w:cstheme="minorHAnsi"/>
                <w:color w:val="FFFFFF" w:themeColor="background1"/>
                <w:sz w:val="22"/>
                <w:szCs w:val="22"/>
              </w:rPr>
              <w:t xml:space="preserve">Test parameters and acceptance criteria </w:t>
            </w:r>
          </w:p>
        </w:tc>
      </w:tr>
      <w:tr w:rsidR="00502EDA" w:rsidRPr="00D378DA" w14:paraId="01AC0B74" w14:textId="77777777" w:rsidTr="00267686">
        <w:tc>
          <w:tcPr>
            <w:cnfStyle w:val="001000000000" w:firstRow="0" w:lastRow="0" w:firstColumn="1" w:lastColumn="0" w:oddVBand="0" w:evenVBand="0" w:oddHBand="0" w:evenHBand="0" w:firstRowFirstColumn="0" w:firstRowLastColumn="0" w:lastRowFirstColumn="0" w:lastRowLastColumn="0"/>
            <w:tcW w:w="0" w:type="dxa"/>
            <w:shd w:val="clear" w:color="auto" w:fill="C5C2C2" w:themeFill="accent3" w:themeFillTint="66"/>
          </w:tcPr>
          <w:p w14:paraId="59F425F3" w14:textId="77777777" w:rsidR="003F0470" w:rsidRPr="00836085" w:rsidRDefault="003F0470" w:rsidP="003F0470">
            <w:pPr>
              <w:pStyle w:val="Table-small"/>
              <w:rPr>
                <w:rFonts w:cstheme="minorHAnsi"/>
                <w:szCs w:val="20"/>
              </w:rPr>
            </w:pPr>
            <w:r w:rsidRPr="00836085">
              <w:rPr>
                <w:rFonts w:cstheme="minorHAnsi"/>
                <w:sz w:val="22"/>
                <w:szCs w:val="22"/>
              </w:rPr>
              <w:t xml:space="preserve">ID </w:t>
            </w:r>
          </w:p>
        </w:tc>
        <w:tc>
          <w:tcPr>
            <w:tcW w:w="0" w:type="dxa"/>
            <w:shd w:val="clear" w:color="auto" w:fill="C5C2C2" w:themeFill="accent3" w:themeFillTint="66"/>
          </w:tcPr>
          <w:p w14:paraId="0660D484" w14:textId="77777777" w:rsidR="003F0470" w:rsidRPr="00836085" w:rsidRDefault="003F0470" w:rsidP="003F0470">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Name</w:t>
            </w:r>
          </w:p>
        </w:tc>
        <w:tc>
          <w:tcPr>
            <w:tcW w:w="0" w:type="dxa"/>
            <w:shd w:val="clear" w:color="auto" w:fill="C5C2C2" w:themeFill="accent3" w:themeFillTint="66"/>
          </w:tcPr>
          <w:p w14:paraId="4BC57B62" w14:textId="77777777" w:rsidR="003F0470" w:rsidRPr="00836085" w:rsidRDefault="003F0470" w:rsidP="003F0470">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Unit</w:t>
            </w:r>
          </w:p>
        </w:tc>
        <w:tc>
          <w:tcPr>
            <w:tcW w:w="0" w:type="dxa"/>
            <w:shd w:val="clear" w:color="auto" w:fill="C5C2C2" w:themeFill="accent3" w:themeFillTint="66"/>
          </w:tcPr>
          <w:p w14:paraId="721B379D" w14:textId="77777777" w:rsidR="003F0470" w:rsidRPr="00836085" w:rsidRDefault="003F0470" w:rsidP="003F0470">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LTL</w:t>
            </w:r>
          </w:p>
        </w:tc>
        <w:tc>
          <w:tcPr>
            <w:tcW w:w="0" w:type="dxa"/>
            <w:shd w:val="clear" w:color="auto" w:fill="C5C2C2" w:themeFill="accent3" w:themeFillTint="66"/>
          </w:tcPr>
          <w:p w14:paraId="19317A26" w14:textId="77777777" w:rsidR="003F0470" w:rsidRPr="00836085" w:rsidRDefault="003F0470" w:rsidP="003F0470">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Typ</w:t>
            </w:r>
          </w:p>
        </w:tc>
        <w:tc>
          <w:tcPr>
            <w:tcW w:w="0" w:type="dxa"/>
            <w:shd w:val="clear" w:color="auto" w:fill="C5C2C2" w:themeFill="accent3" w:themeFillTint="66"/>
          </w:tcPr>
          <w:p w14:paraId="1A27BDE0" w14:textId="77777777" w:rsidR="003F0470" w:rsidRPr="00836085" w:rsidRDefault="003F0470" w:rsidP="003F0470">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UTL</w:t>
            </w:r>
          </w:p>
        </w:tc>
      </w:tr>
      <w:tr w:rsidR="00502EDA" w:rsidRPr="00D378DA" w14:paraId="2D1BBBFD"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404002C9" w14:textId="7F24ADCE" w:rsidR="00633CDA" w:rsidRPr="009C5E6B" w:rsidRDefault="00633CDA" w:rsidP="00633CDA">
            <w:pPr>
              <w:pStyle w:val="Table-small"/>
              <w:rPr>
                <w:rFonts w:cstheme="minorHAnsi"/>
                <w:b w:val="0"/>
                <w:szCs w:val="20"/>
              </w:rPr>
            </w:pPr>
            <w:r>
              <w:t>M0031 </w:t>
            </w:r>
          </w:p>
        </w:tc>
        <w:tc>
          <w:tcPr>
            <w:tcW w:w="0" w:type="dxa"/>
            <w:shd w:val="clear" w:color="auto" w:fill="FFFFFF" w:themeFill="background1"/>
          </w:tcPr>
          <w:p w14:paraId="72B7A1D9" w14:textId="4D1ED145" w:rsidR="00633CDA" w:rsidRPr="004B477B" w:rsidRDefault="00633CDA" w:rsidP="00633CDA">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r w:rsidRPr="00445137">
              <w:t>T0006_M0031_i_ol_gpio</w:t>
            </w:r>
          </w:p>
        </w:tc>
        <w:tc>
          <w:tcPr>
            <w:tcW w:w="0" w:type="dxa"/>
            <w:shd w:val="clear" w:color="auto" w:fill="FFFFFF" w:themeFill="background1"/>
            <w:vAlign w:val="center"/>
          </w:tcPr>
          <w:p w14:paraId="09C907F5" w14:textId="5E1D3BA4" w:rsidR="00633CDA" w:rsidRPr="009C5E6B" w:rsidRDefault="00633CDA" w:rsidP="00633CDA">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mA</w:t>
            </w:r>
          </w:p>
        </w:tc>
        <w:tc>
          <w:tcPr>
            <w:tcW w:w="0" w:type="dxa"/>
            <w:shd w:val="clear" w:color="auto" w:fill="FFFFFF" w:themeFill="background1"/>
            <w:vAlign w:val="center"/>
          </w:tcPr>
          <w:p w14:paraId="0042FAE1" w14:textId="729750EB" w:rsidR="00633CDA" w:rsidRPr="009C5E6B" w:rsidRDefault="00633CDA" w:rsidP="00633CDA">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0" w:type="dxa"/>
            <w:shd w:val="clear" w:color="auto" w:fill="FFFFFF" w:themeFill="background1"/>
            <w:vAlign w:val="center"/>
          </w:tcPr>
          <w:p w14:paraId="249F380C" w14:textId="32082CE6" w:rsidR="00633CDA" w:rsidRPr="009C5E6B" w:rsidRDefault="00633CDA" w:rsidP="00633CDA">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0" w:type="dxa"/>
            <w:shd w:val="clear" w:color="auto" w:fill="FFFFFF" w:themeFill="background1"/>
            <w:vAlign w:val="center"/>
          </w:tcPr>
          <w:p w14:paraId="0B35E195" w14:textId="7EAF5230" w:rsidR="00633CDA" w:rsidRPr="009C5E6B" w:rsidRDefault="00633CDA" w:rsidP="00633CDA">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502EDA" w:rsidRPr="00D378DA" w14:paraId="712BCA10" w14:textId="77777777" w:rsidTr="00267686">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564954BD" w14:textId="324F0FBF" w:rsidR="00633CDA" w:rsidRDefault="00633CDA" w:rsidP="00633CDA">
            <w:pPr>
              <w:pStyle w:val="Table-small"/>
            </w:pPr>
            <w:r>
              <w:t>M0032</w:t>
            </w:r>
          </w:p>
        </w:tc>
        <w:tc>
          <w:tcPr>
            <w:tcW w:w="0" w:type="dxa"/>
            <w:shd w:val="clear" w:color="auto" w:fill="FFFFFF" w:themeFill="background1"/>
          </w:tcPr>
          <w:p w14:paraId="5644B00C" w14:textId="1E1BD766" w:rsidR="00633CDA" w:rsidRDefault="00633CDA" w:rsidP="00633CD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fr-BE"/>
              </w:rPr>
            </w:pPr>
            <w:r w:rsidRPr="00445137">
              <w:t>T0006_M0032_i_oh_gpio</w:t>
            </w:r>
          </w:p>
        </w:tc>
        <w:tc>
          <w:tcPr>
            <w:tcW w:w="0" w:type="dxa"/>
            <w:shd w:val="clear" w:color="auto" w:fill="FFFFFF" w:themeFill="background1"/>
            <w:vAlign w:val="center"/>
          </w:tcPr>
          <w:p w14:paraId="2422B0F3" w14:textId="38D85E5B" w:rsidR="00633CDA" w:rsidRDefault="00633CDA" w:rsidP="00633CD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mA</w:t>
            </w:r>
          </w:p>
        </w:tc>
        <w:tc>
          <w:tcPr>
            <w:tcW w:w="0" w:type="dxa"/>
            <w:shd w:val="clear" w:color="auto" w:fill="FFFFFF" w:themeFill="background1"/>
            <w:vAlign w:val="center"/>
          </w:tcPr>
          <w:p w14:paraId="61EB2607" w14:textId="7178CC8D" w:rsidR="00633CDA" w:rsidRPr="009C5E6B" w:rsidRDefault="00633CDA" w:rsidP="00633CD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0" w:type="dxa"/>
            <w:shd w:val="clear" w:color="auto" w:fill="FFFFFF" w:themeFill="background1"/>
            <w:vAlign w:val="center"/>
          </w:tcPr>
          <w:p w14:paraId="151ECCE3" w14:textId="424C38EE" w:rsidR="00633CDA" w:rsidRPr="009C5E6B" w:rsidRDefault="00633CDA" w:rsidP="00633CD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0" w:type="dxa"/>
            <w:shd w:val="clear" w:color="auto" w:fill="FFFFFF" w:themeFill="background1"/>
            <w:vAlign w:val="center"/>
          </w:tcPr>
          <w:p w14:paraId="59A6DAFC" w14:textId="0130D81C" w:rsidR="00633CDA" w:rsidRPr="009C5E6B" w:rsidRDefault="00633CDA" w:rsidP="00633CD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bl>
    <w:p w14:paraId="4FD86531" w14:textId="30213D86" w:rsidR="00BC2C57" w:rsidRDefault="00BC2C57" w:rsidP="00BC2C57">
      <w:pPr>
        <w:pStyle w:val="Heading2"/>
      </w:pPr>
      <w:bookmarkStart w:id="246" w:name="_Ref207890514"/>
      <w:bookmarkStart w:id="247" w:name="_Toc214350546"/>
      <w:r>
        <w:t>T0007: IDDD</w:t>
      </w:r>
      <w:bookmarkEnd w:id="246"/>
      <w:r w:rsidR="00A63381">
        <w:t xml:space="preserve"> Test</w:t>
      </w:r>
      <w:bookmarkEnd w:id="247"/>
    </w:p>
    <w:p w14:paraId="3BAEE843" w14:textId="01088943" w:rsidR="00BC2C57" w:rsidRDefault="00BC2C57" w:rsidP="00BC2C57">
      <w:pPr>
        <w:pStyle w:val="Caption"/>
        <w:keepNext/>
      </w:pPr>
      <w:bookmarkStart w:id="248" w:name="_Toc214350597"/>
      <w:r>
        <w:t xml:space="preserve">Table </w:t>
      </w:r>
      <w:r>
        <w:fldChar w:fldCharType="begin"/>
      </w:r>
      <w:r>
        <w:instrText xml:space="preserve"> SEQ Table \* ARABIC </w:instrText>
      </w:r>
      <w:r>
        <w:fldChar w:fldCharType="separate"/>
      </w:r>
      <w:r w:rsidR="00AA08B9">
        <w:rPr>
          <w:noProof/>
        </w:rPr>
        <w:t>24</w:t>
      </w:r>
      <w:r>
        <w:fldChar w:fldCharType="end"/>
      </w:r>
      <w:r>
        <w:t xml:space="preserve">: </w:t>
      </w:r>
      <w:r w:rsidR="00490045">
        <w:t xml:space="preserve">T0007: IDDD </w:t>
      </w:r>
      <w:r w:rsidR="00A63381">
        <w:t xml:space="preserve">Test </w:t>
      </w:r>
      <w:r w:rsidR="00490045">
        <w:t>Overview</w:t>
      </w:r>
      <w:bookmarkEnd w:id="248"/>
    </w:p>
    <w:tbl>
      <w:tblPr>
        <w:tblStyle w:val="GridTable4-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7"/>
        <w:gridCol w:w="3321"/>
        <w:gridCol w:w="709"/>
        <w:gridCol w:w="1559"/>
        <w:gridCol w:w="1391"/>
        <w:gridCol w:w="1722"/>
      </w:tblGrid>
      <w:tr w:rsidR="00BC2C57" w:rsidRPr="00D378DA" w14:paraId="6A749970" w14:textId="77777777" w:rsidTr="00BE6C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514E4E" w:themeFill="accent3" w:themeFillShade="BF"/>
          </w:tcPr>
          <w:p w14:paraId="4011158D" w14:textId="77777777" w:rsidR="00BC2C57" w:rsidRPr="00D378DA" w:rsidRDefault="00BC2C57">
            <w:pPr>
              <w:pStyle w:val="Table-small"/>
              <w:rPr>
                <w:rFonts w:cstheme="minorHAnsi"/>
                <w:sz w:val="22"/>
                <w:szCs w:val="18"/>
              </w:rPr>
            </w:pPr>
            <w:r w:rsidRPr="00D378DA">
              <w:rPr>
                <w:rFonts w:cstheme="minorHAnsi"/>
                <w:sz w:val="22"/>
                <w:szCs w:val="18"/>
              </w:rPr>
              <w:t xml:space="preserve">Test </w:t>
            </w:r>
            <w:r>
              <w:rPr>
                <w:rFonts w:cstheme="minorHAnsi"/>
                <w:sz w:val="22"/>
                <w:szCs w:val="18"/>
              </w:rPr>
              <w:t xml:space="preserve">Description </w:t>
            </w:r>
          </w:p>
        </w:tc>
      </w:tr>
      <w:tr w:rsidR="00BC2C57" w:rsidRPr="00D378DA" w14:paraId="2EEA6B44"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FFFFFF" w:themeFill="background1"/>
          </w:tcPr>
          <w:p w14:paraId="162F4803" w14:textId="2A1B8C87" w:rsidR="00BC2C57" w:rsidRPr="00143C64" w:rsidRDefault="00923A47" w:rsidP="00923A47">
            <w:pPr>
              <w:pStyle w:val="Table-small"/>
              <w:rPr>
                <w:rFonts w:cstheme="minorHAnsi"/>
                <w:b w:val="0"/>
              </w:rPr>
            </w:pPr>
            <w:r w:rsidRPr="00923A47">
              <w:rPr>
                <w:rFonts w:cstheme="minorHAnsi"/>
                <w:b w:val="0"/>
              </w:rPr>
              <w:t>This test will measure the current consumption of the DUT in multiple states, video modes, frame rates and test patterns.</w:t>
            </w:r>
          </w:p>
        </w:tc>
      </w:tr>
      <w:tr w:rsidR="00BC2C57" w:rsidRPr="00D378DA" w14:paraId="1654B5D9"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514E4E" w:themeFill="accent3" w:themeFillShade="BF"/>
          </w:tcPr>
          <w:p w14:paraId="7221D0D0" w14:textId="77777777" w:rsidR="00BC2C57" w:rsidRPr="00362FE5" w:rsidRDefault="00BC2C57">
            <w:pPr>
              <w:pStyle w:val="Table-small"/>
              <w:rPr>
                <w:rFonts w:cstheme="minorHAnsi"/>
                <w:color w:val="FF0000"/>
              </w:rPr>
            </w:pPr>
            <w:r w:rsidRPr="001607D4">
              <w:rPr>
                <w:rFonts w:cstheme="minorHAnsi"/>
                <w:color w:val="FFFFFF" w:themeColor="background1"/>
                <w:sz w:val="22"/>
                <w:szCs w:val="18"/>
              </w:rPr>
              <w:t>Test Configuration</w:t>
            </w:r>
          </w:p>
        </w:tc>
      </w:tr>
      <w:tr w:rsidR="00002B30" w:rsidRPr="00D378DA" w14:paraId="21EAFF91"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FFFFFF" w:themeFill="background1"/>
          </w:tcPr>
          <w:p w14:paraId="66854668" w14:textId="541AAB8A" w:rsidR="00002B30" w:rsidRPr="00A1698F" w:rsidRDefault="00002B30" w:rsidP="00002B30">
            <w:pPr>
              <w:pStyle w:val="Table-small"/>
              <w:rPr>
                <w:rFonts w:cstheme="minorHAnsi"/>
                <w:b w:val="0"/>
                <w:bCs w:val="0"/>
              </w:rPr>
            </w:pPr>
          </w:p>
        </w:tc>
      </w:tr>
      <w:tr w:rsidR="00002B30" w:rsidRPr="00D378DA" w14:paraId="7415522E"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514E4E" w:themeFill="accent3" w:themeFillShade="BF"/>
          </w:tcPr>
          <w:p w14:paraId="4F5B13D9" w14:textId="77777777" w:rsidR="00002B30" w:rsidRPr="00D378DA" w:rsidRDefault="00002B30" w:rsidP="00002B30">
            <w:pPr>
              <w:pStyle w:val="Table-small"/>
              <w:rPr>
                <w:rFonts w:cstheme="minorHAnsi"/>
                <w:color w:val="FFFFFF" w:themeColor="background1"/>
                <w:sz w:val="22"/>
                <w:szCs w:val="18"/>
              </w:rPr>
            </w:pPr>
            <w:r>
              <w:rPr>
                <w:rFonts w:cstheme="minorHAnsi"/>
                <w:color w:val="FFFFFF" w:themeColor="background1"/>
                <w:sz w:val="22"/>
                <w:szCs w:val="18"/>
              </w:rPr>
              <w:t xml:space="preserve">Test Equipment Requirements </w:t>
            </w:r>
          </w:p>
        </w:tc>
      </w:tr>
      <w:tr w:rsidR="00002B30" w:rsidRPr="00D378DA" w14:paraId="5C9529C4"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FFFFFF" w:themeFill="background1"/>
          </w:tcPr>
          <w:p w14:paraId="4699DE81" w14:textId="77777777" w:rsidR="00002B30" w:rsidRPr="00DE3EC9" w:rsidRDefault="00002B30" w:rsidP="00002B30">
            <w:pPr>
              <w:spacing w:before="20" w:after="20"/>
              <w:rPr>
                <w:b w:val="0"/>
                <w:bCs w:val="0"/>
                <w:sz w:val="20"/>
                <w:szCs w:val="20"/>
              </w:rPr>
            </w:pPr>
            <w:r w:rsidRPr="00DE3EC9">
              <w:rPr>
                <w:b w:val="0"/>
                <w:bCs w:val="0"/>
                <w:sz w:val="20"/>
                <w:szCs w:val="20"/>
              </w:rPr>
              <w:t>A power supply with:</w:t>
            </w:r>
          </w:p>
          <w:p w14:paraId="6619F24B" w14:textId="6E56B682" w:rsidR="00002B30" w:rsidRPr="00DE3EC9" w:rsidRDefault="00002B30" w:rsidP="00002B30">
            <w:pPr>
              <w:pStyle w:val="ListParagraph"/>
              <w:numPr>
                <w:ilvl w:val="0"/>
                <w:numId w:val="51"/>
              </w:numPr>
              <w:spacing w:before="20" w:after="20"/>
              <w:rPr>
                <w:b w:val="0"/>
                <w:bCs w:val="0"/>
                <w:sz w:val="20"/>
                <w:szCs w:val="20"/>
              </w:rPr>
            </w:pPr>
            <w:r w:rsidRPr="00DE3EC9">
              <w:rPr>
                <w:b w:val="0"/>
                <w:bCs w:val="0"/>
                <w:sz w:val="20"/>
                <w:szCs w:val="20"/>
              </w:rPr>
              <w:t>4 Channels</w:t>
            </w:r>
          </w:p>
          <w:p w14:paraId="0C711AF0" w14:textId="09DD0EF5" w:rsidR="00002B30" w:rsidRPr="00DE3EC9" w:rsidRDefault="00002B30" w:rsidP="00002B30">
            <w:pPr>
              <w:pStyle w:val="ListParagraph"/>
              <w:numPr>
                <w:ilvl w:val="0"/>
                <w:numId w:val="51"/>
              </w:numPr>
              <w:spacing w:before="20" w:after="20"/>
              <w:rPr>
                <w:b w:val="0"/>
                <w:bCs w:val="0"/>
                <w:sz w:val="20"/>
                <w:szCs w:val="20"/>
              </w:rPr>
            </w:pPr>
            <w:r w:rsidRPr="00DE3EC9">
              <w:rPr>
                <w:b w:val="0"/>
                <w:bCs w:val="0"/>
                <w:sz w:val="20"/>
                <w:szCs w:val="20"/>
              </w:rPr>
              <w:t>Output voltage: 3.3 V</w:t>
            </w:r>
          </w:p>
          <w:p w14:paraId="6A232E0B" w14:textId="2A434049" w:rsidR="00002B30" w:rsidRPr="00DE3EC9" w:rsidRDefault="00002B30" w:rsidP="00002B30">
            <w:pPr>
              <w:pStyle w:val="ListParagraph"/>
              <w:numPr>
                <w:ilvl w:val="0"/>
                <w:numId w:val="51"/>
              </w:numPr>
              <w:spacing w:before="20" w:after="20"/>
              <w:rPr>
                <w:b w:val="0"/>
                <w:bCs w:val="0"/>
                <w:sz w:val="20"/>
                <w:szCs w:val="20"/>
              </w:rPr>
            </w:pPr>
            <w:r w:rsidRPr="00DE3EC9">
              <w:rPr>
                <w:b w:val="0"/>
                <w:bCs w:val="0"/>
                <w:sz w:val="20"/>
                <w:szCs w:val="20"/>
              </w:rPr>
              <w:t>Output voltage accuracy: 10 mV</w:t>
            </w:r>
          </w:p>
          <w:p w14:paraId="62AA596D" w14:textId="5598D9C5" w:rsidR="00002B30" w:rsidRPr="00DE3EC9" w:rsidRDefault="00002B30" w:rsidP="00002B30">
            <w:pPr>
              <w:pStyle w:val="ListParagraph"/>
              <w:numPr>
                <w:ilvl w:val="0"/>
                <w:numId w:val="51"/>
              </w:numPr>
              <w:spacing w:before="20" w:after="20"/>
              <w:rPr>
                <w:b w:val="0"/>
                <w:bCs w:val="0"/>
                <w:sz w:val="20"/>
                <w:szCs w:val="20"/>
              </w:rPr>
            </w:pPr>
            <w:r w:rsidRPr="00DE3EC9">
              <w:rPr>
                <w:b w:val="0"/>
                <w:bCs w:val="0"/>
                <w:sz w:val="20"/>
                <w:szCs w:val="20"/>
              </w:rPr>
              <w:t>Current limit: 100 mA</w:t>
            </w:r>
          </w:p>
          <w:p w14:paraId="3C3586FC" w14:textId="5812B92C" w:rsidR="00002B30" w:rsidRPr="00DE3EC9" w:rsidRDefault="00002B30" w:rsidP="00002B30">
            <w:pPr>
              <w:pStyle w:val="ListParagraph"/>
              <w:numPr>
                <w:ilvl w:val="0"/>
                <w:numId w:val="51"/>
              </w:numPr>
              <w:spacing w:before="20" w:after="20"/>
              <w:rPr>
                <w:b w:val="0"/>
                <w:bCs w:val="0"/>
                <w:sz w:val="20"/>
                <w:szCs w:val="20"/>
              </w:rPr>
            </w:pPr>
            <w:r w:rsidRPr="00DE3EC9">
              <w:rPr>
                <w:b w:val="0"/>
                <w:bCs w:val="0"/>
                <w:sz w:val="20"/>
                <w:szCs w:val="20"/>
              </w:rPr>
              <w:t>Current accuracy: 100 uA</w:t>
            </w:r>
          </w:p>
          <w:p w14:paraId="763B50BC" w14:textId="647150EA" w:rsidR="00002B30" w:rsidRPr="00555A83" w:rsidRDefault="00002B30" w:rsidP="00002B30">
            <w:pPr>
              <w:pStyle w:val="ListParagraph"/>
              <w:numPr>
                <w:ilvl w:val="0"/>
                <w:numId w:val="51"/>
              </w:numPr>
              <w:spacing w:before="20" w:after="20"/>
            </w:pPr>
            <w:r w:rsidRPr="00DE3EC9">
              <w:rPr>
                <w:b w:val="0"/>
                <w:bCs w:val="0"/>
                <w:sz w:val="20"/>
                <w:szCs w:val="20"/>
              </w:rPr>
              <w:t>Current resolution: 10 uA</w:t>
            </w:r>
          </w:p>
        </w:tc>
      </w:tr>
      <w:tr w:rsidR="00002B30" w:rsidRPr="00D378DA" w14:paraId="276B0495"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514E4E" w:themeFill="accent3" w:themeFillShade="BF"/>
          </w:tcPr>
          <w:p w14:paraId="61702C94" w14:textId="77777777" w:rsidR="00002B30" w:rsidRPr="0047278F" w:rsidRDefault="00002B30" w:rsidP="00002B30">
            <w:pPr>
              <w:spacing w:before="20" w:after="20"/>
              <w:rPr>
                <w:sz w:val="20"/>
                <w:szCs w:val="14"/>
              </w:rPr>
            </w:pPr>
            <w:r w:rsidRPr="00A452BD">
              <w:rPr>
                <w:rFonts w:cstheme="minorHAnsi"/>
                <w:color w:val="FFFFFF" w:themeColor="background1"/>
                <w:szCs w:val="18"/>
              </w:rPr>
              <w:t>Test Conditions</w:t>
            </w:r>
          </w:p>
        </w:tc>
      </w:tr>
      <w:tr w:rsidR="00BE6C7F" w:rsidRPr="00D378DA" w14:paraId="30B4955C"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6"/>
          </w:tcPr>
          <w:p w14:paraId="2B171CB2" w14:textId="24447566" w:rsidR="000F3FE4" w:rsidRPr="00BE6C7F" w:rsidRDefault="000F3FE4" w:rsidP="00002B30">
            <w:pPr>
              <w:spacing w:before="20" w:after="20"/>
              <w:rPr>
                <w:rFonts w:cstheme="minorHAnsi"/>
                <w:color w:val="FFFFFF" w:themeColor="background1"/>
                <w:sz w:val="20"/>
                <w:szCs w:val="20"/>
              </w:rPr>
            </w:pPr>
            <w:r w:rsidRPr="00BE6C7F">
              <w:rPr>
                <w:sz w:val="20"/>
                <w:szCs w:val="20"/>
              </w:rPr>
              <w:lastRenderedPageBreak/>
              <w:t xml:space="preserve">No deviations from chapter </w:t>
            </w:r>
            <w:r w:rsidRPr="0027677D">
              <w:rPr>
                <w:sz w:val="20"/>
                <w:szCs w:val="20"/>
              </w:rPr>
              <w:fldChar w:fldCharType="begin"/>
            </w:r>
            <w:r w:rsidRPr="00BE6C7F">
              <w:rPr>
                <w:sz w:val="20"/>
                <w:szCs w:val="20"/>
              </w:rPr>
              <w:instrText xml:space="preserve"> REF _Ref208396945 \r \h </w:instrText>
            </w:r>
            <w:r w:rsidR="0027677D">
              <w:rPr>
                <w:sz w:val="20"/>
                <w:szCs w:val="20"/>
              </w:rPr>
              <w:instrText xml:space="preserve"> \* MERGEFORMAT </w:instrText>
            </w:r>
            <w:r w:rsidRPr="0027677D">
              <w:rPr>
                <w:sz w:val="20"/>
                <w:szCs w:val="20"/>
              </w:rPr>
            </w:r>
            <w:r w:rsidRPr="0027677D">
              <w:rPr>
                <w:sz w:val="20"/>
                <w:szCs w:val="20"/>
              </w:rPr>
              <w:fldChar w:fldCharType="separate"/>
            </w:r>
            <w:r w:rsidR="00AA08B9">
              <w:rPr>
                <w:sz w:val="20"/>
                <w:szCs w:val="20"/>
              </w:rPr>
              <w:t>2</w:t>
            </w:r>
            <w:r w:rsidRPr="0027677D">
              <w:rPr>
                <w:sz w:val="20"/>
                <w:szCs w:val="20"/>
              </w:rPr>
              <w:fldChar w:fldCharType="end"/>
            </w:r>
            <w:r w:rsidRPr="00BE6C7F">
              <w:rPr>
                <w:sz w:val="20"/>
                <w:szCs w:val="20"/>
              </w:rPr>
              <w:t xml:space="preserve"> applies to this test.</w:t>
            </w:r>
          </w:p>
        </w:tc>
      </w:tr>
      <w:tr w:rsidR="00002B30" w:rsidRPr="00D378DA" w14:paraId="1BBC3127"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FFFFFF" w:themeFill="background1"/>
          </w:tcPr>
          <w:p w14:paraId="4F9B814C" w14:textId="28AA6C99" w:rsidR="00002B30" w:rsidRPr="00403895" w:rsidRDefault="00002B30" w:rsidP="00002B30">
            <w:pPr>
              <w:spacing w:before="20" w:after="20"/>
              <w:rPr>
                <w:b w:val="0"/>
                <w:bCs w:val="0"/>
                <w:sz w:val="20"/>
                <w:szCs w:val="14"/>
              </w:rPr>
            </w:pPr>
          </w:p>
        </w:tc>
      </w:tr>
      <w:tr w:rsidR="00002B30" w:rsidRPr="00D378DA" w14:paraId="7C308D09"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514E4E" w:themeFill="accent3" w:themeFillShade="BF"/>
          </w:tcPr>
          <w:p w14:paraId="1DB67844" w14:textId="77777777" w:rsidR="00002B30" w:rsidRPr="00920ABA" w:rsidRDefault="00002B30" w:rsidP="00002B30">
            <w:pPr>
              <w:spacing w:before="20" w:after="20"/>
              <w:rPr>
                <w:color w:val="FF0000"/>
                <w:sz w:val="20"/>
                <w:szCs w:val="14"/>
              </w:rPr>
            </w:pPr>
            <w:r w:rsidRPr="003D1F8A">
              <w:rPr>
                <w:rFonts w:cstheme="minorHAnsi"/>
                <w:color w:val="FFFFFF" w:themeColor="background1"/>
                <w:szCs w:val="18"/>
              </w:rPr>
              <w:t>Environmental conditions</w:t>
            </w:r>
            <w:r w:rsidRPr="003D1F8A">
              <w:rPr>
                <w:color w:val="FFFFFF" w:themeColor="background1"/>
                <w:sz w:val="20"/>
                <w:szCs w:val="14"/>
              </w:rPr>
              <w:t xml:space="preserve"> </w:t>
            </w:r>
          </w:p>
        </w:tc>
      </w:tr>
      <w:tr w:rsidR="00002B30" w:rsidRPr="00D378DA" w14:paraId="1BC91478"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FFFFFF" w:themeFill="background1"/>
          </w:tcPr>
          <w:p w14:paraId="6D9F8548" w14:textId="317717E7" w:rsidR="00002B30" w:rsidRPr="00DC13A1" w:rsidRDefault="00002B30" w:rsidP="00002B30">
            <w:pPr>
              <w:spacing w:before="20" w:after="20"/>
              <w:rPr>
                <w:b w:val="0"/>
                <w:bCs w:val="0"/>
                <w:sz w:val="20"/>
                <w:szCs w:val="14"/>
              </w:rPr>
            </w:pPr>
            <w:r w:rsidRPr="000E34D5">
              <w:rPr>
                <w:b w:val="0"/>
                <w:bCs w:val="0"/>
                <w:sz w:val="20"/>
                <w:szCs w:val="14"/>
              </w:rPr>
              <w:t>This test will be executed in an automated way, at room temperature and in a temperature controlled environment</w:t>
            </w:r>
          </w:p>
        </w:tc>
      </w:tr>
      <w:tr w:rsidR="00002B30" w:rsidRPr="00D378DA" w14:paraId="3446C60A"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514E4E" w:themeFill="accent3" w:themeFillShade="BF"/>
          </w:tcPr>
          <w:p w14:paraId="0C22F612" w14:textId="77777777" w:rsidR="00002B30" w:rsidRPr="00D378DA" w:rsidRDefault="00002B30" w:rsidP="00002B30">
            <w:pPr>
              <w:pStyle w:val="Table-small"/>
              <w:rPr>
                <w:rFonts w:cstheme="minorHAnsi"/>
                <w:sz w:val="22"/>
                <w:szCs w:val="18"/>
              </w:rPr>
            </w:pPr>
            <w:r>
              <w:rPr>
                <w:rFonts w:cstheme="minorHAnsi"/>
                <w:color w:val="FFFFFF" w:themeColor="background1"/>
                <w:sz w:val="22"/>
                <w:szCs w:val="18"/>
              </w:rPr>
              <w:t>Test Procedure</w:t>
            </w:r>
          </w:p>
        </w:tc>
      </w:tr>
      <w:tr w:rsidR="007C6318" w:rsidRPr="00D378DA" w14:paraId="1C536B2F"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C5C2C2" w:themeFill="accent3" w:themeFillTint="66"/>
          </w:tcPr>
          <w:p w14:paraId="1A283BA3" w14:textId="77777777" w:rsidR="00002B30" w:rsidRPr="00836085" w:rsidRDefault="00002B30" w:rsidP="00002B30">
            <w:pPr>
              <w:pStyle w:val="Table-small"/>
              <w:rPr>
                <w:rFonts w:cstheme="minorHAnsi"/>
                <w:sz w:val="22"/>
                <w:szCs w:val="18"/>
              </w:rPr>
            </w:pPr>
            <w:r w:rsidRPr="00836085">
              <w:rPr>
                <w:rFonts w:cstheme="minorHAnsi"/>
                <w:sz w:val="22"/>
                <w:szCs w:val="18"/>
              </w:rPr>
              <w:t>Step</w:t>
            </w:r>
          </w:p>
        </w:tc>
        <w:tc>
          <w:tcPr>
            <w:tcW w:w="0" w:type="dxa"/>
            <w:gridSpan w:val="3"/>
            <w:shd w:val="clear" w:color="auto" w:fill="C5C2C2" w:themeFill="accent3" w:themeFillTint="66"/>
          </w:tcPr>
          <w:p w14:paraId="14849311" w14:textId="77777777" w:rsidR="00002B30" w:rsidRPr="00836085" w:rsidRDefault="00002B30" w:rsidP="00002B30">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18"/>
              </w:rPr>
            </w:pPr>
            <w:r w:rsidRPr="00836085">
              <w:rPr>
                <w:rFonts w:cstheme="minorHAnsi"/>
                <w:b/>
                <w:bCs/>
                <w:sz w:val="22"/>
                <w:szCs w:val="18"/>
              </w:rPr>
              <w:t>Action</w:t>
            </w:r>
          </w:p>
        </w:tc>
        <w:tc>
          <w:tcPr>
            <w:tcW w:w="0" w:type="dxa"/>
            <w:shd w:val="clear" w:color="auto" w:fill="C5C2C2" w:themeFill="accent3" w:themeFillTint="66"/>
          </w:tcPr>
          <w:p w14:paraId="3D0AA527" w14:textId="77777777" w:rsidR="00002B30" w:rsidRPr="00836085" w:rsidRDefault="00002B30" w:rsidP="00002B30">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18"/>
              </w:rPr>
            </w:pPr>
            <w:r w:rsidRPr="00836085">
              <w:rPr>
                <w:rFonts w:cstheme="minorHAnsi"/>
                <w:b/>
                <w:bCs/>
                <w:sz w:val="22"/>
                <w:szCs w:val="18"/>
              </w:rPr>
              <w:t>Register parameter</w:t>
            </w:r>
          </w:p>
        </w:tc>
        <w:tc>
          <w:tcPr>
            <w:tcW w:w="0" w:type="dxa"/>
            <w:shd w:val="clear" w:color="auto" w:fill="C5C2C2" w:themeFill="accent3" w:themeFillTint="66"/>
          </w:tcPr>
          <w:p w14:paraId="5C6EA8ED" w14:textId="77777777" w:rsidR="00002B30" w:rsidRPr="00836085" w:rsidRDefault="00002B30" w:rsidP="00002B30">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18"/>
              </w:rPr>
            </w:pPr>
            <w:r w:rsidRPr="00836085">
              <w:rPr>
                <w:rFonts w:cstheme="minorHAnsi"/>
                <w:b/>
                <w:bCs/>
                <w:sz w:val="22"/>
                <w:szCs w:val="18"/>
              </w:rPr>
              <w:t>Value</w:t>
            </w:r>
          </w:p>
        </w:tc>
      </w:tr>
      <w:tr w:rsidR="00D84120" w:rsidRPr="00D378DA" w14:paraId="07180752"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7" w:type="dxa"/>
            <w:shd w:val="clear" w:color="auto" w:fill="FFFFFF" w:themeFill="background1"/>
            <w:vAlign w:val="center"/>
          </w:tcPr>
          <w:p w14:paraId="0923AD3B" w14:textId="6EEC7127" w:rsidR="00002B30" w:rsidRPr="00D378DA" w:rsidRDefault="00002B30" w:rsidP="00BE6C7F">
            <w:pPr>
              <w:pStyle w:val="Table-small"/>
              <w:numPr>
                <w:ilvl w:val="0"/>
                <w:numId w:val="79"/>
              </w:numPr>
              <w:rPr>
                <w:rFonts w:cstheme="minorHAnsi"/>
                <w:b w:val="0"/>
                <w:bCs w:val="0"/>
                <w:szCs w:val="20"/>
              </w:rPr>
            </w:pPr>
            <w:r>
              <w:t> </w:t>
            </w:r>
          </w:p>
        </w:tc>
        <w:tc>
          <w:tcPr>
            <w:tcW w:w="5589" w:type="dxa"/>
            <w:gridSpan w:val="3"/>
            <w:shd w:val="clear" w:color="auto" w:fill="FFFFFF" w:themeFill="background1"/>
            <w:vAlign w:val="center"/>
          </w:tcPr>
          <w:p w14:paraId="38B95825" w14:textId="7FBDE0DF" w:rsidR="00002B30" w:rsidRDefault="00002B30" w:rsidP="00002B3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Start from park state</w:t>
            </w:r>
          </w:p>
        </w:tc>
        <w:tc>
          <w:tcPr>
            <w:tcW w:w="1391" w:type="dxa"/>
            <w:shd w:val="clear" w:color="auto" w:fill="FFFFFF" w:themeFill="background1"/>
            <w:vAlign w:val="center"/>
          </w:tcPr>
          <w:p w14:paraId="3977679F" w14:textId="3268C705" w:rsidR="00002B30" w:rsidRPr="00D378DA" w:rsidRDefault="00002B30" w:rsidP="00002B3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1722" w:type="dxa"/>
            <w:shd w:val="clear" w:color="auto" w:fill="FFFFFF" w:themeFill="background1"/>
            <w:vAlign w:val="center"/>
          </w:tcPr>
          <w:p w14:paraId="34CF12FB" w14:textId="78A7D5F7" w:rsidR="00002B30" w:rsidRPr="00D378DA" w:rsidRDefault="00002B30" w:rsidP="00002B3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340A4F" w:rsidRPr="00D378DA" w14:paraId="3E631634"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7999363A" w14:textId="77777777" w:rsidR="00A81766" w:rsidRDefault="00A81766" w:rsidP="006C7D84">
            <w:pPr>
              <w:pStyle w:val="Table-small"/>
              <w:numPr>
                <w:ilvl w:val="0"/>
                <w:numId w:val="79"/>
              </w:numPr>
            </w:pPr>
          </w:p>
        </w:tc>
        <w:tc>
          <w:tcPr>
            <w:tcW w:w="0" w:type="dxa"/>
            <w:gridSpan w:val="3"/>
            <w:shd w:val="clear" w:color="auto" w:fill="FFFFFF" w:themeFill="background1"/>
            <w:vAlign w:val="center"/>
          </w:tcPr>
          <w:p w14:paraId="05C24888" w14:textId="01793D40" w:rsidR="00A81766" w:rsidRDefault="00A81766" w:rsidP="00002B30">
            <w:pPr>
              <w:pStyle w:val="Table-small"/>
              <w:cnfStyle w:val="000000000000" w:firstRow="0" w:lastRow="0" w:firstColumn="0" w:lastColumn="0" w:oddVBand="0" w:evenVBand="0" w:oddHBand="0" w:evenHBand="0" w:firstRowFirstColumn="0" w:firstRowLastColumn="0" w:lastRowFirstColumn="0" w:lastRowLastColumn="0"/>
            </w:pPr>
            <w:r>
              <w:t>Assert resetn</w:t>
            </w:r>
          </w:p>
        </w:tc>
        <w:tc>
          <w:tcPr>
            <w:tcW w:w="0" w:type="dxa"/>
            <w:shd w:val="clear" w:color="auto" w:fill="FFFFFF" w:themeFill="background1"/>
            <w:vAlign w:val="center"/>
          </w:tcPr>
          <w:p w14:paraId="09654DD2" w14:textId="7F4B9B9C" w:rsidR="00A81766" w:rsidRDefault="00A81766" w:rsidP="00002B30">
            <w:pPr>
              <w:pStyle w:val="Table-small"/>
              <w:cnfStyle w:val="000000000000" w:firstRow="0" w:lastRow="0" w:firstColumn="0" w:lastColumn="0" w:oddVBand="0" w:evenVBand="0" w:oddHBand="0" w:evenHBand="0" w:firstRowFirstColumn="0" w:firstRowLastColumn="0" w:lastRowFirstColumn="0" w:lastRowLastColumn="0"/>
            </w:pPr>
            <w:r>
              <w:t>resetn</w:t>
            </w:r>
          </w:p>
        </w:tc>
        <w:tc>
          <w:tcPr>
            <w:tcW w:w="0" w:type="dxa"/>
            <w:shd w:val="clear" w:color="auto" w:fill="FFFFFF" w:themeFill="background1"/>
            <w:vAlign w:val="center"/>
          </w:tcPr>
          <w:p w14:paraId="0E671E8D" w14:textId="684E1236" w:rsidR="00A81766" w:rsidRDefault="00A81766" w:rsidP="00002B30">
            <w:pPr>
              <w:pStyle w:val="Table-small"/>
              <w:cnfStyle w:val="000000000000" w:firstRow="0" w:lastRow="0" w:firstColumn="0" w:lastColumn="0" w:oddVBand="0" w:evenVBand="0" w:oddHBand="0" w:evenHBand="0" w:firstRowFirstColumn="0" w:firstRowLastColumn="0" w:lastRowFirstColumn="0" w:lastRowLastColumn="0"/>
            </w:pPr>
            <w:r>
              <w:t>0</w:t>
            </w:r>
          </w:p>
        </w:tc>
      </w:tr>
      <w:tr w:rsidR="00340A4F" w:rsidRPr="00D378DA" w14:paraId="148B6E79"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03029C43" w14:textId="77777777" w:rsidR="006C7D84" w:rsidRDefault="006C7D84" w:rsidP="006C7D84">
            <w:pPr>
              <w:pStyle w:val="Table-small"/>
              <w:numPr>
                <w:ilvl w:val="0"/>
                <w:numId w:val="79"/>
              </w:numPr>
            </w:pPr>
          </w:p>
        </w:tc>
        <w:tc>
          <w:tcPr>
            <w:tcW w:w="0" w:type="dxa"/>
            <w:gridSpan w:val="3"/>
            <w:shd w:val="clear" w:color="auto" w:fill="FFFFFF" w:themeFill="background1"/>
            <w:vAlign w:val="center"/>
          </w:tcPr>
          <w:p w14:paraId="1631785B" w14:textId="00416444" w:rsidR="006C7D84" w:rsidRDefault="006C7D84" w:rsidP="00002B30">
            <w:pPr>
              <w:pStyle w:val="Table-small"/>
              <w:cnfStyle w:val="000000100000" w:firstRow="0" w:lastRow="0" w:firstColumn="0" w:lastColumn="0" w:oddVBand="0" w:evenVBand="0" w:oddHBand="1" w:evenHBand="0" w:firstRowFirstColumn="0" w:firstRowLastColumn="0" w:lastRowFirstColumn="0" w:lastRowLastColumn="0"/>
            </w:pPr>
            <w:r>
              <w:t>Measure reset current levels</w:t>
            </w:r>
            <w:r w:rsidR="00C32AA6">
              <w:t xml:space="preserve"> for the 3 supplies</w:t>
            </w:r>
          </w:p>
        </w:tc>
        <w:tc>
          <w:tcPr>
            <w:tcW w:w="0" w:type="dxa"/>
            <w:shd w:val="clear" w:color="auto" w:fill="FFFFFF" w:themeFill="background1"/>
            <w:vAlign w:val="center"/>
          </w:tcPr>
          <w:p w14:paraId="02E2EF84" w14:textId="77777777" w:rsidR="006C7D84" w:rsidRDefault="006C7D84" w:rsidP="00002B30">
            <w:pPr>
              <w:pStyle w:val="Table-small"/>
              <w:cnfStyle w:val="000000100000" w:firstRow="0" w:lastRow="0" w:firstColumn="0" w:lastColumn="0" w:oddVBand="0" w:evenVBand="0" w:oddHBand="1" w:evenHBand="0" w:firstRowFirstColumn="0" w:firstRowLastColumn="0" w:lastRowFirstColumn="0" w:lastRowLastColumn="0"/>
            </w:pPr>
          </w:p>
        </w:tc>
        <w:tc>
          <w:tcPr>
            <w:tcW w:w="0" w:type="dxa"/>
            <w:shd w:val="clear" w:color="auto" w:fill="FFFFFF" w:themeFill="background1"/>
            <w:vAlign w:val="center"/>
          </w:tcPr>
          <w:p w14:paraId="570B44C3" w14:textId="2F3D10C2" w:rsidR="00656E44" w:rsidRDefault="00656E44" w:rsidP="00002B30">
            <w:pPr>
              <w:pStyle w:val="Table-small"/>
              <w:cnfStyle w:val="000000100000" w:firstRow="0" w:lastRow="0" w:firstColumn="0" w:lastColumn="0" w:oddVBand="0" w:evenVBand="0" w:oddHBand="1" w:evenHBand="0" w:firstRowFirstColumn="0" w:firstRowLastColumn="0" w:lastRowFirstColumn="0" w:lastRowLastColumn="0"/>
            </w:pPr>
          </w:p>
        </w:tc>
      </w:tr>
      <w:tr w:rsidR="00D84120" w:rsidRPr="00D378DA" w14:paraId="2BEE352E" w14:textId="77777777" w:rsidTr="00BE6C7F">
        <w:tc>
          <w:tcPr>
            <w:cnfStyle w:val="001000000000" w:firstRow="0" w:lastRow="0" w:firstColumn="1" w:lastColumn="0" w:oddVBand="0" w:evenVBand="0" w:oddHBand="0" w:evenHBand="0" w:firstRowFirstColumn="0" w:firstRowLastColumn="0" w:lastRowFirstColumn="0" w:lastRowLastColumn="0"/>
            <w:tcW w:w="927" w:type="dxa"/>
            <w:shd w:val="clear" w:color="auto" w:fill="FFFFFF" w:themeFill="background1"/>
            <w:vAlign w:val="center"/>
          </w:tcPr>
          <w:p w14:paraId="40E3D4EF" w14:textId="77777777" w:rsidR="00A81766" w:rsidRDefault="00A81766" w:rsidP="006C7D84">
            <w:pPr>
              <w:pStyle w:val="Table-small"/>
              <w:numPr>
                <w:ilvl w:val="0"/>
                <w:numId w:val="79"/>
              </w:numPr>
            </w:pPr>
          </w:p>
        </w:tc>
        <w:tc>
          <w:tcPr>
            <w:tcW w:w="5589" w:type="dxa"/>
            <w:gridSpan w:val="3"/>
            <w:shd w:val="clear" w:color="auto" w:fill="FFFFFF" w:themeFill="background1"/>
            <w:vAlign w:val="center"/>
          </w:tcPr>
          <w:p w14:paraId="7F6CA8E4" w14:textId="31B79A2B" w:rsidR="00A81766" w:rsidRDefault="00A81766" w:rsidP="00002B30">
            <w:pPr>
              <w:pStyle w:val="Table-small"/>
              <w:cnfStyle w:val="000000000000" w:firstRow="0" w:lastRow="0" w:firstColumn="0" w:lastColumn="0" w:oddVBand="0" w:evenVBand="0" w:oddHBand="0" w:evenHBand="0" w:firstRowFirstColumn="0" w:firstRowLastColumn="0" w:lastRowFirstColumn="0" w:lastRowLastColumn="0"/>
            </w:pPr>
            <w:r>
              <w:t>Re-enter park state</w:t>
            </w:r>
          </w:p>
        </w:tc>
        <w:tc>
          <w:tcPr>
            <w:tcW w:w="1391" w:type="dxa"/>
            <w:shd w:val="clear" w:color="auto" w:fill="FFFFFF" w:themeFill="background1"/>
            <w:vAlign w:val="center"/>
          </w:tcPr>
          <w:p w14:paraId="06982B64" w14:textId="77777777" w:rsidR="00A81766" w:rsidRDefault="00A81766" w:rsidP="00002B30">
            <w:pPr>
              <w:pStyle w:val="Table-small"/>
              <w:cnfStyle w:val="000000000000" w:firstRow="0" w:lastRow="0" w:firstColumn="0" w:lastColumn="0" w:oddVBand="0" w:evenVBand="0" w:oddHBand="0" w:evenHBand="0" w:firstRowFirstColumn="0" w:firstRowLastColumn="0" w:lastRowFirstColumn="0" w:lastRowLastColumn="0"/>
            </w:pPr>
          </w:p>
        </w:tc>
        <w:tc>
          <w:tcPr>
            <w:tcW w:w="1722" w:type="dxa"/>
            <w:shd w:val="clear" w:color="auto" w:fill="FFFFFF" w:themeFill="background1"/>
            <w:vAlign w:val="center"/>
          </w:tcPr>
          <w:p w14:paraId="16C558D9" w14:textId="77777777" w:rsidR="00A81766" w:rsidRDefault="00A81766" w:rsidP="00002B30">
            <w:pPr>
              <w:pStyle w:val="Table-small"/>
              <w:cnfStyle w:val="000000000000" w:firstRow="0" w:lastRow="0" w:firstColumn="0" w:lastColumn="0" w:oddVBand="0" w:evenVBand="0" w:oddHBand="0" w:evenHBand="0" w:firstRowFirstColumn="0" w:firstRowLastColumn="0" w:lastRowFirstColumn="0" w:lastRowLastColumn="0"/>
            </w:pPr>
          </w:p>
        </w:tc>
      </w:tr>
      <w:tr w:rsidR="00D84120" w:rsidRPr="00D378DA" w14:paraId="640F9285"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7" w:type="dxa"/>
            <w:shd w:val="clear" w:color="auto" w:fill="FFFFFF" w:themeFill="background1"/>
            <w:vAlign w:val="center"/>
          </w:tcPr>
          <w:p w14:paraId="0A1BD508" w14:textId="77777777" w:rsidR="00A81766" w:rsidRDefault="00A81766" w:rsidP="00A81766">
            <w:pPr>
              <w:pStyle w:val="Table-small"/>
              <w:numPr>
                <w:ilvl w:val="0"/>
                <w:numId w:val="79"/>
              </w:numPr>
            </w:pPr>
          </w:p>
        </w:tc>
        <w:tc>
          <w:tcPr>
            <w:tcW w:w="5589" w:type="dxa"/>
            <w:gridSpan w:val="3"/>
            <w:shd w:val="clear" w:color="auto" w:fill="FFFFFF" w:themeFill="background1"/>
            <w:vAlign w:val="center"/>
          </w:tcPr>
          <w:p w14:paraId="68C84236" w14:textId="6F2B8596" w:rsidR="00A81766" w:rsidRDefault="00A81766" w:rsidP="00A81766">
            <w:pPr>
              <w:pStyle w:val="Table-small"/>
              <w:cnfStyle w:val="000000100000" w:firstRow="0" w:lastRow="0" w:firstColumn="0" w:lastColumn="0" w:oddVBand="0" w:evenVBand="0" w:oddHBand="1" w:evenHBand="0" w:firstRowFirstColumn="0" w:firstRowLastColumn="0" w:lastRowFirstColumn="0" w:lastRowLastColumn="0"/>
            </w:pPr>
            <w:r>
              <w:t>Measure reset current levels</w:t>
            </w:r>
            <w:r w:rsidR="00C32AA6">
              <w:t xml:space="preserve"> for the 3 supplies</w:t>
            </w:r>
          </w:p>
        </w:tc>
        <w:tc>
          <w:tcPr>
            <w:tcW w:w="1391" w:type="dxa"/>
            <w:shd w:val="clear" w:color="auto" w:fill="FFFFFF" w:themeFill="background1"/>
            <w:vAlign w:val="center"/>
          </w:tcPr>
          <w:p w14:paraId="65A0F532" w14:textId="77777777" w:rsidR="00A81766" w:rsidRDefault="00A81766" w:rsidP="00A81766">
            <w:pPr>
              <w:pStyle w:val="Table-small"/>
              <w:cnfStyle w:val="000000100000" w:firstRow="0" w:lastRow="0" w:firstColumn="0" w:lastColumn="0" w:oddVBand="0" w:evenVBand="0" w:oddHBand="1" w:evenHBand="0" w:firstRowFirstColumn="0" w:firstRowLastColumn="0" w:lastRowFirstColumn="0" w:lastRowLastColumn="0"/>
            </w:pPr>
          </w:p>
        </w:tc>
        <w:tc>
          <w:tcPr>
            <w:tcW w:w="1722" w:type="dxa"/>
            <w:shd w:val="clear" w:color="auto" w:fill="FFFFFF" w:themeFill="background1"/>
            <w:vAlign w:val="center"/>
          </w:tcPr>
          <w:p w14:paraId="6AEB685C" w14:textId="421701B7" w:rsidR="00A81766" w:rsidRDefault="00A81766" w:rsidP="00A81766">
            <w:pPr>
              <w:pStyle w:val="Table-small"/>
              <w:cnfStyle w:val="000000100000" w:firstRow="0" w:lastRow="0" w:firstColumn="0" w:lastColumn="0" w:oddVBand="0" w:evenVBand="0" w:oddHBand="1" w:evenHBand="0" w:firstRowFirstColumn="0" w:firstRowLastColumn="0" w:lastRowFirstColumn="0" w:lastRowLastColumn="0"/>
            </w:pPr>
          </w:p>
        </w:tc>
      </w:tr>
      <w:tr w:rsidR="00D84120" w:rsidRPr="00D378DA" w14:paraId="53CF7D2D" w14:textId="77777777" w:rsidTr="00BE6C7F">
        <w:tc>
          <w:tcPr>
            <w:cnfStyle w:val="001000000000" w:firstRow="0" w:lastRow="0" w:firstColumn="1" w:lastColumn="0" w:oddVBand="0" w:evenVBand="0" w:oddHBand="0" w:evenHBand="0" w:firstRowFirstColumn="0" w:firstRowLastColumn="0" w:lastRowFirstColumn="0" w:lastRowLastColumn="0"/>
            <w:tcW w:w="927" w:type="dxa"/>
            <w:shd w:val="clear" w:color="auto" w:fill="FFFFFF" w:themeFill="background1"/>
            <w:vAlign w:val="center"/>
          </w:tcPr>
          <w:p w14:paraId="11DA096B" w14:textId="59C86C0D" w:rsidR="00A81766" w:rsidRPr="00D378DA" w:rsidRDefault="00A81766" w:rsidP="00BE6C7F">
            <w:pPr>
              <w:pStyle w:val="Table-small"/>
              <w:numPr>
                <w:ilvl w:val="0"/>
                <w:numId w:val="79"/>
              </w:numPr>
              <w:rPr>
                <w:rFonts w:cstheme="minorHAnsi"/>
                <w:b w:val="0"/>
                <w:bCs w:val="0"/>
                <w:szCs w:val="20"/>
              </w:rPr>
            </w:pPr>
            <w:r>
              <w:t> </w:t>
            </w:r>
          </w:p>
        </w:tc>
        <w:tc>
          <w:tcPr>
            <w:tcW w:w="5589" w:type="dxa"/>
            <w:gridSpan w:val="3"/>
            <w:shd w:val="clear" w:color="auto" w:fill="FFFFFF" w:themeFill="background1"/>
            <w:vAlign w:val="center"/>
          </w:tcPr>
          <w:p w14:paraId="74A7FC8C" w14:textId="07A9B049" w:rsidR="00A81766" w:rsidRDefault="00A81766" w:rsidP="00A8176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xml:space="preserve">Start of </w:t>
            </w:r>
            <w:r w:rsidR="003D1C44">
              <w:t>video mode loop</w:t>
            </w:r>
          </w:p>
        </w:tc>
        <w:tc>
          <w:tcPr>
            <w:tcW w:w="1391" w:type="dxa"/>
            <w:shd w:val="clear" w:color="auto" w:fill="FFFFFF" w:themeFill="background1"/>
            <w:vAlign w:val="center"/>
          </w:tcPr>
          <w:p w14:paraId="6B908D47" w14:textId="2C284AE2" w:rsidR="00A81766" w:rsidRPr="00D378DA" w:rsidRDefault="00A81766" w:rsidP="00A8176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1722" w:type="dxa"/>
            <w:shd w:val="clear" w:color="auto" w:fill="FFFFFF" w:themeFill="background1"/>
            <w:vAlign w:val="center"/>
          </w:tcPr>
          <w:p w14:paraId="2388D7E7" w14:textId="20CD8377" w:rsidR="00A81766" w:rsidRPr="00D378DA" w:rsidRDefault="00A81766" w:rsidP="00A8176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49024A" w:rsidRPr="00D378DA" w14:paraId="47FA8DCB"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vMerge w:val="restart"/>
            <w:shd w:val="clear" w:color="auto" w:fill="FFFFFF" w:themeFill="background1"/>
            <w:vAlign w:val="center"/>
          </w:tcPr>
          <w:p w14:paraId="5437C0F6" w14:textId="1CC9893B" w:rsidR="00FD04AC" w:rsidRPr="00BE6C7F" w:rsidRDefault="00FD04AC" w:rsidP="00BE6C7F">
            <w:pPr>
              <w:pStyle w:val="Table-small"/>
              <w:rPr>
                <w:b w:val="0"/>
                <w:bCs w:val="0"/>
              </w:rPr>
            </w:pPr>
            <w:r w:rsidRPr="00923AE3">
              <w:rPr>
                <w:b w:val="0"/>
                <w:bCs w:val="0"/>
              </w:rPr>
              <w:t>6</w:t>
            </w:r>
            <w:r w:rsidRPr="00DC3728">
              <w:t>.1.</w:t>
            </w:r>
          </w:p>
        </w:tc>
        <w:tc>
          <w:tcPr>
            <w:tcW w:w="0" w:type="dxa"/>
            <w:gridSpan w:val="3"/>
            <w:vMerge w:val="restart"/>
            <w:shd w:val="clear" w:color="auto" w:fill="FFFFFF" w:themeFill="background1"/>
            <w:vAlign w:val="center"/>
          </w:tcPr>
          <w:p w14:paraId="042DB374" w14:textId="77777777" w:rsidR="00FD04AC" w:rsidRDefault="00FD04AC" w:rsidP="003D1C44">
            <w:pPr>
              <w:pStyle w:val="Table-small"/>
              <w:cnfStyle w:val="000000100000" w:firstRow="0" w:lastRow="0" w:firstColumn="0" w:lastColumn="0" w:oddVBand="0" w:evenVBand="0" w:oddHBand="1" w:evenHBand="0" w:firstRowFirstColumn="0" w:firstRowLastColumn="0" w:lastRowFirstColumn="0" w:lastRowLastColumn="0"/>
            </w:pPr>
            <w:r>
              <w:t>Configure the first (next) video mode</w:t>
            </w:r>
          </w:p>
          <w:p w14:paraId="79F27987" w14:textId="684A1C77" w:rsidR="00FD04AC" w:rsidRDefault="00FD04AC" w:rsidP="003D1C44">
            <w:pPr>
              <w:pStyle w:val="Table-small"/>
              <w:cnfStyle w:val="000000100000" w:firstRow="0" w:lastRow="0" w:firstColumn="0" w:lastColumn="0" w:oddVBand="0" w:evenVBand="0" w:oddHBand="1" w:evenHBand="0" w:firstRowFirstColumn="0" w:firstRowLastColumn="0" w:lastRowFirstColumn="0" w:lastRowLastColumn="0"/>
            </w:pPr>
            <w:r>
              <w:t> </w:t>
            </w:r>
          </w:p>
        </w:tc>
        <w:tc>
          <w:tcPr>
            <w:tcW w:w="0" w:type="dxa"/>
            <w:shd w:val="clear" w:color="auto" w:fill="FFFFFF" w:themeFill="background1"/>
            <w:vAlign w:val="center"/>
          </w:tcPr>
          <w:p w14:paraId="662D19EA" w14:textId="03A75780" w:rsidR="00FD04AC" w:rsidRDefault="00FD04AC" w:rsidP="003D1C44">
            <w:pPr>
              <w:pStyle w:val="Table-small"/>
              <w:cnfStyle w:val="000000100000" w:firstRow="0" w:lastRow="0" w:firstColumn="0" w:lastColumn="0" w:oddVBand="0" w:evenVBand="0" w:oddHBand="1" w:evenHBand="0" w:firstRowFirstColumn="0" w:firstRowLastColumn="0" w:lastRowFirstColumn="0" w:lastRowLastColumn="0"/>
            </w:pPr>
            <w:r>
              <w:t>ImageSize_Height</w:t>
            </w:r>
          </w:p>
        </w:tc>
        <w:tc>
          <w:tcPr>
            <w:tcW w:w="0" w:type="dxa"/>
            <w:shd w:val="clear" w:color="auto" w:fill="FFFFFF" w:themeFill="background1"/>
            <w:vAlign w:val="center"/>
          </w:tcPr>
          <w:p w14:paraId="6B48192C" w14:textId="45D4819F" w:rsidR="00FD04AC" w:rsidRDefault="00FD04AC" w:rsidP="003D1C44">
            <w:pPr>
              <w:pStyle w:val="Table-small"/>
              <w:cnfStyle w:val="000000100000" w:firstRow="0" w:lastRow="0" w:firstColumn="0" w:lastColumn="0" w:oddVBand="0" w:evenVBand="0" w:oddHBand="1" w:evenHBand="0" w:firstRowFirstColumn="0" w:firstRowLastColumn="0" w:lastRowFirstColumn="0" w:lastRowLastColumn="0"/>
            </w:pPr>
            <w:r>
              <w:t>Video mode table</w:t>
            </w:r>
          </w:p>
        </w:tc>
      </w:tr>
      <w:tr w:rsidR="0049024A" w:rsidRPr="00D378DA" w14:paraId="341E7F4B" w14:textId="77777777" w:rsidTr="00267686">
        <w:tc>
          <w:tcPr>
            <w:cnfStyle w:val="001000000000" w:firstRow="0" w:lastRow="0" w:firstColumn="1" w:lastColumn="0" w:oddVBand="0" w:evenVBand="0" w:oddHBand="0" w:evenHBand="0" w:firstRowFirstColumn="0" w:firstRowLastColumn="0" w:lastRowFirstColumn="0" w:lastRowLastColumn="0"/>
            <w:tcW w:w="0" w:type="dxa"/>
            <w:vMerge/>
            <w:shd w:val="clear" w:color="auto" w:fill="FFFFFF" w:themeFill="background1"/>
            <w:vAlign w:val="center"/>
          </w:tcPr>
          <w:p w14:paraId="5E358C51" w14:textId="77777777" w:rsidR="00FD04AC" w:rsidRPr="00BE6C7F" w:rsidRDefault="00FD04AC" w:rsidP="00BE6C7F">
            <w:pPr>
              <w:pStyle w:val="Table-small"/>
              <w:rPr>
                <w:b w:val="0"/>
                <w:bCs w:val="0"/>
              </w:rPr>
            </w:pPr>
          </w:p>
        </w:tc>
        <w:tc>
          <w:tcPr>
            <w:tcW w:w="0" w:type="dxa"/>
            <w:gridSpan w:val="3"/>
            <w:vMerge/>
            <w:shd w:val="clear" w:color="auto" w:fill="FFFFFF" w:themeFill="background1"/>
            <w:vAlign w:val="center"/>
          </w:tcPr>
          <w:p w14:paraId="4754F8CF" w14:textId="78151053" w:rsidR="00FD04AC" w:rsidRDefault="00FD04AC" w:rsidP="003D1C44">
            <w:pPr>
              <w:pStyle w:val="Table-small"/>
              <w:cnfStyle w:val="000000000000" w:firstRow="0" w:lastRow="0" w:firstColumn="0" w:lastColumn="0" w:oddVBand="0" w:evenVBand="0" w:oddHBand="0" w:evenHBand="0" w:firstRowFirstColumn="0" w:firstRowLastColumn="0" w:lastRowFirstColumn="0" w:lastRowLastColumn="0"/>
            </w:pPr>
          </w:p>
        </w:tc>
        <w:tc>
          <w:tcPr>
            <w:tcW w:w="0" w:type="dxa"/>
            <w:shd w:val="clear" w:color="auto" w:fill="FFFFFF" w:themeFill="background1"/>
            <w:vAlign w:val="center"/>
          </w:tcPr>
          <w:p w14:paraId="21DA00EE" w14:textId="5F82E462" w:rsidR="00FD04AC" w:rsidRDefault="00FD04AC" w:rsidP="003D1C44">
            <w:pPr>
              <w:pStyle w:val="Table-small"/>
              <w:cnfStyle w:val="000000000000" w:firstRow="0" w:lastRow="0" w:firstColumn="0" w:lastColumn="0" w:oddVBand="0" w:evenVBand="0" w:oddHBand="0" w:evenHBand="0" w:firstRowFirstColumn="0" w:firstRowLastColumn="0" w:lastRowFirstColumn="0" w:lastRowLastColumn="0"/>
            </w:pPr>
            <w:r>
              <w:t>ImageSize_Width</w:t>
            </w:r>
          </w:p>
        </w:tc>
        <w:tc>
          <w:tcPr>
            <w:tcW w:w="0" w:type="dxa"/>
            <w:shd w:val="clear" w:color="auto" w:fill="FFFFFF" w:themeFill="background1"/>
            <w:vAlign w:val="center"/>
          </w:tcPr>
          <w:p w14:paraId="43627B3C" w14:textId="3B80690E" w:rsidR="00FD04AC" w:rsidRDefault="00FD04AC" w:rsidP="003D1C44">
            <w:pPr>
              <w:pStyle w:val="Table-small"/>
              <w:cnfStyle w:val="000000000000" w:firstRow="0" w:lastRow="0" w:firstColumn="0" w:lastColumn="0" w:oddVBand="0" w:evenVBand="0" w:oddHBand="0" w:evenHBand="0" w:firstRowFirstColumn="0" w:firstRowLastColumn="0" w:lastRowFirstColumn="0" w:lastRowLastColumn="0"/>
            </w:pPr>
            <w:r>
              <w:t>Video mode table</w:t>
            </w:r>
          </w:p>
        </w:tc>
      </w:tr>
      <w:tr w:rsidR="00340A4F" w:rsidRPr="00D378DA" w14:paraId="12B06572"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679F57FF" w14:textId="14A89818" w:rsidR="00A81766" w:rsidRPr="00340A4F" w:rsidRDefault="00A000C7" w:rsidP="00BE6C7F">
            <w:pPr>
              <w:pStyle w:val="Table-small"/>
              <w:rPr>
                <w:rFonts w:cstheme="minorHAnsi"/>
                <w:b w:val="0"/>
                <w:bCs w:val="0"/>
                <w:szCs w:val="20"/>
              </w:rPr>
            </w:pPr>
            <w:r w:rsidRPr="00DC3728">
              <w:t>6.2</w:t>
            </w:r>
          </w:p>
        </w:tc>
        <w:tc>
          <w:tcPr>
            <w:tcW w:w="0" w:type="dxa"/>
            <w:gridSpan w:val="3"/>
            <w:shd w:val="clear" w:color="auto" w:fill="FFFFFF" w:themeFill="background1"/>
            <w:vAlign w:val="center"/>
          </w:tcPr>
          <w:p w14:paraId="66FFB105" w14:textId="36DEB272" w:rsidR="00A81766" w:rsidRDefault="00A81766" w:rsidP="00A8176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Start of frame rate loop</w:t>
            </w:r>
          </w:p>
        </w:tc>
        <w:tc>
          <w:tcPr>
            <w:tcW w:w="0" w:type="dxa"/>
            <w:shd w:val="clear" w:color="auto" w:fill="FFFFFF" w:themeFill="background1"/>
            <w:vAlign w:val="center"/>
          </w:tcPr>
          <w:p w14:paraId="7A36EF6B" w14:textId="1870883F" w:rsidR="00A81766" w:rsidRPr="00D378DA" w:rsidRDefault="00A81766" w:rsidP="00A8176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0" w:type="dxa"/>
            <w:shd w:val="clear" w:color="auto" w:fill="FFFFFF" w:themeFill="background1"/>
            <w:vAlign w:val="center"/>
          </w:tcPr>
          <w:p w14:paraId="288BDD93" w14:textId="3027A1A5" w:rsidR="00A81766" w:rsidRPr="00D378DA" w:rsidRDefault="00A81766" w:rsidP="00A8176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D84120" w:rsidRPr="00D378DA" w14:paraId="7DF5F967" w14:textId="77777777" w:rsidTr="00BE6C7F">
        <w:tc>
          <w:tcPr>
            <w:cnfStyle w:val="001000000000" w:firstRow="0" w:lastRow="0" w:firstColumn="1" w:lastColumn="0" w:oddVBand="0" w:evenVBand="0" w:oddHBand="0" w:evenHBand="0" w:firstRowFirstColumn="0" w:firstRowLastColumn="0" w:lastRowFirstColumn="0" w:lastRowLastColumn="0"/>
            <w:tcW w:w="927" w:type="dxa"/>
            <w:shd w:val="clear" w:color="auto" w:fill="FFFFFF" w:themeFill="background1"/>
            <w:vAlign w:val="center"/>
          </w:tcPr>
          <w:p w14:paraId="177C4750" w14:textId="7D7E7CEC" w:rsidR="00A81766" w:rsidRPr="00340A4F" w:rsidRDefault="00A000C7" w:rsidP="00BE6C7F">
            <w:pPr>
              <w:pStyle w:val="Table-small"/>
              <w:rPr>
                <w:rFonts w:cstheme="minorHAnsi"/>
                <w:b w:val="0"/>
                <w:bCs w:val="0"/>
                <w:szCs w:val="20"/>
              </w:rPr>
            </w:pPr>
            <w:r w:rsidRPr="00DC3728">
              <w:t>6.2.1</w:t>
            </w:r>
            <w:r w:rsidR="00A81766" w:rsidRPr="00DC3728">
              <w:t> </w:t>
            </w:r>
          </w:p>
        </w:tc>
        <w:tc>
          <w:tcPr>
            <w:tcW w:w="5589" w:type="dxa"/>
            <w:gridSpan w:val="3"/>
            <w:shd w:val="clear" w:color="auto" w:fill="FFFFFF" w:themeFill="background1"/>
            <w:vAlign w:val="center"/>
          </w:tcPr>
          <w:p w14:paraId="15C88ECC" w14:textId="3802E3D8" w:rsidR="00A81766" w:rsidRDefault="00A81766" w:rsidP="00A8176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Configure first (next) frame rate</w:t>
            </w:r>
          </w:p>
        </w:tc>
        <w:tc>
          <w:tcPr>
            <w:tcW w:w="1391" w:type="dxa"/>
            <w:shd w:val="clear" w:color="auto" w:fill="FFFFFF" w:themeFill="background1"/>
            <w:vAlign w:val="center"/>
          </w:tcPr>
          <w:p w14:paraId="4A1AED91" w14:textId="61EB9B13" w:rsidR="00A81766" w:rsidRPr="00D378DA" w:rsidRDefault="00A81766" w:rsidP="00A8176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AcquisitionFrameRate_Value</w:t>
            </w:r>
          </w:p>
        </w:tc>
        <w:tc>
          <w:tcPr>
            <w:tcW w:w="1722" w:type="dxa"/>
            <w:shd w:val="clear" w:color="auto" w:fill="FFFFFF" w:themeFill="background1"/>
            <w:vAlign w:val="center"/>
          </w:tcPr>
          <w:p w14:paraId="0618BC21" w14:textId="26A91E4A" w:rsidR="00A81766" w:rsidRPr="00D378DA" w:rsidRDefault="00A81766" w:rsidP="00A8176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Frame rate table</w:t>
            </w:r>
          </w:p>
        </w:tc>
      </w:tr>
      <w:tr w:rsidR="00D84120" w:rsidRPr="00D378DA" w14:paraId="7B1E3CF6"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7" w:type="dxa"/>
            <w:shd w:val="clear" w:color="auto" w:fill="FFFFFF" w:themeFill="background1"/>
            <w:vAlign w:val="center"/>
          </w:tcPr>
          <w:p w14:paraId="3C672DD5" w14:textId="4598420A" w:rsidR="00A81766" w:rsidRPr="00340A4F" w:rsidRDefault="00A000C7" w:rsidP="00BE6C7F">
            <w:pPr>
              <w:pStyle w:val="Table-small"/>
              <w:rPr>
                <w:rFonts w:cstheme="minorHAnsi"/>
                <w:b w:val="0"/>
                <w:bCs w:val="0"/>
                <w:szCs w:val="20"/>
              </w:rPr>
            </w:pPr>
            <w:r w:rsidRPr="00DC3728">
              <w:t>6.2.2</w:t>
            </w:r>
            <w:r w:rsidR="00A81766" w:rsidRPr="00DC3728">
              <w:t> </w:t>
            </w:r>
          </w:p>
        </w:tc>
        <w:tc>
          <w:tcPr>
            <w:tcW w:w="5589" w:type="dxa"/>
            <w:gridSpan w:val="3"/>
            <w:shd w:val="clear" w:color="auto" w:fill="FFFFFF" w:themeFill="background1"/>
            <w:vAlign w:val="center"/>
          </w:tcPr>
          <w:p w14:paraId="5D5626CC" w14:textId="22DF8279" w:rsidR="00A81766" w:rsidRDefault="00A81766" w:rsidP="00A8176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xml:space="preserve">Start of </w:t>
            </w:r>
            <w:r w:rsidR="000C12C7">
              <w:t>test pattern loop</w:t>
            </w:r>
          </w:p>
        </w:tc>
        <w:tc>
          <w:tcPr>
            <w:tcW w:w="1391" w:type="dxa"/>
            <w:shd w:val="clear" w:color="auto" w:fill="FFFFFF" w:themeFill="background1"/>
            <w:vAlign w:val="center"/>
          </w:tcPr>
          <w:p w14:paraId="4D1B3D2B" w14:textId="61041190" w:rsidR="00A81766" w:rsidRPr="00D378DA" w:rsidRDefault="00A81766" w:rsidP="00A8176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1722" w:type="dxa"/>
            <w:shd w:val="clear" w:color="auto" w:fill="FFFFFF" w:themeFill="background1"/>
            <w:vAlign w:val="center"/>
          </w:tcPr>
          <w:p w14:paraId="29068B64" w14:textId="7422B466" w:rsidR="00A81766" w:rsidRPr="00D378DA" w:rsidRDefault="00A81766" w:rsidP="00A8176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D84120" w:rsidRPr="00D378DA" w14:paraId="33A5C0E9" w14:textId="77777777" w:rsidTr="00BE6C7F">
        <w:tc>
          <w:tcPr>
            <w:cnfStyle w:val="001000000000" w:firstRow="0" w:lastRow="0" w:firstColumn="1" w:lastColumn="0" w:oddVBand="0" w:evenVBand="0" w:oddHBand="0" w:evenHBand="0" w:firstRowFirstColumn="0" w:firstRowLastColumn="0" w:lastRowFirstColumn="0" w:lastRowLastColumn="0"/>
            <w:tcW w:w="927" w:type="dxa"/>
            <w:shd w:val="clear" w:color="auto" w:fill="FFFFFF" w:themeFill="background1"/>
            <w:vAlign w:val="center"/>
          </w:tcPr>
          <w:p w14:paraId="03C2F7FC" w14:textId="739D26CF" w:rsidR="000C12C7" w:rsidRPr="00340A4F" w:rsidRDefault="00A000C7" w:rsidP="00BE6C7F">
            <w:pPr>
              <w:pStyle w:val="Table-small"/>
              <w:rPr>
                <w:rFonts w:cstheme="minorHAnsi"/>
                <w:b w:val="0"/>
                <w:bCs w:val="0"/>
                <w:szCs w:val="20"/>
              </w:rPr>
            </w:pPr>
            <w:r w:rsidRPr="00DC3728">
              <w:t>6.2.</w:t>
            </w:r>
            <w:r w:rsidR="00340A4F">
              <w:rPr>
                <w:b w:val="0"/>
                <w:bCs w:val="0"/>
              </w:rPr>
              <w:t>2</w:t>
            </w:r>
            <w:r w:rsidRPr="00DC3728">
              <w:t>.1</w:t>
            </w:r>
            <w:r w:rsidR="000C12C7" w:rsidRPr="00DC3728">
              <w:t> </w:t>
            </w:r>
          </w:p>
        </w:tc>
        <w:tc>
          <w:tcPr>
            <w:tcW w:w="5589" w:type="dxa"/>
            <w:gridSpan w:val="3"/>
            <w:shd w:val="clear" w:color="auto" w:fill="FFFFFF" w:themeFill="background1"/>
            <w:vAlign w:val="center"/>
          </w:tcPr>
          <w:p w14:paraId="69B02044" w14:textId="6EE6BEA5" w:rsidR="000C12C7" w:rsidRDefault="000C12C7" w:rsidP="000C12C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Configure first (next) test pattern</w:t>
            </w:r>
          </w:p>
        </w:tc>
        <w:tc>
          <w:tcPr>
            <w:tcW w:w="1391" w:type="dxa"/>
            <w:shd w:val="clear" w:color="auto" w:fill="FFFFFF" w:themeFill="background1"/>
            <w:vAlign w:val="center"/>
          </w:tcPr>
          <w:p w14:paraId="24D2B77F" w14:textId="252CAC11" w:rsidR="000C12C7" w:rsidRPr="00D378DA" w:rsidRDefault="000C12C7" w:rsidP="000C12C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TestPattern_Value</w:t>
            </w:r>
          </w:p>
        </w:tc>
        <w:tc>
          <w:tcPr>
            <w:tcW w:w="1722" w:type="dxa"/>
            <w:shd w:val="clear" w:color="auto" w:fill="FFFFFF" w:themeFill="background1"/>
            <w:vAlign w:val="center"/>
          </w:tcPr>
          <w:p w14:paraId="42D655C8" w14:textId="3DD1BFD9" w:rsidR="000C12C7" w:rsidRPr="00D378DA" w:rsidRDefault="000C12C7" w:rsidP="000C12C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Test pattern table</w:t>
            </w:r>
          </w:p>
        </w:tc>
      </w:tr>
      <w:tr w:rsidR="00340A4F" w:rsidRPr="00D378DA" w14:paraId="2A9A03EA"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52EDEE6E" w14:textId="2892E4EE" w:rsidR="00340A4F" w:rsidRPr="00BE6C7F" w:rsidRDefault="001D755F">
            <w:pPr>
              <w:pStyle w:val="Table-small"/>
              <w:rPr>
                <w:b w:val="0"/>
                <w:bCs w:val="0"/>
              </w:rPr>
            </w:pPr>
            <w:r w:rsidRPr="001D755F">
              <w:t>6.2.2.2</w:t>
            </w:r>
          </w:p>
        </w:tc>
        <w:tc>
          <w:tcPr>
            <w:tcW w:w="0" w:type="dxa"/>
            <w:gridSpan w:val="3"/>
            <w:shd w:val="clear" w:color="auto" w:fill="FFFFFF" w:themeFill="background1"/>
            <w:vAlign w:val="center"/>
          </w:tcPr>
          <w:p w14:paraId="0CE0D997" w14:textId="3BAB8215" w:rsidR="00340A4F" w:rsidRDefault="001D755F" w:rsidP="000C12C7">
            <w:pPr>
              <w:pStyle w:val="Table-small"/>
              <w:cnfStyle w:val="000000100000" w:firstRow="0" w:lastRow="0" w:firstColumn="0" w:lastColumn="0" w:oddVBand="0" w:evenVBand="0" w:oddHBand="1" w:evenHBand="0" w:firstRowFirstColumn="0" w:firstRowLastColumn="0" w:lastRowFirstColumn="0" w:lastRowLastColumn="0"/>
            </w:pPr>
            <w:r>
              <w:t xml:space="preserve">Start </w:t>
            </w:r>
            <w:r w:rsidR="00BB083F">
              <w:t xml:space="preserve">data </w:t>
            </w:r>
            <w:r>
              <w:t>acq</w:t>
            </w:r>
            <w:r w:rsidR="00BB083F">
              <w:t xml:space="preserve">uisition </w:t>
            </w:r>
          </w:p>
        </w:tc>
        <w:tc>
          <w:tcPr>
            <w:tcW w:w="0" w:type="dxa"/>
            <w:shd w:val="clear" w:color="auto" w:fill="FFFFFF" w:themeFill="background1"/>
            <w:vAlign w:val="center"/>
          </w:tcPr>
          <w:p w14:paraId="2908315A" w14:textId="4BC658A0" w:rsidR="00340A4F" w:rsidRPr="004A06ED" w:rsidRDefault="004A06ED" w:rsidP="000C12C7">
            <w:pPr>
              <w:pStyle w:val="Table-small"/>
              <w:cnfStyle w:val="000000100000" w:firstRow="0" w:lastRow="0" w:firstColumn="0" w:lastColumn="0" w:oddVBand="0" w:evenVBand="0" w:oddHBand="1" w:evenHBand="0" w:firstRowFirstColumn="0" w:firstRowLastColumn="0" w:lastRowFirstColumn="0" w:lastRowLastColumn="0"/>
            </w:pPr>
            <w:r w:rsidRPr="004A06ED">
              <w:t>AcquisitionStart</w:t>
            </w:r>
          </w:p>
        </w:tc>
        <w:tc>
          <w:tcPr>
            <w:tcW w:w="0" w:type="dxa"/>
            <w:shd w:val="clear" w:color="auto" w:fill="FFFFFF" w:themeFill="background1"/>
            <w:vAlign w:val="center"/>
          </w:tcPr>
          <w:p w14:paraId="3A5A05B7" w14:textId="71ABC6CC" w:rsidR="00340A4F" w:rsidRDefault="004A06ED" w:rsidP="000C12C7">
            <w:pPr>
              <w:pStyle w:val="Table-small"/>
              <w:cnfStyle w:val="000000100000" w:firstRow="0" w:lastRow="0" w:firstColumn="0" w:lastColumn="0" w:oddVBand="0" w:evenVBand="0" w:oddHBand="1" w:evenHBand="0" w:firstRowFirstColumn="0" w:firstRowLastColumn="0" w:lastRowFirstColumn="0" w:lastRowLastColumn="0"/>
            </w:pPr>
            <w:r>
              <w:t>True</w:t>
            </w:r>
          </w:p>
        </w:tc>
      </w:tr>
      <w:tr w:rsidR="00D84120" w:rsidRPr="00D378DA" w14:paraId="43A99745" w14:textId="77777777" w:rsidTr="00BE6C7F">
        <w:tc>
          <w:tcPr>
            <w:cnfStyle w:val="001000000000" w:firstRow="0" w:lastRow="0" w:firstColumn="1" w:lastColumn="0" w:oddVBand="0" w:evenVBand="0" w:oddHBand="0" w:evenHBand="0" w:firstRowFirstColumn="0" w:firstRowLastColumn="0" w:lastRowFirstColumn="0" w:lastRowLastColumn="0"/>
            <w:tcW w:w="927" w:type="dxa"/>
            <w:shd w:val="clear" w:color="auto" w:fill="FFFFFF" w:themeFill="background1"/>
            <w:vAlign w:val="center"/>
          </w:tcPr>
          <w:p w14:paraId="1DE973B2" w14:textId="21B9F7C9" w:rsidR="000C12C7" w:rsidRPr="001D755F" w:rsidRDefault="00497DE2" w:rsidP="00BE6C7F">
            <w:pPr>
              <w:pStyle w:val="Table-small"/>
              <w:rPr>
                <w:rFonts w:cstheme="minorHAnsi"/>
                <w:b w:val="0"/>
                <w:bCs w:val="0"/>
                <w:szCs w:val="20"/>
              </w:rPr>
            </w:pPr>
            <w:r w:rsidRPr="001D755F">
              <w:t>6.2.2.</w:t>
            </w:r>
            <w:r w:rsidR="001D755F" w:rsidRPr="001D755F">
              <w:rPr>
                <w:b w:val="0"/>
                <w:bCs w:val="0"/>
              </w:rPr>
              <w:t>3</w:t>
            </w:r>
            <w:r w:rsidR="000C12C7" w:rsidRPr="001D755F">
              <w:t> </w:t>
            </w:r>
          </w:p>
        </w:tc>
        <w:tc>
          <w:tcPr>
            <w:tcW w:w="5589" w:type="dxa"/>
            <w:gridSpan w:val="3"/>
            <w:shd w:val="clear" w:color="auto" w:fill="FFFFFF" w:themeFill="background1"/>
            <w:vAlign w:val="center"/>
          </w:tcPr>
          <w:p w14:paraId="20082425" w14:textId="4AC99070" w:rsidR="000C12C7" w:rsidRDefault="000C12C7" w:rsidP="000C12C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Measure currents</w:t>
            </w:r>
            <w:r w:rsidR="00C32AA6">
              <w:t xml:space="preserve"> for the 3 supplies</w:t>
            </w:r>
          </w:p>
        </w:tc>
        <w:tc>
          <w:tcPr>
            <w:tcW w:w="1391" w:type="dxa"/>
            <w:shd w:val="clear" w:color="auto" w:fill="FFFFFF" w:themeFill="background1"/>
            <w:vAlign w:val="center"/>
          </w:tcPr>
          <w:p w14:paraId="735F66EC" w14:textId="7663AB04" w:rsidR="000C12C7" w:rsidRPr="00D378DA" w:rsidRDefault="000C12C7" w:rsidP="000C12C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722" w:type="dxa"/>
            <w:shd w:val="clear" w:color="auto" w:fill="FFFFFF" w:themeFill="background1"/>
            <w:vAlign w:val="center"/>
          </w:tcPr>
          <w:p w14:paraId="2DFC5084" w14:textId="24C5A495" w:rsidR="000C12C7" w:rsidRPr="00D378DA" w:rsidRDefault="000C12C7" w:rsidP="000C12C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340A4F" w:rsidRPr="00D378DA" w14:paraId="32EB6E6E"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221AF940" w14:textId="76677981" w:rsidR="00340A4F" w:rsidRPr="00BE6C7F" w:rsidRDefault="001D755F">
            <w:pPr>
              <w:pStyle w:val="Table-small"/>
              <w:rPr>
                <w:b w:val="0"/>
                <w:bCs w:val="0"/>
              </w:rPr>
            </w:pPr>
            <w:r w:rsidRPr="001D755F">
              <w:t>6.2.2.4</w:t>
            </w:r>
          </w:p>
        </w:tc>
        <w:tc>
          <w:tcPr>
            <w:tcW w:w="0" w:type="dxa"/>
            <w:gridSpan w:val="3"/>
            <w:shd w:val="clear" w:color="auto" w:fill="FFFFFF" w:themeFill="background1"/>
            <w:vAlign w:val="center"/>
          </w:tcPr>
          <w:p w14:paraId="7FD8D454" w14:textId="070ABA77" w:rsidR="00340A4F" w:rsidRDefault="00BB083F" w:rsidP="000C12C7">
            <w:pPr>
              <w:pStyle w:val="Table-small"/>
              <w:cnfStyle w:val="000000100000" w:firstRow="0" w:lastRow="0" w:firstColumn="0" w:lastColumn="0" w:oddVBand="0" w:evenVBand="0" w:oddHBand="1" w:evenHBand="0" w:firstRowFirstColumn="0" w:firstRowLastColumn="0" w:lastRowFirstColumn="0" w:lastRowLastColumn="0"/>
            </w:pPr>
            <w:r>
              <w:t xml:space="preserve">Stop data acquisition </w:t>
            </w:r>
          </w:p>
        </w:tc>
        <w:tc>
          <w:tcPr>
            <w:tcW w:w="0" w:type="dxa"/>
            <w:shd w:val="clear" w:color="auto" w:fill="FFFFFF" w:themeFill="background1"/>
            <w:vAlign w:val="center"/>
          </w:tcPr>
          <w:p w14:paraId="3C56A7AE" w14:textId="60A340FE" w:rsidR="00340A4F" w:rsidRPr="004A06ED" w:rsidDel="00C32AA6" w:rsidRDefault="004A06ED" w:rsidP="000C12C7">
            <w:pPr>
              <w:pStyle w:val="Table-small"/>
              <w:cnfStyle w:val="000000100000" w:firstRow="0" w:lastRow="0" w:firstColumn="0" w:lastColumn="0" w:oddVBand="0" w:evenVBand="0" w:oddHBand="1" w:evenHBand="0" w:firstRowFirstColumn="0" w:firstRowLastColumn="0" w:lastRowFirstColumn="0" w:lastRowLastColumn="0"/>
            </w:pPr>
            <w:r w:rsidRPr="004A06ED">
              <w:t>AcquisitionStop</w:t>
            </w:r>
          </w:p>
        </w:tc>
        <w:tc>
          <w:tcPr>
            <w:tcW w:w="0" w:type="dxa"/>
            <w:shd w:val="clear" w:color="auto" w:fill="FFFFFF" w:themeFill="background1"/>
            <w:vAlign w:val="center"/>
          </w:tcPr>
          <w:p w14:paraId="636BA024" w14:textId="748A2793" w:rsidR="00340A4F" w:rsidRDefault="004A06ED" w:rsidP="000C12C7">
            <w:pPr>
              <w:pStyle w:val="Table-small"/>
              <w:cnfStyle w:val="000000100000" w:firstRow="0" w:lastRow="0" w:firstColumn="0" w:lastColumn="0" w:oddVBand="0" w:evenVBand="0" w:oddHBand="1" w:evenHBand="0" w:firstRowFirstColumn="0" w:firstRowLastColumn="0" w:lastRowFirstColumn="0" w:lastRowLastColumn="0"/>
            </w:pPr>
            <w:r>
              <w:t>True</w:t>
            </w:r>
          </w:p>
        </w:tc>
      </w:tr>
      <w:tr w:rsidR="00340A4F" w:rsidRPr="00D378DA" w14:paraId="31C24583"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32346127" w14:textId="3DCADF7C" w:rsidR="00EF7C78" w:rsidRPr="00BE6C7F" w:rsidDel="00497DE2" w:rsidRDefault="00EF7C78" w:rsidP="00EF7C78">
            <w:pPr>
              <w:pStyle w:val="Table-small"/>
              <w:rPr>
                <w:b w:val="0"/>
                <w:bCs w:val="0"/>
              </w:rPr>
            </w:pPr>
            <w:r w:rsidRPr="00DC3728">
              <w:t>6.2.</w:t>
            </w:r>
            <w:r w:rsidR="0025431C" w:rsidRPr="00DC3728">
              <w:t>2.</w:t>
            </w:r>
            <w:r w:rsidR="001D755F">
              <w:rPr>
                <w:b w:val="0"/>
                <w:bCs w:val="0"/>
              </w:rPr>
              <w:t>5</w:t>
            </w:r>
          </w:p>
        </w:tc>
        <w:tc>
          <w:tcPr>
            <w:tcW w:w="0" w:type="dxa"/>
            <w:gridSpan w:val="3"/>
            <w:shd w:val="clear" w:color="auto" w:fill="FFFFFF" w:themeFill="background1"/>
            <w:vAlign w:val="center"/>
          </w:tcPr>
          <w:p w14:paraId="1E7FD070" w14:textId="2655300B" w:rsidR="00EF7C78" w:rsidRDefault="00EF7C78" w:rsidP="00EF7C78">
            <w:pPr>
              <w:pStyle w:val="Table-small"/>
              <w:cnfStyle w:val="000000000000" w:firstRow="0" w:lastRow="0" w:firstColumn="0" w:lastColumn="0" w:oddVBand="0" w:evenVBand="0" w:oddHBand="0" w:evenHBand="0" w:firstRowFirstColumn="0" w:firstRowLastColumn="0" w:lastRowFirstColumn="0" w:lastRowLastColumn="0"/>
            </w:pPr>
            <w:r>
              <w:t>End of test pattern loop, go</w:t>
            </w:r>
            <w:r w:rsidR="001E6DBE">
              <w:t xml:space="preserve"> to step</w:t>
            </w:r>
            <w:r>
              <w:t xml:space="preserve"> </w:t>
            </w:r>
            <w:r w:rsidR="0025431C">
              <w:t xml:space="preserve">6.2.2 </w:t>
            </w:r>
            <w:r>
              <w:t>if more test patterns remain</w:t>
            </w:r>
            <w:r w:rsidR="0025431C">
              <w:t>.</w:t>
            </w:r>
          </w:p>
        </w:tc>
        <w:tc>
          <w:tcPr>
            <w:tcW w:w="0" w:type="dxa"/>
            <w:shd w:val="clear" w:color="auto" w:fill="FFFFFF" w:themeFill="background1"/>
            <w:vAlign w:val="center"/>
          </w:tcPr>
          <w:p w14:paraId="286C262A" w14:textId="77777777" w:rsidR="00EF7C78" w:rsidRDefault="00EF7C78" w:rsidP="00EF7C78">
            <w:pPr>
              <w:pStyle w:val="Table-small"/>
              <w:cnfStyle w:val="000000000000" w:firstRow="0" w:lastRow="0" w:firstColumn="0" w:lastColumn="0" w:oddVBand="0" w:evenVBand="0" w:oddHBand="0" w:evenHBand="0" w:firstRowFirstColumn="0" w:firstRowLastColumn="0" w:lastRowFirstColumn="0" w:lastRowLastColumn="0"/>
            </w:pPr>
          </w:p>
        </w:tc>
        <w:tc>
          <w:tcPr>
            <w:tcW w:w="0" w:type="dxa"/>
            <w:shd w:val="clear" w:color="auto" w:fill="FFFFFF" w:themeFill="background1"/>
            <w:vAlign w:val="center"/>
          </w:tcPr>
          <w:p w14:paraId="5800EC0D" w14:textId="77777777" w:rsidR="00EF7C78" w:rsidRDefault="00EF7C78" w:rsidP="00EF7C78">
            <w:pPr>
              <w:pStyle w:val="Table-small"/>
              <w:cnfStyle w:val="000000000000" w:firstRow="0" w:lastRow="0" w:firstColumn="0" w:lastColumn="0" w:oddVBand="0" w:evenVBand="0" w:oddHBand="0" w:evenHBand="0" w:firstRowFirstColumn="0" w:firstRowLastColumn="0" w:lastRowFirstColumn="0" w:lastRowLastColumn="0"/>
            </w:pPr>
          </w:p>
        </w:tc>
      </w:tr>
      <w:tr w:rsidR="00D84120" w:rsidRPr="00D378DA" w14:paraId="732540B3" w14:textId="77777777" w:rsidTr="00BE6C7F">
        <w:trPr>
          <w:cnfStyle w:val="000000100000" w:firstRow="0" w:lastRow="0" w:firstColumn="0" w:lastColumn="0" w:oddVBand="0" w:evenVBand="0" w:oddHBand="1" w:evenHBand="0" w:firstRowFirstColumn="0" w:firstRowLastColumn="0" w:lastRowFirstColumn="0" w:lastRowLastColumn="0"/>
          <w:trHeight w:val="167"/>
        </w:trPr>
        <w:tc>
          <w:tcPr>
            <w:cnfStyle w:val="001000000000" w:firstRow="0" w:lastRow="0" w:firstColumn="1" w:lastColumn="0" w:oddVBand="0" w:evenVBand="0" w:oddHBand="0" w:evenHBand="0" w:firstRowFirstColumn="0" w:firstRowLastColumn="0" w:lastRowFirstColumn="0" w:lastRowLastColumn="0"/>
            <w:tcW w:w="927" w:type="dxa"/>
            <w:shd w:val="clear" w:color="auto" w:fill="FFFFFF" w:themeFill="background1"/>
            <w:vAlign w:val="center"/>
          </w:tcPr>
          <w:p w14:paraId="10278780" w14:textId="745BE59F" w:rsidR="00EF7C78" w:rsidRPr="00340A4F" w:rsidRDefault="0025431C" w:rsidP="00BE6C7F">
            <w:pPr>
              <w:pStyle w:val="Table-small"/>
              <w:rPr>
                <w:rFonts w:cstheme="minorHAnsi"/>
                <w:b w:val="0"/>
                <w:bCs w:val="0"/>
                <w:szCs w:val="20"/>
              </w:rPr>
            </w:pPr>
            <w:r w:rsidRPr="00DC3728">
              <w:t>6.</w:t>
            </w:r>
            <w:r w:rsidR="00ED699B" w:rsidRPr="00DC3728">
              <w:t>2.3</w:t>
            </w:r>
          </w:p>
        </w:tc>
        <w:tc>
          <w:tcPr>
            <w:tcW w:w="5589" w:type="dxa"/>
            <w:gridSpan w:val="3"/>
            <w:shd w:val="clear" w:color="auto" w:fill="FFFFFF" w:themeFill="background1"/>
            <w:vAlign w:val="center"/>
          </w:tcPr>
          <w:p w14:paraId="5785E2B6" w14:textId="04850472" w:rsidR="00EF7C78" w:rsidRDefault="00EF7C78" w:rsidP="00EF7C7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xml:space="preserve">End of video mode loop, go to </w:t>
            </w:r>
            <w:r w:rsidR="001E6DBE">
              <w:t>step</w:t>
            </w:r>
            <w:r w:rsidR="00D45390">
              <w:t xml:space="preserve"> </w:t>
            </w:r>
            <w:r w:rsidR="00ED699B">
              <w:t xml:space="preserve">6.2 </w:t>
            </w:r>
            <w:r>
              <w:t>if more video mod</w:t>
            </w:r>
            <w:r w:rsidR="00ED699B">
              <w:t>e</w:t>
            </w:r>
            <w:r>
              <w:t>s remain</w:t>
            </w:r>
            <w:r w:rsidR="001E6DBE">
              <w:t>.</w:t>
            </w:r>
          </w:p>
        </w:tc>
        <w:tc>
          <w:tcPr>
            <w:tcW w:w="1391" w:type="dxa"/>
            <w:shd w:val="clear" w:color="auto" w:fill="FFFFFF" w:themeFill="background1"/>
            <w:vAlign w:val="center"/>
          </w:tcPr>
          <w:p w14:paraId="46573636" w14:textId="5B6F6B39" w:rsidR="00EF7C78" w:rsidRPr="00D378DA" w:rsidRDefault="00EF7C78" w:rsidP="00EF7C7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1722" w:type="dxa"/>
            <w:shd w:val="clear" w:color="auto" w:fill="FFFFFF" w:themeFill="background1"/>
            <w:vAlign w:val="center"/>
          </w:tcPr>
          <w:p w14:paraId="1AC78425" w14:textId="5C714A84" w:rsidR="00EF7C78" w:rsidRPr="00D378DA" w:rsidRDefault="00EF7C78" w:rsidP="00EF7C7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D84120" w:rsidRPr="00D378DA" w14:paraId="0D49CDA6" w14:textId="77777777" w:rsidTr="00BE6C7F">
        <w:tc>
          <w:tcPr>
            <w:cnfStyle w:val="001000000000" w:firstRow="0" w:lastRow="0" w:firstColumn="1" w:lastColumn="0" w:oddVBand="0" w:evenVBand="0" w:oddHBand="0" w:evenHBand="0" w:firstRowFirstColumn="0" w:firstRowLastColumn="0" w:lastRowFirstColumn="0" w:lastRowLastColumn="0"/>
            <w:tcW w:w="927" w:type="dxa"/>
            <w:shd w:val="clear" w:color="auto" w:fill="FFFFFF" w:themeFill="background1"/>
            <w:vAlign w:val="center"/>
          </w:tcPr>
          <w:p w14:paraId="77301B3E" w14:textId="3F419171" w:rsidR="00EF7C78" w:rsidRPr="00340A4F" w:rsidRDefault="00ED699B" w:rsidP="00BE6C7F">
            <w:pPr>
              <w:pStyle w:val="Table-small"/>
              <w:rPr>
                <w:rFonts w:cstheme="minorHAnsi"/>
                <w:b w:val="0"/>
                <w:bCs w:val="0"/>
                <w:szCs w:val="20"/>
              </w:rPr>
            </w:pPr>
            <w:r w:rsidRPr="00DC3728">
              <w:t>6.3</w:t>
            </w:r>
            <w:r w:rsidR="00EF7C78" w:rsidRPr="00DC3728">
              <w:t> </w:t>
            </w:r>
          </w:p>
        </w:tc>
        <w:tc>
          <w:tcPr>
            <w:tcW w:w="5589" w:type="dxa"/>
            <w:gridSpan w:val="3"/>
            <w:shd w:val="clear" w:color="auto" w:fill="FFFFFF" w:themeFill="background1"/>
            <w:vAlign w:val="center"/>
          </w:tcPr>
          <w:p w14:paraId="0B92226C" w14:textId="7E082A4E" w:rsidR="00EF7C78" w:rsidRDefault="00EF7C78" w:rsidP="00EF7C7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xml:space="preserve">End of frame rate loop, go to </w:t>
            </w:r>
            <w:r w:rsidR="001E6DBE">
              <w:t xml:space="preserve">step </w:t>
            </w:r>
            <w:r w:rsidR="00ED699B">
              <w:t xml:space="preserve">6 </w:t>
            </w:r>
            <w:r>
              <w:t>if more frame rates remain</w:t>
            </w:r>
            <w:r w:rsidR="001E6DBE">
              <w:t>.</w:t>
            </w:r>
          </w:p>
        </w:tc>
        <w:tc>
          <w:tcPr>
            <w:tcW w:w="1391" w:type="dxa"/>
            <w:shd w:val="clear" w:color="auto" w:fill="FFFFFF" w:themeFill="background1"/>
            <w:vAlign w:val="center"/>
          </w:tcPr>
          <w:p w14:paraId="003F3752" w14:textId="56BAAE68" w:rsidR="00EF7C78" w:rsidRPr="00D378DA" w:rsidRDefault="00EF7C78" w:rsidP="00EF7C7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1722" w:type="dxa"/>
            <w:shd w:val="clear" w:color="auto" w:fill="FFFFFF" w:themeFill="background1"/>
            <w:vAlign w:val="center"/>
          </w:tcPr>
          <w:p w14:paraId="1439ED1A" w14:textId="6C431C2E" w:rsidR="00EF7C78" w:rsidRPr="00D378DA" w:rsidRDefault="00EF7C78" w:rsidP="00EF7C7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EF7C78" w:rsidRPr="00D378DA" w14:paraId="1F5547BF"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514E4E" w:themeFill="accent3" w:themeFillShade="BF"/>
          </w:tcPr>
          <w:p w14:paraId="48B33DC3" w14:textId="77777777" w:rsidR="00EF7C78" w:rsidRPr="00D378DA" w:rsidRDefault="00EF7C78" w:rsidP="00EF7C78">
            <w:pPr>
              <w:pStyle w:val="Table-small"/>
              <w:rPr>
                <w:rFonts w:cstheme="minorHAnsi"/>
                <w:szCs w:val="20"/>
              </w:rPr>
            </w:pPr>
            <w:r>
              <w:rPr>
                <w:rFonts w:cstheme="minorHAnsi"/>
                <w:color w:val="FFFFFF" w:themeColor="background1"/>
                <w:sz w:val="22"/>
                <w:szCs w:val="22"/>
              </w:rPr>
              <w:t>Notes</w:t>
            </w:r>
          </w:p>
        </w:tc>
      </w:tr>
      <w:tr w:rsidR="00EF7C78" w:rsidRPr="00D378DA" w14:paraId="23EA76E4"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FFFFFF" w:themeFill="background1"/>
          </w:tcPr>
          <w:p w14:paraId="3C4141EF" w14:textId="1993E534" w:rsidR="00EF7C78" w:rsidRDefault="00EF7C78" w:rsidP="00EF7C78">
            <w:pPr>
              <w:spacing w:before="20" w:after="20"/>
              <w:rPr>
                <w:sz w:val="20"/>
                <w:szCs w:val="14"/>
              </w:rPr>
            </w:pPr>
            <w:r w:rsidRPr="00403895">
              <w:rPr>
                <w:b w:val="0"/>
                <w:bCs w:val="0"/>
                <w:sz w:val="20"/>
                <w:szCs w:val="14"/>
              </w:rPr>
              <w:t>The test will loo</w:t>
            </w:r>
            <w:r w:rsidR="001F05D3">
              <w:rPr>
                <w:b w:val="0"/>
                <w:bCs w:val="0"/>
                <w:sz w:val="20"/>
                <w:szCs w:val="14"/>
              </w:rPr>
              <w:t>p</w:t>
            </w:r>
            <w:r w:rsidRPr="00403895">
              <w:rPr>
                <w:b w:val="0"/>
                <w:bCs w:val="0"/>
                <w:sz w:val="20"/>
                <w:szCs w:val="14"/>
              </w:rPr>
              <w:t xml:space="preserve"> over the following combinations:</w:t>
            </w:r>
          </w:p>
          <w:tbl>
            <w:tblPr>
              <w:tblStyle w:val="GridTable4-Accent1"/>
              <w:tblW w:w="0" w:type="auto"/>
              <w:tblLayout w:type="fixed"/>
              <w:tblLook w:val="04A0" w:firstRow="1" w:lastRow="0" w:firstColumn="1" w:lastColumn="0" w:noHBand="0" w:noVBand="1"/>
            </w:tblPr>
            <w:tblGrid>
              <w:gridCol w:w="1417"/>
              <w:gridCol w:w="2273"/>
            </w:tblGrid>
            <w:tr w:rsidR="00EF7C78" w:rsidRPr="00277FE3" w14:paraId="28162BC3" w14:textId="77777777" w:rsidTr="00BE6C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hideMark/>
                </w:tcPr>
                <w:p w14:paraId="2E8B4F9B" w14:textId="77777777" w:rsidR="00EF7C78" w:rsidRPr="00BE6C7F" w:rsidRDefault="00EF7C78" w:rsidP="00EF7C78">
                  <w:pPr>
                    <w:pStyle w:val="Table-small"/>
                    <w:rPr>
                      <w:lang w:val="en-US" w:eastAsia="nl-BE"/>
                    </w:rPr>
                  </w:pPr>
                  <w:r w:rsidRPr="00BE6C7F">
                    <w:rPr>
                      <w:lang w:val="en-US" w:eastAsia="nl-BE"/>
                    </w:rPr>
                    <w:t>Parameter</w:t>
                  </w:r>
                </w:p>
              </w:tc>
              <w:tc>
                <w:tcPr>
                  <w:tcW w:w="2273" w:type="dxa"/>
                  <w:hideMark/>
                </w:tcPr>
                <w:p w14:paraId="3179C8B9" w14:textId="77777777" w:rsidR="00EF7C78" w:rsidRPr="00BE6C7F" w:rsidRDefault="00EF7C78" w:rsidP="00EF7C78">
                  <w:pPr>
                    <w:pStyle w:val="Table-small"/>
                    <w:cnfStyle w:val="100000000000" w:firstRow="1" w:lastRow="0" w:firstColumn="0" w:lastColumn="0" w:oddVBand="0" w:evenVBand="0" w:oddHBand="0" w:evenHBand="0" w:firstRowFirstColumn="0" w:firstRowLastColumn="0" w:lastRowFirstColumn="0" w:lastRowLastColumn="0"/>
                    <w:rPr>
                      <w:lang w:val="en-US" w:eastAsia="nl-BE"/>
                    </w:rPr>
                  </w:pPr>
                  <w:r w:rsidRPr="00BE6C7F">
                    <w:rPr>
                      <w:lang w:val="en-US" w:eastAsia="nl-BE"/>
                    </w:rPr>
                    <w:t>Values</w:t>
                  </w:r>
                </w:p>
              </w:tc>
            </w:tr>
            <w:tr w:rsidR="00EF7C78" w:rsidRPr="00277FE3" w14:paraId="16D1D98C" w14:textId="77777777" w:rsidTr="00BE6C7F">
              <w:tc>
                <w:tcPr>
                  <w:cnfStyle w:val="001000000000" w:firstRow="0" w:lastRow="0" w:firstColumn="1" w:lastColumn="0" w:oddVBand="0" w:evenVBand="0" w:oddHBand="0" w:evenHBand="0" w:firstRowFirstColumn="0" w:firstRowLastColumn="0" w:lastRowFirstColumn="0" w:lastRowLastColumn="0"/>
                  <w:tcW w:w="1417" w:type="dxa"/>
                  <w:hideMark/>
                </w:tcPr>
                <w:p w14:paraId="7599A769" w14:textId="77777777" w:rsidR="00EF7C78" w:rsidRPr="00BE6C7F" w:rsidRDefault="00EF7C78" w:rsidP="00EF7C78">
                  <w:pPr>
                    <w:pStyle w:val="Table-small"/>
                    <w:rPr>
                      <w:lang w:val="en-US" w:eastAsia="nl-BE"/>
                    </w:rPr>
                  </w:pPr>
                  <w:r w:rsidRPr="00BE6C7F">
                    <w:rPr>
                      <w:lang w:val="en-US" w:eastAsia="nl-BE"/>
                    </w:rPr>
                    <w:t>video format</w:t>
                  </w:r>
                </w:p>
              </w:tc>
              <w:tc>
                <w:tcPr>
                  <w:tcW w:w="2273" w:type="dxa"/>
                  <w:hideMark/>
                </w:tcPr>
                <w:p w14:paraId="22B8639A" w14:textId="77777777" w:rsidR="00EF7C78" w:rsidRPr="00BE6C7F" w:rsidRDefault="00EF7C78" w:rsidP="00EF7C78">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BE6C7F">
                    <w:rPr>
                      <w:lang w:val="en-US" w:eastAsia="nl-BE"/>
                    </w:rPr>
                    <w:t>VGA,HD,FHD</w:t>
                  </w:r>
                </w:p>
              </w:tc>
            </w:tr>
            <w:tr w:rsidR="00EF7C78" w:rsidRPr="00277FE3" w14:paraId="51F7BD1C" w14:textId="77777777" w:rsidTr="00BE6C7F">
              <w:tc>
                <w:tcPr>
                  <w:cnfStyle w:val="001000000000" w:firstRow="0" w:lastRow="0" w:firstColumn="1" w:lastColumn="0" w:oddVBand="0" w:evenVBand="0" w:oddHBand="0" w:evenHBand="0" w:firstRowFirstColumn="0" w:firstRowLastColumn="0" w:lastRowFirstColumn="0" w:lastRowLastColumn="0"/>
                  <w:tcW w:w="1417" w:type="dxa"/>
                  <w:hideMark/>
                </w:tcPr>
                <w:p w14:paraId="0B939818" w14:textId="77777777" w:rsidR="00EF7C78" w:rsidRPr="00BE6C7F" w:rsidRDefault="00EF7C78" w:rsidP="00EF7C78">
                  <w:pPr>
                    <w:pStyle w:val="Table-small"/>
                    <w:rPr>
                      <w:lang w:val="en-US" w:eastAsia="nl-BE"/>
                    </w:rPr>
                  </w:pPr>
                  <w:r w:rsidRPr="00BE6C7F">
                    <w:rPr>
                      <w:lang w:val="en-US" w:eastAsia="nl-BE"/>
                    </w:rPr>
                    <w:t>frame rate</w:t>
                  </w:r>
                </w:p>
              </w:tc>
              <w:tc>
                <w:tcPr>
                  <w:tcW w:w="2273" w:type="dxa"/>
                  <w:hideMark/>
                </w:tcPr>
                <w:p w14:paraId="383E8817" w14:textId="77777777" w:rsidR="00EF7C78" w:rsidRPr="00BE6C7F" w:rsidRDefault="00EF7C78" w:rsidP="00EF7C78">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BE6C7F">
                    <w:rPr>
                      <w:lang w:val="en-US" w:eastAsia="nl-BE"/>
                    </w:rPr>
                    <w:t>10,25</w:t>
                  </w:r>
                </w:p>
              </w:tc>
            </w:tr>
            <w:tr w:rsidR="00EF7C78" w:rsidRPr="00277FE3" w14:paraId="5A7A18B4" w14:textId="77777777" w:rsidTr="00BE6C7F">
              <w:tc>
                <w:tcPr>
                  <w:cnfStyle w:val="001000000000" w:firstRow="0" w:lastRow="0" w:firstColumn="1" w:lastColumn="0" w:oddVBand="0" w:evenVBand="0" w:oddHBand="0" w:evenHBand="0" w:firstRowFirstColumn="0" w:firstRowLastColumn="0" w:lastRowFirstColumn="0" w:lastRowLastColumn="0"/>
                  <w:tcW w:w="1417" w:type="dxa"/>
                  <w:hideMark/>
                </w:tcPr>
                <w:p w14:paraId="281EC473" w14:textId="77777777" w:rsidR="00EF7C78" w:rsidRPr="00BE6C7F" w:rsidRDefault="00EF7C78" w:rsidP="00EF7C78">
                  <w:pPr>
                    <w:pStyle w:val="Table-small"/>
                    <w:rPr>
                      <w:lang w:val="en-US" w:eastAsia="nl-BE"/>
                    </w:rPr>
                  </w:pPr>
                  <w:r w:rsidRPr="00BE6C7F">
                    <w:rPr>
                      <w:lang w:val="en-US" w:eastAsia="nl-BE"/>
                    </w:rPr>
                    <w:t>test pattern</w:t>
                  </w:r>
                </w:p>
              </w:tc>
              <w:tc>
                <w:tcPr>
                  <w:tcW w:w="2273" w:type="dxa"/>
                  <w:hideMark/>
                </w:tcPr>
                <w:p w14:paraId="3F632B1F" w14:textId="77777777" w:rsidR="00EF7C78" w:rsidRPr="00BE6C7F" w:rsidRDefault="00EF7C78" w:rsidP="00EF7C78">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BE6C7F">
                    <w:rPr>
                      <w:lang w:val="en-US" w:eastAsia="nl-BE"/>
                    </w:rPr>
                    <w:t>GreyHorizontalRamp</w:t>
                  </w:r>
                </w:p>
              </w:tc>
            </w:tr>
            <w:tr w:rsidR="00EF7C78" w:rsidRPr="00277FE3" w14:paraId="1C0B9383" w14:textId="77777777" w:rsidTr="00BE6C7F">
              <w:tc>
                <w:tcPr>
                  <w:cnfStyle w:val="001000000000" w:firstRow="0" w:lastRow="0" w:firstColumn="1" w:lastColumn="0" w:oddVBand="0" w:evenVBand="0" w:oddHBand="0" w:evenHBand="0" w:firstRowFirstColumn="0" w:firstRowLastColumn="0" w:lastRowFirstColumn="0" w:lastRowLastColumn="0"/>
                  <w:tcW w:w="1417" w:type="dxa"/>
                  <w:hideMark/>
                </w:tcPr>
                <w:p w14:paraId="1912A66E" w14:textId="77777777" w:rsidR="00EF7C78" w:rsidRPr="00BE6C7F" w:rsidRDefault="00EF7C78" w:rsidP="00EF7C78">
                  <w:pPr>
                    <w:pStyle w:val="Table-small"/>
                    <w:rPr>
                      <w:lang w:val="en-US" w:eastAsia="nl-BE"/>
                    </w:rPr>
                  </w:pPr>
                  <w:r w:rsidRPr="00BE6C7F">
                    <w:rPr>
                      <w:lang w:val="en-US" w:eastAsia="nl-BE"/>
                    </w:rPr>
                    <w:t>state</w:t>
                  </w:r>
                </w:p>
              </w:tc>
              <w:tc>
                <w:tcPr>
                  <w:tcW w:w="2273" w:type="dxa"/>
                  <w:hideMark/>
                </w:tcPr>
                <w:p w14:paraId="7B879928" w14:textId="1FF415E0" w:rsidR="00EF7C78" w:rsidRPr="00BE6C7F" w:rsidRDefault="00EF7C78" w:rsidP="00EF7C78">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BE6C7F">
                    <w:rPr>
                      <w:lang w:val="en-US" w:eastAsia="nl-BE"/>
                    </w:rPr>
                    <w:t xml:space="preserve">reset, park, </w:t>
                  </w:r>
                  <w:r w:rsidR="00D11A99">
                    <w:rPr>
                      <w:lang w:val="en-US" w:eastAsia="nl-BE"/>
                    </w:rPr>
                    <w:t>active</w:t>
                  </w:r>
                  <w:commentRangeStart w:id="249"/>
                  <w:commentRangeEnd w:id="249"/>
                  <w:r w:rsidR="00631C54" w:rsidRPr="00BE6C7F">
                    <w:rPr>
                      <w:rStyle w:val="CommentReference"/>
                      <w:sz w:val="20"/>
                      <w:lang w:val="en-US" w:eastAsia="nl-BE"/>
                    </w:rPr>
                    <w:commentReference w:id="249"/>
                  </w:r>
                </w:p>
              </w:tc>
            </w:tr>
          </w:tbl>
          <w:p w14:paraId="408950B0" w14:textId="472F1B6D" w:rsidR="00EF7C78" w:rsidRPr="009F0292" w:rsidRDefault="00EF7C78" w:rsidP="00EF7C78">
            <w:pPr>
              <w:rPr>
                <w:lang w:val="en-US" w:eastAsia="nl-BE"/>
              </w:rPr>
            </w:pPr>
            <w:r w:rsidRPr="009F0292">
              <w:rPr>
                <w:lang w:val="en-US" w:eastAsia="nl-BE"/>
              </w:rPr>
              <w:t>Test Pattern table</w:t>
            </w:r>
          </w:p>
          <w:tbl>
            <w:tblPr>
              <w:tblStyle w:val="GridTable4-Accent1"/>
              <w:tblW w:w="0" w:type="auto"/>
              <w:tblLayout w:type="fixed"/>
              <w:tblLook w:val="04A0" w:firstRow="1" w:lastRow="0" w:firstColumn="1" w:lastColumn="0" w:noHBand="0" w:noVBand="1"/>
            </w:tblPr>
            <w:tblGrid>
              <w:gridCol w:w="2206"/>
              <w:gridCol w:w="2040"/>
              <w:gridCol w:w="728"/>
            </w:tblGrid>
            <w:tr w:rsidR="00EF7C78" w:rsidRPr="00483137" w14:paraId="614C63B6" w14:textId="77777777" w:rsidTr="00BE6C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dxa"/>
                  <w:hideMark/>
                </w:tcPr>
                <w:p w14:paraId="6EE95550" w14:textId="77777777" w:rsidR="00EF7C78" w:rsidRPr="009F0292" w:rsidRDefault="00EF7C78" w:rsidP="00EF7C78">
                  <w:pPr>
                    <w:pStyle w:val="Table-small"/>
                    <w:rPr>
                      <w:lang w:val="en-US" w:eastAsia="nl-BE"/>
                    </w:rPr>
                  </w:pPr>
                  <w:r w:rsidRPr="009F0292">
                    <w:rPr>
                      <w:lang w:val="en-US" w:eastAsia="nl-BE"/>
                    </w:rPr>
                    <w:t>Pattern</w:t>
                  </w:r>
                </w:p>
              </w:tc>
              <w:tc>
                <w:tcPr>
                  <w:tcW w:w="2040" w:type="dxa"/>
                  <w:hideMark/>
                </w:tcPr>
                <w:p w14:paraId="087AD50D" w14:textId="77777777" w:rsidR="00EF7C78" w:rsidRPr="009F0292" w:rsidRDefault="00EF7C78" w:rsidP="00EF7C78">
                  <w:pPr>
                    <w:pStyle w:val="Table-small"/>
                    <w:cnfStyle w:val="100000000000" w:firstRow="1" w:lastRow="0" w:firstColumn="0" w:lastColumn="0" w:oddVBand="0" w:evenVBand="0" w:oddHBand="0" w:evenHBand="0" w:firstRowFirstColumn="0" w:firstRowLastColumn="0" w:lastRowFirstColumn="0" w:lastRowLastColumn="0"/>
                    <w:rPr>
                      <w:lang w:val="en-US" w:eastAsia="nl-BE"/>
                    </w:rPr>
                  </w:pPr>
                  <w:r w:rsidRPr="009F0292">
                    <w:rPr>
                      <w:lang w:val="en-US" w:eastAsia="nl-BE"/>
                    </w:rPr>
                    <w:t>Register parameter</w:t>
                  </w:r>
                </w:p>
              </w:tc>
              <w:tc>
                <w:tcPr>
                  <w:tcW w:w="728" w:type="dxa"/>
                  <w:hideMark/>
                </w:tcPr>
                <w:p w14:paraId="6B4C1848" w14:textId="77777777" w:rsidR="00EF7C78" w:rsidRPr="009F0292" w:rsidRDefault="00EF7C78" w:rsidP="00EF7C78">
                  <w:pPr>
                    <w:pStyle w:val="Table-small"/>
                    <w:cnfStyle w:val="100000000000" w:firstRow="1" w:lastRow="0" w:firstColumn="0" w:lastColumn="0" w:oddVBand="0" w:evenVBand="0" w:oddHBand="0" w:evenHBand="0" w:firstRowFirstColumn="0" w:firstRowLastColumn="0" w:lastRowFirstColumn="0" w:lastRowLastColumn="0"/>
                    <w:rPr>
                      <w:lang w:val="en-US" w:eastAsia="nl-BE"/>
                    </w:rPr>
                  </w:pPr>
                  <w:r w:rsidRPr="009F0292">
                    <w:rPr>
                      <w:lang w:val="en-US" w:eastAsia="nl-BE"/>
                    </w:rPr>
                    <w:t>value</w:t>
                  </w:r>
                </w:p>
              </w:tc>
            </w:tr>
            <w:tr w:rsidR="00EF7C78" w:rsidRPr="00483137" w14:paraId="615E4A4B" w14:textId="77777777" w:rsidTr="00BE6C7F">
              <w:tc>
                <w:tcPr>
                  <w:cnfStyle w:val="001000000000" w:firstRow="0" w:lastRow="0" w:firstColumn="1" w:lastColumn="0" w:oddVBand="0" w:evenVBand="0" w:oddHBand="0" w:evenHBand="0" w:firstRowFirstColumn="0" w:firstRowLastColumn="0" w:lastRowFirstColumn="0" w:lastRowLastColumn="0"/>
                  <w:tcW w:w="2206" w:type="dxa"/>
                  <w:hideMark/>
                </w:tcPr>
                <w:p w14:paraId="4A9A2A23" w14:textId="77777777" w:rsidR="00EF7C78" w:rsidRPr="009F0292" w:rsidRDefault="00EF7C78" w:rsidP="00EF7C78">
                  <w:pPr>
                    <w:pStyle w:val="Table-small"/>
                    <w:rPr>
                      <w:lang w:val="en-US" w:eastAsia="nl-BE"/>
                    </w:rPr>
                  </w:pPr>
                  <w:r w:rsidRPr="009F0292">
                    <w:rPr>
                      <w:lang w:val="en-US" w:eastAsia="nl-BE"/>
                    </w:rPr>
                    <w:t>GreyHorizontalRamp</w:t>
                  </w:r>
                </w:p>
              </w:tc>
              <w:tc>
                <w:tcPr>
                  <w:tcW w:w="2040" w:type="dxa"/>
                  <w:hideMark/>
                </w:tcPr>
                <w:p w14:paraId="174F6592" w14:textId="77777777" w:rsidR="00EF7C78" w:rsidRPr="009F0292" w:rsidRDefault="00EF7C78" w:rsidP="00EF7C78">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9F0292">
                    <w:rPr>
                      <w:lang w:val="en-US" w:eastAsia="nl-BE"/>
                    </w:rPr>
                    <w:t>TestPattern_Value</w:t>
                  </w:r>
                </w:p>
              </w:tc>
              <w:tc>
                <w:tcPr>
                  <w:tcW w:w="728" w:type="dxa"/>
                  <w:hideMark/>
                </w:tcPr>
                <w:p w14:paraId="5BF8583F" w14:textId="77777777" w:rsidR="00EF7C78" w:rsidRPr="009F0292" w:rsidRDefault="00EF7C78" w:rsidP="00EF7C78">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9F0292">
                    <w:rPr>
                      <w:lang w:val="en-US" w:eastAsia="nl-BE"/>
                    </w:rPr>
                    <w:t>16</w:t>
                  </w:r>
                </w:p>
              </w:tc>
            </w:tr>
          </w:tbl>
          <w:p w14:paraId="7954FE2D" w14:textId="038E09DC" w:rsidR="00EF7C78" w:rsidRPr="009F0292" w:rsidRDefault="00EF7C78" w:rsidP="00EF7C78">
            <w:pPr>
              <w:rPr>
                <w:lang w:val="en-US" w:eastAsia="nl-BE"/>
              </w:rPr>
            </w:pPr>
            <w:r w:rsidRPr="009F0292">
              <w:rPr>
                <w:lang w:val="en-US" w:eastAsia="nl-BE"/>
              </w:rPr>
              <w:lastRenderedPageBreak/>
              <w:t>Frame rate table</w:t>
            </w:r>
          </w:p>
          <w:tbl>
            <w:tblPr>
              <w:tblStyle w:val="GridTable4-Accent1"/>
              <w:tblW w:w="0" w:type="auto"/>
              <w:tblLayout w:type="fixed"/>
              <w:tblLook w:val="04A0" w:firstRow="1" w:lastRow="0" w:firstColumn="1" w:lastColumn="0" w:noHBand="0" w:noVBand="1"/>
            </w:tblPr>
            <w:tblGrid>
              <w:gridCol w:w="1239"/>
              <w:gridCol w:w="2807"/>
              <w:gridCol w:w="750"/>
            </w:tblGrid>
            <w:tr w:rsidR="00EF7C78" w:rsidRPr="00483137" w14:paraId="3BF18C88" w14:textId="77777777" w:rsidTr="00BE6C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9" w:type="dxa"/>
                  <w:hideMark/>
                </w:tcPr>
                <w:p w14:paraId="4CA809DF" w14:textId="77777777" w:rsidR="00EF7C78" w:rsidRPr="009F0292" w:rsidRDefault="00EF7C78" w:rsidP="00EF7C78">
                  <w:pPr>
                    <w:pStyle w:val="Table-small"/>
                    <w:rPr>
                      <w:lang w:val="en-US" w:eastAsia="nl-BE"/>
                    </w:rPr>
                  </w:pPr>
                  <w:r w:rsidRPr="009F0292">
                    <w:rPr>
                      <w:lang w:val="en-US" w:eastAsia="nl-BE"/>
                    </w:rPr>
                    <w:t>Frame rate</w:t>
                  </w:r>
                </w:p>
              </w:tc>
              <w:tc>
                <w:tcPr>
                  <w:tcW w:w="2807" w:type="dxa"/>
                  <w:hideMark/>
                </w:tcPr>
                <w:p w14:paraId="658F7DDC" w14:textId="77777777" w:rsidR="00EF7C78" w:rsidRPr="009F0292" w:rsidRDefault="00EF7C78" w:rsidP="00EF7C78">
                  <w:pPr>
                    <w:pStyle w:val="Table-small"/>
                    <w:cnfStyle w:val="100000000000" w:firstRow="1" w:lastRow="0" w:firstColumn="0" w:lastColumn="0" w:oddVBand="0" w:evenVBand="0" w:oddHBand="0" w:evenHBand="0" w:firstRowFirstColumn="0" w:firstRowLastColumn="0" w:lastRowFirstColumn="0" w:lastRowLastColumn="0"/>
                    <w:rPr>
                      <w:lang w:val="en-US" w:eastAsia="nl-BE"/>
                    </w:rPr>
                  </w:pPr>
                  <w:r w:rsidRPr="009F0292">
                    <w:rPr>
                      <w:lang w:val="en-US" w:eastAsia="nl-BE"/>
                    </w:rPr>
                    <w:t>Register parameter</w:t>
                  </w:r>
                </w:p>
              </w:tc>
              <w:tc>
                <w:tcPr>
                  <w:tcW w:w="750" w:type="dxa"/>
                  <w:hideMark/>
                </w:tcPr>
                <w:p w14:paraId="4CDC568F" w14:textId="77777777" w:rsidR="00EF7C78" w:rsidRPr="009F0292" w:rsidRDefault="00EF7C78" w:rsidP="00EF7C78">
                  <w:pPr>
                    <w:pStyle w:val="Table-small"/>
                    <w:cnfStyle w:val="100000000000" w:firstRow="1" w:lastRow="0" w:firstColumn="0" w:lastColumn="0" w:oddVBand="0" w:evenVBand="0" w:oddHBand="0" w:evenHBand="0" w:firstRowFirstColumn="0" w:firstRowLastColumn="0" w:lastRowFirstColumn="0" w:lastRowLastColumn="0"/>
                    <w:rPr>
                      <w:lang w:val="en-US" w:eastAsia="nl-BE"/>
                    </w:rPr>
                  </w:pPr>
                  <w:r w:rsidRPr="009F0292">
                    <w:rPr>
                      <w:lang w:val="en-US" w:eastAsia="nl-BE"/>
                    </w:rPr>
                    <w:t>Value</w:t>
                  </w:r>
                </w:p>
              </w:tc>
            </w:tr>
            <w:tr w:rsidR="00EF7C78" w:rsidRPr="00483137" w14:paraId="202285D3" w14:textId="77777777" w:rsidTr="00BE6C7F">
              <w:tc>
                <w:tcPr>
                  <w:cnfStyle w:val="001000000000" w:firstRow="0" w:lastRow="0" w:firstColumn="1" w:lastColumn="0" w:oddVBand="0" w:evenVBand="0" w:oddHBand="0" w:evenHBand="0" w:firstRowFirstColumn="0" w:firstRowLastColumn="0" w:lastRowFirstColumn="0" w:lastRowLastColumn="0"/>
                  <w:tcW w:w="1239" w:type="dxa"/>
                  <w:hideMark/>
                </w:tcPr>
                <w:p w14:paraId="3CA91C6A" w14:textId="77777777" w:rsidR="00EF7C78" w:rsidRPr="009F0292" w:rsidRDefault="00EF7C78" w:rsidP="00EF7C78">
                  <w:pPr>
                    <w:pStyle w:val="Table-small"/>
                    <w:rPr>
                      <w:lang w:val="en-US" w:eastAsia="nl-BE"/>
                    </w:rPr>
                  </w:pPr>
                  <w:r w:rsidRPr="009F0292">
                    <w:rPr>
                      <w:lang w:val="en-US" w:eastAsia="nl-BE"/>
                    </w:rPr>
                    <w:t>10</w:t>
                  </w:r>
                </w:p>
              </w:tc>
              <w:tc>
                <w:tcPr>
                  <w:tcW w:w="2807" w:type="dxa"/>
                  <w:hideMark/>
                </w:tcPr>
                <w:p w14:paraId="3EB3F4A3" w14:textId="77777777" w:rsidR="00EF7C78" w:rsidRPr="009F0292" w:rsidRDefault="00EF7C78" w:rsidP="00EF7C78">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9F0292">
                    <w:rPr>
                      <w:lang w:val="en-US" w:eastAsia="nl-BE"/>
                    </w:rPr>
                    <w:t>AcquisitionFrameRate_Value</w:t>
                  </w:r>
                </w:p>
              </w:tc>
              <w:tc>
                <w:tcPr>
                  <w:tcW w:w="750" w:type="dxa"/>
                  <w:hideMark/>
                </w:tcPr>
                <w:p w14:paraId="18BCDACC" w14:textId="77777777" w:rsidR="00EF7C78" w:rsidRPr="009F0292" w:rsidRDefault="00EF7C78" w:rsidP="00EF7C78">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9F0292">
                    <w:rPr>
                      <w:lang w:val="en-US" w:eastAsia="nl-BE"/>
                    </w:rPr>
                    <w:t>10</w:t>
                  </w:r>
                </w:p>
              </w:tc>
            </w:tr>
            <w:tr w:rsidR="00EF7C78" w:rsidRPr="00483137" w14:paraId="73B52244" w14:textId="77777777" w:rsidTr="00BE6C7F">
              <w:tc>
                <w:tcPr>
                  <w:cnfStyle w:val="001000000000" w:firstRow="0" w:lastRow="0" w:firstColumn="1" w:lastColumn="0" w:oddVBand="0" w:evenVBand="0" w:oddHBand="0" w:evenHBand="0" w:firstRowFirstColumn="0" w:firstRowLastColumn="0" w:lastRowFirstColumn="0" w:lastRowLastColumn="0"/>
                  <w:tcW w:w="1239" w:type="dxa"/>
                  <w:hideMark/>
                </w:tcPr>
                <w:p w14:paraId="6774AE97" w14:textId="77777777" w:rsidR="00EF7C78" w:rsidRPr="009F0292" w:rsidRDefault="00EF7C78" w:rsidP="00EF7C78">
                  <w:pPr>
                    <w:pStyle w:val="Table-small"/>
                    <w:rPr>
                      <w:lang w:val="en-US" w:eastAsia="nl-BE"/>
                    </w:rPr>
                  </w:pPr>
                  <w:r w:rsidRPr="009F0292">
                    <w:rPr>
                      <w:lang w:val="en-US" w:eastAsia="nl-BE"/>
                    </w:rPr>
                    <w:t>25</w:t>
                  </w:r>
                </w:p>
              </w:tc>
              <w:tc>
                <w:tcPr>
                  <w:tcW w:w="2807" w:type="dxa"/>
                  <w:hideMark/>
                </w:tcPr>
                <w:p w14:paraId="025AC6E1" w14:textId="77777777" w:rsidR="00EF7C78" w:rsidRPr="009F0292" w:rsidRDefault="00EF7C78" w:rsidP="00EF7C78">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9F0292">
                    <w:rPr>
                      <w:lang w:val="en-US" w:eastAsia="nl-BE"/>
                    </w:rPr>
                    <w:t>AcquisitionFrameRate_Value</w:t>
                  </w:r>
                </w:p>
              </w:tc>
              <w:tc>
                <w:tcPr>
                  <w:tcW w:w="750" w:type="dxa"/>
                  <w:hideMark/>
                </w:tcPr>
                <w:p w14:paraId="6F8C480E" w14:textId="77777777" w:rsidR="00EF7C78" w:rsidRPr="009F0292" w:rsidRDefault="00EF7C78" w:rsidP="00EF7C78">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9F0292">
                    <w:rPr>
                      <w:lang w:val="en-US" w:eastAsia="nl-BE"/>
                    </w:rPr>
                    <w:t>25</w:t>
                  </w:r>
                </w:p>
              </w:tc>
            </w:tr>
          </w:tbl>
          <w:p w14:paraId="06F0921A" w14:textId="33EFB1E9" w:rsidR="00EF7C78" w:rsidRPr="009F0292" w:rsidRDefault="00EF7C78" w:rsidP="00EF7C78">
            <w:pPr>
              <w:rPr>
                <w:lang w:val="en-US" w:eastAsia="nl-BE"/>
              </w:rPr>
            </w:pPr>
            <w:r w:rsidRPr="009F0292">
              <w:rPr>
                <w:lang w:val="en-US" w:eastAsia="nl-BE"/>
              </w:rPr>
              <w:t>Video mode table</w:t>
            </w:r>
          </w:p>
          <w:tbl>
            <w:tblPr>
              <w:tblStyle w:val="GridTable4-Accent1"/>
              <w:tblW w:w="0" w:type="auto"/>
              <w:tblLayout w:type="fixed"/>
              <w:tblLook w:val="04A0" w:firstRow="1" w:lastRow="0" w:firstColumn="1" w:lastColumn="0" w:noHBand="0" w:noVBand="1"/>
            </w:tblPr>
            <w:tblGrid>
              <w:gridCol w:w="1350"/>
              <w:gridCol w:w="2040"/>
              <w:gridCol w:w="750"/>
            </w:tblGrid>
            <w:tr w:rsidR="00EF7C78" w:rsidRPr="00483137" w14:paraId="233621BC" w14:textId="77777777" w:rsidTr="00BE6C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hideMark/>
                </w:tcPr>
                <w:p w14:paraId="5621AB9D" w14:textId="77777777" w:rsidR="00EF7C78" w:rsidRPr="009F0292" w:rsidRDefault="00EF7C78" w:rsidP="00EF7C78">
                  <w:pPr>
                    <w:pStyle w:val="Table-small"/>
                    <w:rPr>
                      <w:lang w:val="en-US" w:eastAsia="nl-BE"/>
                    </w:rPr>
                  </w:pPr>
                  <w:r w:rsidRPr="009F0292">
                    <w:rPr>
                      <w:lang w:val="en-US" w:eastAsia="nl-BE"/>
                    </w:rPr>
                    <w:t>Video mode</w:t>
                  </w:r>
                </w:p>
              </w:tc>
              <w:tc>
                <w:tcPr>
                  <w:tcW w:w="2040" w:type="dxa"/>
                  <w:hideMark/>
                </w:tcPr>
                <w:p w14:paraId="64C17A67" w14:textId="77777777" w:rsidR="00EF7C78" w:rsidRPr="009F0292" w:rsidRDefault="00EF7C78" w:rsidP="00EF7C78">
                  <w:pPr>
                    <w:pStyle w:val="Table-small"/>
                    <w:cnfStyle w:val="100000000000" w:firstRow="1" w:lastRow="0" w:firstColumn="0" w:lastColumn="0" w:oddVBand="0" w:evenVBand="0" w:oddHBand="0" w:evenHBand="0" w:firstRowFirstColumn="0" w:firstRowLastColumn="0" w:lastRowFirstColumn="0" w:lastRowLastColumn="0"/>
                    <w:rPr>
                      <w:lang w:val="en-US" w:eastAsia="nl-BE"/>
                    </w:rPr>
                  </w:pPr>
                  <w:r w:rsidRPr="009F0292">
                    <w:rPr>
                      <w:lang w:val="en-US" w:eastAsia="nl-BE"/>
                    </w:rPr>
                    <w:t>Register parameter</w:t>
                  </w:r>
                </w:p>
              </w:tc>
              <w:tc>
                <w:tcPr>
                  <w:tcW w:w="750" w:type="dxa"/>
                  <w:hideMark/>
                </w:tcPr>
                <w:p w14:paraId="6D81AF7C" w14:textId="77777777" w:rsidR="00EF7C78" w:rsidRPr="009F0292" w:rsidRDefault="00EF7C78" w:rsidP="00EF7C78">
                  <w:pPr>
                    <w:pStyle w:val="Table-small"/>
                    <w:cnfStyle w:val="100000000000" w:firstRow="1" w:lastRow="0" w:firstColumn="0" w:lastColumn="0" w:oddVBand="0" w:evenVBand="0" w:oddHBand="0" w:evenHBand="0" w:firstRowFirstColumn="0" w:firstRowLastColumn="0" w:lastRowFirstColumn="0" w:lastRowLastColumn="0"/>
                    <w:rPr>
                      <w:lang w:val="en-US" w:eastAsia="nl-BE"/>
                    </w:rPr>
                  </w:pPr>
                  <w:r w:rsidRPr="009F0292">
                    <w:rPr>
                      <w:lang w:val="en-US" w:eastAsia="nl-BE"/>
                    </w:rPr>
                    <w:t>Value</w:t>
                  </w:r>
                </w:p>
              </w:tc>
            </w:tr>
            <w:tr w:rsidR="00EF7C78" w:rsidRPr="00483137" w14:paraId="11197997" w14:textId="77777777" w:rsidTr="00BE6C7F">
              <w:tc>
                <w:tcPr>
                  <w:cnfStyle w:val="001000000000" w:firstRow="0" w:lastRow="0" w:firstColumn="1" w:lastColumn="0" w:oddVBand="0" w:evenVBand="0" w:oddHBand="0" w:evenHBand="0" w:firstRowFirstColumn="0" w:firstRowLastColumn="0" w:lastRowFirstColumn="0" w:lastRowLastColumn="0"/>
                  <w:tcW w:w="1350" w:type="dxa"/>
                  <w:hideMark/>
                </w:tcPr>
                <w:p w14:paraId="6EB8DC2C" w14:textId="77777777" w:rsidR="00EF7C78" w:rsidRPr="009F0292" w:rsidRDefault="00EF7C78" w:rsidP="00EF7C78">
                  <w:pPr>
                    <w:pStyle w:val="Table-small"/>
                    <w:rPr>
                      <w:lang w:val="en-US" w:eastAsia="nl-BE"/>
                    </w:rPr>
                  </w:pPr>
                  <w:r w:rsidRPr="009F0292">
                    <w:rPr>
                      <w:lang w:val="en-US" w:eastAsia="nl-BE"/>
                    </w:rPr>
                    <w:t>VGA</w:t>
                  </w:r>
                </w:p>
              </w:tc>
              <w:tc>
                <w:tcPr>
                  <w:tcW w:w="2040" w:type="dxa"/>
                  <w:hideMark/>
                </w:tcPr>
                <w:p w14:paraId="44E36AA3" w14:textId="77777777" w:rsidR="00EF7C78" w:rsidRPr="009F0292" w:rsidRDefault="00EF7C78" w:rsidP="00EF7C78">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9F0292">
                    <w:rPr>
                      <w:lang w:val="en-US" w:eastAsia="nl-BE"/>
                    </w:rPr>
                    <w:t>ImageSize_Width</w:t>
                  </w:r>
                </w:p>
              </w:tc>
              <w:tc>
                <w:tcPr>
                  <w:tcW w:w="750" w:type="dxa"/>
                  <w:hideMark/>
                </w:tcPr>
                <w:p w14:paraId="637EC35C" w14:textId="77777777" w:rsidR="00EF7C78" w:rsidRPr="009F0292" w:rsidRDefault="00EF7C78" w:rsidP="00EF7C78">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9F0292">
                    <w:rPr>
                      <w:lang w:val="en-US" w:eastAsia="nl-BE"/>
                    </w:rPr>
                    <w:t>640</w:t>
                  </w:r>
                </w:p>
              </w:tc>
            </w:tr>
            <w:tr w:rsidR="00EF7C78" w:rsidRPr="00483137" w14:paraId="4C8A8213" w14:textId="77777777" w:rsidTr="00BE6C7F">
              <w:tc>
                <w:tcPr>
                  <w:cnfStyle w:val="001000000000" w:firstRow="0" w:lastRow="0" w:firstColumn="1" w:lastColumn="0" w:oddVBand="0" w:evenVBand="0" w:oddHBand="0" w:evenHBand="0" w:firstRowFirstColumn="0" w:firstRowLastColumn="0" w:lastRowFirstColumn="0" w:lastRowLastColumn="0"/>
                  <w:tcW w:w="1350" w:type="dxa"/>
                  <w:hideMark/>
                </w:tcPr>
                <w:p w14:paraId="195A4F2E" w14:textId="77777777" w:rsidR="00EF7C78" w:rsidRPr="009F0292" w:rsidRDefault="00EF7C78" w:rsidP="00EF7C78">
                  <w:pPr>
                    <w:pStyle w:val="Table-small"/>
                    <w:rPr>
                      <w:lang w:val="en-US" w:eastAsia="nl-BE"/>
                    </w:rPr>
                  </w:pPr>
                  <w:r w:rsidRPr="009F0292">
                    <w:rPr>
                      <w:lang w:val="en-US" w:eastAsia="nl-BE"/>
                    </w:rPr>
                    <w:t> </w:t>
                  </w:r>
                </w:p>
              </w:tc>
              <w:tc>
                <w:tcPr>
                  <w:tcW w:w="2040" w:type="dxa"/>
                  <w:hideMark/>
                </w:tcPr>
                <w:p w14:paraId="389C4977" w14:textId="77777777" w:rsidR="00EF7C78" w:rsidRPr="009F0292" w:rsidRDefault="00EF7C78" w:rsidP="00EF7C78">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9F0292">
                    <w:rPr>
                      <w:lang w:val="en-US" w:eastAsia="nl-BE"/>
                    </w:rPr>
                    <w:t>ImageSize_Height</w:t>
                  </w:r>
                </w:p>
              </w:tc>
              <w:tc>
                <w:tcPr>
                  <w:tcW w:w="750" w:type="dxa"/>
                  <w:hideMark/>
                </w:tcPr>
                <w:p w14:paraId="5EBB2515" w14:textId="77777777" w:rsidR="00EF7C78" w:rsidRPr="009F0292" w:rsidRDefault="00EF7C78" w:rsidP="00EF7C78">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9F0292">
                    <w:rPr>
                      <w:lang w:val="en-US" w:eastAsia="nl-BE"/>
                    </w:rPr>
                    <w:t>480</w:t>
                  </w:r>
                </w:p>
              </w:tc>
            </w:tr>
            <w:tr w:rsidR="00EF7C78" w:rsidRPr="00483137" w14:paraId="71401C61" w14:textId="77777777" w:rsidTr="00BE6C7F">
              <w:tc>
                <w:tcPr>
                  <w:cnfStyle w:val="001000000000" w:firstRow="0" w:lastRow="0" w:firstColumn="1" w:lastColumn="0" w:oddVBand="0" w:evenVBand="0" w:oddHBand="0" w:evenHBand="0" w:firstRowFirstColumn="0" w:firstRowLastColumn="0" w:lastRowFirstColumn="0" w:lastRowLastColumn="0"/>
                  <w:tcW w:w="1350" w:type="dxa"/>
                  <w:hideMark/>
                </w:tcPr>
                <w:p w14:paraId="78ACFEDF" w14:textId="77777777" w:rsidR="00EF7C78" w:rsidRPr="009F0292" w:rsidRDefault="00EF7C78" w:rsidP="00EF7C78">
                  <w:pPr>
                    <w:pStyle w:val="Table-small"/>
                    <w:rPr>
                      <w:lang w:val="en-US" w:eastAsia="nl-BE"/>
                    </w:rPr>
                  </w:pPr>
                  <w:r w:rsidRPr="009F0292">
                    <w:rPr>
                      <w:lang w:val="en-US" w:eastAsia="nl-BE"/>
                    </w:rPr>
                    <w:t>HD</w:t>
                  </w:r>
                </w:p>
              </w:tc>
              <w:tc>
                <w:tcPr>
                  <w:tcW w:w="2040" w:type="dxa"/>
                  <w:hideMark/>
                </w:tcPr>
                <w:p w14:paraId="1FBAA767" w14:textId="77777777" w:rsidR="00EF7C78" w:rsidRPr="009F0292" w:rsidRDefault="00EF7C78" w:rsidP="00EF7C78">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9F0292">
                    <w:rPr>
                      <w:lang w:val="en-US" w:eastAsia="nl-BE"/>
                    </w:rPr>
                    <w:t>ImageSize_Width</w:t>
                  </w:r>
                </w:p>
              </w:tc>
              <w:tc>
                <w:tcPr>
                  <w:tcW w:w="750" w:type="dxa"/>
                  <w:hideMark/>
                </w:tcPr>
                <w:p w14:paraId="56B4CD98" w14:textId="77777777" w:rsidR="00EF7C78" w:rsidRPr="009F0292" w:rsidRDefault="00EF7C78" w:rsidP="00EF7C78">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9F0292">
                    <w:rPr>
                      <w:lang w:val="en-US" w:eastAsia="nl-BE"/>
                    </w:rPr>
                    <w:t>1280</w:t>
                  </w:r>
                </w:p>
              </w:tc>
            </w:tr>
            <w:tr w:rsidR="00EF7C78" w:rsidRPr="00483137" w14:paraId="4D461C46" w14:textId="77777777" w:rsidTr="00BE6C7F">
              <w:tc>
                <w:tcPr>
                  <w:cnfStyle w:val="001000000000" w:firstRow="0" w:lastRow="0" w:firstColumn="1" w:lastColumn="0" w:oddVBand="0" w:evenVBand="0" w:oddHBand="0" w:evenHBand="0" w:firstRowFirstColumn="0" w:firstRowLastColumn="0" w:lastRowFirstColumn="0" w:lastRowLastColumn="0"/>
                  <w:tcW w:w="1350" w:type="dxa"/>
                  <w:hideMark/>
                </w:tcPr>
                <w:p w14:paraId="438D9F1D" w14:textId="77777777" w:rsidR="00EF7C78" w:rsidRPr="009F0292" w:rsidRDefault="00EF7C78" w:rsidP="00EF7C78">
                  <w:pPr>
                    <w:pStyle w:val="Table-small"/>
                    <w:rPr>
                      <w:lang w:val="en-US" w:eastAsia="nl-BE"/>
                    </w:rPr>
                  </w:pPr>
                  <w:r w:rsidRPr="009F0292">
                    <w:rPr>
                      <w:lang w:val="en-US" w:eastAsia="nl-BE"/>
                    </w:rPr>
                    <w:t> </w:t>
                  </w:r>
                </w:p>
              </w:tc>
              <w:tc>
                <w:tcPr>
                  <w:tcW w:w="2040" w:type="dxa"/>
                  <w:hideMark/>
                </w:tcPr>
                <w:p w14:paraId="2B1DE857" w14:textId="77777777" w:rsidR="00EF7C78" w:rsidRPr="009F0292" w:rsidRDefault="00EF7C78" w:rsidP="00EF7C78">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9F0292">
                    <w:rPr>
                      <w:lang w:val="en-US" w:eastAsia="nl-BE"/>
                    </w:rPr>
                    <w:t>ImageSize_Height</w:t>
                  </w:r>
                </w:p>
              </w:tc>
              <w:tc>
                <w:tcPr>
                  <w:tcW w:w="750" w:type="dxa"/>
                  <w:hideMark/>
                </w:tcPr>
                <w:p w14:paraId="35670C0D" w14:textId="77777777" w:rsidR="00EF7C78" w:rsidRPr="009F0292" w:rsidRDefault="00EF7C78" w:rsidP="00EF7C78">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9F0292">
                    <w:rPr>
                      <w:lang w:val="en-US" w:eastAsia="nl-BE"/>
                    </w:rPr>
                    <w:t>720</w:t>
                  </w:r>
                </w:p>
              </w:tc>
            </w:tr>
            <w:tr w:rsidR="00EF7C78" w:rsidRPr="00483137" w14:paraId="0BE363C0" w14:textId="77777777" w:rsidTr="00BE6C7F">
              <w:tc>
                <w:tcPr>
                  <w:cnfStyle w:val="001000000000" w:firstRow="0" w:lastRow="0" w:firstColumn="1" w:lastColumn="0" w:oddVBand="0" w:evenVBand="0" w:oddHBand="0" w:evenHBand="0" w:firstRowFirstColumn="0" w:firstRowLastColumn="0" w:lastRowFirstColumn="0" w:lastRowLastColumn="0"/>
                  <w:tcW w:w="1350" w:type="dxa"/>
                  <w:hideMark/>
                </w:tcPr>
                <w:p w14:paraId="15B78332" w14:textId="77777777" w:rsidR="00EF7C78" w:rsidRPr="009F0292" w:rsidRDefault="00EF7C78" w:rsidP="00EF7C78">
                  <w:pPr>
                    <w:pStyle w:val="Table-small"/>
                    <w:rPr>
                      <w:lang w:val="en-US" w:eastAsia="nl-BE"/>
                    </w:rPr>
                  </w:pPr>
                  <w:r w:rsidRPr="009F0292">
                    <w:rPr>
                      <w:lang w:val="en-US" w:eastAsia="nl-BE"/>
                    </w:rPr>
                    <w:t>VGA</w:t>
                  </w:r>
                </w:p>
              </w:tc>
              <w:tc>
                <w:tcPr>
                  <w:tcW w:w="2040" w:type="dxa"/>
                  <w:hideMark/>
                </w:tcPr>
                <w:p w14:paraId="3C30DFDE" w14:textId="77777777" w:rsidR="00EF7C78" w:rsidRPr="009F0292" w:rsidRDefault="00EF7C78" w:rsidP="00EF7C78">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9F0292">
                    <w:rPr>
                      <w:lang w:val="en-US" w:eastAsia="nl-BE"/>
                    </w:rPr>
                    <w:t>ImageSize_Width</w:t>
                  </w:r>
                </w:p>
              </w:tc>
              <w:tc>
                <w:tcPr>
                  <w:tcW w:w="750" w:type="dxa"/>
                  <w:hideMark/>
                </w:tcPr>
                <w:p w14:paraId="3A092529" w14:textId="77777777" w:rsidR="00EF7C78" w:rsidRPr="009F0292" w:rsidRDefault="00EF7C78" w:rsidP="00EF7C78">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9F0292">
                    <w:rPr>
                      <w:lang w:val="en-US" w:eastAsia="nl-BE"/>
                    </w:rPr>
                    <w:t>1920</w:t>
                  </w:r>
                </w:p>
              </w:tc>
            </w:tr>
            <w:tr w:rsidR="00EF7C78" w:rsidRPr="00483137" w14:paraId="27F09025" w14:textId="77777777" w:rsidTr="00BE6C7F">
              <w:tc>
                <w:tcPr>
                  <w:cnfStyle w:val="001000000000" w:firstRow="0" w:lastRow="0" w:firstColumn="1" w:lastColumn="0" w:oddVBand="0" w:evenVBand="0" w:oddHBand="0" w:evenHBand="0" w:firstRowFirstColumn="0" w:firstRowLastColumn="0" w:lastRowFirstColumn="0" w:lastRowLastColumn="0"/>
                  <w:tcW w:w="1350" w:type="dxa"/>
                  <w:hideMark/>
                </w:tcPr>
                <w:p w14:paraId="2D7665AA" w14:textId="77777777" w:rsidR="00EF7C78" w:rsidRPr="009F0292" w:rsidRDefault="00EF7C78" w:rsidP="00EF7C78">
                  <w:pPr>
                    <w:pStyle w:val="Table-small"/>
                    <w:rPr>
                      <w:lang w:val="en-US" w:eastAsia="nl-BE"/>
                    </w:rPr>
                  </w:pPr>
                  <w:r w:rsidRPr="009F0292">
                    <w:rPr>
                      <w:lang w:val="en-US" w:eastAsia="nl-BE"/>
                    </w:rPr>
                    <w:t> </w:t>
                  </w:r>
                </w:p>
              </w:tc>
              <w:tc>
                <w:tcPr>
                  <w:tcW w:w="2040" w:type="dxa"/>
                  <w:hideMark/>
                </w:tcPr>
                <w:p w14:paraId="3226E4FA" w14:textId="77777777" w:rsidR="00EF7C78" w:rsidRPr="009F0292" w:rsidRDefault="00EF7C78" w:rsidP="00EF7C78">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9F0292">
                    <w:rPr>
                      <w:lang w:val="en-US" w:eastAsia="nl-BE"/>
                    </w:rPr>
                    <w:t>ImageSize_Height</w:t>
                  </w:r>
                </w:p>
              </w:tc>
              <w:tc>
                <w:tcPr>
                  <w:tcW w:w="750" w:type="dxa"/>
                  <w:hideMark/>
                </w:tcPr>
                <w:p w14:paraId="192B29D5" w14:textId="77777777" w:rsidR="00EF7C78" w:rsidRPr="009F0292" w:rsidRDefault="00EF7C78" w:rsidP="00EF7C78">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9F0292">
                    <w:rPr>
                      <w:lang w:val="en-US" w:eastAsia="nl-BE"/>
                    </w:rPr>
                    <w:t>1080</w:t>
                  </w:r>
                </w:p>
              </w:tc>
            </w:tr>
          </w:tbl>
          <w:p w14:paraId="52D6A505" w14:textId="40BA9CFF" w:rsidR="00EF7C78" w:rsidRPr="009F0292" w:rsidRDefault="00EF7C78" w:rsidP="00EF7C78">
            <w:pPr>
              <w:rPr>
                <w:lang w:val="en-US" w:eastAsia="nl-BE"/>
              </w:rPr>
            </w:pPr>
            <w:r w:rsidRPr="009F0292">
              <w:rPr>
                <w:lang w:val="en-US" w:eastAsia="nl-BE"/>
              </w:rPr>
              <w:t>DUT state table</w:t>
            </w:r>
          </w:p>
          <w:tbl>
            <w:tblPr>
              <w:tblStyle w:val="GridTable4-Accent1"/>
              <w:tblW w:w="0" w:type="auto"/>
              <w:tblLayout w:type="fixed"/>
              <w:tblLook w:val="04A0" w:firstRow="1" w:lastRow="0" w:firstColumn="1" w:lastColumn="0" w:noHBand="0" w:noVBand="1"/>
            </w:tblPr>
            <w:tblGrid>
              <w:gridCol w:w="1361"/>
              <w:gridCol w:w="2374"/>
              <w:gridCol w:w="1773"/>
            </w:tblGrid>
            <w:tr w:rsidR="00EF7C78" w:rsidRPr="00483137" w14:paraId="1337B769" w14:textId="77777777" w:rsidTr="00BE6C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dxa"/>
                  <w:hideMark/>
                </w:tcPr>
                <w:p w14:paraId="0F8598E5" w14:textId="77777777" w:rsidR="00EF7C78" w:rsidRPr="00483137" w:rsidRDefault="00EF7C78" w:rsidP="00EF7C78">
                  <w:pPr>
                    <w:pStyle w:val="Table-small"/>
                    <w:rPr>
                      <w:lang w:val="en-US" w:eastAsia="nl-BE"/>
                    </w:rPr>
                  </w:pPr>
                  <w:r w:rsidRPr="00483137">
                    <w:rPr>
                      <w:lang w:val="en-US" w:eastAsia="nl-BE"/>
                    </w:rPr>
                    <w:t>State</w:t>
                  </w:r>
                </w:p>
              </w:tc>
              <w:tc>
                <w:tcPr>
                  <w:tcW w:w="2374" w:type="dxa"/>
                  <w:hideMark/>
                </w:tcPr>
                <w:p w14:paraId="13474822" w14:textId="77777777" w:rsidR="00EF7C78" w:rsidRPr="00483137" w:rsidRDefault="00EF7C78" w:rsidP="00EF7C78">
                  <w:pPr>
                    <w:pStyle w:val="Table-small"/>
                    <w:cnfStyle w:val="100000000000" w:firstRow="1" w:lastRow="0" w:firstColumn="0" w:lastColumn="0" w:oddVBand="0" w:evenVBand="0" w:oddHBand="0" w:evenHBand="0" w:firstRowFirstColumn="0" w:firstRowLastColumn="0" w:lastRowFirstColumn="0" w:lastRowLastColumn="0"/>
                    <w:rPr>
                      <w:lang w:val="en-US" w:eastAsia="nl-BE"/>
                    </w:rPr>
                  </w:pPr>
                  <w:r w:rsidRPr="00483137">
                    <w:rPr>
                      <w:lang w:val="en-US" w:eastAsia="nl-BE"/>
                    </w:rPr>
                    <w:t>register parameter</w:t>
                  </w:r>
                </w:p>
              </w:tc>
              <w:tc>
                <w:tcPr>
                  <w:tcW w:w="1773" w:type="dxa"/>
                  <w:hideMark/>
                </w:tcPr>
                <w:p w14:paraId="30A70A02" w14:textId="77777777" w:rsidR="00EF7C78" w:rsidRPr="00483137" w:rsidRDefault="00EF7C78" w:rsidP="00EF7C78">
                  <w:pPr>
                    <w:pStyle w:val="Table-small"/>
                    <w:cnfStyle w:val="100000000000" w:firstRow="1" w:lastRow="0" w:firstColumn="0" w:lastColumn="0" w:oddVBand="0" w:evenVBand="0" w:oddHBand="0" w:evenHBand="0" w:firstRowFirstColumn="0" w:firstRowLastColumn="0" w:lastRowFirstColumn="0" w:lastRowLastColumn="0"/>
                    <w:rPr>
                      <w:lang w:val="en-US" w:eastAsia="nl-BE"/>
                    </w:rPr>
                  </w:pPr>
                  <w:r w:rsidRPr="00483137">
                    <w:rPr>
                      <w:lang w:val="en-US" w:eastAsia="nl-BE"/>
                    </w:rPr>
                    <w:t>Value</w:t>
                  </w:r>
                </w:p>
              </w:tc>
            </w:tr>
            <w:tr w:rsidR="00EF7C78" w:rsidRPr="00483137" w14:paraId="4750BCA7" w14:textId="77777777" w:rsidTr="00BE6C7F">
              <w:tc>
                <w:tcPr>
                  <w:cnfStyle w:val="001000000000" w:firstRow="0" w:lastRow="0" w:firstColumn="1" w:lastColumn="0" w:oddVBand="0" w:evenVBand="0" w:oddHBand="0" w:evenHBand="0" w:firstRowFirstColumn="0" w:firstRowLastColumn="0" w:lastRowFirstColumn="0" w:lastRowLastColumn="0"/>
                  <w:tcW w:w="1361" w:type="dxa"/>
                  <w:hideMark/>
                </w:tcPr>
                <w:p w14:paraId="5B83F1F6" w14:textId="77777777" w:rsidR="00EF7C78" w:rsidRPr="00483137" w:rsidRDefault="00EF7C78" w:rsidP="00EF7C78">
                  <w:pPr>
                    <w:pStyle w:val="Table-small"/>
                    <w:rPr>
                      <w:lang w:val="en-US" w:eastAsia="nl-BE"/>
                    </w:rPr>
                  </w:pPr>
                  <w:r w:rsidRPr="00483137">
                    <w:rPr>
                      <w:lang w:val="en-US" w:eastAsia="nl-BE"/>
                    </w:rPr>
                    <w:t>Reset</w:t>
                  </w:r>
                </w:p>
              </w:tc>
              <w:tc>
                <w:tcPr>
                  <w:tcW w:w="2374" w:type="dxa"/>
                  <w:hideMark/>
                </w:tcPr>
                <w:p w14:paraId="6FE65AC2" w14:textId="77777777" w:rsidR="00EF7C78" w:rsidRPr="00483137" w:rsidRDefault="00EF7C78" w:rsidP="00EF7C78">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483137">
                    <w:rPr>
                      <w:lang w:val="en-US" w:eastAsia="nl-BE"/>
                    </w:rPr>
                    <w:t>Park state</w:t>
                  </w:r>
                </w:p>
              </w:tc>
              <w:tc>
                <w:tcPr>
                  <w:tcW w:w="1773" w:type="dxa"/>
                  <w:hideMark/>
                </w:tcPr>
                <w:p w14:paraId="7334AFFF" w14:textId="77777777" w:rsidR="00EF7C78" w:rsidRPr="00483137" w:rsidRDefault="00EF7C78" w:rsidP="00EF7C78">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483137">
                    <w:rPr>
                      <w:lang w:val="en-US" w:eastAsia="nl-BE"/>
                    </w:rPr>
                    <w:t> </w:t>
                  </w:r>
                </w:p>
              </w:tc>
            </w:tr>
            <w:tr w:rsidR="00EF7C78" w:rsidRPr="00483137" w14:paraId="1D9C974E" w14:textId="77777777" w:rsidTr="00BE6C7F">
              <w:tc>
                <w:tcPr>
                  <w:cnfStyle w:val="001000000000" w:firstRow="0" w:lastRow="0" w:firstColumn="1" w:lastColumn="0" w:oddVBand="0" w:evenVBand="0" w:oddHBand="0" w:evenHBand="0" w:firstRowFirstColumn="0" w:firstRowLastColumn="0" w:lastRowFirstColumn="0" w:lastRowLastColumn="0"/>
                  <w:tcW w:w="1361" w:type="dxa"/>
                  <w:hideMark/>
                </w:tcPr>
                <w:p w14:paraId="7F62259C" w14:textId="77777777" w:rsidR="00EF7C78" w:rsidRPr="00483137" w:rsidRDefault="00EF7C78" w:rsidP="00EF7C78">
                  <w:pPr>
                    <w:pStyle w:val="Table-small"/>
                    <w:rPr>
                      <w:lang w:val="en-US" w:eastAsia="nl-BE"/>
                    </w:rPr>
                  </w:pPr>
                  <w:r w:rsidRPr="00483137">
                    <w:rPr>
                      <w:lang w:val="en-US" w:eastAsia="nl-BE"/>
                    </w:rPr>
                    <w:t> </w:t>
                  </w:r>
                </w:p>
              </w:tc>
              <w:tc>
                <w:tcPr>
                  <w:tcW w:w="2374" w:type="dxa"/>
                  <w:hideMark/>
                </w:tcPr>
                <w:p w14:paraId="7349D4CB" w14:textId="77777777" w:rsidR="00EF7C78" w:rsidRPr="00483137" w:rsidRDefault="00EF7C78" w:rsidP="00EF7C78">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483137">
                    <w:rPr>
                      <w:lang w:val="en-US" w:eastAsia="nl-BE"/>
                    </w:rPr>
                    <w:t>resetn pin</w:t>
                  </w:r>
                </w:p>
              </w:tc>
              <w:tc>
                <w:tcPr>
                  <w:tcW w:w="1773" w:type="dxa"/>
                  <w:hideMark/>
                </w:tcPr>
                <w:p w14:paraId="72756B26" w14:textId="77777777" w:rsidR="00EF7C78" w:rsidRPr="00483137" w:rsidRDefault="00EF7C78" w:rsidP="00EF7C78">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483137">
                    <w:rPr>
                      <w:lang w:val="en-US" w:eastAsia="nl-BE"/>
                    </w:rPr>
                    <w:t>0</w:t>
                  </w:r>
                </w:p>
              </w:tc>
            </w:tr>
            <w:tr w:rsidR="00EF7C78" w:rsidRPr="00483137" w14:paraId="4CD17A87" w14:textId="77777777" w:rsidTr="00BE6C7F">
              <w:tc>
                <w:tcPr>
                  <w:cnfStyle w:val="001000000000" w:firstRow="0" w:lastRow="0" w:firstColumn="1" w:lastColumn="0" w:oddVBand="0" w:evenVBand="0" w:oddHBand="0" w:evenHBand="0" w:firstRowFirstColumn="0" w:firstRowLastColumn="0" w:lastRowFirstColumn="0" w:lastRowLastColumn="0"/>
                  <w:tcW w:w="1361" w:type="dxa"/>
                  <w:hideMark/>
                </w:tcPr>
                <w:p w14:paraId="1B65409D" w14:textId="77777777" w:rsidR="00EF7C78" w:rsidRPr="00483137" w:rsidRDefault="00EF7C78" w:rsidP="00EF7C78">
                  <w:pPr>
                    <w:pStyle w:val="Table-small"/>
                    <w:rPr>
                      <w:lang w:val="en-US" w:eastAsia="nl-BE"/>
                    </w:rPr>
                  </w:pPr>
                  <w:r w:rsidRPr="00483137">
                    <w:rPr>
                      <w:lang w:val="en-US" w:eastAsia="nl-BE"/>
                    </w:rPr>
                    <w:t>Park</w:t>
                  </w:r>
                </w:p>
              </w:tc>
              <w:tc>
                <w:tcPr>
                  <w:tcW w:w="2374" w:type="dxa"/>
                  <w:hideMark/>
                </w:tcPr>
                <w:p w14:paraId="166C8022" w14:textId="77777777" w:rsidR="00EF7C78" w:rsidRPr="00483137" w:rsidRDefault="00EF7C78" w:rsidP="00EF7C78">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483137">
                    <w:rPr>
                      <w:lang w:val="en-US" w:eastAsia="nl-BE"/>
                    </w:rPr>
                    <w:t>Park state</w:t>
                  </w:r>
                </w:p>
              </w:tc>
              <w:tc>
                <w:tcPr>
                  <w:tcW w:w="1773" w:type="dxa"/>
                  <w:hideMark/>
                </w:tcPr>
                <w:p w14:paraId="5B7C5B90" w14:textId="77777777" w:rsidR="00EF7C78" w:rsidRPr="00483137" w:rsidRDefault="00EF7C78" w:rsidP="00EF7C78">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483137">
                    <w:rPr>
                      <w:lang w:val="en-US" w:eastAsia="nl-BE"/>
                    </w:rPr>
                    <w:t> </w:t>
                  </w:r>
                </w:p>
              </w:tc>
            </w:tr>
            <w:tr w:rsidR="00EF7C78" w:rsidRPr="00483137" w14:paraId="1918BAA0" w14:textId="77777777" w:rsidTr="00BE6C7F">
              <w:tc>
                <w:tcPr>
                  <w:cnfStyle w:val="001000000000" w:firstRow="0" w:lastRow="0" w:firstColumn="1" w:lastColumn="0" w:oddVBand="0" w:evenVBand="0" w:oddHBand="0" w:evenHBand="0" w:firstRowFirstColumn="0" w:firstRowLastColumn="0" w:lastRowFirstColumn="0" w:lastRowLastColumn="0"/>
                  <w:tcW w:w="1361" w:type="dxa"/>
                  <w:hideMark/>
                </w:tcPr>
                <w:p w14:paraId="1B56775E" w14:textId="651C786B" w:rsidR="00EF7C78" w:rsidRPr="00483137" w:rsidRDefault="00D11A99" w:rsidP="00EF7C78">
                  <w:pPr>
                    <w:pStyle w:val="Table-small"/>
                    <w:rPr>
                      <w:lang w:val="en-US" w:eastAsia="nl-BE"/>
                    </w:rPr>
                  </w:pPr>
                  <w:r>
                    <w:rPr>
                      <w:lang w:val="en-US" w:eastAsia="nl-BE"/>
                    </w:rPr>
                    <w:t>Active</w:t>
                  </w:r>
                  <w:commentRangeStart w:id="250"/>
                  <w:commentRangeEnd w:id="250"/>
                  <w:r w:rsidR="00923AE3" w:rsidRPr="00483137">
                    <w:rPr>
                      <w:rStyle w:val="CommentReference"/>
                      <w:sz w:val="20"/>
                      <w:lang w:val="en-US" w:eastAsia="nl-BE"/>
                    </w:rPr>
                    <w:commentReference w:id="250"/>
                  </w:r>
                </w:p>
              </w:tc>
              <w:tc>
                <w:tcPr>
                  <w:tcW w:w="2374" w:type="dxa"/>
                  <w:hideMark/>
                </w:tcPr>
                <w:p w14:paraId="5F2E2152" w14:textId="77777777" w:rsidR="00EF7C78" w:rsidRPr="00483137" w:rsidRDefault="00EF7C78" w:rsidP="00EF7C78">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483137">
                    <w:rPr>
                      <w:lang w:val="en-US" w:eastAsia="nl-BE"/>
                    </w:rPr>
                    <w:t>Park state</w:t>
                  </w:r>
                </w:p>
              </w:tc>
              <w:tc>
                <w:tcPr>
                  <w:tcW w:w="1773" w:type="dxa"/>
                  <w:hideMark/>
                </w:tcPr>
                <w:p w14:paraId="07C12E45" w14:textId="77777777" w:rsidR="00EF7C78" w:rsidRPr="00483137" w:rsidRDefault="00EF7C78" w:rsidP="00EF7C78">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483137">
                    <w:rPr>
                      <w:lang w:val="en-US" w:eastAsia="nl-BE"/>
                    </w:rPr>
                    <w:t> </w:t>
                  </w:r>
                </w:p>
              </w:tc>
            </w:tr>
            <w:tr w:rsidR="00EF7C78" w:rsidRPr="00483137" w14:paraId="663EF707" w14:textId="77777777" w:rsidTr="00BE6C7F">
              <w:tc>
                <w:tcPr>
                  <w:cnfStyle w:val="001000000000" w:firstRow="0" w:lastRow="0" w:firstColumn="1" w:lastColumn="0" w:oddVBand="0" w:evenVBand="0" w:oddHBand="0" w:evenHBand="0" w:firstRowFirstColumn="0" w:firstRowLastColumn="0" w:lastRowFirstColumn="0" w:lastRowLastColumn="0"/>
                  <w:tcW w:w="1361" w:type="dxa"/>
                  <w:hideMark/>
                </w:tcPr>
                <w:p w14:paraId="64BC5062" w14:textId="77777777" w:rsidR="00EF7C78" w:rsidRPr="00483137" w:rsidRDefault="00EF7C78" w:rsidP="00EF7C78">
                  <w:pPr>
                    <w:pStyle w:val="Table-small"/>
                    <w:rPr>
                      <w:lang w:val="en-US" w:eastAsia="nl-BE"/>
                    </w:rPr>
                  </w:pPr>
                  <w:r w:rsidRPr="00483137">
                    <w:rPr>
                      <w:lang w:val="en-US" w:eastAsia="nl-BE"/>
                    </w:rPr>
                    <w:t> </w:t>
                  </w:r>
                </w:p>
              </w:tc>
              <w:tc>
                <w:tcPr>
                  <w:tcW w:w="2374" w:type="dxa"/>
                  <w:hideMark/>
                </w:tcPr>
                <w:p w14:paraId="2764ABA6" w14:textId="77777777" w:rsidR="00EF7C78" w:rsidRPr="00483137" w:rsidRDefault="00EF7C78" w:rsidP="00EF7C78">
                  <w:pPr>
                    <w:pStyle w:val="Table-small"/>
                    <w:cnfStyle w:val="000000000000" w:firstRow="0" w:lastRow="0" w:firstColumn="0" w:lastColumn="0" w:oddVBand="0" w:evenVBand="0" w:oddHBand="0" w:evenHBand="0" w:firstRowFirstColumn="0" w:firstRowLastColumn="0" w:lastRowFirstColumn="0" w:lastRowLastColumn="0"/>
                    <w:rPr>
                      <w:lang w:val="en-US" w:eastAsia="nl-BE"/>
                    </w:rPr>
                  </w:pPr>
                  <w:commentRangeStart w:id="251"/>
                  <w:r w:rsidRPr="00483137">
                    <w:rPr>
                      <w:lang w:val="en-US" w:eastAsia="nl-BE"/>
                    </w:rPr>
                    <w:t>TestPattern_Value</w:t>
                  </w:r>
                  <w:commentRangeEnd w:id="251"/>
                  <w:r w:rsidR="009569ED" w:rsidRPr="00483137">
                    <w:rPr>
                      <w:rStyle w:val="CommentReference"/>
                      <w:sz w:val="20"/>
                      <w:lang w:val="en-US" w:eastAsia="nl-BE"/>
                    </w:rPr>
                    <w:commentReference w:id="251"/>
                  </w:r>
                </w:p>
              </w:tc>
              <w:tc>
                <w:tcPr>
                  <w:tcW w:w="1773" w:type="dxa"/>
                  <w:hideMark/>
                </w:tcPr>
                <w:p w14:paraId="5C19D64C" w14:textId="77777777" w:rsidR="00EF7C78" w:rsidRPr="00483137" w:rsidRDefault="00EF7C78" w:rsidP="00EF7C78">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483137">
                    <w:rPr>
                      <w:lang w:val="en-US" w:eastAsia="nl-BE"/>
                    </w:rPr>
                    <w:t>Test pattern table</w:t>
                  </w:r>
                </w:p>
              </w:tc>
            </w:tr>
            <w:tr w:rsidR="00EF7C78" w:rsidRPr="00483137" w14:paraId="59B939D0" w14:textId="77777777" w:rsidTr="00BE6C7F">
              <w:tc>
                <w:tcPr>
                  <w:cnfStyle w:val="001000000000" w:firstRow="0" w:lastRow="0" w:firstColumn="1" w:lastColumn="0" w:oddVBand="0" w:evenVBand="0" w:oddHBand="0" w:evenHBand="0" w:firstRowFirstColumn="0" w:firstRowLastColumn="0" w:lastRowFirstColumn="0" w:lastRowLastColumn="0"/>
                  <w:tcW w:w="1361" w:type="dxa"/>
                  <w:hideMark/>
                </w:tcPr>
                <w:p w14:paraId="1897A415" w14:textId="77777777" w:rsidR="00EF7C78" w:rsidRPr="00483137" w:rsidRDefault="00EF7C78" w:rsidP="00EF7C78">
                  <w:pPr>
                    <w:pStyle w:val="Table-small"/>
                    <w:rPr>
                      <w:lang w:val="en-US" w:eastAsia="nl-BE"/>
                    </w:rPr>
                  </w:pPr>
                  <w:r w:rsidRPr="00483137">
                    <w:rPr>
                      <w:lang w:val="en-US" w:eastAsia="nl-BE"/>
                    </w:rPr>
                    <w:t> </w:t>
                  </w:r>
                </w:p>
              </w:tc>
              <w:tc>
                <w:tcPr>
                  <w:tcW w:w="2374" w:type="dxa"/>
                  <w:hideMark/>
                </w:tcPr>
                <w:p w14:paraId="0C7E799F" w14:textId="77777777" w:rsidR="00EF7C78" w:rsidRPr="00483137" w:rsidRDefault="00EF7C78" w:rsidP="00EF7C78">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483137">
                    <w:rPr>
                      <w:lang w:val="en-US" w:eastAsia="nl-BE"/>
                    </w:rPr>
                    <w:t>A6000_AcquisitionMode</w:t>
                  </w:r>
                </w:p>
              </w:tc>
              <w:tc>
                <w:tcPr>
                  <w:tcW w:w="1773" w:type="dxa"/>
                  <w:hideMark/>
                </w:tcPr>
                <w:p w14:paraId="6B0C80E1" w14:textId="77777777" w:rsidR="00EF7C78" w:rsidRPr="00483137" w:rsidRDefault="00EF7C78" w:rsidP="00EF7C78">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483137">
                    <w:rPr>
                      <w:lang w:val="en-US" w:eastAsia="nl-BE"/>
                    </w:rPr>
                    <w:t>2</w:t>
                  </w:r>
                </w:p>
              </w:tc>
            </w:tr>
            <w:tr w:rsidR="00EF7C78" w:rsidRPr="00483137" w14:paraId="1A61F9AE" w14:textId="77777777" w:rsidTr="00BE6C7F">
              <w:tc>
                <w:tcPr>
                  <w:cnfStyle w:val="001000000000" w:firstRow="0" w:lastRow="0" w:firstColumn="1" w:lastColumn="0" w:oddVBand="0" w:evenVBand="0" w:oddHBand="0" w:evenHBand="0" w:firstRowFirstColumn="0" w:firstRowLastColumn="0" w:lastRowFirstColumn="0" w:lastRowLastColumn="0"/>
                  <w:tcW w:w="1361" w:type="dxa"/>
                  <w:hideMark/>
                </w:tcPr>
                <w:p w14:paraId="31EBC6FE" w14:textId="77777777" w:rsidR="00EF7C78" w:rsidRPr="00483137" w:rsidRDefault="00EF7C78" w:rsidP="00EF7C78">
                  <w:pPr>
                    <w:pStyle w:val="Table-small"/>
                    <w:rPr>
                      <w:lang w:val="en-US" w:eastAsia="nl-BE"/>
                    </w:rPr>
                  </w:pPr>
                  <w:r w:rsidRPr="00483137">
                    <w:rPr>
                      <w:lang w:val="en-US" w:eastAsia="nl-BE"/>
                    </w:rPr>
                    <w:t> </w:t>
                  </w:r>
                </w:p>
              </w:tc>
              <w:tc>
                <w:tcPr>
                  <w:tcW w:w="2374" w:type="dxa"/>
                  <w:hideMark/>
                </w:tcPr>
                <w:p w14:paraId="3D3DBD5D" w14:textId="77777777" w:rsidR="00EF7C78" w:rsidRPr="00483137" w:rsidRDefault="00EF7C78" w:rsidP="00EF7C78">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483137">
                    <w:rPr>
                      <w:lang w:val="en-US" w:eastAsia="nl-BE"/>
                    </w:rPr>
                    <w:t>A6000_AcquisitionStart</w:t>
                  </w:r>
                </w:p>
              </w:tc>
              <w:tc>
                <w:tcPr>
                  <w:tcW w:w="1773" w:type="dxa"/>
                  <w:hideMark/>
                </w:tcPr>
                <w:p w14:paraId="04967061" w14:textId="77777777" w:rsidR="00EF7C78" w:rsidRPr="00483137" w:rsidRDefault="00EF7C78" w:rsidP="00EF7C78">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483137">
                    <w:rPr>
                      <w:lang w:val="en-US" w:eastAsia="nl-BE"/>
                    </w:rPr>
                    <w:t>1</w:t>
                  </w:r>
                </w:p>
              </w:tc>
            </w:tr>
          </w:tbl>
          <w:p w14:paraId="25AE1F10" w14:textId="77777777" w:rsidR="00EF7C78" w:rsidRPr="001E52D1" w:rsidRDefault="00EF7C78" w:rsidP="00EF7C78">
            <w:pPr>
              <w:pStyle w:val="Table-small"/>
              <w:rPr>
                <w:rFonts w:cstheme="minorHAnsi"/>
                <w:szCs w:val="20"/>
              </w:rPr>
            </w:pPr>
          </w:p>
        </w:tc>
      </w:tr>
      <w:tr w:rsidR="00EF7C78" w:rsidRPr="00D378DA" w14:paraId="47D47C29"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514E4E" w:themeFill="accent3" w:themeFillShade="BF"/>
          </w:tcPr>
          <w:p w14:paraId="74DFC6A4" w14:textId="77777777" w:rsidR="00EF7C78" w:rsidRPr="00D378DA" w:rsidRDefault="00EF7C78" w:rsidP="00EF7C78">
            <w:pPr>
              <w:pStyle w:val="Table-small"/>
              <w:rPr>
                <w:rFonts w:cstheme="minorHAnsi"/>
                <w:b w:val="0"/>
                <w:bCs w:val="0"/>
                <w:szCs w:val="20"/>
              </w:rPr>
            </w:pPr>
            <w:r>
              <w:rPr>
                <w:rFonts w:cstheme="minorHAnsi"/>
                <w:color w:val="FFFFFF" w:themeColor="background1"/>
                <w:sz w:val="22"/>
                <w:szCs w:val="22"/>
              </w:rPr>
              <w:lastRenderedPageBreak/>
              <w:t xml:space="preserve">Test parameters and acceptance criteria </w:t>
            </w:r>
          </w:p>
        </w:tc>
      </w:tr>
      <w:tr w:rsidR="00502EDA" w:rsidRPr="00D378DA" w14:paraId="40D3E194" w14:textId="77777777" w:rsidTr="00267686">
        <w:tc>
          <w:tcPr>
            <w:cnfStyle w:val="001000000000" w:firstRow="0" w:lastRow="0" w:firstColumn="1" w:lastColumn="0" w:oddVBand="0" w:evenVBand="0" w:oddHBand="0" w:evenHBand="0" w:firstRowFirstColumn="0" w:firstRowLastColumn="0" w:lastRowFirstColumn="0" w:lastRowLastColumn="0"/>
            <w:tcW w:w="0" w:type="dxa"/>
            <w:shd w:val="clear" w:color="auto" w:fill="C5C2C2" w:themeFill="accent3" w:themeFillTint="66"/>
          </w:tcPr>
          <w:p w14:paraId="3DAC1107" w14:textId="77777777" w:rsidR="00EF7C78" w:rsidRPr="00836085" w:rsidRDefault="00EF7C78" w:rsidP="00EF7C78">
            <w:pPr>
              <w:pStyle w:val="Table-small"/>
              <w:rPr>
                <w:rFonts w:cstheme="minorHAnsi"/>
                <w:szCs w:val="20"/>
              </w:rPr>
            </w:pPr>
            <w:r w:rsidRPr="00836085">
              <w:rPr>
                <w:rFonts w:cstheme="minorHAnsi"/>
                <w:sz w:val="22"/>
                <w:szCs w:val="22"/>
              </w:rPr>
              <w:t xml:space="preserve">ID </w:t>
            </w:r>
          </w:p>
        </w:tc>
        <w:tc>
          <w:tcPr>
            <w:tcW w:w="0" w:type="dxa"/>
            <w:shd w:val="clear" w:color="auto" w:fill="C5C2C2" w:themeFill="accent3" w:themeFillTint="66"/>
          </w:tcPr>
          <w:p w14:paraId="0D16151C" w14:textId="77777777" w:rsidR="00EF7C78" w:rsidRPr="00836085" w:rsidRDefault="00EF7C78" w:rsidP="00EF7C78">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Name</w:t>
            </w:r>
          </w:p>
        </w:tc>
        <w:tc>
          <w:tcPr>
            <w:tcW w:w="0" w:type="dxa"/>
            <w:shd w:val="clear" w:color="auto" w:fill="C5C2C2" w:themeFill="accent3" w:themeFillTint="66"/>
          </w:tcPr>
          <w:p w14:paraId="2334854D" w14:textId="77777777" w:rsidR="00EF7C78" w:rsidRPr="00836085" w:rsidRDefault="00EF7C78" w:rsidP="00EF7C78">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Unit</w:t>
            </w:r>
          </w:p>
        </w:tc>
        <w:tc>
          <w:tcPr>
            <w:tcW w:w="0" w:type="dxa"/>
            <w:shd w:val="clear" w:color="auto" w:fill="C5C2C2" w:themeFill="accent3" w:themeFillTint="66"/>
          </w:tcPr>
          <w:p w14:paraId="30EAA24E" w14:textId="77777777" w:rsidR="00EF7C78" w:rsidRPr="00836085" w:rsidRDefault="00EF7C78" w:rsidP="00EF7C78">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LTL</w:t>
            </w:r>
          </w:p>
        </w:tc>
        <w:tc>
          <w:tcPr>
            <w:tcW w:w="0" w:type="dxa"/>
            <w:shd w:val="clear" w:color="auto" w:fill="C5C2C2" w:themeFill="accent3" w:themeFillTint="66"/>
          </w:tcPr>
          <w:p w14:paraId="3461612E" w14:textId="77777777" w:rsidR="00EF7C78" w:rsidRPr="00836085" w:rsidRDefault="00EF7C78" w:rsidP="00EF7C78">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Typ</w:t>
            </w:r>
          </w:p>
        </w:tc>
        <w:tc>
          <w:tcPr>
            <w:tcW w:w="0" w:type="dxa"/>
            <w:shd w:val="clear" w:color="auto" w:fill="C5C2C2" w:themeFill="accent3" w:themeFillTint="66"/>
          </w:tcPr>
          <w:p w14:paraId="16D9E932" w14:textId="77777777" w:rsidR="00EF7C78" w:rsidRPr="00836085" w:rsidRDefault="00EF7C78" w:rsidP="00EF7C78">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UTL</w:t>
            </w:r>
          </w:p>
        </w:tc>
      </w:tr>
      <w:tr w:rsidR="007B617F" w:rsidRPr="00D378DA" w14:paraId="6F7E03A1"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1B81D05F" w14:textId="10447DB6" w:rsidR="00336BD8" w:rsidRPr="009C5E6B" w:rsidRDefault="00336BD8" w:rsidP="00336BD8">
            <w:pPr>
              <w:pStyle w:val="Table-small"/>
              <w:rPr>
                <w:rFonts w:cstheme="minorHAnsi"/>
                <w:b w:val="0"/>
                <w:bCs w:val="0"/>
                <w:szCs w:val="20"/>
              </w:rPr>
            </w:pPr>
            <w:r>
              <w:t>M003</w:t>
            </w:r>
            <w:r w:rsidR="00D84120">
              <w:t>3</w:t>
            </w:r>
            <w:r>
              <w:t> </w:t>
            </w:r>
          </w:p>
        </w:tc>
        <w:tc>
          <w:tcPr>
            <w:tcW w:w="3321" w:type="dxa"/>
            <w:shd w:val="clear" w:color="auto" w:fill="FFFFFF" w:themeFill="background1"/>
          </w:tcPr>
          <w:p w14:paraId="5E238BAD" w14:textId="2E97649E" w:rsidR="00336BD8" w:rsidRPr="004B477B" w:rsidRDefault="00336BD8" w:rsidP="00336BD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r w:rsidRPr="00BE6C7F">
              <w:rPr>
                <w:lang w:val="fr-BE"/>
              </w:rPr>
              <w:t>T000</w:t>
            </w:r>
            <w:r w:rsidR="00183E1A" w:rsidRPr="00BE6C7F">
              <w:rPr>
                <w:lang w:val="fr-BE"/>
              </w:rPr>
              <w:t>7</w:t>
            </w:r>
            <w:r w:rsidRPr="00BE6C7F">
              <w:rPr>
                <w:lang w:val="fr-BE"/>
              </w:rPr>
              <w:t>_M003</w:t>
            </w:r>
            <w:r w:rsidR="00183E1A" w:rsidRPr="00BE6C7F">
              <w:rPr>
                <w:lang w:val="fr-BE"/>
              </w:rPr>
              <w:t>3</w:t>
            </w:r>
            <w:r w:rsidRPr="00BE6C7F">
              <w:rPr>
                <w:lang w:val="fr-BE"/>
              </w:rPr>
              <w:t>_i</w:t>
            </w:r>
            <w:r w:rsidR="00183E1A" w:rsidRPr="00BE6C7F">
              <w:rPr>
                <w:lang w:val="fr-BE"/>
              </w:rPr>
              <w:t>dd</w:t>
            </w:r>
            <w:r w:rsidRPr="00BE6C7F">
              <w:rPr>
                <w:lang w:val="fr-BE"/>
              </w:rPr>
              <w:t>_</w:t>
            </w:r>
            <w:r w:rsidR="00183E1A" w:rsidRPr="00BE6C7F">
              <w:rPr>
                <w:lang w:val="fr-BE"/>
              </w:rPr>
              <w:t>ana_res</w:t>
            </w:r>
            <w:r w:rsidR="00183E1A">
              <w:rPr>
                <w:lang w:val="fr-BE"/>
              </w:rPr>
              <w:t>et</w:t>
            </w:r>
          </w:p>
        </w:tc>
        <w:tc>
          <w:tcPr>
            <w:tcW w:w="709" w:type="dxa"/>
            <w:shd w:val="clear" w:color="auto" w:fill="FFFFFF" w:themeFill="background1"/>
            <w:vAlign w:val="center"/>
          </w:tcPr>
          <w:p w14:paraId="14B24A69" w14:textId="00FBCF67" w:rsidR="00336BD8" w:rsidRPr="009C5E6B" w:rsidRDefault="00336BD8" w:rsidP="00336BD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mA</w:t>
            </w:r>
          </w:p>
        </w:tc>
        <w:tc>
          <w:tcPr>
            <w:tcW w:w="0" w:type="dxa"/>
            <w:shd w:val="clear" w:color="auto" w:fill="FFFFFF" w:themeFill="background1"/>
            <w:vAlign w:val="center"/>
          </w:tcPr>
          <w:p w14:paraId="16DD5A77" w14:textId="733B9257" w:rsidR="00336BD8" w:rsidRPr="009C5E6B" w:rsidRDefault="00336BD8" w:rsidP="00336BD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0" w:type="dxa"/>
            <w:shd w:val="clear" w:color="auto" w:fill="FFFFFF" w:themeFill="background1"/>
            <w:vAlign w:val="center"/>
          </w:tcPr>
          <w:p w14:paraId="44E4432C" w14:textId="4F6A05DF" w:rsidR="00336BD8" w:rsidRPr="009C5E6B" w:rsidRDefault="00336BD8" w:rsidP="00336BD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0" w:type="dxa"/>
            <w:shd w:val="clear" w:color="auto" w:fill="FFFFFF" w:themeFill="background1"/>
            <w:vAlign w:val="center"/>
          </w:tcPr>
          <w:p w14:paraId="03F1D4D1" w14:textId="31701600" w:rsidR="00336BD8" w:rsidRPr="009C5E6B" w:rsidRDefault="00336BD8" w:rsidP="00336BD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502EDA" w:rsidRPr="00D378DA" w14:paraId="357DE36C" w14:textId="77777777" w:rsidTr="00267686">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7B2B0EB3" w14:textId="57505944" w:rsidR="00183E1A" w:rsidRDefault="00183E1A" w:rsidP="00183E1A">
            <w:pPr>
              <w:pStyle w:val="Table-small"/>
            </w:pPr>
            <w:r>
              <w:t>M003</w:t>
            </w:r>
            <w:r w:rsidR="00115063">
              <w:t>4</w:t>
            </w:r>
            <w:r>
              <w:t> </w:t>
            </w:r>
          </w:p>
        </w:tc>
        <w:tc>
          <w:tcPr>
            <w:tcW w:w="0" w:type="dxa"/>
            <w:shd w:val="clear" w:color="auto" w:fill="FFFFFF" w:themeFill="background1"/>
          </w:tcPr>
          <w:p w14:paraId="3DDFE4E2" w14:textId="407D5E0C" w:rsidR="00183E1A" w:rsidRDefault="00183E1A" w:rsidP="00183E1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fr-BE"/>
              </w:rPr>
            </w:pPr>
            <w:r w:rsidRPr="00A823EA">
              <w:rPr>
                <w:lang w:val="fr-BE"/>
              </w:rPr>
              <w:t>T0007_M0033_idd_ana_</w:t>
            </w:r>
            <w:r w:rsidR="00115063">
              <w:rPr>
                <w:lang w:val="fr-BE"/>
              </w:rPr>
              <w:t>park</w:t>
            </w:r>
          </w:p>
        </w:tc>
        <w:tc>
          <w:tcPr>
            <w:tcW w:w="0" w:type="dxa"/>
            <w:shd w:val="clear" w:color="auto" w:fill="FFFFFF" w:themeFill="background1"/>
            <w:vAlign w:val="center"/>
          </w:tcPr>
          <w:p w14:paraId="515C95AE" w14:textId="248DB738" w:rsidR="00183E1A" w:rsidRDefault="00183E1A" w:rsidP="00183E1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mA</w:t>
            </w:r>
          </w:p>
        </w:tc>
        <w:tc>
          <w:tcPr>
            <w:tcW w:w="0" w:type="dxa"/>
            <w:shd w:val="clear" w:color="auto" w:fill="FFFFFF" w:themeFill="background1"/>
            <w:vAlign w:val="center"/>
          </w:tcPr>
          <w:p w14:paraId="67E71D68" w14:textId="3B228A6A" w:rsidR="00183E1A" w:rsidRPr="009C5E6B" w:rsidRDefault="00183E1A" w:rsidP="00183E1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0" w:type="dxa"/>
            <w:shd w:val="clear" w:color="auto" w:fill="FFFFFF" w:themeFill="background1"/>
            <w:vAlign w:val="center"/>
          </w:tcPr>
          <w:p w14:paraId="28601FE2" w14:textId="3724CDA4" w:rsidR="00183E1A" w:rsidRPr="009C5E6B" w:rsidRDefault="00183E1A" w:rsidP="00183E1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0" w:type="dxa"/>
            <w:shd w:val="clear" w:color="auto" w:fill="FFFFFF" w:themeFill="background1"/>
            <w:vAlign w:val="center"/>
          </w:tcPr>
          <w:p w14:paraId="0AB3F9AC" w14:textId="19F1CAD9" w:rsidR="00183E1A" w:rsidRPr="009C5E6B" w:rsidRDefault="00183E1A" w:rsidP="00183E1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502EDA" w:rsidRPr="00D378DA" w14:paraId="2EE3C62C"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5394AB6D" w14:textId="6BBAB668" w:rsidR="00183E1A" w:rsidRDefault="00183E1A" w:rsidP="00183E1A">
            <w:pPr>
              <w:pStyle w:val="Table-small"/>
            </w:pPr>
            <w:r>
              <w:t>M003</w:t>
            </w:r>
            <w:r w:rsidR="00115063">
              <w:t>5</w:t>
            </w:r>
            <w:r>
              <w:t> </w:t>
            </w:r>
          </w:p>
        </w:tc>
        <w:tc>
          <w:tcPr>
            <w:tcW w:w="0" w:type="dxa"/>
            <w:shd w:val="clear" w:color="auto" w:fill="FFFFFF" w:themeFill="background1"/>
          </w:tcPr>
          <w:p w14:paraId="09816046" w14:textId="74F4B687" w:rsidR="00183E1A" w:rsidRDefault="00183E1A" w:rsidP="00183E1A">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r w:rsidRPr="00A823EA">
              <w:rPr>
                <w:lang w:val="fr-BE"/>
              </w:rPr>
              <w:t>T0007_M0033_idd_ana_</w:t>
            </w:r>
            <w:r w:rsidR="00115063">
              <w:rPr>
                <w:lang w:val="fr-BE"/>
              </w:rPr>
              <w:t>active</w:t>
            </w:r>
          </w:p>
        </w:tc>
        <w:tc>
          <w:tcPr>
            <w:tcW w:w="0" w:type="dxa"/>
            <w:shd w:val="clear" w:color="auto" w:fill="FFFFFF" w:themeFill="background1"/>
            <w:vAlign w:val="center"/>
          </w:tcPr>
          <w:p w14:paraId="43571194" w14:textId="6B0B57E5" w:rsidR="00183E1A" w:rsidRDefault="00183E1A" w:rsidP="00183E1A">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mA</w:t>
            </w:r>
          </w:p>
        </w:tc>
        <w:tc>
          <w:tcPr>
            <w:tcW w:w="0" w:type="dxa"/>
            <w:shd w:val="clear" w:color="auto" w:fill="FFFFFF" w:themeFill="background1"/>
            <w:vAlign w:val="center"/>
          </w:tcPr>
          <w:p w14:paraId="7E4A44C9" w14:textId="2633C123" w:rsidR="00183E1A" w:rsidRPr="009C5E6B" w:rsidRDefault="00183E1A" w:rsidP="00183E1A">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0" w:type="dxa"/>
            <w:shd w:val="clear" w:color="auto" w:fill="FFFFFF" w:themeFill="background1"/>
            <w:vAlign w:val="center"/>
          </w:tcPr>
          <w:p w14:paraId="023DD40D" w14:textId="2A851663" w:rsidR="00183E1A" w:rsidRPr="009C5E6B" w:rsidRDefault="00183E1A" w:rsidP="00183E1A">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0" w:type="dxa"/>
            <w:shd w:val="clear" w:color="auto" w:fill="FFFFFF" w:themeFill="background1"/>
            <w:vAlign w:val="center"/>
          </w:tcPr>
          <w:p w14:paraId="18FCA21C" w14:textId="4EB8900F" w:rsidR="00183E1A" w:rsidRPr="009C5E6B" w:rsidRDefault="00183E1A" w:rsidP="00183E1A">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502EDA" w:rsidRPr="00D378DA" w14:paraId="72378586" w14:textId="77777777" w:rsidTr="00267686">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069A2B20" w14:textId="2D37D9F6" w:rsidR="00115063" w:rsidRDefault="00115063" w:rsidP="00115063">
            <w:pPr>
              <w:pStyle w:val="Table-small"/>
            </w:pPr>
            <w:r>
              <w:t>M003</w:t>
            </w:r>
            <w:r w:rsidR="0027084E">
              <w:t>9</w:t>
            </w:r>
            <w:r>
              <w:t> </w:t>
            </w:r>
          </w:p>
        </w:tc>
        <w:tc>
          <w:tcPr>
            <w:tcW w:w="0" w:type="dxa"/>
            <w:shd w:val="clear" w:color="auto" w:fill="FFFFFF" w:themeFill="background1"/>
          </w:tcPr>
          <w:p w14:paraId="63751688" w14:textId="52B19040" w:rsidR="00115063" w:rsidRDefault="00115063" w:rsidP="0011506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fr-BE"/>
              </w:rPr>
            </w:pPr>
            <w:r w:rsidRPr="00A823EA">
              <w:rPr>
                <w:lang w:val="fr-BE"/>
              </w:rPr>
              <w:t>T0007_M0033_idd_</w:t>
            </w:r>
            <w:r w:rsidR="0027084E">
              <w:rPr>
                <w:lang w:val="fr-BE"/>
              </w:rPr>
              <w:t>dig</w:t>
            </w:r>
            <w:r w:rsidRPr="00A823EA">
              <w:rPr>
                <w:lang w:val="fr-BE"/>
              </w:rPr>
              <w:t>_res</w:t>
            </w:r>
            <w:r>
              <w:rPr>
                <w:lang w:val="fr-BE"/>
              </w:rPr>
              <w:t>et</w:t>
            </w:r>
          </w:p>
        </w:tc>
        <w:tc>
          <w:tcPr>
            <w:tcW w:w="0" w:type="dxa"/>
            <w:shd w:val="clear" w:color="auto" w:fill="FFFFFF" w:themeFill="background1"/>
            <w:vAlign w:val="center"/>
          </w:tcPr>
          <w:p w14:paraId="1DEE4A2E" w14:textId="00F7D7F2" w:rsidR="00115063" w:rsidRDefault="00115063" w:rsidP="0011506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mA</w:t>
            </w:r>
          </w:p>
        </w:tc>
        <w:tc>
          <w:tcPr>
            <w:tcW w:w="0" w:type="dxa"/>
            <w:shd w:val="clear" w:color="auto" w:fill="FFFFFF" w:themeFill="background1"/>
            <w:vAlign w:val="center"/>
          </w:tcPr>
          <w:p w14:paraId="59A09A54" w14:textId="5C5A1863" w:rsidR="00115063" w:rsidRPr="009C5E6B" w:rsidRDefault="00115063" w:rsidP="0011506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0" w:type="dxa"/>
            <w:shd w:val="clear" w:color="auto" w:fill="FFFFFF" w:themeFill="background1"/>
            <w:vAlign w:val="center"/>
          </w:tcPr>
          <w:p w14:paraId="014D7DA2" w14:textId="07666303" w:rsidR="00115063" w:rsidRPr="009C5E6B" w:rsidRDefault="00115063" w:rsidP="0011506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0" w:type="dxa"/>
            <w:shd w:val="clear" w:color="auto" w:fill="FFFFFF" w:themeFill="background1"/>
            <w:vAlign w:val="center"/>
          </w:tcPr>
          <w:p w14:paraId="14D95FA9" w14:textId="7DF123C8" w:rsidR="00115063" w:rsidRPr="009C5E6B" w:rsidRDefault="00115063" w:rsidP="0011506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502EDA" w:rsidRPr="00D378DA" w14:paraId="6FEB5EEE"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12983728" w14:textId="434F01DB" w:rsidR="00115063" w:rsidRDefault="00115063" w:rsidP="00115063">
            <w:pPr>
              <w:pStyle w:val="Table-small"/>
            </w:pPr>
            <w:r>
              <w:t>M00</w:t>
            </w:r>
            <w:r w:rsidR="0027084E">
              <w:t>40</w:t>
            </w:r>
            <w:r>
              <w:t> </w:t>
            </w:r>
          </w:p>
        </w:tc>
        <w:tc>
          <w:tcPr>
            <w:tcW w:w="0" w:type="dxa"/>
            <w:shd w:val="clear" w:color="auto" w:fill="FFFFFF" w:themeFill="background1"/>
          </w:tcPr>
          <w:p w14:paraId="7488B851" w14:textId="59F42D2C" w:rsidR="00115063" w:rsidRPr="00BE6C7F" w:rsidRDefault="00115063" w:rsidP="00115063">
            <w:pPr>
              <w:pStyle w:val="Table-small"/>
              <w:cnfStyle w:val="000000100000" w:firstRow="0" w:lastRow="0" w:firstColumn="0" w:lastColumn="0" w:oddVBand="0" w:evenVBand="0" w:oddHBand="1" w:evenHBand="0" w:firstRowFirstColumn="0" w:firstRowLastColumn="0" w:lastRowFirstColumn="0" w:lastRowLastColumn="0"/>
              <w:rPr>
                <w:lang w:val="de-DE"/>
              </w:rPr>
            </w:pPr>
            <w:r w:rsidRPr="00BE6C7F">
              <w:rPr>
                <w:lang w:val="de-DE"/>
              </w:rPr>
              <w:t>T0007_M0033_idd_</w:t>
            </w:r>
            <w:r w:rsidR="0027084E" w:rsidRPr="00BE6C7F">
              <w:rPr>
                <w:lang w:val="de-DE"/>
              </w:rPr>
              <w:t>dig</w:t>
            </w:r>
            <w:r w:rsidRPr="00BE6C7F">
              <w:rPr>
                <w:lang w:val="de-DE"/>
              </w:rPr>
              <w:t>_park</w:t>
            </w:r>
          </w:p>
        </w:tc>
        <w:tc>
          <w:tcPr>
            <w:tcW w:w="0" w:type="dxa"/>
            <w:shd w:val="clear" w:color="auto" w:fill="FFFFFF" w:themeFill="background1"/>
            <w:vAlign w:val="center"/>
          </w:tcPr>
          <w:p w14:paraId="3C1403DF" w14:textId="5CE044DB" w:rsidR="00115063" w:rsidRDefault="00115063" w:rsidP="00115063">
            <w:pPr>
              <w:pStyle w:val="Table-small"/>
              <w:cnfStyle w:val="000000100000" w:firstRow="0" w:lastRow="0" w:firstColumn="0" w:lastColumn="0" w:oddVBand="0" w:evenVBand="0" w:oddHBand="1" w:evenHBand="0" w:firstRowFirstColumn="0" w:firstRowLastColumn="0" w:lastRowFirstColumn="0" w:lastRowLastColumn="0"/>
            </w:pPr>
            <w:r>
              <w:t>mA</w:t>
            </w:r>
          </w:p>
        </w:tc>
        <w:tc>
          <w:tcPr>
            <w:tcW w:w="0" w:type="dxa"/>
            <w:shd w:val="clear" w:color="auto" w:fill="FFFFFF" w:themeFill="background1"/>
            <w:vAlign w:val="center"/>
          </w:tcPr>
          <w:p w14:paraId="66E55302" w14:textId="77777777" w:rsidR="00115063" w:rsidRDefault="00115063" w:rsidP="00115063">
            <w:pPr>
              <w:pStyle w:val="Table-small"/>
              <w:cnfStyle w:val="000000100000" w:firstRow="0" w:lastRow="0" w:firstColumn="0" w:lastColumn="0" w:oddVBand="0" w:evenVBand="0" w:oddHBand="1" w:evenHBand="0" w:firstRowFirstColumn="0" w:firstRowLastColumn="0" w:lastRowFirstColumn="0" w:lastRowLastColumn="0"/>
            </w:pPr>
          </w:p>
        </w:tc>
        <w:tc>
          <w:tcPr>
            <w:tcW w:w="0" w:type="dxa"/>
            <w:shd w:val="clear" w:color="auto" w:fill="FFFFFF" w:themeFill="background1"/>
            <w:vAlign w:val="center"/>
          </w:tcPr>
          <w:p w14:paraId="06AE5B22" w14:textId="77777777" w:rsidR="00115063" w:rsidRDefault="00115063" w:rsidP="00115063">
            <w:pPr>
              <w:pStyle w:val="Table-small"/>
              <w:cnfStyle w:val="000000100000" w:firstRow="0" w:lastRow="0" w:firstColumn="0" w:lastColumn="0" w:oddVBand="0" w:evenVBand="0" w:oddHBand="1" w:evenHBand="0" w:firstRowFirstColumn="0" w:firstRowLastColumn="0" w:lastRowFirstColumn="0" w:lastRowLastColumn="0"/>
            </w:pPr>
          </w:p>
        </w:tc>
        <w:tc>
          <w:tcPr>
            <w:tcW w:w="0" w:type="dxa"/>
            <w:shd w:val="clear" w:color="auto" w:fill="FFFFFF" w:themeFill="background1"/>
            <w:vAlign w:val="center"/>
          </w:tcPr>
          <w:p w14:paraId="69EACDF0" w14:textId="77777777" w:rsidR="00115063" w:rsidRDefault="00115063" w:rsidP="00115063">
            <w:pPr>
              <w:pStyle w:val="Table-small"/>
              <w:cnfStyle w:val="000000100000" w:firstRow="0" w:lastRow="0" w:firstColumn="0" w:lastColumn="0" w:oddVBand="0" w:evenVBand="0" w:oddHBand="1" w:evenHBand="0" w:firstRowFirstColumn="0" w:firstRowLastColumn="0" w:lastRowFirstColumn="0" w:lastRowLastColumn="0"/>
            </w:pPr>
          </w:p>
        </w:tc>
      </w:tr>
      <w:tr w:rsidR="00502EDA" w:rsidRPr="00D378DA" w14:paraId="575BB103" w14:textId="77777777" w:rsidTr="00267686">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5D11216E" w14:textId="14E1573C" w:rsidR="00115063" w:rsidRDefault="00115063" w:rsidP="00115063">
            <w:pPr>
              <w:pStyle w:val="Table-small"/>
            </w:pPr>
            <w:r>
              <w:t>M00</w:t>
            </w:r>
            <w:r w:rsidR="0027084E">
              <w:t>41</w:t>
            </w:r>
            <w:r>
              <w:t> </w:t>
            </w:r>
          </w:p>
        </w:tc>
        <w:tc>
          <w:tcPr>
            <w:tcW w:w="0" w:type="dxa"/>
            <w:shd w:val="clear" w:color="auto" w:fill="FFFFFF" w:themeFill="background1"/>
          </w:tcPr>
          <w:p w14:paraId="753C6C93" w14:textId="5C968A9C" w:rsidR="00115063" w:rsidRPr="00A823EA" w:rsidRDefault="00115063" w:rsidP="00115063">
            <w:pPr>
              <w:pStyle w:val="Table-small"/>
              <w:cnfStyle w:val="000000000000" w:firstRow="0" w:lastRow="0" w:firstColumn="0" w:lastColumn="0" w:oddVBand="0" w:evenVBand="0" w:oddHBand="0" w:evenHBand="0" w:firstRowFirstColumn="0" w:firstRowLastColumn="0" w:lastRowFirstColumn="0" w:lastRowLastColumn="0"/>
              <w:rPr>
                <w:lang w:val="fr-BE"/>
              </w:rPr>
            </w:pPr>
            <w:r w:rsidRPr="00A823EA">
              <w:rPr>
                <w:lang w:val="fr-BE"/>
              </w:rPr>
              <w:t>T0007_M0033_idd_</w:t>
            </w:r>
            <w:r w:rsidR="0027084E">
              <w:rPr>
                <w:lang w:val="fr-BE"/>
              </w:rPr>
              <w:t>dig</w:t>
            </w:r>
            <w:r w:rsidRPr="00A823EA">
              <w:rPr>
                <w:lang w:val="fr-BE"/>
              </w:rPr>
              <w:t>_</w:t>
            </w:r>
            <w:r>
              <w:rPr>
                <w:lang w:val="fr-BE"/>
              </w:rPr>
              <w:t>active</w:t>
            </w:r>
          </w:p>
        </w:tc>
        <w:tc>
          <w:tcPr>
            <w:tcW w:w="0" w:type="dxa"/>
            <w:shd w:val="clear" w:color="auto" w:fill="FFFFFF" w:themeFill="background1"/>
            <w:vAlign w:val="center"/>
          </w:tcPr>
          <w:p w14:paraId="2A1E27A8" w14:textId="1B266C80" w:rsidR="00115063" w:rsidRDefault="00115063" w:rsidP="00115063">
            <w:pPr>
              <w:pStyle w:val="Table-small"/>
              <w:cnfStyle w:val="000000000000" w:firstRow="0" w:lastRow="0" w:firstColumn="0" w:lastColumn="0" w:oddVBand="0" w:evenVBand="0" w:oddHBand="0" w:evenHBand="0" w:firstRowFirstColumn="0" w:firstRowLastColumn="0" w:lastRowFirstColumn="0" w:lastRowLastColumn="0"/>
            </w:pPr>
            <w:r>
              <w:t>mA</w:t>
            </w:r>
          </w:p>
        </w:tc>
        <w:tc>
          <w:tcPr>
            <w:tcW w:w="0" w:type="dxa"/>
            <w:shd w:val="clear" w:color="auto" w:fill="FFFFFF" w:themeFill="background1"/>
            <w:vAlign w:val="center"/>
          </w:tcPr>
          <w:p w14:paraId="61E4335E" w14:textId="77777777" w:rsidR="00115063" w:rsidRDefault="00115063" w:rsidP="00115063">
            <w:pPr>
              <w:pStyle w:val="Table-small"/>
              <w:cnfStyle w:val="000000000000" w:firstRow="0" w:lastRow="0" w:firstColumn="0" w:lastColumn="0" w:oddVBand="0" w:evenVBand="0" w:oddHBand="0" w:evenHBand="0" w:firstRowFirstColumn="0" w:firstRowLastColumn="0" w:lastRowFirstColumn="0" w:lastRowLastColumn="0"/>
            </w:pPr>
          </w:p>
        </w:tc>
        <w:tc>
          <w:tcPr>
            <w:tcW w:w="0" w:type="dxa"/>
            <w:shd w:val="clear" w:color="auto" w:fill="FFFFFF" w:themeFill="background1"/>
            <w:vAlign w:val="center"/>
          </w:tcPr>
          <w:p w14:paraId="0A93871A" w14:textId="77777777" w:rsidR="00115063" w:rsidRDefault="00115063" w:rsidP="00115063">
            <w:pPr>
              <w:pStyle w:val="Table-small"/>
              <w:cnfStyle w:val="000000000000" w:firstRow="0" w:lastRow="0" w:firstColumn="0" w:lastColumn="0" w:oddVBand="0" w:evenVBand="0" w:oddHBand="0" w:evenHBand="0" w:firstRowFirstColumn="0" w:firstRowLastColumn="0" w:lastRowFirstColumn="0" w:lastRowLastColumn="0"/>
            </w:pPr>
          </w:p>
        </w:tc>
        <w:tc>
          <w:tcPr>
            <w:tcW w:w="0" w:type="dxa"/>
            <w:shd w:val="clear" w:color="auto" w:fill="FFFFFF" w:themeFill="background1"/>
            <w:vAlign w:val="center"/>
          </w:tcPr>
          <w:p w14:paraId="58B29DC7" w14:textId="77777777" w:rsidR="00115063" w:rsidRDefault="00115063" w:rsidP="00115063">
            <w:pPr>
              <w:pStyle w:val="Table-small"/>
              <w:cnfStyle w:val="000000000000" w:firstRow="0" w:lastRow="0" w:firstColumn="0" w:lastColumn="0" w:oddVBand="0" w:evenVBand="0" w:oddHBand="0" w:evenHBand="0" w:firstRowFirstColumn="0" w:firstRowLastColumn="0" w:lastRowFirstColumn="0" w:lastRowLastColumn="0"/>
            </w:pPr>
          </w:p>
        </w:tc>
      </w:tr>
      <w:tr w:rsidR="00502EDA" w:rsidRPr="00D378DA" w14:paraId="72325B0D"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413F0F2A" w14:textId="0E6F1C16" w:rsidR="00115063" w:rsidRDefault="00115063" w:rsidP="00115063">
            <w:pPr>
              <w:pStyle w:val="Table-small"/>
            </w:pPr>
            <w:r>
              <w:t>M00</w:t>
            </w:r>
            <w:r w:rsidR="0027084E">
              <w:t>42</w:t>
            </w:r>
            <w:r>
              <w:t> </w:t>
            </w:r>
          </w:p>
        </w:tc>
        <w:tc>
          <w:tcPr>
            <w:tcW w:w="0" w:type="dxa"/>
            <w:shd w:val="clear" w:color="auto" w:fill="FFFFFF" w:themeFill="background1"/>
          </w:tcPr>
          <w:p w14:paraId="2B3585D1" w14:textId="27579FC8" w:rsidR="00115063" w:rsidRPr="00BE6C7F" w:rsidRDefault="00115063" w:rsidP="00115063">
            <w:pPr>
              <w:pStyle w:val="Table-small"/>
              <w:cnfStyle w:val="000000100000" w:firstRow="0" w:lastRow="0" w:firstColumn="0" w:lastColumn="0" w:oddVBand="0" w:evenVBand="0" w:oddHBand="1" w:evenHBand="0" w:firstRowFirstColumn="0" w:firstRowLastColumn="0" w:lastRowFirstColumn="0" w:lastRowLastColumn="0"/>
              <w:rPr>
                <w:lang w:val="en-US"/>
              </w:rPr>
            </w:pPr>
            <w:r w:rsidRPr="00BE6C7F">
              <w:rPr>
                <w:lang w:val="en-US"/>
              </w:rPr>
              <w:t>T0007_M0033_idd_</w:t>
            </w:r>
            <w:r w:rsidR="0027084E" w:rsidRPr="00BE6C7F">
              <w:rPr>
                <w:lang w:val="en-US"/>
              </w:rPr>
              <w:t>cam</w:t>
            </w:r>
            <w:r w:rsidRPr="00BE6C7F">
              <w:rPr>
                <w:lang w:val="en-US"/>
              </w:rPr>
              <w:t>_reset</w:t>
            </w:r>
          </w:p>
        </w:tc>
        <w:tc>
          <w:tcPr>
            <w:tcW w:w="0" w:type="dxa"/>
            <w:shd w:val="clear" w:color="auto" w:fill="FFFFFF" w:themeFill="background1"/>
            <w:vAlign w:val="center"/>
          </w:tcPr>
          <w:p w14:paraId="3F5B684F" w14:textId="33A794D9" w:rsidR="00115063" w:rsidRDefault="00115063" w:rsidP="00115063">
            <w:pPr>
              <w:pStyle w:val="Table-small"/>
              <w:cnfStyle w:val="000000100000" w:firstRow="0" w:lastRow="0" w:firstColumn="0" w:lastColumn="0" w:oddVBand="0" w:evenVBand="0" w:oddHBand="1" w:evenHBand="0" w:firstRowFirstColumn="0" w:firstRowLastColumn="0" w:lastRowFirstColumn="0" w:lastRowLastColumn="0"/>
            </w:pPr>
            <w:r>
              <w:t>mA</w:t>
            </w:r>
          </w:p>
        </w:tc>
        <w:tc>
          <w:tcPr>
            <w:tcW w:w="0" w:type="dxa"/>
            <w:shd w:val="clear" w:color="auto" w:fill="FFFFFF" w:themeFill="background1"/>
            <w:vAlign w:val="center"/>
          </w:tcPr>
          <w:p w14:paraId="30BD802F" w14:textId="77777777" w:rsidR="00115063" w:rsidRDefault="00115063" w:rsidP="00115063">
            <w:pPr>
              <w:pStyle w:val="Table-small"/>
              <w:cnfStyle w:val="000000100000" w:firstRow="0" w:lastRow="0" w:firstColumn="0" w:lastColumn="0" w:oddVBand="0" w:evenVBand="0" w:oddHBand="1" w:evenHBand="0" w:firstRowFirstColumn="0" w:firstRowLastColumn="0" w:lastRowFirstColumn="0" w:lastRowLastColumn="0"/>
            </w:pPr>
          </w:p>
        </w:tc>
        <w:tc>
          <w:tcPr>
            <w:tcW w:w="0" w:type="dxa"/>
            <w:shd w:val="clear" w:color="auto" w:fill="FFFFFF" w:themeFill="background1"/>
            <w:vAlign w:val="center"/>
          </w:tcPr>
          <w:p w14:paraId="70EB4A9C" w14:textId="77777777" w:rsidR="00115063" w:rsidRDefault="00115063" w:rsidP="00115063">
            <w:pPr>
              <w:pStyle w:val="Table-small"/>
              <w:cnfStyle w:val="000000100000" w:firstRow="0" w:lastRow="0" w:firstColumn="0" w:lastColumn="0" w:oddVBand="0" w:evenVBand="0" w:oddHBand="1" w:evenHBand="0" w:firstRowFirstColumn="0" w:firstRowLastColumn="0" w:lastRowFirstColumn="0" w:lastRowLastColumn="0"/>
            </w:pPr>
          </w:p>
        </w:tc>
        <w:tc>
          <w:tcPr>
            <w:tcW w:w="0" w:type="dxa"/>
            <w:shd w:val="clear" w:color="auto" w:fill="FFFFFF" w:themeFill="background1"/>
            <w:vAlign w:val="center"/>
          </w:tcPr>
          <w:p w14:paraId="0D9A4414" w14:textId="77777777" w:rsidR="00115063" w:rsidRDefault="00115063" w:rsidP="00115063">
            <w:pPr>
              <w:pStyle w:val="Table-small"/>
              <w:cnfStyle w:val="000000100000" w:firstRow="0" w:lastRow="0" w:firstColumn="0" w:lastColumn="0" w:oddVBand="0" w:evenVBand="0" w:oddHBand="1" w:evenHBand="0" w:firstRowFirstColumn="0" w:firstRowLastColumn="0" w:lastRowFirstColumn="0" w:lastRowLastColumn="0"/>
            </w:pPr>
          </w:p>
        </w:tc>
      </w:tr>
      <w:tr w:rsidR="00502EDA" w:rsidRPr="00D378DA" w14:paraId="392FD853" w14:textId="77777777" w:rsidTr="00267686">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660662CC" w14:textId="301CEEE6" w:rsidR="00115063" w:rsidRDefault="00115063" w:rsidP="00115063">
            <w:pPr>
              <w:pStyle w:val="Table-small"/>
            </w:pPr>
            <w:r>
              <w:t>M00</w:t>
            </w:r>
            <w:r w:rsidR="0027084E">
              <w:t>43</w:t>
            </w:r>
            <w:r>
              <w:t> </w:t>
            </w:r>
          </w:p>
        </w:tc>
        <w:tc>
          <w:tcPr>
            <w:tcW w:w="0" w:type="dxa"/>
            <w:shd w:val="clear" w:color="auto" w:fill="FFFFFF" w:themeFill="background1"/>
          </w:tcPr>
          <w:p w14:paraId="1E0929C4" w14:textId="616AA635" w:rsidR="00115063" w:rsidRPr="00A823EA" w:rsidRDefault="00115063" w:rsidP="00115063">
            <w:pPr>
              <w:pStyle w:val="Table-small"/>
              <w:cnfStyle w:val="000000000000" w:firstRow="0" w:lastRow="0" w:firstColumn="0" w:lastColumn="0" w:oddVBand="0" w:evenVBand="0" w:oddHBand="0" w:evenHBand="0" w:firstRowFirstColumn="0" w:firstRowLastColumn="0" w:lastRowFirstColumn="0" w:lastRowLastColumn="0"/>
              <w:rPr>
                <w:lang w:val="fr-BE"/>
              </w:rPr>
            </w:pPr>
            <w:r w:rsidRPr="00A823EA">
              <w:rPr>
                <w:lang w:val="fr-BE"/>
              </w:rPr>
              <w:t>T0007_M0033_idd_</w:t>
            </w:r>
            <w:r w:rsidR="0027084E">
              <w:rPr>
                <w:lang w:val="fr-BE"/>
              </w:rPr>
              <w:t>cam</w:t>
            </w:r>
            <w:r w:rsidRPr="00A823EA">
              <w:rPr>
                <w:lang w:val="fr-BE"/>
              </w:rPr>
              <w:t>_</w:t>
            </w:r>
            <w:r>
              <w:rPr>
                <w:lang w:val="fr-BE"/>
              </w:rPr>
              <w:t>park</w:t>
            </w:r>
          </w:p>
        </w:tc>
        <w:tc>
          <w:tcPr>
            <w:tcW w:w="0" w:type="dxa"/>
            <w:shd w:val="clear" w:color="auto" w:fill="FFFFFF" w:themeFill="background1"/>
            <w:vAlign w:val="center"/>
          </w:tcPr>
          <w:p w14:paraId="60940F21" w14:textId="623C41CD" w:rsidR="00115063" w:rsidRDefault="00115063" w:rsidP="00115063">
            <w:pPr>
              <w:pStyle w:val="Table-small"/>
              <w:cnfStyle w:val="000000000000" w:firstRow="0" w:lastRow="0" w:firstColumn="0" w:lastColumn="0" w:oddVBand="0" w:evenVBand="0" w:oddHBand="0" w:evenHBand="0" w:firstRowFirstColumn="0" w:firstRowLastColumn="0" w:lastRowFirstColumn="0" w:lastRowLastColumn="0"/>
            </w:pPr>
            <w:r>
              <w:t>mA</w:t>
            </w:r>
          </w:p>
        </w:tc>
        <w:tc>
          <w:tcPr>
            <w:tcW w:w="0" w:type="dxa"/>
            <w:shd w:val="clear" w:color="auto" w:fill="FFFFFF" w:themeFill="background1"/>
            <w:vAlign w:val="center"/>
          </w:tcPr>
          <w:p w14:paraId="2B155768" w14:textId="77777777" w:rsidR="00115063" w:rsidRDefault="00115063" w:rsidP="00115063">
            <w:pPr>
              <w:pStyle w:val="Table-small"/>
              <w:cnfStyle w:val="000000000000" w:firstRow="0" w:lastRow="0" w:firstColumn="0" w:lastColumn="0" w:oddVBand="0" w:evenVBand="0" w:oddHBand="0" w:evenHBand="0" w:firstRowFirstColumn="0" w:firstRowLastColumn="0" w:lastRowFirstColumn="0" w:lastRowLastColumn="0"/>
            </w:pPr>
          </w:p>
        </w:tc>
        <w:tc>
          <w:tcPr>
            <w:tcW w:w="0" w:type="dxa"/>
            <w:shd w:val="clear" w:color="auto" w:fill="FFFFFF" w:themeFill="background1"/>
            <w:vAlign w:val="center"/>
          </w:tcPr>
          <w:p w14:paraId="6CC6F244" w14:textId="77777777" w:rsidR="00115063" w:rsidRDefault="00115063" w:rsidP="00115063">
            <w:pPr>
              <w:pStyle w:val="Table-small"/>
              <w:cnfStyle w:val="000000000000" w:firstRow="0" w:lastRow="0" w:firstColumn="0" w:lastColumn="0" w:oddVBand="0" w:evenVBand="0" w:oddHBand="0" w:evenHBand="0" w:firstRowFirstColumn="0" w:firstRowLastColumn="0" w:lastRowFirstColumn="0" w:lastRowLastColumn="0"/>
            </w:pPr>
          </w:p>
        </w:tc>
        <w:tc>
          <w:tcPr>
            <w:tcW w:w="0" w:type="dxa"/>
            <w:shd w:val="clear" w:color="auto" w:fill="FFFFFF" w:themeFill="background1"/>
            <w:vAlign w:val="center"/>
          </w:tcPr>
          <w:p w14:paraId="27491177" w14:textId="77777777" w:rsidR="00115063" w:rsidRDefault="00115063" w:rsidP="00115063">
            <w:pPr>
              <w:pStyle w:val="Table-small"/>
              <w:cnfStyle w:val="000000000000" w:firstRow="0" w:lastRow="0" w:firstColumn="0" w:lastColumn="0" w:oddVBand="0" w:evenVBand="0" w:oddHBand="0" w:evenHBand="0" w:firstRowFirstColumn="0" w:firstRowLastColumn="0" w:lastRowFirstColumn="0" w:lastRowLastColumn="0"/>
            </w:pPr>
          </w:p>
        </w:tc>
      </w:tr>
      <w:tr w:rsidR="00502EDA" w:rsidRPr="00D378DA" w14:paraId="59E3AE6D"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74E4C4E1" w14:textId="0D6D3C69" w:rsidR="00115063" w:rsidRDefault="00115063" w:rsidP="00115063">
            <w:pPr>
              <w:pStyle w:val="Table-small"/>
            </w:pPr>
            <w:r>
              <w:t>M00</w:t>
            </w:r>
            <w:r w:rsidR="0027084E">
              <w:t>44</w:t>
            </w:r>
            <w:r>
              <w:t> </w:t>
            </w:r>
          </w:p>
        </w:tc>
        <w:tc>
          <w:tcPr>
            <w:tcW w:w="0" w:type="dxa"/>
            <w:shd w:val="clear" w:color="auto" w:fill="FFFFFF" w:themeFill="background1"/>
          </w:tcPr>
          <w:p w14:paraId="0761D577" w14:textId="50E438B2" w:rsidR="00115063" w:rsidRPr="00A823EA" w:rsidRDefault="00115063" w:rsidP="00115063">
            <w:pPr>
              <w:pStyle w:val="Table-small"/>
              <w:cnfStyle w:val="000000100000" w:firstRow="0" w:lastRow="0" w:firstColumn="0" w:lastColumn="0" w:oddVBand="0" w:evenVBand="0" w:oddHBand="1" w:evenHBand="0" w:firstRowFirstColumn="0" w:firstRowLastColumn="0" w:lastRowFirstColumn="0" w:lastRowLastColumn="0"/>
              <w:rPr>
                <w:lang w:val="fr-BE"/>
              </w:rPr>
            </w:pPr>
            <w:r w:rsidRPr="00A823EA">
              <w:rPr>
                <w:lang w:val="fr-BE"/>
              </w:rPr>
              <w:t>T0007_M0033_idd_</w:t>
            </w:r>
            <w:r w:rsidR="0027084E">
              <w:rPr>
                <w:lang w:val="fr-BE"/>
              </w:rPr>
              <w:t>cam</w:t>
            </w:r>
            <w:r w:rsidRPr="00A823EA">
              <w:rPr>
                <w:lang w:val="fr-BE"/>
              </w:rPr>
              <w:t>_</w:t>
            </w:r>
            <w:r>
              <w:rPr>
                <w:lang w:val="fr-BE"/>
              </w:rPr>
              <w:t>active</w:t>
            </w:r>
          </w:p>
        </w:tc>
        <w:tc>
          <w:tcPr>
            <w:tcW w:w="0" w:type="dxa"/>
            <w:shd w:val="clear" w:color="auto" w:fill="FFFFFF" w:themeFill="background1"/>
            <w:vAlign w:val="center"/>
          </w:tcPr>
          <w:p w14:paraId="4F46F518" w14:textId="3E350880" w:rsidR="00115063" w:rsidRDefault="00115063" w:rsidP="00115063">
            <w:pPr>
              <w:pStyle w:val="Table-small"/>
              <w:cnfStyle w:val="000000100000" w:firstRow="0" w:lastRow="0" w:firstColumn="0" w:lastColumn="0" w:oddVBand="0" w:evenVBand="0" w:oddHBand="1" w:evenHBand="0" w:firstRowFirstColumn="0" w:firstRowLastColumn="0" w:lastRowFirstColumn="0" w:lastRowLastColumn="0"/>
            </w:pPr>
            <w:r>
              <w:t>mA</w:t>
            </w:r>
          </w:p>
        </w:tc>
        <w:tc>
          <w:tcPr>
            <w:tcW w:w="0" w:type="dxa"/>
            <w:shd w:val="clear" w:color="auto" w:fill="FFFFFF" w:themeFill="background1"/>
            <w:vAlign w:val="center"/>
          </w:tcPr>
          <w:p w14:paraId="703582C4" w14:textId="77777777" w:rsidR="00115063" w:rsidRDefault="00115063" w:rsidP="00115063">
            <w:pPr>
              <w:pStyle w:val="Table-small"/>
              <w:cnfStyle w:val="000000100000" w:firstRow="0" w:lastRow="0" w:firstColumn="0" w:lastColumn="0" w:oddVBand="0" w:evenVBand="0" w:oddHBand="1" w:evenHBand="0" w:firstRowFirstColumn="0" w:firstRowLastColumn="0" w:lastRowFirstColumn="0" w:lastRowLastColumn="0"/>
            </w:pPr>
          </w:p>
        </w:tc>
        <w:tc>
          <w:tcPr>
            <w:tcW w:w="0" w:type="dxa"/>
            <w:shd w:val="clear" w:color="auto" w:fill="FFFFFF" w:themeFill="background1"/>
            <w:vAlign w:val="center"/>
          </w:tcPr>
          <w:p w14:paraId="4FE68C5E" w14:textId="77777777" w:rsidR="00115063" w:rsidRDefault="00115063" w:rsidP="00115063">
            <w:pPr>
              <w:pStyle w:val="Table-small"/>
              <w:cnfStyle w:val="000000100000" w:firstRow="0" w:lastRow="0" w:firstColumn="0" w:lastColumn="0" w:oddVBand="0" w:evenVBand="0" w:oddHBand="1" w:evenHBand="0" w:firstRowFirstColumn="0" w:firstRowLastColumn="0" w:lastRowFirstColumn="0" w:lastRowLastColumn="0"/>
            </w:pPr>
          </w:p>
        </w:tc>
        <w:tc>
          <w:tcPr>
            <w:tcW w:w="0" w:type="dxa"/>
            <w:shd w:val="clear" w:color="auto" w:fill="FFFFFF" w:themeFill="background1"/>
            <w:vAlign w:val="center"/>
          </w:tcPr>
          <w:p w14:paraId="5AA3D308" w14:textId="77777777" w:rsidR="00115063" w:rsidRDefault="00115063" w:rsidP="00115063">
            <w:pPr>
              <w:pStyle w:val="Table-small"/>
              <w:cnfStyle w:val="000000100000" w:firstRow="0" w:lastRow="0" w:firstColumn="0" w:lastColumn="0" w:oddVBand="0" w:evenVBand="0" w:oddHBand="1" w:evenHBand="0" w:firstRowFirstColumn="0" w:firstRowLastColumn="0" w:lastRowFirstColumn="0" w:lastRowLastColumn="0"/>
            </w:pPr>
          </w:p>
        </w:tc>
      </w:tr>
    </w:tbl>
    <w:p w14:paraId="44677225" w14:textId="66F64B95" w:rsidR="00BC2C57" w:rsidRDefault="00BC2C57" w:rsidP="00BC2C57">
      <w:pPr>
        <w:pStyle w:val="Heading2"/>
      </w:pPr>
      <w:bookmarkStart w:id="252" w:name="_Ref207890519"/>
      <w:bookmarkStart w:id="253" w:name="_Toc214350547"/>
      <w:r>
        <w:t>T0008</w:t>
      </w:r>
      <w:r w:rsidR="00EF1BAC">
        <w:t xml:space="preserve">: Test </w:t>
      </w:r>
      <w:r w:rsidR="00490045">
        <w:t>B</w:t>
      </w:r>
      <w:r w:rsidR="00EF1BAC">
        <w:t xml:space="preserve">uffer </w:t>
      </w:r>
      <w:r w:rsidR="00490045">
        <w:t>O</w:t>
      </w:r>
      <w:r w:rsidR="00EF1BAC">
        <w:t>ffset</w:t>
      </w:r>
      <w:bookmarkEnd w:id="252"/>
      <w:r w:rsidR="00A63381">
        <w:t xml:space="preserve"> Test</w:t>
      </w:r>
      <w:bookmarkEnd w:id="253"/>
    </w:p>
    <w:p w14:paraId="4F92BF05" w14:textId="5F2144AD" w:rsidR="00BC2C57" w:rsidRDefault="00BC2C57" w:rsidP="00BC2C57">
      <w:pPr>
        <w:pStyle w:val="Caption"/>
        <w:keepNext/>
      </w:pPr>
      <w:bookmarkStart w:id="254" w:name="_Toc214350598"/>
      <w:r>
        <w:t xml:space="preserve">Table </w:t>
      </w:r>
      <w:r>
        <w:fldChar w:fldCharType="begin"/>
      </w:r>
      <w:r>
        <w:instrText xml:space="preserve"> SEQ Table \* ARABIC </w:instrText>
      </w:r>
      <w:r>
        <w:fldChar w:fldCharType="separate"/>
      </w:r>
      <w:r w:rsidR="00AA08B9">
        <w:rPr>
          <w:noProof/>
        </w:rPr>
        <w:t>25</w:t>
      </w:r>
      <w:r>
        <w:fldChar w:fldCharType="end"/>
      </w:r>
      <w:r>
        <w:t xml:space="preserve">: </w:t>
      </w:r>
      <w:r w:rsidR="00490045">
        <w:t xml:space="preserve">T0008: Test Buffer Offset </w:t>
      </w:r>
      <w:r w:rsidR="00A63381">
        <w:t xml:space="preserve">Test </w:t>
      </w:r>
      <w:r w:rsidR="00490045">
        <w:t>Overview</w:t>
      </w:r>
      <w:bookmarkEnd w:id="254"/>
    </w:p>
    <w:tbl>
      <w:tblPr>
        <w:tblStyle w:val="GridTable4-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8"/>
        <w:gridCol w:w="3541"/>
        <w:gridCol w:w="764"/>
        <w:gridCol w:w="6"/>
        <w:gridCol w:w="1960"/>
        <w:gridCol w:w="869"/>
        <w:gridCol w:w="177"/>
        <w:gridCol w:w="854"/>
      </w:tblGrid>
      <w:tr w:rsidR="00BC2C57" w:rsidRPr="00D378DA" w14:paraId="4829B222" w14:textId="77777777" w:rsidTr="00BE6C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514E4E" w:themeFill="accent3" w:themeFillShade="BF"/>
          </w:tcPr>
          <w:p w14:paraId="4BB70AE4" w14:textId="77777777" w:rsidR="00BC2C57" w:rsidRPr="00D378DA" w:rsidRDefault="00BC2C57">
            <w:pPr>
              <w:pStyle w:val="Table-small"/>
              <w:rPr>
                <w:rFonts w:cstheme="minorHAnsi"/>
                <w:sz w:val="22"/>
                <w:szCs w:val="18"/>
              </w:rPr>
            </w:pPr>
            <w:r w:rsidRPr="00D378DA">
              <w:rPr>
                <w:rFonts w:cstheme="minorHAnsi"/>
                <w:sz w:val="22"/>
                <w:szCs w:val="18"/>
              </w:rPr>
              <w:t xml:space="preserve">Test </w:t>
            </w:r>
            <w:r>
              <w:rPr>
                <w:rFonts w:cstheme="minorHAnsi"/>
                <w:sz w:val="22"/>
                <w:szCs w:val="18"/>
              </w:rPr>
              <w:t xml:space="preserve">Description </w:t>
            </w:r>
          </w:p>
        </w:tc>
      </w:tr>
      <w:tr w:rsidR="00BC2C57" w:rsidRPr="00D378DA" w14:paraId="573EF168"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FFFFFF" w:themeFill="background1"/>
          </w:tcPr>
          <w:p w14:paraId="02A38C03" w14:textId="2E125B5F" w:rsidR="00BC2C57" w:rsidRPr="00143C64" w:rsidRDefault="00257F21" w:rsidP="00257F21">
            <w:pPr>
              <w:pStyle w:val="Table-small"/>
              <w:rPr>
                <w:rFonts w:cstheme="minorHAnsi"/>
                <w:b w:val="0"/>
              </w:rPr>
            </w:pPr>
            <w:r w:rsidRPr="00257F21">
              <w:rPr>
                <w:rFonts w:cstheme="minorHAnsi"/>
                <w:b w:val="0"/>
              </w:rPr>
              <w:t>This test will measure the offset of both test buffers on the test mux.</w:t>
            </w:r>
            <w:r w:rsidR="0027677D">
              <w:rPr>
                <w:rFonts w:cstheme="minorHAnsi"/>
                <w:b w:val="0"/>
              </w:rPr>
              <w:t xml:space="preserve"> </w:t>
            </w:r>
            <w:r w:rsidR="0027677D" w:rsidRPr="006F6A26">
              <w:rPr>
                <w:rFonts w:cstheme="minorHAnsi"/>
                <w:b w:val="0"/>
                <w:bCs w:val="0"/>
              </w:rPr>
              <w:t>During this test a loop is created inside the test mux from GPIO 1 to GPIO 0 for the test buffer on, and the other way around for the test buffer on GPIO 1. A sweep is applied on GPIO 1 and the test buffer's output voltage is measured on GPIO 0. This result can be used in other measurements which measure buffered voltages through the test mux.</w:t>
            </w:r>
          </w:p>
        </w:tc>
      </w:tr>
      <w:tr w:rsidR="00BC2C57" w:rsidRPr="00D378DA" w14:paraId="7564FBC2"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514E4E" w:themeFill="accent3" w:themeFillShade="BF"/>
          </w:tcPr>
          <w:p w14:paraId="24C003F8" w14:textId="77777777" w:rsidR="00BC2C57" w:rsidRPr="00362FE5" w:rsidRDefault="00BC2C57">
            <w:pPr>
              <w:pStyle w:val="Table-small"/>
              <w:rPr>
                <w:rFonts w:cstheme="minorHAnsi"/>
                <w:color w:val="FF0000"/>
              </w:rPr>
            </w:pPr>
            <w:r w:rsidRPr="001607D4">
              <w:rPr>
                <w:rFonts w:cstheme="minorHAnsi"/>
                <w:color w:val="FFFFFF" w:themeColor="background1"/>
                <w:sz w:val="22"/>
                <w:szCs w:val="18"/>
              </w:rPr>
              <w:t>Test Configuration</w:t>
            </w:r>
          </w:p>
        </w:tc>
      </w:tr>
      <w:tr w:rsidR="00BC2C57" w:rsidRPr="00D378DA" w14:paraId="7A444F18"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FFFFFF" w:themeFill="background1"/>
          </w:tcPr>
          <w:p w14:paraId="2931E5A9" w14:textId="0126DA60" w:rsidR="00BC2C57" w:rsidRPr="00A1698F" w:rsidRDefault="00BC2C57" w:rsidP="006F6A26">
            <w:pPr>
              <w:pStyle w:val="Table-small"/>
              <w:rPr>
                <w:rFonts w:cstheme="minorHAnsi"/>
                <w:b w:val="0"/>
                <w:bCs w:val="0"/>
              </w:rPr>
            </w:pPr>
          </w:p>
        </w:tc>
      </w:tr>
      <w:tr w:rsidR="00BC2C57" w:rsidRPr="00D378DA" w14:paraId="46494812"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514E4E" w:themeFill="accent3" w:themeFillShade="BF"/>
          </w:tcPr>
          <w:p w14:paraId="299B4F98" w14:textId="77777777" w:rsidR="00BC2C57" w:rsidRPr="00D378DA" w:rsidRDefault="00BC2C57">
            <w:pPr>
              <w:pStyle w:val="Table-small"/>
              <w:rPr>
                <w:rFonts w:cstheme="minorHAnsi"/>
                <w:color w:val="FFFFFF" w:themeColor="background1"/>
                <w:sz w:val="22"/>
                <w:szCs w:val="18"/>
              </w:rPr>
            </w:pPr>
            <w:r>
              <w:rPr>
                <w:rFonts w:cstheme="minorHAnsi"/>
                <w:color w:val="FFFFFF" w:themeColor="background1"/>
                <w:sz w:val="22"/>
                <w:szCs w:val="18"/>
              </w:rPr>
              <w:t xml:space="preserve">Test Equipment Requirements </w:t>
            </w:r>
          </w:p>
        </w:tc>
      </w:tr>
      <w:tr w:rsidR="00BC2C57" w:rsidRPr="00D378DA" w14:paraId="6BF27773"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FFFFFF" w:themeFill="background1"/>
          </w:tcPr>
          <w:p w14:paraId="14023DDB" w14:textId="77777777" w:rsidR="00AC2BF7" w:rsidRPr="003E64F6" w:rsidRDefault="00AC2BF7" w:rsidP="00AC2BF7">
            <w:pPr>
              <w:spacing w:before="100" w:beforeAutospacing="1" w:after="100" w:afterAutospacing="1"/>
              <w:jc w:val="left"/>
              <w:rPr>
                <w:b w:val="0"/>
                <w:bCs w:val="0"/>
                <w:sz w:val="20"/>
                <w:szCs w:val="20"/>
              </w:rPr>
            </w:pPr>
            <w:r w:rsidRPr="003E64F6">
              <w:rPr>
                <w:b w:val="0"/>
                <w:bCs w:val="0"/>
                <w:sz w:val="20"/>
                <w:szCs w:val="20"/>
              </w:rPr>
              <w:lastRenderedPageBreak/>
              <w:t>An SMU with:</w:t>
            </w:r>
          </w:p>
          <w:p w14:paraId="3B396F3B" w14:textId="77777777" w:rsidR="00AC2BF7" w:rsidRPr="003E64F6" w:rsidRDefault="00AC2BF7" w:rsidP="004C0CD3">
            <w:pPr>
              <w:pStyle w:val="ListParagraph"/>
              <w:numPr>
                <w:ilvl w:val="0"/>
                <w:numId w:val="52"/>
              </w:numPr>
              <w:spacing w:before="100" w:beforeAutospacing="1" w:after="100" w:afterAutospacing="1"/>
              <w:jc w:val="left"/>
              <w:rPr>
                <w:b w:val="0"/>
                <w:bCs w:val="0"/>
                <w:sz w:val="20"/>
                <w:szCs w:val="20"/>
              </w:rPr>
            </w:pPr>
            <w:r w:rsidRPr="003E64F6">
              <w:rPr>
                <w:b w:val="0"/>
                <w:bCs w:val="0"/>
                <w:sz w:val="20"/>
                <w:szCs w:val="20"/>
              </w:rPr>
              <w:t>Source voltage range: 1.2 V</w:t>
            </w:r>
          </w:p>
          <w:p w14:paraId="256D10CA" w14:textId="77777777" w:rsidR="00AC2BF7" w:rsidRPr="003E64F6" w:rsidRDefault="00AC2BF7" w:rsidP="004C0CD3">
            <w:pPr>
              <w:pStyle w:val="ListParagraph"/>
              <w:numPr>
                <w:ilvl w:val="0"/>
                <w:numId w:val="52"/>
              </w:numPr>
              <w:spacing w:before="100" w:beforeAutospacing="1" w:after="100" w:afterAutospacing="1"/>
              <w:jc w:val="left"/>
              <w:rPr>
                <w:b w:val="0"/>
                <w:bCs w:val="0"/>
                <w:sz w:val="20"/>
                <w:szCs w:val="20"/>
              </w:rPr>
            </w:pPr>
            <w:r w:rsidRPr="003E64F6">
              <w:rPr>
                <w:b w:val="0"/>
                <w:bCs w:val="0"/>
                <w:sz w:val="20"/>
                <w:szCs w:val="20"/>
              </w:rPr>
              <w:t>Source voltage accuracy: 10 mV</w:t>
            </w:r>
          </w:p>
          <w:p w14:paraId="6429CD81" w14:textId="77777777" w:rsidR="00AC2BF7" w:rsidRPr="003E64F6" w:rsidRDefault="00AC2BF7" w:rsidP="004C0CD3">
            <w:pPr>
              <w:pStyle w:val="ListParagraph"/>
              <w:numPr>
                <w:ilvl w:val="0"/>
                <w:numId w:val="52"/>
              </w:numPr>
              <w:spacing w:before="100" w:beforeAutospacing="1" w:after="100" w:afterAutospacing="1"/>
              <w:jc w:val="left"/>
              <w:rPr>
                <w:b w:val="0"/>
                <w:bCs w:val="0"/>
                <w:sz w:val="20"/>
                <w:szCs w:val="20"/>
              </w:rPr>
            </w:pPr>
            <w:r w:rsidRPr="003E64F6">
              <w:rPr>
                <w:b w:val="0"/>
                <w:bCs w:val="0"/>
                <w:sz w:val="20"/>
                <w:szCs w:val="20"/>
              </w:rPr>
              <w:t>Source voltage sweep step size: 10mV</w:t>
            </w:r>
          </w:p>
          <w:p w14:paraId="32BDA994" w14:textId="022236E7" w:rsidR="00AC2BF7" w:rsidRPr="003E64F6" w:rsidRDefault="00AC2BF7" w:rsidP="00AC2BF7">
            <w:pPr>
              <w:spacing w:before="100" w:beforeAutospacing="1" w:after="100" w:afterAutospacing="1"/>
              <w:jc w:val="left"/>
              <w:rPr>
                <w:b w:val="0"/>
                <w:bCs w:val="0"/>
                <w:sz w:val="20"/>
                <w:szCs w:val="20"/>
              </w:rPr>
            </w:pPr>
            <w:r w:rsidRPr="003E64F6">
              <w:rPr>
                <w:b w:val="0"/>
                <w:bCs w:val="0"/>
                <w:sz w:val="20"/>
                <w:szCs w:val="20"/>
              </w:rPr>
              <w:t>A DMM with:</w:t>
            </w:r>
          </w:p>
          <w:p w14:paraId="311F52D5" w14:textId="77777777" w:rsidR="00AC2BF7" w:rsidRPr="003E64F6" w:rsidRDefault="00AC2BF7" w:rsidP="004C0CD3">
            <w:pPr>
              <w:pStyle w:val="ListParagraph"/>
              <w:numPr>
                <w:ilvl w:val="0"/>
                <w:numId w:val="53"/>
              </w:numPr>
              <w:spacing w:before="100" w:beforeAutospacing="1" w:after="100" w:afterAutospacing="1"/>
              <w:jc w:val="left"/>
              <w:rPr>
                <w:b w:val="0"/>
                <w:bCs w:val="0"/>
                <w:sz w:val="20"/>
                <w:szCs w:val="20"/>
              </w:rPr>
            </w:pPr>
            <w:r w:rsidRPr="003E64F6">
              <w:rPr>
                <w:b w:val="0"/>
                <w:bCs w:val="0"/>
                <w:sz w:val="20"/>
                <w:szCs w:val="20"/>
              </w:rPr>
              <w:t>Measurement voltage range: 1.2 V</w:t>
            </w:r>
          </w:p>
          <w:p w14:paraId="3EA57125" w14:textId="4A9440C8" w:rsidR="00BC2C57" w:rsidRPr="00AC2BF7" w:rsidRDefault="00AC2BF7" w:rsidP="004C0CD3">
            <w:pPr>
              <w:pStyle w:val="ListParagraph"/>
              <w:numPr>
                <w:ilvl w:val="0"/>
                <w:numId w:val="53"/>
              </w:numPr>
              <w:spacing w:before="100" w:beforeAutospacing="1" w:after="100" w:afterAutospacing="1"/>
              <w:jc w:val="left"/>
            </w:pPr>
            <w:r w:rsidRPr="003E64F6">
              <w:rPr>
                <w:b w:val="0"/>
                <w:bCs w:val="0"/>
                <w:sz w:val="20"/>
                <w:szCs w:val="20"/>
              </w:rPr>
              <w:t xml:space="preserve">Measurement accuracy: </w:t>
            </w:r>
            <w:r w:rsidR="00B767E9">
              <w:rPr>
                <w:b w:val="0"/>
                <w:bCs w:val="0"/>
                <w:sz w:val="20"/>
                <w:szCs w:val="20"/>
              </w:rPr>
              <w:t>10</w:t>
            </w:r>
            <w:r w:rsidR="00B767E9" w:rsidRPr="003E64F6">
              <w:rPr>
                <w:b w:val="0"/>
                <w:bCs w:val="0"/>
                <w:sz w:val="20"/>
                <w:szCs w:val="20"/>
              </w:rPr>
              <w:t xml:space="preserve"> </w:t>
            </w:r>
            <w:r w:rsidRPr="003E64F6">
              <w:rPr>
                <w:b w:val="0"/>
                <w:bCs w:val="0"/>
                <w:sz w:val="20"/>
                <w:szCs w:val="20"/>
              </w:rPr>
              <w:t>mV</w:t>
            </w:r>
          </w:p>
        </w:tc>
      </w:tr>
      <w:tr w:rsidR="00BC2C57" w:rsidRPr="00D378DA" w14:paraId="7A41F9EF"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514E4E" w:themeFill="accent3" w:themeFillShade="BF"/>
          </w:tcPr>
          <w:p w14:paraId="4FDD5CE7" w14:textId="77777777" w:rsidR="00BC2C57" w:rsidRPr="0047278F" w:rsidRDefault="00BC2C57">
            <w:pPr>
              <w:spacing w:before="20" w:after="20"/>
              <w:rPr>
                <w:sz w:val="20"/>
                <w:szCs w:val="14"/>
              </w:rPr>
            </w:pPr>
            <w:r w:rsidRPr="00A452BD">
              <w:rPr>
                <w:rFonts w:cstheme="minorHAnsi"/>
                <w:color w:val="FFFFFF" w:themeColor="background1"/>
                <w:szCs w:val="18"/>
              </w:rPr>
              <w:t>Test Conditions</w:t>
            </w:r>
          </w:p>
        </w:tc>
      </w:tr>
      <w:tr w:rsidR="00BC2C57" w:rsidRPr="003D26C6" w14:paraId="31DF09FB"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FFFFFF" w:themeFill="background1"/>
          </w:tcPr>
          <w:p w14:paraId="501E34DE" w14:textId="3743D47B" w:rsidR="00BC2C57" w:rsidRPr="00B767E9" w:rsidRDefault="00B43605" w:rsidP="003D26C6">
            <w:pPr>
              <w:spacing w:before="20" w:after="20"/>
              <w:rPr>
                <w:b w:val="0"/>
                <w:bCs w:val="0"/>
                <w:sz w:val="20"/>
                <w:szCs w:val="20"/>
              </w:rPr>
            </w:pPr>
            <w:r w:rsidRPr="00BE6C7F">
              <w:rPr>
                <w:sz w:val="20"/>
                <w:szCs w:val="20"/>
              </w:rPr>
              <w:t xml:space="preserve">No deviations from chapter </w:t>
            </w:r>
            <w:r w:rsidRPr="00B767E9">
              <w:rPr>
                <w:sz w:val="20"/>
                <w:szCs w:val="20"/>
              </w:rPr>
              <w:fldChar w:fldCharType="begin"/>
            </w:r>
            <w:r w:rsidRPr="00BE6C7F">
              <w:rPr>
                <w:sz w:val="20"/>
                <w:szCs w:val="20"/>
              </w:rPr>
              <w:instrText xml:space="preserve"> REF _Ref208396945 \r \h </w:instrText>
            </w:r>
            <w:r w:rsidR="00B767E9">
              <w:rPr>
                <w:sz w:val="20"/>
                <w:szCs w:val="20"/>
              </w:rPr>
              <w:instrText xml:space="preserve"> \* MERGEFORMAT </w:instrText>
            </w:r>
            <w:r w:rsidRPr="00B767E9">
              <w:rPr>
                <w:sz w:val="20"/>
                <w:szCs w:val="20"/>
              </w:rPr>
            </w:r>
            <w:r w:rsidRPr="00B767E9">
              <w:rPr>
                <w:sz w:val="20"/>
                <w:szCs w:val="20"/>
              </w:rPr>
              <w:fldChar w:fldCharType="separate"/>
            </w:r>
            <w:r w:rsidR="00AA08B9">
              <w:rPr>
                <w:sz w:val="20"/>
                <w:szCs w:val="20"/>
              </w:rPr>
              <w:t>2</w:t>
            </w:r>
            <w:r w:rsidRPr="00B767E9">
              <w:rPr>
                <w:sz w:val="20"/>
                <w:szCs w:val="20"/>
              </w:rPr>
              <w:fldChar w:fldCharType="end"/>
            </w:r>
            <w:r w:rsidRPr="00BE6C7F">
              <w:rPr>
                <w:sz w:val="20"/>
                <w:szCs w:val="20"/>
              </w:rPr>
              <w:t xml:space="preserve"> applies to this test.</w:t>
            </w:r>
          </w:p>
        </w:tc>
      </w:tr>
      <w:tr w:rsidR="00BC2C57" w:rsidRPr="00D378DA" w14:paraId="02882717"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514E4E" w:themeFill="accent3" w:themeFillShade="BF"/>
          </w:tcPr>
          <w:p w14:paraId="548EBA26" w14:textId="77777777" w:rsidR="00BC2C57" w:rsidRPr="00920ABA" w:rsidRDefault="00BC2C57">
            <w:pPr>
              <w:spacing w:before="20" w:after="20"/>
              <w:rPr>
                <w:color w:val="FF0000"/>
                <w:sz w:val="20"/>
                <w:szCs w:val="14"/>
              </w:rPr>
            </w:pPr>
            <w:r w:rsidRPr="003D1F8A">
              <w:rPr>
                <w:rFonts w:cstheme="minorHAnsi"/>
                <w:color w:val="FFFFFF" w:themeColor="background1"/>
                <w:szCs w:val="18"/>
              </w:rPr>
              <w:t>Environmental conditions</w:t>
            </w:r>
            <w:r w:rsidRPr="003D1F8A">
              <w:rPr>
                <w:color w:val="FFFFFF" w:themeColor="background1"/>
                <w:sz w:val="20"/>
                <w:szCs w:val="14"/>
              </w:rPr>
              <w:t xml:space="preserve"> </w:t>
            </w:r>
          </w:p>
        </w:tc>
      </w:tr>
      <w:tr w:rsidR="00BC2C57" w:rsidRPr="00D378DA" w14:paraId="6E59C2A6"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FFFFFF" w:themeFill="background1"/>
          </w:tcPr>
          <w:p w14:paraId="3C504452" w14:textId="32631D18" w:rsidR="00BC2C57" w:rsidRPr="00DC13A1" w:rsidRDefault="00233062" w:rsidP="00233062">
            <w:pPr>
              <w:spacing w:before="20" w:after="20"/>
              <w:rPr>
                <w:b w:val="0"/>
                <w:bCs w:val="0"/>
                <w:sz w:val="20"/>
                <w:szCs w:val="14"/>
              </w:rPr>
            </w:pPr>
            <w:r w:rsidRPr="00233062">
              <w:rPr>
                <w:b w:val="0"/>
                <w:bCs w:val="0"/>
                <w:sz w:val="20"/>
                <w:szCs w:val="14"/>
              </w:rPr>
              <w:t>This test will be executed in an automated way</w:t>
            </w:r>
            <w:r w:rsidR="00B767E9">
              <w:rPr>
                <w:b w:val="0"/>
                <w:bCs w:val="0"/>
                <w:sz w:val="20"/>
                <w:szCs w:val="14"/>
              </w:rPr>
              <w:t xml:space="preserve"> </w:t>
            </w:r>
            <w:r w:rsidRPr="00233062">
              <w:rPr>
                <w:b w:val="0"/>
                <w:bCs w:val="0"/>
                <w:sz w:val="20"/>
                <w:szCs w:val="14"/>
              </w:rPr>
              <w:t>and in a temperature controlled environment</w:t>
            </w:r>
          </w:p>
        </w:tc>
      </w:tr>
      <w:tr w:rsidR="00BC2C57" w:rsidRPr="00D378DA" w14:paraId="3B1E5E45"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514E4E" w:themeFill="accent3" w:themeFillShade="BF"/>
          </w:tcPr>
          <w:p w14:paraId="048D4861" w14:textId="77777777" w:rsidR="00BC2C57" w:rsidRPr="00D378DA" w:rsidRDefault="00BC2C57">
            <w:pPr>
              <w:pStyle w:val="Table-small"/>
              <w:rPr>
                <w:rFonts w:cstheme="minorHAnsi"/>
                <w:sz w:val="22"/>
                <w:szCs w:val="18"/>
              </w:rPr>
            </w:pPr>
            <w:r>
              <w:rPr>
                <w:rFonts w:cstheme="minorHAnsi"/>
                <w:color w:val="FFFFFF" w:themeColor="background1"/>
                <w:sz w:val="22"/>
                <w:szCs w:val="18"/>
              </w:rPr>
              <w:t>Test Procedure</w:t>
            </w:r>
          </w:p>
        </w:tc>
      </w:tr>
      <w:tr w:rsidR="004A1225" w:rsidRPr="00D378DA" w14:paraId="037D1C79"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C5C2C2" w:themeFill="accent3" w:themeFillTint="66"/>
          </w:tcPr>
          <w:p w14:paraId="17135D47" w14:textId="77777777" w:rsidR="00BC2C57" w:rsidRPr="00836085" w:rsidRDefault="00BC2C57">
            <w:pPr>
              <w:pStyle w:val="Table-small"/>
              <w:rPr>
                <w:rFonts w:cstheme="minorHAnsi"/>
                <w:sz w:val="22"/>
                <w:szCs w:val="18"/>
              </w:rPr>
            </w:pPr>
            <w:r w:rsidRPr="00836085">
              <w:rPr>
                <w:rFonts w:cstheme="minorHAnsi"/>
                <w:sz w:val="22"/>
                <w:szCs w:val="18"/>
              </w:rPr>
              <w:t>Step</w:t>
            </w:r>
          </w:p>
        </w:tc>
        <w:tc>
          <w:tcPr>
            <w:tcW w:w="0" w:type="dxa"/>
            <w:gridSpan w:val="3"/>
            <w:shd w:val="clear" w:color="auto" w:fill="C5C2C2" w:themeFill="accent3" w:themeFillTint="66"/>
          </w:tcPr>
          <w:p w14:paraId="5CEE28F5" w14:textId="77777777" w:rsidR="00BC2C57" w:rsidRPr="00836085" w:rsidRDefault="00BC2C57">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Action</w:t>
            </w:r>
          </w:p>
        </w:tc>
        <w:tc>
          <w:tcPr>
            <w:tcW w:w="0" w:type="dxa"/>
            <w:gridSpan w:val="2"/>
            <w:shd w:val="clear" w:color="auto" w:fill="C5C2C2" w:themeFill="accent3" w:themeFillTint="66"/>
          </w:tcPr>
          <w:p w14:paraId="37A639BD" w14:textId="77777777" w:rsidR="00BC2C57" w:rsidRPr="00836085" w:rsidRDefault="00BC2C57">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Register parameter</w:t>
            </w:r>
          </w:p>
        </w:tc>
        <w:tc>
          <w:tcPr>
            <w:tcW w:w="0" w:type="dxa"/>
            <w:gridSpan w:val="2"/>
            <w:shd w:val="clear" w:color="auto" w:fill="C5C2C2" w:themeFill="accent3" w:themeFillTint="66"/>
          </w:tcPr>
          <w:p w14:paraId="7F01CF5D" w14:textId="77777777" w:rsidR="00BC2C57" w:rsidRPr="00836085" w:rsidRDefault="00BC2C57">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Value</w:t>
            </w:r>
          </w:p>
        </w:tc>
      </w:tr>
      <w:tr w:rsidR="007B617F" w:rsidRPr="00D378DA" w14:paraId="44A93C26" w14:textId="77777777" w:rsidTr="00267686">
        <w:tc>
          <w:tcPr>
            <w:cnfStyle w:val="001000000000" w:firstRow="0" w:lastRow="0" w:firstColumn="1" w:lastColumn="0" w:oddVBand="0" w:evenVBand="0" w:oddHBand="0" w:evenHBand="0" w:firstRowFirstColumn="0" w:firstRowLastColumn="0" w:lastRowFirstColumn="0" w:lastRowLastColumn="0"/>
            <w:tcW w:w="1458" w:type="dxa"/>
            <w:shd w:val="clear" w:color="auto" w:fill="FFFFFF" w:themeFill="background1"/>
            <w:vAlign w:val="center"/>
          </w:tcPr>
          <w:p w14:paraId="71BA00D5" w14:textId="5027165A" w:rsidR="00200AB6" w:rsidRPr="00D378DA" w:rsidRDefault="00200AB6" w:rsidP="00BE6C7F">
            <w:pPr>
              <w:pStyle w:val="Table-small"/>
              <w:numPr>
                <w:ilvl w:val="0"/>
                <w:numId w:val="80"/>
              </w:numPr>
              <w:rPr>
                <w:rFonts w:cstheme="minorHAnsi"/>
                <w:b w:val="0"/>
                <w:bCs w:val="0"/>
                <w:szCs w:val="20"/>
              </w:rPr>
            </w:pPr>
            <w:r>
              <w:t> </w:t>
            </w:r>
          </w:p>
        </w:tc>
        <w:tc>
          <w:tcPr>
            <w:tcW w:w="4311" w:type="dxa"/>
            <w:gridSpan w:val="3"/>
            <w:shd w:val="clear" w:color="auto" w:fill="FFFFFF" w:themeFill="background1"/>
            <w:vAlign w:val="center"/>
          </w:tcPr>
          <w:p w14:paraId="07BED209" w14:textId="77777777" w:rsidR="00200AB6" w:rsidRPr="00D378DA" w:rsidRDefault="00200AB6" w:rsidP="00200AB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Start from park state</w:t>
            </w:r>
          </w:p>
        </w:tc>
        <w:tc>
          <w:tcPr>
            <w:tcW w:w="0" w:type="dxa"/>
            <w:gridSpan w:val="2"/>
            <w:shd w:val="clear" w:color="auto" w:fill="FFFFFF" w:themeFill="background1"/>
            <w:vAlign w:val="center"/>
          </w:tcPr>
          <w:p w14:paraId="3E8C510D" w14:textId="2F92CB93" w:rsidR="00200AB6" w:rsidRPr="00D378DA" w:rsidRDefault="00200AB6" w:rsidP="00200AB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1031" w:type="dxa"/>
            <w:gridSpan w:val="2"/>
            <w:shd w:val="clear" w:color="auto" w:fill="FFFFFF" w:themeFill="background1"/>
            <w:vAlign w:val="center"/>
          </w:tcPr>
          <w:p w14:paraId="280E38E4" w14:textId="0B3BF9B0" w:rsidR="00200AB6" w:rsidRPr="00D378DA" w:rsidRDefault="00200AB6" w:rsidP="00200AB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7B617F" w:rsidRPr="00D378DA" w14:paraId="7810E5EA"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vMerge w:val="restart"/>
            <w:shd w:val="clear" w:color="auto" w:fill="FFFFFF" w:themeFill="background1"/>
            <w:vAlign w:val="center"/>
          </w:tcPr>
          <w:p w14:paraId="071E66D2" w14:textId="77777777" w:rsidR="0037627D" w:rsidRPr="00D378DA" w:rsidRDefault="0037627D">
            <w:pPr>
              <w:pStyle w:val="Table-small"/>
              <w:numPr>
                <w:ilvl w:val="0"/>
                <w:numId w:val="80"/>
              </w:numPr>
              <w:rPr>
                <w:rFonts w:cstheme="minorHAnsi"/>
                <w:szCs w:val="20"/>
              </w:rPr>
            </w:pPr>
            <w:r>
              <w:t> </w:t>
            </w:r>
          </w:p>
          <w:p w14:paraId="345B4C29" w14:textId="1F5FE72E" w:rsidR="0037627D" w:rsidRPr="00D378DA" w:rsidRDefault="0037627D" w:rsidP="00B767E9">
            <w:pPr>
              <w:pStyle w:val="Table-small"/>
              <w:rPr>
                <w:rFonts w:cstheme="minorHAnsi"/>
                <w:szCs w:val="20"/>
              </w:rPr>
            </w:pPr>
          </w:p>
          <w:p w14:paraId="2D859620" w14:textId="3D3491CC" w:rsidR="0037627D" w:rsidRPr="00D378DA" w:rsidRDefault="0037627D" w:rsidP="00B767E9">
            <w:pPr>
              <w:pStyle w:val="Table-small"/>
              <w:rPr>
                <w:rFonts w:cstheme="minorHAnsi"/>
                <w:szCs w:val="20"/>
              </w:rPr>
            </w:pPr>
          </w:p>
          <w:p w14:paraId="78DD27EB" w14:textId="24CA20E5" w:rsidR="0037627D" w:rsidRPr="00D378DA" w:rsidRDefault="0037627D" w:rsidP="00B767E9">
            <w:pPr>
              <w:pStyle w:val="Table-small"/>
              <w:rPr>
                <w:rFonts w:cstheme="minorHAnsi"/>
                <w:szCs w:val="20"/>
              </w:rPr>
            </w:pPr>
          </w:p>
          <w:p w14:paraId="57516635" w14:textId="795CA63D" w:rsidR="0037627D" w:rsidRPr="00D378DA" w:rsidRDefault="0037627D" w:rsidP="00B767E9">
            <w:pPr>
              <w:pStyle w:val="Table-small"/>
              <w:rPr>
                <w:rFonts w:cstheme="minorHAnsi"/>
                <w:szCs w:val="20"/>
              </w:rPr>
            </w:pPr>
          </w:p>
          <w:p w14:paraId="68CADCD6" w14:textId="72626313" w:rsidR="0037627D" w:rsidRPr="00D378DA" w:rsidRDefault="0037627D" w:rsidP="00B767E9">
            <w:pPr>
              <w:pStyle w:val="Table-small"/>
              <w:rPr>
                <w:rFonts w:cstheme="minorHAnsi"/>
                <w:szCs w:val="20"/>
              </w:rPr>
            </w:pPr>
          </w:p>
          <w:p w14:paraId="2B7555EC" w14:textId="437FC5EA" w:rsidR="0037627D" w:rsidRPr="00D378DA" w:rsidRDefault="0037627D" w:rsidP="00BE6C7F">
            <w:pPr>
              <w:pStyle w:val="Table-small"/>
              <w:rPr>
                <w:rFonts w:cstheme="minorHAnsi"/>
                <w:b w:val="0"/>
                <w:bCs w:val="0"/>
                <w:szCs w:val="20"/>
              </w:rPr>
            </w:pPr>
          </w:p>
        </w:tc>
        <w:tc>
          <w:tcPr>
            <w:tcW w:w="4311" w:type="dxa"/>
            <w:gridSpan w:val="3"/>
            <w:vMerge w:val="restart"/>
            <w:shd w:val="clear" w:color="auto" w:fill="FFFFFF" w:themeFill="background1"/>
            <w:vAlign w:val="center"/>
          </w:tcPr>
          <w:p w14:paraId="14D06280" w14:textId="77777777" w:rsidR="0037627D" w:rsidRDefault="0037627D" w:rsidP="00200AB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Create a loop between GPIO0 and GPIO1 through the test mux</w:t>
            </w:r>
          </w:p>
          <w:p w14:paraId="195F80D9" w14:textId="77777777" w:rsidR="0037627D" w:rsidRDefault="0037627D" w:rsidP="00200AB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p w14:paraId="7FDECF15" w14:textId="77777777" w:rsidR="0037627D" w:rsidRDefault="0037627D" w:rsidP="00200AB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p w14:paraId="21BB590F" w14:textId="77777777" w:rsidR="0037627D" w:rsidRDefault="0037627D" w:rsidP="00200AB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p w14:paraId="2B5454D0" w14:textId="77777777" w:rsidR="0037627D" w:rsidRDefault="0037627D" w:rsidP="00200AB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xml:space="preserve">  </w:t>
            </w:r>
          </w:p>
          <w:p w14:paraId="5D468A86" w14:textId="77777777" w:rsidR="0037627D" w:rsidRDefault="0037627D" w:rsidP="00200AB6">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 </w:t>
            </w:r>
          </w:p>
          <w:p w14:paraId="4F6E0996" w14:textId="763D2426" w:rsidR="0037627D" w:rsidRDefault="0037627D" w:rsidP="00200AB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2829" w:type="dxa"/>
            <w:gridSpan w:val="2"/>
            <w:shd w:val="clear" w:color="auto" w:fill="FFFFFF" w:themeFill="background1"/>
            <w:vAlign w:val="center"/>
          </w:tcPr>
          <w:p w14:paraId="4B72AAF0" w14:textId="17D87F25" w:rsidR="0037627D" w:rsidRPr="00D378DA" w:rsidRDefault="0037627D" w:rsidP="00200AB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IOLineModeAll_Value</w:t>
            </w:r>
          </w:p>
        </w:tc>
        <w:tc>
          <w:tcPr>
            <w:tcW w:w="1031" w:type="dxa"/>
            <w:gridSpan w:val="2"/>
            <w:shd w:val="clear" w:color="auto" w:fill="FFFFFF" w:themeFill="background1"/>
            <w:vAlign w:val="center"/>
          </w:tcPr>
          <w:p w14:paraId="0914A52A" w14:textId="26D6B9D4" w:rsidR="0037627D" w:rsidRPr="00D378DA" w:rsidRDefault="0037627D" w:rsidP="00200AB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0</w:t>
            </w:r>
          </w:p>
        </w:tc>
      </w:tr>
      <w:tr w:rsidR="007B617F" w:rsidRPr="00D378DA" w14:paraId="19D80983" w14:textId="77777777" w:rsidTr="00267686">
        <w:tc>
          <w:tcPr>
            <w:cnfStyle w:val="001000000000" w:firstRow="0" w:lastRow="0" w:firstColumn="1" w:lastColumn="0" w:oddVBand="0" w:evenVBand="0" w:oddHBand="0" w:evenHBand="0" w:firstRowFirstColumn="0" w:firstRowLastColumn="0" w:lastRowFirstColumn="0" w:lastRowLastColumn="0"/>
            <w:tcW w:w="1458" w:type="dxa"/>
            <w:vMerge/>
            <w:shd w:val="clear" w:color="auto" w:fill="FFFFFF" w:themeFill="background1"/>
            <w:vAlign w:val="center"/>
          </w:tcPr>
          <w:p w14:paraId="3B5141E9" w14:textId="0D57F6EB" w:rsidR="0037627D" w:rsidRPr="00D378DA" w:rsidRDefault="0037627D" w:rsidP="00BE6C7F">
            <w:pPr>
              <w:pStyle w:val="Table-small"/>
              <w:rPr>
                <w:rFonts w:cstheme="minorHAnsi"/>
                <w:b w:val="0"/>
                <w:bCs w:val="0"/>
                <w:szCs w:val="20"/>
              </w:rPr>
            </w:pPr>
          </w:p>
        </w:tc>
        <w:tc>
          <w:tcPr>
            <w:tcW w:w="4311" w:type="dxa"/>
            <w:gridSpan w:val="3"/>
            <w:vMerge/>
            <w:shd w:val="clear" w:color="auto" w:fill="FFFFFF" w:themeFill="background1"/>
            <w:vAlign w:val="center"/>
          </w:tcPr>
          <w:p w14:paraId="375A63E2" w14:textId="32E8F920" w:rsidR="0037627D" w:rsidRDefault="0037627D" w:rsidP="00200AB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2829" w:type="dxa"/>
            <w:gridSpan w:val="2"/>
            <w:shd w:val="clear" w:color="auto" w:fill="FFFFFF" w:themeFill="background1"/>
            <w:vAlign w:val="center"/>
          </w:tcPr>
          <w:p w14:paraId="21B69F95" w14:textId="177604FA" w:rsidR="0037627D" w:rsidRPr="00D378DA" w:rsidRDefault="0037627D" w:rsidP="00200AB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Analog_spare2_register[4]</w:t>
            </w:r>
          </w:p>
        </w:tc>
        <w:tc>
          <w:tcPr>
            <w:tcW w:w="1031" w:type="dxa"/>
            <w:gridSpan w:val="2"/>
            <w:shd w:val="clear" w:color="auto" w:fill="FFFFFF" w:themeFill="background1"/>
            <w:vAlign w:val="center"/>
          </w:tcPr>
          <w:p w14:paraId="7614DFBB" w14:textId="19CD5498" w:rsidR="0037627D" w:rsidRPr="00D378DA" w:rsidRDefault="0037627D" w:rsidP="00200AB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1</w:t>
            </w:r>
          </w:p>
        </w:tc>
      </w:tr>
      <w:tr w:rsidR="007B617F" w:rsidRPr="00D378DA" w14:paraId="73DB6CF0"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vMerge/>
            <w:shd w:val="clear" w:color="auto" w:fill="FFFFFF" w:themeFill="background1"/>
            <w:vAlign w:val="center"/>
          </w:tcPr>
          <w:p w14:paraId="0FF1B4BE" w14:textId="57390FAC" w:rsidR="0037627D" w:rsidRPr="00D378DA" w:rsidRDefault="0037627D" w:rsidP="00BE6C7F">
            <w:pPr>
              <w:pStyle w:val="Table-small"/>
              <w:rPr>
                <w:rFonts w:cstheme="minorHAnsi"/>
                <w:b w:val="0"/>
                <w:bCs w:val="0"/>
                <w:szCs w:val="20"/>
              </w:rPr>
            </w:pPr>
          </w:p>
        </w:tc>
        <w:tc>
          <w:tcPr>
            <w:tcW w:w="4311" w:type="dxa"/>
            <w:gridSpan w:val="3"/>
            <w:vMerge/>
            <w:shd w:val="clear" w:color="auto" w:fill="FFFFFF" w:themeFill="background1"/>
            <w:vAlign w:val="center"/>
          </w:tcPr>
          <w:p w14:paraId="46AFA1CF" w14:textId="61CB4F92" w:rsidR="0037627D" w:rsidRDefault="0037627D" w:rsidP="00200AB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2829" w:type="dxa"/>
            <w:gridSpan w:val="2"/>
            <w:shd w:val="clear" w:color="auto" w:fill="FFFFFF" w:themeFill="background1"/>
            <w:vAlign w:val="center"/>
          </w:tcPr>
          <w:p w14:paraId="5ADF524C" w14:textId="1B552A5F" w:rsidR="0037627D" w:rsidRPr="00D378DA" w:rsidRDefault="0037627D" w:rsidP="00200AB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Analog_spare2_register[5]</w:t>
            </w:r>
          </w:p>
        </w:tc>
        <w:tc>
          <w:tcPr>
            <w:tcW w:w="1031" w:type="dxa"/>
            <w:gridSpan w:val="2"/>
            <w:shd w:val="clear" w:color="auto" w:fill="FFFFFF" w:themeFill="background1"/>
            <w:vAlign w:val="center"/>
          </w:tcPr>
          <w:p w14:paraId="44650E1E" w14:textId="4E6C3A13" w:rsidR="0037627D" w:rsidRPr="00D378DA" w:rsidRDefault="0037627D" w:rsidP="00200AB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1</w:t>
            </w:r>
          </w:p>
        </w:tc>
      </w:tr>
      <w:tr w:rsidR="007B617F" w:rsidRPr="00D378DA" w14:paraId="434CA0A1" w14:textId="77777777" w:rsidTr="00267686">
        <w:tc>
          <w:tcPr>
            <w:cnfStyle w:val="001000000000" w:firstRow="0" w:lastRow="0" w:firstColumn="1" w:lastColumn="0" w:oddVBand="0" w:evenVBand="0" w:oddHBand="0" w:evenHBand="0" w:firstRowFirstColumn="0" w:firstRowLastColumn="0" w:lastRowFirstColumn="0" w:lastRowLastColumn="0"/>
            <w:tcW w:w="1458" w:type="dxa"/>
            <w:vMerge/>
            <w:shd w:val="clear" w:color="auto" w:fill="FFFFFF" w:themeFill="background1"/>
            <w:vAlign w:val="center"/>
          </w:tcPr>
          <w:p w14:paraId="43EF1D70" w14:textId="5F366F80" w:rsidR="0037627D" w:rsidRPr="00D378DA" w:rsidRDefault="0037627D" w:rsidP="00BE6C7F">
            <w:pPr>
              <w:pStyle w:val="Table-small"/>
              <w:rPr>
                <w:rFonts w:cstheme="minorHAnsi"/>
                <w:b w:val="0"/>
                <w:bCs w:val="0"/>
                <w:szCs w:val="20"/>
              </w:rPr>
            </w:pPr>
          </w:p>
        </w:tc>
        <w:tc>
          <w:tcPr>
            <w:tcW w:w="4311" w:type="dxa"/>
            <w:gridSpan w:val="3"/>
            <w:vMerge/>
            <w:shd w:val="clear" w:color="auto" w:fill="FFFFFF" w:themeFill="background1"/>
            <w:vAlign w:val="center"/>
          </w:tcPr>
          <w:p w14:paraId="47491B0B" w14:textId="396D11D2" w:rsidR="0037627D" w:rsidRDefault="0037627D" w:rsidP="00200AB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2829" w:type="dxa"/>
            <w:gridSpan w:val="2"/>
            <w:shd w:val="clear" w:color="auto" w:fill="FFFFFF" w:themeFill="background1"/>
            <w:vAlign w:val="center"/>
          </w:tcPr>
          <w:p w14:paraId="5A9F482A" w14:textId="3EC6AA8A" w:rsidR="0037627D" w:rsidRPr="00D378DA" w:rsidRDefault="0037627D" w:rsidP="00200AB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Analog_en_tmux_switch_1</w:t>
            </w:r>
          </w:p>
        </w:tc>
        <w:tc>
          <w:tcPr>
            <w:tcW w:w="1031" w:type="dxa"/>
            <w:gridSpan w:val="2"/>
            <w:shd w:val="clear" w:color="auto" w:fill="FFFFFF" w:themeFill="background1"/>
            <w:vAlign w:val="center"/>
          </w:tcPr>
          <w:p w14:paraId="2BA064ED" w14:textId="67927FD0" w:rsidR="0037627D" w:rsidRPr="00D378DA" w:rsidRDefault="0037627D" w:rsidP="00200AB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1</w:t>
            </w:r>
          </w:p>
        </w:tc>
      </w:tr>
      <w:tr w:rsidR="007B617F" w:rsidRPr="00D378DA" w14:paraId="676F6496"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vMerge/>
            <w:shd w:val="clear" w:color="auto" w:fill="FFFFFF" w:themeFill="background1"/>
            <w:vAlign w:val="center"/>
          </w:tcPr>
          <w:p w14:paraId="6DBB13BB" w14:textId="3F7F57D3" w:rsidR="0037627D" w:rsidRPr="00D378DA" w:rsidRDefault="0037627D" w:rsidP="00BE6C7F">
            <w:pPr>
              <w:pStyle w:val="Table-small"/>
              <w:rPr>
                <w:rFonts w:cstheme="minorHAnsi"/>
                <w:b w:val="0"/>
                <w:bCs w:val="0"/>
                <w:szCs w:val="20"/>
              </w:rPr>
            </w:pPr>
          </w:p>
        </w:tc>
        <w:tc>
          <w:tcPr>
            <w:tcW w:w="4311" w:type="dxa"/>
            <w:gridSpan w:val="3"/>
            <w:vMerge/>
            <w:shd w:val="clear" w:color="auto" w:fill="FFFFFF" w:themeFill="background1"/>
            <w:vAlign w:val="center"/>
          </w:tcPr>
          <w:p w14:paraId="3CF0E592" w14:textId="03EDA692" w:rsidR="0037627D" w:rsidRDefault="0037627D" w:rsidP="00200AB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2829" w:type="dxa"/>
            <w:gridSpan w:val="2"/>
            <w:shd w:val="clear" w:color="auto" w:fill="FFFFFF" w:themeFill="background1"/>
            <w:vAlign w:val="center"/>
          </w:tcPr>
          <w:p w14:paraId="00A3D69A" w14:textId="7A75F229" w:rsidR="0037627D" w:rsidRPr="00D378DA" w:rsidRDefault="0037627D" w:rsidP="00200AB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Analog_en_tmux_switch_2</w:t>
            </w:r>
          </w:p>
        </w:tc>
        <w:tc>
          <w:tcPr>
            <w:tcW w:w="1031" w:type="dxa"/>
            <w:gridSpan w:val="2"/>
            <w:shd w:val="clear" w:color="auto" w:fill="FFFFFF" w:themeFill="background1"/>
            <w:vAlign w:val="center"/>
          </w:tcPr>
          <w:p w14:paraId="286C8D24" w14:textId="7A3E3270" w:rsidR="0037627D" w:rsidRPr="00D378DA" w:rsidRDefault="0037627D" w:rsidP="00200AB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1</w:t>
            </w:r>
          </w:p>
        </w:tc>
      </w:tr>
      <w:tr w:rsidR="007B617F" w:rsidRPr="00D378DA" w14:paraId="0663D0E4" w14:textId="77777777" w:rsidTr="00267686">
        <w:tc>
          <w:tcPr>
            <w:cnfStyle w:val="001000000000" w:firstRow="0" w:lastRow="0" w:firstColumn="1" w:lastColumn="0" w:oddVBand="0" w:evenVBand="0" w:oddHBand="0" w:evenHBand="0" w:firstRowFirstColumn="0" w:firstRowLastColumn="0" w:lastRowFirstColumn="0" w:lastRowLastColumn="0"/>
            <w:tcW w:w="1458" w:type="dxa"/>
            <w:vMerge/>
            <w:shd w:val="clear" w:color="auto" w:fill="FFFFFF" w:themeFill="background1"/>
            <w:vAlign w:val="center"/>
          </w:tcPr>
          <w:p w14:paraId="218FB6CE" w14:textId="0F92282A" w:rsidR="0037627D" w:rsidRPr="00D378DA" w:rsidRDefault="0037627D" w:rsidP="00BE6C7F">
            <w:pPr>
              <w:pStyle w:val="Table-small"/>
              <w:rPr>
                <w:rFonts w:cstheme="minorHAnsi"/>
                <w:b w:val="0"/>
                <w:bCs w:val="0"/>
                <w:szCs w:val="20"/>
              </w:rPr>
            </w:pPr>
          </w:p>
        </w:tc>
        <w:tc>
          <w:tcPr>
            <w:tcW w:w="4311" w:type="dxa"/>
            <w:gridSpan w:val="3"/>
            <w:vMerge/>
            <w:shd w:val="clear" w:color="auto" w:fill="FFFFFF" w:themeFill="background1"/>
            <w:vAlign w:val="center"/>
          </w:tcPr>
          <w:p w14:paraId="2164C957" w14:textId="1B5942EE" w:rsidR="0037627D" w:rsidRDefault="0037627D" w:rsidP="00200AB6">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p>
        </w:tc>
        <w:tc>
          <w:tcPr>
            <w:tcW w:w="2829" w:type="dxa"/>
            <w:gridSpan w:val="2"/>
            <w:shd w:val="clear" w:color="auto" w:fill="FFFFFF" w:themeFill="background1"/>
            <w:vAlign w:val="center"/>
          </w:tcPr>
          <w:p w14:paraId="328CD38A" w14:textId="72366A39" w:rsidR="0037627D" w:rsidRPr="00D378DA" w:rsidRDefault="0037627D" w:rsidP="00200AB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Analog_tstmux_a1sel</w:t>
            </w:r>
          </w:p>
        </w:tc>
        <w:tc>
          <w:tcPr>
            <w:tcW w:w="1031" w:type="dxa"/>
            <w:gridSpan w:val="2"/>
            <w:shd w:val="clear" w:color="auto" w:fill="FFFFFF" w:themeFill="background1"/>
            <w:vAlign w:val="center"/>
          </w:tcPr>
          <w:p w14:paraId="5F9C332B" w14:textId="118D60B1" w:rsidR="0037627D" w:rsidRPr="00D378DA" w:rsidRDefault="0037627D" w:rsidP="00200AB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15</w:t>
            </w:r>
          </w:p>
        </w:tc>
      </w:tr>
      <w:tr w:rsidR="007B617F" w:rsidRPr="00D378DA" w14:paraId="4C9033E7"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vMerge/>
            <w:shd w:val="clear" w:color="auto" w:fill="FFFFFF" w:themeFill="background1"/>
            <w:vAlign w:val="center"/>
          </w:tcPr>
          <w:p w14:paraId="1D17F4EB" w14:textId="670E9D66" w:rsidR="0037627D" w:rsidRPr="00D378DA" w:rsidRDefault="0037627D" w:rsidP="00BE6C7F">
            <w:pPr>
              <w:pStyle w:val="Table-small"/>
              <w:rPr>
                <w:rFonts w:cstheme="minorHAnsi"/>
                <w:b w:val="0"/>
                <w:bCs w:val="0"/>
                <w:szCs w:val="20"/>
              </w:rPr>
            </w:pPr>
          </w:p>
        </w:tc>
        <w:tc>
          <w:tcPr>
            <w:tcW w:w="4311" w:type="dxa"/>
            <w:gridSpan w:val="3"/>
            <w:vMerge/>
            <w:shd w:val="clear" w:color="auto" w:fill="FFFFFF" w:themeFill="background1"/>
            <w:vAlign w:val="center"/>
          </w:tcPr>
          <w:p w14:paraId="3B1B8B2D" w14:textId="1FB5B7EA" w:rsidR="0037627D" w:rsidRDefault="0037627D" w:rsidP="00200AB6">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p>
        </w:tc>
        <w:tc>
          <w:tcPr>
            <w:tcW w:w="2829" w:type="dxa"/>
            <w:gridSpan w:val="2"/>
            <w:shd w:val="clear" w:color="auto" w:fill="FFFFFF" w:themeFill="background1"/>
            <w:vAlign w:val="center"/>
          </w:tcPr>
          <w:p w14:paraId="2AB712D8" w14:textId="7991C596" w:rsidR="0037627D" w:rsidRPr="00D378DA" w:rsidRDefault="0037627D" w:rsidP="00200AB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Analog_tstmux_a2sel</w:t>
            </w:r>
          </w:p>
        </w:tc>
        <w:tc>
          <w:tcPr>
            <w:tcW w:w="1031" w:type="dxa"/>
            <w:gridSpan w:val="2"/>
            <w:shd w:val="clear" w:color="auto" w:fill="FFFFFF" w:themeFill="background1"/>
            <w:vAlign w:val="center"/>
          </w:tcPr>
          <w:p w14:paraId="4C5AA59C" w14:textId="04AD8615" w:rsidR="0037627D" w:rsidRPr="00D378DA" w:rsidRDefault="0037627D" w:rsidP="00200AB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15</w:t>
            </w:r>
          </w:p>
        </w:tc>
      </w:tr>
      <w:tr w:rsidR="007B617F" w:rsidRPr="00D378DA" w14:paraId="01A73AB5" w14:textId="77777777" w:rsidTr="00267686">
        <w:tc>
          <w:tcPr>
            <w:cnfStyle w:val="001000000000" w:firstRow="0" w:lastRow="0" w:firstColumn="1" w:lastColumn="0" w:oddVBand="0" w:evenVBand="0" w:oddHBand="0" w:evenHBand="0" w:firstRowFirstColumn="0" w:firstRowLastColumn="0" w:lastRowFirstColumn="0" w:lastRowLastColumn="0"/>
            <w:tcW w:w="1458" w:type="dxa"/>
            <w:shd w:val="clear" w:color="auto" w:fill="FFFFFF" w:themeFill="background1"/>
            <w:vAlign w:val="center"/>
          </w:tcPr>
          <w:p w14:paraId="492A83BA" w14:textId="4D20B592" w:rsidR="00200AB6" w:rsidRPr="00D378DA" w:rsidRDefault="00200AB6" w:rsidP="00BE6C7F">
            <w:pPr>
              <w:pStyle w:val="Table-small"/>
              <w:numPr>
                <w:ilvl w:val="0"/>
                <w:numId w:val="80"/>
              </w:numPr>
              <w:rPr>
                <w:rFonts w:cstheme="minorHAnsi"/>
                <w:b w:val="0"/>
                <w:bCs w:val="0"/>
                <w:szCs w:val="20"/>
              </w:rPr>
            </w:pPr>
            <w:r>
              <w:t> </w:t>
            </w:r>
          </w:p>
        </w:tc>
        <w:tc>
          <w:tcPr>
            <w:tcW w:w="4311" w:type="dxa"/>
            <w:gridSpan w:val="3"/>
            <w:shd w:val="clear" w:color="auto" w:fill="FFFFFF" w:themeFill="background1"/>
            <w:vAlign w:val="center"/>
          </w:tcPr>
          <w:p w14:paraId="7F0C5E31" w14:textId="7AE27F06" w:rsidR="00200AB6" w:rsidRPr="00BE6C7F" w:rsidRDefault="00200AB6" w:rsidP="00200AB6">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u w:val="single"/>
              </w:rPr>
            </w:pPr>
            <w:r w:rsidRPr="00BE6C7F">
              <w:rPr>
                <w:u w:val="single"/>
              </w:rPr>
              <w:t>Measure test buffer on GPIO0</w:t>
            </w:r>
          </w:p>
        </w:tc>
        <w:tc>
          <w:tcPr>
            <w:tcW w:w="0" w:type="dxa"/>
            <w:gridSpan w:val="2"/>
            <w:shd w:val="clear" w:color="auto" w:fill="FFFFFF" w:themeFill="background1"/>
            <w:vAlign w:val="center"/>
          </w:tcPr>
          <w:p w14:paraId="18868606" w14:textId="5E2FF2FA" w:rsidR="00200AB6" w:rsidRPr="00D378DA" w:rsidRDefault="00200AB6" w:rsidP="00200AB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1031" w:type="dxa"/>
            <w:gridSpan w:val="2"/>
            <w:shd w:val="clear" w:color="auto" w:fill="FFFFFF" w:themeFill="background1"/>
            <w:vAlign w:val="center"/>
          </w:tcPr>
          <w:p w14:paraId="7BD05058" w14:textId="6CCA5F28" w:rsidR="00200AB6" w:rsidRPr="00D378DA" w:rsidRDefault="00200AB6" w:rsidP="00200AB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49024A" w:rsidRPr="00D378DA" w14:paraId="2CF1DF5E"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vMerge w:val="restart"/>
            <w:shd w:val="clear" w:color="auto" w:fill="FFFFFF" w:themeFill="background1"/>
            <w:vAlign w:val="center"/>
          </w:tcPr>
          <w:p w14:paraId="5B03EA74" w14:textId="77777777" w:rsidR="005D5C88" w:rsidRDefault="005D5C88" w:rsidP="00723BDE">
            <w:pPr>
              <w:pStyle w:val="Table-small"/>
              <w:numPr>
                <w:ilvl w:val="0"/>
                <w:numId w:val="80"/>
              </w:numPr>
            </w:pPr>
          </w:p>
        </w:tc>
        <w:tc>
          <w:tcPr>
            <w:tcW w:w="0" w:type="dxa"/>
            <w:gridSpan w:val="3"/>
            <w:vMerge w:val="restart"/>
            <w:shd w:val="clear" w:color="auto" w:fill="FFFFFF" w:themeFill="background1"/>
            <w:vAlign w:val="center"/>
          </w:tcPr>
          <w:p w14:paraId="40463A3C" w14:textId="66327E8F" w:rsidR="005D5C88" w:rsidRDefault="005D5C88" w:rsidP="00200AB6">
            <w:pPr>
              <w:pStyle w:val="Table-small"/>
              <w:cnfStyle w:val="000000100000" w:firstRow="0" w:lastRow="0" w:firstColumn="0" w:lastColumn="0" w:oddVBand="0" w:evenVBand="0" w:oddHBand="1" w:evenHBand="0" w:firstRowFirstColumn="0" w:firstRowLastColumn="0" w:lastRowFirstColumn="0" w:lastRowLastColumn="0"/>
            </w:pPr>
            <w:r>
              <w:t>Initialize the SMU as a voltage source</w:t>
            </w:r>
          </w:p>
        </w:tc>
        <w:tc>
          <w:tcPr>
            <w:tcW w:w="0" w:type="dxa"/>
            <w:gridSpan w:val="2"/>
            <w:shd w:val="clear" w:color="auto" w:fill="FFFFFF" w:themeFill="background1"/>
            <w:vAlign w:val="center"/>
          </w:tcPr>
          <w:p w14:paraId="6134DE52" w14:textId="01732BEF" w:rsidR="005D5C88" w:rsidRDefault="005D5C88" w:rsidP="00200AB6">
            <w:pPr>
              <w:pStyle w:val="Table-small"/>
              <w:cnfStyle w:val="000000100000" w:firstRow="0" w:lastRow="0" w:firstColumn="0" w:lastColumn="0" w:oddVBand="0" w:evenVBand="0" w:oddHBand="1" w:evenHBand="0" w:firstRowFirstColumn="0" w:firstRowLastColumn="0" w:lastRowFirstColumn="0" w:lastRowLastColumn="0"/>
            </w:pPr>
            <w:r>
              <w:t>Mode</w:t>
            </w:r>
          </w:p>
        </w:tc>
        <w:tc>
          <w:tcPr>
            <w:tcW w:w="0" w:type="dxa"/>
            <w:gridSpan w:val="2"/>
            <w:shd w:val="clear" w:color="auto" w:fill="FFFFFF" w:themeFill="background1"/>
            <w:vAlign w:val="center"/>
          </w:tcPr>
          <w:p w14:paraId="4441D76A" w14:textId="6FA2CC5A" w:rsidR="005D5C88" w:rsidRDefault="005D5C88" w:rsidP="00200AB6">
            <w:pPr>
              <w:pStyle w:val="Table-small"/>
              <w:cnfStyle w:val="000000100000" w:firstRow="0" w:lastRow="0" w:firstColumn="0" w:lastColumn="0" w:oddVBand="0" w:evenVBand="0" w:oddHBand="1" w:evenHBand="0" w:firstRowFirstColumn="0" w:firstRowLastColumn="0" w:lastRowFirstColumn="0" w:lastRowLastColumn="0"/>
            </w:pPr>
            <w:r>
              <w:t>Voltage</w:t>
            </w:r>
          </w:p>
        </w:tc>
      </w:tr>
      <w:tr w:rsidR="0049024A" w:rsidRPr="00D378DA" w14:paraId="7CEC0D86" w14:textId="77777777" w:rsidTr="00267686">
        <w:tc>
          <w:tcPr>
            <w:cnfStyle w:val="001000000000" w:firstRow="0" w:lastRow="0" w:firstColumn="1" w:lastColumn="0" w:oddVBand="0" w:evenVBand="0" w:oddHBand="0" w:evenHBand="0" w:firstRowFirstColumn="0" w:firstRowLastColumn="0" w:lastRowFirstColumn="0" w:lastRowLastColumn="0"/>
            <w:tcW w:w="0" w:type="dxa"/>
            <w:vMerge/>
            <w:shd w:val="clear" w:color="auto" w:fill="FFFFFF" w:themeFill="background1"/>
            <w:vAlign w:val="center"/>
          </w:tcPr>
          <w:p w14:paraId="25346FBF" w14:textId="77777777" w:rsidR="005D5C88" w:rsidRDefault="005D5C88" w:rsidP="00BE6C7F">
            <w:pPr>
              <w:pStyle w:val="Table-small"/>
            </w:pPr>
          </w:p>
        </w:tc>
        <w:tc>
          <w:tcPr>
            <w:tcW w:w="0" w:type="dxa"/>
            <w:gridSpan w:val="3"/>
            <w:vMerge/>
            <w:shd w:val="clear" w:color="auto" w:fill="FFFFFF" w:themeFill="background1"/>
            <w:vAlign w:val="center"/>
          </w:tcPr>
          <w:p w14:paraId="67AFB658" w14:textId="77777777" w:rsidR="005D5C88" w:rsidRDefault="005D5C88" w:rsidP="00200AB6">
            <w:pPr>
              <w:pStyle w:val="Table-small"/>
              <w:cnfStyle w:val="000000000000" w:firstRow="0" w:lastRow="0" w:firstColumn="0" w:lastColumn="0" w:oddVBand="0" w:evenVBand="0" w:oddHBand="0" w:evenHBand="0" w:firstRowFirstColumn="0" w:firstRowLastColumn="0" w:lastRowFirstColumn="0" w:lastRowLastColumn="0"/>
            </w:pPr>
          </w:p>
        </w:tc>
        <w:tc>
          <w:tcPr>
            <w:tcW w:w="0" w:type="dxa"/>
            <w:gridSpan w:val="2"/>
            <w:shd w:val="clear" w:color="auto" w:fill="FFFFFF" w:themeFill="background1"/>
            <w:vAlign w:val="center"/>
          </w:tcPr>
          <w:p w14:paraId="5AF34481" w14:textId="49FFBE2A" w:rsidR="005D5C88" w:rsidRDefault="005D5C88" w:rsidP="00200AB6">
            <w:pPr>
              <w:pStyle w:val="Table-small"/>
              <w:cnfStyle w:val="000000000000" w:firstRow="0" w:lastRow="0" w:firstColumn="0" w:lastColumn="0" w:oddVBand="0" w:evenVBand="0" w:oddHBand="0" w:evenHBand="0" w:firstRowFirstColumn="0" w:firstRowLastColumn="0" w:lastRowFirstColumn="0" w:lastRowLastColumn="0"/>
            </w:pPr>
            <w:r>
              <w:t>Output voltage</w:t>
            </w:r>
          </w:p>
        </w:tc>
        <w:tc>
          <w:tcPr>
            <w:tcW w:w="0" w:type="dxa"/>
            <w:gridSpan w:val="2"/>
            <w:shd w:val="clear" w:color="auto" w:fill="FFFFFF" w:themeFill="background1"/>
            <w:vAlign w:val="center"/>
          </w:tcPr>
          <w:p w14:paraId="4197F057" w14:textId="5FE1E1F9" w:rsidR="005D5C88" w:rsidRDefault="005D5C88" w:rsidP="00200AB6">
            <w:pPr>
              <w:pStyle w:val="Table-small"/>
              <w:cnfStyle w:val="000000000000" w:firstRow="0" w:lastRow="0" w:firstColumn="0" w:lastColumn="0" w:oddVBand="0" w:evenVBand="0" w:oddHBand="0" w:evenHBand="0" w:firstRowFirstColumn="0" w:firstRowLastColumn="0" w:lastRowFirstColumn="0" w:lastRowLastColumn="0"/>
            </w:pPr>
            <w:r>
              <w:t>0.0 V</w:t>
            </w:r>
          </w:p>
        </w:tc>
      </w:tr>
      <w:tr w:rsidR="0049024A" w:rsidRPr="00D378DA" w14:paraId="16C6B853"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vMerge/>
            <w:shd w:val="clear" w:color="auto" w:fill="FFFFFF" w:themeFill="background1"/>
            <w:vAlign w:val="center"/>
          </w:tcPr>
          <w:p w14:paraId="42E7EFAC" w14:textId="77777777" w:rsidR="005D5C88" w:rsidRDefault="005D5C88" w:rsidP="00BE6C7F">
            <w:pPr>
              <w:pStyle w:val="Table-small"/>
            </w:pPr>
          </w:p>
        </w:tc>
        <w:tc>
          <w:tcPr>
            <w:tcW w:w="0" w:type="dxa"/>
            <w:gridSpan w:val="3"/>
            <w:vMerge/>
            <w:shd w:val="clear" w:color="auto" w:fill="FFFFFF" w:themeFill="background1"/>
            <w:vAlign w:val="center"/>
          </w:tcPr>
          <w:p w14:paraId="56E26A55" w14:textId="77777777" w:rsidR="005D5C88" w:rsidRDefault="005D5C88" w:rsidP="00200AB6">
            <w:pPr>
              <w:pStyle w:val="Table-small"/>
              <w:cnfStyle w:val="000000100000" w:firstRow="0" w:lastRow="0" w:firstColumn="0" w:lastColumn="0" w:oddVBand="0" w:evenVBand="0" w:oddHBand="1" w:evenHBand="0" w:firstRowFirstColumn="0" w:firstRowLastColumn="0" w:lastRowFirstColumn="0" w:lastRowLastColumn="0"/>
            </w:pPr>
          </w:p>
        </w:tc>
        <w:tc>
          <w:tcPr>
            <w:tcW w:w="0" w:type="dxa"/>
            <w:gridSpan w:val="2"/>
            <w:shd w:val="clear" w:color="auto" w:fill="FFFFFF" w:themeFill="background1"/>
            <w:vAlign w:val="center"/>
          </w:tcPr>
          <w:p w14:paraId="47162F59" w14:textId="0DDEE149" w:rsidR="005D5C88" w:rsidRDefault="005D5C88" w:rsidP="00200AB6">
            <w:pPr>
              <w:pStyle w:val="Table-small"/>
              <w:cnfStyle w:val="000000100000" w:firstRow="0" w:lastRow="0" w:firstColumn="0" w:lastColumn="0" w:oddVBand="0" w:evenVBand="0" w:oddHBand="1" w:evenHBand="0" w:firstRowFirstColumn="0" w:firstRowLastColumn="0" w:lastRowFirstColumn="0" w:lastRowLastColumn="0"/>
            </w:pPr>
            <w:r>
              <w:t>Current protection</w:t>
            </w:r>
          </w:p>
        </w:tc>
        <w:tc>
          <w:tcPr>
            <w:tcW w:w="0" w:type="dxa"/>
            <w:gridSpan w:val="2"/>
            <w:shd w:val="clear" w:color="auto" w:fill="FFFFFF" w:themeFill="background1"/>
            <w:vAlign w:val="center"/>
          </w:tcPr>
          <w:p w14:paraId="39233576" w14:textId="63712A4C" w:rsidR="005D5C88" w:rsidRDefault="005D5C88" w:rsidP="00200AB6">
            <w:pPr>
              <w:pStyle w:val="Table-small"/>
              <w:cnfStyle w:val="000000100000" w:firstRow="0" w:lastRow="0" w:firstColumn="0" w:lastColumn="0" w:oddVBand="0" w:evenVBand="0" w:oddHBand="1" w:evenHBand="0" w:firstRowFirstColumn="0" w:firstRowLastColumn="0" w:lastRowFirstColumn="0" w:lastRowLastColumn="0"/>
            </w:pPr>
            <w:r>
              <w:t>1 mA</w:t>
            </w:r>
          </w:p>
        </w:tc>
      </w:tr>
      <w:tr w:rsidR="007B617F" w:rsidRPr="00D378DA" w14:paraId="67C59CA5" w14:textId="77777777" w:rsidTr="00267686">
        <w:tc>
          <w:tcPr>
            <w:cnfStyle w:val="001000000000" w:firstRow="0" w:lastRow="0" w:firstColumn="1" w:lastColumn="0" w:oddVBand="0" w:evenVBand="0" w:oddHBand="0" w:evenHBand="0" w:firstRowFirstColumn="0" w:firstRowLastColumn="0" w:lastRowFirstColumn="0" w:lastRowLastColumn="0"/>
            <w:tcW w:w="1458" w:type="dxa"/>
            <w:shd w:val="clear" w:color="auto" w:fill="FFFFFF" w:themeFill="background1"/>
            <w:vAlign w:val="center"/>
          </w:tcPr>
          <w:p w14:paraId="3197D2FD" w14:textId="70894CF0" w:rsidR="001C54DC" w:rsidRPr="00D378DA" w:rsidRDefault="001C54DC" w:rsidP="00BE6C7F">
            <w:pPr>
              <w:pStyle w:val="Table-small"/>
              <w:numPr>
                <w:ilvl w:val="0"/>
                <w:numId w:val="80"/>
              </w:numPr>
              <w:rPr>
                <w:rFonts w:cstheme="minorHAnsi"/>
                <w:b w:val="0"/>
                <w:bCs w:val="0"/>
                <w:szCs w:val="20"/>
              </w:rPr>
            </w:pPr>
            <w:r>
              <w:t> </w:t>
            </w:r>
          </w:p>
        </w:tc>
        <w:tc>
          <w:tcPr>
            <w:tcW w:w="4311" w:type="dxa"/>
            <w:gridSpan w:val="3"/>
            <w:shd w:val="clear" w:color="auto" w:fill="FFFFFF" w:themeFill="background1"/>
            <w:vAlign w:val="center"/>
          </w:tcPr>
          <w:p w14:paraId="2885FAA5" w14:textId="2287EFC1" w:rsidR="001C54DC" w:rsidRDefault="001C54DC" w:rsidP="001C54DC">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t>Connect SMU to GPIO1</w:t>
            </w:r>
          </w:p>
        </w:tc>
        <w:tc>
          <w:tcPr>
            <w:tcW w:w="0" w:type="dxa"/>
            <w:gridSpan w:val="2"/>
            <w:shd w:val="clear" w:color="auto" w:fill="FFFFFF" w:themeFill="background1"/>
            <w:vAlign w:val="center"/>
          </w:tcPr>
          <w:p w14:paraId="36ED5167" w14:textId="54057FED" w:rsidR="001C54DC" w:rsidRPr="00D378DA" w:rsidRDefault="001C54DC" w:rsidP="001C54DC">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1031" w:type="dxa"/>
            <w:gridSpan w:val="2"/>
            <w:shd w:val="clear" w:color="auto" w:fill="FFFFFF" w:themeFill="background1"/>
            <w:vAlign w:val="center"/>
          </w:tcPr>
          <w:p w14:paraId="49589E81" w14:textId="72098581" w:rsidR="001C54DC" w:rsidRPr="00D378DA" w:rsidRDefault="001C54DC" w:rsidP="001C54DC">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7B617F" w:rsidRPr="00D378DA" w14:paraId="2E8ACD78"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shd w:val="clear" w:color="auto" w:fill="FFFFFF" w:themeFill="background1"/>
            <w:vAlign w:val="center"/>
          </w:tcPr>
          <w:p w14:paraId="775AD54C" w14:textId="28BC9A1E" w:rsidR="001C54DC" w:rsidRPr="00D378DA" w:rsidRDefault="001C54DC" w:rsidP="00BE6C7F">
            <w:pPr>
              <w:pStyle w:val="Table-small"/>
              <w:numPr>
                <w:ilvl w:val="0"/>
                <w:numId w:val="80"/>
              </w:numPr>
              <w:rPr>
                <w:rFonts w:cstheme="minorHAnsi"/>
                <w:b w:val="0"/>
                <w:bCs w:val="0"/>
                <w:szCs w:val="20"/>
              </w:rPr>
            </w:pPr>
            <w:r>
              <w:t> </w:t>
            </w:r>
          </w:p>
        </w:tc>
        <w:tc>
          <w:tcPr>
            <w:tcW w:w="4311" w:type="dxa"/>
            <w:gridSpan w:val="3"/>
            <w:shd w:val="clear" w:color="auto" w:fill="FFFFFF" w:themeFill="background1"/>
            <w:vAlign w:val="center"/>
          </w:tcPr>
          <w:p w14:paraId="72B5C87B" w14:textId="7253A0F8" w:rsidR="001C54DC" w:rsidRDefault="001C54DC" w:rsidP="001C54DC">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Connect DMM to GPIO0</w:t>
            </w:r>
          </w:p>
        </w:tc>
        <w:tc>
          <w:tcPr>
            <w:tcW w:w="0" w:type="dxa"/>
            <w:gridSpan w:val="2"/>
            <w:shd w:val="clear" w:color="auto" w:fill="FFFFFF" w:themeFill="background1"/>
            <w:vAlign w:val="center"/>
          </w:tcPr>
          <w:p w14:paraId="42D90AE6" w14:textId="0D5334B8" w:rsidR="001C54DC" w:rsidRPr="00D378DA" w:rsidRDefault="001C54DC" w:rsidP="001C54DC">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1031" w:type="dxa"/>
            <w:gridSpan w:val="2"/>
            <w:shd w:val="clear" w:color="auto" w:fill="FFFFFF" w:themeFill="background1"/>
            <w:vAlign w:val="center"/>
          </w:tcPr>
          <w:p w14:paraId="1B83E8E8" w14:textId="4C1A3C9A" w:rsidR="001C54DC" w:rsidRPr="00D378DA" w:rsidRDefault="001C54DC" w:rsidP="001C54DC">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49024A" w:rsidRPr="00D378DA" w14:paraId="4C4B888D" w14:textId="77777777" w:rsidTr="00267686">
        <w:tc>
          <w:tcPr>
            <w:cnfStyle w:val="001000000000" w:firstRow="0" w:lastRow="0" w:firstColumn="1" w:lastColumn="0" w:oddVBand="0" w:evenVBand="0" w:oddHBand="0" w:evenHBand="0" w:firstRowFirstColumn="0" w:firstRowLastColumn="0" w:lastRowFirstColumn="0" w:lastRowLastColumn="0"/>
            <w:tcW w:w="0" w:type="dxa"/>
            <w:vMerge w:val="restart"/>
            <w:shd w:val="clear" w:color="auto" w:fill="FFFFFF" w:themeFill="background1"/>
            <w:vAlign w:val="center"/>
          </w:tcPr>
          <w:p w14:paraId="28406C0E" w14:textId="77777777" w:rsidR="000546A9" w:rsidRDefault="000546A9" w:rsidP="001C54DC">
            <w:pPr>
              <w:pStyle w:val="Table-small"/>
              <w:numPr>
                <w:ilvl w:val="0"/>
                <w:numId w:val="80"/>
              </w:numPr>
            </w:pPr>
          </w:p>
        </w:tc>
        <w:tc>
          <w:tcPr>
            <w:tcW w:w="0" w:type="dxa"/>
            <w:gridSpan w:val="3"/>
            <w:vMerge w:val="restart"/>
            <w:shd w:val="clear" w:color="auto" w:fill="FFFFFF" w:themeFill="background1"/>
            <w:vAlign w:val="center"/>
          </w:tcPr>
          <w:p w14:paraId="019B4F5E" w14:textId="77777777" w:rsidR="000546A9" w:rsidRDefault="000546A9" w:rsidP="001C54DC">
            <w:pPr>
              <w:pStyle w:val="Table-small"/>
              <w:cnfStyle w:val="000000000000" w:firstRow="0" w:lastRow="0" w:firstColumn="0" w:lastColumn="0" w:oddVBand="0" w:evenVBand="0" w:oddHBand="0" w:evenHBand="0" w:firstRowFirstColumn="0" w:firstRowLastColumn="0" w:lastRowFirstColumn="0" w:lastRowLastColumn="0"/>
            </w:pPr>
            <w:r>
              <w:t>Enable test buffer on GPIO0</w:t>
            </w:r>
          </w:p>
          <w:p w14:paraId="4A7E2CD4" w14:textId="3E408B03" w:rsidR="000546A9" w:rsidRDefault="000546A9" w:rsidP="001C54DC">
            <w:pPr>
              <w:pStyle w:val="Table-small"/>
              <w:cnfStyle w:val="000000000000" w:firstRow="0" w:lastRow="0" w:firstColumn="0" w:lastColumn="0" w:oddVBand="0" w:evenVBand="0" w:oddHBand="0" w:evenHBand="0" w:firstRowFirstColumn="0" w:firstRowLastColumn="0" w:lastRowFirstColumn="0" w:lastRowLastColumn="0"/>
            </w:pPr>
            <w:r>
              <w:t> </w:t>
            </w:r>
          </w:p>
        </w:tc>
        <w:tc>
          <w:tcPr>
            <w:tcW w:w="0" w:type="dxa"/>
            <w:gridSpan w:val="2"/>
            <w:shd w:val="clear" w:color="auto" w:fill="FFFFFF" w:themeFill="background1"/>
            <w:vAlign w:val="center"/>
          </w:tcPr>
          <w:p w14:paraId="658A8F63" w14:textId="500272E0" w:rsidR="000546A9" w:rsidRDefault="000546A9" w:rsidP="001C54DC">
            <w:pPr>
              <w:pStyle w:val="Table-small"/>
              <w:cnfStyle w:val="000000000000" w:firstRow="0" w:lastRow="0" w:firstColumn="0" w:lastColumn="0" w:oddVBand="0" w:evenVBand="0" w:oddHBand="0" w:evenHBand="0" w:firstRowFirstColumn="0" w:firstRowLastColumn="0" w:lastRowFirstColumn="0" w:lastRowLastColumn="0"/>
            </w:pPr>
            <w:r>
              <w:t>Analog_tstmux_a1bufen</w:t>
            </w:r>
          </w:p>
        </w:tc>
        <w:tc>
          <w:tcPr>
            <w:tcW w:w="0" w:type="dxa"/>
            <w:gridSpan w:val="2"/>
            <w:shd w:val="clear" w:color="auto" w:fill="FFFFFF" w:themeFill="background1"/>
            <w:vAlign w:val="center"/>
          </w:tcPr>
          <w:p w14:paraId="0FABC905" w14:textId="08FDD66B" w:rsidR="000546A9" w:rsidRDefault="000546A9" w:rsidP="001C54DC">
            <w:pPr>
              <w:pStyle w:val="Table-small"/>
              <w:cnfStyle w:val="000000000000" w:firstRow="0" w:lastRow="0" w:firstColumn="0" w:lastColumn="0" w:oddVBand="0" w:evenVBand="0" w:oddHBand="0" w:evenHBand="0" w:firstRowFirstColumn="0" w:firstRowLastColumn="0" w:lastRowFirstColumn="0" w:lastRowLastColumn="0"/>
            </w:pPr>
            <w:r>
              <w:t>1</w:t>
            </w:r>
          </w:p>
        </w:tc>
      </w:tr>
      <w:tr w:rsidR="0049024A" w:rsidRPr="00D378DA" w14:paraId="26FE267B"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vMerge/>
            <w:shd w:val="clear" w:color="auto" w:fill="FFFFFF" w:themeFill="background1"/>
            <w:vAlign w:val="center"/>
          </w:tcPr>
          <w:p w14:paraId="39DEBDAB" w14:textId="77777777" w:rsidR="000546A9" w:rsidRDefault="000546A9" w:rsidP="00BE6C7F">
            <w:pPr>
              <w:pStyle w:val="Table-small"/>
              <w:ind w:left="360"/>
            </w:pPr>
          </w:p>
        </w:tc>
        <w:tc>
          <w:tcPr>
            <w:tcW w:w="0" w:type="dxa"/>
            <w:gridSpan w:val="3"/>
            <w:vMerge/>
            <w:shd w:val="clear" w:color="auto" w:fill="FFFFFF" w:themeFill="background1"/>
            <w:vAlign w:val="center"/>
          </w:tcPr>
          <w:p w14:paraId="311F09DC" w14:textId="753CBC82" w:rsidR="000546A9" w:rsidRDefault="000546A9" w:rsidP="001C54DC">
            <w:pPr>
              <w:pStyle w:val="Table-small"/>
              <w:cnfStyle w:val="000000100000" w:firstRow="0" w:lastRow="0" w:firstColumn="0" w:lastColumn="0" w:oddVBand="0" w:evenVBand="0" w:oddHBand="1" w:evenHBand="0" w:firstRowFirstColumn="0" w:firstRowLastColumn="0" w:lastRowFirstColumn="0" w:lastRowLastColumn="0"/>
            </w:pPr>
          </w:p>
        </w:tc>
        <w:tc>
          <w:tcPr>
            <w:tcW w:w="0" w:type="dxa"/>
            <w:gridSpan w:val="2"/>
            <w:shd w:val="clear" w:color="auto" w:fill="FFFFFF" w:themeFill="background1"/>
            <w:vAlign w:val="center"/>
          </w:tcPr>
          <w:p w14:paraId="0ECA145E" w14:textId="56FA2E4F" w:rsidR="000546A9" w:rsidRDefault="000546A9" w:rsidP="001C54DC">
            <w:pPr>
              <w:pStyle w:val="Table-small"/>
              <w:cnfStyle w:val="000000100000" w:firstRow="0" w:lastRow="0" w:firstColumn="0" w:lastColumn="0" w:oddVBand="0" w:evenVBand="0" w:oddHBand="1" w:evenHBand="0" w:firstRowFirstColumn="0" w:firstRowLastColumn="0" w:lastRowFirstColumn="0" w:lastRowLastColumn="0"/>
            </w:pPr>
            <w:r>
              <w:t>Analog_tstmux_a2bufen</w:t>
            </w:r>
          </w:p>
        </w:tc>
        <w:tc>
          <w:tcPr>
            <w:tcW w:w="0" w:type="dxa"/>
            <w:gridSpan w:val="2"/>
            <w:shd w:val="clear" w:color="auto" w:fill="FFFFFF" w:themeFill="background1"/>
            <w:vAlign w:val="center"/>
          </w:tcPr>
          <w:p w14:paraId="797C0CA6" w14:textId="56CF60EB" w:rsidR="000546A9" w:rsidRDefault="000546A9" w:rsidP="001C54DC">
            <w:pPr>
              <w:pStyle w:val="Table-small"/>
              <w:cnfStyle w:val="000000100000" w:firstRow="0" w:lastRow="0" w:firstColumn="0" w:lastColumn="0" w:oddVBand="0" w:evenVBand="0" w:oddHBand="1" w:evenHBand="0" w:firstRowFirstColumn="0" w:firstRowLastColumn="0" w:lastRowFirstColumn="0" w:lastRowLastColumn="0"/>
            </w:pPr>
            <w:r>
              <w:t>0</w:t>
            </w:r>
          </w:p>
        </w:tc>
      </w:tr>
      <w:tr w:rsidR="007B617F" w:rsidRPr="00D378DA" w14:paraId="755DAAC3" w14:textId="77777777" w:rsidTr="00267686">
        <w:tc>
          <w:tcPr>
            <w:cnfStyle w:val="001000000000" w:firstRow="0" w:lastRow="0" w:firstColumn="1" w:lastColumn="0" w:oddVBand="0" w:evenVBand="0" w:oddHBand="0" w:evenHBand="0" w:firstRowFirstColumn="0" w:firstRowLastColumn="0" w:lastRowFirstColumn="0" w:lastRowLastColumn="0"/>
            <w:tcW w:w="1458" w:type="dxa"/>
            <w:vMerge w:val="restart"/>
            <w:shd w:val="clear" w:color="auto" w:fill="FFFFFF" w:themeFill="background1"/>
            <w:vAlign w:val="center"/>
          </w:tcPr>
          <w:p w14:paraId="77984B6D" w14:textId="77777777" w:rsidR="000546A9" w:rsidRPr="00D378DA" w:rsidRDefault="000546A9">
            <w:pPr>
              <w:pStyle w:val="Table-small"/>
              <w:numPr>
                <w:ilvl w:val="0"/>
                <w:numId w:val="80"/>
              </w:numPr>
              <w:rPr>
                <w:rFonts w:cstheme="minorHAnsi"/>
                <w:szCs w:val="20"/>
              </w:rPr>
            </w:pPr>
            <w:r>
              <w:t> </w:t>
            </w:r>
          </w:p>
          <w:p w14:paraId="10B1BDA0" w14:textId="0AF6F378" w:rsidR="000546A9" w:rsidRPr="00D378DA" w:rsidRDefault="000546A9" w:rsidP="00BE6C7F">
            <w:pPr>
              <w:pStyle w:val="Table-small"/>
              <w:rPr>
                <w:rFonts w:cstheme="minorHAnsi"/>
                <w:b w:val="0"/>
                <w:bCs w:val="0"/>
                <w:szCs w:val="20"/>
              </w:rPr>
            </w:pPr>
          </w:p>
        </w:tc>
        <w:tc>
          <w:tcPr>
            <w:tcW w:w="4311" w:type="dxa"/>
            <w:gridSpan w:val="3"/>
            <w:vMerge w:val="restart"/>
            <w:shd w:val="clear" w:color="auto" w:fill="FFFFFF" w:themeFill="background1"/>
            <w:vAlign w:val="center"/>
          </w:tcPr>
          <w:p w14:paraId="64B02B99" w14:textId="77777777" w:rsidR="000546A9" w:rsidRDefault="000546A9" w:rsidP="001C54DC">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t>Configure the SMU</w:t>
            </w:r>
          </w:p>
          <w:p w14:paraId="0DC45003" w14:textId="55858717" w:rsidR="000546A9" w:rsidRDefault="000546A9" w:rsidP="001C54DC">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t> </w:t>
            </w:r>
          </w:p>
        </w:tc>
        <w:tc>
          <w:tcPr>
            <w:tcW w:w="2829" w:type="dxa"/>
            <w:gridSpan w:val="2"/>
            <w:shd w:val="clear" w:color="auto" w:fill="FFFFFF" w:themeFill="background1"/>
            <w:vAlign w:val="center"/>
          </w:tcPr>
          <w:p w14:paraId="3F3E2F00" w14:textId="24F28037" w:rsidR="000546A9" w:rsidRPr="00D378DA" w:rsidRDefault="000546A9" w:rsidP="001C54DC">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Voltage sweep range</w:t>
            </w:r>
          </w:p>
        </w:tc>
        <w:tc>
          <w:tcPr>
            <w:tcW w:w="1031" w:type="dxa"/>
            <w:gridSpan w:val="2"/>
            <w:shd w:val="clear" w:color="auto" w:fill="FFFFFF" w:themeFill="background1"/>
            <w:vAlign w:val="center"/>
          </w:tcPr>
          <w:p w14:paraId="4F9DD769" w14:textId="151146F6" w:rsidR="000546A9" w:rsidRPr="00D378DA" w:rsidRDefault="000546A9" w:rsidP="001C54DC">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0 .. 1.2 V</w:t>
            </w:r>
          </w:p>
        </w:tc>
      </w:tr>
      <w:tr w:rsidR="007B617F" w:rsidRPr="00D378DA" w14:paraId="6DF83E04"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vMerge/>
            <w:shd w:val="clear" w:color="auto" w:fill="FFFFFF" w:themeFill="background1"/>
            <w:vAlign w:val="center"/>
          </w:tcPr>
          <w:p w14:paraId="026B444B" w14:textId="3F16D59A" w:rsidR="000546A9" w:rsidRPr="00D378DA" w:rsidRDefault="000546A9" w:rsidP="00BE6C7F">
            <w:pPr>
              <w:pStyle w:val="Table-small"/>
              <w:rPr>
                <w:rFonts w:cstheme="minorHAnsi"/>
                <w:b w:val="0"/>
                <w:bCs w:val="0"/>
                <w:szCs w:val="20"/>
              </w:rPr>
            </w:pPr>
          </w:p>
        </w:tc>
        <w:tc>
          <w:tcPr>
            <w:tcW w:w="4311" w:type="dxa"/>
            <w:gridSpan w:val="3"/>
            <w:vMerge/>
            <w:shd w:val="clear" w:color="auto" w:fill="FFFFFF" w:themeFill="background1"/>
            <w:vAlign w:val="center"/>
          </w:tcPr>
          <w:p w14:paraId="68279CC7" w14:textId="66C8930C" w:rsidR="000546A9" w:rsidRDefault="000546A9" w:rsidP="001C54DC">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p>
        </w:tc>
        <w:tc>
          <w:tcPr>
            <w:tcW w:w="2829" w:type="dxa"/>
            <w:gridSpan w:val="2"/>
            <w:shd w:val="clear" w:color="auto" w:fill="FFFFFF" w:themeFill="background1"/>
            <w:vAlign w:val="center"/>
          </w:tcPr>
          <w:p w14:paraId="52B66C97" w14:textId="24C45096" w:rsidR="000546A9" w:rsidRPr="00D378DA" w:rsidRDefault="000546A9" w:rsidP="001C54DC">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Voltage step size</w:t>
            </w:r>
          </w:p>
        </w:tc>
        <w:tc>
          <w:tcPr>
            <w:tcW w:w="1031" w:type="dxa"/>
            <w:gridSpan w:val="2"/>
            <w:shd w:val="clear" w:color="auto" w:fill="FFFFFF" w:themeFill="background1"/>
            <w:vAlign w:val="center"/>
          </w:tcPr>
          <w:p w14:paraId="3B70B5B9" w14:textId="52B1B525" w:rsidR="000546A9" w:rsidRPr="00D378DA" w:rsidRDefault="000546A9" w:rsidP="001C54DC">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10 mV</w:t>
            </w:r>
          </w:p>
        </w:tc>
      </w:tr>
      <w:tr w:rsidR="007B617F" w:rsidRPr="00D378DA" w14:paraId="06217630" w14:textId="77777777" w:rsidTr="00267686">
        <w:tc>
          <w:tcPr>
            <w:cnfStyle w:val="001000000000" w:firstRow="0" w:lastRow="0" w:firstColumn="1" w:lastColumn="0" w:oddVBand="0" w:evenVBand="0" w:oddHBand="0" w:evenHBand="0" w:firstRowFirstColumn="0" w:firstRowLastColumn="0" w:lastRowFirstColumn="0" w:lastRowLastColumn="0"/>
            <w:tcW w:w="1458" w:type="dxa"/>
            <w:shd w:val="clear" w:color="auto" w:fill="FFFFFF" w:themeFill="background1"/>
            <w:vAlign w:val="center"/>
          </w:tcPr>
          <w:p w14:paraId="751B712B" w14:textId="1A544B9C" w:rsidR="001C54DC" w:rsidRPr="00D378DA" w:rsidRDefault="001C54DC" w:rsidP="00BE6C7F">
            <w:pPr>
              <w:pStyle w:val="Table-small"/>
              <w:numPr>
                <w:ilvl w:val="0"/>
                <w:numId w:val="80"/>
              </w:numPr>
              <w:rPr>
                <w:rFonts w:cstheme="minorHAnsi"/>
                <w:b w:val="0"/>
                <w:bCs w:val="0"/>
                <w:szCs w:val="20"/>
              </w:rPr>
            </w:pPr>
            <w:r>
              <w:t> </w:t>
            </w:r>
          </w:p>
        </w:tc>
        <w:tc>
          <w:tcPr>
            <w:tcW w:w="4311" w:type="dxa"/>
            <w:gridSpan w:val="3"/>
            <w:shd w:val="clear" w:color="auto" w:fill="FFFFFF" w:themeFill="background1"/>
            <w:vAlign w:val="center"/>
          </w:tcPr>
          <w:p w14:paraId="38D17037" w14:textId="2EE54D3B" w:rsidR="001C54DC" w:rsidRDefault="001C54DC" w:rsidP="001C54DC">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t>Enable the SMU</w:t>
            </w:r>
          </w:p>
        </w:tc>
        <w:tc>
          <w:tcPr>
            <w:tcW w:w="0" w:type="dxa"/>
            <w:gridSpan w:val="2"/>
            <w:shd w:val="clear" w:color="auto" w:fill="FFFFFF" w:themeFill="background1"/>
            <w:vAlign w:val="center"/>
          </w:tcPr>
          <w:p w14:paraId="55CAAF8B" w14:textId="2DD094B2" w:rsidR="001C54DC" w:rsidRPr="00D378DA" w:rsidRDefault="001C54DC" w:rsidP="001C54DC">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1031" w:type="dxa"/>
            <w:gridSpan w:val="2"/>
            <w:shd w:val="clear" w:color="auto" w:fill="FFFFFF" w:themeFill="background1"/>
            <w:vAlign w:val="center"/>
          </w:tcPr>
          <w:p w14:paraId="5BBD3EDC" w14:textId="73A74B97" w:rsidR="001C54DC" w:rsidRPr="00D378DA" w:rsidRDefault="001C54DC" w:rsidP="001C54DC">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7B617F" w:rsidRPr="00D378DA" w14:paraId="20971776"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shd w:val="clear" w:color="auto" w:fill="FFFFFF" w:themeFill="background1"/>
            <w:vAlign w:val="center"/>
          </w:tcPr>
          <w:p w14:paraId="22FA41C9" w14:textId="35E53659" w:rsidR="001C54DC" w:rsidRPr="00D378DA" w:rsidRDefault="001C54DC" w:rsidP="00BE6C7F">
            <w:pPr>
              <w:pStyle w:val="Table-small"/>
              <w:numPr>
                <w:ilvl w:val="0"/>
                <w:numId w:val="80"/>
              </w:numPr>
              <w:rPr>
                <w:rFonts w:cstheme="minorHAnsi"/>
                <w:b w:val="0"/>
                <w:bCs w:val="0"/>
                <w:szCs w:val="20"/>
              </w:rPr>
            </w:pPr>
            <w:r>
              <w:t> </w:t>
            </w:r>
          </w:p>
        </w:tc>
        <w:tc>
          <w:tcPr>
            <w:tcW w:w="4311" w:type="dxa"/>
            <w:gridSpan w:val="3"/>
            <w:shd w:val="clear" w:color="auto" w:fill="FFFFFF" w:themeFill="background1"/>
            <w:vAlign w:val="center"/>
          </w:tcPr>
          <w:p w14:paraId="75BA8F69" w14:textId="3562CB53" w:rsidR="001C54DC" w:rsidRDefault="001C54DC" w:rsidP="001C54DC">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Perform the voltage sweep on the SMU</w:t>
            </w:r>
          </w:p>
        </w:tc>
        <w:tc>
          <w:tcPr>
            <w:tcW w:w="0" w:type="dxa"/>
            <w:gridSpan w:val="2"/>
            <w:shd w:val="clear" w:color="auto" w:fill="FFFFFF" w:themeFill="background1"/>
            <w:vAlign w:val="center"/>
          </w:tcPr>
          <w:p w14:paraId="111CB5B8" w14:textId="2A1F0492" w:rsidR="001C54DC" w:rsidRPr="00D378DA" w:rsidRDefault="001C54DC" w:rsidP="001C54DC">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1031" w:type="dxa"/>
            <w:gridSpan w:val="2"/>
            <w:shd w:val="clear" w:color="auto" w:fill="FFFFFF" w:themeFill="background1"/>
            <w:vAlign w:val="center"/>
          </w:tcPr>
          <w:p w14:paraId="15741004" w14:textId="5D2EB278" w:rsidR="001C54DC" w:rsidRPr="00D378DA" w:rsidRDefault="001C54DC" w:rsidP="001C54DC">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7B617F" w:rsidRPr="00D378DA" w14:paraId="23DCCC98" w14:textId="77777777" w:rsidTr="00267686">
        <w:tc>
          <w:tcPr>
            <w:cnfStyle w:val="001000000000" w:firstRow="0" w:lastRow="0" w:firstColumn="1" w:lastColumn="0" w:oddVBand="0" w:evenVBand="0" w:oddHBand="0" w:evenHBand="0" w:firstRowFirstColumn="0" w:firstRowLastColumn="0" w:lastRowFirstColumn="0" w:lastRowLastColumn="0"/>
            <w:tcW w:w="1458" w:type="dxa"/>
            <w:shd w:val="clear" w:color="auto" w:fill="FFFFFF" w:themeFill="background1"/>
            <w:vAlign w:val="center"/>
          </w:tcPr>
          <w:p w14:paraId="28F5AE4F" w14:textId="02FF3194" w:rsidR="001C54DC" w:rsidRPr="00D378DA" w:rsidRDefault="001C54DC" w:rsidP="00BE6C7F">
            <w:pPr>
              <w:pStyle w:val="Table-small"/>
              <w:numPr>
                <w:ilvl w:val="0"/>
                <w:numId w:val="80"/>
              </w:numPr>
              <w:rPr>
                <w:rFonts w:cstheme="minorHAnsi"/>
                <w:b w:val="0"/>
                <w:bCs w:val="0"/>
                <w:szCs w:val="20"/>
              </w:rPr>
            </w:pPr>
            <w:r>
              <w:t> </w:t>
            </w:r>
          </w:p>
        </w:tc>
        <w:tc>
          <w:tcPr>
            <w:tcW w:w="4311" w:type="dxa"/>
            <w:gridSpan w:val="3"/>
            <w:shd w:val="clear" w:color="auto" w:fill="FFFFFF" w:themeFill="background1"/>
            <w:vAlign w:val="center"/>
          </w:tcPr>
          <w:p w14:paraId="742CD4ED" w14:textId="131DBAC2" w:rsidR="001C54DC" w:rsidRDefault="001C54DC" w:rsidP="001C54DC">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t>Measure buffer output voltage for each sweep point on the DMM</w:t>
            </w:r>
          </w:p>
        </w:tc>
        <w:tc>
          <w:tcPr>
            <w:tcW w:w="0" w:type="dxa"/>
            <w:gridSpan w:val="2"/>
            <w:shd w:val="clear" w:color="auto" w:fill="FFFFFF" w:themeFill="background1"/>
            <w:vAlign w:val="center"/>
          </w:tcPr>
          <w:p w14:paraId="76F18C31" w14:textId="76925C99" w:rsidR="001C54DC" w:rsidRPr="00D378DA" w:rsidRDefault="001C54DC" w:rsidP="001C54DC">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1031" w:type="dxa"/>
            <w:gridSpan w:val="2"/>
            <w:shd w:val="clear" w:color="auto" w:fill="FFFFFF" w:themeFill="background1"/>
            <w:vAlign w:val="center"/>
          </w:tcPr>
          <w:p w14:paraId="2B9C3CFF" w14:textId="4AFD4323" w:rsidR="001C54DC" w:rsidRPr="00D378DA" w:rsidRDefault="001C54DC" w:rsidP="001C54DC">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7B617F" w:rsidRPr="00D378DA" w14:paraId="35D823B3"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shd w:val="clear" w:color="auto" w:fill="FFFFFF" w:themeFill="background1"/>
            <w:vAlign w:val="center"/>
          </w:tcPr>
          <w:p w14:paraId="67204357" w14:textId="67F74C4C" w:rsidR="001C54DC" w:rsidRPr="00D378DA" w:rsidRDefault="001C54DC" w:rsidP="00BE6C7F">
            <w:pPr>
              <w:pStyle w:val="Table-small"/>
              <w:numPr>
                <w:ilvl w:val="0"/>
                <w:numId w:val="80"/>
              </w:numPr>
              <w:rPr>
                <w:rFonts w:cstheme="minorHAnsi"/>
                <w:b w:val="0"/>
                <w:bCs w:val="0"/>
                <w:szCs w:val="20"/>
              </w:rPr>
            </w:pPr>
            <w:r>
              <w:t> </w:t>
            </w:r>
          </w:p>
        </w:tc>
        <w:tc>
          <w:tcPr>
            <w:tcW w:w="4311" w:type="dxa"/>
            <w:gridSpan w:val="3"/>
            <w:shd w:val="clear" w:color="auto" w:fill="FFFFFF" w:themeFill="background1"/>
            <w:vAlign w:val="center"/>
          </w:tcPr>
          <w:p w14:paraId="5BC441C9" w14:textId="1536DD0C" w:rsidR="001C54DC" w:rsidRDefault="001C54DC" w:rsidP="001C54DC">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Disable the SMU</w:t>
            </w:r>
          </w:p>
        </w:tc>
        <w:tc>
          <w:tcPr>
            <w:tcW w:w="0" w:type="dxa"/>
            <w:gridSpan w:val="2"/>
            <w:shd w:val="clear" w:color="auto" w:fill="FFFFFF" w:themeFill="background1"/>
            <w:vAlign w:val="center"/>
          </w:tcPr>
          <w:p w14:paraId="131CAC6A" w14:textId="74CADC3D" w:rsidR="001C54DC" w:rsidRPr="00D378DA" w:rsidRDefault="001C54DC" w:rsidP="001C54DC">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1031" w:type="dxa"/>
            <w:gridSpan w:val="2"/>
            <w:shd w:val="clear" w:color="auto" w:fill="FFFFFF" w:themeFill="background1"/>
            <w:vAlign w:val="center"/>
          </w:tcPr>
          <w:p w14:paraId="4E0F23AB" w14:textId="0F8536F5" w:rsidR="001C54DC" w:rsidRPr="00D378DA" w:rsidRDefault="001C54DC" w:rsidP="001C54DC">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DE4F28" w:rsidRPr="00D378DA" w14:paraId="51DD1E02"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7FC9E831" w14:textId="77777777" w:rsidR="00DE4F28" w:rsidRDefault="00DE4F28">
            <w:pPr>
              <w:pStyle w:val="Table-small"/>
              <w:numPr>
                <w:ilvl w:val="0"/>
                <w:numId w:val="80"/>
              </w:numPr>
            </w:pPr>
          </w:p>
        </w:tc>
        <w:tc>
          <w:tcPr>
            <w:tcW w:w="0" w:type="dxa"/>
            <w:gridSpan w:val="3"/>
            <w:shd w:val="clear" w:color="auto" w:fill="FFFFFF" w:themeFill="background1"/>
            <w:vAlign w:val="center"/>
          </w:tcPr>
          <w:p w14:paraId="7FDD8E77" w14:textId="3D09D681" w:rsidR="00DE4F28" w:rsidRDefault="00DE4F28" w:rsidP="001C54DC">
            <w:pPr>
              <w:pStyle w:val="Table-small"/>
              <w:cnfStyle w:val="000000000000" w:firstRow="0" w:lastRow="0" w:firstColumn="0" w:lastColumn="0" w:oddVBand="0" w:evenVBand="0" w:oddHBand="0" w:evenHBand="0" w:firstRowFirstColumn="0" w:firstRowLastColumn="0" w:lastRowFirstColumn="0" w:lastRowLastColumn="0"/>
            </w:pPr>
            <w:r>
              <w:t>Disconnect DMM from GPIO0</w:t>
            </w:r>
          </w:p>
        </w:tc>
        <w:tc>
          <w:tcPr>
            <w:tcW w:w="0" w:type="dxa"/>
            <w:gridSpan w:val="2"/>
            <w:shd w:val="clear" w:color="auto" w:fill="FFFFFF" w:themeFill="background1"/>
            <w:vAlign w:val="center"/>
          </w:tcPr>
          <w:p w14:paraId="71AF765F" w14:textId="77777777" w:rsidR="00DE4F28" w:rsidRDefault="00DE4F28" w:rsidP="001C54DC">
            <w:pPr>
              <w:pStyle w:val="Table-small"/>
              <w:cnfStyle w:val="000000000000" w:firstRow="0" w:lastRow="0" w:firstColumn="0" w:lastColumn="0" w:oddVBand="0" w:evenVBand="0" w:oddHBand="0" w:evenHBand="0" w:firstRowFirstColumn="0" w:firstRowLastColumn="0" w:lastRowFirstColumn="0" w:lastRowLastColumn="0"/>
            </w:pPr>
          </w:p>
        </w:tc>
        <w:tc>
          <w:tcPr>
            <w:tcW w:w="0" w:type="dxa"/>
            <w:gridSpan w:val="2"/>
            <w:shd w:val="clear" w:color="auto" w:fill="FFFFFF" w:themeFill="background1"/>
            <w:vAlign w:val="center"/>
          </w:tcPr>
          <w:p w14:paraId="735D0030" w14:textId="77777777" w:rsidR="00DE4F28" w:rsidRDefault="00DE4F28" w:rsidP="001C54DC">
            <w:pPr>
              <w:pStyle w:val="Table-small"/>
              <w:cnfStyle w:val="000000000000" w:firstRow="0" w:lastRow="0" w:firstColumn="0" w:lastColumn="0" w:oddVBand="0" w:evenVBand="0" w:oddHBand="0" w:evenHBand="0" w:firstRowFirstColumn="0" w:firstRowLastColumn="0" w:lastRowFirstColumn="0" w:lastRowLastColumn="0"/>
            </w:pPr>
          </w:p>
        </w:tc>
      </w:tr>
      <w:tr w:rsidR="007B617F" w:rsidRPr="00D378DA" w14:paraId="411E9BEF"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shd w:val="clear" w:color="auto" w:fill="FFFFFF" w:themeFill="background1"/>
            <w:vAlign w:val="center"/>
          </w:tcPr>
          <w:p w14:paraId="1F6488AE" w14:textId="049A1EAA" w:rsidR="00DE4F28" w:rsidRDefault="00DE4F28" w:rsidP="00BE6C7F">
            <w:pPr>
              <w:pStyle w:val="Table-small"/>
              <w:numPr>
                <w:ilvl w:val="0"/>
                <w:numId w:val="80"/>
              </w:numPr>
            </w:pPr>
            <w:r>
              <w:t> </w:t>
            </w:r>
          </w:p>
        </w:tc>
        <w:tc>
          <w:tcPr>
            <w:tcW w:w="4311" w:type="dxa"/>
            <w:gridSpan w:val="3"/>
            <w:shd w:val="clear" w:color="auto" w:fill="FFFFFF" w:themeFill="background1"/>
            <w:vAlign w:val="center"/>
          </w:tcPr>
          <w:p w14:paraId="6EDC4311" w14:textId="27970214" w:rsidR="00DE4F28" w:rsidRDefault="00DE4F28" w:rsidP="00DE4F28">
            <w:pPr>
              <w:pStyle w:val="Table-small"/>
              <w:cnfStyle w:val="000000100000" w:firstRow="0" w:lastRow="0" w:firstColumn="0" w:lastColumn="0" w:oddVBand="0" w:evenVBand="0" w:oddHBand="1" w:evenHBand="0" w:firstRowFirstColumn="0" w:firstRowLastColumn="0" w:lastRowFirstColumn="0" w:lastRowLastColumn="0"/>
            </w:pPr>
            <w:r>
              <w:t>Disconnect SMU from GPIO1</w:t>
            </w:r>
          </w:p>
        </w:tc>
        <w:tc>
          <w:tcPr>
            <w:tcW w:w="0" w:type="dxa"/>
            <w:gridSpan w:val="2"/>
            <w:shd w:val="clear" w:color="auto" w:fill="FFFFFF" w:themeFill="background1"/>
            <w:vAlign w:val="center"/>
          </w:tcPr>
          <w:p w14:paraId="1305C470" w14:textId="67377415" w:rsidR="00DE4F28" w:rsidRDefault="00DE4F28" w:rsidP="00DE4F28">
            <w:pPr>
              <w:pStyle w:val="Table-small"/>
              <w:cnfStyle w:val="000000100000" w:firstRow="0" w:lastRow="0" w:firstColumn="0" w:lastColumn="0" w:oddVBand="0" w:evenVBand="0" w:oddHBand="1" w:evenHBand="0" w:firstRowFirstColumn="0" w:firstRowLastColumn="0" w:lastRowFirstColumn="0" w:lastRowLastColumn="0"/>
            </w:pPr>
            <w:r>
              <w:t> </w:t>
            </w:r>
          </w:p>
        </w:tc>
        <w:tc>
          <w:tcPr>
            <w:tcW w:w="1031" w:type="dxa"/>
            <w:gridSpan w:val="2"/>
            <w:shd w:val="clear" w:color="auto" w:fill="FFFFFF" w:themeFill="background1"/>
            <w:vAlign w:val="center"/>
          </w:tcPr>
          <w:p w14:paraId="5F4DA778" w14:textId="556D3A05" w:rsidR="00DE4F28" w:rsidRPr="00D378DA" w:rsidRDefault="00DE4F28" w:rsidP="00DE4F2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7B617F" w:rsidRPr="00D378DA" w14:paraId="37B7B30E" w14:textId="77777777" w:rsidTr="00267686">
        <w:tc>
          <w:tcPr>
            <w:cnfStyle w:val="001000000000" w:firstRow="0" w:lastRow="0" w:firstColumn="1" w:lastColumn="0" w:oddVBand="0" w:evenVBand="0" w:oddHBand="0" w:evenHBand="0" w:firstRowFirstColumn="0" w:firstRowLastColumn="0" w:lastRowFirstColumn="0" w:lastRowLastColumn="0"/>
            <w:tcW w:w="1458" w:type="dxa"/>
            <w:shd w:val="clear" w:color="auto" w:fill="FFFFFF" w:themeFill="background1"/>
            <w:vAlign w:val="center"/>
          </w:tcPr>
          <w:p w14:paraId="51C9F599" w14:textId="4D4175CF" w:rsidR="00DE4F28" w:rsidRDefault="00DE4F28" w:rsidP="00BE6C7F">
            <w:pPr>
              <w:pStyle w:val="Table-small"/>
              <w:numPr>
                <w:ilvl w:val="0"/>
                <w:numId w:val="80"/>
              </w:numPr>
            </w:pPr>
            <w:r>
              <w:t> </w:t>
            </w:r>
          </w:p>
        </w:tc>
        <w:tc>
          <w:tcPr>
            <w:tcW w:w="4311" w:type="dxa"/>
            <w:gridSpan w:val="3"/>
            <w:shd w:val="clear" w:color="auto" w:fill="FFFFFF" w:themeFill="background1"/>
            <w:vAlign w:val="center"/>
          </w:tcPr>
          <w:p w14:paraId="4BDFC187" w14:textId="635162E2" w:rsidR="00DE4F28" w:rsidRPr="00BE6C7F" w:rsidRDefault="00DE4F28" w:rsidP="00DE4F28">
            <w:pPr>
              <w:pStyle w:val="Table-small"/>
              <w:cnfStyle w:val="000000000000" w:firstRow="0" w:lastRow="0" w:firstColumn="0" w:lastColumn="0" w:oddVBand="0" w:evenVBand="0" w:oddHBand="0" w:evenHBand="0" w:firstRowFirstColumn="0" w:firstRowLastColumn="0" w:lastRowFirstColumn="0" w:lastRowLastColumn="0"/>
              <w:rPr>
                <w:u w:val="single"/>
              </w:rPr>
            </w:pPr>
            <w:r w:rsidRPr="00BE6C7F">
              <w:rPr>
                <w:u w:val="single"/>
              </w:rPr>
              <w:t>Measure test buffer on GPIO1</w:t>
            </w:r>
          </w:p>
        </w:tc>
        <w:tc>
          <w:tcPr>
            <w:tcW w:w="0" w:type="dxa"/>
            <w:gridSpan w:val="2"/>
            <w:shd w:val="clear" w:color="auto" w:fill="FFFFFF" w:themeFill="background1"/>
            <w:vAlign w:val="center"/>
          </w:tcPr>
          <w:p w14:paraId="621034CD" w14:textId="444B6C64" w:rsidR="00DE4F28" w:rsidRDefault="00DE4F28" w:rsidP="00DE4F28">
            <w:pPr>
              <w:pStyle w:val="Table-small"/>
              <w:cnfStyle w:val="000000000000" w:firstRow="0" w:lastRow="0" w:firstColumn="0" w:lastColumn="0" w:oddVBand="0" w:evenVBand="0" w:oddHBand="0" w:evenHBand="0" w:firstRowFirstColumn="0" w:firstRowLastColumn="0" w:lastRowFirstColumn="0" w:lastRowLastColumn="0"/>
            </w:pPr>
            <w:r>
              <w:t> </w:t>
            </w:r>
          </w:p>
        </w:tc>
        <w:tc>
          <w:tcPr>
            <w:tcW w:w="1031" w:type="dxa"/>
            <w:gridSpan w:val="2"/>
            <w:shd w:val="clear" w:color="auto" w:fill="FFFFFF" w:themeFill="background1"/>
            <w:vAlign w:val="center"/>
          </w:tcPr>
          <w:p w14:paraId="22C697BB" w14:textId="1C8A0E93" w:rsidR="00DE4F28" w:rsidRPr="00D378DA" w:rsidRDefault="00DE4F28" w:rsidP="00DE4F2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49024A" w:rsidRPr="00D378DA" w14:paraId="62F39D9D"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vMerge w:val="restart"/>
            <w:shd w:val="clear" w:color="auto" w:fill="FFFFFF" w:themeFill="background1"/>
            <w:vAlign w:val="center"/>
          </w:tcPr>
          <w:p w14:paraId="4365EAF3" w14:textId="77777777" w:rsidR="00F41071" w:rsidRDefault="00F41071" w:rsidP="00DE4F28">
            <w:pPr>
              <w:pStyle w:val="Table-small"/>
              <w:numPr>
                <w:ilvl w:val="0"/>
                <w:numId w:val="80"/>
              </w:numPr>
            </w:pPr>
          </w:p>
        </w:tc>
        <w:tc>
          <w:tcPr>
            <w:tcW w:w="0" w:type="dxa"/>
            <w:gridSpan w:val="3"/>
            <w:vMerge w:val="restart"/>
            <w:shd w:val="clear" w:color="auto" w:fill="FFFFFF" w:themeFill="background1"/>
            <w:vAlign w:val="center"/>
          </w:tcPr>
          <w:p w14:paraId="37F34179" w14:textId="2559C4C9" w:rsidR="00F41071" w:rsidRDefault="00F41071" w:rsidP="00DE4F28">
            <w:pPr>
              <w:pStyle w:val="Table-small"/>
              <w:cnfStyle w:val="000000100000" w:firstRow="0" w:lastRow="0" w:firstColumn="0" w:lastColumn="0" w:oddVBand="0" w:evenVBand="0" w:oddHBand="1" w:evenHBand="0" w:firstRowFirstColumn="0" w:firstRowLastColumn="0" w:lastRowFirstColumn="0" w:lastRowLastColumn="0"/>
            </w:pPr>
            <w:r>
              <w:t>Initialize the SMU as a voltage source</w:t>
            </w:r>
          </w:p>
        </w:tc>
        <w:tc>
          <w:tcPr>
            <w:tcW w:w="0" w:type="dxa"/>
            <w:gridSpan w:val="2"/>
            <w:shd w:val="clear" w:color="auto" w:fill="FFFFFF" w:themeFill="background1"/>
            <w:vAlign w:val="center"/>
          </w:tcPr>
          <w:p w14:paraId="0A238698" w14:textId="7FDF1554" w:rsidR="00F41071" w:rsidRDefault="00F41071" w:rsidP="00DE4F28">
            <w:pPr>
              <w:pStyle w:val="Table-small"/>
              <w:cnfStyle w:val="000000100000" w:firstRow="0" w:lastRow="0" w:firstColumn="0" w:lastColumn="0" w:oddVBand="0" w:evenVBand="0" w:oddHBand="1" w:evenHBand="0" w:firstRowFirstColumn="0" w:firstRowLastColumn="0" w:lastRowFirstColumn="0" w:lastRowLastColumn="0"/>
            </w:pPr>
            <w:r>
              <w:t>Mode</w:t>
            </w:r>
          </w:p>
        </w:tc>
        <w:tc>
          <w:tcPr>
            <w:tcW w:w="0" w:type="dxa"/>
            <w:gridSpan w:val="2"/>
            <w:shd w:val="clear" w:color="auto" w:fill="FFFFFF" w:themeFill="background1"/>
            <w:vAlign w:val="center"/>
          </w:tcPr>
          <w:p w14:paraId="0FEF1B36" w14:textId="2C422E34" w:rsidR="00F41071" w:rsidRDefault="00F41071" w:rsidP="00DE4F28">
            <w:pPr>
              <w:pStyle w:val="Table-small"/>
              <w:cnfStyle w:val="000000100000" w:firstRow="0" w:lastRow="0" w:firstColumn="0" w:lastColumn="0" w:oddVBand="0" w:evenVBand="0" w:oddHBand="1" w:evenHBand="0" w:firstRowFirstColumn="0" w:firstRowLastColumn="0" w:lastRowFirstColumn="0" w:lastRowLastColumn="0"/>
            </w:pPr>
            <w:r>
              <w:t>Voltage</w:t>
            </w:r>
          </w:p>
        </w:tc>
      </w:tr>
      <w:tr w:rsidR="0049024A" w:rsidRPr="00D378DA" w14:paraId="14C49FB7" w14:textId="77777777" w:rsidTr="00267686">
        <w:tc>
          <w:tcPr>
            <w:cnfStyle w:val="001000000000" w:firstRow="0" w:lastRow="0" w:firstColumn="1" w:lastColumn="0" w:oddVBand="0" w:evenVBand="0" w:oddHBand="0" w:evenHBand="0" w:firstRowFirstColumn="0" w:firstRowLastColumn="0" w:lastRowFirstColumn="0" w:lastRowLastColumn="0"/>
            <w:tcW w:w="0" w:type="dxa"/>
            <w:vMerge/>
            <w:shd w:val="clear" w:color="auto" w:fill="FFFFFF" w:themeFill="background1"/>
            <w:vAlign w:val="center"/>
          </w:tcPr>
          <w:p w14:paraId="6FF4A312" w14:textId="77777777" w:rsidR="00F41071" w:rsidRDefault="00F41071" w:rsidP="00BE6C7F">
            <w:pPr>
              <w:pStyle w:val="Table-small"/>
              <w:ind w:left="360"/>
            </w:pPr>
          </w:p>
        </w:tc>
        <w:tc>
          <w:tcPr>
            <w:tcW w:w="0" w:type="dxa"/>
            <w:gridSpan w:val="3"/>
            <w:vMerge/>
            <w:shd w:val="clear" w:color="auto" w:fill="FFFFFF" w:themeFill="background1"/>
            <w:vAlign w:val="center"/>
          </w:tcPr>
          <w:p w14:paraId="1720E759" w14:textId="77777777" w:rsidR="00F41071" w:rsidRDefault="00F41071" w:rsidP="00DE4F28">
            <w:pPr>
              <w:pStyle w:val="Table-small"/>
              <w:cnfStyle w:val="000000000000" w:firstRow="0" w:lastRow="0" w:firstColumn="0" w:lastColumn="0" w:oddVBand="0" w:evenVBand="0" w:oddHBand="0" w:evenHBand="0" w:firstRowFirstColumn="0" w:firstRowLastColumn="0" w:lastRowFirstColumn="0" w:lastRowLastColumn="0"/>
            </w:pPr>
          </w:p>
        </w:tc>
        <w:tc>
          <w:tcPr>
            <w:tcW w:w="0" w:type="dxa"/>
            <w:gridSpan w:val="2"/>
            <w:shd w:val="clear" w:color="auto" w:fill="FFFFFF" w:themeFill="background1"/>
            <w:vAlign w:val="center"/>
          </w:tcPr>
          <w:p w14:paraId="6457F3E8" w14:textId="01F34FF2" w:rsidR="00F41071" w:rsidRDefault="00F41071" w:rsidP="00DE4F28">
            <w:pPr>
              <w:pStyle w:val="Table-small"/>
              <w:cnfStyle w:val="000000000000" w:firstRow="0" w:lastRow="0" w:firstColumn="0" w:lastColumn="0" w:oddVBand="0" w:evenVBand="0" w:oddHBand="0" w:evenHBand="0" w:firstRowFirstColumn="0" w:firstRowLastColumn="0" w:lastRowFirstColumn="0" w:lastRowLastColumn="0"/>
            </w:pPr>
            <w:r>
              <w:t>Output voltage</w:t>
            </w:r>
          </w:p>
        </w:tc>
        <w:tc>
          <w:tcPr>
            <w:tcW w:w="0" w:type="dxa"/>
            <w:gridSpan w:val="2"/>
            <w:shd w:val="clear" w:color="auto" w:fill="FFFFFF" w:themeFill="background1"/>
            <w:vAlign w:val="center"/>
          </w:tcPr>
          <w:p w14:paraId="1D34FC6D" w14:textId="6E4E9C3A" w:rsidR="00F41071" w:rsidRDefault="00F41071" w:rsidP="00DE4F28">
            <w:pPr>
              <w:pStyle w:val="Table-small"/>
              <w:cnfStyle w:val="000000000000" w:firstRow="0" w:lastRow="0" w:firstColumn="0" w:lastColumn="0" w:oddVBand="0" w:evenVBand="0" w:oddHBand="0" w:evenHBand="0" w:firstRowFirstColumn="0" w:firstRowLastColumn="0" w:lastRowFirstColumn="0" w:lastRowLastColumn="0"/>
            </w:pPr>
            <w:r>
              <w:t>0.0 V</w:t>
            </w:r>
          </w:p>
        </w:tc>
      </w:tr>
      <w:tr w:rsidR="0049024A" w:rsidRPr="00D378DA" w14:paraId="79C467B7"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vMerge/>
            <w:shd w:val="clear" w:color="auto" w:fill="FFFFFF" w:themeFill="background1"/>
            <w:vAlign w:val="center"/>
          </w:tcPr>
          <w:p w14:paraId="161B9BDD" w14:textId="77777777" w:rsidR="00F41071" w:rsidRDefault="00F41071" w:rsidP="00BE6C7F">
            <w:pPr>
              <w:pStyle w:val="Table-small"/>
            </w:pPr>
          </w:p>
        </w:tc>
        <w:tc>
          <w:tcPr>
            <w:tcW w:w="0" w:type="dxa"/>
            <w:gridSpan w:val="3"/>
            <w:vMerge/>
            <w:shd w:val="clear" w:color="auto" w:fill="FFFFFF" w:themeFill="background1"/>
            <w:vAlign w:val="center"/>
          </w:tcPr>
          <w:p w14:paraId="3C372183" w14:textId="77777777" w:rsidR="00F41071" w:rsidRDefault="00F41071" w:rsidP="00DE4F28">
            <w:pPr>
              <w:pStyle w:val="Table-small"/>
              <w:cnfStyle w:val="000000100000" w:firstRow="0" w:lastRow="0" w:firstColumn="0" w:lastColumn="0" w:oddVBand="0" w:evenVBand="0" w:oddHBand="1" w:evenHBand="0" w:firstRowFirstColumn="0" w:firstRowLastColumn="0" w:lastRowFirstColumn="0" w:lastRowLastColumn="0"/>
            </w:pPr>
          </w:p>
        </w:tc>
        <w:tc>
          <w:tcPr>
            <w:tcW w:w="0" w:type="dxa"/>
            <w:gridSpan w:val="2"/>
            <w:shd w:val="clear" w:color="auto" w:fill="FFFFFF" w:themeFill="background1"/>
            <w:vAlign w:val="center"/>
          </w:tcPr>
          <w:p w14:paraId="2A0D74B9" w14:textId="58CC4872" w:rsidR="00F41071" w:rsidRDefault="00F41071" w:rsidP="00DE4F28">
            <w:pPr>
              <w:pStyle w:val="Table-small"/>
              <w:cnfStyle w:val="000000100000" w:firstRow="0" w:lastRow="0" w:firstColumn="0" w:lastColumn="0" w:oddVBand="0" w:evenVBand="0" w:oddHBand="1" w:evenHBand="0" w:firstRowFirstColumn="0" w:firstRowLastColumn="0" w:lastRowFirstColumn="0" w:lastRowLastColumn="0"/>
            </w:pPr>
            <w:r>
              <w:t>Current protection</w:t>
            </w:r>
          </w:p>
        </w:tc>
        <w:tc>
          <w:tcPr>
            <w:tcW w:w="0" w:type="dxa"/>
            <w:gridSpan w:val="2"/>
            <w:shd w:val="clear" w:color="auto" w:fill="FFFFFF" w:themeFill="background1"/>
            <w:vAlign w:val="center"/>
          </w:tcPr>
          <w:p w14:paraId="61439BFF" w14:textId="3004130F" w:rsidR="00F41071" w:rsidRDefault="00F41071" w:rsidP="00DE4F28">
            <w:pPr>
              <w:pStyle w:val="Table-small"/>
              <w:cnfStyle w:val="000000100000" w:firstRow="0" w:lastRow="0" w:firstColumn="0" w:lastColumn="0" w:oddVBand="0" w:evenVBand="0" w:oddHBand="1" w:evenHBand="0" w:firstRowFirstColumn="0" w:firstRowLastColumn="0" w:lastRowFirstColumn="0" w:lastRowLastColumn="0"/>
            </w:pPr>
            <w:r>
              <w:t>1 mA</w:t>
            </w:r>
          </w:p>
        </w:tc>
      </w:tr>
      <w:tr w:rsidR="00D05D48" w:rsidRPr="00D378DA" w14:paraId="4BA49156"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5472C41D" w14:textId="77777777" w:rsidR="00DE4F28" w:rsidRDefault="00DE4F28" w:rsidP="00DE4F28">
            <w:pPr>
              <w:pStyle w:val="Table-small"/>
              <w:numPr>
                <w:ilvl w:val="0"/>
                <w:numId w:val="80"/>
              </w:numPr>
            </w:pPr>
          </w:p>
        </w:tc>
        <w:tc>
          <w:tcPr>
            <w:tcW w:w="0" w:type="dxa"/>
            <w:gridSpan w:val="3"/>
            <w:shd w:val="clear" w:color="auto" w:fill="FFFFFF" w:themeFill="background1"/>
            <w:vAlign w:val="center"/>
          </w:tcPr>
          <w:p w14:paraId="51DA62A1" w14:textId="3BD6470C" w:rsidR="00DE4F28" w:rsidRDefault="00DE4F28" w:rsidP="00DE4F28">
            <w:pPr>
              <w:pStyle w:val="Table-small"/>
              <w:cnfStyle w:val="000000000000" w:firstRow="0" w:lastRow="0" w:firstColumn="0" w:lastColumn="0" w:oddVBand="0" w:evenVBand="0" w:oddHBand="0" w:evenHBand="0" w:firstRowFirstColumn="0" w:firstRowLastColumn="0" w:lastRowFirstColumn="0" w:lastRowLastColumn="0"/>
            </w:pPr>
            <w:r>
              <w:t>Connect SMU to GPIO0</w:t>
            </w:r>
          </w:p>
        </w:tc>
        <w:tc>
          <w:tcPr>
            <w:tcW w:w="0" w:type="dxa"/>
            <w:gridSpan w:val="2"/>
            <w:shd w:val="clear" w:color="auto" w:fill="FFFFFF" w:themeFill="background1"/>
            <w:vAlign w:val="center"/>
          </w:tcPr>
          <w:p w14:paraId="42068903" w14:textId="26706AD5" w:rsidR="00DE4F28" w:rsidRDefault="00DE4F28" w:rsidP="00DE4F28">
            <w:pPr>
              <w:pStyle w:val="Table-small"/>
              <w:cnfStyle w:val="000000000000" w:firstRow="0" w:lastRow="0" w:firstColumn="0" w:lastColumn="0" w:oddVBand="0" w:evenVBand="0" w:oddHBand="0" w:evenHBand="0" w:firstRowFirstColumn="0" w:firstRowLastColumn="0" w:lastRowFirstColumn="0" w:lastRowLastColumn="0"/>
            </w:pPr>
            <w:r>
              <w:t> </w:t>
            </w:r>
          </w:p>
        </w:tc>
        <w:tc>
          <w:tcPr>
            <w:tcW w:w="0" w:type="dxa"/>
            <w:gridSpan w:val="2"/>
            <w:shd w:val="clear" w:color="auto" w:fill="FFFFFF" w:themeFill="background1"/>
            <w:vAlign w:val="center"/>
          </w:tcPr>
          <w:p w14:paraId="0FC31FB8" w14:textId="77777777" w:rsidR="00DE4F28" w:rsidRDefault="00DE4F28" w:rsidP="00DE4F28">
            <w:pPr>
              <w:pStyle w:val="Table-small"/>
              <w:cnfStyle w:val="000000000000" w:firstRow="0" w:lastRow="0" w:firstColumn="0" w:lastColumn="0" w:oddVBand="0" w:evenVBand="0" w:oddHBand="0" w:evenHBand="0" w:firstRowFirstColumn="0" w:firstRowLastColumn="0" w:lastRowFirstColumn="0" w:lastRowLastColumn="0"/>
            </w:pPr>
          </w:p>
        </w:tc>
      </w:tr>
      <w:tr w:rsidR="00D05D48" w:rsidRPr="00D378DA" w14:paraId="7A4D6FBC"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3E5BF6C8" w14:textId="77777777" w:rsidR="00DE4F28" w:rsidRDefault="00DE4F28" w:rsidP="00DE4F28">
            <w:pPr>
              <w:pStyle w:val="Table-small"/>
              <w:numPr>
                <w:ilvl w:val="0"/>
                <w:numId w:val="80"/>
              </w:numPr>
            </w:pPr>
          </w:p>
        </w:tc>
        <w:tc>
          <w:tcPr>
            <w:tcW w:w="0" w:type="dxa"/>
            <w:gridSpan w:val="3"/>
            <w:shd w:val="clear" w:color="auto" w:fill="FFFFFF" w:themeFill="background1"/>
            <w:vAlign w:val="center"/>
          </w:tcPr>
          <w:p w14:paraId="69171C6A" w14:textId="41BF2E31" w:rsidR="00DE4F28" w:rsidRDefault="00DE4F28" w:rsidP="00DE4F28">
            <w:pPr>
              <w:pStyle w:val="Table-small"/>
              <w:cnfStyle w:val="000000100000" w:firstRow="0" w:lastRow="0" w:firstColumn="0" w:lastColumn="0" w:oddVBand="0" w:evenVBand="0" w:oddHBand="1" w:evenHBand="0" w:firstRowFirstColumn="0" w:firstRowLastColumn="0" w:lastRowFirstColumn="0" w:lastRowLastColumn="0"/>
            </w:pPr>
            <w:r>
              <w:t>Connect DMM to GPIO1</w:t>
            </w:r>
          </w:p>
        </w:tc>
        <w:tc>
          <w:tcPr>
            <w:tcW w:w="0" w:type="dxa"/>
            <w:gridSpan w:val="2"/>
            <w:shd w:val="clear" w:color="auto" w:fill="FFFFFF" w:themeFill="background1"/>
            <w:vAlign w:val="center"/>
          </w:tcPr>
          <w:p w14:paraId="36A9EC78" w14:textId="5E5BEC35" w:rsidR="00DE4F28" w:rsidRDefault="00DE4F28" w:rsidP="00DE4F28">
            <w:pPr>
              <w:pStyle w:val="Table-small"/>
              <w:cnfStyle w:val="000000100000" w:firstRow="0" w:lastRow="0" w:firstColumn="0" w:lastColumn="0" w:oddVBand="0" w:evenVBand="0" w:oddHBand="1" w:evenHBand="0" w:firstRowFirstColumn="0" w:firstRowLastColumn="0" w:lastRowFirstColumn="0" w:lastRowLastColumn="0"/>
            </w:pPr>
            <w:r>
              <w:t> </w:t>
            </w:r>
          </w:p>
        </w:tc>
        <w:tc>
          <w:tcPr>
            <w:tcW w:w="0" w:type="dxa"/>
            <w:gridSpan w:val="2"/>
            <w:shd w:val="clear" w:color="auto" w:fill="FFFFFF" w:themeFill="background1"/>
            <w:vAlign w:val="center"/>
          </w:tcPr>
          <w:p w14:paraId="2FE188E4" w14:textId="77777777" w:rsidR="00DE4F28" w:rsidRDefault="00DE4F28" w:rsidP="00DE4F28">
            <w:pPr>
              <w:pStyle w:val="Table-small"/>
              <w:cnfStyle w:val="000000100000" w:firstRow="0" w:lastRow="0" w:firstColumn="0" w:lastColumn="0" w:oddVBand="0" w:evenVBand="0" w:oddHBand="1" w:evenHBand="0" w:firstRowFirstColumn="0" w:firstRowLastColumn="0" w:lastRowFirstColumn="0" w:lastRowLastColumn="0"/>
            </w:pPr>
          </w:p>
        </w:tc>
      </w:tr>
      <w:tr w:rsidR="007B617F" w:rsidRPr="00D378DA" w14:paraId="336751A4" w14:textId="77777777" w:rsidTr="00267686">
        <w:tc>
          <w:tcPr>
            <w:cnfStyle w:val="001000000000" w:firstRow="0" w:lastRow="0" w:firstColumn="1" w:lastColumn="0" w:oddVBand="0" w:evenVBand="0" w:oddHBand="0" w:evenHBand="0" w:firstRowFirstColumn="0" w:firstRowLastColumn="0" w:lastRowFirstColumn="0" w:lastRowLastColumn="0"/>
            <w:tcW w:w="1458" w:type="dxa"/>
            <w:vMerge w:val="restart"/>
            <w:shd w:val="clear" w:color="auto" w:fill="FFFFFF" w:themeFill="background1"/>
            <w:vAlign w:val="center"/>
          </w:tcPr>
          <w:p w14:paraId="67A93157" w14:textId="77777777" w:rsidR="00F41071" w:rsidRDefault="00F41071">
            <w:pPr>
              <w:pStyle w:val="Table-small"/>
              <w:numPr>
                <w:ilvl w:val="0"/>
                <w:numId w:val="80"/>
              </w:numPr>
              <w:rPr>
                <w:b w:val="0"/>
                <w:bCs w:val="0"/>
              </w:rPr>
            </w:pPr>
            <w:r>
              <w:t> </w:t>
            </w:r>
          </w:p>
          <w:p w14:paraId="34750634" w14:textId="7DC1DCCC" w:rsidR="00F41071" w:rsidRDefault="00F41071" w:rsidP="00BE6C7F">
            <w:pPr>
              <w:pStyle w:val="Table-small"/>
              <w:ind w:left="360"/>
            </w:pPr>
          </w:p>
        </w:tc>
        <w:tc>
          <w:tcPr>
            <w:tcW w:w="4311" w:type="dxa"/>
            <w:gridSpan w:val="3"/>
            <w:vMerge w:val="restart"/>
            <w:shd w:val="clear" w:color="auto" w:fill="FFFFFF" w:themeFill="background1"/>
            <w:vAlign w:val="center"/>
          </w:tcPr>
          <w:p w14:paraId="19B4515F" w14:textId="77777777" w:rsidR="00F41071" w:rsidRDefault="00F41071" w:rsidP="00DE4F28">
            <w:pPr>
              <w:pStyle w:val="Table-small"/>
              <w:cnfStyle w:val="000000000000" w:firstRow="0" w:lastRow="0" w:firstColumn="0" w:lastColumn="0" w:oddVBand="0" w:evenVBand="0" w:oddHBand="0" w:evenHBand="0" w:firstRowFirstColumn="0" w:firstRowLastColumn="0" w:lastRowFirstColumn="0" w:lastRowLastColumn="0"/>
            </w:pPr>
            <w:r>
              <w:t>Enable test buffer on GPIO1</w:t>
            </w:r>
          </w:p>
          <w:p w14:paraId="087BCCF7" w14:textId="35A26C46" w:rsidR="00F41071" w:rsidRDefault="00F41071" w:rsidP="00DE4F28">
            <w:pPr>
              <w:pStyle w:val="Table-small"/>
              <w:cnfStyle w:val="000000000000" w:firstRow="0" w:lastRow="0" w:firstColumn="0" w:lastColumn="0" w:oddVBand="0" w:evenVBand="0" w:oddHBand="0" w:evenHBand="0" w:firstRowFirstColumn="0" w:firstRowLastColumn="0" w:lastRowFirstColumn="0" w:lastRowLastColumn="0"/>
            </w:pPr>
            <w:r>
              <w:t> </w:t>
            </w:r>
          </w:p>
        </w:tc>
        <w:tc>
          <w:tcPr>
            <w:tcW w:w="2829" w:type="dxa"/>
            <w:gridSpan w:val="2"/>
            <w:shd w:val="clear" w:color="auto" w:fill="FFFFFF" w:themeFill="background1"/>
            <w:vAlign w:val="center"/>
          </w:tcPr>
          <w:p w14:paraId="1072CB91" w14:textId="223324C9" w:rsidR="00F41071" w:rsidRDefault="00F41071" w:rsidP="00DE4F28">
            <w:pPr>
              <w:pStyle w:val="Table-small"/>
              <w:cnfStyle w:val="000000000000" w:firstRow="0" w:lastRow="0" w:firstColumn="0" w:lastColumn="0" w:oddVBand="0" w:evenVBand="0" w:oddHBand="0" w:evenHBand="0" w:firstRowFirstColumn="0" w:firstRowLastColumn="0" w:lastRowFirstColumn="0" w:lastRowLastColumn="0"/>
            </w:pPr>
            <w:r>
              <w:t>Analog_tstmux_a1bufen</w:t>
            </w:r>
          </w:p>
        </w:tc>
        <w:tc>
          <w:tcPr>
            <w:tcW w:w="1031" w:type="dxa"/>
            <w:gridSpan w:val="2"/>
            <w:shd w:val="clear" w:color="auto" w:fill="FFFFFF" w:themeFill="background1"/>
            <w:vAlign w:val="center"/>
          </w:tcPr>
          <w:p w14:paraId="1EF8371F" w14:textId="1F16EEF7" w:rsidR="00F41071" w:rsidRPr="00D378DA" w:rsidRDefault="00F41071" w:rsidP="00DE4F2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0</w:t>
            </w:r>
          </w:p>
        </w:tc>
      </w:tr>
      <w:tr w:rsidR="007B617F" w:rsidRPr="00D378DA" w14:paraId="7B83806C"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vMerge/>
            <w:shd w:val="clear" w:color="auto" w:fill="FFFFFF" w:themeFill="background1"/>
            <w:vAlign w:val="center"/>
          </w:tcPr>
          <w:p w14:paraId="19E75DBC" w14:textId="716D6CA2" w:rsidR="00F41071" w:rsidRDefault="00F41071" w:rsidP="00BE6C7F">
            <w:pPr>
              <w:pStyle w:val="Table-small"/>
              <w:ind w:left="360"/>
            </w:pPr>
          </w:p>
        </w:tc>
        <w:tc>
          <w:tcPr>
            <w:tcW w:w="4311" w:type="dxa"/>
            <w:gridSpan w:val="3"/>
            <w:vMerge/>
            <w:shd w:val="clear" w:color="auto" w:fill="FFFFFF" w:themeFill="background1"/>
            <w:vAlign w:val="center"/>
          </w:tcPr>
          <w:p w14:paraId="5C03B7E8" w14:textId="4D4EB7BE" w:rsidR="00F41071" w:rsidRDefault="00F41071" w:rsidP="00DE4F28">
            <w:pPr>
              <w:pStyle w:val="Table-small"/>
              <w:cnfStyle w:val="000000100000" w:firstRow="0" w:lastRow="0" w:firstColumn="0" w:lastColumn="0" w:oddVBand="0" w:evenVBand="0" w:oddHBand="1" w:evenHBand="0" w:firstRowFirstColumn="0" w:firstRowLastColumn="0" w:lastRowFirstColumn="0" w:lastRowLastColumn="0"/>
            </w:pPr>
          </w:p>
        </w:tc>
        <w:tc>
          <w:tcPr>
            <w:tcW w:w="2829" w:type="dxa"/>
            <w:gridSpan w:val="2"/>
            <w:shd w:val="clear" w:color="auto" w:fill="FFFFFF" w:themeFill="background1"/>
            <w:vAlign w:val="center"/>
          </w:tcPr>
          <w:p w14:paraId="15B32B7B" w14:textId="390F5AFE" w:rsidR="00F41071" w:rsidRDefault="00F41071" w:rsidP="00DE4F28">
            <w:pPr>
              <w:pStyle w:val="Table-small"/>
              <w:cnfStyle w:val="000000100000" w:firstRow="0" w:lastRow="0" w:firstColumn="0" w:lastColumn="0" w:oddVBand="0" w:evenVBand="0" w:oddHBand="1" w:evenHBand="0" w:firstRowFirstColumn="0" w:firstRowLastColumn="0" w:lastRowFirstColumn="0" w:lastRowLastColumn="0"/>
            </w:pPr>
            <w:r>
              <w:t>Analog_tstmux_a2bufen</w:t>
            </w:r>
          </w:p>
        </w:tc>
        <w:tc>
          <w:tcPr>
            <w:tcW w:w="1031" w:type="dxa"/>
            <w:gridSpan w:val="2"/>
            <w:shd w:val="clear" w:color="auto" w:fill="FFFFFF" w:themeFill="background1"/>
            <w:vAlign w:val="center"/>
          </w:tcPr>
          <w:p w14:paraId="1597CC40" w14:textId="1D22A615" w:rsidR="00F41071" w:rsidRPr="00D378DA" w:rsidRDefault="00F41071" w:rsidP="00DE4F2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1</w:t>
            </w:r>
          </w:p>
        </w:tc>
      </w:tr>
      <w:tr w:rsidR="007B617F" w:rsidRPr="00D378DA" w14:paraId="5285B47F" w14:textId="77777777" w:rsidTr="00267686">
        <w:tc>
          <w:tcPr>
            <w:cnfStyle w:val="001000000000" w:firstRow="0" w:lastRow="0" w:firstColumn="1" w:lastColumn="0" w:oddVBand="0" w:evenVBand="0" w:oddHBand="0" w:evenHBand="0" w:firstRowFirstColumn="0" w:firstRowLastColumn="0" w:lastRowFirstColumn="0" w:lastRowLastColumn="0"/>
            <w:tcW w:w="1458" w:type="dxa"/>
            <w:vMerge w:val="restart"/>
            <w:shd w:val="clear" w:color="auto" w:fill="FFFFFF" w:themeFill="background1"/>
            <w:vAlign w:val="center"/>
          </w:tcPr>
          <w:p w14:paraId="635845EB" w14:textId="77777777" w:rsidR="00F41071" w:rsidRDefault="00F41071">
            <w:pPr>
              <w:pStyle w:val="Table-small"/>
              <w:numPr>
                <w:ilvl w:val="0"/>
                <w:numId w:val="80"/>
              </w:numPr>
              <w:rPr>
                <w:b w:val="0"/>
                <w:bCs w:val="0"/>
              </w:rPr>
            </w:pPr>
            <w:r>
              <w:t> </w:t>
            </w:r>
          </w:p>
          <w:p w14:paraId="3DCB745B" w14:textId="2C44D29A" w:rsidR="00F41071" w:rsidRDefault="00F41071" w:rsidP="00BE6C7F">
            <w:pPr>
              <w:pStyle w:val="Table-small"/>
              <w:ind w:left="360"/>
            </w:pPr>
          </w:p>
        </w:tc>
        <w:tc>
          <w:tcPr>
            <w:tcW w:w="4311" w:type="dxa"/>
            <w:gridSpan w:val="3"/>
            <w:vMerge w:val="restart"/>
            <w:shd w:val="clear" w:color="auto" w:fill="FFFFFF" w:themeFill="background1"/>
            <w:vAlign w:val="center"/>
          </w:tcPr>
          <w:p w14:paraId="76B25FD6" w14:textId="77777777" w:rsidR="00F41071" w:rsidRDefault="00F41071" w:rsidP="00DE4F28">
            <w:pPr>
              <w:pStyle w:val="Table-small"/>
              <w:cnfStyle w:val="000000000000" w:firstRow="0" w:lastRow="0" w:firstColumn="0" w:lastColumn="0" w:oddVBand="0" w:evenVBand="0" w:oddHBand="0" w:evenHBand="0" w:firstRowFirstColumn="0" w:firstRowLastColumn="0" w:lastRowFirstColumn="0" w:lastRowLastColumn="0"/>
            </w:pPr>
            <w:r>
              <w:t>Configure the SMU</w:t>
            </w:r>
          </w:p>
          <w:p w14:paraId="413B90CA" w14:textId="34137BB2" w:rsidR="00F41071" w:rsidRDefault="00F41071" w:rsidP="00DE4F28">
            <w:pPr>
              <w:pStyle w:val="Table-small"/>
              <w:cnfStyle w:val="000000000000" w:firstRow="0" w:lastRow="0" w:firstColumn="0" w:lastColumn="0" w:oddVBand="0" w:evenVBand="0" w:oddHBand="0" w:evenHBand="0" w:firstRowFirstColumn="0" w:firstRowLastColumn="0" w:lastRowFirstColumn="0" w:lastRowLastColumn="0"/>
            </w:pPr>
            <w:r>
              <w:t> </w:t>
            </w:r>
          </w:p>
        </w:tc>
        <w:tc>
          <w:tcPr>
            <w:tcW w:w="2829" w:type="dxa"/>
            <w:gridSpan w:val="2"/>
            <w:shd w:val="clear" w:color="auto" w:fill="FFFFFF" w:themeFill="background1"/>
            <w:vAlign w:val="center"/>
          </w:tcPr>
          <w:p w14:paraId="252E6509" w14:textId="769639BC" w:rsidR="00F41071" w:rsidRDefault="00F41071" w:rsidP="00DE4F28">
            <w:pPr>
              <w:pStyle w:val="Table-small"/>
              <w:cnfStyle w:val="000000000000" w:firstRow="0" w:lastRow="0" w:firstColumn="0" w:lastColumn="0" w:oddVBand="0" w:evenVBand="0" w:oddHBand="0" w:evenHBand="0" w:firstRowFirstColumn="0" w:firstRowLastColumn="0" w:lastRowFirstColumn="0" w:lastRowLastColumn="0"/>
            </w:pPr>
            <w:r>
              <w:t>Voltage sweep range</w:t>
            </w:r>
          </w:p>
        </w:tc>
        <w:tc>
          <w:tcPr>
            <w:tcW w:w="1031" w:type="dxa"/>
            <w:gridSpan w:val="2"/>
            <w:shd w:val="clear" w:color="auto" w:fill="FFFFFF" w:themeFill="background1"/>
            <w:vAlign w:val="center"/>
          </w:tcPr>
          <w:p w14:paraId="7FE6C0F7" w14:textId="7C31E671" w:rsidR="00F41071" w:rsidRPr="00D378DA" w:rsidRDefault="00F41071" w:rsidP="00DE4F2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0 .. 1.2 V</w:t>
            </w:r>
          </w:p>
        </w:tc>
      </w:tr>
      <w:tr w:rsidR="007B617F" w:rsidRPr="00D378DA" w14:paraId="4512838B"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vMerge/>
            <w:shd w:val="clear" w:color="auto" w:fill="FFFFFF" w:themeFill="background1"/>
            <w:vAlign w:val="center"/>
          </w:tcPr>
          <w:p w14:paraId="52A2850F" w14:textId="1799D872" w:rsidR="00F41071" w:rsidRDefault="00F41071" w:rsidP="00BE6C7F">
            <w:pPr>
              <w:pStyle w:val="Table-small"/>
              <w:ind w:left="360"/>
            </w:pPr>
          </w:p>
        </w:tc>
        <w:tc>
          <w:tcPr>
            <w:tcW w:w="4311" w:type="dxa"/>
            <w:gridSpan w:val="3"/>
            <w:vMerge/>
            <w:shd w:val="clear" w:color="auto" w:fill="FFFFFF" w:themeFill="background1"/>
            <w:vAlign w:val="center"/>
          </w:tcPr>
          <w:p w14:paraId="3FD777C7" w14:textId="6F8925BE" w:rsidR="00F41071" w:rsidRDefault="00F41071" w:rsidP="00DE4F28">
            <w:pPr>
              <w:pStyle w:val="Table-small"/>
              <w:cnfStyle w:val="000000100000" w:firstRow="0" w:lastRow="0" w:firstColumn="0" w:lastColumn="0" w:oddVBand="0" w:evenVBand="0" w:oddHBand="1" w:evenHBand="0" w:firstRowFirstColumn="0" w:firstRowLastColumn="0" w:lastRowFirstColumn="0" w:lastRowLastColumn="0"/>
            </w:pPr>
          </w:p>
        </w:tc>
        <w:tc>
          <w:tcPr>
            <w:tcW w:w="2829" w:type="dxa"/>
            <w:gridSpan w:val="2"/>
            <w:shd w:val="clear" w:color="auto" w:fill="FFFFFF" w:themeFill="background1"/>
            <w:vAlign w:val="center"/>
          </w:tcPr>
          <w:p w14:paraId="481AD347" w14:textId="5FC89A3E" w:rsidR="00F41071" w:rsidRDefault="00F41071" w:rsidP="00DE4F28">
            <w:pPr>
              <w:pStyle w:val="Table-small"/>
              <w:cnfStyle w:val="000000100000" w:firstRow="0" w:lastRow="0" w:firstColumn="0" w:lastColumn="0" w:oddVBand="0" w:evenVBand="0" w:oddHBand="1" w:evenHBand="0" w:firstRowFirstColumn="0" w:firstRowLastColumn="0" w:lastRowFirstColumn="0" w:lastRowLastColumn="0"/>
            </w:pPr>
            <w:r>
              <w:t>Voltage step size</w:t>
            </w:r>
          </w:p>
        </w:tc>
        <w:tc>
          <w:tcPr>
            <w:tcW w:w="1031" w:type="dxa"/>
            <w:gridSpan w:val="2"/>
            <w:shd w:val="clear" w:color="auto" w:fill="FFFFFF" w:themeFill="background1"/>
            <w:vAlign w:val="center"/>
          </w:tcPr>
          <w:p w14:paraId="4828174B" w14:textId="2DD228A5" w:rsidR="00F41071" w:rsidRPr="00D378DA" w:rsidRDefault="00F41071" w:rsidP="00DE4F2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10 mV</w:t>
            </w:r>
          </w:p>
        </w:tc>
      </w:tr>
      <w:tr w:rsidR="007B617F" w:rsidRPr="00D378DA" w14:paraId="700532BD" w14:textId="77777777" w:rsidTr="00267686">
        <w:tc>
          <w:tcPr>
            <w:cnfStyle w:val="001000000000" w:firstRow="0" w:lastRow="0" w:firstColumn="1" w:lastColumn="0" w:oddVBand="0" w:evenVBand="0" w:oddHBand="0" w:evenHBand="0" w:firstRowFirstColumn="0" w:firstRowLastColumn="0" w:lastRowFirstColumn="0" w:lastRowLastColumn="0"/>
            <w:tcW w:w="1458" w:type="dxa"/>
            <w:shd w:val="clear" w:color="auto" w:fill="FFFFFF" w:themeFill="background1"/>
            <w:vAlign w:val="center"/>
          </w:tcPr>
          <w:p w14:paraId="41C4E94B" w14:textId="726E1FE6" w:rsidR="00DE4F28" w:rsidRDefault="00DE4F28" w:rsidP="00BE6C7F">
            <w:pPr>
              <w:pStyle w:val="Table-small"/>
              <w:numPr>
                <w:ilvl w:val="0"/>
                <w:numId w:val="80"/>
              </w:numPr>
            </w:pPr>
            <w:r>
              <w:t> </w:t>
            </w:r>
          </w:p>
        </w:tc>
        <w:tc>
          <w:tcPr>
            <w:tcW w:w="4311" w:type="dxa"/>
            <w:gridSpan w:val="3"/>
            <w:shd w:val="clear" w:color="auto" w:fill="FFFFFF" w:themeFill="background1"/>
            <w:vAlign w:val="center"/>
          </w:tcPr>
          <w:p w14:paraId="3A36B438" w14:textId="05CAB238" w:rsidR="00DE4F28" w:rsidRDefault="00DE4F28" w:rsidP="00DE4F28">
            <w:pPr>
              <w:pStyle w:val="Table-small"/>
              <w:cnfStyle w:val="000000000000" w:firstRow="0" w:lastRow="0" w:firstColumn="0" w:lastColumn="0" w:oddVBand="0" w:evenVBand="0" w:oddHBand="0" w:evenHBand="0" w:firstRowFirstColumn="0" w:firstRowLastColumn="0" w:lastRowFirstColumn="0" w:lastRowLastColumn="0"/>
            </w:pPr>
            <w:r>
              <w:t>Enable the SMU</w:t>
            </w:r>
          </w:p>
        </w:tc>
        <w:tc>
          <w:tcPr>
            <w:tcW w:w="0" w:type="dxa"/>
            <w:gridSpan w:val="2"/>
            <w:shd w:val="clear" w:color="auto" w:fill="FFFFFF" w:themeFill="background1"/>
            <w:vAlign w:val="center"/>
          </w:tcPr>
          <w:p w14:paraId="5FAC973E" w14:textId="4C23C4F7" w:rsidR="00DE4F28" w:rsidRDefault="00DE4F28" w:rsidP="00DE4F28">
            <w:pPr>
              <w:pStyle w:val="Table-small"/>
              <w:cnfStyle w:val="000000000000" w:firstRow="0" w:lastRow="0" w:firstColumn="0" w:lastColumn="0" w:oddVBand="0" w:evenVBand="0" w:oddHBand="0" w:evenHBand="0" w:firstRowFirstColumn="0" w:firstRowLastColumn="0" w:lastRowFirstColumn="0" w:lastRowLastColumn="0"/>
            </w:pPr>
            <w:r>
              <w:t> </w:t>
            </w:r>
          </w:p>
        </w:tc>
        <w:tc>
          <w:tcPr>
            <w:tcW w:w="1031" w:type="dxa"/>
            <w:gridSpan w:val="2"/>
            <w:shd w:val="clear" w:color="auto" w:fill="FFFFFF" w:themeFill="background1"/>
            <w:vAlign w:val="center"/>
          </w:tcPr>
          <w:p w14:paraId="7B3309A0" w14:textId="13482188" w:rsidR="00DE4F28" w:rsidRPr="00D378DA" w:rsidRDefault="00DE4F28" w:rsidP="00DE4F2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7B617F" w:rsidRPr="00D378DA" w14:paraId="230D7C59"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shd w:val="clear" w:color="auto" w:fill="FFFFFF" w:themeFill="background1"/>
            <w:vAlign w:val="center"/>
          </w:tcPr>
          <w:p w14:paraId="32B21D9C" w14:textId="513B242A" w:rsidR="00DE4F28" w:rsidRDefault="00DE4F28" w:rsidP="00BE6C7F">
            <w:pPr>
              <w:pStyle w:val="Table-small"/>
              <w:numPr>
                <w:ilvl w:val="0"/>
                <w:numId w:val="80"/>
              </w:numPr>
            </w:pPr>
            <w:r>
              <w:t> </w:t>
            </w:r>
          </w:p>
        </w:tc>
        <w:tc>
          <w:tcPr>
            <w:tcW w:w="4311" w:type="dxa"/>
            <w:gridSpan w:val="3"/>
            <w:shd w:val="clear" w:color="auto" w:fill="FFFFFF" w:themeFill="background1"/>
            <w:vAlign w:val="center"/>
          </w:tcPr>
          <w:p w14:paraId="7626B486" w14:textId="64E73D37" w:rsidR="00DE4F28" w:rsidRDefault="00DE4F28" w:rsidP="00DE4F28">
            <w:pPr>
              <w:pStyle w:val="Table-small"/>
              <w:cnfStyle w:val="000000100000" w:firstRow="0" w:lastRow="0" w:firstColumn="0" w:lastColumn="0" w:oddVBand="0" w:evenVBand="0" w:oddHBand="1" w:evenHBand="0" w:firstRowFirstColumn="0" w:firstRowLastColumn="0" w:lastRowFirstColumn="0" w:lastRowLastColumn="0"/>
            </w:pPr>
            <w:r>
              <w:t>Perform the voltage sweep on the SMU</w:t>
            </w:r>
          </w:p>
        </w:tc>
        <w:tc>
          <w:tcPr>
            <w:tcW w:w="0" w:type="dxa"/>
            <w:gridSpan w:val="2"/>
            <w:shd w:val="clear" w:color="auto" w:fill="FFFFFF" w:themeFill="background1"/>
            <w:vAlign w:val="center"/>
          </w:tcPr>
          <w:p w14:paraId="45E86420" w14:textId="16245EA5" w:rsidR="00DE4F28" w:rsidRDefault="00DE4F28" w:rsidP="00DE4F28">
            <w:pPr>
              <w:pStyle w:val="Table-small"/>
              <w:cnfStyle w:val="000000100000" w:firstRow="0" w:lastRow="0" w:firstColumn="0" w:lastColumn="0" w:oddVBand="0" w:evenVBand="0" w:oddHBand="1" w:evenHBand="0" w:firstRowFirstColumn="0" w:firstRowLastColumn="0" w:lastRowFirstColumn="0" w:lastRowLastColumn="0"/>
            </w:pPr>
            <w:r>
              <w:t> </w:t>
            </w:r>
          </w:p>
        </w:tc>
        <w:tc>
          <w:tcPr>
            <w:tcW w:w="1031" w:type="dxa"/>
            <w:gridSpan w:val="2"/>
            <w:shd w:val="clear" w:color="auto" w:fill="FFFFFF" w:themeFill="background1"/>
            <w:vAlign w:val="center"/>
          </w:tcPr>
          <w:p w14:paraId="7F560BBE" w14:textId="0C4F967E" w:rsidR="00DE4F28" w:rsidRPr="00D378DA" w:rsidRDefault="00DE4F28" w:rsidP="00DE4F2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7B617F" w:rsidRPr="00D378DA" w14:paraId="7888A145" w14:textId="77777777" w:rsidTr="00267686">
        <w:tc>
          <w:tcPr>
            <w:cnfStyle w:val="001000000000" w:firstRow="0" w:lastRow="0" w:firstColumn="1" w:lastColumn="0" w:oddVBand="0" w:evenVBand="0" w:oddHBand="0" w:evenHBand="0" w:firstRowFirstColumn="0" w:firstRowLastColumn="0" w:lastRowFirstColumn="0" w:lastRowLastColumn="0"/>
            <w:tcW w:w="1458" w:type="dxa"/>
            <w:shd w:val="clear" w:color="auto" w:fill="FFFFFF" w:themeFill="background1"/>
            <w:vAlign w:val="center"/>
          </w:tcPr>
          <w:p w14:paraId="5C8E4E65" w14:textId="644D1C3D" w:rsidR="00DE4F28" w:rsidRDefault="00DE4F28" w:rsidP="00BE6C7F">
            <w:pPr>
              <w:pStyle w:val="Table-small"/>
              <w:numPr>
                <w:ilvl w:val="0"/>
                <w:numId w:val="80"/>
              </w:numPr>
            </w:pPr>
            <w:r>
              <w:t> </w:t>
            </w:r>
          </w:p>
        </w:tc>
        <w:tc>
          <w:tcPr>
            <w:tcW w:w="4311" w:type="dxa"/>
            <w:gridSpan w:val="3"/>
            <w:shd w:val="clear" w:color="auto" w:fill="FFFFFF" w:themeFill="background1"/>
            <w:vAlign w:val="center"/>
          </w:tcPr>
          <w:p w14:paraId="5A62736C" w14:textId="7D414066" w:rsidR="00DE4F28" w:rsidRDefault="00DE4F28" w:rsidP="00DE4F28">
            <w:pPr>
              <w:pStyle w:val="Table-small"/>
              <w:cnfStyle w:val="000000000000" w:firstRow="0" w:lastRow="0" w:firstColumn="0" w:lastColumn="0" w:oddVBand="0" w:evenVBand="0" w:oddHBand="0" w:evenHBand="0" w:firstRowFirstColumn="0" w:firstRowLastColumn="0" w:lastRowFirstColumn="0" w:lastRowLastColumn="0"/>
            </w:pPr>
            <w:r>
              <w:t>Measure buffer output voltage for each sweep point on the DMM</w:t>
            </w:r>
          </w:p>
        </w:tc>
        <w:tc>
          <w:tcPr>
            <w:tcW w:w="0" w:type="dxa"/>
            <w:gridSpan w:val="2"/>
            <w:shd w:val="clear" w:color="auto" w:fill="FFFFFF" w:themeFill="background1"/>
            <w:vAlign w:val="center"/>
          </w:tcPr>
          <w:p w14:paraId="0DF2E44F" w14:textId="4B508D01" w:rsidR="00DE4F28" w:rsidRDefault="00DE4F28" w:rsidP="00DE4F28">
            <w:pPr>
              <w:pStyle w:val="Table-small"/>
              <w:cnfStyle w:val="000000000000" w:firstRow="0" w:lastRow="0" w:firstColumn="0" w:lastColumn="0" w:oddVBand="0" w:evenVBand="0" w:oddHBand="0" w:evenHBand="0" w:firstRowFirstColumn="0" w:firstRowLastColumn="0" w:lastRowFirstColumn="0" w:lastRowLastColumn="0"/>
            </w:pPr>
            <w:r>
              <w:t> </w:t>
            </w:r>
          </w:p>
        </w:tc>
        <w:tc>
          <w:tcPr>
            <w:tcW w:w="1031" w:type="dxa"/>
            <w:gridSpan w:val="2"/>
            <w:shd w:val="clear" w:color="auto" w:fill="FFFFFF" w:themeFill="background1"/>
            <w:vAlign w:val="center"/>
          </w:tcPr>
          <w:p w14:paraId="3A2D57A8" w14:textId="6C3E3441" w:rsidR="00DE4F28" w:rsidRPr="00D378DA" w:rsidRDefault="00DE4F28" w:rsidP="00DE4F2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7B617F" w:rsidRPr="00D378DA" w14:paraId="58713D8E"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shd w:val="clear" w:color="auto" w:fill="FFFFFF" w:themeFill="background1"/>
            <w:vAlign w:val="center"/>
          </w:tcPr>
          <w:p w14:paraId="4DA4055D" w14:textId="29679A1A" w:rsidR="00DE4F28" w:rsidRDefault="00DE4F28" w:rsidP="00BE6C7F">
            <w:pPr>
              <w:pStyle w:val="Table-small"/>
              <w:numPr>
                <w:ilvl w:val="0"/>
                <w:numId w:val="80"/>
              </w:numPr>
            </w:pPr>
            <w:r>
              <w:t> </w:t>
            </w:r>
          </w:p>
        </w:tc>
        <w:tc>
          <w:tcPr>
            <w:tcW w:w="4311" w:type="dxa"/>
            <w:gridSpan w:val="3"/>
            <w:shd w:val="clear" w:color="auto" w:fill="FFFFFF" w:themeFill="background1"/>
            <w:vAlign w:val="center"/>
          </w:tcPr>
          <w:p w14:paraId="286EB11B" w14:textId="068F8DEC" w:rsidR="00DE4F28" w:rsidRDefault="00DE4F28" w:rsidP="00DE4F28">
            <w:pPr>
              <w:pStyle w:val="Table-small"/>
              <w:cnfStyle w:val="000000100000" w:firstRow="0" w:lastRow="0" w:firstColumn="0" w:lastColumn="0" w:oddVBand="0" w:evenVBand="0" w:oddHBand="1" w:evenHBand="0" w:firstRowFirstColumn="0" w:firstRowLastColumn="0" w:lastRowFirstColumn="0" w:lastRowLastColumn="0"/>
            </w:pPr>
            <w:r>
              <w:t>Disable the SMU</w:t>
            </w:r>
          </w:p>
        </w:tc>
        <w:tc>
          <w:tcPr>
            <w:tcW w:w="0" w:type="dxa"/>
            <w:gridSpan w:val="2"/>
            <w:shd w:val="clear" w:color="auto" w:fill="FFFFFF" w:themeFill="background1"/>
            <w:vAlign w:val="center"/>
          </w:tcPr>
          <w:p w14:paraId="398D1700" w14:textId="4C444C3C" w:rsidR="00DE4F28" w:rsidRDefault="00DE4F28" w:rsidP="00DE4F28">
            <w:pPr>
              <w:pStyle w:val="Table-small"/>
              <w:cnfStyle w:val="000000100000" w:firstRow="0" w:lastRow="0" w:firstColumn="0" w:lastColumn="0" w:oddVBand="0" w:evenVBand="0" w:oddHBand="1" w:evenHBand="0" w:firstRowFirstColumn="0" w:firstRowLastColumn="0" w:lastRowFirstColumn="0" w:lastRowLastColumn="0"/>
            </w:pPr>
            <w:r>
              <w:t> </w:t>
            </w:r>
          </w:p>
        </w:tc>
        <w:tc>
          <w:tcPr>
            <w:tcW w:w="1031" w:type="dxa"/>
            <w:gridSpan w:val="2"/>
            <w:shd w:val="clear" w:color="auto" w:fill="FFFFFF" w:themeFill="background1"/>
            <w:vAlign w:val="center"/>
          </w:tcPr>
          <w:p w14:paraId="74B82BB2" w14:textId="732D67CB" w:rsidR="00DE4F28" w:rsidRPr="00D378DA" w:rsidRDefault="00DE4F28" w:rsidP="00DE4F2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7B617F" w:rsidRPr="00D378DA" w14:paraId="4585CB62" w14:textId="77777777" w:rsidTr="00267686">
        <w:tc>
          <w:tcPr>
            <w:cnfStyle w:val="001000000000" w:firstRow="0" w:lastRow="0" w:firstColumn="1" w:lastColumn="0" w:oddVBand="0" w:evenVBand="0" w:oddHBand="0" w:evenHBand="0" w:firstRowFirstColumn="0" w:firstRowLastColumn="0" w:lastRowFirstColumn="0" w:lastRowLastColumn="0"/>
            <w:tcW w:w="1458" w:type="dxa"/>
            <w:shd w:val="clear" w:color="auto" w:fill="FFFFFF" w:themeFill="background1"/>
            <w:vAlign w:val="center"/>
          </w:tcPr>
          <w:p w14:paraId="2D22C480" w14:textId="6E979ED5" w:rsidR="00DE4F28" w:rsidRDefault="00DE4F28" w:rsidP="00BE6C7F">
            <w:pPr>
              <w:pStyle w:val="Table-small"/>
              <w:numPr>
                <w:ilvl w:val="0"/>
                <w:numId w:val="80"/>
              </w:numPr>
            </w:pPr>
            <w:r>
              <w:t> </w:t>
            </w:r>
          </w:p>
        </w:tc>
        <w:tc>
          <w:tcPr>
            <w:tcW w:w="4311" w:type="dxa"/>
            <w:gridSpan w:val="3"/>
            <w:shd w:val="clear" w:color="auto" w:fill="FFFFFF" w:themeFill="background1"/>
            <w:vAlign w:val="center"/>
          </w:tcPr>
          <w:p w14:paraId="29D92E54" w14:textId="49B5370E" w:rsidR="00DE4F28" w:rsidRDefault="00DE4F28" w:rsidP="00DE4F28">
            <w:pPr>
              <w:pStyle w:val="Table-small"/>
              <w:cnfStyle w:val="000000000000" w:firstRow="0" w:lastRow="0" w:firstColumn="0" w:lastColumn="0" w:oddVBand="0" w:evenVBand="0" w:oddHBand="0" w:evenHBand="0" w:firstRowFirstColumn="0" w:firstRowLastColumn="0" w:lastRowFirstColumn="0" w:lastRowLastColumn="0"/>
            </w:pPr>
            <w:r>
              <w:t>Disconnect SMU from GPIO0</w:t>
            </w:r>
          </w:p>
        </w:tc>
        <w:tc>
          <w:tcPr>
            <w:tcW w:w="0" w:type="dxa"/>
            <w:gridSpan w:val="2"/>
            <w:shd w:val="clear" w:color="auto" w:fill="FFFFFF" w:themeFill="background1"/>
            <w:vAlign w:val="center"/>
          </w:tcPr>
          <w:p w14:paraId="0BD31F77" w14:textId="480E00A8" w:rsidR="00DE4F28" w:rsidRDefault="00DE4F28" w:rsidP="00DE4F28">
            <w:pPr>
              <w:pStyle w:val="Table-small"/>
              <w:cnfStyle w:val="000000000000" w:firstRow="0" w:lastRow="0" w:firstColumn="0" w:lastColumn="0" w:oddVBand="0" w:evenVBand="0" w:oddHBand="0" w:evenHBand="0" w:firstRowFirstColumn="0" w:firstRowLastColumn="0" w:lastRowFirstColumn="0" w:lastRowLastColumn="0"/>
            </w:pPr>
            <w:r>
              <w:t> </w:t>
            </w:r>
          </w:p>
        </w:tc>
        <w:tc>
          <w:tcPr>
            <w:tcW w:w="1031" w:type="dxa"/>
            <w:gridSpan w:val="2"/>
            <w:shd w:val="clear" w:color="auto" w:fill="FFFFFF" w:themeFill="background1"/>
            <w:vAlign w:val="center"/>
          </w:tcPr>
          <w:p w14:paraId="3D6ACEA1" w14:textId="5C3C0E70" w:rsidR="00DE4F28" w:rsidRDefault="00DE4F28" w:rsidP="00DE4F28">
            <w:pPr>
              <w:pStyle w:val="Table-small"/>
              <w:cnfStyle w:val="000000000000" w:firstRow="0" w:lastRow="0" w:firstColumn="0" w:lastColumn="0" w:oddVBand="0" w:evenVBand="0" w:oddHBand="0" w:evenHBand="0" w:firstRowFirstColumn="0" w:firstRowLastColumn="0" w:lastRowFirstColumn="0" w:lastRowLastColumn="0"/>
            </w:pPr>
            <w:r>
              <w:t> </w:t>
            </w:r>
          </w:p>
        </w:tc>
      </w:tr>
      <w:tr w:rsidR="007B617F" w:rsidRPr="00D378DA" w14:paraId="3E59F59D"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shd w:val="clear" w:color="auto" w:fill="FFFFFF" w:themeFill="background1"/>
            <w:vAlign w:val="center"/>
          </w:tcPr>
          <w:p w14:paraId="339C0930" w14:textId="0702BDA0" w:rsidR="00DE4F28" w:rsidRDefault="00DE4F28" w:rsidP="00BE6C7F">
            <w:pPr>
              <w:pStyle w:val="Table-small"/>
              <w:numPr>
                <w:ilvl w:val="0"/>
                <w:numId w:val="80"/>
              </w:numPr>
            </w:pPr>
            <w:r>
              <w:t> </w:t>
            </w:r>
          </w:p>
        </w:tc>
        <w:tc>
          <w:tcPr>
            <w:tcW w:w="4311" w:type="dxa"/>
            <w:gridSpan w:val="3"/>
            <w:shd w:val="clear" w:color="auto" w:fill="FFFFFF" w:themeFill="background1"/>
            <w:vAlign w:val="center"/>
          </w:tcPr>
          <w:p w14:paraId="0419566D" w14:textId="0F315BED" w:rsidR="00DE4F28" w:rsidRDefault="00DE4F28" w:rsidP="00DE4F28">
            <w:pPr>
              <w:pStyle w:val="Table-small"/>
              <w:cnfStyle w:val="000000100000" w:firstRow="0" w:lastRow="0" w:firstColumn="0" w:lastColumn="0" w:oddVBand="0" w:evenVBand="0" w:oddHBand="1" w:evenHBand="0" w:firstRowFirstColumn="0" w:firstRowLastColumn="0" w:lastRowFirstColumn="0" w:lastRowLastColumn="0"/>
            </w:pPr>
            <w:r>
              <w:t>Disconnect DMM from GPIO1</w:t>
            </w:r>
          </w:p>
        </w:tc>
        <w:tc>
          <w:tcPr>
            <w:tcW w:w="0" w:type="dxa"/>
            <w:gridSpan w:val="2"/>
            <w:shd w:val="clear" w:color="auto" w:fill="FFFFFF" w:themeFill="background1"/>
            <w:vAlign w:val="center"/>
          </w:tcPr>
          <w:p w14:paraId="5B153ADC" w14:textId="77777777" w:rsidR="00DE4F28" w:rsidRDefault="00DE4F28" w:rsidP="00DE4F28">
            <w:pPr>
              <w:pStyle w:val="Table-small"/>
              <w:cnfStyle w:val="000000100000" w:firstRow="0" w:lastRow="0" w:firstColumn="0" w:lastColumn="0" w:oddVBand="0" w:evenVBand="0" w:oddHBand="1" w:evenHBand="0" w:firstRowFirstColumn="0" w:firstRowLastColumn="0" w:lastRowFirstColumn="0" w:lastRowLastColumn="0"/>
            </w:pPr>
          </w:p>
        </w:tc>
        <w:tc>
          <w:tcPr>
            <w:tcW w:w="1031" w:type="dxa"/>
            <w:gridSpan w:val="2"/>
            <w:shd w:val="clear" w:color="auto" w:fill="FFFFFF" w:themeFill="background1"/>
            <w:vAlign w:val="center"/>
          </w:tcPr>
          <w:p w14:paraId="587FEAA7" w14:textId="77777777" w:rsidR="00DE4F28" w:rsidRDefault="00DE4F28" w:rsidP="00DE4F28">
            <w:pPr>
              <w:pStyle w:val="Table-small"/>
              <w:cnfStyle w:val="000000100000" w:firstRow="0" w:lastRow="0" w:firstColumn="0" w:lastColumn="0" w:oddVBand="0" w:evenVBand="0" w:oddHBand="1" w:evenHBand="0" w:firstRowFirstColumn="0" w:firstRowLastColumn="0" w:lastRowFirstColumn="0" w:lastRowLastColumn="0"/>
            </w:pPr>
          </w:p>
        </w:tc>
      </w:tr>
      <w:tr w:rsidR="00DE4F28" w:rsidRPr="00D378DA" w14:paraId="3B7A9788"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FFFFFF" w:themeFill="background1"/>
          </w:tcPr>
          <w:p w14:paraId="18096529" w14:textId="77777777" w:rsidR="00DE4F28" w:rsidRPr="001E52D1" w:rsidRDefault="00DE4F28" w:rsidP="00DE4F28">
            <w:pPr>
              <w:pStyle w:val="Table-small"/>
              <w:rPr>
                <w:rFonts w:cstheme="minorHAnsi"/>
                <w:szCs w:val="20"/>
              </w:rPr>
            </w:pPr>
          </w:p>
        </w:tc>
      </w:tr>
      <w:tr w:rsidR="00DE4F28" w:rsidRPr="00D378DA" w14:paraId="4352B8CD"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514E4E" w:themeFill="accent3" w:themeFillShade="BF"/>
          </w:tcPr>
          <w:p w14:paraId="69141ABD" w14:textId="77777777" w:rsidR="00DE4F28" w:rsidRPr="00D378DA" w:rsidRDefault="00DE4F28" w:rsidP="00DE4F28">
            <w:pPr>
              <w:pStyle w:val="Table-small"/>
              <w:rPr>
                <w:rFonts w:cstheme="minorHAnsi"/>
                <w:b w:val="0"/>
                <w:bCs w:val="0"/>
                <w:szCs w:val="20"/>
              </w:rPr>
            </w:pPr>
            <w:r>
              <w:rPr>
                <w:rFonts w:cstheme="minorHAnsi"/>
                <w:color w:val="FFFFFF" w:themeColor="background1"/>
                <w:sz w:val="22"/>
                <w:szCs w:val="22"/>
              </w:rPr>
              <w:t xml:space="preserve">Test parameters and acceptance criteria </w:t>
            </w:r>
          </w:p>
        </w:tc>
      </w:tr>
      <w:tr w:rsidR="007B617F" w:rsidRPr="00D378DA" w14:paraId="0921A5CA" w14:textId="77777777" w:rsidTr="00267686">
        <w:tc>
          <w:tcPr>
            <w:cnfStyle w:val="001000000000" w:firstRow="0" w:lastRow="0" w:firstColumn="1" w:lastColumn="0" w:oddVBand="0" w:evenVBand="0" w:oddHBand="0" w:evenHBand="0" w:firstRowFirstColumn="0" w:firstRowLastColumn="0" w:lastRowFirstColumn="0" w:lastRowLastColumn="0"/>
            <w:tcW w:w="1458" w:type="dxa"/>
            <w:shd w:val="clear" w:color="auto" w:fill="C5C2C2" w:themeFill="accent3" w:themeFillTint="66"/>
          </w:tcPr>
          <w:p w14:paraId="578858C7" w14:textId="77777777" w:rsidR="00DE4F28" w:rsidRPr="00836085" w:rsidRDefault="00DE4F28" w:rsidP="00DE4F28">
            <w:pPr>
              <w:pStyle w:val="Table-small"/>
              <w:rPr>
                <w:rFonts w:cstheme="minorHAnsi"/>
                <w:szCs w:val="20"/>
              </w:rPr>
            </w:pPr>
            <w:r w:rsidRPr="00836085">
              <w:rPr>
                <w:rFonts w:cstheme="minorHAnsi"/>
                <w:sz w:val="22"/>
                <w:szCs w:val="22"/>
              </w:rPr>
              <w:t xml:space="preserve">ID </w:t>
            </w:r>
          </w:p>
        </w:tc>
        <w:tc>
          <w:tcPr>
            <w:tcW w:w="3541" w:type="dxa"/>
            <w:shd w:val="clear" w:color="auto" w:fill="C5C2C2" w:themeFill="accent3" w:themeFillTint="66"/>
          </w:tcPr>
          <w:p w14:paraId="24C2AF00" w14:textId="77777777" w:rsidR="00DE4F28" w:rsidRPr="00836085" w:rsidRDefault="00DE4F28" w:rsidP="00DE4F28">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Name</w:t>
            </w:r>
          </w:p>
        </w:tc>
        <w:tc>
          <w:tcPr>
            <w:tcW w:w="764" w:type="dxa"/>
            <w:shd w:val="clear" w:color="auto" w:fill="C5C2C2" w:themeFill="accent3" w:themeFillTint="66"/>
          </w:tcPr>
          <w:p w14:paraId="5BC04B45" w14:textId="77777777" w:rsidR="00DE4F28" w:rsidRPr="00836085" w:rsidRDefault="00DE4F28" w:rsidP="00DE4F28">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Unit</w:t>
            </w:r>
          </w:p>
        </w:tc>
        <w:tc>
          <w:tcPr>
            <w:tcW w:w="1966" w:type="dxa"/>
            <w:gridSpan w:val="2"/>
            <w:shd w:val="clear" w:color="auto" w:fill="C5C2C2" w:themeFill="accent3" w:themeFillTint="66"/>
          </w:tcPr>
          <w:p w14:paraId="7B147FB6" w14:textId="77777777" w:rsidR="00DE4F28" w:rsidRPr="00836085" w:rsidRDefault="00DE4F28" w:rsidP="00DE4F28">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LTL</w:t>
            </w:r>
          </w:p>
        </w:tc>
        <w:tc>
          <w:tcPr>
            <w:tcW w:w="1046" w:type="dxa"/>
            <w:gridSpan w:val="2"/>
            <w:shd w:val="clear" w:color="auto" w:fill="C5C2C2" w:themeFill="accent3" w:themeFillTint="66"/>
          </w:tcPr>
          <w:p w14:paraId="5C746DAA" w14:textId="77777777" w:rsidR="00DE4F28" w:rsidRPr="00836085" w:rsidRDefault="00DE4F28" w:rsidP="00DE4F28">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Typ</w:t>
            </w:r>
          </w:p>
        </w:tc>
        <w:tc>
          <w:tcPr>
            <w:tcW w:w="854" w:type="dxa"/>
            <w:shd w:val="clear" w:color="auto" w:fill="C5C2C2" w:themeFill="accent3" w:themeFillTint="66"/>
          </w:tcPr>
          <w:p w14:paraId="799FF908" w14:textId="77777777" w:rsidR="00DE4F28" w:rsidRPr="00836085" w:rsidRDefault="00DE4F28" w:rsidP="00DE4F28">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UTL</w:t>
            </w:r>
          </w:p>
        </w:tc>
      </w:tr>
      <w:tr w:rsidR="004A1225" w:rsidRPr="00D378DA" w14:paraId="003BAA08"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6AE1EFDA" w14:textId="663D8053" w:rsidR="00DE4F28" w:rsidRPr="009C5E6B" w:rsidRDefault="00DE4F28" w:rsidP="00DE4F28">
            <w:pPr>
              <w:pStyle w:val="Table-small"/>
              <w:rPr>
                <w:rFonts w:cstheme="minorHAnsi"/>
                <w:b w:val="0"/>
                <w:bCs w:val="0"/>
                <w:szCs w:val="20"/>
              </w:rPr>
            </w:pPr>
            <w:r>
              <w:t>M0045 </w:t>
            </w:r>
          </w:p>
        </w:tc>
        <w:tc>
          <w:tcPr>
            <w:tcW w:w="0" w:type="dxa"/>
            <w:shd w:val="clear" w:color="auto" w:fill="FFFFFF" w:themeFill="background1"/>
          </w:tcPr>
          <w:p w14:paraId="78BB643F" w14:textId="67502786" w:rsidR="00DE4F28" w:rsidRPr="004B477B" w:rsidRDefault="00DE4F28" w:rsidP="00DE4F2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r w:rsidRPr="00F01F31">
              <w:t>T0008_M0045_a1_offset</w:t>
            </w:r>
          </w:p>
        </w:tc>
        <w:tc>
          <w:tcPr>
            <w:tcW w:w="0" w:type="dxa"/>
            <w:shd w:val="clear" w:color="auto" w:fill="FFFFFF" w:themeFill="background1"/>
            <w:vAlign w:val="center"/>
          </w:tcPr>
          <w:p w14:paraId="4801AE03" w14:textId="6B186414" w:rsidR="00DE4F28" w:rsidRPr="009C5E6B" w:rsidRDefault="00DE4F28" w:rsidP="00DE4F2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mV</w:t>
            </w:r>
          </w:p>
        </w:tc>
        <w:tc>
          <w:tcPr>
            <w:tcW w:w="0" w:type="dxa"/>
            <w:gridSpan w:val="2"/>
            <w:shd w:val="clear" w:color="auto" w:fill="FFFFFF" w:themeFill="background1"/>
            <w:vAlign w:val="center"/>
          </w:tcPr>
          <w:p w14:paraId="037D7CF0" w14:textId="3257E5DF" w:rsidR="00DE4F28" w:rsidRPr="009C5E6B" w:rsidRDefault="00DE4F28" w:rsidP="00DE4F2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0" w:type="dxa"/>
            <w:gridSpan w:val="2"/>
            <w:shd w:val="clear" w:color="auto" w:fill="FFFFFF" w:themeFill="background1"/>
            <w:vAlign w:val="center"/>
          </w:tcPr>
          <w:p w14:paraId="002EC07C" w14:textId="711A5D92" w:rsidR="00DE4F28" w:rsidRPr="009C5E6B" w:rsidRDefault="00DE4F28" w:rsidP="00DE4F2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0" w:type="dxa"/>
            <w:shd w:val="clear" w:color="auto" w:fill="FFFFFF" w:themeFill="background1"/>
            <w:vAlign w:val="center"/>
          </w:tcPr>
          <w:p w14:paraId="1C9AF87E" w14:textId="1B84A7C5" w:rsidR="00DE4F28" w:rsidRPr="009C5E6B" w:rsidRDefault="00DE4F28" w:rsidP="00DE4F2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4A1225" w:rsidRPr="00D378DA" w14:paraId="53E33EA8"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362DE398" w14:textId="090927C2" w:rsidR="00DE4F28" w:rsidRDefault="00DE4F28" w:rsidP="00DE4F28">
            <w:pPr>
              <w:pStyle w:val="Table-small"/>
            </w:pPr>
            <w:r>
              <w:t>M0046</w:t>
            </w:r>
          </w:p>
        </w:tc>
        <w:tc>
          <w:tcPr>
            <w:tcW w:w="0" w:type="dxa"/>
            <w:shd w:val="clear" w:color="auto" w:fill="FFFFFF" w:themeFill="background1"/>
          </w:tcPr>
          <w:p w14:paraId="19811EA7" w14:textId="3F46FC6B" w:rsidR="00DE4F28" w:rsidRDefault="00DE4F28" w:rsidP="00DE4F2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fr-BE"/>
              </w:rPr>
            </w:pPr>
            <w:r w:rsidRPr="00F01F31">
              <w:t>T0008_M0046_a2_offset</w:t>
            </w:r>
          </w:p>
        </w:tc>
        <w:tc>
          <w:tcPr>
            <w:tcW w:w="0" w:type="dxa"/>
            <w:shd w:val="clear" w:color="auto" w:fill="FFFFFF" w:themeFill="background1"/>
            <w:vAlign w:val="center"/>
          </w:tcPr>
          <w:p w14:paraId="0981BDBE" w14:textId="59129D42" w:rsidR="00DE4F28" w:rsidRDefault="00DE4F28" w:rsidP="00DE4F2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mV</w:t>
            </w:r>
          </w:p>
        </w:tc>
        <w:tc>
          <w:tcPr>
            <w:tcW w:w="0" w:type="dxa"/>
            <w:gridSpan w:val="2"/>
            <w:shd w:val="clear" w:color="auto" w:fill="FFFFFF" w:themeFill="background1"/>
            <w:vAlign w:val="center"/>
          </w:tcPr>
          <w:p w14:paraId="5158EA07" w14:textId="5ABF1A8B" w:rsidR="00DE4F28" w:rsidRPr="009C5E6B" w:rsidRDefault="00DE4F28" w:rsidP="00DE4F2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0" w:type="dxa"/>
            <w:gridSpan w:val="2"/>
            <w:shd w:val="clear" w:color="auto" w:fill="FFFFFF" w:themeFill="background1"/>
            <w:vAlign w:val="center"/>
          </w:tcPr>
          <w:p w14:paraId="5B16FDBC" w14:textId="706A273A" w:rsidR="00DE4F28" w:rsidRPr="009C5E6B" w:rsidRDefault="00DE4F28" w:rsidP="00DE4F2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0" w:type="dxa"/>
            <w:shd w:val="clear" w:color="auto" w:fill="FFFFFF" w:themeFill="background1"/>
            <w:vAlign w:val="center"/>
          </w:tcPr>
          <w:p w14:paraId="1C11046B" w14:textId="336FC904" w:rsidR="00DE4F28" w:rsidRPr="009C5E6B" w:rsidRDefault="00DE4F28" w:rsidP="00DE4F2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bl>
    <w:p w14:paraId="04F3F76C" w14:textId="214E5E87" w:rsidR="000D4300" w:rsidRDefault="000D4300" w:rsidP="000D4300">
      <w:pPr>
        <w:pStyle w:val="Heading2"/>
        <w:rPr>
          <w:lang w:eastAsia="en-US"/>
        </w:rPr>
      </w:pPr>
      <w:bookmarkStart w:id="255" w:name="_Ref159336259"/>
      <w:bookmarkStart w:id="256" w:name="_Toc179819026"/>
      <w:bookmarkStart w:id="257" w:name="_Ref207890525"/>
      <w:bookmarkStart w:id="258" w:name="_Toc214350548"/>
      <w:r>
        <w:rPr>
          <w:lang w:eastAsia="en-US"/>
        </w:rPr>
        <w:t xml:space="preserve">T0009: </w:t>
      </w:r>
      <w:bookmarkEnd w:id="255"/>
      <w:bookmarkEnd w:id="256"/>
      <w:r>
        <w:rPr>
          <w:lang w:eastAsia="en-US"/>
        </w:rPr>
        <w:t xml:space="preserve">Block </w:t>
      </w:r>
      <w:r w:rsidR="00490045">
        <w:rPr>
          <w:lang w:eastAsia="en-US"/>
        </w:rPr>
        <w:t>T</w:t>
      </w:r>
      <w:r>
        <w:rPr>
          <w:lang w:eastAsia="en-US"/>
        </w:rPr>
        <w:t>rimming</w:t>
      </w:r>
      <w:bookmarkEnd w:id="257"/>
      <w:r w:rsidR="00A63381">
        <w:rPr>
          <w:lang w:eastAsia="en-US"/>
        </w:rPr>
        <w:t xml:space="preserve"> Test</w:t>
      </w:r>
      <w:bookmarkEnd w:id="258"/>
    </w:p>
    <w:p w14:paraId="1E67AC06" w14:textId="72075DFE" w:rsidR="000D4300" w:rsidRDefault="000D4300" w:rsidP="000D4300">
      <w:pPr>
        <w:pStyle w:val="Caption"/>
        <w:keepNext/>
      </w:pPr>
      <w:bookmarkStart w:id="259" w:name="_Toc179819089"/>
      <w:bookmarkStart w:id="260" w:name="_Toc214350599"/>
      <w:r>
        <w:t xml:space="preserve">Table </w:t>
      </w:r>
      <w:r>
        <w:fldChar w:fldCharType="begin"/>
      </w:r>
      <w:r>
        <w:instrText xml:space="preserve"> SEQ Table \* ARABIC </w:instrText>
      </w:r>
      <w:r>
        <w:fldChar w:fldCharType="separate"/>
      </w:r>
      <w:r w:rsidR="00AA08B9">
        <w:rPr>
          <w:noProof/>
        </w:rPr>
        <w:t>26</w:t>
      </w:r>
      <w:r>
        <w:fldChar w:fldCharType="end"/>
      </w:r>
      <w:r>
        <w:t xml:space="preserve">: </w:t>
      </w:r>
      <w:r w:rsidR="00490045">
        <w:t xml:space="preserve">T0009: </w:t>
      </w:r>
      <w:r w:rsidR="005B4187">
        <w:t>Block</w:t>
      </w:r>
      <w:r>
        <w:t xml:space="preserve"> </w:t>
      </w:r>
      <w:r w:rsidR="00490045">
        <w:t xml:space="preserve">Trimming </w:t>
      </w:r>
      <w:r w:rsidR="00A63381">
        <w:t xml:space="preserve">Test </w:t>
      </w:r>
      <w:bookmarkEnd w:id="259"/>
      <w:r w:rsidR="00490045">
        <w:t>Overview</w:t>
      </w:r>
      <w:bookmarkEnd w:id="260"/>
    </w:p>
    <w:tbl>
      <w:tblPr>
        <w:tblStyle w:val="GridTable4-Accent3"/>
        <w:tblW w:w="97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5643"/>
        <w:gridCol w:w="990"/>
        <w:gridCol w:w="935"/>
        <w:gridCol w:w="547"/>
        <w:gridCol w:w="81"/>
        <w:gridCol w:w="730"/>
      </w:tblGrid>
      <w:tr w:rsidR="000D4300" w:rsidRPr="00D378DA" w14:paraId="33F1BFE4" w14:textId="77777777" w:rsidTr="00BE6C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56" w:type="dxa"/>
            <w:gridSpan w:val="7"/>
            <w:shd w:val="clear" w:color="auto" w:fill="514E4E" w:themeFill="accent3" w:themeFillShade="BF"/>
          </w:tcPr>
          <w:p w14:paraId="0A3F2817" w14:textId="77777777" w:rsidR="000D4300" w:rsidRPr="00D378DA" w:rsidRDefault="000D4300">
            <w:pPr>
              <w:pStyle w:val="Table-small"/>
              <w:rPr>
                <w:rFonts w:cstheme="minorHAnsi"/>
                <w:sz w:val="22"/>
                <w:szCs w:val="18"/>
              </w:rPr>
            </w:pPr>
            <w:r w:rsidRPr="00D378DA">
              <w:rPr>
                <w:rFonts w:cstheme="minorHAnsi"/>
                <w:sz w:val="22"/>
                <w:szCs w:val="18"/>
              </w:rPr>
              <w:t xml:space="preserve">Test </w:t>
            </w:r>
            <w:r>
              <w:rPr>
                <w:rFonts w:cstheme="minorHAnsi"/>
                <w:sz w:val="22"/>
                <w:szCs w:val="18"/>
              </w:rPr>
              <w:t xml:space="preserve">Description </w:t>
            </w:r>
          </w:p>
        </w:tc>
      </w:tr>
      <w:tr w:rsidR="000D4300" w:rsidRPr="00D378DA" w14:paraId="3720F9C3"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56" w:type="dxa"/>
            <w:gridSpan w:val="7"/>
            <w:shd w:val="clear" w:color="auto" w:fill="FFFFFF" w:themeFill="background1"/>
          </w:tcPr>
          <w:p w14:paraId="5C5B56E2" w14:textId="45AED1CD" w:rsidR="000D4300" w:rsidRPr="00D378DA" w:rsidRDefault="00677EF6" w:rsidP="00677EF6">
            <w:pPr>
              <w:pStyle w:val="Table-small"/>
              <w:rPr>
                <w:rFonts w:cstheme="minorHAnsi"/>
                <w:b w:val="0"/>
                <w:bCs w:val="0"/>
              </w:rPr>
            </w:pPr>
            <w:r w:rsidRPr="00677EF6">
              <w:rPr>
                <w:rFonts w:cstheme="minorHAnsi"/>
                <w:b w:val="0"/>
                <w:bCs w:val="0"/>
              </w:rPr>
              <w:t>This test will trim each block (LDO, voltage reference, current reference) inside the DUT.</w:t>
            </w:r>
            <w:r w:rsidR="00707DBA" w:rsidRPr="00211145">
              <w:rPr>
                <w:rFonts w:cstheme="minorHAnsi"/>
                <w:b w:val="0"/>
                <w:bCs w:val="0"/>
              </w:rPr>
              <w:t xml:space="preserve"> During this test the sweep from T0010 is performed first on the block in the DUT. From this sweep result the trim setting that results in the closest target value is selected.</w:t>
            </w:r>
          </w:p>
        </w:tc>
      </w:tr>
      <w:tr w:rsidR="000D4300" w:rsidRPr="00D378DA" w14:paraId="201EAC86" w14:textId="77777777" w:rsidTr="00BE6C7F">
        <w:tc>
          <w:tcPr>
            <w:cnfStyle w:val="001000000000" w:firstRow="0" w:lastRow="0" w:firstColumn="1" w:lastColumn="0" w:oddVBand="0" w:evenVBand="0" w:oddHBand="0" w:evenHBand="0" w:firstRowFirstColumn="0" w:firstRowLastColumn="0" w:lastRowFirstColumn="0" w:lastRowLastColumn="0"/>
            <w:tcW w:w="9756" w:type="dxa"/>
            <w:gridSpan w:val="7"/>
            <w:shd w:val="clear" w:color="auto" w:fill="514E4E" w:themeFill="accent3" w:themeFillShade="BF"/>
          </w:tcPr>
          <w:p w14:paraId="071A89A1" w14:textId="77777777" w:rsidR="000D4300" w:rsidRPr="00ED40AF" w:rsidRDefault="000D4300">
            <w:pPr>
              <w:pStyle w:val="Table-small"/>
              <w:rPr>
                <w:rFonts w:cstheme="minorHAnsi"/>
              </w:rPr>
            </w:pPr>
            <w:r w:rsidRPr="001607D4">
              <w:rPr>
                <w:rFonts w:cstheme="minorHAnsi"/>
                <w:color w:val="FFFFFF" w:themeColor="background1"/>
                <w:sz w:val="22"/>
                <w:szCs w:val="18"/>
              </w:rPr>
              <w:t>Test Configuration</w:t>
            </w:r>
          </w:p>
        </w:tc>
      </w:tr>
      <w:tr w:rsidR="000D4300" w:rsidRPr="00D378DA" w14:paraId="2D3624A9"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56" w:type="dxa"/>
            <w:gridSpan w:val="7"/>
            <w:shd w:val="clear" w:color="auto" w:fill="FFFFFF" w:themeFill="background1"/>
          </w:tcPr>
          <w:p w14:paraId="62A9F558" w14:textId="5B3362DE" w:rsidR="000D4300" w:rsidRPr="00ED40AF" w:rsidRDefault="000D4300">
            <w:pPr>
              <w:pStyle w:val="Table-small"/>
              <w:rPr>
                <w:rFonts w:cstheme="minorHAnsi"/>
              </w:rPr>
            </w:pPr>
          </w:p>
        </w:tc>
      </w:tr>
      <w:tr w:rsidR="000D4300" w:rsidRPr="00D378DA" w14:paraId="739390AD" w14:textId="77777777" w:rsidTr="00BE6C7F">
        <w:tc>
          <w:tcPr>
            <w:cnfStyle w:val="001000000000" w:firstRow="0" w:lastRow="0" w:firstColumn="1" w:lastColumn="0" w:oddVBand="0" w:evenVBand="0" w:oddHBand="0" w:evenHBand="0" w:firstRowFirstColumn="0" w:firstRowLastColumn="0" w:lastRowFirstColumn="0" w:lastRowLastColumn="0"/>
            <w:tcW w:w="9756" w:type="dxa"/>
            <w:gridSpan w:val="7"/>
            <w:shd w:val="clear" w:color="auto" w:fill="514E4E" w:themeFill="accent3" w:themeFillShade="BF"/>
          </w:tcPr>
          <w:p w14:paraId="11292C42" w14:textId="77777777" w:rsidR="000D4300" w:rsidRPr="00D378DA" w:rsidRDefault="000D4300">
            <w:pPr>
              <w:pStyle w:val="Table-small"/>
              <w:rPr>
                <w:rFonts w:cstheme="minorHAnsi"/>
                <w:color w:val="FFFFFF" w:themeColor="background1"/>
                <w:sz w:val="22"/>
                <w:szCs w:val="18"/>
              </w:rPr>
            </w:pPr>
            <w:r>
              <w:rPr>
                <w:rFonts w:cstheme="minorHAnsi"/>
                <w:color w:val="FFFFFF" w:themeColor="background1"/>
                <w:sz w:val="22"/>
                <w:szCs w:val="18"/>
              </w:rPr>
              <w:t xml:space="preserve">Test Equipment Requirements </w:t>
            </w:r>
          </w:p>
        </w:tc>
      </w:tr>
      <w:tr w:rsidR="000D4300" w:rsidRPr="00D378DA" w14:paraId="5FEEA912"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56" w:type="dxa"/>
            <w:gridSpan w:val="7"/>
            <w:shd w:val="clear" w:color="auto" w:fill="FFFFFF" w:themeFill="background1"/>
          </w:tcPr>
          <w:p w14:paraId="47BDA8CF" w14:textId="77777777" w:rsidR="00563B28" w:rsidRPr="004F5D8B" w:rsidRDefault="00563B28" w:rsidP="00563B28">
            <w:pPr>
              <w:spacing w:before="20" w:after="20"/>
              <w:rPr>
                <w:b w:val="0"/>
                <w:bCs w:val="0"/>
                <w:sz w:val="20"/>
                <w:szCs w:val="20"/>
              </w:rPr>
            </w:pPr>
            <w:r w:rsidRPr="004F5D8B">
              <w:rPr>
                <w:b w:val="0"/>
                <w:bCs w:val="0"/>
                <w:sz w:val="20"/>
                <w:szCs w:val="20"/>
              </w:rPr>
              <w:t>An SMU with:</w:t>
            </w:r>
          </w:p>
          <w:p w14:paraId="2EEF31F6" w14:textId="427687A9" w:rsidR="00563B28" w:rsidRPr="004F5D8B" w:rsidRDefault="00563B28" w:rsidP="004C0CD3">
            <w:pPr>
              <w:pStyle w:val="ListParagraph"/>
              <w:numPr>
                <w:ilvl w:val="0"/>
                <w:numId w:val="54"/>
              </w:numPr>
              <w:spacing w:before="20" w:after="20"/>
              <w:rPr>
                <w:b w:val="0"/>
                <w:bCs w:val="0"/>
                <w:sz w:val="20"/>
                <w:szCs w:val="20"/>
              </w:rPr>
            </w:pPr>
            <w:r w:rsidRPr="004F5D8B">
              <w:rPr>
                <w:b w:val="0"/>
                <w:bCs w:val="0"/>
                <w:sz w:val="20"/>
                <w:szCs w:val="20"/>
              </w:rPr>
              <w:t>Measure voltage range: 1.2 V</w:t>
            </w:r>
          </w:p>
          <w:p w14:paraId="7F223F98" w14:textId="085C0E17" w:rsidR="000D4300" w:rsidRPr="0047278F" w:rsidRDefault="00563B28" w:rsidP="004C0CD3">
            <w:pPr>
              <w:pStyle w:val="ListParagraph"/>
              <w:numPr>
                <w:ilvl w:val="0"/>
                <w:numId w:val="54"/>
              </w:numPr>
              <w:spacing w:before="20" w:after="20"/>
              <w:rPr>
                <w:b w:val="0"/>
                <w:bCs w:val="0"/>
              </w:rPr>
            </w:pPr>
            <w:r w:rsidRPr="004F5D8B">
              <w:rPr>
                <w:b w:val="0"/>
                <w:bCs w:val="0"/>
                <w:sz w:val="20"/>
                <w:szCs w:val="20"/>
              </w:rPr>
              <w:t>Measure voltage accuracy: 10 mV</w:t>
            </w:r>
          </w:p>
        </w:tc>
      </w:tr>
      <w:tr w:rsidR="000D4300" w:rsidRPr="00D378DA" w14:paraId="5DAD8582" w14:textId="77777777" w:rsidTr="00BE6C7F">
        <w:tc>
          <w:tcPr>
            <w:cnfStyle w:val="001000000000" w:firstRow="0" w:lastRow="0" w:firstColumn="1" w:lastColumn="0" w:oddVBand="0" w:evenVBand="0" w:oddHBand="0" w:evenHBand="0" w:firstRowFirstColumn="0" w:firstRowLastColumn="0" w:lastRowFirstColumn="0" w:lastRowLastColumn="0"/>
            <w:tcW w:w="9756" w:type="dxa"/>
            <w:gridSpan w:val="7"/>
            <w:shd w:val="clear" w:color="auto" w:fill="514E4E" w:themeFill="accent3" w:themeFillShade="BF"/>
          </w:tcPr>
          <w:p w14:paraId="61D9054F" w14:textId="77777777" w:rsidR="000D4300" w:rsidRPr="0047278F" w:rsidRDefault="000D4300">
            <w:pPr>
              <w:spacing w:before="20" w:after="20"/>
              <w:rPr>
                <w:sz w:val="20"/>
                <w:szCs w:val="14"/>
              </w:rPr>
            </w:pPr>
            <w:r w:rsidRPr="00A452BD">
              <w:rPr>
                <w:rFonts w:cstheme="minorHAnsi"/>
                <w:color w:val="FFFFFF" w:themeColor="background1"/>
                <w:szCs w:val="18"/>
              </w:rPr>
              <w:t>Test Conditions</w:t>
            </w:r>
          </w:p>
        </w:tc>
      </w:tr>
      <w:tr w:rsidR="000D4300" w:rsidRPr="00D378DA" w14:paraId="283C106F"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56" w:type="dxa"/>
            <w:gridSpan w:val="7"/>
            <w:shd w:val="clear" w:color="auto" w:fill="FFFFFF" w:themeFill="background1"/>
          </w:tcPr>
          <w:p w14:paraId="64E7B5F3" w14:textId="6AE495FE" w:rsidR="000D4300" w:rsidRPr="00707DBA" w:rsidRDefault="00611EC8" w:rsidP="00587220">
            <w:pPr>
              <w:spacing w:before="20" w:after="20"/>
              <w:rPr>
                <w:b w:val="0"/>
                <w:bCs w:val="0"/>
                <w:sz w:val="20"/>
                <w:szCs w:val="20"/>
              </w:rPr>
            </w:pPr>
            <w:r w:rsidRPr="00B271FF">
              <w:rPr>
                <w:b w:val="0"/>
                <w:bCs w:val="0"/>
                <w:sz w:val="20"/>
                <w:szCs w:val="20"/>
              </w:rPr>
              <w:t xml:space="preserve">No deviations from chapter </w:t>
            </w:r>
            <w:r w:rsidRPr="00B271FF">
              <w:rPr>
                <w:sz w:val="20"/>
                <w:szCs w:val="20"/>
              </w:rPr>
              <w:fldChar w:fldCharType="begin"/>
            </w:r>
            <w:r w:rsidRPr="00B271FF">
              <w:rPr>
                <w:b w:val="0"/>
                <w:bCs w:val="0"/>
                <w:sz w:val="20"/>
                <w:szCs w:val="20"/>
              </w:rPr>
              <w:instrText xml:space="preserve"> REF _Ref208396945 \r \h </w:instrText>
            </w:r>
            <w:r w:rsidR="00707DBA" w:rsidRPr="00B271FF">
              <w:rPr>
                <w:b w:val="0"/>
                <w:bCs w:val="0"/>
                <w:sz w:val="20"/>
                <w:szCs w:val="20"/>
              </w:rPr>
              <w:instrText xml:space="preserve"> \* MERGEFORMAT </w:instrText>
            </w:r>
            <w:r w:rsidRPr="00B271FF">
              <w:rPr>
                <w:sz w:val="20"/>
                <w:szCs w:val="20"/>
              </w:rPr>
            </w:r>
            <w:r w:rsidRPr="00B271FF">
              <w:rPr>
                <w:sz w:val="20"/>
                <w:szCs w:val="20"/>
              </w:rPr>
              <w:fldChar w:fldCharType="separate"/>
            </w:r>
            <w:r w:rsidR="00AA08B9" w:rsidRPr="00AA08B9">
              <w:rPr>
                <w:b w:val="0"/>
                <w:bCs w:val="0"/>
                <w:sz w:val="20"/>
                <w:szCs w:val="20"/>
              </w:rPr>
              <w:t>2</w:t>
            </w:r>
            <w:r w:rsidRPr="00B271FF">
              <w:rPr>
                <w:sz w:val="20"/>
                <w:szCs w:val="20"/>
              </w:rPr>
              <w:fldChar w:fldCharType="end"/>
            </w:r>
            <w:r w:rsidRPr="00B271FF">
              <w:rPr>
                <w:b w:val="0"/>
                <w:bCs w:val="0"/>
                <w:sz w:val="20"/>
                <w:szCs w:val="20"/>
              </w:rPr>
              <w:t xml:space="preserve"> applies to this test.</w:t>
            </w:r>
            <w:r w:rsidR="00C25647" w:rsidRPr="00B271FF">
              <w:rPr>
                <w:b w:val="0"/>
                <w:bCs w:val="0"/>
                <w:sz w:val="20"/>
                <w:szCs w:val="20"/>
              </w:rPr>
              <w:t xml:space="preserve"> This</w:t>
            </w:r>
            <w:r w:rsidR="00C25647">
              <w:rPr>
                <w:b w:val="0"/>
                <w:sz w:val="20"/>
                <w:szCs w:val="20"/>
              </w:rPr>
              <w:t xml:space="preserve"> test is only used </w:t>
            </w:r>
            <w:r w:rsidR="00C60146">
              <w:rPr>
                <w:b w:val="0"/>
                <w:sz w:val="20"/>
                <w:szCs w:val="20"/>
              </w:rPr>
              <w:t>in</w:t>
            </w:r>
            <w:r w:rsidR="00C25647">
              <w:rPr>
                <w:b w:val="0"/>
                <w:sz w:val="20"/>
                <w:szCs w:val="20"/>
              </w:rPr>
              <w:t xml:space="preserve"> the TRIM test stage, </w:t>
            </w:r>
            <w:r w:rsidR="00C60146">
              <w:rPr>
                <w:b w:val="0"/>
                <w:sz w:val="20"/>
                <w:szCs w:val="20"/>
              </w:rPr>
              <w:t>here the Vnom and RT conditions are used.</w:t>
            </w:r>
          </w:p>
        </w:tc>
      </w:tr>
      <w:tr w:rsidR="000D4300" w:rsidRPr="00D378DA" w14:paraId="2FA62CEC" w14:textId="77777777" w:rsidTr="00BE6C7F">
        <w:tc>
          <w:tcPr>
            <w:cnfStyle w:val="001000000000" w:firstRow="0" w:lastRow="0" w:firstColumn="1" w:lastColumn="0" w:oddVBand="0" w:evenVBand="0" w:oddHBand="0" w:evenHBand="0" w:firstRowFirstColumn="0" w:firstRowLastColumn="0" w:lastRowFirstColumn="0" w:lastRowLastColumn="0"/>
            <w:tcW w:w="9756" w:type="dxa"/>
            <w:gridSpan w:val="7"/>
            <w:shd w:val="clear" w:color="auto" w:fill="514E4E" w:themeFill="accent3" w:themeFillShade="BF"/>
          </w:tcPr>
          <w:p w14:paraId="234F2E0B" w14:textId="77777777" w:rsidR="000D4300" w:rsidRPr="00920ABA" w:rsidRDefault="000D4300">
            <w:pPr>
              <w:spacing w:before="20" w:after="20"/>
              <w:rPr>
                <w:color w:val="FF0000"/>
                <w:sz w:val="20"/>
                <w:szCs w:val="14"/>
              </w:rPr>
            </w:pPr>
            <w:r w:rsidRPr="003D1F8A">
              <w:rPr>
                <w:rFonts w:cstheme="minorHAnsi"/>
                <w:color w:val="FFFFFF" w:themeColor="background1"/>
                <w:szCs w:val="18"/>
              </w:rPr>
              <w:t>Environmental conditions</w:t>
            </w:r>
            <w:r w:rsidRPr="003D1F8A">
              <w:rPr>
                <w:color w:val="FFFFFF" w:themeColor="background1"/>
                <w:sz w:val="20"/>
                <w:szCs w:val="14"/>
              </w:rPr>
              <w:t xml:space="preserve"> </w:t>
            </w:r>
          </w:p>
        </w:tc>
      </w:tr>
      <w:tr w:rsidR="000D4300" w:rsidRPr="00D378DA" w14:paraId="0B0296E9"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56" w:type="dxa"/>
            <w:gridSpan w:val="7"/>
            <w:shd w:val="clear" w:color="auto" w:fill="FFFFFF" w:themeFill="background1"/>
          </w:tcPr>
          <w:p w14:paraId="151613CF" w14:textId="5F2AC17C" w:rsidR="000D4300" w:rsidRPr="00DC13A1" w:rsidRDefault="00515321" w:rsidP="00515321">
            <w:pPr>
              <w:spacing w:before="20" w:after="20"/>
              <w:rPr>
                <w:b w:val="0"/>
                <w:bCs w:val="0"/>
                <w:sz w:val="20"/>
                <w:szCs w:val="14"/>
              </w:rPr>
            </w:pPr>
            <w:r w:rsidRPr="00515321">
              <w:rPr>
                <w:b w:val="0"/>
                <w:bCs w:val="0"/>
                <w:sz w:val="20"/>
                <w:szCs w:val="14"/>
              </w:rPr>
              <w:t>This test will be executed in an automated way in a temperature controlled environment</w:t>
            </w:r>
          </w:p>
        </w:tc>
      </w:tr>
      <w:tr w:rsidR="000D4300" w:rsidRPr="00D378DA" w14:paraId="07AB3F81" w14:textId="77777777" w:rsidTr="00BE6C7F">
        <w:tc>
          <w:tcPr>
            <w:cnfStyle w:val="001000000000" w:firstRow="0" w:lastRow="0" w:firstColumn="1" w:lastColumn="0" w:oddVBand="0" w:evenVBand="0" w:oddHBand="0" w:evenHBand="0" w:firstRowFirstColumn="0" w:firstRowLastColumn="0" w:lastRowFirstColumn="0" w:lastRowLastColumn="0"/>
            <w:tcW w:w="9756" w:type="dxa"/>
            <w:gridSpan w:val="7"/>
            <w:shd w:val="clear" w:color="auto" w:fill="514E4E" w:themeFill="accent3" w:themeFillShade="BF"/>
          </w:tcPr>
          <w:p w14:paraId="7D6430A6" w14:textId="77777777" w:rsidR="000D4300" w:rsidRPr="00D378DA" w:rsidRDefault="000D4300">
            <w:pPr>
              <w:pStyle w:val="Table-small"/>
              <w:rPr>
                <w:rFonts w:cstheme="minorHAnsi"/>
                <w:sz w:val="22"/>
                <w:szCs w:val="18"/>
              </w:rPr>
            </w:pPr>
            <w:r>
              <w:rPr>
                <w:rFonts w:cstheme="minorHAnsi"/>
                <w:color w:val="FFFFFF" w:themeColor="background1"/>
                <w:sz w:val="22"/>
                <w:szCs w:val="18"/>
              </w:rPr>
              <w:t>Test Procedure</w:t>
            </w:r>
          </w:p>
        </w:tc>
      </w:tr>
      <w:tr w:rsidR="007B617F" w:rsidRPr="00D378DA" w14:paraId="4DC3A198"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C5C2C2" w:themeFill="accent3" w:themeFillTint="66"/>
          </w:tcPr>
          <w:p w14:paraId="4FAFDA41" w14:textId="77777777" w:rsidR="000D4300" w:rsidRPr="00836085" w:rsidRDefault="000D4300">
            <w:pPr>
              <w:pStyle w:val="Table-small"/>
              <w:rPr>
                <w:rFonts w:cstheme="minorHAnsi"/>
                <w:sz w:val="22"/>
                <w:szCs w:val="18"/>
              </w:rPr>
            </w:pPr>
            <w:r w:rsidRPr="00836085">
              <w:rPr>
                <w:rFonts w:cstheme="minorHAnsi"/>
                <w:sz w:val="22"/>
                <w:szCs w:val="18"/>
              </w:rPr>
              <w:t>Step</w:t>
            </w:r>
          </w:p>
        </w:tc>
        <w:tc>
          <w:tcPr>
            <w:tcW w:w="6287" w:type="dxa"/>
            <w:gridSpan w:val="2"/>
            <w:shd w:val="clear" w:color="auto" w:fill="C5C2C2" w:themeFill="accent3" w:themeFillTint="66"/>
          </w:tcPr>
          <w:p w14:paraId="2854D7C4" w14:textId="77777777" w:rsidR="000D4300" w:rsidRPr="00836085" w:rsidRDefault="000D4300">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Action</w:t>
            </w:r>
          </w:p>
        </w:tc>
        <w:tc>
          <w:tcPr>
            <w:tcW w:w="1783" w:type="dxa"/>
            <w:gridSpan w:val="2"/>
            <w:shd w:val="clear" w:color="auto" w:fill="C5C2C2" w:themeFill="accent3" w:themeFillTint="66"/>
          </w:tcPr>
          <w:p w14:paraId="59E6401C" w14:textId="77777777" w:rsidR="000D4300" w:rsidRPr="00836085" w:rsidRDefault="000D4300">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Register parameter</w:t>
            </w:r>
          </w:p>
        </w:tc>
        <w:tc>
          <w:tcPr>
            <w:tcW w:w="827" w:type="dxa"/>
            <w:gridSpan w:val="2"/>
            <w:shd w:val="clear" w:color="auto" w:fill="C5C2C2" w:themeFill="accent3" w:themeFillTint="66"/>
          </w:tcPr>
          <w:p w14:paraId="71365E11" w14:textId="77777777" w:rsidR="000D4300" w:rsidRPr="00836085" w:rsidRDefault="000D4300">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Value</w:t>
            </w:r>
          </w:p>
        </w:tc>
      </w:tr>
      <w:tr w:rsidR="00502EDA" w:rsidRPr="00D378DA" w14:paraId="69FD3D4D" w14:textId="77777777" w:rsidTr="00267686">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41220770" w14:textId="77777777" w:rsidR="008A5620" w:rsidRDefault="008A5620" w:rsidP="00F82CBF">
            <w:pPr>
              <w:pStyle w:val="Table-small"/>
              <w:numPr>
                <w:ilvl w:val="0"/>
                <w:numId w:val="26"/>
              </w:numPr>
            </w:pPr>
          </w:p>
        </w:tc>
        <w:tc>
          <w:tcPr>
            <w:tcW w:w="0" w:type="dxa"/>
            <w:gridSpan w:val="2"/>
            <w:shd w:val="clear" w:color="auto" w:fill="FFFFFF" w:themeFill="background1"/>
            <w:vAlign w:val="center"/>
          </w:tcPr>
          <w:p w14:paraId="518429DB" w14:textId="09C5A626" w:rsidR="008A5620" w:rsidRDefault="008A5620" w:rsidP="00F82CBF">
            <w:pPr>
              <w:pStyle w:val="Table-small"/>
              <w:cnfStyle w:val="000000000000" w:firstRow="0" w:lastRow="0" w:firstColumn="0" w:lastColumn="0" w:oddVBand="0" w:evenVBand="0" w:oddHBand="0" w:evenHBand="0" w:firstRowFirstColumn="0" w:firstRowLastColumn="0" w:lastRowFirstColumn="0" w:lastRowLastColumn="0"/>
            </w:pPr>
            <w:r>
              <w:t>Start of block loop.</w:t>
            </w:r>
          </w:p>
        </w:tc>
        <w:tc>
          <w:tcPr>
            <w:tcW w:w="0" w:type="dxa"/>
            <w:gridSpan w:val="2"/>
            <w:shd w:val="clear" w:color="auto" w:fill="FFFFFF" w:themeFill="background1"/>
            <w:vAlign w:val="center"/>
          </w:tcPr>
          <w:p w14:paraId="56468C0D" w14:textId="77777777" w:rsidR="008A5620" w:rsidRDefault="008A5620" w:rsidP="00F82CBF">
            <w:pPr>
              <w:pStyle w:val="Table-small"/>
              <w:cnfStyle w:val="000000000000" w:firstRow="0" w:lastRow="0" w:firstColumn="0" w:lastColumn="0" w:oddVBand="0" w:evenVBand="0" w:oddHBand="0" w:evenHBand="0" w:firstRowFirstColumn="0" w:firstRowLastColumn="0" w:lastRowFirstColumn="0" w:lastRowLastColumn="0"/>
            </w:pPr>
          </w:p>
        </w:tc>
        <w:tc>
          <w:tcPr>
            <w:tcW w:w="0" w:type="dxa"/>
            <w:gridSpan w:val="2"/>
            <w:shd w:val="clear" w:color="auto" w:fill="FFFFFF" w:themeFill="background1"/>
            <w:vAlign w:val="center"/>
          </w:tcPr>
          <w:p w14:paraId="6B77B23A" w14:textId="77777777" w:rsidR="008A5620" w:rsidRDefault="008A5620" w:rsidP="00F82CBF">
            <w:pPr>
              <w:pStyle w:val="Table-small"/>
              <w:cnfStyle w:val="000000000000" w:firstRow="0" w:lastRow="0" w:firstColumn="0" w:lastColumn="0" w:oddVBand="0" w:evenVBand="0" w:oddHBand="0" w:evenHBand="0" w:firstRowFirstColumn="0" w:firstRowLastColumn="0" w:lastRowFirstColumn="0" w:lastRowLastColumn="0"/>
            </w:pPr>
          </w:p>
        </w:tc>
      </w:tr>
      <w:tr w:rsidR="00E4307B" w:rsidRPr="00D378DA" w14:paraId="1BBF72B9"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53816407" w14:textId="04C5CAA7" w:rsidR="00F82CBF" w:rsidRPr="00B271FF" w:rsidRDefault="000315E8" w:rsidP="00BE6C7F">
            <w:pPr>
              <w:pStyle w:val="Table-small"/>
              <w:rPr>
                <w:rFonts w:cstheme="minorHAnsi"/>
                <w:b w:val="0"/>
                <w:bCs w:val="0"/>
                <w:szCs w:val="20"/>
              </w:rPr>
            </w:pPr>
            <w:r w:rsidRPr="00B271FF">
              <w:rPr>
                <w:b w:val="0"/>
                <w:bCs w:val="0"/>
              </w:rPr>
              <w:t>1</w:t>
            </w:r>
            <w:r w:rsidR="00BE5071" w:rsidRPr="00B271FF">
              <w:rPr>
                <w:b w:val="0"/>
                <w:bCs w:val="0"/>
              </w:rPr>
              <w:t>.1</w:t>
            </w:r>
            <w:r w:rsidR="00F82CBF" w:rsidRPr="00B271FF">
              <w:rPr>
                <w:b w:val="0"/>
                <w:bCs w:val="0"/>
              </w:rPr>
              <w:t> </w:t>
            </w:r>
          </w:p>
        </w:tc>
        <w:tc>
          <w:tcPr>
            <w:tcW w:w="0" w:type="dxa"/>
            <w:gridSpan w:val="2"/>
            <w:shd w:val="clear" w:color="auto" w:fill="FFFFFF" w:themeFill="background1"/>
            <w:vAlign w:val="center"/>
          </w:tcPr>
          <w:p w14:paraId="25E72FBE" w14:textId="1411F244" w:rsidR="00F82CBF" w:rsidRPr="00D378DA" w:rsidRDefault="00F82CBF" w:rsidP="00F82CBF">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Select the first (next) block that needs to be trimmed.</w:t>
            </w:r>
          </w:p>
        </w:tc>
        <w:tc>
          <w:tcPr>
            <w:tcW w:w="0" w:type="dxa"/>
            <w:gridSpan w:val="2"/>
            <w:shd w:val="clear" w:color="auto" w:fill="FFFFFF" w:themeFill="background1"/>
            <w:vAlign w:val="center"/>
          </w:tcPr>
          <w:p w14:paraId="311F65A4" w14:textId="0F87C57E" w:rsidR="00F82CBF" w:rsidRPr="00BE6C7F" w:rsidRDefault="00F82CBF" w:rsidP="00BE6C7F">
            <w:pPr>
              <w:pStyle w:val="Table-small"/>
              <w:cnfStyle w:val="000000100000" w:firstRow="0" w:lastRow="0" w:firstColumn="0" w:lastColumn="0" w:oddVBand="0" w:evenVBand="0" w:oddHBand="1" w:evenHBand="0" w:firstRowFirstColumn="0" w:firstRowLastColumn="0" w:lastRowFirstColumn="0" w:lastRowLastColumn="0"/>
            </w:pPr>
            <w:r>
              <w:t>Block specification table</w:t>
            </w:r>
          </w:p>
        </w:tc>
        <w:tc>
          <w:tcPr>
            <w:tcW w:w="0" w:type="dxa"/>
            <w:gridSpan w:val="2"/>
            <w:shd w:val="clear" w:color="auto" w:fill="FFFFFF" w:themeFill="background1"/>
            <w:vAlign w:val="center"/>
          </w:tcPr>
          <w:p w14:paraId="1C8B0159" w14:textId="66B01B62" w:rsidR="00F82CBF" w:rsidRPr="00D378DA" w:rsidRDefault="00F82CBF" w:rsidP="00F82CBF">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7B617F" w:rsidRPr="005D60DE" w14:paraId="4D525360" w14:textId="77777777" w:rsidTr="00267686">
        <w:tc>
          <w:tcPr>
            <w:cnfStyle w:val="001000000000" w:firstRow="0" w:lastRow="0" w:firstColumn="1" w:lastColumn="0" w:oddVBand="0" w:evenVBand="0" w:oddHBand="0" w:evenHBand="0" w:firstRowFirstColumn="0" w:firstRowLastColumn="0" w:lastRowFirstColumn="0" w:lastRowLastColumn="0"/>
            <w:tcW w:w="853" w:type="dxa"/>
            <w:shd w:val="clear" w:color="auto" w:fill="FFFFFF" w:themeFill="background1"/>
            <w:vAlign w:val="center"/>
          </w:tcPr>
          <w:p w14:paraId="1AA0F050" w14:textId="2076A2EE" w:rsidR="00F82CBF" w:rsidRPr="00B271FF" w:rsidRDefault="000315E8" w:rsidP="00BE6C7F">
            <w:pPr>
              <w:pStyle w:val="Table-small"/>
              <w:rPr>
                <w:rFonts w:cstheme="minorHAnsi"/>
                <w:b w:val="0"/>
                <w:bCs w:val="0"/>
                <w:szCs w:val="20"/>
              </w:rPr>
            </w:pPr>
            <w:r w:rsidRPr="00B271FF">
              <w:rPr>
                <w:b w:val="0"/>
                <w:bCs w:val="0"/>
              </w:rPr>
              <w:t>1.</w:t>
            </w:r>
            <w:r w:rsidR="004201E1" w:rsidRPr="00B271FF">
              <w:rPr>
                <w:b w:val="0"/>
                <w:bCs w:val="0"/>
              </w:rPr>
              <w:t>2</w:t>
            </w:r>
          </w:p>
        </w:tc>
        <w:tc>
          <w:tcPr>
            <w:tcW w:w="6287" w:type="dxa"/>
            <w:gridSpan w:val="2"/>
            <w:shd w:val="clear" w:color="auto" w:fill="FFFFFF" w:themeFill="background1"/>
            <w:vAlign w:val="center"/>
          </w:tcPr>
          <w:p w14:paraId="2B2FDD05" w14:textId="1E068D74" w:rsidR="00F82CBF" w:rsidRPr="00D378DA" w:rsidRDefault="00F82CBF" w:rsidP="00F82CBF">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t>Perform the sweep from T0010 on the block.</w:t>
            </w:r>
          </w:p>
        </w:tc>
        <w:tc>
          <w:tcPr>
            <w:tcW w:w="1783" w:type="dxa"/>
            <w:gridSpan w:val="2"/>
            <w:shd w:val="clear" w:color="auto" w:fill="FFFFFF" w:themeFill="background1"/>
            <w:vAlign w:val="center"/>
          </w:tcPr>
          <w:p w14:paraId="42476F57" w14:textId="081A78D3" w:rsidR="00F82CBF" w:rsidRPr="00BE6C7F" w:rsidRDefault="00F82CBF" w:rsidP="00BE6C7F">
            <w:pPr>
              <w:pStyle w:val="Table-small"/>
              <w:cnfStyle w:val="000000000000" w:firstRow="0" w:lastRow="0" w:firstColumn="0" w:lastColumn="0" w:oddVBand="0" w:evenVBand="0" w:oddHBand="0" w:evenHBand="0" w:firstRowFirstColumn="0" w:firstRowLastColumn="0" w:lastRowFirstColumn="0" w:lastRowLastColumn="0"/>
            </w:pPr>
            <w:r>
              <w:t> </w:t>
            </w:r>
          </w:p>
        </w:tc>
        <w:tc>
          <w:tcPr>
            <w:tcW w:w="827" w:type="dxa"/>
            <w:gridSpan w:val="2"/>
            <w:shd w:val="clear" w:color="auto" w:fill="FFFFFF" w:themeFill="background1"/>
            <w:vAlign w:val="center"/>
          </w:tcPr>
          <w:p w14:paraId="3F1CC22F" w14:textId="7E52FEAC" w:rsidR="00F82CBF" w:rsidRPr="00D378DA" w:rsidRDefault="00F82CBF" w:rsidP="00F82CBF">
            <w:pPr>
              <w:pStyle w:val="Table-small"/>
              <w:spacing w:before="0" w:after="0"/>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7B617F" w:rsidRPr="00D378DA" w14:paraId="4FD96C0C"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FFFFFF" w:themeFill="background1"/>
            <w:vAlign w:val="center"/>
          </w:tcPr>
          <w:p w14:paraId="6A555C98" w14:textId="02555490" w:rsidR="00F82CBF" w:rsidRPr="00B271FF" w:rsidRDefault="000315E8" w:rsidP="00BE6C7F">
            <w:pPr>
              <w:pStyle w:val="Table-small"/>
              <w:rPr>
                <w:rFonts w:cstheme="minorHAnsi"/>
                <w:b w:val="0"/>
                <w:bCs w:val="0"/>
                <w:szCs w:val="20"/>
              </w:rPr>
            </w:pPr>
            <w:r w:rsidRPr="00B271FF">
              <w:rPr>
                <w:b w:val="0"/>
                <w:bCs w:val="0"/>
              </w:rPr>
              <w:lastRenderedPageBreak/>
              <w:t>1</w:t>
            </w:r>
            <w:r w:rsidR="00BE5071" w:rsidRPr="00B271FF">
              <w:rPr>
                <w:b w:val="0"/>
                <w:bCs w:val="0"/>
              </w:rPr>
              <w:t>.3</w:t>
            </w:r>
          </w:p>
        </w:tc>
        <w:tc>
          <w:tcPr>
            <w:tcW w:w="6287" w:type="dxa"/>
            <w:gridSpan w:val="2"/>
            <w:shd w:val="clear" w:color="auto" w:fill="FFFFFF" w:themeFill="background1"/>
            <w:vAlign w:val="center"/>
          </w:tcPr>
          <w:p w14:paraId="67CE2170" w14:textId="77C0086F" w:rsidR="00F82CBF" w:rsidRDefault="00F82CBF" w:rsidP="00F82CBF">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Find the trim setting(s) which result in an output voltage closest to the target value.</w:t>
            </w:r>
          </w:p>
        </w:tc>
        <w:tc>
          <w:tcPr>
            <w:tcW w:w="1783" w:type="dxa"/>
            <w:gridSpan w:val="2"/>
            <w:shd w:val="clear" w:color="auto" w:fill="FFFFFF" w:themeFill="background1"/>
            <w:vAlign w:val="center"/>
          </w:tcPr>
          <w:p w14:paraId="69E5A6F1" w14:textId="1BE78E17" w:rsidR="00F82CBF" w:rsidRPr="00BE6C7F" w:rsidRDefault="00F82CBF" w:rsidP="00BE6C7F">
            <w:pPr>
              <w:pStyle w:val="Table-small"/>
              <w:cnfStyle w:val="000000100000" w:firstRow="0" w:lastRow="0" w:firstColumn="0" w:lastColumn="0" w:oddVBand="0" w:evenVBand="0" w:oddHBand="1" w:evenHBand="0" w:firstRowFirstColumn="0" w:firstRowLastColumn="0" w:lastRowFirstColumn="0" w:lastRowLastColumn="0"/>
            </w:pPr>
            <w:r>
              <w:t>Block specification table</w:t>
            </w:r>
          </w:p>
        </w:tc>
        <w:tc>
          <w:tcPr>
            <w:tcW w:w="827" w:type="dxa"/>
            <w:gridSpan w:val="2"/>
            <w:shd w:val="clear" w:color="auto" w:fill="FFFFFF" w:themeFill="background1"/>
            <w:vAlign w:val="center"/>
          </w:tcPr>
          <w:p w14:paraId="2A4262EA" w14:textId="2521010F" w:rsidR="00F82CBF" w:rsidRPr="00D378DA" w:rsidRDefault="00F82CBF" w:rsidP="00F82CBF">
            <w:pPr>
              <w:pStyle w:val="Table-small"/>
              <w:spacing w:before="0" w:after="0"/>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7B617F" w:rsidRPr="00D378DA" w14:paraId="6821E9F4" w14:textId="77777777" w:rsidTr="00267686">
        <w:tc>
          <w:tcPr>
            <w:cnfStyle w:val="001000000000" w:firstRow="0" w:lastRow="0" w:firstColumn="1" w:lastColumn="0" w:oddVBand="0" w:evenVBand="0" w:oddHBand="0" w:evenHBand="0" w:firstRowFirstColumn="0" w:firstRowLastColumn="0" w:lastRowFirstColumn="0" w:lastRowLastColumn="0"/>
            <w:tcW w:w="853" w:type="dxa"/>
            <w:shd w:val="clear" w:color="auto" w:fill="FFFFFF" w:themeFill="background1"/>
            <w:vAlign w:val="center"/>
          </w:tcPr>
          <w:p w14:paraId="00E9DE51" w14:textId="245D040A" w:rsidR="00F82CBF" w:rsidRPr="00B271FF" w:rsidRDefault="000315E8" w:rsidP="00BE6C7F">
            <w:pPr>
              <w:pStyle w:val="Table-small"/>
              <w:rPr>
                <w:rFonts w:cstheme="minorHAnsi"/>
                <w:b w:val="0"/>
                <w:bCs w:val="0"/>
                <w:szCs w:val="20"/>
              </w:rPr>
            </w:pPr>
            <w:r w:rsidRPr="00B271FF">
              <w:rPr>
                <w:b w:val="0"/>
                <w:bCs w:val="0"/>
              </w:rPr>
              <w:t>1</w:t>
            </w:r>
            <w:r w:rsidR="00263B19" w:rsidRPr="00B271FF">
              <w:rPr>
                <w:b w:val="0"/>
                <w:bCs w:val="0"/>
              </w:rPr>
              <w:t>.</w:t>
            </w:r>
            <w:r w:rsidR="004201E1" w:rsidRPr="00B271FF">
              <w:rPr>
                <w:b w:val="0"/>
                <w:bCs w:val="0"/>
              </w:rPr>
              <w:t>4</w:t>
            </w:r>
          </w:p>
        </w:tc>
        <w:tc>
          <w:tcPr>
            <w:tcW w:w="6287" w:type="dxa"/>
            <w:gridSpan w:val="2"/>
            <w:shd w:val="clear" w:color="auto" w:fill="FFFFFF" w:themeFill="background1"/>
            <w:vAlign w:val="center"/>
          </w:tcPr>
          <w:p w14:paraId="270274A9" w14:textId="306FD292" w:rsidR="00F82CBF" w:rsidRDefault="00F82CBF" w:rsidP="00F82CBF">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t>Apply the trim value to the block.</w:t>
            </w:r>
          </w:p>
        </w:tc>
        <w:tc>
          <w:tcPr>
            <w:tcW w:w="1783" w:type="dxa"/>
            <w:gridSpan w:val="2"/>
            <w:shd w:val="clear" w:color="auto" w:fill="FFFFFF" w:themeFill="background1"/>
            <w:vAlign w:val="center"/>
          </w:tcPr>
          <w:p w14:paraId="244249D2" w14:textId="1F70CAC7" w:rsidR="00F82CBF" w:rsidRPr="00BE6C7F" w:rsidRDefault="00B72E07" w:rsidP="00BE6C7F">
            <w:pPr>
              <w:pStyle w:val="Table-small"/>
              <w:cnfStyle w:val="000000000000" w:firstRow="0" w:lastRow="0" w:firstColumn="0" w:lastColumn="0" w:oddVBand="0" w:evenVBand="0" w:oddHBand="0" w:evenHBand="0" w:firstRowFirstColumn="0" w:firstRowLastColumn="0" w:lastRowFirstColumn="0" w:lastRowLastColumn="0"/>
            </w:pPr>
            <w:r>
              <w:t>Block specification table</w:t>
            </w:r>
          </w:p>
        </w:tc>
        <w:tc>
          <w:tcPr>
            <w:tcW w:w="827" w:type="dxa"/>
            <w:gridSpan w:val="2"/>
            <w:shd w:val="clear" w:color="auto" w:fill="FFFFFF" w:themeFill="background1"/>
            <w:vAlign w:val="center"/>
          </w:tcPr>
          <w:p w14:paraId="1E16B4C7" w14:textId="5E896816" w:rsidR="00F82CBF" w:rsidRPr="00D378DA" w:rsidRDefault="00F82CBF" w:rsidP="00F82CBF">
            <w:pPr>
              <w:pStyle w:val="Table-small"/>
              <w:spacing w:before="0" w:after="0"/>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7B617F" w:rsidRPr="00D378DA" w14:paraId="0BFCBBA0"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FFFFFF" w:themeFill="background1"/>
            <w:vAlign w:val="center"/>
          </w:tcPr>
          <w:p w14:paraId="78192BE9" w14:textId="451FF149" w:rsidR="00F82CBF" w:rsidRPr="00B271FF" w:rsidRDefault="004201E1" w:rsidP="00BE6C7F">
            <w:pPr>
              <w:pStyle w:val="Table-small"/>
              <w:rPr>
                <w:rFonts w:cstheme="minorHAnsi"/>
                <w:b w:val="0"/>
                <w:bCs w:val="0"/>
                <w:szCs w:val="20"/>
              </w:rPr>
            </w:pPr>
            <w:r w:rsidRPr="00B271FF">
              <w:rPr>
                <w:b w:val="0"/>
                <w:bCs w:val="0"/>
              </w:rPr>
              <w:t>1</w:t>
            </w:r>
            <w:r w:rsidR="00263B19" w:rsidRPr="00B271FF">
              <w:rPr>
                <w:b w:val="0"/>
                <w:bCs w:val="0"/>
              </w:rPr>
              <w:t>.</w:t>
            </w:r>
            <w:r w:rsidRPr="00B271FF">
              <w:rPr>
                <w:b w:val="0"/>
                <w:bCs w:val="0"/>
              </w:rPr>
              <w:t>5</w:t>
            </w:r>
          </w:p>
        </w:tc>
        <w:tc>
          <w:tcPr>
            <w:tcW w:w="6287" w:type="dxa"/>
            <w:gridSpan w:val="2"/>
            <w:shd w:val="clear" w:color="auto" w:fill="FFFFFF" w:themeFill="background1"/>
            <w:vAlign w:val="center"/>
          </w:tcPr>
          <w:p w14:paraId="78B69250" w14:textId="4BE7319F" w:rsidR="00F82CBF" w:rsidRPr="00D378DA" w:rsidRDefault="00F82CBF" w:rsidP="00F82CBF">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Save the trim value for later use in the park state.</w:t>
            </w:r>
          </w:p>
        </w:tc>
        <w:tc>
          <w:tcPr>
            <w:tcW w:w="1783" w:type="dxa"/>
            <w:gridSpan w:val="2"/>
            <w:shd w:val="clear" w:color="auto" w:fill="FFFFFF" w:themeFill="background1"/>
            <w:vAlign w:val="center"/>
          </w:tcPr>
          <w:p w14:paraId="0F17ECE5" w14:textId="3F2D9F3F" w:rsidR="00F82CBF" w:rsidRPr="00B7454E" w:rsidRDefault="00F82CBF" w:rsidP="00F82CBF">
            <w:pPr>
              <w:spacing w:before="0" w:after="0"/>
              <w:jc w:val="left"/>
              <w:cnfStyle w:val="000000100000" w:firstRow="0" w:lastRow="0" w:firstColumn="0" w:lastColumn="0" w:oddVBand="0" w:evenVBand="0" w:oddHBand="1" w:evenHBand="0" w:firstRowFirstColumn="0" w:firstRowLastColumn="0" w:lastRowFirstColumn="0" w:lastRowLastColumn="0"/>
              <w:rPr>
                <w:rFonts w:cstheme="minorHAnsi"/>
                <w:color w:val="000000"/>
                <w:sz w:val="20"/>
                <w:szCs w:val="18"/>
              </w:rPr>
            </w:pPr>
            <w:r>
              <w:t> </w:t>
            </w:r>
          </w:p>
        </w:tc>
        <w:tc>
          <w:tcPr>
            <w:tcW w:w="827" w:type="dxa"/>
            <w:gridSpan w:val="2"/>
            <w:shd w:val="clear" w:color="auto" w:fill="FFFFFF" w:themeFill="background1"/>
            <w:vAlign w:val="center"/>
          </w:tcPr>
          <w:p w14:paraId="23E7BAFA" w14:textId="2D555484" w:rsidR="00F82CBF" w:rsidRPr="00D378DA" w:rsidRDefault="00F82CBF" w:rsidP="00F82CBF">
            <w:pPr>
              <w:pStyle w:val="Table-small"/>
              <w:spacing w:before="0" w:after="0"/>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7B617F" w:rsidRPr="00D378DA" w14:paraId="4CB09D14" w14:textId="77777777" w:rsidTr="00267686">
        <w:tc>
          <w:tcPr>
            <w:cnfStyle w:val="001000000000" w:firstRow="0" w:lastRow="0" w:firstColumn="1" w:lastColumn="0" w:oddVBand="0" w:evenVBand="0" w:oddHBand="0" w:evenHBand="0" w:firstRowFirstColumn="0" w:firstRowLastColumn="0" w:lastRowFirstColumn="0" w:lastRowLastColumn="0"/>
            <w:tcW w:w="853" w:type="dxa"/>
            <w:shd w:val="clear" w:color="auto" w:fill="FFFFFF" w:themeFill="background1"/>
            <w:vAlign w:val="center"/>
          </w:tcPr>
          <w:p w14:paraId="79B6A271" w14:textId="757851D0" w:rsidR="00F82CBF" w:rsidRPr="00B271FF" w:rsidRDefault="004201E1" w:rsidP="00BE6C7F">
            <w:pPr>
              <w:pStyle w:val="Table-small"/>
              <w:rPr>
                <w:rFonts w:cstheme="minorHAnsi"/>
                <w:b w:val="0"/>
                <w:bCs w:val="0"/>
                <w:szCs w:val="20"/>
              </w:rPr>
            </w:pPr>
            <w:r w:rsidRPr="00B271FF">
              <w:rPr>
                <w:b w:val="0"/>
                <w:bCs w:val="0"/>
              </w:rPr>
              <w:t>1</w:t>
            </w:r>
            <w:r w:rsidR="00263B19" w:rsidRPr="00B271FF">
              <w:rPr>
                <w:b w:val="0"/>
                <w:bCs w:val="0"/>
              </w:rPr>
              <w:t>.</w:t>
            </w:r>
            <w:r w:rsidRPr="00B271FF">
              <w:rPr>
                <w:b w:val="0"/>
                <w:bCs w:val="0"/>
              </w:rPr>
              <w:t>6</w:t>
            </w:r>
          </w:p>
        </w:tc>
        <w:tc>
          <w:tcPr>
            <w:tcW w:w="6287" w:type="dxa"/>
            <w:gridSpan w:val="2"/>
            <w:shd w:val="clear" w:color="auto" w:fill="FFFFFF" w:themeFill="background1"/>
            <w:vAlign w:val="center"/>
          </w:tcPr>
          <w:p w14:paraId="6E82C787" w14:textId="23E77FAA" w:rsidR="00F82CBF" w:rsidRPr="00D378DA" w:rsidRDefault="00F82CBF" w:rsidP="00F82CBF">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End of block loop, go to</w:t>
            </w:r>
            <w:r w:rsidR="004201E1">
              <w:t xml:space="preserve"> 1.</w:t>
            </w:r>
            <w:r>
              <w:t xml:space="preserve"> if more blocks remain.</w:t>
            </w:r>
          </w:p>
        </w:tc>
        <w:tc>
          <w:tcPr>
            <w:tcW w:w="1783" w:type="dxa"/>
            <w:gridSpan w:val="2"/>
            <w:shd w:val="clear" w:color="auto" w:fill="FFFFFF" w:themeFill="background1"/>
            <w:vAlign w:val="center"/>
          </w:tcPr>
          <w:p w14:paraId="2A2D7743" w14:textId="2F0C2A7C" w:rsidR="00F82CBF" w:rsidRPr="00D378DA" w:rsidRDefault="00F82CBF" w:rsidP="00F82CBF">
            <w:pPr>
              <w:spacing w:before="0" w:after="0"/>
              <w:jc w:val="left"/>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p>
        </w:tc>
        <w:tc>
          <w:tcPr>
            <w:tcW w:w="827" w:type="dxa"/>
            <w:gridSpan w:val="2"/>
            <w:shd w:val="clear" w:color="auto" w:fill="FFFFFF" w:themeFill="background1"/>
            <w:vAlign w:val="center"/>
          </w:tcPr>
          <w:p w14:paraId="2D450A80" w14:textId="00C6995D" w:rsidR="00F82CBF" w:rsidRPr="00D378DA" w:rsidRDefault="00F82CBF" w:rsidP="00F82CBF">
            <w:pPr>
              <w:pStyle w:val="Table-small"/>
              <w:spacing w:before="0" w:after="0"/>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0D4300" w:rsidRPr="00D378DA" w14:paraId="5DA87027"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56" w:type="dxa"/>
            <w:gridSpan w:val="7"/>
            <w:shd w:val="clear" w:color="auto" w:fill="514E4E" w:themeFill="accent3" w:themeFillShade="BF"/>
          </w:tcPr>
          <w:p w14:paraId="6D547F66" w14:textId="77777777" w:rsidR="000D4300" w:rsidRPr="00D378DA" w:rsidRDefault="000D4300">
            <w:pPr>
              <w:pStyle w:val="Table-small"/>
              <w:rPr>
                <w:rFonts w:cstheme="minorHAnsi"/>
                <w:szCs w:val="20"/>
              </w:rPr>
            </w:pPr>
            <w:r>
              <w:rPr>
                <w:rFonts w:cstheme="minorHAnsi"/>
                <w:color w:val="FFFFFF" w:themeColor="background1"/>
                <w:sz w:val="22"/>
                <w:szCs w:val="22"/>
              </w:rPr>
              <w:t>Notes</w:t>
            </w:r>
          </w:p>
        </w:tc>
      </w:tr>
      <w:tr w:rsidR="000D4300" w:rsidRPr="00D378DA" w14:paraId="2C8CA8E1" w14:textId="77777777" w:rsidTr="00BE6C7F">
        <w:tc>
          <w:tcPr>
            <w:cnfStyle w:val="001000000000" w:firstRow="0" w:lastRow="0" w:firstColumn="1" w:lastColumn="0" w:oddVBand="0" w:evenVBand="0" w:oddHBand="0" w:evenHBand="0" w:firstRowFirstColumn="0" w:firstRowLastColumn="0" w:lastRowFirstColumn="0" w:lastRowLastColumn="0"/>
            <w:tcW w:w="9756" w:type="dxa"/>
            <w:gridSpan w:val="7"/>
            <w:shd w:val="clear" w:color="auto" w:fill="FFFFFF" w:themeFill="background1"/>
          </w:tcPr>
          <w:p w14:paraId="6E693A28" w14:textId="77777777" w:rsidR="000D4300" w:rsidRPr="00473F25" w:rsidRDefault="00473F25">
            <w:pPr>
              <w:pStyle w:val="Table-small"/>
              <w:rPr>
                <w:rFonts w:cstheme="minorHAnsi"/>
                <w:szCs w:val="20"/>
              </w:rPr>
            </w:pPr>
            <w:r w:rsidRPr="00473F25">
              <w:rPr>
                <w:rFonts w:cstheme="minorHAnsi"/>
                <w:szCs w:val="20"/>
              </w:rPr>
              <w:t>Block specification table</w:t>
            </w:r>
          </w:p>
          <w:p w14:paraId="21E36B00" w14:textId="009168D6" w:rsidR="00473F25" w:rsidRPr="005B4187" w:rsidRDefault="0054745D">
            <w:pPr>
              <w:pStyle w:val="Table-small"/>
              <w:rPr>
                <w:rFonts w:cstheme="minorHAnsi"/>
                <w:szCs w:val="20"/>
              </w:rPr>
            </w:pPr>
            <w:r w:rsidRPr="00BE6C7F">
              <w:rPr>
                <w:rFonts w:cstheme="minorHAnsi"/>
                <w:szCs w:val="20"/>
              </w:rPr>
              <w:t>See T0010</w:t>
            </w:r>
          </w:p>
        </w:tc>
      </w:tr>
      <w:tr w:rsidR="000D4300" w:rsidRPr="00D378DA" w14:paraId="0F9B4DF9"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56" w:type="dxa"/>
            <w:gridSpan w:val="7"/>
            <w:shd w:val="clear" w:color="auto" w:fill="514E4E" w:themeFill="accent3" w:themeFillShade="BF"/>
          </w:tcPr>
          <w:p w14:paraId="2B379D53" w14:textId="77777777" w:rsidR="000D4300" w:rsidRPr="00D378DA" w:rsidRDefault="000D4300">
            <w:pPr>
              <w:pStyle w:val="Table-small"/>
              <w:rPr>
                <w:rFonts w:cstheme="minorHAnsi"/>
                <w:b w:val="0"/>
                <w:bCs w:val="0"/>
                <w:szCs w:val="20"/>
              </w:rPr>
            </w:pPr>
            <w:r>
              <w:rPr>
                <w:rFonts w:cstheme="minorHAnsi"/>
                <w:color w:val="FFFFFF" w:themeColor="background1"/>
                <w:sz w:val="22"/>
                <w:szCs w:val="22"/>
              </w:rPr>
              <w:t xml:space="preserve">Measurements – Acceptance criteria </w:t>
            </w:r>
          </w:p>
        </w:tc>
      </w:tr>
      <w:tr w:rsidR="004A1225" w:rsidRPr="00D378DA" w14:paraId="18301C66"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C5C2C2" w:themeFill="accent3" w:themeFillTint="66"/>
          </w:tcPr>
          <w:p w14:paraId="540B149C" w14:textId="77777777" w:rsidR="000D4300" w:rsidRPr="00836085" w:rsidRDefault="000D4300">
            <w:pPr>
              <w:pStyle w:val="Table-small"/>
              <w:rPr>
                <w:rFonts w:cstheme="minorHAnsi"/>
                <w:szCs w:val="20"/>
              </w:rPr>
            </w:pPr>
            <w:r w:rsidRPr="00836085">
              <w:rPr>
                <w:rFonts w:cstheme="minorHAnsi"/>
                <w:sz w:val="22"/>
                <w:szCs w:val="22"/>
              </w:rPr>
              <w:t xml:space="preserve">ID </w:t>
            </w:r>
          </w:p>
        </w:tc>
        <w:tc>
          <w:tcPr>
            <w:tcW w:w="0" w:type="dxa"/>
            <w:shd w:val="clear" w:color="auto" w:fill="C5C2C2" w:themeFill="accent3" w:themeFillTint="66"/>
          </w:tcPr>
          <w:p w14:paraId="482285A1" w14:textId="77777777" w:rsidR="000D4300" w:rsidRPr="00836085" w:rsidRDefault="000D4300">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Name</w:t>
            </w:r>
          </w:p>
        </w:tc>
        <w:tc>
          <w:tcPr>
            <w:tcW w:w="0" w:type="dxa"/>
            <w:shd w:val="clear" w:color="auto" w:fill="C5C2C2" w:themeFill="accent3" w:themeFillTint="66"/>
          </w:tcPr>
          <w:p w14:paraId="6F6D4CF9" w14:textId="77777777" w:rsidR="000D4300" w:rsidRPr="00836085" w:rsidRDefault="000D4300">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Unit</w:t>
            </w:r>
          </w:p>
        </w:tc>
        <w:tc>
          <w:tcPr>
            <w:tcW w:w="0" w:type="dxa"/>
            <w:shd w:val="clear" w:color="auto" w:fill="C5C2C2" w:themeFill="accent3" w:themeFillTint="66"/>
          </w:tcPr>
          <w:p w14:paraId="4F2EE457" w14:textId="77777777" w:rsidR="000D4300" w:rsidRPr="00836085" w:rsidRDefault="000D4300">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LTL</w:t>
            </w:r>
          </w:p>
        </w:tc>
        <w:tc>
          <w:tcPr>
            <w:tcW w:w="0" w:type="dxa"/>
            <w:gridSpan w:val="2"/>
            <w:shd w:val="clear" w:color="auto" w:fill="C5C2C2" w:themeFill="accent3" w:themeFillTint="66"/>
          </w:tcPr>
          <w:p w14:paraId="54FACF6C" w14:textId="77777777" w:rsidR="000D4300" w:rsidRPr="00836085" w:rsidRDefault="000D4300">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Typ</w:t>
            </w:r>
          </w:p>
        </w:tc>
        <w:tc>
          <w:tcPr>
            <w:tcW w:w="0" w:type="dxa"/>
            <w:shd w:val="clear" w:color="auto" w:fill="C5C2C2" w:themeFill="accent3" w:themeFillTint="66"/>
          </w:tcPr>
          <w:p w14:paraId="34F438B4" w14:textId="77777777" w:rsidR="000D4300" w:rsidRPr="00836085" w:rsidRDefault="000D4300">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UTL</w:t>
            </w:r>
          </w:p>
        </w:tc>
      </w:tr>
      <w:tr w:rsidR="004A1225" w:rsidRPr="00563F08" w14:paraId="1DB078BF"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08BE21B7" w14:textId="77BF88BD" w:rsidR="00A01054" w:rsidRPr="009C5E6B" w:rsidRDefault="00A01054" w:rsidP="00A01054">
            <w:pPr>
              <w:pStyle w:val="Table-small"/>
              <w:rPr>
                <w:rFonts w:cstheme="minorHAnsi"/>
                <w:b w:val="0"/>
                <w:bCs w:val="0"/>
                <w:szCs w:val="20"/>
              </w:rPr>
            </w:pPr>
            <w:r w:rsidRPr="00374994">
              <w:t>M0047</w:t>
            </w:r>
          </w:p>
        </w:tc>
        <w:tc>
          <w:tcPr>
            <w:tcW w:w="0" w:type="dxa"/>
            <w:shd w:val="clear" w:color="auto" w:fill="FFFFFF" w:themeFill="background1"/>
          </w:tcPr>
          <w:p w14:paraId="012026DA" w14:textId="0E931097" w:rsidR="00A01054" w:rsidRPr="00E4307B" w:rsidRDefault="00A01054" w:rsidP="00A0105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967EFA">
              <w:t>T0009_ldo_bias_M0047_ldo_bias_voltage_sweep</w:t>
            </w:r>
          </w:p>
        </w:tc>
        <w:tc>
          <w:tcPr>
            <w:tcW w:w="0" w:type="dxa"/>
            <w:shd w:val="clear" w:color="auto" w:fill="FFFFFF" w:themeFill="background1"/>
          </w:tcPr>
          <w:p w14:paraId="497F239B" w14:textId="060845E9" w:rsidR="00A01054" w:rsidRPr="00E4307B" w:rsidRDefault="00542929" w:rsidP="00A0105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V</w:t>
            </w:r>
          </w:p>
        </w:tc>
        <w:tc>
          <w:tcPr>
            <w:tcW w:w="0" w:type="dxa"/>
            <w:shd w:val="clear" w:color="auto" w:fill="FFFFFF" w:themeFill="background1"/>
          </w:tcPr>
          <w:p w14:paraId="2D85C3CF" w14:textId="66542201" w:rsidR="00A01054" w:rsidRPr="00E4307B" w:rsidRDefault="00A01054" w:rsidP="00A0105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0" w:type="dxa"/>
            <w:gridSpan w:val="2"/>
            <w:shd w:val="clear" w:color="auto" w:fill="FFFFFF" w:themeFill="background1"/>
          </w:tcPr>
          <w:p w14:paraId="7FB59A9C" w14:textId="63C3B719" w:rsidR="00A01054" w:rsidRPr="00E4307B" w:rsidRDefault="00A01054" w:rsidP="00A0105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0" w:type="dxa"/>
            <w:shd w:val="clear" w:color="auto" w:fill="FFFFFF" w:themeFill="background1"/>
          </w:tcPr>
          <w:p w14:paraId="74F95EA3" w14:textId="1CAE3F6B" w:rsidR="00A01054" w:rsidRPr="00E4307B" w:rsidRDefault="00A01054" w:rsidP="00A0105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4A1225" w:rsidRPr="00DF2452" w14:paraId="38B291B7"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1614EFA9" w14:textId="09EDAAD5" w:rsidR="00A01054" w:rsidRPr="00E4307B" w:rsidRDefault="00A01054" w:rsidP="00A01054">
            <w:pPr>
              <w:pStyle w:val="Table-small"/>
              <w:rPr>
                <w:rFonts w:cstheme="minorHAnsi"/>
                <w:szCs w:val="20"/>
              </w:rPr>
            </w:pPr>
            <w:r w:rsidRPr="00374994">
              <w:t>M0048</w:t>
            </w:r>
          </w:p>
        </w:tc>
        <w:tc>
          <w:tcPr>
            <w:tcW w:w="0" w:type="dxa"/>
            <w:shd w:val="clear" w:color="auto" w:fill="FFFFFF" w:themeFill="background1"/>
          </w:tcPr>
          <w:p w14:paraId="3C3AE9AE" w14:textId="2BD0C9FB" w:rsidR="00A01054" w:rsidRPr="00BE6C7F" w:rsidRDefault="00A01054" w:rsidP="00A0105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fr-BE"/>
              </w:rPr>
            </w:pPr>
            <w:r w:rsidRPr="00BE6C7F">
              <w:rPr>
                <w:lang w:val="fr-BE"/>
              </w:rPr>
              <w:t>T0009_ldo_bias_M0048_trim_ldo_bias_trimmed</w:t>
            </w:r>
          </w:p>
        </w:tc>
        <w:tc>
          <w:tcPr>
            <w:tcW w:w="0" w:type="dxa"/>
            <w:shd w:val="clear" w:color="auto" w:fill="FFFFFF" w:themeFill="background1"/>
          </w:tcPr>
          <w:p w14:paraId="3B239665" w14:textId="14C5381A" w:rsidR="00A01054" w:rsidRPr="00BE6C7F" w:rsidRDefault="00F87F7F" w:rsidP="00A0105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fr-BE"/>
              </w:rPr>
            </w:pPr>
            <w:r>
              <w:rPr>
                <w:rFonts w:cstheme="minorHAnsi"/>
                <w:szCs w:val="20"/>
                <w:lang w:val="fr-BE"/>
              </w:rPr>
              <w:t>#</w:t>
            </w:r>
          </w:p>
        </w:tc>
        <w:tc>
          <w:tcPr>
            <w:tcW w:w="0" w:type="dxa"/>
            <w:shd w:val="clear" w:color="auto" w:fill="FFFFFF" w:themeFill="background1"/>
          </w:tcPr>
          <w:p w14:paraId="5F4D86E4" w14:textId="7954D8F9" w:rsidR="00A01054" w:rsidRPr="00BE6C7F" w:rsidRDefault="00A01054" w:rsidP="00A0105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fr-BE"/>
              </w:rPr>
            </w:pPr>
          </w:p>
        </w:tc>
        <w:tc>
          <w:tcPr>
            <w:tcW w:w="0" w:type="dxa"/>
            <w:gridSpan w:val="2"/>
            <w:shd w:val="clear" w:color="auto" w:fill="FFFFFF" w:themeFill="background1"/>
          </w:tcPr>
          <w:p w14:paraId="3C3CCFBD" w14:textId="709AAFBD" w:rsidR="00A01054" w:rsidRPr="00BE6C7F" w:rsidRDefault="00A01054" w:rsidP="00A0105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fr-BE"/>
              </w:rPr>
            </w:pPr>
          </w:p>
        </w:tc>
        <w:tc>
          <w:tcPr>
            <w:tcW w:w="0" w:type="dxa"/>
            <w:shd w:val="clear" w:color="auto" w:fill="FFFFFF" w:themeFill="background1"/>
          </w:tcPr>
          <w:p w14:paraId="03FA699E" w14:textId="6CF0E554" w:rsidR="00A01054" w:rsidRPr="00BE6C7F" w:rsidRDefault="00A01054" w:rsidP="00A0105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fr-BE"/>
              </w:rPr>
            </w:pPr>
          </w:p>
        </w:tc>
      </w:tr>
      <w:tr w:rsidR="004A1225" w:rsidRPr="00DF2452" w14:paraId="422AAE89"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358CDF9D" w14:textId="7DBF5DB4" w:rsidR="00A01054" w:rsidRPr="00BE6C7F" w:rsidRDefault="00A01054" w:rsidP="00A01054">
            <w:pPr>
              <w:pStyle w:val="Table-small"/>
              <w:rPr>
                <w:rFonts w:cstheme="minorHAnsi"/>
                <w:szCs w:val="20"/>
                <w:lang w:val="fr-BE"/>
              </w:rPr>
            </w:pPr>
            <w:r w:rsidRPr="00374994">
              <w:t>M0049</w:t>
            </w:r>
          </w:p>
        </w:tc>
        <w:tc>
          <w:tcPr>
            <w:tcW w:w="0" w:type="dxa"/>
            <w:shd w:val="clear" w:color="auto" w:fill="FFFFFF" w:themeFill="background1"/>
          </w:tcPr>
          <w:p w14:paraId="786B6478" w14:textId="79F2DFC8" w:rsidR="00A01054" w:rsidRPr="00BE6C7F" w:rsidRDefault="00A01054" w:rsidP="00A0105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r w:rsidRPr="00BE6C7F">
              <w:rPr>
                <w:lang w:val="fr-BE"/>
              </w:rPr>
              <w:t>T0009_ldo_bias_M0049_ldo_bias_voltage</w:t>
            </w:r>
          </w:p>
        </w:tc>
        <w:tc>
          <w:tcPr>
            <w:tcW w:w="0" w:type="dxa"/>
            <w:shd w:val="clear" w:color="auto" w:fill="FFFFFF" w:themeFill="background1"/>
          </w:tcPr>
          <w:p w14:paraId="4AFA5903" w14:textId="57BC432E" w:rsidR="00A01054" w:rsidRPr="00BE6C7F" w:rsidRDefault="00542929" w:rsidP="00A0105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r>
              <w:rPr>
                <w:rFonts w:cstheme="minorHAnsi"/>
                <w:szCs w:val="20"/>
                <w:lang w:val="fr-BE"/>
              </w:rPr>
              <w:t>V</w:t>
            </w:r>
          </w:p>
        </w:tc>
        <w:tc>
          <w:tcPr>
            <w:tcW w:w="0" w:type="dxa"/>
            <w:shd w:val="clear" w:color="auto" w:fill="FFFFFF" w:themeFill="background1"/>
          </w:tcPr>
          <w:p w14:paraId="0135A707" w14:textId="36C1E9C0" w:rsidR="00A01054" w:rsidRPr="00F13CC4" w:rsidRDefault="00A01054" w:rsidP="00A0105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02557058" w14:textId="77777777" w:rsidR="00A01054" w:rsidRPr="00BE6C7F" w:rsidRDefault="00A01054" w:rsidP="00A0105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p>
        </w:tc>
        <w:tc>
          <w:tcPr>
            <w:tcW w:w="0" w:type="dxa"/>
            <w:shd w:val="clear" w:color="auto" w:fill="FFFFFF" w:themeFill="background1"/>
          </w:tcPr>
          <w:p w14:paraId="22C3874F" w14:textId="1094C7CE" w:rsidR="00A01054" w:rsidRPr="00BE6C7F" w:rsidRDefault="00A01054" w:rsidP="00A0105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p>
        </w:tc>
      </w:tr>
      <w:tr w:rsidR="00C92635" w:rsidRPr="00DF2452" w14:paraId="246BF38C"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26A41403" w14:textId="70366250" w:rsidR="003E1E1B" w:rsidRPr="00374994" w:rsidRDefault="00EC01C6" w:rsidP="00A01054">
            <w:pPr>
              <w:pStyle w:val="Table-small"/>
            </w:pPr>
            <w:r>
              <w:t>M0181</w:t>
            </w:r>
          </w:p>
        </w:tc>
        <w:tc>
          <w:tcPr>
            <w:tcW w:w="0" w:type="dxa"/>
            <w:shd w:val="clear" w:color="auto" w:fill="FFFFFF" w:themeFill="background1"/>
          </w:tcPr>
          <w:p w14:paraId="7FA072A7" w14:textId="66FC92BE" w:rsidR="003E1E1B" w:rsidRPr="00BE6C7F" w:rsidRDefault="00900FDF" w:rsidP="00BE6C7F">
            <w:pPr>
              <w:spacing w:before="0" w:after="0"/>
              <w:jc w:val="left"/>
              <w:cnfStyle w:val="000000000000" w:firstRow="0" w:lastRow="0" w:firstColumn="0" w:lastColumn="0" w:oddVBand="0" w:evenVBand="0" w:oddHBand="0" w:evenHBand="0" w:firstRowFirstColumn="0" w:firstRowLastColumn="0" w:lastRowFirstColumn="0" w:lastRowLastColumn="0"/>
              <w:rPr>
                <w:rFonts w:ascii="Arial" w:hAnsi="Arial" w:cs="Arial"/>
                <w:szCs w:val="20"/>
                <w:lang w:val="fr-BE"/>
              </w:rPr>
            </w:pPr>
            <w:r w:rsidRPr="00BE6C7F">
              <w:rPr>
                <w:rFonts w:ascii="Arial" w:hAnsi="Arial" w:cs="Arial"/>
                <w:sz w:val="20"/>
                <w:szCs w:val="20"/>
                <w:lang w:val="fr-BE"/>
              </w:rPr>
              <w:t>T0009_ldo_bias_M0181_trim_ldo_bias_default</w:t>
            </w:r>
          </w:p>
        </w:tc>
        <w:tc>
          <w:tcPr>
            <w:tcW w:w="0" w:type="dxa"/>
            <w:shd w:val="clear" w:color="auto" w:fill="FFFFFF" w:themeFill="background1"/>
          </w:tcPr>
          <w:p w14:paraId="495B8061" w14:textId="2850EC18" w:rsidR="003E1E1B" w:rsidRDefault="00EC01C6" w:rsidP="00A0105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fr-BE"/>
              </w:rPr>
            </w:pPr>
            <w:r>
              <w:rPr>
                <w:rFonts w:cstheme="minorHAnsi"/>
                <w:szCs w:val="20"/>
                <w:lang w:val="fr-BE"/>
              </w:rPr>
              <w:t>#</w:t>
            </w:r>
          </w:p>
        </w:tc>
        <w:tc>
          <w:tcPr>
            <w:tcW w:w="0" w:type="dxa"/>
            <w:shd w:val="clear" w:color="auto" w:fill="FFFFFF" w:themeFill="background1"/>
          </w:tcPr>
          <w:p w14:paraId="5658F210" w14:textId="77777777" w:rsidR="003E1E1B" w:rsidRPr="00F13CC4" w:rsidRDefault="003E1E1B" w:rsidP="00A0105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2D4B2E13" w14:textId="77777777" w:rsidR="003E1E1B" w:rsidRPr="00EC01C6" w:rsidRDefault="003E1E1B" w:rsidP="00A0105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fr-BE"/>
              </w:rPr>
            </w:pPr>
          </w:p>
        </w:tc>
        <w:tc>
          <w:tcPr>
            <w:tcW w:w="0" w:type="dxa"/>
            <w:shd w:val="clear" w:color="auto" w:fill="FFFFFF" w:themeFill="background1"/>
          </w:tcPr>
          <w:p w14:paraId="383355B6" w14:textId="77777777" w:rsidR="003E1E1B" w:rsidRPr="00EC01C6" w:rsidRDefault="003E1E1B" w:rsidP="00A0105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fr-BE"/>
              </w:rPr>
            </w:pPr>
          </w:p>
        </w:tc>
      </w:tr>
      <w:tr w:rsidR="00C92635" w:rsidRPr="00DF2452" w14:paraId="13E498FC"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66A1F344" w14:textId="1AF36EBE" w:rsidR="003E1E1B" w:rsidRPr="00374994" w:rsidRDefault="00EC01C6" w:rsidP="00A01054">
            <w:pPr>
              <w:pStyle w:val="Table-small"/>
            </w:pPr>
            <w:r>
              <w:t>M0182</w:t>
            </w:r>
          </w:p>
        </w:tc>
        <w:tc>
          <w:tcPr>
            <w:tcW w:w="0" w:type="dxa"/>
            <w:shd w:val="clear" w:color="auto" w:fill="FFFFFF" w:themeFill="background1"/>
          </w:tcPr>
          <w:p w14:paraId="6DFE68B1" w14:textId="7BEC1C59" w:rsidR="003E1E1B" w:rsidRPr="00BE6C7F" w:rsidRDefault="00900FDF" w:rsidP="00BE6C7F">
            <w:pPr>
              <w:spacing w:before="0" w:after="0"/>
              <w:jc w:val="left"/>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Pr>
                <w:rFonts w:ascii="Arial" w:hAnsi="Arial" w:cs="Arial"/>
                <w:sz w:val="20"/>
                <w:szCs w:val="20"/>
              </w:rPr>
              <w:t>T0009_ldo_bias_M0182_ldo_bias_default_voltage</w:t>
            </w:r>
          </w:p>
        </w:tc>
        <w:tc>
          <w:tcPr>
            <w:tcW w:w="0" w:type="dxa"/>
            <w:shd w:val="clear" w:color="auto" w:fill="FFFFFF" w:themeFill="background1"/>
          </w:tcPr>
          <w:p w14:paraId="54034B35" w14:textId="6575B7D9" w:rsidR="003E1E1B" w:rsidRDefault="00EC01C6" w:rsidP="00A0105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r>
              <w:rPr>
                <w:rFonts w:cstheme="minorHAnsi"/>
                <w:szCs w:val="20"/>
                <w:lang w:val="fr-BE"/>
              </w:rPr>
              <w:t>V</w:t>
            </w:r>
          </w:p>
        </w:tc>
        <w:tc>
          <w:tcPr>
            <w:tcW w:w="0" w:type="dxa"/>
            <w:shd w:val="clear" w:color="auto" w:fill="FFFFFF" w:themeFill="background1"/>
          </w:tcPr>
          <w:p w14:paraId="1D69024E" w14:textId="77777777" w:rsidR="003E1E1B" w:rsidRPr="00F13CC4" w:rsidRDefault="003E1E1B" w:rsidP="00A0105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608A19D7" w14:textId="77777777" w:rsidR="003E1E1B" w:rsidRPr="00EC01C6" w:rsidRDefault="003E1E1B" w:rsidP="00A0105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p>
        </w:tc>
        <w:tc>
          <w:tcPr>
            <w:tcW w:w="0" w:type="dxa"/>
            <w:shd w:val="clear" w:color="auto" w:fill="FFFFFF" w:themeFill="background1"/>
          </w:tcPr>
          <w:p w14:paraId="2D0E2D17" w14:textId="77777777" w:rsidR="003E1E1B" w:rsidRPr="00EC01C6" w:rsidRDefault="003E1E1B" w:rsidP="00A0105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p>
        </w:tc>
      </w:tr>
      <w:tr w:rsidR="004A1225" w:rsidRPr="00563F08" w14:paraId="7DC751D4"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649FEB61" w14:textId="317AC8AA" w:rsidR="00A01054" w:rsidRPr="00BE6C7F" w:rsidRDefault="00A01054" w:rsidP="00A01054">
            <w:pPr>
              <w:pStyle w:val="Table-small"/>
              <w:rPr>
                <w:rFonts w:cstheme="minorHAnsi"/>
                <w:szCs w:val="20"/>
                <w:lang w:val="fr-BE"/>
              </w:rPr>
            </w:pPr>
            <w:r w:rsidRPr="00374994">
              <w:t>M0050</w:t>
            </w:r>
          </w:p>
        </w:tc>
        <w:tc>
          <w:tcPr>
            <w:tcW w:w="0" w:type="dxa"/>
            <w:shd w:val="clear" w:color="auto" w:fill="FFFFFF" w:themeFill="background1"/>
          </w:tcPr>
          <w:p w14:paraId="6615D28F" w14:textId="4B07ABFF" w:rsidR="00A01054" w:rsidRPr="00BE6C7F" w:rsidRDefault="00A01054" w:rsidP="00A0105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nl-NL"/>
              </w:rPr>
            </w:pPr>
            <w:r w:rsidRPr="00BE6C7F">
              <w:rPr>
                <w:lang w:val="nl-NL"/>
              </w:rPr>
              <w:t>T0009_bandgap_vref_M0050_bandgap_vref_voltage_sweep</w:t>
            </w:r>
          </w:p>
        </w:tc>
        <w:tc>
          <w:tcPr>
            <w:tcW w:w="0" w:type="dxa"/>
            <w:shd w:val="clear" w:color="auto" w:fill="FFFFFF" w:themeFill="background1"/>
          </w:tcPr>
          <w:p w14:paraId="6E3BAE7C" w14:textId="7A3D94B5" w:rsidR="00A01054" w:rsidRPr="00BE6C7F" w:rsidRDefault="00F87F7F" w:rsidP="00A0105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nl-NL"/>
              </w:rPr>
            </w:pPr>
            <w:r>
              <w:rPr>
                <w:rFonts w:cstheme="minorHAnsi"/>
                <w:szCs w:val="20"/>
                <w:lang w:val="nl-NL"/>
              </w:rPr>
              <w:t>V</w:t>
            </w:r>
          </w:p>
        </w:tc>
        <w:tc>
          <w:tcPr>
            <w:tcW w:w="0" w:type="dxa"/>
            <w:shd w:val="clear" w:color="auto" w:fill="FFFFFF" w:themeFill="background1"/>
          </w:tcPr>
          <w:p w14:paraId="02A1B287" w14:textId="77777777" w:rsidR="00A01054" w:rsidRPr="00F13CC4" w:rsidRDefault="00A01054" w:rsidP="00A0105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104A92AD" w14:textId="77777777" w:rsidR="00A01054" w:rsidRPr="00BE6C7F" w:rsidRDefault="00A01054" w:rsidP="00A0105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nl-NL"/>
              </w:rPr>
            </w:pPr>
          </w:p>
        </w:tc>
        <w:tc>
          <w:tcPr>
            <w:tcW w:w="0" w:type="dxa"/>
            <w:shd w:val="clear" w:color="auto" w:fill="FFFFFF" w:themeFill="background1"/>
          </w:tcPr>
          <w:p w14:paraId="17E9C215" w14:textId="77777777" w:rsidR="00A01054" w:rsidRPr="00BE6C7F" w:rsidRDefault="00A01054" w:rsidP="00A0105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nl-NL"/>
              </w:rPr>
            </w:pPr>
          </w:p>
        </w:tc>
      </w:tr>
      <w:tr w:rsidR="004A1225" w:rsidRPr="00DF2452" w14:paraId="07DE3AE8"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6DF393C1" w14:textId="4E70E86A" w:rsidR="00A01054" w:rsidRPr="00BE6C7F" w:rsidRDefault="00A01054" w:rsidP="00A01054">
            <w:pPr>
              <w:pStyle w:val="Table-small"/>
              <w:rPr>
                <w:rFonts w:cstheme="minorHAnsi"/>
                <w:szCs w:val="20"/>
                <w:lang w:val="nl-NL"/>
              </w:rPr>
            </w:pPr>
            <w:r w:rsidRPr="00374994">
              <w:t>M0051</w:t>
            </w:r>
          </w:p>
        </w:tc>
        <w:tc>
          <w:tcPr>
            <w:tcW w:w="0" w:type="dxa"/>
            <w:shd w:val="clear" w:color="auto" w:fill="FFFFFF" w:themeFill="background1"/>
          </w:tcPr>
          <w:p w14:paraId="347837E5" w14:textId="36450488" w:rsidR="00A01054" w:rsidRPr="00BE6C7F" w:rsidRDefault="00A01054" w:rsidP="00A0105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r w:rsidRPr="00967EFA">
              <w:t>T0009_bandgap_vref_M0051_trim_vireftempco_trimmed</w:t>
            </w:r>
          </w:p>
        </w:tc>
        <w:tc>
          <w:tcPr>
            <w:tcW w:w="0" w:type="dxa"/>
            <w:shd w:val="clear" w:color="auto" w:fill="FFFFFF" w:themeFill="background1"/>
          </w:tcPr>
          <w:p w14:paraId="03050B83" w14:textId="661BE0CC" w:rsidR="00A01054" w:rsidRPr="00BE6C7F" w:rsidRDefault="00F87F7F" w:rsidP="00A0105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r>
              <w:rPr>
                <w:rFonts w:cstheme="minorHAnsi"/>
                <w:szCs w:val="20"/>
                <w:lang w:val="fr-BE"/>
              </w:rPr>
              <w:t>#</w:t>
            </w:r>
          </w:p>
        </w:tc>
        <w:tc>
          <w:tcPr>
            <w:tcW w:w="0" w:type="dxa"/>
            <w:shd w:val="clear" w:color="auto" w:fill="FFFFFF" w:themeFill="background1"/>
          </w:tcPr>
          <w:p w14:paraId="7397405B" w14:textId="77777777" w:rsidR="00A01054" w:rsidRPr="00F13CC4" w:rsidRDefault="00A01054" w:rsidP="00A0105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0C8CE3DE" w14:textId="77777777" w:rsidR="00A01054" w:rsidRPr="00BE6C7F" w:rsidRDefault="00A01054" w:rsidP="00A0105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p>
        </w:tc>
        <w:tc>
          <w:tcPr>
            <w:tcW w:w="0" w:type="dxa"/>
            <w:shd w:val="clear" w:color="auto" w:fill="FFFFFF" w:themeFill="background1"/>
          </w:tcPr>
          <w:p w14:paraId="140E68FC" w14:textId="77777777" w:rsidR="00A01054" w:rsidRPr="00BE6C7F" w:rsidRDefault="00A01054" w:rsidP="00A0105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p>
        </w:tc>
      </w:tr>
      <w:tr w:rsidR="004A1225" w:rsidRPr="00563F08" w14:paraId="0CCA396D"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7631235F" w14:textId="66755D26" w:rsidR="00A01054" w:rsidRPr="00BE6C7F" w:rsidRDefault="00A01054" w:rsidP="00A01054">
            <w:pPr>
              <w:pStyle w:val="Table-small"/>
              <w:rPr>
                <w:rFonts w:cstheme="minorHAnsi"/>
                <w:szCs w:val="20"/>
                <w:lang w:val="fr-BE"/>
              </w:rPr>
            </w:pPr>
          </w:p>
        </w:tc>
        <w:tc>
          <w:tcPr>
            <w:tcW w:w="0" w:type="dxa"/>
            <w:shd w:val="clear" w:color="auto" w:fill="FFFFFF" w:themeFill="background1"/>
          </w:tcPr>
          <w:p w14:paraId="5626F669" w14:textId="6E688277" w:rsidR="00A01054" w:rsidRPr="00BE6C7F" w:rsidRDefault="00A01054" w:rsidP="00A0105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fr-BE"/>
              </w:rPr>
            </w:pPr>
            <w:r w:rsidRPr="00BE6C7F">
              <w:rPr>
                <w:lang w:val="fr-BE"/>
              </w:rPr>
              <w:t>T0009_bandgap_vref_M0051_trim_vref_trimmed</w:t>
            </w:r>
          </w:p>
        </w:tc>
        <w:tc>
          <w:tcPr>
            <w:tcW w:w="0" w:type="dxa"/>
            <w:shd w:val="clear" w:color="auto" w:fill="FFFFFF" w:themeFill="background1"/>
          </w:tcPr>
          <w:p w14:paraId="2FC80093" w14:textId="709DAA59" w:rsidR="00A01054" w:rsidRPr="00BE6C7F" w:rsidRDefault="00F87F7F" w:rsidP="00A0105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fr-BE"/>
              </w:rPr>
            </w:pPr>
            <w:r>
              <w:rPr>
                <w:rFonts w:cstheme="minorHAnsi"/>
                <w:szCs w:val="20"/>
                <w:lang w:val="fr-BE"/>
              </w:rPr>
              <w:t>#</w:t>
            </w:r>
          </w:p>
        </w:tc>
        <w:tc>
          <w:tcPr>
            <w:tcW w:w="0" w:type="dxa"/>
            <w:shd w:val="clear" w:color="auto" w:fill="FFFFFF" w:themeFill="background1"/>
          </w:tcPr>
          <w:p w14:paraId="26CAC67E" w14:textId="77777777" w:rsidR="00A01054" w:rsidRPr="00F13CC4" w:rsidRDefault="00A01054" w:rsidP="00A0105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4C2DA75D" w14:textId="77777777" w:rsidR="00A01054" w:rsidRPr="00BE6C7F" w:rsidRDefault="00A01054" w:rsidP="00A0105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fr-BE"/>
              </w:rPr>
            </w:pPr>
          </w:p>
        </w:tc>
        <w:tc>
          <w:tcPr>
            <w:tcW w:w="0" w:type="dxa"/>
            <w:shd w:val="clear" w:color="auto" w:fill="FFFFFF" w:themeFill="background1"/>
          </w:tcPr>
          <w:p w14:paraId="0E7A8197" w14:textId="77777777" w:rsidR="00A01054" w:rsidRPr="00BE6C7F" w:rsidRDefault="00A01054" w:rsidP="00A0105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fr-BE"/>
              </w:rPr>
            </w:pPr>
          </w:p>
        </w:tc>
      </w:tr>
      <w:tr w:rsidR="004A1225" w:rsidRPr="00DF2452" w14:paraId="2EB5DE04"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4C06B6C4" w14:textId="440728FE" w:rsidR="00A01054" w:rsidRPr="00BE6C7F" w:rsidRDefault="00A01054" w:rsidP="00A01054">
            <w:pPr>
              <w:pStyle w:val="Table-small"/>
              <w:rPr>
                <w:rFonts w:cstheme="minorHAnsi"/>
                <w:szCs w:val="20"/>
                <w:lang w:val="fr-BE"/>
              </w:rPr>
            </w:pPr>
            <w:r w:rsidRPr="00374994">
              <w:t>M0052</w:t>
            </w:r>
          </w:p>
        </w:tc>
        <w:tc>
          <w:tcPr>
            <w:tcW w:w="0" w:type="dxa"/>
            <w:shd w:val="clear" w:color="auto" w:fill="FFFFFF" w:themeFill="background1"/>
          </w:tcPr>
          <w:p w14:paraId="389E5BFD" w14:textId="5A735B0F" w:rsidR="00A01054" w:rsidRPr="00BE6C7F" w:rsidRDefault="00A01054" w:rsidP="00A0105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nl-NL"/>
              </w:rPr>
            </w:pPr>
            <w:r w:rsidRPr="00BE6C7F">
              <w:rPr>
                <w:lang w:val="nl-NL"/>
              </w:rPr>
              <w:t>T0009_bandgap_vref_M0052_bandgap_vref_voltage</w:t>
            </w:r>
          </w:p>
        </w:tc>
        <w:tc>
          <w:tcPr>
            <w:tcW w:w="0" w:type="dxa"/>
            <w:shd w:val="clear" w:color="auto" w:fill="FFFFFF" w:themeFill="background1"/>
          </w:tcPr>
          <w:p w14:paraId="2E3BCA22" w14:textId="14086466" w:rsidR="00A01054" w:rsidRPr="00BE6C7F" w:rsidRDefault="00F87F7F" w:rsidP="00A0105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nl-NL"/>
              </w:rPr>
            </w:pPr>
            <w:r>
              <w:rPr>
                <w:rFonts w:cstheme="minorHAnsi"/>
                <w:szCs w:val="20"/>
                <w:lang w:val="nl-NL"/>
              </w:rPr>
              <w:t>V</w:t>
            </w:r>
          </w:p>
        </w:tc>
        <w:tc>
          <w:tcPr>
            <w:tcW w:w="0" w:type="dxa"/>
            <w:shd w:val="clear" w:color="auto" w:fill="FFFFFF" w:themeFill="background1"/>
          </w:tcPr>
          <w:p w14:paraId="46C6504B" w14:textId="77777777" w:rsidR="00A01054" w:rsidRPr="00F13CC4" w:rsidRDefault="00A01054" w:rsidP="00A0105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41033433" w14:textId="77777777" w:rsidR="00A01054" w:rsidRPr="00BE6C7F" w:rsidRDefault="00A01054" w:rsidP="00A0105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nl-NL"/>
              </w:rPr>
            </w:pPr>
          </w:p>
        </w:tc>
        <w:tc>
          <w:tcPr>
            <w:tcW w:w="0" w:type="dxa"/>
            <w:shd w:val="clear" w:color="auto" w:fill="FFFFFF" w:themeFill="background1"/>
          </w:tcPr>
          <w:p w14:paraId="32F65208" w14:textId="77777777" w:rsidR="00A01054" w:rsidRPr="00BE6C7F" w:rsidRDefault="00A01054" w:rsidP="00A0105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nl-NL"/>
              </w:rPr>
            </w:pPr>
          </w:p>
        </w:tc>
      </w:tr>
      <w:tr w:rsidR="00C92635" w:rsidRPr="00DF2452" w14:paraId="319278D2"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5AB37B09" w14:textId="4E315EBC" w:rsidR="00257B1D" w:rsidRPr="00374994" w:rsidRDefault="00257B1D" w:rsidP="00257B1D">
            <w:pPr>
              <w:pStyle w:val="Table-small"/>
            </w:pPr>
            <w:r>
              <w:t>M0183</w:t>
            </w:r>
          </w:p>
        </w:tc>
        <w:tc>
          <w:tcPr>
            <w:tcW w:w="0" w:type="dxa"/>
            <w:shd w:val="clear" w:color="auto" w:fill="FFFFFF" w:themeFill="background1"/>
          </w:tcPr>
          <w:p w14:paraId="3283F5E1" w14:textId="3C9A42B4" w:rsidR="00257B1D" w:rsidRPr="00257B1D" w:rsidRDefault="00257B1D" w:rsidP="00257B1D">
            <w:pPr>
              <w:pStyle w:val="Table-small"/>
              <w:cnfStyle w:val="000000000000" w:firstRow="0" w:lastRow="0" w:firstColumn="0" w:lastColumn="0" w:oddVBand="0" w:evenVBand="0" w:oddHBand="0" w:evenHBand="0" w:firstRowFirstColumn="0" w:firstRowLastColumn="0" w:lastRowFirstColumn="0" w:lastRowLastColumn="0"/>
              <w:rPr>
                <w:lang w:val="nl-NL"/>
              </w:rPr>
            </w:pPr>
            <w:r>
              <w:rPr>
                <w:rFonts w:ascii="Arial" w:hAnsi="Arial" w:cs="Arial"/>
                <w:szCs w:val="20"/>
              </w:rPr>
              <w:t>T0009_bandgap_vref_M0183_trim_vireftempco_default</w:t>
            </w:r>
          </w:p>
        </w:tc>
        <w:tc>
          <w:tcPr>
            <w:tcW w:w="0" w:type="dxa"/>
            <w:shd w:val="clear" w:color="auto" w:fill="FFFFFF" w:themeFill="background1"/>
          </w:tcPr>
          <w:p w14:paraId="0B7C88B1" w14:textId="04FDBEFF" w:rsidR="00257B1D" w:rsidRDefault="00257B1D"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nl-NL"/>
              </w:rPr>
            </w:pPr>
            <w:r>
              <w:rPr>
                <w:rFonts w:cstheme="minorHAnsi"/>
                <w:szCs w:val="20"/>
                <w:lang w:val="fr-BE"/>
              </w:rPr>
              <w:t>#</w:t>
            </w:r>
          </w:p>
        </w:tc>
        <w:tc>
          <w:tcPr>
            <w:tcW w:w="0" w:type="dxa"/>
            <w:shd w:val="clear" w:color="auto" w:fill="FFFFFF" w:themeFill="background1"/>
          </w:tcPr>
          <w:p w14:paraId="43949A82" w14:textId="77777777" w:rsidR="00257B1D" w:rsidRPr="00F13CC4" w:rsidRDefault="00257B1D"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36F84D83" w14:textId="77777777" w:rsidR="00257B1D" w:rsidRPr="00257B1D" w:rsidRDefault="00257B1D"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nl-NL"/>
              </w:rPr>
            </w:pPr>
          </w:p>
        </w:tc>
        <w:tc>
          <w:tcPr>
            <w:tcW w:w="0" w:type="dxa"/>
            <w:shd w:val="clear" w:color="auto" w:fill="FFFFFF" w:themeFill="background1"/>
          </w:tcPr>
          <w:p w14:paraId="6EC25DB9" w14:textId="77777777" w:rsidR="00257B1D" w:rsidRPr="00257B1D" w:rsidRDefault="00257B1D"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nl-NL"/>
              </w:rPr>
            </w:pPr>
          </w:p>
        </w:tc>
      </w:tr>
      <w:tr w:rsidR="00C92635" w:rsidRPr="00DF2452" w14:paraId="182BBD0D"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19F1912B" w14:textId="1468CB56" w:rsidR="00257B1D" w:rsidRPr="00374994" w:rsidRDefault="00257B1D" w:rsidP="00257B1D">
            <w:pPr>
              <w:pStyle w:val="Table-small"/>
            </w:pPr>
          </w:p>
        </w:tc>
        <w:tc>
          <w:tcPr>
            <w:tcW w:w="0" w:type="dxa"/>
            <w:shd w:val="clear" w:color="auto" w:fill="FFFFFF" w:themeFill="background1"/>
          </w:tcPr>
          <w:p w14:paraId="635AE700" w14:textId="1594FAAE" w:rsidR="00257B1D" w:rsidRPr="00257B1D" w:rsidRDefault="00257B1D" w:rsidP="00257B1D">
            <w:pPr>
              <w:pStyle w:val="Table-small"/>
              <w:cnfStyle w:val="000000100000" w:firstRow="0" w:lastRow="0" w:firstColumn="0" w:lastColumn="0" w:oddVBand="0" w:evenVBand="0" w:oddHBand="1" w:evenHBand="0" w:firstRowFirstColumn="0" w:firstRowLastColumn="0" w:lastRowFirstColumn="0" w:lastRowLastColumn="0"/>
              <w:rPr>
                <w:lang w:val="nl-NL"/>
              </w:rPr>
            </w:pPr>
            <w:r>
              <w:rPr>
                <w:rFonts w:ascii="Arial" w:hAnsi="Arial" w:cs="Arial"/>
                <w:szCs w:val="20"/>
              </w:rPr>
              <w:t>T0009_bandgap_vref_M0183_trim_vref_default</w:t>
            </w:r>
          </w:p>
        </w:tc>
        <w:tc>
          <w:tcPr>
            <w:tcW w:w="0" w:type="dxa"/>
            <w:shd w:val="clear" w:color="auto" w:fill="FFFFFF" w:themeFill="background1"/>
          </w:tcPr>
          <w:p w14:paraId="315CD6AC" w14:textId="0F61A7FA" w:rsidR="00257B1D" w:rsidRDefault="00257B1D"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nl-NL"/>
              </w:rPr>
            </w:pPr>
            <w:r>
              <w:rPr>
                <w:rFonts w:cstheme="minorHAnsi"/>
                <w:szCs w:val="20"/>
                <w:lang w:val="fr-BE"/>
              </w:rPr>
              <w:t>#</w:t>
            </w:r>
          </w:p>
        </w:tc>
        <w:tc>
          <w:tcPr>
            <w:tcW w:w="0" w:type="dxa"/>
            <w:shd w:val="clear" w:color="auto" w:fill="FFFFFF" w:themeFill="background1"/>
          </w:tcPr>
          <w:p w14:paraId="51A45EFF" w14:textId="77777777" w:rsidR="00257B1D" w:rsidRPr="00F13CC4" w:rsidRDefault="00257B1D"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29DD46A9" w14:textId="77777777" w:rsidR="00257B1D" w:rsidRPr="00257B1D" w:rsidRDefault="00257B1D"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nl-NL"/>
              </w:rPr>
            </w:pPr>
          </w:p>
        </w:tc>
        <w:tc>
          <w:tcPr>
            <w:tcW w:w="0" w:type="dxa"/>
            <w:shd w:val="clear" w:color="auto" w:fill="FFFFFF" w:themeFill="background1"/>
          </w:tcPr>
          <w:p w14:paraId="28EC9C0F" w14:textId="77777777" w:rsidR="00257B1D" w:rsidRPr="00257B1D" w:rsidRDefault="00257B1D"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nl-NL"/>
              </w:rPr>
            </w:pPr>
          </w:p>
        </w:tc>
      </w:tr>
      <w:tr w:rsidR="00C92635" w:rsidRPr="00DF2452" w14:paraId="7737B9DE"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15ACE4F0" w14:textId="49312054" w:rsidR="00257B1D" w:rsidRPr="00374994" w:rsidRDefault="00AE7925" w:rsidP="00257B1D">
            <w:pPr>
              <w:pStyle w:val="Table-small"/>
            </w:pPr>
            <w:r>
              <w:t>M0184</w:t>
            </w:r>
          </w:p>
        </w:tc>
        <w:tc>
          <w:tcPr>
            <w:tcW w:w="0" w:type="dxa"/>
            <w:shd w:val="clear" w:color="auto" w:fill="FFFFFF" w:themeFill="background1"/>
          </w:tcPr>
          <w:p w14:paraId="24D78A34" w14:textId="3075CF3A" w:rsidR="00257B1D" w:rsidRPr="00257B1D" w:rsidRDefault="00257B1D" w:rsidP="00257B1D">
            <w:pPr>
              <w:pStyle w:val="Table-small"/>
              <w:cnfStyle w:val="000000000000" w:firstRow="0" w:lastRow="0" w:firstColumn="0" w:lastColumn="0" w:oddVBand="0" w:evenVBand="0" w:oddHBand="0" w:evenHBand="0" w:firstRowFirstColumn="0" w:firstRowLastColumn="0" w:lastRowFirstColumn="0" w:lastRowLastColumn="0"/>
              <w:rPr>
                <w:lang w:val="nl-NL"/>
              </w:rPr>
            </w:pPr>
            <w:r>
              <w:rPr>
                <w:rFonts w:ascii="Arial" w:hAnsi="Arial" w:cs="Arial"/>
                <w:szCs w:val="20"/>
              </w:rPr>
              <w:t>T0009_bandgap_vref_M0184_bandgap_vref_default_voltage</w:t>
            </w:r>
          </w:p>
        </w:tc>
        <w:tc>
          <w:tcPr>
            <w:tcW w:w="0" w:type="dxa"/>
            <w:shd w:val="clear" w:color="auto" w:fill="FFFFFF" w:themeFill="background1"/>
          </w:tcPr>
          <w:p w14:paraId="7BDDBD83" w14:textId="329BC0C2" w:rsidR="00257B1D" w:rsidRDefault="00257B1D"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nl-NL"/>
              </w:rPr>
            </w:pPr>
            <w:r>
              <w:rPr>
                <w:rFonts w:cstheme="minorHAnsi"/>
                <w:szCs w:val="20"/>
              </w:rPr>
              <w:t>V</w:t>
            </w:r>
          </w:p>
        </w:tc>
        <w:tc>
          <w:tcPr>
            <w:tcW w:w="0" w:type="dxa"/>
            <w:shd w:val="clear" w:color="auto" w:fill="FFFFFF" w:themeFill="background1"/>
          </w:tcPr>
          <w:p w14:paraId="04BC3584" w14:textId="77777777" w:rsidR="00257B1D" w:rsidRPr="00F13CC4" w:rsidRDefault="00257B1D"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435DC439" w14:textId="77777777" w:rsidR="00257B1D" w:rsidRPr="00257B1D" w:rsidRDefault="00257B1D"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nl-NL"/>
              </w:rPr>
            </w:pPr>
          </w:p>
        </w:tc>
        <w:tc>
          <w:tcPr>
            <w:tcW w:w="0" w:type="dxa"/>
            <w:shd w:val="clear" w:color="auto" w:fill="FFFFFF" w:themeFill="background1"/>
          </w:tcPr>
          <w:p w14:paraId="7F3D8C2E" w14:textId="77777777" w:rsidR="00257B1D" w:rsidRPr="00257B1D" w:rsidRDefault="00257B1D"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nl-NL"/>
              </w:rPr>
            </w:pPr>
          </w:p>
        </w:tc>
      </w:tr>
      <w:tr w:rsidR="00C92635" w:rsidRPr="00D378DA" w14:paraId="75063D5C"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0394B153" w14:textId="61BC79AE" w:rsidR="00257B1D" w:rsidRPr="00BE6C7F" w:rsidRDefault="00257B1D" w:rsidP="00257B1D">
            <w:pPr>
              <w:pStyle w:val="Table-small"/>
              <w:rPr>
                <w:rFonts w:cstheme="minorHAnsi"/>
                <w:szCs w:val="20"/>
                <w:lang w:val="nl-NL"/>
              </w:rPr>
            </w:pPr>
            <w:r w:rsidRPr="00374994">
              <w:t>M0053</w:t>
            </w:r>
          </w:p>
        </w:tc>
        <w:tc>
          <w:tcPr>
            <w:tcW w:w="0" w:type="dxa"/>
            <w:shd w:val="clear" w:color="auto" w:fill="FFFFFF" w:themeFill="background1"/>
          </w:tcPr>
          <w:p w14:paraId="7A637558" w14:textId="4313B926" w:rsidR="00257B1D" w:rsidRPr="009C5E6B" w:rsidRDefault="00257B1D"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967EFA">
              <w:t>T0009_bandgap_iref_M0053_bandgap_iref_current_sweep</w:t>
            </w:r>
          </w:p>
        </w:tc>
        <w:tc>
          <w:tcPr>
            <w:tcW w:w="0" w:type="dxa"/>
            <w:shd w:val="clear" w:color="auto" w:fill="FFFFFF" w:themeFill="background1"/>
          </w:tcPr>
          <w:p w14:paraId="5499BA03" w14:textId="1BF99A20" w:rsidR="00257B1D" w:rsidRPr="009C5E6B" w:rsidRDefault="00257B1D"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uA</w:t>
            </w:r>
          </w:p>
        </w:tc>
        <w:tc>
          <w:tcPr>
            <w:tcW w:w="0" w:type="dxa"/>
            <w:shd w:val="clear" w:color="auto" w:fill="FFFFFF" w:themeFill="background1"/>
          </w:tcPr>
          <w:p w14:paraId="2881E779" w14:textId="77777777" w:rsidR="00257B1D" w:rsidRPr="00F13CC4" w:rsidRDefault="00257B1D"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1A99D364" w14:textId="77777777" w:rsidR="00257B1D" w:rsidRPr="009C5E6B" w:rsidRDefault="00257B1D"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0" w:type="dxa"/>
            <w:shd w:val="clear" w:color="auto" w:fill="FFFFFF" w:themeFill="background1"/>
          </w:tcPr>
          <w:p w14:paraId="1A4F7347" w14:textId="77777777" w:rsidR="00257B1D" w:rsidRPr="009C5E6B" w:rsidRDefault="00257B1D"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C92635" w:rsidRPr="00D378DA" w14:paraId="6FE8B352"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400E026F" w14:textId="1694E726" w:rsidR="00257B1D" w:rsidRPr="009C5E6B" w:rsidRDefault="00257B1D" w:rsidP="00257B1D">
            <w:pPr>
              <w:pStyle w:val="Table-small"/>
              <w:rPr>
                <w:rFonts w:cstheme="minorHAnsi"/>
                <w:szCs w:val="20"/>
              </w:rPr>
            </w:pPr>
            <w:r w:rsidRPr="00374994">
              <w:t>M0054</w:t>
            </w:r>
          </w:p>
        </w:tc>
        <w:tc>
          <w:tcPr>
            <w:tcW w:w="0" w:type="dxa"/>
            <w:shd w:val="clear" w:color="auto" w:fill="FFFFFF" w:themeFill="background1"/>
          </w:tcPr>
          <w:p w14:paraId="74802E85" w14:textId="6FF789BE" w:rsidR="00257B1D" w:rsidRPr="009C5E6B" w:rsidRDefault="00257B1D"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967EFA">
              <w:t>T0009_bandgap_iref_M0054_trim_iref_trimmed</w:t>
            </w:r>
          </w:p>
        </w:tc>
        <w:tc>
          <w:tcPr>
            <w:tcW w:w="0" w:type="dxa"/>
            <w:shd w:val="clear" w:color="auto" w:fill="FFFFFF" w:themeFill="background1"/>
          </w:tcPr>
          <w:p w14:paraId="7485881E" w14:textId="2EE2ACA2" w:rsidR="00257B1D" w:rsidRPr="009C5E6B" w:rsidRDefault="00257B1D"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w:t>
            </w:r>
          </w:p>
        </w:tc>
        <w:tc>
          <w:tcPr>
            <w:tcW w:w="0" w:type="dxa"/>
            <w:shd w:val="clear" w:color="auto" w:fill="FFFFFF" w:themeFill="background1"/>
          </w:tcPr>
          <w:p w14:paraId="41C3E501" w14:textId="77777777" w:rsidR="00257B1D" w:rsidRPr="00F13CC4" w:rsidRDefault="00257B1D"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133525D1" w14:textId="77777777" w:rsidR="00257B1D" w:rsidRPr="009C5E6B" w:rsidRDefault="00257B1D"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0" w:type="dxa"/>
            <w:shd w:val="clear" w:color="auto" w:fill="FFFFFF" w:themeFill="background1"/>
          </w:tcPr>
          <w:p w14:paraId="78F87D38" w14:textId="77777777" w:rsidR="00257B1D" w:rsidRPr="009C5E6B" w:rsidRDefault="00257B1D"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C92635" w:rsidRPr="00D378DA" w14:paraId="1878D707"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1ABB2CAE" w14:textId="69745599" w:rsidR="00257B1D" w:rsidRPr="009C5E6B" w:rsidRDefault="00257B1D" w:rsidP="00257B1D">
            <w:pPr>
              <w:pStyle w:val="Table-small"/>
              <w:rPr>
                <w:rFonts w:cstheme="minorHAnsi"/>
                <w:szCs w:val="20"/>
              </w:rPr>
            </w:pPr>
            <w:r w:rsidRPr="00374994">
              <w:t>M0055</w:t>
            </w:r>
          </w:p>
        </w:tc>
        <w:tc>
          <w:tcPr>
            <w:tcW w:w="0" w:type="dxa"/>
            <w:shd w:val="clear" w:color="auto" w:fill="FFFFFF" w:themeFill="background1"/>
          </w:tcPr>
          <w:p w14:paraId="19ADD772" w14:textId="01B5E795" w:rsidR="00257B1D" w:rsidRPr="009C5E6B" w:rsidRDefault="00257B1D"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967EFA">
              <w:t>T0009_bandgap_iref_M0055_bandgap_iref_current</w:t>
            </w:r>
          </w:p>
        </w:tc>
        <w:tc>
          <w:tcPr>
            <w:tcW w:w="0" w:type="dxa"/>
            <w:shd w:val="clear" w:color="auto" w:fill="FFFFFF" w:themeFill="background1"/>
          </w:tcPr>
          <w:p w14:paraId="3D2EE7C9" w14:textId="4D20142A" w:rsidR="00257B1D" w:rsidRPr="009C5E6B" w:rsidRDefault="00257B1D"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uA</w:t>
            </w:r>
          </w:p>
        </w:tc>
        <w:tc>
          <w:tcPr>
            <w:tcW w:w="0" w:type="dxa"/>
            <w:shd w:val="clear" w:color="auto" w:fill="FFFFFF" w:themeFill="background1"/>
          </w:tcPr>
          <w:p w14:paraId="4B7EECC6" w14:textId="77777777" w:rsidR="00257B1D" w:rsidRPr="00F13CC4" w:rsidRDefault="00257B1D"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5F4E5134" w14:textId="77777777" w:rsidR="00257B1D" w:rsidRPr="009C5E6B" w:rsidRDefault="00257B1D"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0" w:type="dxa"/>
            <w:shd w:val="clear" w:color="auto" w:fill="FFFFFF" w:themeFill="background1"/>
          </w:tcPr>
          <w:p w14:paraId="5A8E1999" w14:textId="77777777" w:rsidR="00257B1D" w:rsidRPr="009C5E6B" w:rsidRDefault="00257B1D"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C92635" w:rsidRPr="00D378DA" w14:paraId="514EE160"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3CCB66C3" w14:textId="4F74536D" w:rsidR="00AE7925" w:rsidRPr="00374994" w:rsidRDefault="006E6D90" w:rsidP="00257B1D">
            <w:pPr>
              <w:pStyle w:val="Table-small"/>
            </w:pPr>
            <w:r>
              <w:t>M0185</w:t>
            </w:r>
          </w:p>
        </w:tc>
        <w:tc>
          <w:tcPr>
            <w:tcW w:w="0" w:type="dxa"/>
            <w:shd w:val="clear" w:color="auto" w:fill="FFFFFF" w:themeFill="background1"/>
          </w:tcPr>
          <w:p w14:paraId="6232160A" w14:textId="4B1BD154" w:rsidR="00AE7925" w:rsidRPr="00BE6C7F" w:rsidRDefault="006E6D90" w:rsidP="00BE6C7F">
            <w:pPr>
              <w:spacing w:before="0" w:after="0"/>
              <w:jc w:val="left"/>
              <w:cnfStyle w:val="000000000000" w:firstRow="0" w:lastRow="0" w:firstColumn="0" w:lastColumn="0" w:oddVBand="0" w:evenVBand="0" w:oddHBand="0" w:evenHBand="0" w:firstRowFirstColumn="0" w:firstRowLastColumn="0" w:lastRowFirstColumn="0" w:lastRowLastColumn="0"/>
              <w:rPr>
                <w:rFonts w:ascii="Arial" w:hAnsi="Arial" w:cs="Arial"/>
                <w:szCs w:val="20"/>
              </w:rPr>
            </w:pPr>
            <w:r>
              <w:rPr>
                <w:rFonts w:ascii="Arial" w:hAnsi="Arial" w:cs="Arial"/>
                <w:sz w:val="20"/>
                <w:szCs w:val="20"/>
              </w:rPr>
              <w:t>T0009_bandgap_iref_M0185_trim_iref_trimmed</w:t>
            </w:r>
          </w:p>
        </w:tc>
        <w:tc>
          <w:tcPr>
            <w:tcW w:w="0" w:type="dxa"/>
            <w:shd w:val="clear" w:color="auto" w:fill="FFFFFF" w:themeFill="background1"/>
          </w:tcPr>
          <w:p w14:paraId="3684573F" w14:textId="280E16CC" w:rsidR="00AE7925" w:rsidRDefault="006E6D90"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w:t>
            </w:r>
          </w:p>
        </w:tc>
        <w:tc>
          <w:tcPr>
            <w:tcW w:w="0" w:type="dxa"/>
            <w:shd w:val="clear" w:color="auto" w:fill="FFFFFF" w:themeFill="background1"/>
          </w:tcPr>
          <w:p w14:paraId="0E13EF05" w14:textId="77777777" w:rsidR="00AE7925" w:rsidRPr="00F13CC4" w:rsidRDefault="00AE7925"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2DC55235" w14:textId="77777777" w:rsidR="00AE7925" w:rsidRPr="009C5E6B" w:rsidRDefault="00AE7925"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0" w:type="dxa"/>
            <w:shd w:val="clear" w:color="auto" w:fill="FFFFFF" w:themeFill="background1"/>
          </w:tcPr>
          <w:p w14:paraId="05EF885C" w14:textId="77777777" w:rsidR="00AE7925" w:rsidRPr="009C5E6B" w:rsidRDefault="00AE7925"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C92635" w:rsidRPr="00D378DA" w14:paraId="633D3B5B"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62777F17" w14:textId="68261852" w:rsidR="00AE7925" w:rsidRPr="00374994" w:rsidRDefault="006E6D90" w:rsidP="00257B1D">
            <w:pPr>
              <w:pStyle w:val="Table-small"/>
            </w:pPr>
            <w:r>
              <w:t>M0186</w:t>
            </w:r>
          </w:p>
        </w:tc>
        <w:tc>
          <w:tcPr>
            <w:tcW w:w="0" w:type="dxa"/>
            <w:shd w:val="clear" w:color="auto" w:fill="FFFFFF" w:themeFill="background1"/>
          </w:tcPr>
          <w:p w14:paraId="1D536FF2" w14:textId="1B7872E5" w:rsidR="00AE7925" w:rsidRPr="00BE6C7F" w:rsidRDefault="006E6D90" w:rsidP="00BE6C7F">
            <w:pPr>
              <w:spacing w:before="0" w:after="0"/>
              <w:jc w:val="left"/>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Pr>
                <w:rFonts w:ascii="Arial" w:hAnsi="Arial" w:cs="Arial"/>
                <w:sz w:val="20"/>
                <w:szCs w:val="20"/>
              </w:rPr>
              <w:t>T0009_bandgap_iref_M0186_bandgap_iref_default_current</w:t>
            </w:r>
          </w:p>
        </w:tc>
        <w:tc>
          <w:tcPr>
            <w:tcW w:w="0" w:type="dxa"/>
            <w:shd w:val="clear" w:color="auto" w:fill="FFFFFF" w:themeFill="background1"/>
          </w:tcPr>
          <w:p w14:paraId="24FA618B" w14:textId="1DC69F8C" w:rsidR="00AE7925" w:rsidRDefault="006E6D90"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uA</w:t>
            </w:r>
          </w:p>
        </w:tc>
        <w:tc>
          <w:tcPr>
            <w:tcW w:w="0" w:type="dxa"/>
            <w:shd w:val="clear" w:color="auto" w:fill="FFFFFF" w:themeFill="background1"/>
          </w:tcPr>
          <w:p w14:paraId="347CE80A" w14:textId="77777777" w:rsidR="00AE7925" w:rsidRPr="00F13CC4" w:rsidRDefault="00AE7925"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36DE999B" w14:textId="77777777" w:rsidR="00AE7925" w:rsidRPr="009C5E6B" w:rsidRDefault="00AE7925"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0" w:type="dxa"/>
            <w:shd w:val="clear" w:color="auto" w:fill="FFFFFF" w:themeFill="background1"/>
          </w:tcPr>
          <w:p w14:paraId="14B79E36" w14:textId="77777777" w:rsidR="00AE7925" w:rsidRPr="009C5E6B" w:rsidRDefault="00AE7925"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C92635" w:rsidRPr="00563F08" w14:paraId="55C01A65"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1CC91B42" w14:textId="2F04C2A6" w:rsidR="00257B1D" w:rsidRPr="009C5E6B" w:rsidRDefault="00257B1D" w:rsidP="00257B1D">
            <w:pPr>
              <w:pStyle w:val="Table-small"/>
              <w:rPr>
                <w:rFonts w:cstheme="minorHAnsi"/>
                <w:szCs w:val="20"/>
              </w:rPr>
            </w:pPr>
            <w:r w:rsidRPr="00374994">
              <w:t>M0056</w:t>
            </w:r>
          </w:p>
        </w:tc>
        <w:tc>
          <w:tcPr>
            <w:tcW w:w="0" w:type="dxa"/>
            <w:shd w:val="clear" w:color="auto" w:fill="FFFFFF" w:themeFill="background1"/>
          </w:tcPr>
          <w:p w14:paraId="6A277DAE" w14:textId="26649490" w:rsidR="00257B1D" w:rsidRPr="00BE6C7F" w:rsidRDefault="00257B1D"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de-DE"/>
              </w:rPr>
            </w:pPr>
            <w:r w:rsidRPr="00BE6C7F">
              <w:rPr>
                <w:lang w:val="de-DE"/>
              </w:rPr>
              <w:t>T0009_ldo_analog_M0056_ldo_analog_voltage_sweep</w:t>
            </w:r>
          </w:p>
        </w:tc>
        <w:tc>
          <w:tcPr>
            <w:tcW w:w="0" w:type="dxa"/>
            <w:shd w:val="clear" w:color="auto" w:fill="FFFFFF" w:themeFill="background1"/>
          </w:tcPr>
          <w:p w14:paraId="080D59BA" w14:textId="115420D3" w:rsidR="00257B1D" w:rsidRPr="00BE6C7F" w:rsidRDefault="00257B1D"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de-DE"/>
              </w:rPr>
            </w:pPr>
            <w:r>
              <w:rPr>
                <w:rFonts w:cstheme="minorHAnsi"/>
                <w:szCs w:val="20"/>
                <w:lang w:val="de-DE"/>
              </w:rPr>
              <w:t>V</w:t>
            </w:r>
          </w:p>
        </w:tc>
        <w:tc>
          <w:tcPr>
            <w:tcW w:w="0" w:type="dxa"/>
            <w:shd w:val="clear" w:color="auto" w:fill="FFFFFF" w:themeFill="background1"/>
          </w:tcPr>
          <w:p w14:paraId="0337DC10" w14:textId="77777777" w:rsidR="00257B1D" w:rsidRPr="00F13CC4" w:rsidRDefault="00257B1D"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1101FABA" w14:textId="77777777" w:rsidR="00257B1D" w:rsidRPr="00BE6C7F" w:rsidRDefault="00257B1D"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de-DE"/>
              </w:rPr>
            </w:pPr>
          </w:p>
        </w:tc>
        <w:tc>
          <w:tcPr>
            <w:tcW w:w="0" w:type="dxa"/>
            <w:shd w:val="clear" w:color="auto" w:fill="FFFFFF" w:themeFill="background1"/>
          </w:tcPr>
          <w:p w14:paraId="13FC6BCC" w14:textId="77777777" w:rsidR="00257B1D" w:rsidRPr="00BE6C7F" w:rsidRDefault="00257B1D"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de-DE"/>
              </w:rPr>
            </w:pPr>
          </w:p>
        </w:tc>
      </w:tr>
      <w:tr w:rsidR="00C92635" w:rsidRPr="00563F08" w14:paraId="1EA99A2C"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45C171C1" w14:textId="64AC1BA4" w:rsidR="00257B1D" w:rsidRPr="00BE6C7F" w:rsidRDefault="00257B1D" w:rsidP="00257B1D">
            <w:pPr>
              <w:pStyle w:val="Table-small"/>
              <w:rPr>
                <w:rFonts w:cstheme="minorHAnsi"/>
                <w:szCs w:val="20"/>
                <w:lang w:val="de-DE"/>
              </w:rPr>
            </w:pPr>
            <w:r w:rsidRPr="00374994">
              <w:t>M0057</w:t>
            </w:r>
          </w:p>
        </w:tc>
        <w:tc>
          <w:tcPr>
            <w:tcW w:w="0" w:type="dxa"/>
            <w:shd w:val="clear" w:color="auto" w:fill="FFFFFF" w:themeFill="background1"/>
          </w:tcPr>
          <w:p w14:paraId="2935C385" w14:textId="61BAFB27" w:rsidR="00257B1D" w:rsidRPr="00BE6C7F" w:rsidRDefault="00257B1D"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it-IT"/>
              </w:rPr>
            </w:pPr>
            <w:r w:rsidRPr="00BE6C7F">
              <w:rPr>
                <w:lang w:val="it-IT"/>
              </w:rPr>
              <w:t>T0009_ldo_analog_M0057_trim_ldo_ana_trimmed</w:t>
            </w:r>
          </w:p>
        </w:tc>
        <w:tc>
          <w:tcPr>
            <w:tcW w:w="0" w:type="dxa"/>
            <w:shd w:val="clear" w:color="auto" w:fill="FFFFFF" w:themeFill="background1"/>
          </w:tcPr>
          <w:p w14:paraId="0E9A86F5" w14:textId="25291F1D" w:rsidR="00257B1D" w:rsidRPr="00BE6C7F" w:rsidRDefault="00257B1D"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it-IT"/>
              </w:rPr>
            </w:pPr>
            <w:r>
              <w:rPr>
                <w:rFonts w:cstheme="minorHAnsi"/>
                <w:szCs w:val="20"/>
                <w:lang w:val="it-IT"/>
              </w:rPr>
              <w:t>#</w:t>
            </w:r>
          </w:p>
        </w:tc>
        <w:tc>
          <w:tcPr>
            <w:tcW w:w="0" w:type="dxa"/>
            <w:shd w:val="clear" w:color="auto" w:fill="FFFFFF" w:themeFill="background1"/>
          </w:tcPr>
          <w:p w14:paraId="59381CF9" w14:textId="77777777" w:rsidR="00257B1D" w:rsidRPr="00F13CC4" w:rsidRDefault="00257B1D"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58BC7098" w14:textId="77777777" w:rsidR="00257B1D" w:rsidRPr="00BE6C7F" w:rsidRDefault="00257B1D"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it-IT"/>
              </w:rPr>
            </w:pPr>
          </w:p>
        </w:tc>
        <w:tc>
          <w:tcPr>
            <w:tcW w:w="0" w:type="dxa"/>
            <w:shd w:val="clear" w:color="auto" w:fill="FFFFFF" w:themeFill="background1"/>
          </w:tcPr>
          <w:p w14:paraId="503865E3" w14:textId="77777777" w:rsidR="00257B1D" w:rsidRPr="00BE6C7F" w:rsidRDefault="00257B1D"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it-IT"/>
              </w:rPr>
            </w:pPr>
          </w:p>
        </w:tc>
      </w:tr>
      <w:tr w:rsidR="00C92635" w:rsidRPr="00DF2452" w14:paraId="6A810899"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6B8C4241" w14:textId="39AD4B67" w:rsidR="00257B1D" w:rsidRPr="00BE6C7F" w:rsidRDefault="00257B1D" w:rsidP="00257B1D">
            <w:pPr>
              <w:pStyle w:val="Table-small"/>
              <w:rPr>
                <w:rFonts w:cstheme="minorHAnsi"/>
                <w:szCs w:val="20"/>
                <w:lang w:val="it-IT"/>
              </w:rPr>
            </w:pPr>
            <w:r w:rsidRPr="00374994">
              <w:t>M0058</w:t>
            </w:r>
          </w:p>
        </w:tc>
        <w:tc>
          <w:tcPr>
            <w:tcW w:w="0" w:type="dxa"/>
            <w:shd w:val="clear" w:color="auto" w:fill="FFFFFF" w:themeFill="background1"/>
          </w:tcPr>
          <w:p w14:paraId="7ED6A142" w14:textId="471C3076" w:rsidR="00257B1D" w:rsidRPr="00BE6C7F" w:rsidRDefault="00257B1D"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de-DE"/>
              </w:rPr>
            </w:pPr>
            <w:r w:rsidRPr="00BE6C7F">
              <w:rPr>
                <w:lang w:val="de-DE"/>
              </w:rPr>
              <w:t>T0009_ldo_analog_M0058_ldo_analog_voltage</w:t>
            </w:r>
          </w:p>
        </w:tc>
        <w:tc>
          <w:tcPr>
            <w:tcW w:w="0" w:type="dxa"/>
            <w:shd w:val="clear" w:color="auto" w:fill="FFFFFF" w:themeFill="background1"/>
          </w:tcPr>
          <w:p w14:paraId="0AF565AE" w14:textId="34DAE9BD" w:rsidR="00257B1D" w:rsidRPr="00BE6C7F" w:rsidRDefault="00257B1D"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de-DE"/>
              </w:rPr>
            </w:pPr>
            <w:r>
              <w:rPr>
                <w:rFonts w:cstheme="minorHAnsi"/>
                <w:szCs w:val="20"/>
                <w:lang w:val="de-DE"/>
              </w:rPr>
              <w:t>V</w:t>
            </w:r>
          </w:p>
        </w:tc>
        <w:tc>
          <w:tcPr>
            <w:tcW w:w="0" w:type="dxa"/>
            <w:shd w:val="clear" w:color="auto" w:fill="FFFFFF" w:themeFill="background1"/>
          </w:tcPr>
          <w:p w14:paraId="034A6BB4" w14:textId="77777777" w:rsidR="00257B1D" w:rsidRPr="00F13CC4" w:rsidRDefault="00257B1D"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5912814D" w14:textId="77777777" w:rsidR="00257B1D" w:rsidRPr="00BE6C7F" w:rsidRDefault="00257B1D"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de-DE"/>
              </w:rPr>
            </w:pPr>
          </w:p>
        </w:tc>
        <w:tc>
          <w:tcPr>
            <w:tcW w:w="0" w:type="dxa"/>
            <w:shd w:val="clear" w:color="auto" w:fill="FFFFFF" w:themeFill="background1"/>
          </w:tcPr>
          <w:p w14:paraId="35F7478F" w14:textId="77777777" w:rsidR="00257B1D" w:rsidRPr="00BE6C7F" w:rsidRDefault="00257B1D"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de-DE"/>
              </w:rPr>
            </w:pPr>
          </w:p>
        </w:tc>
      </w:tr>
      <w:tr w:rsidR="004A1225" w:rsidRPr="00DF2452" w14:paraId="5EE8BA8E"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057ABB02" w14:textId="0A619A35" w:rsidR="000D411D" w:rsidRPr="00374994" w:rsidRDefault="00D2094E" w:rsidP="00257B1D">
            <w:pPr>
              <w:pStyle w:val="Table-small"/>
            </w:pPr>
            <w:r>
              <w:t>M0187</w:t>
            </w:r>
          </w:p>
        </w:tc>
        <w:tc>
          <w:tcPr>
            <w:tcW w:w="0" w:type="dxa"/>
            <w:shd w:val="clear" w:color="auto" w:fill="FFFFFF" w:themeFill="background1"/>
          </w:tcPr>
          <w:p w14:paraId="5064FD4A" w14:textId="46E458F3" w:rsidR="000D411D" w:rsidRPr="00BE6C7F" w:rsidRDefault="000D411D" w:rsidP="00BE6C7F">
            <w:pPr>
              <w:spacing w:before="0" w:after="0"/>
              <w:jc w:val="left"/>
              <w:cnfStyle w:val="000000100000" w:firstRow="0" w:lastRow="0" w:firstColumn="0" w:lastColumn="0" w:oddVBand="0" w:evenVBand="0" w:oddHBand="1" w:evenHBand="0" w:firstRowFirstColumn="0" w:firstRowLastColumn="0" w:lastRowFirstColumn="0" w:lastRowLastColumn="0"/>
              <w:rPr>
                <w:rFonts w:ascii="Arial" w:hAnsi="Arial" w:cs="Arial"/>
                <w:szCs w:val="20"/>
                <w:lang w:val="it-IT"/>
              </w:rPr>
            </w:pPr>
            <w:r w:rsidRPr="00BE6C7F">
              <w:rPr>
                <w:rFonts w:ascii="Arial" w:hAnsi="Arial" w:cs="Arial"/>
                <w:sz w:val="20"/>
                <w:szCs w:val="20"/>
                <w:lang w:val="it-IT"/>
              </w:rPr>
              <w:t>T0009_ldo_analog_M0187_trim_ldo_ana_default</w:t>
            </w:r>
          </w:p>
        </w:tc>
        <w:tc>
          <w:tcPr>
            <w:tcW w:w="0" w:type="dxa"/>
            <w:shd w:val="clear" w:color="auto" w:fill="FFFFFF" w:themeFill="background1"/>
          </w:tcPr>
          <w:p w14:paraId="4D55D740" w14:textId="03FDA00E" w:rsidR="000D411D" w:rsidRDefault="000D411D"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de-DE"/>
              </w:rPr>
            </w:pPr>
            <w:r>
              <w:rPr>
                <w:rFonts w:cstheme="minorHAnsi"/>
                <w:szCs w:val="20"/>
                <w:lang w:val="de-DE"/>
              </w:rPr>
              <w:t>#</w:t>
            </w:r>
          </w:p>
        </w:tc>
        <w:tc>
          <w:tcPr>
            <w:tcW w:w="0" w:type="dxa"/>
            <w:shd w:val="clear" w:color="auto" w:fill="FFFFFF" w:themeFill="background1"/>
          </w:tcPr>
          <w:p w14:paraId="712F8425" w14:textId="77777777" w:rsidR="000D411D" w:rsidRPr="00F13CC4" w:rsidRDefault="000D411D"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46ED6DBC" w14:textId="77777777" w:rsidR="000D411D" w:rsidRPr="000D411D" w:rsidRDefault="000D411D"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de-DE"/>
              </w:rPr>
            </w:pPr>
          </w:p>
        </w:tc>
        <w:tc>
          <w:tcPr>
            <w:tcW w:w="0" w:type="dxa"/>
            <w:shd w:val="clear" w:color="auto" w:fill="FFFFFF" w:themeFill="background1"/>
          </w:tcPr>
          <w:p w14:paraId="1D97AD86" w14:textId="77777777" w:rsidR="000D411D" w:rsidRPr="000D411D" w:rsidRDefault="000D411D"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de-DE"/>
              </w:rPr>
            </w:pPr>
          </w:p>
        </w:tc>
      </w:tr>
      <w:tr w:rsidR="004A1225" w:rsidRPr="00DF2452" w14:paraId="2C996B14"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50404693" w14:textId="61396D03" w:rsidR="000D411D" w:rsidRPr="00374994" w:rsidRDefault="00D2094E" w:rsidP="00257B1D">
            <w:pPr>
              <w:pStyle w:val="Table-small"/>
            </w:pPr>
            <w:r>
              <w:t>M0188</w:t>
            </w:r>
          </w:p>
        </w:tc>
        <w:tc>
          <w:tcPr>
            <w:tcW w:w="0" w:type="dxa"/>
            <w:shd w:val="clear" w:color="auto" w:fill="FFFFFF" w:themeFill="background1"/>
          </w:tcPr>
          <w:p w14:paraId="4CE04919" w14:textId="20F4B340" w:rsidR="000D411D" w:rsidRPr="00BE6C7F" w:rsidRDefault="000D411D" w:rsidP="00BE6C7F">
            <w:pPr>
              <w:spacing w:before="0" w:after="0"/>
              <w:jc w:val="left"/>
              <w:cnfStyle w:val="000000000000" w:firstRow="0" w:lastRow="0" w:firstColumn="0" w:lastColumn="0" w:oddVBand="0" w:evenVBand="0" w:oddHBand="0" w:evenHBand="0" w:firstRowFirstColumn="0" w:firstRowLastColumn="0" w:lastRowFirstColumn="0" w:lastRowLastColumn="0"/>
              <w:rPr>
                <w:rFonts w:ascii="Arial" w:hAnsi="Arial" w:cs="Arial"/>
                <w:szCs w:val="20"/>
                <w:lang w:val="de-DE"/>
              </w:rPr>
            </w:pPr>
            <w:r w:rsidRPr="00BE6C7F">
              <w:rPr>
                <w:rFonts w:ascii="Arial" w:hAnsi="Arial" w:cs="Arial"/>
                <w:sz w:val="20"/>
                <w:szCs w:val="20"/>
                <w:lang w:val="de-DE"/>
              </w:rPr>
              <w:t>T0009_ldo_analog_M0188_ldo_analog_default_voltage</w:t>
            </w:r>
          </w:p>
        </w:tc>
        <w:tc>
          <w:tcPr>
            <w:tcW w:w="0" w:type="dxa"/>
            <w:shd w:val="clear" w:color="auto" w:fill="FFFFFF" w:themeFill="background1"/>
          </w:tcPr>
          <w:p w14:paraId="536119CD" w14:textId="787449A3" w:rsidR="000D411D" w:rsidRDefault="000D411D"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de-DE"/>
              </w:rPr>
            </w:pPr>
            <w:r>
              <w:rPr>
                <w:rFonts w:cstheme="minorHAnsi"/>
                <w:szCs w:val="20"/>
                <w:lang w:val="de-DE"/>
              </w:rPr>
              <w:t>V</w:t>
            </w:r>
          </w:p>
        </w:tc>
        <w:tc>
          <w:tcPr>
            <w:tcW w:w="0" w:type="dxa"/>
            <w:shd w:val="clear" w:color="auto" w:fill="FFFFFF" w:themeFill="background1"/>
          </w:tcPr>
          <w:p w14:paraId="4F279F85" w14:textId="77777777" w:rsidR="000D411D" w:rsidRPr="00F13CC4" w:rsidRDefault="000D411D"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3E1F872F" w14:textId="77777777" w:rsidR="000D411D" w:rsidRPr="000D411D" w:rsidRDefault="000D411D"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de-DE"/>
              </w:rPr>
            </w:pPr>
          </w:p>
        </w:tc>
        <w:tc>
          <w:tcPr>
            <w:tcW w:w="0" w:type="dxa"/>
            <w:shd w:val="clear" w:color="auto" w:fill="FFFFFF" w:themeFill="background1"/>
          </w:tcPr>
          <w:p w14:paraId="5A91F60E" w14:textId="77777777" w:rsidR="000D411D" w:rsidRPr="000D411D" w:rsidRDefault="000D411D"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de-DE"/>
              </w:rPr>
            </w:pPr>
          </w:p>
        </w:tc>
      </w:tr>
      <w:tr w:rsidR="00C92635" w:rsidRPr="00E4307B" w14:paraId="50A007CD"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7333B2A4" w14:textId="48328CAD" w:rsidR="00257B1D" w:rsidRPr="00BE6C7F" w:rsidRDefault="00257B1D" w:rsidP="00257B1D">
            <w:pPr>
              <w:pStyle w:val="Table-small"/>
              <w:rPr>
                <w:rFonts w:cstheme="minorHAnsi"/>
                <w:szCs w:val="20"/>
                <w:lang w:val="de-DE"/>
              </w:rPr>
            </w:pPr>
            <w:r w:rsidRPr="00374994">
              <w:t>M0059</w:t>
            </w:r>
          </w:p>
        </w:tc>
        <w:tc>
          <w:tcPr>
            <w:tcW w:w="0" w:type="dxa"/>
            <w:shd w:val="clear" w:color="auto" w:fill="FFFFFF" w:themeFill="background1"/>
          </w:tcPr>
          <w:p w14:paraId="21592E59" w14:textId="73DE33F4" w:rsidR="00257B1D" w:rsidRPr="00BE6C7F" w:rsidRDefault="00257B1D"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de-DE"/>
              </w:rPr>
            </w:pPr>
            <w:r w:rsidRPr="00BE6C7F">
              <w:rPr>
                <w:lang w:val="de-DE"/>
              </w:rPr>
              <w:t>T0009_ldo_digital_M0059_ldo_digital_voltage_sweep</w:t>
            </w:r>
          </w:p>
        </w:tc>
        <w:tc>
          <w:tcPr>
            <w:tcW w:w="0" w:type="dxa"/>
            <w:shd w:val="clear" w:color="auto" w:fill="FFFFFF" w:themeFill="background1"/>
          </w:tcPr>
          <w:p w14:paraId="7553CE0B" w14:textId="163993DC" w:rsidR="00257B1D" w:rsidRPr="00BE6C7F" w:rsidRDefault="00257B1D"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de-DE"/>
              </w:rPr>
            </w:pPr>
            <w:r>
              <w:rPr>
                <w:rFonts w:cstheme="minorHAnsi"/>
                <w:szCs w:val="20"/>
                <w:lang w:val="de-DE"/>
              </w:rPr>
              <w:t>V</w:t>
            </w:r>
          </w:p>
        </w:tc>
        <w:tc>
          <w:tcPr>
            <w:tcW w:w="0" w:type="dxa"/>
            <w:shd w:val="clear" w:color="auto" w:fill="FFFFFF" w:themeFill="background1"/>
          </w:tcPr>
          <w:p w14:paraId="2B14614D" w14:textId="77777777" w:rsidR="00257B1D" w:rsidRPr="00F13CC4" w:rsidRDefault="00257B1D"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47E590A1" w14:textId="77777777" w:rsidR="00257B1D" w:rsidRPr="00BE6C7F" w:rsidRDefault="00257B1D"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de-DE"/>
              </w:rPr>
            </w:pPr>
          </w:p>
        </w:tc>
        <w:tc>
          <w:tcPr>
            <w:tcW w:w="0" w:type="dxa"/>
            <w:shd w:val="clear" w:color="auto" w:fill="FFFFFF" w:themeFill="background1"/>
          </w:tcPr>
          <w:p w14:paraId="4CEA392B" w14:textId="77777777" w:rsidR="00257B1D" w:rsidRPr="00BE6C7F" w:rsidRDefault="00257B1D"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de-DE"/>
              </w:rPr>
            </w:pPr>
          </w:p>
        </w:tc>
      </w:tr>
      <w:tr w:rsidR="00C92635" w:rsidRPr="00DF2452" w14:paraId="3434D3A0"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265833DE" w14:textId="564BB604" w:rsidR="00257B1D" w:rsidRPr="00BE6C7F" w:rsidRDefault="00257B1D" w:rsidP="00257B1D">
            <w:pPr>
              <w:pStyle w:val="Table-small"/>
              <w:rPr>
                <w:rFonts w:cstheme="minorHAnsi"/>
                <w:szCs w:val="20"/>
                <w:lang w:val="de-DE"/>
              </w:rPr>
            </w:pPr>
            <w:r w:rsidRPr="00374994">
              <w:t>M0060</w:t>
            </w:r>
          </w:p>
        </w:tc>
        <w:tc>
          <w:tcPr>
            <w:tcW w:w="0" w:type="dxa"/>
            <w:shd w:val="clear" w:color="auto" w:fill="FFFFFF" w:themeFill="background1"/>
          </w:tcPr>
          <w:p w14:paraId="20CA90CF" w14:textId="6A9180DE" w:rsidR="00257B1D" w:rsidRPr="00BE6C7F" w:rsidRDefault="00257B1D"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de-DE"/>
              </w:rPr>
            </w:pPr>
            <w:r w:rsidRPr="00967EFA">
              <w:t>T0009_ldo_digital_M0060_trim_ldo_dig_trimmed</w:t>
            </w:r>
          </w:p>
        </w:tc>
        <w:tc>
          <w:tcPr>
            <w:tcW w:w="0" w:type="dxa"/>
            <w:shd w:val="clear" w:color="auto" w:fill="FFFFFF" w:themeFill="background1"/>
          </w:tcPr>
          <w:p w14:paraId="162221C7" w14:textId="39EA0D01" w:rsidR="00257B1D" w:rsidRPr="00BE6C7F" w:rsidRDefault="00257B1D"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de-DE"/>
              </w:rPr>
            </w:pPr>
            <w:r>
              <w:rPr>
                <w:rFonts w:cstheme="minorHAnsi"/>
                <w:szCs w:val="20"/>
                <w:lang w:val="it-IT"/>
              </w:rPr>
              <w:t>#</w:t>
            </w:r>
          </w:p>
        </w:tc>
        <w:tc>
          <w:tcPr>
            <w:tcW w:w="0" w:type="dxa"/>
            <w:shd w:val="clear" w:color="auto" w:fill="FFFFFF" w:themeFill="background1"/>
          </w:tcPr>
          <w:p w14:paraId="36769B32" w14:textId="77777777" w:rsidR="00257B1D" w:rsidRPr="00F13CC4" w:rsidRDefault="00257B1D"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7F2CA713" w14:textId="77777777" w:rsidR="00257B1D" w:rsidRPr="00BE6C7F" w:rsidRDefault="00257B1D"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de-DE"/>
              </w:rPr>
            </w:pPr>
          </w:p>
        </w:tc>
        <w:tc>
          <w:tcPr>
            <w:tcW w:w="0" w:type="dxa"/>
            <w:shd w:val="clear" w:color="auto" w:fill="FFFFFF" w:themeFill="background1"/>
          </w:tcPr>
          <w:p w14:paraId="6F1282E7" w14:textId="77777777" w:rsidR="00257B1D" w:rsidRPr="00BE6C7F" w:rsidRDefault="00257B1D"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de-DE"/>
              </w:rPr>
            </w:pPr>
          </w:p>
        </w:tc>
      </w:tr>
      <w:tr w:rsidR="00C92635" w:rsidRPr="00DF2452" w14:paraId="5AE29196"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69A776C4" w14:textId="3192AA3F" w:rsidR="00257B1D" w:rsidRPr="00BE6C7F" w:rsidRDefault="00257B1D" w:rsidP="00257B1D">
            <w:pPr>
              <w:pStyle w:val="Table-small"/>
              <w:rPr>
                <w:rFonts w:cstheme="minorHAnsi"/>
                <w:szCs w:val="20"/>
                <w:lang w:val="de-DE"/>
              </w:rPr>
            </w:pPr>
            <w:r w:rsidRPr="00374994">
              <w:t>M0061</w:t>
            </w:r>
          </w:p>
        </w:tc>
        <w:tc>
          <w:tcPr>
            <w:tcW w:w="0" w:type="dxa"/>
            <w:shd w:val="clear" w:color="auto" w:fill="FFFFFF" w:themeFill="background1"/>
          </w:tcPr>
          <w:p w14:paraId="58842EA5" w14:textId="6E61ECEE" w:rsidR="00257B1D" w:rsidRPr="00BE6C7F" w:rsidRDefault="00257B1D"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de-DE"/>
              </w:rPr>
            </w:pPr>
            <w:r w:rsidRPr="00BE6C7F">
              <w:rPr>
                <w:lang w:val="de-DE"/>
              </w:rPr>
              <w:t>T0009_ldo_digital_M0061_ldo_digital_voltage</w:t>
            </w:r>
          </w:p>
        </w:tc>
        <w:tc>
          <w:tcPr>
            <w:tcW w:w="0" w:type="dxa"/>
            <w:shd w:val="clear" w:color="auto" w:fill="FFFFFF" w:themeFill="background1"/>
          </w:tcPr>
          <w:p w14:paraId="61FE49EE" w14:textId="6301AE09" w:rsidR="00257B1D" w:rsidRPr="00BE6C7F" w:rsidRDefault="00257B1D"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de-DE"/>
              </w:rPr>
            </w:pPr>
            <w:r>
              <w:rPr>
                <w:rFonts w:cstheme="minorHAnsi"/>
                <w:szCs w:val="20"/>
                <w:lang w:val="de-DE"/>
              </w:rPr>
              <w:t>V</w:t>
            </w:r>
          </w:p>
        </w:tc>
        <w:tc>
          <w:tcPr>
            <w:tcW w:w="0" w:type="dxa"/>
            <w:shd w:val="clear" w:color="auto" w:fill="FFFFFF" w:themeFill="background1"/>
          </w:tcPr>
          <w:p w14:paraId="73670F11" w14:textId="77777777" w:rsidR="00257B1D" w:rsidRPr="00F13CC4" w:rsidRDefault="00257B1D"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53B9F6AF" w14:textId="77777777" w:rsidR="00257B1D" w:rsidRPr="00BE6C7F" w:rsidRDefault="00257B1D"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de-DE"/>
              </w:rPr>
            </w:pPr>
          </w:p>
        </w:tc>
        <w:tc>
          <w:tcPr>
            <w:tcW w:w="0" w:type="dxa"/>
            <w:shd w:val="clear" w:color="auto" w:fill="FFFFFF" w:themeFill="background1"/>
          </w:tcPr>
          <w:p w14:paraId="20398CFD" w14:textId="77777777" w:rsidR="00257B1D" w:rsidRPr="00BE6C7F" w:rsidRDefault="00257B1D"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de-DE"/>
              </w:rPr>
            </w:pPr>
          </w:p>
        </w:tc>
      </w:tr>
      <w:tr w:rsidR="004A1225" w:rsidRPr="00D53176" w14:paraId="09B5BFC6"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6F44D47B" w14:textId="5EE48079" w:rsidR="00D2094E" w:rsidRPr="00374994" w:rsidRDefault="00D53176" w:rsidP="00257B1D">
            <w:pPr>
              <w:pStyle w:val="Table-small"/>
            </w:pPr>
            <w:r>
              <w:t>M0189</w:t>
            </w:r>
          </w:p>
        </w:tc>
        <w:tc>
          <w:tcPr>
            <w:tcW w:w="0" w:type="dxa"/>
            <w:shd w:val="clear" w:color="auto" w:fill="FFFFFF" w:themeFill="background1"/>
          </w:tcPr>
          <w:p w14:paraId="3E985630" w14:textId="7F90781C" w:rsidR="00D2094E" w:rsidRPr="00BE6C7F" w:rsidRDefault="00D53176" w:rsidP="00BE6C7F">
            <w:pPr>
              <w:spacing w:before="0" w:after="0"/>
              <w:jc w:val="left"/>
              <w:cnfStyle w:val="000000000000" w:firstRow="0" w:lastRow="0" w:firstColumn="0" w:lastColumn="0" w:oddVBand="0" w:evenVBand="0" w:oddHBand="0" w:evenHBand="0" w:firstRowFirstColumn="0" w:firstRowLastColumn="0" w:lastRowFirstColumn="0" w:lastRowLastColumn="0"/>
              <w:rPr>
                <w:rFonts w:ascii="Arial" w:hAnsi="Arial" w:cs="Arial"/>
                <w:szCs w:val="20"/>
                <w:lang w:val="de-DE"/>
              </w:rPr>
            </w:pPr>
            <w:r w:rsidRPr="00BE6C7F">
              <w:rPr>
                <w:rFonts w:ascii="Arial" w:hAnsi="Arial" w:cs="Arial"/>
                <w:sz w:val="20"/>
                <w:szCs w:val="20"/>
                <w:lang w:val="de-DE"/>
              </w:rPr>
              <w:t>T0009_ldo_digital_M0189_trim_ldo_dig_default</w:t>
            </w:r>
          </w:p>
        </w:tc>
        <w:tc>
          <w:tcPr>
            <w:tcW w:w="0" w:type="dxa"/>
            <w:shd w:val="clear" w:color="auto" w:fill="FFFFFF" w:themeFill="background1"/>
          </w:tcPr>
          <w:p w14:paraId="752F51AA" w14:textId="0FB347D8" w:rsidR="00D2094E" w:rsidRDefault="00D53176"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de-DE"/>
              </w:rPr>
            </w:pPr>
            <w:r>
              <w:rPr>
                <w:rFonts w:cstheme="minorHAnsi"/>
                <w:szCs w:val="20"/>
                <w:lang w:val="de-DE"/>
              </w:rPr>
              <w:t>#</w:t>
            </w:r>
          </w:p>
        </w:tc>
        <w:tc>
          <w:tcPr>
            <w:tcW w:w="0" w:type="dxa"/>
            <w:shd w:val="clear" w:color="auto" w:fill="FFFFFF" w:themeFill="background1"/>
          </w:tcPr>
          <w:p w14:paraId="335CEBFB" w14:textId="77777777" w:rsidR="00D2094E" w:rsidRPr="00F13CC4" w:rsidRDefault="00D2094E"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0ED5D487" w14:textId="77777777" w:rsidR="00D2094E" w:rsidRPr="00D53176" w:rsidRDefault="00D2094E"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de-DE"/>
              </w:rPr>
            </w:pPr>
          </w:p>
        </w:tc>
        <w:tc>
          <w:tcPr>
            <w:tcW w:w="0" w:type="dxa"/>
            <w:shd w:val="clear" w:color="auto" w:fill="FFFFFF" w:themeFill="background1"/>
          </w:tcPr>
          <w:p w14:paraId="3C46F870" w14:textId="77777777" w:rsidR="00D2094E" w:rsidRPr="00D53176" w:rsidRDefault="00D2094E"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de-DE"/>
              </w:rPr>
            </w:pPr>
          </w:p>
        </w:tc>
      </w:tr>
      <w:tr w:rsidR="004A1225" w:rsidRPr="00D53176" w14:paraId="206637F8"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1177D5FE" w14:textId="412DF347" w:rsidR="00D2094E" w:rsidRPr="00BE6C7F" w:rsidRDefault="00D53176" w:rsidP="00257B1D">
            <w:pPr>
              <w:pStyle w:val="Table-small"/>
              <w:rPr>
                <w:lang w:val="de-DE"/>
              </w:rPr>
            </w:pPr>
            <w:r>
              <w:rPr>
                <w:lang w:val="de-DE"/>
              </w:rPr>
              <w:t>M0190</w:t>
            </w:r>
          </w:p>
        </w:tc>
        <w:tc>
          <w:tcPr>
            <w:tcW w:w="0" w:type="dxa"/>
            <w:shd w:val="clear" w:color="auto" w:fill="FFFFFF" w:themeFill="background1"/>
          </w:tcPr>
          <w:p w14:paraId="3D592161" w14:textId="17C0467E" w:rsidR="00D2094E" w:rsidRPr="00BE6C7F" w:rsidRDefault="00D53176" w:rsidP="00BE6C7F">
            <w:pPr>
              <w:spacing w:before="0" w:after="0"/>
              <w:jc w:val="left"/>
              <w:cnfStyle w:val="000000100000" w:firstRow="0" w:lastRow="0" w:firstColumn="0" w:lastColumn="0" w:oddVBand="0" w:evenVBand="0" w:oddHBand="1" w:evenHBand="0" w:firstRowFirstColumn="0" w:firstRowLastColumn="0" w:lastRowFirstColumn="0" w:lastRowLastColumn="0"/>
              <w:rPr>
                <w:rFonts w:ascii="Arial" w:hAnsi="Arial" w:cs="Arial"/>
                <w:szCs w:val="20"/>
                <w:lang w:val="de-DE"/>
              </w:rPr>
            </w:pPr>
            <w:r w:rsidRPr="00BE6C7F">
              <w:rPr>
                <w:rFonts w:ascii="Arial" w:hAnsi="Arial" w:cs="Arial"/>
                <w:sz w:val="20"/>
                <w:szCs w:val="20"/>
                <w:lang w:val="de-DE"/>
              </w:rPr>
              <w:t>T0009_ldo_digital_M0190_ldo_digital_default_voltage</w:t>
            </w:r>
          </w:p>
        </w:tc>
        <w:tc>
          <w:tcPr>
            <w:tcW w:w="0" w:type="dxa"/>
            <w:shd w:val="clear" w:color="auto" w:fill="FFFFFF" w:themeFill="background1"/>
          </w:tcPr>
          <w:p w14:paraId="1F62513E" w14:textId="70DFD64C" w:rsidR="00D2094E" w:rsidRDefault="00D53176"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de-DE"/>
              </w:rPr>
            </w:pPr>
            <w:r>
              <w:rPr>
                <w:rFonts w:cstheme="minorHAnsi"/>
                <w:szCs w:val="20"/>
                <w:lang w:val="de-DE"/>
              </w:rPr>
              <w:t>V</w:t>
            </w:r>
          </w:p>
        </w:tc>
        <w:tc>
          <w:tcPr>
            <w:tcW w:w="0" w:type="dxa"/>
            <w:shd w:val="clear" w:color="auto" w:fill="FFFFFF" w:themeFill="background1"/>
          </w:tcPr>
          <w:p w14:paraId="19D38A8C" w14:textId="77777777" w:rsidR="00D2094E" w:rsidRPr="00F13CC4" w:rsidRDefault="00D2094E"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6376DA39" w14:textId="77777777" w:rsidR="00D2094E" w:rsidRPr="00D53176" w:rsidRDefault="00D2094E"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de-DE"/>
              </w:rPr>
            </w:pPr>
          </w:p>
        </w:tc>
        <w:tc>
          <w:tcPr>
            <w:tcW w:w="0" w:type="dxa"/>
            <w:shd w:val="clear" w:color="auto" w:fill="FFFFFF" w:themeFill="background1"/>
          </w:tcPr>
          <w:p w14:paraId="619EB3D7" w14:textId="77777777" w:rsidR="00D2094E" w:rsidRPr="00D53176" w:rsidRDefault="00D2094E"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de-DE"/>
              </w:rPr>
            </w:pPr>
          </w:p>
        </w:tc>
      </w:tr>
      <w:tr w:rsidR="00C92635" w:rsidRPr="00E4307B" w14:paraId="7343BD8F"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40F812DD" w14:textId="6299F0DA" w:rsidR="00257B1D" w:rsidRPr="00BE6C7F" w:rsidRDefault="00257B1D" w:rsidP="00257B1D">
            <w:pPr>
              <w:pStyle w:val="Table-small"/>
              <w:rPr>
                <w:rFonts w:cstheme="minorHAnsi"/>
                <w:szCs w:val="20"/>
                <w:lang w:val="de-DE"/>
              </w:rPr>
            </w:pPr>
            <w:r w:rsidRPr="00374994">
              <w:t>M0062</w:t>
            </w:r>
          </w:p>
        </w:tc>
        <w:tc>
          <w:tcPr>
            <w:tcW w:w="0" w:type="dxa"/>
            <w:shd w:val="clear" w:color="auto" w:fill="FFFFFF" w:themeFill="background1"/>
          </w:tcPr>
          <w:p w14:paraId="07F88D4B" w14:textId="3B2947CE" w:rsidR="00257B1D" w:rsidRPr="00BE6C7F" w:rsidRDefault="00257B1D"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de-DE"/>
              </w:rPr>
            </w:pPr>
            <w:r w:rsidRPr="00BE6C7F">
              <w:rPr>
                <w:lang w:val="de-DE"/>
              </w:rPr>
              <w:t>T0009_ldo_xo_M0062_ldo_xo_voltage_sweep</w:t>
            </w:r>
          </w:p>
        </w:tc>
        <w:tc>
          <w:tcPr>
            <w:tcW w:w="0" w:type="dxa"/>
            <w:shd w:val="clear" w:color="auto" w:fill="FFFFFF" w:themeFill="background1"/>
          </w:tcPr>
          <w:p w14:paraId="65512406" w14:textId="527E84D5" w:rsidR="00257B1D" w:rsidRPr="00BE6C7F" w:rsidRDefault="00257B1D"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de-DE"/>
              </w:rPr>
            </w:pPr>
            <w:r>
              <w:rPr>
                <w:rFonts w:cstheme="minorHAnsi"/>
                <w:szCs w:val="20"/>
                <w:lang w:val="de-DE"/>
              </w:rPr>
              <w:t>V</w:t>
            </w:r>
          </w:p>
        </w:tc>
        <w:tc>
          <w:tcPr>
            <w:tcW w:w="0" w:type="dxa"/>
            <w:shd w:val="clear" w:color="auto" w:fill="FFFFFF" w:themeFill="background1"/>
          </w:tcPr>
          <w:p w14:paraId="74DFF9B4" w14:textId="77777777" w:rsidR="00257B1D" w:rsidRPr="00F13CC4" w:rsidRDefault="00257B1D"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4F7B7470" w14:textId="77777777" w:rsidR="00257B1D" w:rsidRPr="00BE6C7F" w:rsidRDefault="00257B1D"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de-DE"/>
              </w:rPr>
            </w:pPr>
          </w:p>
        </w:tc>
        <w:tc>
          <w:tcPr>
            <w:tcW w:w="0" w:type="dxa"/>
            <w:shd w:val="clear" w:color="auto" w:fill="FFFFFF" w:themeFill="background1"/>
          </w:tcPr>
          <w:p w14:paraId="4E2EC4E1" w14:textId="77777777" w:rsidR="00257B1D" w:rsidRPr="00BE6C7F" w:rsidRDefault="00257B1D"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de-DE"/>
              </w:rPr>
            </w:pPr>
          </w:p>
        </w:tc>
      </w:tr>
      <w:tr w:rsidR="00C92635" w:rsidRPr="00DF2452" w14:paraId="0D977493"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08CBFE47" w14:textId="46B9BD5A" w:rsidR="00257B1D" w:rsidRPr="00BE6C7F" w:rsidRDefault="00257B1D" w:rsidP="00257B1D">
            <w:pPr>
              <w:pStyle w:val="Table-small"/>
              <w:rPr>
                <w:rFonts w:cstheme="minorHAnsi"/>
                <w:szCs w:val="20"/>
                <w:lang w:val="de-DE"/>
              </w:rPr>
            </w:pPr>
            <w:r w:rsidRPr="00374994">
              <w:t>M0063</w:t>
            </w:r>
          </w:p>
        </w:tc>
        <w:tc>
          <w:tcPr>
            <w:tcW w:w="0" w:type="dxa"/>
            <w:shd w:val="clear" w:color="auto" w:fill="FFFFFF" w:themeFill="background1"/>
          </w:tcPr>
          <w:p w14:paraId="14E6AFDB" w14:textId="5B074E38" w:rsidR="00257B1D" w:rsidRPr="00BE6C7F" w:rsidRDefault="00257B1D"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r w:rsidRPr="00BE6C7F">
              <w:rPr>
                <w:lang w:val="fr-BE"/>
              </w:rPr>
              <w:t>T0009_ldo_xo_M0063_trim_ldo_xo_trimmed</w:t>
            </w:r>
          </w:p>
        </w:tc>
        <w:tc>
          <w:tcPr>
            <w:tcW w:w="0" w:type="dxa"/>
            <w:shd w:val="clear" w:color="auto" w:fill="FFFFFF" w:themeFill="background1"/>
          </w:tcPr>
          <w:p w14:paraId="70F511AA" w14:textId="5ABAB8FE" w:rsidR="00257B1D" w:rsidRPr="00BE6C7F" w:rsidRDefault="00257B1D"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r>
              <w:rPr>
                <w:rFonts w:cstheme="minorHAnsi"/>
                <w:szCs w:val="20"/>
                <w:lang w:val="it-IT"/>
              </w:rPr>
              <w:t>#</w:t>
            </w:r>
          </w:p>
        </w:tc>
        <w:tc>
          <w:tcPr>
            <w:tcW w:w="0" w:type="dxa"/>
            <w:shd w:val="clear" w:color="auto" w:fill="FFFFFF" w:themeFill="background1"/>
          </w:tcPr>
          <w:p w14:paraId="04B38DF0" w14:textId="77777777" w:rsidR="00257B1D" w:rsidRPr="00F13CC4" w:rsidRDefault="00257B1D"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7758E84E" w14:textId="77777777" w:rsidR="00257B1D" w:rsidRPr="00BE6C7F" w:rsidRDefault="00257B1D"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p>
        </w:tc>
        <w:tc>
          <w:tcPr>
            <w:tcW w:w="0" w:type="dxa"/>
            <w:shd w:val="clear" w:color="auto" w:fill="FFFFFF" w:themeFill="background1"/>
          </w:tcPr>
          <w:p w14:paraId="28D4FA6A" w14:textId="77777777" w:rsidR="00257B1D" w:rsidRPr="00BE6C7F" w:rsidRDefault="00257B1D"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p>
        </w:tc>
      </w:tr>
      <w:tr w:rsidR="00C92635" w:rsidRPr="00DF2452" w14:paraId="4CBBF429"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065FEA7F" w14:textId="5EA1FD96" w:rsidR="00257B1D" w:rsidRPr="00BE6C7F" w:rsidRDefault="00257B1D" w:rsidP="00257B1D">
            <w:pPr>
              <w:pStyle w:val="Table-small"/>
              <w:rPr>
                <w:rFonts w:cstheme="minorHAnsi"/>
                <w:szCs w:val="20"/>
                <w:lang w:val="fr-BE"/>
              </w:rPr>
            </w:pPr>
            <w:r w:rsidRPr="00374994">
              <w:t>M0064</w:t>
            </w:r>
          </w:p>
        </w:tc>
        <w:tc>
          <w:tcPr>
            <w:tcW w:w="0" w:type="dxa"/>
            <w:shd w:val="clear" w:color="auto" w:fill="FFFFFF" w:themeFill="background1"/>
          </w:tcPr>
          <w:p w14:paraId="28B3BB5E" w14:textId="2B3A1F41" w:rsidR="00257B1D" w:rsidRPr="00BE6C7F" w:rsidRDefault="00257B1D"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fr-BE"/>
              </w:rPr>
            </w:pPr>
            <w:r w:rsidRPr="00BE6C7F">
              <w:rPr>
                <w:lang w:val="fr-BE"/>
              </w:rPr>
              <w:t>T0009_ldo_xo_M0064_ldo_xo_voltage</w:t>
            </w:r>
          </w:p>
        </w:tc>
        <w:tc>
          <w:tcPr>
            <w:tcW w:w="0" w:type="dxa"/>
            <w:shd w:val="clear" w:color="auto" w:fill="FFFFFF" w:themeFill="background1"/>
          </w:tcPr>
          <w:p w14:paraId="1227C597" w14:textId="4857CB67" w:rsidR="00257B1D" w:rsidRPr="00BE6C7F" w:rsidRDefault="00257B1D"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fr-BE"/>
              </w:rPr>
            </w:pPr>
            <w:r>
              <w:rPr>
                <w:rFonts w:cstheme="minorHAnsi"/>
                <w:szCs w:val="20"/>
                <w:lang w:val="de-DE"/>
              </w:rPr>
              <w:t>V</w:t>
            </w:r>
          </w:p>
        </w:tc>
        <w:tc>
          <w:tcPr>
            <w:tcW w:w="0" w:type="dxa"/>
            <w:shd w:val="clear" w:color="auto" w:fill="FFFFFF" w:themeFill="background1"/>
          </w:tcPr>
          <w:p w14:paraId="1AD3ED6D" w14:textId="77777777" w:rsidR="00257B1D" w:rsidRPr="00F13CC4" w:rsidRDefault="00257B1D"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4F483195" w14:textId="77777777" w:rsidR="00257B1D" w:rsidRPr="00BE6C7F" w:rsidRDefault="00257B1D"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fr-BE"/>
              </w:rPr>
            </w:pPr>
          </w:p>
        </w:tc>
        <w:tc>
          <w:tcPr>
            <w:tcW w:w="0" w:type="dxa"/>
            <w:shd w:val="clear" w:color="auto" w:fill="FFFFFF" w:themeFill="background1"/>
          </w:tcPr>
          <w:p w14:paraId="1FA309CE" w14:textId="77777777" w:rsidR="00257B1D" w:rsidRPr="00BE6C7F" w:rsidRDefault="00257B1D"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fr-BE"/>
              </w:rPr>
            </w:pPr>
          </w:p>
        </w:tc>
      </w:tr>
      <w:tr w:rsidR="004A1225" w:rsidRPr="00DF2452" w14:paraId="6AA318C4"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266AF9DE" w14:textId="77802766" w:rsidR="00A1096B" w:rsidRPr="00374994" w:rsidRDefault="00A1096B" w:rsidP="00257B1D">
            <w:pPr>
              <w:pStyle w:val="Table-small"/>
            </w:pPr>
            <w:r>
              <w:t>M0191</w:t>
            </w:r>
          </w:p>
        </w:tc>
        <w:tc>
          <w:tcPr>
            <w:tcW w:w="0" w:type="dxa"/>
            <w:shd w:val="clear" w:color="auto" w:fill="FFFFFF" w:themeFill="background1"/>
          </w:tcPr>
          <w:p w14:paraId="71006DDF" w14:textId="19B4B7A4" w:rsidR="00A1096B" w:rsidRPr="00BE6C7F" w:rsidRDefault="00A1096B" w:rsidP="00BE6C7F">
            <w:pPr>
              <w:spacing w:before="0" w:after="0"/>
              <w:jc w:val="left"/>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Pr>
                <w:rFonts w:ascii="Arial" w:hAnsi="Arial" w:cs="Arial"/>
                <w:sz w:val="20"/>
                <w:szCs w:val="20"/>
              </w:rPr>
              <w:t>T0009_ldo_xo_M0191_trim_ldo_xo_default</w:t>
            </w:r>
          </w:p>
        </w:tc>
        <w:tc>
          <w:tcPr>
            <w:tcW w:w="0" w:type="dxa"/>
            <w:shd w:val="clear" w:color="auto" w:fill="FFFFFF" w:themeFill="background1"/>
          </w:tcPr>
          <w:p w14:paraId="3883F501" w14:textId="76DE4120" w:rsidR="00A1096B" w:rsidRPr="00BE6C7F" w:rsidRDefault="00A1096B"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w:t>
            </w:r>
          </w:p>
        </w:tc>
        <w:tc>
          <w:tcPr>
            <w:tcW w:w="0" w:type="dxa"/>
            <w:shd w:val="clear" w:color="auto" w:fill="FFFFFF" w:themeFill="background1"/>
          </w:tcPr>
          <w:p w14:paraId="395AFDE8" w14:textId="77777777" w:rsidR="00A1096B" w:rsidRPr="00F13CC4" w:rsidRDefault="00A1096B"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72CB7F40" w14:textId="77777777" w:rsidR="00A1096B" w:rsidRPr="00BE6C7F" w:rsidRDefault="00A1096B"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0" w:type="dxa"/>
            <w:shd w:val="clear" w:color="auto" w:fill="FFFFFF" w:themeFill="background1"/>
          </w:tcPr>
          <w:p w14:paraId="03DDAF84" w14:textId="77777777" w:rsidR="00A1096B" w:rsidRPr="00BE6C7F" w:rsidRDefault="00A1096B"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4A1225" w:rsidRPr="00DF2452" w14:paraId="436A8ECC"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363785D2" w14:textId="34B57BF9" w:rsidR="00A1096B" w:rsidRPr="00374994" w:rsidRDefault="00A1096B" w:rsidP="00257B1D">
            <w:pPr>
              <w:pStyle w:val="Table-small"/>
            </w:pPr>
            <w:r>
              <w:t>M0192</w:t>
            </w:r>
          </w:p>
        </w:tc>
        <w:tc>
          <w:tcPr>
            <w:tcW w:w="0" w:type="dxa"/>
            <w:shd w:val="clear" w:color="auto" w:fill="FFFFFF" w:themeFill="background1"/>
          </w:tcPr>
          <w:p w14:paraId="0B1587B5" w14:textId="2FB94114" w:rsidR="00A1096B" w:rsidRPr="00BE6C7F" w:rsidRDefault="00A1096B" w:rsidP="00BE6C7F">
            <w:pPr>
              <w:spacing w:before="0" w:after="0"/>
              <w:jc w:val="left"/>
              <w:cnfStyle w:val="000000000000" w:firstRow="0" w:lastRow="0" w:firstColumn="0" w:lastColumn="0" w:oddVBand="0" w:evenVBand="0" w:oddHBand="0" w:evenHBand="0" w:firstRowFirstColumn="0" w:firstRowLastColumn="0" w:lastRowFirstColumn="0" w:lastRowLastColumn="0"/>
              <w:rPr>
                <w:rFonts w:ascii="Arial" w:hAnsi="Arial" w:cs="Arial"/>
                <w:szCs w:val="20"/>
              </w:rPr>
            </w:pPr>
            <w:r>
              <w:rPr>
                <w:rFonts w:ascii="Arial" w:hAnsi="Arial" w:cs="Arial"/>
                <w:sz w:val="20"/>
                <w:szCs w:val="20"/>
              </w:rPr>
              <w:t>T0009_ldo_xo_M0192_ldo_xo_default_voltage</w:t>
            </w:r>
          </w:p>
        </w:tc>
        <w:tc>
          <w:tcPr>
            <w:tcW w:w="0" w:type="dxa"/>
            <w:shd w:val="clear" w:color="auto" w:fill="FFFFFF" w:themeFill="background1"/>
          </w:tcPr>
          <w:p w14:paraId="5403E9FE" w14:textId="0CB4EE0C" w:rsidR="00A1096B" w:rsidRDefault="00A1096B"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de-DE"/>
              </w:rPr>
            </w:pPr>
            <w:r>
              <w:rPr>
                <w:rFonts w:cstheme="minorHAnsi"/>
                <w:szCs w:val="20"/>
                <w:lang w:val="de-DE"/>
              </w:rPr>
              <w:t>V</w:t>
            </w:r>
          </w:p>
        </w:tc>
        <w:tc>
          <w:tcPr>
            <w:tcW w:w="0" w:type="dxa"/>
            <w:shd w:val="clear" w:color="auto" w:fill="FFFFFF" w:themeFill="background1"/>
          </w:tcPr>
          <w:p w14:paraId="35349ACD" w14:textId="77777777" w:rsidR="00A1096B" w:rsidRPr="00F13CC4" w:rsidRDefault="00A1096B"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3E238908" w14:textId="77777777" w:rsidR="00A1096B" w:rsidRPr="00A1096B" w:rsidRDefault="00A1096B"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fr-BE"/>
              </w:rPr>
            </w:pPr>
          </w:p>
        </w:tc>
        <w:tc>
          <w:tcPr>
            <w:tcW w:w="0" w:type="dxa"/>
            <w:shd w:val="clear" w:color="auto" w:fill="FFFFFF" w:themeFill="background1"/>
          </w:tcPr>
          <w:p w14:paraId="744CDA95" w14:textId="77777777" w:rsidR="00A1096B" w:rsidRPr="00A1096B" w:rsidRDefault="00A1096B"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fr-BE"/>
              </w:rPr>
            </w:pPr>
          </w:p>
        </w:tc>
      </w:tr>
      <w:tr w:rsidR="00C92635" w:rsidRPr="00D378DA" w14:paraId="775D965C"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619297F1" w14:textId="078A3FCF" w:rsidR="00257B1D" w:rsidRPr="00BE6C7F" w:rsidRDefault="00257B1D" w:rsidP="00257B1D">
            <w:pPr>
              <w:pStyle w:val="Table-small"/>
              <w:rPr>
                <w:rFonts w:cstheme="minorHAnsi"/>
                <w:szCs w:val="20"/>
                <w:lang w:val="fr-BE"/>
              </w:rPr>
            </w:pPr>
            <w:r w:rsidRPr="00374994">
              <w:t>M0065</w:t>
            </w:r>
          </w:p>
        </w:tc>
        <w:tc>
          <w:tcPr>
            <w:tcW w:w="0" w:type="dxa"/>
            <w:shd w:val="clear" w:color="auto" w:fill="FFFFFF" w:themeFill="background1"/>
          </w:tcPr>
          <w:p w14:paraId="4FDBEA97" w14:textId="4276FD09" w:rsidR="00257B1D" w:rsidRPr="009C5E6B" w:rsidRDefault="00257B1D"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967EFA">
              <w:t>T0009_ldo_pll_M0065_ldo_pll_voltage_sweep</w:t>
            </w:r>
          </w:p>
        </w:tc>
        <w:tc>
          <w:tcPr>
            <w:tcW w:w="0" w:type="dxa"/>
            <w:shd w:val="clear" w:color="auto" w:fill="FFFFFF" w:themeFill="background1"/>
          </w:tcPr>
          <w:p w14:paraId="42C38E3A" w14:textId="6B23142B" w:rsidR="00257B1D" w:rsidRPr="009C5E6B" w:rsidRDefault="00257B1D"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lang w:val="de-DE"/>
              </w:rPr>
              <w:t>V</w:t>
            </w:r>
          </w:p>
        </w:tc>
        <w:tc>
          <w:tcPr>
            <w:tcW w:w="0" w:type="dxa"/>
            <w:shd w:val="clear" w:color="auto" w:fill="FFFFFF" w:themeFill="background1"/>
          </w:tcPr>
          <w:p w14:paraId="63342C12" w14:textId="77777777" w:rsidR="00257B1D" w:rsidRPr="00F13CC4" w:rsidRDefault="00257B1D"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638BA90C" w14:textId="77777777" w:rsidR="00257B1D" w:rsidRPr="009C5E6B" w:rsidRDefault="00257B1D"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0" w:type="dxa"/>
            <w:shd w:val="clear" w:color="auto" w:fill="FFFFFF" w:themeFill="background1"/>
          </w:tcPr>
          <w:p w14:paraId="7FE10A85" w14:textId="77777777" w:rsidR="00257B1D" w:rsidRPr="009C5E6B" w:rsidRDefault="00257B1D"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C92635" w:rsidRPr="00D378DA" w14:paraId="313306FC"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1259ABF2" w14:textId="5DBE9348" w:rsidR="00257B1D" w:rsidRPr="009C5E6B" w:rsidRDefault="00257B1D" w:rsidP="00257B1D">
            <w:pPr>
              <w:pStyle w:val="Table-small"/>
              <w:rPr>
                <w:rFonts w:cstheme="minorHAnsi"/>
                <w:szCs w:val="20"/>
              </w:rPr>
            </w:pPr>
            <w:r w:rsidRPr="00374994">
              <w:t>M0066</w:t>
            </w:r>
          </w:p>
        </w:tc>
        <w:tc>
          <w:tcPr>
            <w:tcW w:w="0" w:type="dxa"/>
            <w:shd w:val="clear" w:color="auto" w:fill="FFFFFF" w:themeFill="background1"/>
          </w:tcPr>
          <w:p w14:paraId="15262FA5" w14:textId="55323927" w:rsidR="00257B1D" w:rsidRPr="009C5E6B" w:rsidRDefault="00257B1D"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967EFA">
              <w:t>T0009_ldo_pll_M0066_trim_ldo_pll_trimmed</w:t>
            </w:r>
          </w:p>
        </w:tc>
        <w:tc>
          <w:tcPr>
            <w:tcW w:w="0" w:type="dxa"/>
            <w:shd w:val="clear" w:color="auto" w:fill="FFFFFF" w:themeFill="background1"/>
          </w:tcPr>
          <w:p w14:paraId="74FE806A" w14:textId="3BC9A916" w:rsidR="00257B1D" w:rsidRPr="009C5E6B" w:rsidRDefault="00257B1D"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lang w:val="it-IT"/>
              </w:rPr>
              <w:t>#</w:t>
            </w:r>
          </w:p>
        </w:tc>
        <w:tc>
          <w:tcPr>
            <w:tcW w:w="0" w:type="dxa"/>
            <w:shd w:val="clear" w:color="auto" w:fill="FFFFFF" w:themeFill="background1"/>
          </w:tcPr>
          <w:p w14:paraId="62915A8B" w14:textId="77777777" w:rsidR="00257B1D" w:rsidRPr="00F13CC4" w:rsidRDefault="00257B1D"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7D4B6008" w14:textId="77777777" w:rsidR="00257B1D" w:rsidRPr="009C5E6B" w:rsidRDefault="00257B1D"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0" w:type="dxa"/>
            <w:shd w:val="clear" w:color="auto" w:fill="FFFFFF" w:themeFill="background1"/>
          </w:tcPr>
          <w:p w14:paraId="4FB0156E" w14:textId="77777777" w:rsidR="00257B1D" w:rsidRPr="009C5E6B" w:rsidRDefault="00257B1D" w:rsidP="00257B1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C92635" w:rsidRPr="00D378DA" w14:paraId="1C480081"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0D9FCC37" w14:textId="73251C00" w:rsidR="00257B1D" w:rsidRPr="009C5E6B" w:rsidRDefault="00257B1D" w:rsidP="00257B1D">
            <w:pPr>
              <w:pStyle w:val="Table-small"/>
              <w:rPr>
                <w:rFonts w:cstheme="minorHAnsi"/>
                <w:szCs w:val="20"/>
              </w:rPr>
            </w:pPr>
            <w:r w:rsidRPr="00374994">
              <w:lastRenderedPageBreak/>
              <w:t>M0067</w:t>
            </w:r>
          </w:p>
        </w:tc>
        <w:tc>
          <w:tcPr>
            <w:tcW w:w="0" w:type="dxa"/>
            <w:shd w:val="clear" w:color="auto" w:fill="FFFFFF" w:themeFill="background1"/>
          </w:tcPr>
          <w:p w14:paraId="466A0537" w14:textId="3AEF198C" w:rsidR="00257B1D" w:rsidRPr="009C5E6B" w:rsidRDefault="00257B1D"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967EFA">
              <w:t>T0009_ldo_pll_M0067_ldo_pll_voltage</w:t>
            </w:r>
          </w:p>
        </w:tc>
        <w:tc>
          <w:tcPr>
            <w:tcW w:w="0" w:type="dxa"/>
            <w:shd w:val="clear" w:color="auto" w:fill="FFFFFF" w:themeFill="background1"/>
          </w:tcPr>
          <w:p w14:paraId="6C56E166" w14:textId="42688762" w:rsidR="00257B1D" w:rsidRPr="009C5E6B" w:rsidRDefault="00257B1D"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lang w:val="de-DE"/>
              </w:rPr>
              <w:t>V</w:t>
            </w:r>
          </w:p>
        </w:tc>
        <w:tc>
          <w:tcPr>
            <w:tcW w:w="0" w:type="dxa"/>
            <w:shd w:val="clear" w:color="auto" w:fill="FFFFFF" w:themeFill="background1"/>
          </w:tcPr>
          <w:p w14:paraId="5C11FEC3" w14:textId="77777777" w:rsidR="00257B1D" w:rsidRPr="00F13CC4" w:rsidRDefault="00257B1D"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396770A8" w14:textId="77777777" w:rsidR="00257B1D" w:rsidRPr="009C5E6B" w:rsidRDefault="00257B1D"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0" w:type="dxa"/>
            <w:shd w:val="clear" w:color="auto" w:fill="FFFFFF" w:themeFill="background1"/>
          </w:tcPr>
          <w:p w14:paraId="5059B37F" w14:textId="77777777" w:rsidR="00257B1D" w:rsidRPr="009C5E6B" w:rsidRDefault="00257B1D" w:rsidP="00257B1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4A1225" w:rsidRPr="00D378DA" w14:paraId="66E6D7CD"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77835508" w14:textId="4D878B86" w:rsidR="00F55057" w:rsidRPr="00374994" w:rsidRDefault="00F55057" w:rsidP="00F55057">
            <w:pPr>
              <w:pStyle w:val="Table-small"/>
            </w:pPr>
            <w:r>
              <w:t>M0193</w:t>
            </w:r>
          </w:p>
        </w:tc>
        <w:tc>
          <w:tcPr>
            <w:tcW w:w="0" w:type="dxa"/>
            <w:shd w:val="clear" w:color="auto" w:fill="FFFFFF" w:themeFill="background1"/>
          </w:tcPr>
          <w:p w14:paraId="0462098C" w14:textId="1A2F61EE" w:rsidR="00F55057" w:rsidRPr="00BE6C7F" w:rsidRDefault="00F55057" w:rsidP="00BE6C7F">
            <w:pPr>
              <w:spacing w:before="0" w:after="0"/>
              <w:jc w:val="left"/>
              <w:cnfStyle w:val="000000000000" w:firstRow="0" w:lastRow="0" w:firstColumn="0" w:lastColumn="0" w:oddVBand="0" w:evenVBand="0" w:oddHBand="0" w:evenHBand="0" w:firstRowFirstColumn="0" w:firstRowLastColumn="0" w:lastRowFirstColumn="0" w:lastRowLastColumn="0"/>
              <w:rPr>
                <w:rFonts w:ascii="Arial" w:hAnsi="Arial" w:cs="Arial"/>
                <w:szCs w:val="20"/>
              </w:rPr>
            </w:pPr>
            <w:r>
              <w:rPr>
                <w:rFonts w:ascii="Arial" w:hAnsi="Arial" w:cs="Arial"/>
                <w:sz w:val="20"/>
                <w:szCs w:val="20"/>
              </w:rPr>
              <w:t>T0009_ldo_pll_M0193_trim_ldo_pll_default</w:t>
            </w:r>
          </w:p>
        </w:tc>
        <w:tc>
          <w:tcPr>
            <w:tcW w:w="0" w:type="dxa"/>
            <w:shd w:val="clear" w:color="auto" w:fill="FFFFFF" w:themeFill="background1"/>
          </w:tcPr>
          <w:p w14:paraId="4014FA3B" w14:textId="454614ED" w:rsidR="00F55057" w:rsidRPr="00BE6C7F"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w:t>
            </w:r>
          </w:p>
        </w:tc>
        <w:tc>
          <w:tcPr>
            <w:tcW w:w="0" w:type="dxa"/>
            <w:shd w:val="clear" w:color="auto" w:fill="FFFFFF" w:themeFill="background1"/>
          </w:tcPr>
          <w:p w14:paraId="7FD07003" w14:textId="77777777" w:rsidR="00F55057" w:rsidRPr="00F13CC4"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7A662756" w14:textId="77777777" w:rsidR="00F55057" w:rsidRPr="009C5E6B"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0" w:type="dxa"/>
            <w:shd w:val="clear" w:color="auto" w:fill="FFFFFF" w:themeFill="background1"/>
          </w:tcPr>
          <w:p w14:paraId="3BFFFF03" w14:textId="77777777" w:rsidR="00F55057" w:rsidRPr="009C5E6B"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4A1225" w:rsidRPr="00D378DA" w14:paraId="5E7DB5CF"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3A34CCB1" w14:textId="5CC4AC63" w:rsidR="00F55057" w:rsidRPr="00374994" w:rsidRDefault="00F55057" w:rsidP="00F55057">
            <w:pPr>
              <w:pStyle w:val="Table-small"/>
            </w:pPr>
            <w:r>
              <w:t>M0194</w:t>
            </w:r>
          </w:p>
        </w:tc>
        <w:tc>
          <w:tcPr>
            <w:tcW w:w="0" w:type="dxa"/>
            <w:shd w:val="clear" w:color="auto" w:fill="FFFFFF" w:themeFill="background1"/>
          </w:tcPr>
          <w:p w14:paraId="169D6E35" w14:textId="54302B87" w:rsidR="00F55057" w:rsidRPr="00BE6C7F" w:rsidRDefault="00F55057" w:rsidP="00BE6C7F">
            <w:pPr>
              <w:spacing w:before="0" w:after="0"/>
              <w:jc w:val="left"/>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Pr>
                <w:rFonts w:ascii="Arial" w:hAnsi="Arial" w:cs="Arial"/>
                <w:sz w:val="20"/>
                <w:szCs w:val="20"/>
              </w:rPr>
              <w:t>T0009_ldo_pll_M0194_ldo_pll_default_voltage</w:t>
            </w:r>
          </w:p>
        </w:tc>
        <w:tc>
          <w:tcPr>
            <w:tcW w:w="0" w:type="dxa"/>
            <w:shd w:val="clear" w:color="auto" w:fill="FFFFFF" w:themeFill="background1"/>
          </w:tcPr>
          <w:p w14:paraId="30999ACE" w14:textId="2C9D9F17" w:rsidR="00F55057" w:rsidRPr="00BE6C7F"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lang w:val="de-DE"/>
              </w:rPr>
              <w:t>V</w:t>
            </w:r>
          </w:p>
        </w:tc>
        <w:tc>
          <w:tcPr>
            <w:tcW w:w="0" w:type="dxa"/>
            <w:shd w:val="clear" w:color="auto" w:fill="FFFFFF" w:themeFill="background1"/>
          </w:tcPr>
          <w:p w14:paraId="0FD4A97B" w14:textId="77777777" w:rsidR="00F55057" w:rsidRPr="00F13CC4"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6C768296" w14:textId="77777777" w:rsidR="00F55057" w:rsidRPr="009C5E6B"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0" w:type="dxa"/>
            <w:shd w:val="clear" w:color="auto" w:fill="FFFFFF" w:themeFill="background1"/>
          </w:tcPr>
          <w:p w14:paraId="197CA975" w14:textId="77777777" w:rsidR="00F55057" w:rsidRPr="009C5E6B"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7B617F" w:rsidRPr="00D378DA" w14:paraId="05D02398" w14:textId="77777777" w:rsidTr="00267686">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114827E3" w14:textId="71B02CF3" w:rsidR="00F55057" w:rsidRPr="009C5E6B" w:rsidRDefault="00F55057" w:rsidP="00F55057">
            <w:pPr>
              <w:pStyle w:val="Table-small"/>
              <w:rPr>
                <w:rFonts w:cstheme="minorHAnsi"/>
                <w:szCs w:val="20"/>
              </w:rPr>
            </w:pPr>
            <w:r w:rsidRPr="00374994">
              <w:t>M0068</w:t>
            </w:r>
          </w:p>
        </w:tc>
        <w:tc>
          <w:tcPr>
            <w:tcW w:w="0" w:type="dxa"/>
            <w:shd w:val="clear" w:color="auto" w:fill="FFFFFF" w:themeFill="background1"/>
          </w:tcPr>
          <w:p w14:paraId="182EECD5" w14:textId="6F7DD0AA" w:rsidR="00F55057" w:rsidRPr="009C5E6B"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967EFA">
              <w:t>T0009_ldo_cp_M0068_ldo_cp_voltage_sweep</w:t>
            </w:r>
          </w:p>
        </w:tc>
        <w:tc>
          <w:tcPr>
            <w:tcW w:w="0" w:type="dxa"/>
            <w:shd w:val="clear" w:color="auto" w:fill="FFFFFF" w:themeFill="background1"/>
          </w:tcPr>
          <w:p w14:paraId="5B407826" w14:textId="3F1EA500" w:rsidR="00F55057" w:rsidRPr="009C5E6B"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lang w:val="de-DE"/>
              </w:rPr>
              <w:t>V</w:t>
            </w:r>
          </w:p>
        </w:tc>
        <w:tc>
          <w:tcPr>
            <w:tcW w:w="935" w:type="dxa"/>
            <w:shd w:val="clear" w:color="auto" w:fill="FFFFFF" w:themeFill="background1"/>
          </w:tcPr>
          <w:p w14:paraId="534E42AA" w14:textId="77777777" w:rsidR="00F55057" w:rsidRPr="00F13CC4"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tl/>
                <w:lang w:val="en-US" w:bidi="ar-EG"/>
              </w:rPr>
            </w:pPr>
          </w:p>
        </w:tc>
        <w:tc>
          <w:tcPr>
            <w:tcW w:w="935" w:type="dxa"/>
            <w:gridSpan w:val="2"/>
            <w:shd w:val="clear" w:color="auto" w:fill="FFFFFF" w:themeFill="background1"/>
          </w:tcPr>
          <w:p w14:paraId="7C604D12" w14:textId="77777777" w:rsidR="00F55057" w:rsidRPr="009C5E6B"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0" w:type="dxa"/>
            <w:shd w:val="clear" w:color="auto" w:fill="FFFFFF" w:themeFill="background1"/>
          </w:tcPr>
          <w:p w14:paraId="15799929" w14:textId="77777777" w:rsidR="00F55057" w:rsidRPr="009C5E6B"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7B617F" w:rsidRPr="00D378DA" w14:paraId="0614AA2C"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0AB5F60B" w14:textId="0EB95759" w:rsidR="00F55057" w:rsidRPr="009C5E6B" w:rsidRDefault="00F55057" w:rsidP="00F55057">
            <w:pPr>
              <w:pStyle w:val="Table-small"/>
              <w:rPr>
                <w:rFonts w:cstheme="minorHAnsi"/>
                <w:szCs w:val="20"/>
              </w:rPr>
            </w:pPr>
            <w:r w:rsidRPr="00374994">
              <w:t>M0069</w:t>
            </w:r>
          </w:p>
        </w:tc>
        <w:tc>
          <w:tcPr>
            <w:tcW w:w="0" w:type="dxa"/>
            <w:shd w:val="clear" w:color="auto" w:fill="FFFFFF" w:themeFill="background1"/>
          </w:tcPr>
          <w:p w14:paraId="01ACBE12" w14:textId="473590C0" w:rsidR="00F55057" w:rsidRPr="009C5E6B"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967EFA">
              <w:t>T0009_ldo_cp_M0069_trim_ldo_cp_trimmed</w:t>
            </w:r>
          </w:p>
        </w:tc>
        <w:tc>
          <w:tcPr>
            <w:tcW w:w="0" w:type="dxa"/>
            <w:shd w:val="clear" w:color="auto" w:fill="FFFFFF" w:themeFill="background1"/>
          </w:tcPr>
          <w:p w14:paraId="5B04633F" w14:textId="15ACC825" w:rsidR="00F55057" w:rsidRPr="009C5E6B"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lang w:val="it-IT"/>
              </w:rPr>
              <w:t>#</w:t>
            </w:r>
          </w:p>
        </w:tc>
        <w:tc>
          <w:tcPr>
            <w:tcW w:w="935" w:type="dxa"/>
            <w:shd w:val="clear" w:color="auto" w:fill="FFFFFF" w:themeFill="background1"/>
          </w:tcPr>
          <w:p w14:paraId="52605642" w14:textId="77777777" w:rsidR="00F55057" w:rsidRPr="00F13CC4"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tl/>
                <w:lang w:val="en-US" w:bidi="ar-EG"/>
              </w:rPr>
            </w:pPr>
          </w:p>
        </w:tc>
        <w:tc>
          <w:tcPr>
            <w:tcW w:w="935" w:type="dxa"/>
            <w:gridSpan w:val="2"/>
            <w:shd w:val="clear" w:color="auto" w:fill="FFFFFF" w:themeFill="background1"/>
          </w:tcPr>
          <w:p w14:paraId="54DA01CF" w14:textId="77777777" w:rsidR="00F55057" w:rsidRPr="009C5E6B"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0" w:type="dxa"/>
            <w:shd w:val="clear" w:color="auto" w:fill="FFFFFF" w:themeFill="background1"/>
          </w:tcPr>
          <w:p w14:paraId="4A844840" w14:textId="77777777" w:rsidR="00F55057" w:rsidRPr="009C5E6B"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7B617F" w:rsidRPr="00D378DA" w14:paraId="0C7A1559" w14:textId="77777777" w:rsidTr="00267686">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2C467EE8" w14:textId="7758A88D" w:rsidR="00F55057" w:rsidRPr="009C5E6B" w:rsidRDefault="00F55057" w:rsidP="00F55057">
            <w:pPr>
              <w:pStyle w:val="Table-small"/>
              <w:rPr>
                <w:rFonts w:cstheme="minorHAnsi"/>
                <w:szCs w:val="20"/>
              </w:rPr>
            </w:pPr>
            <w:r w:rsidRPr="00374994">
              <w:t>M0070</w:t>
            </w:r>
          </w:p>
        </w:tc>
        <w:tc>
          <w:tcPr>
            <w:tcW w:w="0" w:type="dxa"/>
            <w:shd w:val="clear" w:color="auto" w:fill="FFFFFF" w:themeFill="background1"/>
          </w:tcPr>
          <w:p w14:paraId="277F48D9" w14:textId="0C56D8BA" w:rsidR="00F55057" w:rsidRPr="009C5E6B"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967EFA">
              <w:t>T0009_ldo_cp_M0070_ldo_cp_voltage</w:t>
            </w:r>
          </w:p>
        </w:tc>
        <w:tc>
          <w:tcPr>
            <w:tcW w:w="0" w:type="dxa"/>
            <w:shd w:val="clear" w:color="auto" w:fill="FFFFFF" w:themeFill="background1"/>
          </w:tcPr>
          <w:p w14:paraId="591A7A02" w14:textId="2086F06F" w:rsidR="00F55057" w:rsidRPr="009C5E6B"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lang w:val="de-DE"/>
              </w:rPr>
              <w:t>V</w:t>
            </w:r>
          </w:p>
        </w:tc>
        <w:tc>
          <w:tcPr>
            <w:tcW w:w="935" w:type="dxa"/>
            <w:shd w:val="clear" w:color="auto" w:fill="FFFFFF" w:themeFill="background1"/>
          </w:tcPr>
          <w:p w14:paraId="67C77C03" w14:textId="77777777" w:rsidR="00F55057" w:rsidRPr="00F13CC4"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tl/>
                <w:lang w:val="en-US" w:bidi="ar-EG"/>
              </w:rPr>
            </w:pPr>
          </w:p>
        </w:tc>
        <w:tc>
          <w:tcPr>
            <w:tcW w:w="935" w:type="dxa"/>
            <w:gridSpan w:val="2"/>
            <w:shd w:val="clear" w:color="auto" w:fill="FFFFFF" w:themeFill="background1"/>
          </w:tcPr>
          <w:p w14:paraId="6AED5E65" w14:textId="77777777" w:rsidR="00F55057" w:rsidRPr="009C5E6B"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0" w:type="dxa"/>
            <w:shd w:val="clear" w:color="auto" w:fill="FFFFFF" w:themeFill="background1"/>
          </w:tcPr>
          <w:p w14:paraId="2F4B4AB1" w14:textId="77777777" w:rsidR="00F55057" w:rsidRPr="009C5E6B"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4A1225" w:rsidRPr="00D378DA" w14:paraId="23780A2A"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3DEBA7AC" w14:textId="6F16250E" w:rsidR="00F55057" w:rsidRPr="00374994" w:rsidRDefault="00F55057" w:rsidP="00F55057">
            <w:pPr>
              <w:pStyle w:val="Table-small"/>
            </w:pPr>
            <w:r>
              <w:t>M0195</w:t>
            </w:r>
          </w:p>
        </w:tc>
        <w:tc>
          <w:tcPr>
            <w:tcW w:w="0" w:type="dxa"/>
            <w:shd w:val="clear" w:color="auto" w:fill="FFFFFF" w:themeFill="background1"/>
          </w:tcPr>
          <w:p w14:paraId="148C597D" w14:textId="37665E57" w:rsidR="00F55057" w:rsidRPr="00BE6C7F" w:rsidRDefault="00F55057" w:rsidP="00BE6C7F">
            <w:pPr>
              <w:spacing w:before="0" w:after="0"/>
              <w:jc w:val="left"/>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Pr>
                <w:rFonts w:ascii="Arial" w:hAnsi="Arial" w:cs="Arial"/>
                <w:sz w:val="20"/>
                <w:szCs w:val="20"/>
              </w:rPr>
              <w:t>T0009_ldo_cp_M0195_trim_ldo_cp_default</w:t>
            </w:r>
          </w:p>
        </w:tc>
        <w:tc>
          <w:tcPr>
            <w:tcW w:w="0" w:type="dxa"/>
            <w:shd w:val="clear" w:color="auto" w:fill="FFFFFF" w:themeFill="background1"/>
          </w:tcPr>
          <w:p w14:paraId="6751C861" w14:textId="1875C57F" w:rsidR="00F55057"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de-DE"/>
              </w:rPr>
            </w:pPr>
            <w:r>
              <w:rPr>
                <w:rFonts w:cstheme="minorHAnsi"/>
                <w:szCs w:val="20"/>
              </w:rPr>
              <w:t>#</w:t>
            </w:r>
          </w:p>
        </w:tc>
        <w:tc>
          <w:tcPr>
            <w:tcW w:w="0" w:type="dxa"/>
            <w:shd w:val="clear" w:color="auto" w:fill="FFFFFF" w:themeFill="background1"/>
          </w:tcPr>
          <w:p w14:paraId="47812561" w14:textId="77777777" w:rsidR="00F55057" w:rsidRPr="00F13CC4"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4083C28B" w14:textId="77777777" w:rsidR="00F55057" w:rsidRPr="009C5E6B"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0" w:type="dxa"/>
            <w:shd w:val="clear" w:color="auto" w:fill="FFFFFF" w:themeFill="background1"/>
          </w:tcPr>
          <w:p w14:paraId="19CB3334" w14:textId="77777777" w:rsidR="00F55057" w:rsidRPr="009C5E6B"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4A1225" w:rsidRPr="00D378DA" w14:paraId="3A210A70"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3BA2453D" w14:textId="00C8B853" w:rsidR="00F55057" w:rsidRPr="00374994" w:rsidRDefault="00F55057" w:rsidP="00F55057">
            <w:pPr>
              <w:pStyle w:val="Table-small"/>
            </w:pPr>
            <w:r>
              <w:t>M0196</w:t>
            </w:r>
          </w:p>
        </w:tc>
        <w:tc>
          <w:tcPr>
            <w:tcW w:w="0" w:type="dxa"/>
            <w:shd w:val="clear" w:color="auto" w:fill="FFFFFF" w:themeFill="background1"/>
          </w:tcPr>
          <w:p w14:paraId="5B46F78C" w14:textId="0F43ACB6" w:rsidR="00F55057" w:rsidRPr="00BE6C7F" w:rsidRDefault="00F55057" w:rsidP="00BE6C7F">
            <w:pPr>
              <w:spacing w:before="0" w:after="0"/>
              <w:jc w:val="left"/>
              <w:cnfStyle w:val="000000000000" w:firstRow="0" w:lastRow="0" w:firstColumn="0" w:lastColumn="0" w:oddVBand="0" w:evenVBand="0" w:oddHBand="0" w:evenHBand="0" w:firstRowFirstColumn="0" w:firstRowLastColumn="0" w:lastRowFirstColumn="0" w:lastRowLastColumn="0"/>
              <w:rPr>
                <w:rFonts w:ascii="Arial" w:hAnsi="Arial" w:cs="Arial"/>
                <w:szCs w:val="20"/>
              </w:rPr>
            </w:pPr>
            <w:r>
              <w:rPr>
                <w:rFonts w:ascii="Arial" w:hAnsi="Arial" w:cs="Arial"/>
                <w:sz w:val="20"/>
                <w:szCs w:val="20"/>
              </w:rPr>
              <w:t>T0009_ldo_cp_M0196_ldo_cp_default_voltage</w:t>
            </w:r>
          </w:p>
        </w:tc>
        <w:tc>
          <w:tcPr>
            <w:tcW w:w="0" w:type="dxa"/>
            <w:shd w:val="clear" w:color="auto" w:fill="FFFFFF" w:themeFill="background1"/>
          </w:tcPr>
          <w:p w14:paraId="4C938D27" w14:textId="79265719" w:rsidR="00F55057" w:rsidRPr="00BE6C7F"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lang w:val="de-DE"/>
              </w:rPr>
              <w:t>V</w:t>
            </w:r>
          </w:p>
        </w:tc>
        <w:tc>
          <w:tcPr>
            <w:tcW w:w="0" w:type="dxa"/>
            <w:shd w:val="clear" w:color="auto" w:fill="FFFFFF" w:themeFill="background1"/>
          </w:tcPr>
          <w:p w14:paraId="539ADC18" w14:textId="77777777" w:rsidR="00F55057" w:rsidRPr="00F13CC4"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76FA7722" w14:textId="77777777" w:rsidR="00F55057" w:rsidRPr="009C5E6B"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0" w:type="dxa"/>
            <w:shd w:val="clear" w:color="auto" w:fill="FFFFFF" w:themeFill="background1"/>
          </w:tcPr>
          <w:p w14:paraId="01B93B35" w14:textId="77777777" w:rsidR="00F55057" w:rsidRPr="009C5E6B"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7B617F" w:rsidRPr="00D378DA" w14:paraId="7E8DDACC"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3F39A6EC" w14:textId="1F472468" w:rsidR="00F55057" w:rsidRPr="009C5E6B" w:rsidRDefault="00F55057" w:rsidP="00F55057">
            <w:pPr>
              <w:pStyle w:val="Table-small"/>
              <w:rPr>
                <w:rFonts w:cstheme="minorHAnsi"/>
                <w:szCs w:val="20"/>
              </w:rPr>
            </w:pPr>
            <w:r w:rsidRPr="00374994">
              <w:t>M0071</w:t>
            </w:r>
          </w:p>
        </w:tc>
        <w:tc>
          <w:tcPr>
            <w:tcW w:w="0" w:type="dxa"/>
            <w:shd w:val="clear" w:color="auto" w:fill="FFFFFF" w:themeFill="background1"/>
          </w:tcPr>
          <w:p w14:paraId="21C57EFB" w14:textId="7650C57E" w:rsidR="00F55057" w:rsidRPr="009C5E6B"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967EFA">
              <w:t>T0009_ldo_ldiv_M0071_ldo_ldiv_voltage_sweep</w:t>
            </w:r>
          </w:p>
        </w:tc>
        <w:tc>
          <w:tcPr>
            <w:tcW w:w="0" w:type="dxa"/>
            <w:shd w:val="clear" w:color="auto" w:fill="FFFFFF" w:themeFill="background1"/>
          </w:tcPr>
          <w:p w14:paraId="30A53575" w14:textId="73C2A69E" w:rsidR="00F55057" w:rsidRPr="009C5E6B"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lang w:val="de-DE"/>
              </w:rPr>
              <w:t>V</w:t>
            </w:r>
          </w:p>
        </w:tc>
        <w:tc>
          <w:tcPr>
            <w:tcW w:w="935" w:type="dxa"/>
            <w:shd w:val="clear" w:color="auto" w:fill="FFFFFF" w:themeFill="background1"/>
          </w:tcPr>
          <w:p w14:paraId="4D008DEA" w14:textId="77777777" w:rsidR="00F55057" w:rsidRPr="00F13CC4"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tl/>
                <w:lang w:val="en-US" w:bidi="ar-EG"/>
              </w:rPr>
            </w:pPr>
          </w:p>
        </w:tc>
        <w:tc>
          <w:tcPr>
            <w:tcW w:w="935" w:type="dxa"/>
            <w:gridSpan w:val="2"/>
            <w:shd w:val="clear" w:color="auto" w:fill="FFFFFF" w:themeFill="background1"/>
          </w:tcPr>
          <w:p w14:paraId="29511DA1" w14:textId="77777777" w:rsidR="00F55057" w:rsidRPr="009C5E6B"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0" w:type="dxa"/>
            <w:shd w:val="clear" w:color="auto" w:fill="FFFFFF" w:themeFill="background1"/>
          </w:tcPr>
          <w:p w14:paraId="27EA783D" w14:textId="77777777" w:rsidR="00F55057" w:rsidRPr="009C5E6B"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7B617F" w:rsidRPr="00D378DA" w14:paraId="09D9F740" w14:textId="77777777" w:rsidTr="00267686">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2EE17603" w14:textId="074C74F0" w:rsidR="00F55057" w:rsidRPr="009C5E6B" w:rsidRDefault="00F55057" w:rsidP="00F55057">
            <w:pPr>
              <w:pStyle w:val="Table-small"/>
              <w:rPr>
                <w:rFonts w:cstheme="minorHAnsi"/>
                <w:szCs w:val="20"/>
              </w:rPr>
            </w:pPr>
            <w:r w:rsidRPr="00374994">
              <w:t>M0072</w:t>
            </w:r>
          </w:p>
        </w:tc>
        <w:tc>
          <w:tcPr>
            <w:tcW w:w="0" w:type="dxa"/>
            <w:shd w:val="clear" w:color="auto" w:fill="FFFFFF" w:themeFill="background1"/>
          </w:tcPr>
          <w:p w14:paraId="1A790E3C" w14:textId="2FCCD7D0" w:rsidR="00F55057" w:rsidRPr="009C5E6B"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967EFA">
              <w:t>T0009_ldo_ldiv_M0072_trim_ldo_ldiv_trimmed</w:t>
            </w:r>
          </w:p>
        </w:tc>
        <w:tc>
          <w:tcPr>
            <w:tcW w:w="0" w:type="dxa"/>
            <w:shd w:val="clear" w:color="auto" w:fill="FFFFFF" w:themeFill="background1"/>
          </w:tcPr>
          <w:p w14:paraId="3123CFAA" w14:textId="0D7EE281" w:rsidR="00F55057" w:rsidRPr="009C5E6B"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lang w:val="it-IT"/>
              </w:rPr>
              <w:t>#</w:t>
            </w:r>
          </w:p>
        </w:tc>
        <w:tc>
          <w:tcPr>
            <w:tcW w:w="935" w:type="dxa"/>
            <w:shd w:val="clear" w:color="auto" w:fill="FFFFFF" w:themeFill="background1"/>
          </w:tcPr>
          <w:p w14:paraId="45E28B9E" w14:textId="77777777" w:rsidR="00F55057" w:rsidRPr="00F13CC4"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tl/>
                <w:lang w:val="en-US" w:bidi="ar-EG"/>
              </w:rPr>
            </w:pPr>
          </w:p>
        </w:tc>
        <w:tc>
          <w:tcPr>
            <w:tcW w:w="935" w:type="dxa"/>
            <w:gridSpan w:val="2"/>
            <w:shd w:val="clear" w:color="auto" w:fill="FFFFFF" w:themeFill="background1"/>
          </w:tcPr>
          <w:p w14:paraId="1F130497" w14:textId="77777777" w:rsidR="00F55057" w:rsidRPr="009C5E6B"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0" w:type="dxa"/>
            <w:shd w:val="clear" w:color="auto" w:fill="FFFFFF" w:themeFill="background1"/>
          </w:tcPr>
          <w:p w14:paraId="37A3E6AE" w14:textId="77777777" w:rsidR="00F55057" w:rsidRPr="009C5E6B"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7B617F" w:rsidRPr="00D378DA" w14:paraId="3F1CF859"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06241E56" w14:textId="1B2ED5C9" w:rsidR="00F55057" w:rsidRPr="009C5E6B" w:rsidRDefault="00F55057" w:rsidP="00F55057">
            <w:pPr>
              <w:pStyle w:val="Table-small"/>
              <w:rPr>
                <w:rFonts w:cstheme="minorHAnsi"/>
                <w:szCs w:val="20"/>
              </w:rPr>
            </w:pPr>
            <w:r w:rsidRPr="00374994">
              <w:t>M0073</w:t>
            </w:r>
          </w:p>
        </w:tc>
        <w:tc>
          <w:tcPr>
            <w:tcW w:w="0" w:type="dxa"/>
            <w:shd w:val="clear" w:color="auto" w:fill="FFFFFF" w:themeFill="background1"/>
          </w:tcPr>
          <w:p w14:paraId="32AC6F62" w14:textId="2F05F9FA" w:rsidR="00F55057" w:rsidRPr="009C5E6B"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967EFA">
              <w:t>T0009_ldo_ldiv_M0073_ldo_ldiv_voltage</w:t>
            </w:r>
          </w:p>
        </w:tc>
        <w:tc>
          <w:tcPr>
            <w:tcW w:w="0" w:type="dxa"/>
            <w:shd w:val="clear" w:color="auto" w:fill="FFFFFF" w:themeFill="background1"/>
          </w:tcPr>
          <w:p w14:paraId="1C39C78A" w14:textId="57C41FF1" w:rsidR="00F55057" w:rsidRPr="009C5E6B"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lang w:val="de-DE"/>
              </w:rPr>
              <w:t>V</w:t>
            </w:r>
          </w:p>
        </w:tc>
        <w:tc>
          <w:tcPr>
            <w:tcW w:w="935" w:type="dxa"/>
            <w:shd w:val="clear" w:color="auto" w:fill="FFFFFF" w:themeFill="background1"/>
          </w:tcPr>
          <w:p w14:paraId="6FA8B0CD" w14:textId="77777777" w:rsidR="00F55057" w:rsidRPr="00F13CC4"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tl/>
                <w:lang w:val="en-US" w:bidi="ar-EG"/>
              </w:rPr>
            </w:pPr>
          </w:p>
        </w:tc>
        <w:tc>
          <w:tcPr>
            <w:tcW w:w="935" w:type="dxa"/>
            <w:gridSpan w:val="2"/>
            <w:shd w:val="clear" w:color="auto" w:fill="FFFFFF" w:themeFill="background1"/>
          </w:tcPr>
          <w:p w14:paraId="3593A71A" w14:textId="77777777" w:rsidR="00F55057" w:rsidRPr="009C5E6B"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0" w:type="dxa"/>
            <w:shd w:val="clear" w:color="auto" w:fill="FFFFFF" w:themeFill="background1"/>
          </w:tcPr>
          <w:p w14:paraId="7C7E6962" w14:textId="77777777" w:rsidR="00F55057" w:rsidRPr="009C5E6B"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4A1225" w:rsidRPr="00D378DA" w14:paraId="7D6C4FC5"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1926CAD9" w14:textId="6408BE79" w:rsidR="00F55057" w:rsidRPr="00374994" w:rsidRDefault="00F55057" w:rsidP="00F55057">
            <w:pPr>
              <w:pStyle w:val="Table-small"/>
            </w:pPr>
            <w:r>
              <w:t>M0197</w:t>
            </w:r>
          </w:p>
        </w:tc>
        <w:tc>
          <w:tcPr>
            <w:tcW w:w="0" w:type="dxa"/>
            <w:shd w:val="clear" w:color="auto" w:fill="FFFFFF" w:themeFill="background1"/>
          </w:tcPr>
          <w:p w14:paraId="0040B1D7" w14:textId="7FA02CD5" w:rsidR="00F55057" w:rsidRPr="00BE6C7F" w:rsidRDefault="00F55057" w:rsidP="00BE6C7F">
            <w:pPr>
              <w:spacing w:before="0" w:after="0"/>
              <w:jc w:val="left"/>
              <w:cnfStyle w:val="000000000000" w:firstRow="0" w:lastRow="0" w:firstColumn="0" w:lastColumn="0" w:oddVBand="0" w:evenVBand="0" w:oddHBand="0" w:evenHBand="0" w:firstRowFirstColumn="0" w:firstRowLastColumn="0" w:lastRowFirstColumn="0" w:lastRowLastColumn="0"/>
              <w:rPr>
                <w:rFonts w:ascii="Arial" w:hAnsi="Arial" w:cs="Arial"/>
                <w:szCs w:val="20"/>
              </w:rPr>
            </w:pPr>
            <w:r>
              <w:rPr>
                <w:rFonts w:ascii="Arial" w:hAnsi="Arial" w:cs="Arial"/>
                <w:sz w:val="20"/>
                <w:szCs w:val="20"/>
              </w:rPr>
              <w:t>T0009_ldo_ldiv_M0197_trim_ldo_ldiv_default</w:t>
            </w:r>
          </w:p>
        </w:tc>
        <w:tc>
          <w:tcPr>
            <w:tcW w:w="0" w:type="dxa"/>
            <w:shd w:val="clear" w:color="auto" w:fill="FFFFFF" w:themeFill="background1"/>
          </w:tcPr>
          <w:p w14:paraId="4CF331C3" w14:textId="17D3BBB5" w:rsidR="00F55057" w:rsidRPr="00BE6C7F"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w:t>
            </w:r>
          </w:p>
        </w:tc>
        <w:tc>
          <w:tcPr>
            <w:tcW w:w="0" w:type="dxa"/>
            <w:shd w:val="clear" w:color="auto" w:fill="FFFFFF" w:themeFill="background1"/>
          </w:tcPr>
          <w:p w14:paraId="28C8E993" w14:textId="77777777" w:rsidR="00F55057" w:rsidRPr="00F13CC4"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3EB56533" w14:textId="77777777" w:rsidR="00F55057" w:rsidRPr="009C5E6B"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0" w:type="dxa"/>
            <w:shd w:val="clear" w:color="auto" w:fill="FFFFFF" w:themeFill="background1"/>
          </w:tcPr>
          <w:p w14:paraId="4FF8233A" w14:textId="77777777" w:rsidR="00F55057" w:rsidRPr="009C5E6B"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4A1225" w:rsidRPr="00D378DA" w14:paraId="2114AE46"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46A92017" w14:textId="5D4C52A2" w:rsidR="00F55057" w:rsidRPr="00374994" w:rsidRDefault="00F55057" w:rsidP="00F55057">
            <w:pPr>
              <w:pStyle w:val="Table-small"/>
            </w:pPr>
            <w:r>
              <w:t>M0198</w:t>
            </w:r>
          </w:p>
        </w:tc>
        <w:tc>
          <w:tcPr>
            <w:tcW w:w="0" w:type="dxa"/>
            <w:shd w:val="clear" w:color="auto" w:fill="FFFFFF" w:themeFill="background1"/>
          </w:tcPr>
          <w:p w14:paraId="6140F0EA" w14:textId="10DA6556" w:rsidR="00F55057" w:rsidRPr="00BE6C7F" w:rsidRDefault="00F55057" w:rsidP="00BE6C7F">
            <w:pPr>
              <w:spacing w:before="0" w:after="0"/>
              <w:jc w:val="left"/>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Pr>
                <w:rFonts w:ascii="Arial" w:hAnsi="Arial" w:cs="Arial"/>
                <w:sz w:val="20"/>
                <w:szCs w:val="20"/>
              </w:rPr>
              <w:t>T0009_ldo_ldiv_M0198_ldo_ldiv_default_voltage</w:t>
            </w:r>
          </w:p>
        </w:tc>
        <w:tc>
          <w:tcPr>
            <w:tcW w:w="0" w:type="dxa"/>
            <w:shd w:val="clear" w:color="auto" w:fill="FFFFFF" w:themeFill="background1"/>
          </w:tcPr>
          <w:p w14:paraId="136723B1" w14:textId="30D4C574" w:rsidR="00F55057" w:rsidRPr="00BE6C7F"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lang w:val="de-DE"/>
              </w:rPr>
              <w:t>V</w:t>
            </w:r>
          </w:p>
        </w:tc>
        <w:tc>
          <w:tcPr>
            <w:tcW w:w="0" w:type="dxa"/>
            <w:shd w:val="clear" w:color="auto" w:fill="FFFFFF" w:themeFill="background1"/>
          </w:tcPr>
          <w:p w14:paraId="76D0F93E" w14:textId="77777777" w:rsidR="00F55057" w:rsidRPr="00F13CC4"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49F6A55A" w14:textId="77777777" w:rsidR="00F55057" w:rsidRPr="009C5E6B"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0" w:type="dxa"/>
            <w:shd w:val="clear" w:color="auto" w:fill="FFFFFF" w:themeFill="background1"/>
          </w:tcPr>
          <w:p w14:paraId="163241D8" w14:textId="77777777" w:rsidR="00F55057" w:rsidRPr="009C5E6B"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7B617F" w:rsidRPr="00E4307B" w14:paraId="4C2D61F2" w14:textId="77777777" w:rsidTr="00267686">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77B7EEA6" w14:textId="6ECC3524" w:rsidR="00F55057" w:rsidRPr="009C5E6B" w:rsidRDefault="00F55057" w:rsidP="00F55057">
            <w:pPr>
              <w:pStyle w:val="Table-small"/>
              <w:rPr>
                <w:rFonts w:cstheme="minorHAnsi"/>
                <w:szCs w:val="20"/>
              </w:rPr>
            </w:pPr>
            <w:r w:rsidRPr="00374994">
              <w:t>M0074</w:t>
            </w:r>
          </w:p>
        </w:tc>
        <w:tc>
          <w:tcPr>
            <w:tcW w:w="0" w:type="dxa"/>
            <w:shd w:val="clear" w:color="auto" w:fill="FFFFFF" w:themeFill="background1"/>
          </w:tcPr>
          <w:p w14:paraId="664B5455" w14:textId="104890C4" w:rsidR="00F55057" w:rsidRPr="00E4307B"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967EFA">
              <w:t>T0009_ldo_vco_M0074_ldo_vco_voltage_sweep</w:t>
            </w:r>
          </w:p>
        </w:tc>
        <w:tc>
          <w:tcPr>
            <w:tcW w:w="0" w:type="dxa"/>
            <w:shd w:val="clear" w:color="auto" w:fill="FFFFFF" w:themeFill="background1"/>
          </w:tcPr>
          <w:p w14:paraId="72EF2ECC" w14:textId="1A0A396B" w:rsidR="00F55057" w:rsidRPr="00E4307B"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lang w:val="de-DE"/>
              </w:rPr>
              <w:t>V</w:t>
            </w:r>
          </w:p>
        </w:tc>
        <w:tc>
          <w:tcPr>
            <w:tcW w:w="935" w:type="dxa"/>
            <w:shd w:val="clear" w:color="auto" w:fill="FFFFFF" w:themeFill="background1"/>
          </w:tcPr>
          <w:p w14:paraId="5CE333DB" w14:textId="77777777" w:rsidR="00F55057" w:rsidRPr="00F13CC4"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tl/>
                <w:lang w:val="en-US" w:bidi="ar-EG"/>
              </w:rPr>
            </w:pPr>
          </w:p>
        </w:tc>
        <w:tc>
          <w:tcPr>
            <w:tcW w:w="935" w:type="dxa"/>
            <w:gridSpan w:val="2"/>
            <w:shd w:val="clear" w:color="auto" w:fill="FFFFFF" w:themeFill="background1"/>
          </w:tcPr>
          <w:p w14:paraId="13493A31" w14:textId="77777777" w:rsidR="00F55057" w:rsidRPr="00E4307B"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0" w:type="dxa"/>
            <w:shd w:val="clear" w:color="auto" w:fill="FFFFFF" w:themeFill="background1"/>
          </w:tcPr>
          <w:p w14:paraId="7B4A3746" w14:textId="77777777" w:rsidR="00F55057" w:rsidRPr="00E4307B"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7B617F" w:rsidRPr="00C35829" w14:paraId="080CF497"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0F0D7CC2" w14:textId="2B1F9DF7" w:rsidR="00F55057" w:rsidRPr="00E4307B" w:rsidRDefault="00F55057" w:rsidP="00F55057">
            <w:pPr>
              <w:pStyle w:val="Table-small"/>
              <w:rPr>
                <w:rFonts w:cstheme="minorHAnsi"/>
                <w:szCs w:val="20"/>
              </w:rPr>
            </w:pPr>
            <w:r w:rsidRPr="00374994">
              <w:t>M0075</w:t>
            </w:r>
          </w:p>
        </w:tc>
        <w:tc>
          <w:tcPr>
            <w:tcW w:w="0" w:type="dxa"/>
            <w:shd w:val="clear" w:color="auto" w:fill="FFFFFF" w:themeFill="background1"/>
          </w:tcPr>
          <w:p w14:paraId="1377DC38" w14:textId="06BFF838" w:rsidR="00F55057" w:rsidRPr="00BE6C7F"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it-IT"/>
              </w:rPr>
            </w:pPr>
            <w:r w:rsidRPr="00BE6C7F">
              <w:rPr>
                <w:lang w:val="it-IT"/>
              </w:rPr>
              <w:t>T0009_ldo_vco_M0075_trim_ldo_vco_trimmed</w:t>
            </w:r>
          </w:p>
        </w:tc>
        <w:tc>
          <w:tcPr>
            <w:tcW w:w="0" w:type="dxa"/>
            <w:shd w:val="clear" w:color="auto" w:fill="FFFFFF" w:themeFill="background1"/>
          </w:tcPr>
          <w:p w14:paraId="78481D97" w14:textId="154981AF" w:rsidR="00F55057" w:rsidRPr="00BE6C7F"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it-IT"/>
              </w:rPr>
            </w:pPr>
            <w:r>
              <w:rPr>
                <w:rFonts w:cstheme="minorHAnsi"/>
                <w:szCs w:val="20"/>
                <w:lang w:val="it-IT"/>
              </w:rPr>
              <w:t>#</w:t>
            </w:r>
          </w:p>
        </w:tc>
        <w:tc>
          <w:tcPr>
            <w:tcW w:w="935" w:type="dxa"/>
            <w:shd w:val="clear" w:color="auto" w:fill="FFFFFF" w:themeFill="background1"/>
          </w:tcPr>
          <w:p w14:paraId="01A4347A" w14:textId="77777777" w:rsidR="00F55057" w:rsidRPr="00F13CC4"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tl/>
                <w:lang w:val="en-US" w:bidi="ar-EG"/>
              </w:rPr>
            </w:pPr>
          </w:p>
        </w:tc>
        <w:tc>
          <w:tcPr>
            <w:tcW w:w="935" w:type="dxa"/>
            <w:gridSpan w:val="2"/>
            <w:shd w:val="clear" w:color="auto" w:fill="FFFFFF" w:themeFill="background1"/>
          </w:tcPr>
          <w:p w14:paraId="137DE14C" w14:textId="77777777" w:rsidR="00F55057" w:rsidRPr="00BE6C7F"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it-IT"/>
              </w:rPr>
            </w:pPr>
          </w:p>
        </w:tc>
        <w:tc>
          <w:tcPr>
            <w:tcW w:w="0" w:type="dxa"/>
            <w:shd w:val="clear" w:color="auto" w:fill="FFFFFF" w:themeFill="background1"/>
          </w:tcPr>
          <w:p w14:paraId="5F38E432" w14:textId="77777777" w:rsidR="00F55057" w:rsidRPr="00BE6C7F"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it-IT"/>
              </w:rPr>
            </w:pPr>
          </w:p>
        </w:tc>
      </w:tr>
      <w:tr w:rsidR="007B617F" w:rsidRPr="00C35829" w14:paraId="793B9A63" w14:textId="77777777" w:rsidTr="00267686">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1A28968A" w14:textId="76FBD82E" w:rsidR="00F55057" w:rsidRPr="00BE6C7F" w:rsidRDefault="00F55057" w:rsidP="00F55057">
            <w:pPr>
              <w:pStyle w:val="Table-small"/>
              <w:rPr>
                <w:rFonts w:cstheme="minorHAnsi"/>
                <w:szCs w:val="20"/>
                <w:lang w:val="it-IT"/>
              </w:rPr>
            </w:pPr>
            <w:r w:rsidRPr="00374994">
              <w:t>M0076</w:t>
            </w:r>
          </w:p>
        </w:tc>
        <w:tc>
          <w:tcPr>
            <w:tcW w:w="0" w:type="dxa"/>
            <w:shd w:val="clear" w:color="auto" w:fill="FFFFFF" w:themeFill="background1"/>
          </w:tcPr>
          <w:p w14:paraId="2223F591" w14:textId="2150C5A1" w:rsidR="00F55057" w:rsidRPr="00BE6C7F"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it-IT"/>
              </w:rPr>
            </w:pPr>
            <w:r w:rsidRPr="00BE6C7F">
              <w:rPr>
                <w:lang w:val="it-IT"/>
              </w:rPr>
              <w:t>T0009_ldo_vco_M0076_ldo_vco_voltage</w:t>
            </w:r>
          </w:p>
        </w:tc>
        <w:tc>
          <w:tcPr>
            <w:tcW w:w="0" w:type="dxa"/>
            <w:shd w:val="clear" w:color="auto" w:fill="FFFFFF" w:themeFill="background1"/>
          </w:tcPr>
          <w:p w14:paraId="58906F73" w14:textId="4000D8D0" w:rsidR="00F55057" w:rsidRPr="00BE6C7F"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it-IT"/>
              </w:rPr>
            </w:pPr>
            <w:r>
              <w:rPr>
                <w:rFonts w:cstheme="minorHAnsi"/>
                <w:szCs w:val="20"/>
                <w:lang w:val="de-DE"/>
              </w:rPr>
              <w:t>V</w:t>
            </w:r>
          </w:p>
        </w:tc>
        <w:tc>
          <w:tcPr>
            <w:tcW w:w="935" w:type="dxa"/>
            <w:shd w:val="clear" w:color="auto" w:fill="FFFFFF" w:themeFill="background1"/>
          </w:tcPr>
          <w:p w14:paraId="38107C53" w14:textId="77777777" w:rsidR="00F55057" w:rsidRPr="00F13CC4"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tl/>
                <w:lang w:val="en-US" w:bidi="ar-EG"/>
              </w:rPr>
            </w:pPr>
          </w:p>
        </w:tc>
        <w:tc>
          <w:tcPr>
            <w:tcW w:w="935" w:type="dxa"/>
            <w:gridSpan w:val="2"/>
            <w:shd w:val="clear" w:color="auto" w:fill="FFFFFF" w:themeFill="background1"/>
          </w:tcPr>
          <w:p w14:paraId="6B7E450E" w14:textId="77777777" w:rsidR="00F55057" w:rsidRPr="00BE6C7F"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it-IT"/>
              </w:rPr>
            </w:pPr>
          </w:p>
        </w:tc>
        <w:tc>
          <w:tcPr>
            <w:tcW w:w="0" w:type="dxa"/>
            <w:shd w:val="clear" w:color="auto" w:fill="FFFFFF" w:themeFill="background1"/>
          </w:tcPr>
          <w:p w14:paraId="662C202C" w14:textId="77777777" w:rsidR="00F55057" w:rsidRPr="00BE6C7F"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it-IT"/>
              </w:rPr>
            </w:pPr>
          </w:p>
        </w:tc>
      </w:tr>
      <w:tr w:rsidR="004A1225" w:rsidRPr="005B2583" w14:paraId="4DA568CA"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08E6F4F7" w14:textId="350F38D4" w:rsidR="00F55057" w:rsidRPr="00374994" w:rsidRDefault="00F55057" w:rsidP="00F55057">
            <w:pPr>
              <w:pStyle w:val="Table-small"/>
            </w:pPr>
            <w:r>
              <w:t>M0199</w:t>
            </w:r>
          </w:p>
        </w:tc>
        <w:tc>
          <w:tcPr>
            <w:tcW w:w="0" w:type="dxa"/>
            <w:shd w:val="clear" w:color="auto" w:fill="FFFFFF" w:themeFill="background1"/>
          </w:tcPr>
          <w:p w14:paraId="1F504E9F" w14:textId="08171155" w:rsidR="00F55057" w:rsidRPr="00BE6C7F" w:rsidRDefault="00F55057" w:rsidP="00BE6C7F">
            <w:pPr>
              <w:spacing w:before="0" w:after="0"/>
              <w:jc w:val="left"/>
              <w:cnfStyle w:val="000000100000" w:firstRow="0" w:lastRow="0" w:firstColumn="0" w:lastColumn="0" w:oddVBand="0" w:evenVBand="0" w:oddHBand="1" w:evenHBand="0" w:firstRowFirstColumn="0" w:firstRowLastColumn="0" w:lastRowFirstColumn="0" w:lastRowLastColumn="0"/>
              <w:rPr>
                <w:rFonts w:ascii="Arial" w:hAnsi="Arial" w:cs="Arial"/>
                <w:szCs w:val="20"/>
                <w:lang w:val="it-IT"/>
              </w:rPr>
            </w:pPr>
            <w:r w:rsidRPr="00BE6C7F">
              <w:rPr>
                <w:rFonts w:ascii="Arial" w:hAnsi="Arial" w:cs="Arial"/>
                <w:sz w:val="20"/>
                <w:szCs w:val="20"/>
                <w:lang w:val="it-IT"/>
              </w:rPr>
              <w:t>T0009_ldo_vco_M0199_trim_ldo_vco_default</w:t>
            </w:r>
          </w:p>
        </w:tc>
        <w:tc>
          <w:tcPr>
            <w:tcW w:w="0" w:type="dxa"/>
            <w:shd w:val="clear" w:color="auto" w:fill="FFFFFF" w:themeFill="background1"/>
          </w:tcPr>
          <w:p w14:paraId="66E4E7A7" w14:textId="50F1F04C" w:rsidR="00F55057" w:rsidRPr="00BE6C7F"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it-IT"/>
              </w:rPr>
            </w:pPr>
            <w:r>
              <w:rPr>
                <w:rFonts w:cstheme="minorHAnsi"/>
                <w:szCs w:val="20"/>
              </w:rPr>
              <w:t>#</w:t>
            </w:r>
          </w:p>
        </w:tc>
        <w:tc>
          <w:tcPr>
            <w:tcW w:w="0" w:type="dxa"/>
            <w:shd w:val="clear" w:color="auto" w:fill="FFFFFF" w:themeFill="background1"/>
          </w:tcPr>
          <w:p w14:paraId="7697CCDA" w14:textId="77777777" w:rsidR="00F55057" w:rsidRPr="00F13CC4"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389AC992" w14:textId="77777777" w:rsidR="00F55057" w:rsidRPr="004C7178"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it-IT"/>
              </w:rPr>
            </w:pPr>
          </w:p>
        </w:tc>
        <w:tc>
          <w:tcPr>
            <w:tcW w:w="0" w:type="dxa"/>
            <w:shd w:val="clear" w:color="auto" w:fill="FFFFFF" w:themeFill="background1"/>
          </w:tcPr>
          <w:p w14:paraId="2533C1FA" w14:textId="77777777" w:rsidR="00F55057" w:rsidRPr="004C7178"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it-IT"/>
              </w:rPr>
            </w:pPr>
          </w:p>
        </w:tc>
      </w:tr>
      <w:tr w:rsidR="004A1225" w:rsidRPr="00C35829" w14:paraId="2DD79E14"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1BDE6B45" w14:textId="5216FEF9" w:rsidR="00F55057" w:rsidRPr="00374994" w:rsidRDefault="00F55057" w:rsidP="00F55057">
            <w:pPr>
              <w:pStyle w:val="Table-small"/>
            </w:pPr>
            <w:r>
              <w:t>M0200</w:t>
            </w:r>
          </w:p>
        </w:tc>
        <w:tc>
          <w:tcPr>
            <w:tcW w:w="0" w:type="dxa"/>
            <w:shd w:val="clear" w:color="auto" w:fill="FFFFFF" w:themeFill="background1"/>
          </w:tcPr>
          <w:p w14:paraId="3EC5FADA" w14:textId="58E16C79" w:rsidR="00F55057" w:rsidRPr="00BE6C7F" w:rsidRDefault="00F55057" w:rsidP="00BE6C7F">
            <w:pPr>
              <w:spacing w:before="0" w:after="0"/>
              <w:jc w:val="left"/>
              <w:cnfStyle w:val="000000000000" w:firstRow="0" w:lastRow="0" w:firstColumn="0" w:lastColumn="0" w:oddVBand="0" w:evenVBand="0" w:oddHBand="0" w:evenHBand="0" w:firstRowFirstColumn="0" w:firstRowLastColumn="0" w:lastRowFirstColumn="0" w:lastRowLastColumn="0"/>
              <w:rPr>
                <w:rFonts w:ascii="Arial" w:hAnsi="Arial" w:cs="Arial"/>
                <w:szCs w:val="20"/>
              </w:rPr>
            </w:pPr>
            <w:r>
              <w:rPr>
                <w:rFonts w:ascii="Arial" w:hAnsi="Arial" w:cs="Arial"/>
                <w:sz w:val="20"/>
                <w:szCs w:val="20"/>
              </w:rPr>
              <w:t>T0009_ldo_vco_M0200_ldo_vco_default_voltage</w:t>
            </w:r>
          </w:p>
        </w:tc>
        <w:tc>
          <w:tcPr>
            <w:tcW w:w="0" w:type="dxa"/>
            <w:shd w:val="clear" w:color="auto" w:fill="FFFFFF" w:themeFill="background1"/>
          </w:tcPr>
          <w:p w14:paraId="4C354D4B" w14:textId="6C9C75C3" w:rsidR="00F55057"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de-DE"/>
              </w:rPr>
            </w:pPr>
            <w:r>
              <w:rPr>
                <w:rFonts w:cstheme="minorHAnsi"/>
                <w:szCs w:val="20"/>
                <w:lang w:val="de-DE"/>
              </w:rPr>
              <w:t>V</w:t>
            </w:r>
          </w:p>
        </w:tc>
        <w:tc>
          <w:tcPr>
            <w:tcW w:w="0" w:type="dxa"/>
            <w:shd w:val="clear" w:color="auto" w:fill="FFFFFF" w:themeFill="background1"/>
          </w:tcPr>
          <w:p w14:paraId="33E316C1" w14:textId="77777777" w:rsidR="00F55057" w:rsidRPr="00F13CC4"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29ECC228" w14:textId="77777777" w:rsidR="00F55057" w:rsidRPr="004C7178"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it-IT"/>
              </w:rPr>
            </w:pPr>
          </w:p>
        </w:tc>
        <w:tc>
          <w:tcPr>
            <w:tcW w:w="0" w:type="dxa"/>
            <w:shd w:val="clear" w:color="auto" w:fill="FFFFFF" w:themeFill="background1"/>
          </w:tcPr>
          <w:p w14:paraId="7AE13C6A" w14:textId="77777777" w:rsidR="00F55057" w:rsidRPr="004C7178"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it-IT"/>
              </w:rPr>
            </w:pPr>
          </w:p>
        </w:tc>
      </w:tr>
      <w:tr w:rsidR="007B617F" w:rsidRPr="00E4307B" w14:paraId="3B3D8091"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01CE8BBD" w14:textId="36A1598B" w:rsidR="00F55057" w:rsidRPr="00BE6C7F" w:rsidRDefault="00F55057" w:rsidP="00F55057">
            <w:pPr>
              <w:pStyle w:val="Table-small"/>
              <w:rPr>
                <w:rFonts w:cstheme="minorHAnsi"/>
                <w:szCs w:val="20"/>
                <w:lang w:val="it-IT"/>
              </w:rPr>
            </w:pPr>
            <w:r w:rsidRPr="00374994">
              <w:t>M0077</w:t>
            </w:r>
          </w:p>
        </w:tc>
        <w:tc>
          <w:tcPr>
            <w:tcW w:w="0" w:type="dxa"/>
            <w:shd w:val="clear" w:color="auto" w:fill="FFFFFF" w:themeFill="background1"/>
          </w:tcPr>
          <w:p w14:paraId="6BD393AB" w14:textId="34D13D1E" w:rsidR="00F55057" w:rsidRPr="00BE6C7F"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it-IT"/>
              </w:rPr>
            </w:pPr>
            <w:r w:rsidRPr="00BE6C7F">
              <w:rPr>
                <w:lang w:val="it-IT"/>
              </w:rPr>
              <w:t>T0009_ldo_odiv_M0077_ldo_odiv_voltage_sweep</w:t>
            </w:r>
          </w:p>
        </w:tc>
        <w:tc>
          <w:tcPr>
            <w:tcW w:w="0" w:type="dxa"/>
            <w:shd w:val="clear" w:color="auto" w:fill="FFFFFF" w:themeFill="background1"/>
          </w:tcPr>
          <w:p w14:paraId="2ED5084D" w14:textId="7B8A6CEA" w:rsidR="00F55057" w:rsidRPr="00BE6C7F"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it-IT"/>
              </w:rPr>
            </w:pPr>
            <w:r>
              <w:rPr>
                <w:rFonts w:cstheme="minorHAnsi"/>
                <w:szCs w:val="20"/>
                <w:lang w:val="de-DE"/>
              </w:rPr>
              <w:t>V</w:t>
            </w:r>
          </w:p>
        </w:tc>
        <w:tc>
          <w:tcPr>
            <w:tcW w:w="935" w:type="dxa"/>
            <w:shd w:val="clear" w:color="auto" w:fill="FFFFFF" w:themeFill="background1"/>
          </w:tcPr>
          <w:p w14:paraId="3DAC4239" w14:textId="77777777" w:rsidR="00F55057" w:rsidRPr="00F13CC4"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tl/>
                <w:lang w:val="en-US" w:bidi="ar-EG"/>
              </w:rPr>
            </w:pPr>
          </w:p>
        </w:tc>
        <w:tc>
          <w:tcPr>
            <w:tcW w:w="935" w:type="dxa"/>
            <w:gridSpan w:val="2"/>
            <w:shd w:val="clear" w:color="auto" w:fill="FFFFFF" w:themeFill="background1"/>
          </w:tcPr>
          <w:p w14:paraId="14754CCB" w14:textId="77777777" w:rsidR="00F55057" w:rsidRPr="00BE6C7F"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it-IT"/>
              </w:rPr>
            </w:pPr>
          </w:p>
        </w:tc>
        <w:tc>
          <w:tcPr>
            <w:tcW w:w="0" w:type="dxa"/>
            <w:shd w:val="clear" w:color="auto" w:fill="FFFFFF" w:themeFill="background1"/>
          </w:tcPr>
          <w:p w14:paraId="730FB12E" w14:textId="77777777" w:rsidR="00F55057" w:rsidRPr="00BE6C7F"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it-IT"/>
              </w:rPr>
            </w:pPr>
          </w:p>
        </w:tc>
      </w:tr>
      <w:tr w:rsidR="007B617F" w:rsidRPr="00D378DA" w14:paraId="46307422" w14:textId="77777777" w:rsidTr="00267686">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5E133447" w14:textId="66F4F4A6" w:rsidR="00F55057" w:rsidRPr="00BE6C7F" w:rsidRDefault="00F55057" w:rsidP="00F55057">
            <w:pPr>
              <w:pStyle w:val="Table-small"/>
              <w:rPr>
                <w:rFonts w:cstheme="minorHAnsi"/>
                <w:szCs w:val="20"/>
                <w:lang w:val="it-IT"/>
              </w:rPr>
            </w:pPr>
            <w:r w:rsidRPr="00374994">
              <w:t>M0078</w:t>
            </w:r>
          </w:p>
        </w:tc>
        <w:tc>
          <w:tcPr>
            <w:tcW w:w="0" w:type="dxa"/>
            <w:shd w:val="clear" w:color="auto" w:fill="FFFFFF" w:themeFill="background1"/>
          </w:tcPr>
          <w:p w14:paraId="21C9708B" w14:textId="7798EFAF" w:rsidR="00F55057" w:rsidRPr="009C5E6B"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967EFA">
              <w:t>T0009_ldo_odiv_M0078_trim_ldo_odiv_trimmed</w:t>
            </w:r>
          </w:p>
        </w:tc>
        <w:tc>
          <w:tcPr>
            <w:tcW w:w="0" w:type="dxa"/>
            <w:shd w:val="clear" w:color="auto" w:fill="FFFFFF" w:themeFill="background1"/>
          </w:tcPr>
          <w:p w14:paraId="47EF5BCA" w14:textId="0881468C" w:rsidR="00F55057" w:rsidRPr="009C5E6B"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lang w:val="it-IT"/>
              </w:rPr>
              <w:t>#</w:t>
            </w:r>
          </w:p>
        </w:tc>
        <w:tc>
          <w:tcPr>
            <w:tcW w:w="935" w:type="dxa"/>
            <w:shd w:val="clear" w:color="auto" w:fill="FFFFFF" w:themeFill="background1"/>
          </w:tcPr>
          <w:p w14:paraId="44A11F50" w14:textId="77777777" w:rsidR="00F55057" w:rsidRPr="00F13CC4"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tl/>
                <w:lang w:val="en-US" w:bidi="ar-EG"/>
              </w:rPr>
            </w:pPr>
          </w:p>
        </w:tc>
        <w:tc>
          <w:tcPr>
            <w:tcW w:w="935" w:type="dxa"/>
            <w:gridSpan w:val="2"/>
            <w:shd w:val="clear" w:color="auto" w:fill="FFFFFF" w:themeFill="background1"/>
          </w:tcPr>
          <w:p w14:paraId="743B0C1D" w14:textId="77777777" w:rsidR="00F55057" w:rsidRPr="009C5E6B"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0" w:type="dxa"/>
            <w:shd w:val="clear" w:color="auto" w:fill="FFFFFF" w:themeFill="background1"/>
          </w:tcPr>
          <w:p w14:paraId="184C9C63" w14:textId="77777777" w:rsidR="00F55057" w:rsidRPr="009C5E6B"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7B617F" w:rsidRPr="00D378DA" w14:paraId="5DB79C0E"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16224F8C" w14:textId="5E5A6543" w:rsidR="00F55057" w:rsidRPr="009C5E6B" w:rsidRDefault="00F55057" w:rsidP="00F55057">
            <w:pPr>
              <w:pStyle w:val="Table-small"/>
              <w:rPr>
                <w:rFonts w:cstheme="minorHAnsi"/>
                <w:szCs w:val="20"/>
              </w:rPr>
            </w:pPr>
            <w:r w:rsidRPr="00374994">
              <w:t>M0079</w:t>
            </w:r>
          </w:p>
        </w:tc>
        <w:tc>
          <w:tcPr>
            <w:tcW w:w="0" w:type="dxa"/>
            <w:shd w:val="clear" w:color="auto" w:fill="FFFFFF" w:themeFill="background1"/>
          </w:tcPr>
          <w:p w14:paraId="3D526D2D" w14:textId="6AE5A5EF" w:rsidR="00F55057" w:rsidRPr="009C5E6B"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967EFA">
              <w:t>T0009_ldo_odiv_M0079_ldo_odiv_voltage</w:t>
            </w:r>
          </w:p>
        </w:tc>
        <w:tc>
          <w:tcPr>
            <w:tcW w:w="0" w:type="dxa"/>
            <w:shd w:val="clear" w:color="auto" w:fill="FFFFFF" w:themeFill="background1"/>
          </w:tcPr>
          <w:p w14:paraId="1E331D7C" w14:textId="627C0DF2" w:rsidR="00F55057" w:rsidRPr="009C5E6B"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lang w:val="de-DE"/>
              </w:rPr>
              <w:t>V</w:t>
            </w:r>
          </w:p>
        </w:tc>
        <w:tc>
          <w:tcPr>
            <w:tcW w:w="935" w:type="dxa"/>
            <w:shd w:val="clear" w:color="auto" w:fill="FFFFFF" w:themeFill="background1"/>
          </w:tcPr>
          <w:p w14:paraId="29FED220" w14:textId="77777777" w:rsidR="00F55057" w:rsidRPr="00F13CC4"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tl/>
                <w:lang w:val="en-US" w:bidi="ar-EG"/>
              </w:rPr>
            </w:pPr>
          </w:p>
        </w:tc>
        <w:tc>
          <w:tcPr>
            <w:tcW w:w="935" w:type="dxa"/>
            <w:gridSpan w:val="2"/>
            <w:shd w:val="clear" w:color="auto" w:fill="FFFFFF" w:themeFill="background1"/>
          </w:tcPr>
          <w:p w14:paraId="2FCFD251" w14:textId="77777777" w:rsidR="00F55057" w:rsidRPr="009C5E6B"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0" w:type="dxa"/>
            <w:shd w:val="clear" w:color="auto" w:fill="FFFFFF" w:themeFill="background1"/>
          </w:tcPr>
          <w:p w14:paraId="52C44C36" w14:textId="77777777" w:rsidR="00F55057" w:rsidRPr="009C5E6B"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4A1225" w:rsidRPr="00D378DA" w14:paraId="1421E7CF"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387D1022" w14:textId="76339A98" w:rsidR="00F55057" w:rsidRPr="00374994" w:rsidRDefault="00F55057" w:rsidP="00F55057">
            <w:pPr>
              <w:pStyle w:val="Table-small"/>
            </w:pPr>
            <w:r>
              <w:t>M0201</w:t>
            </w:r>
          </w:p>
        </w:tc>
        <w:tc>
          <w:tcPr>
            <w:tcW w:w="0" w:type="dxa"/>
            <w:shd w:val="clear" w:color="auto" w:fill="FFFFFF" w:themeFill="background1"/>
          </w:tcPr>
          <w:p w14:paraId="30E0A904" w14:textId="240EEFA7" w:rsidR="00F55057" w:rsidRPr="00BE6C7F" w:rsidRDefault="00F55057" w:rsidP="00BE6C7F">
            <w:pPr>
              <w:spacing w:before="0" w:after="0"/>
              <w:jc w:val="left"/>
              <w:cnfStyle w:val="000000000000" w:firstRow="0" w:lastRow="0" w:firstColumn="0" w:lastColumn="0" w:oddVBand="0" w:evenVBand="0" w:oddHBand="0" w:evenHBand="0" w:firstRowFirstColumn="0" w:firstRowLastColumn="0" w:lastRowFirstColumn="0" w:lastRowLastColumn="0"/>
              <w:rPr>
                <w:rFonts w:ascii="Arial" w:hAnsi="Arial" w:cs="Arial"/>
                <w:szCs w:val="20"/>
              </w:rPr>
            </w:pPr>
            <w:r>
              <w:rPr>
                <w:rFonts w:ascii="Arial" w:hAnsi="Arial" w:cs="Arial"/>
                <w:sz w:val="20"/>
                <w:szCs w:val="20"/>
              </w:rPr>
              <w:t>T0009_ldo_odiv_M0201_trim_ldo_odiv_default</w:t>
            </w:r>
          </w:p>
        </w:tc>
        <w:tc>
          <w:tcPr>
            <w:tcW w:w="0" w:type="dxa"/>
            <w:shd w:val="clear" w:color="auto" w:fill="FFFFFF" w:themeFill="background1"/>
          </w:tcPr>
          <w:p w14:paraId="35C0CEED" w14:textId="2B12C247" w:rsidR="00F55057" w:rsidRPr="00BE6C7F"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w:t>
            </w:r>
          </w:p>
        </w:tc>
        <w:tc>
          <w:tcPr>
            <w:tcW w:w="0" w:type="dxa"/>
            <w:shd w:val="clear" w:color="auto" w:fill="FFFFFF" w:themeFill="background1"/>
          </w:tcPr>
          <w:p w14:paraId="40CF3715" w14:textId="77777777" w:rsidR="00F55057" w:rsidRPr="00F13CC4"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68810A6D" w14:textId="77777777" w:rsidR="00F55057" w:rsidRPr="009C5E6B"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0" w:type="dxa"/>
            <w:shd w:val="clear" w:color="auto" w:fill="FFFFFF" w:themeFill="background1"/>
          </w:tcPr>
          <w:p w14:paraId="3979E3B8" w14:textId="77777777" w:rsidR="00F55057" w:rsidRPr="009C5E6B"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4A1225" w:rsidRPr="005B2583" w14:paraId="567CA70C"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74D90287" w14:textId="4A95A14C" w:rsidR="00F55057" w:rsidRPr="00374994" w:rsidRDefault="00F55057" w:rsidP="00F55057">
            <w:pPr>
              <w:pStyle w:val="Table-small"/>
            </w:pPr>
            <w:r>
              <w:t>M0202</w:t>
            </w:r>
          </w:p>
        </w:tc>
        <w:tc>
          <w:tcPr>
            <w:tcW w:w="0" w:type="dxa"/>
            <w:shd w:val="clear" w:color="auto" w:fill="FFFFFF" w:themeFill="background1"/>
          </w:tcPr>
          <w:p w14:paraId="4442FC5D" w14:textId="5BD1B2AD" w:rsidR="00F55057" w:rsidRPr="00BE6C7F" w:rsidRDefault="00F55057" w:rsidP="00BE6C7F">
            <w:pPr>
              <w:spacing w:before="0" w:after="0"/>
              <w:jc w:val="left"/>
              <w:cnfStyle w:val="000000100000" w:firstRow="0" w:lastRow="0" w:firstColumn="0" w:lastColumn="0" w:oddVBand="0" w:evenVBand="0" w:oddHBand="1" w:evenHBand="0" w:firstRowFirstColumn="0" w:firstRowLastColumn="0" w:lastRowFirstColumn="0" w:lastRowLastColumn="0"/>
              <w:rPr>
                <w:rFonts w:ascii="Arial" w:hAnsi="Arial" w:cs="Arial"/>
                <w:szCs w:val="20"/>
                <w:lang w:val="de-DE"/>
              </w:rPr>
            </w:pPr>
            <w:r w:rsidRPr="00BE6C7F">
              <w:rPr>
                <w:rFonts w:ascii="Arial" w:hAnsi="Arial" w:cs="Arial"/>
                <w:sz w:val="20"/>
                <w:szCs w:val="20"/>
                <w:lang w:val="de-DE"/>
              </w:rPr>
              <w:t>T0009_ldo_odiv_M0202_ldo_odiv_default_voltage</w:t>
            </w:r>
          </w:p>
        </w:tc>
        <w:tc>
          <w:tcPr>
            <w:tcW w:w="0" w:type="dxa"/>
            <w:shd w:val="clear" w:color="auto" w:fill="FFFFFF" w:themeFill="background1"/>
          </w:tcPr>
          <w:p w14:paraId="58D8576C" w14:textId="09B3DEFC" w:rsidR="00F55057"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de-DE"/>
              </w:rPr>
            </w:pPr>
            <w:r>
              <w:rPr>
                <w:rFonts w:cstheme="minorHAnsi"/>
                <w:szCs w:val="20"/>
                <w:lang w:val="de-DE"/>
              </w:rPr>
              <w:t>V</w:t>
            </w:r>
          </w:p>
        </w:tc>
        <w:tc>
          <w:tcPr>
            <w:tcW w:w="0" w:type="dxa"/>
            <w:shd w:val="clear" w:color="auto" w:fill="FFFFFF" w:themeFill="background1"/>
          </w:tcPr>
          <w:p w14:paraId="7E9EA9B1" w14:textId="77777777" w:rsidR="00F55057" w:rsidRPr="00F13CC4"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27E0D4E0" w14:textId="77777777" w:rsidR="00F55057" w:rsidRPr="00BE6C7F"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de-DE"/>
              </w:rPr>
            </w:pPr>
          </w:p>
        </w:tc>
        <w:tc>
          <w:tcPr>
            <w:tcW w:w="0" w:type="dxa"/>
            <w:shd w:val="clear" w:color="auto" w:fill="FFFFFF" w:themeFill="background1"/>
          </w:tcPr>
          <w:p w14:paraId="77536CAA" w14:textId="77777777" w:rsidR="00F55057" w:rsidRPr="00BE6C7F"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de-DE"/>
              </w:rPr>
            </w:pPr>
          </w:p>
        </w:tc>
      </w:tr>
      <w:tr w:rsidR="007B617F" w:rsidRPr="00D378DA" w14:paraId="4E9B1DF2" w14:textId="77777777" w:rsidTr="00267686">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2871020D" w14:textId="4CEB96D4" w:rsidR="00F55057" w:rsidRPr="009C5E6B" w:rsidRDefault="00F55057" w:rsidP="00F55057">
            <w:pPr>
              <w:pStyle w:val="Table-small"/>
              <w:rPr>
                <w:rFonts w:cstheme="minorHAnsi"/>
                <w:szCs w:val="20"/>
              </w:rPr>
            </w:pPr>
            <w:r w:rsidRPr="00374994">
              <w:t>M0080</w:t>
            </w:r>
          </w:p>
        </w:tc>
        <w:tc>
          <w:tcPr>
            <w:tcW w:w="0" w:type="dxa"/>
            <w:shd w:val="clear" w:color="auto" w:fill="FFFFFF" w:themeFill="background1"/>
          </w:tcPr>
          <w:p w14:paraId="12686D50" w14:textId="4A40AE4B" w:rsidR="00F55057" w:rsidRPr="009C5E6B"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967EFA">
              <w:t>T0009_ldo_pfd_M0080_ldo_pfd_voltage_sweep</w:t>
            </w:r>
          </w:p>
        </w:tc>
        <w:tc>
          <w:tcPr>
            <w:tcW w:w="0" w:type="dxa"/>
            <w:shd w:val="clear" w:color="auto" w:fill="FFFFFF" w:themeFill="background1"/>
          </w:tcPr>
          <w:p w14:paraId="4B365F91" w14:textId="4C2FF9BF" w:rsidR="00F55057" w:rsidRPr="009C5E6B"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lang w:val="de-DE"/>
              </w:rPr>
              <w:t>V</w:t>
            </w:r>
          </w:p>
        </w:tc>
        <w:tc>
          <w:tcPr>
            <w:tcW w:w="935" w:type="dxa"/>
            <w:shd w:val="clear" w:color="auto" w:fill="FFFFFF" w:themeFill="background1"/>
          </w:tcPr>
          <w:p w14:paraId="7FFD1EC7" w14:textId="77777777" w:rsidR="00F55057" w:rsidRPr="00F13CC4"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tl/>
                <w:lang w:val="en-US" w:bidi="ar-EG"/>
              </w:rPr>
            </w:pPr>
          </w:p>
        </w:tc>
        <w:tc>
          <w:tcPr>
            <w:tcW w:w="935" w:type="dxa"/>
            <w:gridSpan w:val="2"/>
            <w:shd w:val="clear" w:color="auto" w:fill="FFFFFF" w:themeFill="background1"/>
          </w:tcPr>
          <w:p w14:paraId="2C92C815" w14:textId="77777777" w:rsidR="00F55057" w:rsidRPr="009C5E6B"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0" w:type="dxa"/>
            <w:shd w:val="clear" w:color="auto" w:fill="FFFFFF" w:themeFill="background1"/>
          </w:tcPr>
          <w:p w14:paraId="161296FD" w14:textId="77777777" w:rsidR="00F55057" w:rsidRPr="009C5E6B"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7B617F" w:rsidRPr="00D378DA" w14:paraId="22A68EA9"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7622A225" w14:textId="0506148B" w:rsidR="00F55057" w:rsidRPr="009C5E6B" w:rsidRDefault="00F55057" w:rsidP="00F55057">
            <w:pPr>
              <w:pStyle w:val="Table-small"/>
              <w:rPr>
                <w:rFonts w:cstheme="minorHAnsi"/>
                <w:szCs w:val="20"/>
              </w:rPr>
            </w:pPr>
            <w:r w:rsidRPr="00374994">
              <w:t>M0081</w:t>
            </w:r>
          </w:p>
        </w:tc>
        <w:tc>
          <w:tcPr>
            <w:tcW w:w="0" w:type="dxa"/>
            <w:shd w:val="clear" w:color="auto" w:fill="FFFFFF" w:themeFill="background1"/>
          </w:tcPr>
          <w:p w14:paraId="29B35456" w14:textId="6650ACF6" w:rsidR="00F55057" w:rsidRPr="009C5E6B"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967EFA">
              <w:t>T0009_ldo_pfd_M0081_trim_ldo_pfd_trimmed</w:t>
            </w:r>
          </w:p>
        </w:tc>
        <w:tc>
          <w:tcPr>
            <w:tcW w:w="0" w:type="dxa"/>
            <w:shd w:val="clear" w:color="auto" w:fill="FFFFFF" w:themeFill="background1"/>
          </w:tcPr>
          <w:p w14:paraId="5FB73A7C" w14:textId="678CDF63" w:rsidR="00F55057" w:rsidRPr="009C5E6B"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lang w:val="it-IT"/>
              </w:rPr>
              <w:t>#</w:t>
            </w:r>
          </w:p>
        </w:tc>
        <w:tc>
          <w:tcPr>
            <w:tcW w:w="935" w:type="dxa"/>
            <w:shd w:val="clear" w:color="auto" w:fill="FFFFFF" w:themeFill="background1"/>
          </w:tcPr>
          <w:p w14:paraId="134B9FAF" w14:textId="77777777" w:rsidR="00F55057" w:rsidRPr="00F13CC4"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tl/>
                <w:lang w:val="en-US" w:bidi="ar-EG"/>
              </w:rPr>
            </w:pPr>
          </w:p>
        </w:tc>
        <w:tc>
          <w:tcPr>
            <w:tcW w:w="935" w:type="dxa"/>
            <w:gridSpan w:val="2"/>
            <w:shd w:val="clear" w:color="auto" w:fill="FFFFFF" w:themeFill="background1"/>
          </w:tcPr>
          <w:p w14:paraId="5739C0FC" w14:textId="77777777" w:rsidR="00F55057" w:rsidRPr="009C5E6B"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0" w:type="dxa"/>
            <w:shd w:val="clear" w:color="auto" w:fill="FFFFFF" w:themeFill="background1"/>
          </w:tcPr>
          <w:p w14:paraId="5DAD572A" w14:textId="77777777" w:rsidR="00F55057" w:rsidRPr="009C5E6B"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7B617F" w:rsidRPr="00D378DA" w14:paraId="3296AE7A" w14:textId="77777777" w:rsidTr="00267686">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3BEDA1AE" w14:textId="554EBD96" w:rsidR="00F55057" w:rsidRPr="009C5E6B" w:rsidRDefault="00F55057" w:rsidP="00F55057">
            <w:pPr>
              <w:pStyle w:val="Table-small"/>
              <w:rPr>
                <w:rFonts w:cstheme="minorHAnsi"/>
                <w:szCs w:val="20"/>
              </w:rPr>
            </w:pPr>
            <w:r w:rsidRPr="00374994">
              <w:t>M0082</w:t>
            </w:r>
          </w:p>
        </w:tc>
        <w:tc>
          <w:tcPr>
            <w:tcW w:w="0" w:type="dxa"/>
            <w:shd w:val="clear" w:color="auto" w:fill="FFFFFF" w:themeFill="background1"/>
          </w:tcPr>
          <w:p w14:paraId="266065B5" w14:textId="1AFC6C3D" w:rsidR="00F55057" w:rsidRPr="009C5E6B"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967EFA">
              <w:t>T0009_ldo_pfd_M0082_ldo_pfd_voltage</w:t>
            </w:r>
          </w:p>
        </w:tc>
        <w:tc>
          <w:tcPr>
            <w:tcW w:w="0" w:type="dxa"/>
            <w:shd w:val="clear" w:color="auto" w:fill="FFFFFF" w:themeFill="background1"/>
          </w:tcPr>
          <w:p w14:paraId="5B2A8DE5" w14:textId="2262D25A" w:rsidR="00F55057" w:rsidRPr="009C5E6B"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lang w:val="de-DE"/>
              </w:rPr>
              <w:t>V</w:t>
            </w:r>
          </w:p>
        </w:tc>
        <w:tc>
          <w:tcPr>
            <w:tcW w:w="935" w:type="dxa"/>
            <w:shd w:val="clear" w:color="auto" w:fill="FFFFFF" w:themeFill="background1"/>
          </w:tcPr>
          <w:p w14:paraId="0A926C6D" w14:textId="77777777" w:rsidR="00F55057" w:rsidRPr="00F13CC4"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tl/>
                <w:lang w:val="en-US" w:bidi="ar-EG"/>
              </w:rPr>
            </w:pPr>
          </w:p>
        </w:tc>
        <w:tc>
          <w:tcPr>
            <w:tcW w:w="935" w:type="dxa"/>
            <w:gridSpan w:val="2"/>
            <w:shd w:val="clear" w:color="auto" w:fill="FFFFFF" w:themeFill="background1"/>
          </w:tcPr>
          <w:p w14:paraId="2E564A18" w14:textId="77777777" w:rsidR="00F55057" w:rsidRPr="009C5E6B"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0" w:type="dxa"/>
            <w:shd w:val="clear" w:color="auto" w:fill="FFFFFF" w:themeFill="background1"/>
          </w:tcPr>
          <w:p w14:paraId="3F6552E9" w14:textId="77777777" w:rsidR="00F55057" w:rsidRPr="009C5E6B"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4A1225" w:rsidRPr="00D378DA" w14:paraId="7A4C590D"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0BE38E00" w14:textId="14E5D4AB" w:rsidR="00F55057" w:rsidRPr="00374994" w:rsidRDefault="00F55057" w:rsidP="00F55057">
            <w:pPr>
              <w:pStyle w:val="Table-small"/>
            </w:pPr>
            <w:r>
              <w:t>M0203</w:t>
            </w:r>
          </w:p>
        </w:tc>
        <w:tc>
          <w:tcPr>
            <w:tcW w:w="0" w:type="dxa"/>
            <w:shd w:val="clear" w:color="auto" w:fill="FFFFFF" w:themeFill="background1"/>
          </w:tcPr>
          <w:p w14:paraId="33CB4162" w14:textId="1BF1D897" w:rsidR="00F55057" w:rsidRPr="00BE6C7F" w:rsidRDefault="00F55057" w:rsidP="00BE6C7F">
            <w:pPr>
              <w:spacing w:before="0" w:after="0"/>
              <w:jc w:val="left"/>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Pr>
                <w:rFonts w:ascii="Arial" w:hAnsi="Arial" w:cs="Arial"/>
                <w:sz w:val="20"/>
                <w:szCs w:val="20"/>
              </w:rPr>
              <w:t>T0009_ldo_pfd_M0203_trim_ldo_pfd_default</w:t>
            </w:r>
          </w:p>
        </w:tc>
        <w:tc>
          <w:tcPr>
            <w:tcW w:w="0" w:type="dxa"/>
            <w:shd w:val="clear" w:color="auto" w:fill="FFFFFF" w:themeFill="background1"/>
          </w:tcPr>
          <w:p w14:paraId="17982CF6" w14:textId="1A14DD6A" w:rsidR="00F55057" w:rsidRPr="00BE6C7F"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w:t>
            </w:r>
          </w:p>
        </w:tc>
        <w:tc>
          <w:tcPr>
            <w:tcW w:w="0" w:type="dxa"/>
            <w:shd w:val="clear" w:color="auto" w:fill="FFFFFF" w:themeFill="background1"/>
          </w:tcPr>
          <w:p w14:paraId="4401A379" w14:textId="77777777" w:rsidR="00F55057" w:rsidRPr="00F13CC4"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0DE92516" w14:textId="77777777" w:rsidR="00F55057" w:rsidRPr="009C5E6B"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0" w:type="dxa"/>
            <w:shd w:val="clear" w:color="auto" w:fill="FFFFFF" w:themeFill="background1"/>
          </w:tcPr>
          <w:p w14:paraId="44408573" w14:textId="77777777" w:rsidR="00F55057" w:rsidRPr="009C5E6B"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4A1225" w:rsidRPr="00D378DA" w14:paraId="3A9E46B6"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49305A31" w14:textId="3D0A59FB" w:rsidR="00F55057" w:rsidRPr="00374994" w:rsidRDefault="00F55057" w:rsidP="00F55057">
            <w:pPr>
              <w:pStyle w:val="Table-small"/>
            </w:pPr>
            <w:r>
              <w:t>M0204</w:t>
            </w:r>
          </w:p>
        </w:tc>
        <w:tc>
          <w:tcPr>
            <w:tcW w:w="0" w:type="dxa"/>
            <w:shd w:val="clear" w:color="auto" w:fill="FFFFFF" w:themeFill="background1"/>
          </w:tcPr>
          <w:p w14:paraId="5F00E48A" w14:textId="2AD2404E" w:rsidR="00F55057" w:rsidRPr="00BE6C7F" w:rsidRDefault="00F55057" w:rsidP="00BE6C7F">
            <w:pPr>
              <w:spacing w:before="0" w:after="0"/>
              <w:jc w:val="left"/>
              <w:cnfStyle w:val="000000000000" w:firstRow="0" w:lastRow="0" w:firstColumn="0" w:lastColumn="0" w:oddVBand="0" w:evenVBand="0" w:oddHBand="0" w:evenHBand="0" w:firstRowFirstColumn="0" w:firstRowLastColumn="0" w:lastRowFirstColumn="0" w:lastRowLastColumn="0"/>
              <w:rPr>
                <w:rFonts w:ascii="Arial" w:hAnsi="Arial" w:cs="Arial"/>
                <w:szCs w:val="20"/>
              </w:rPr>
            </w:pPr>
            <w:r>
              <w:rPr>
                <w:rFonts w:ascii="Arial" w:hAnsi="Arial" w:cs="Arial"/>
                <w:sz w:val="20"/>
                <w:szCs w:val="20"/>
              </w:rPr>
              <w:t>T0009_ldo_pfd_M0204_ldo_pfd_default_voltage</w:t>
            </w:r>
          </w:p>
        </w:tc>
        <w:tc>
          <w:tcPr>
            <w:tcW w:w="0" w:type="dxa"/>
            <w:shd w:val="clear" w:color="auto" w:fill="FFFFFF" w:themeFill="background1"/>
          </w:tcPr>
          <w:p w14:paraId="404C5AB3" w14:textId="2D7EE44E" w:rsidR="00F55057" w:rsidRPr="00BE6C7F"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lang w:val="de-DE"/>
              </w:rPr>
              <w:t>V</w:t>
            </w:r>
          </w:p>
        </w:tc>
        <w:tc>
          <w:tcPr>
            <w:tcW w:w="0" w:type="dxa"/>
            <w:shd w:val="clear" w:color="auto" w:fill="FFFFFF" w:themeFill="background1"/>
          </w:tcPr>
          <w:p w14:paraId="4C405354" w14:textId="77777777" w:rsidR="00F55057" w:rsidRPr="00F13CC4"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5AC9903C" w14:textId="77777777" w:rsidR="00F55057" w:rsidRPr="009C5E6B"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0" w:type="dxa"/>
            <w:shd w:val="clear" w:color="auto" w:fill="FFFFFF" w:themeFill="background1"/>
          </w:tcPr>
          <w:p w14:paraId="01AF3C05" w14:textId="77777777" w:rsidR="00F55057" w:rsidRPr="009C5E6B"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7B617F" w:rsidRPr="00C35829" w14:paraId="76B1D352"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53756A8E" w14:textId="48CBF9F6" w:rsidR="00F55057" w:rsidRPr="009C5E6B" w:rsidRDefault="00F55057" w:rsidP="00F55057">
            <w:pPr>
              <w:pStyle w:val="Table-small"/>
              <w:rPr>
                <w:rFonts w:cstheme="minorHAnsi"/>
                <w:szCs w:val="20"/>
              </w:rPr>
            </w:pPr>
            <w:r w:rsidRPr="00374994">
              <w:t>M0083</w:t>
            </w:r>
          </w:p>
        </w:tc>
        <w:tc>
          <w:tcPr>
            <w:tcW w:w="0" w:type="dxa"/>
            <w:shd w:val="clear" w:color="auto" w:fill="FFFFFF" w:themeFill="background1"/>
          </w:tcPr>
          <w:p w14:paraId="5A85B5EE" w14:textId="5438145B" w:rsidR="00F55057" w:rsidRPr="00BE6C7F"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it-IT"/>
              </w:rPr>
            </w:pPr>
            <w:r w:rsidRPr="00BE6C7F">
              <w:rPr>
                <w:lang w:val="it-IT"/>
              </w:rPr>
              <w:t>T0009_ldo_camera_M0083_ldo_camera_voltage_sweep</w:t>
            </w:r>
          </w:p>
        </w:tc>
        <w:tc>
          <w:tcPr>
            <w:tcW w:w="0" w:type="dxa"/>
            <w:shd w:val="clear" w:color="auto" w:fill="FFFFFF" w:themeFill="background1"/>
          </w:tcPr>
          <w:p w14:paraId="56A15E53" w14:textId="442C8410" w:rsidR="00F55057" w:rsidRPr="00BE6C7F"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it-IT"/>
              </w:rPr>
            </w:pPr>
            <w:r>
              <w:rPr>
                <w:rFonts w:cstheme="minorHAnsi"/>
                <w:szCs w:val="20"/>
                <w:lang w:val="de-DE"/>
              </w:rPr>
              <w:t>V</w:t>
            </w:r>
          </w:p>
        </w:tc>
        <w:tc>
          <w:tcPr>
            <w:tcW w:w="935" w:type="dxa"/>
            <w:shd w:val="clear" w:color="auto" w:fill="FFFFFF" w:themeFill="background1"/>
          </w:tcPr>
          <w:p w14:paraId="07AC8174" w14:textId="77777777" w:rsidR="00F55057" w:rsidRPr="00F13CC4"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tl/>
                <w:lang w:val="en-US" w:bidi="ar-EG"/>
              </w:rPr>
            </w:pPr>
          </w:p>
        </w:tc>
        <w:tc>
          <w:tcPr>
            <w:tcW w:w="935" w:type="dxa"/>
            <w:gridSpan w:val="2"/>
            <w:shd w:val="clear" w:color="auto" w:fill="FFFFFF" w:themeFill="background1"/>
          </w:tcPr>
          <w:p w14:paraId="7FEEF6CF" w14:textId="77777777" w:rsidR="00F55057" w:rsidRPr="00BE6C7F"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it-IT"/>
              </w:rPr>
            </w:pPr>
          </w:p>
        </w:tc>
        <w:tc>
          <w:tcPr>
            <w:tcW w:w="0" w:type="dxa"/>
            <w:shd w:val="clear" w:color="auto" w:fill="FFFFFF" w:themeFill="background1"/>
          </w:tcPr>
          <w:p w14:paraId="0D7F61D5" w14:textId="77777777" w:rsidR="00F55057" w:rsidRPr="00BE6C7F"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it-IT"/>
              </w:rPr>
            </w:pPr>
          </w:p>
        </w:tc>
      </w:tr>
      <w:tr w:rsidR="007B617F" w:rsidRPr="00C35829" w14:paraId="424F5E62" w14:textId="77777777" w:rsidTr="00267686">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1C54B3C9" w14:textId="54411D5F" w:rsidR="00F55057" w:rsidRPr="00BE6C7F" w:rsidRDefault="00F55057" w:rsidP="00F55057">
            <w:pPr>
              <w:pStyle w:val="Table-small"/>
              <w:rPr>
                <w:rFonts w:cstheme="minorHAnsi"/>
                <w:szCs w:val="20"/>
                <w:lang w:val="it-IT"/>
              </w:rPr>
            </w:pPr>
            <w:r w:rsidRPr="00374994">
              <w:t>M0084</w:t>
            </w:r>
          </w:p>
        </w:tc>
        <w:tc>
          <w:tcPr>
            <w:tcW w:w="0" w:type="dxa"/>
            <w:shd w:val="clear" w:color="auto" w:fill="FFFFFF" w:themeFill="background1"/>
          </w:tcPr>
          <w:p w14:paraId="7881E448" w14:textId="541EF371" w:rsidR="00F55057" w:rsidRPr="00BE6C7F"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it-IT"/>
              </w:rPr>
            </w:pPr>
            <w:r w:rsidRPr="00BE6C7F">
              <w:rPr>
                <w:lang w:val="it-IT"/>
              </w:rPr>
              <w:t>T0009_ldo_camera_M0084_trim_ldo_camera_trimmed</w:t>
            </w:r>
          </w:p>
        </w:tc>
        <w:tc>
          <w:tcPr>
            <w:tcW w:w="0" w:type="dxa"/>
            <w:shd w:val="clear" w:color="auto" w:fill="FFFFFF" w:themeFill="background1"/>
          </w:tcPr>
          <w:p w14:paraId="2A1F9C30" w14:textId="7AD32A95" w:rsidR="00F55057" w:rsidRPr="00BE6C7F"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it-IT"/>
              </w:rPr>
            </w:pPr>
            <w:r>
              <w:rPr>
                <w:rFonts w:cstheme="minorHAnsi"/>
                <w:szCs w:val="20"/>
                <w:lang w:val="it-IT"/>
              </w:rPr>
              <w:t>#</w:t>
            </w:r>
          </w:p>
        </w:tc>
        <w:tc>
          <w:tcPr>
            <w:tcW w:w="935" w:type="dxa"/>
            <w:shd w:val="clear" w:color="auto" w:fill="FFFFFF" w:themeFill="background1"/>
          </w:tcPr>
          <w:p w14:paraId="19B7A4FF" w14:textId="77777777" w:rsidR="00F55057" w:rsidRPr="00F13CC4"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tl/>
                <w:lang w:val="en-US" w:bidi="ar-EG"/>
              </w:rPr>
            </w:pPr>
          </w:p>
        </w:tc>
        <w:tc>
          <w:tcPr>
            <w:tcW w:w="935" w:type="dxa"/>
            <w:gridSpan w:val="2"/>
            <w:shd w:val="clear" w:color="auto" w:fill="FFFFFF" w:themeFill="background1"/>
          </w:tcPr>
          <w:p w14:paraId="35419005" w14:textId="77777777" w:rsidR="00F55057" w:rsidRPr="00BE6C7F"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it-IT"/>
              </w:rPr>
            </w:pPr>
          </w:p>
        </w:tc>
        <w:tc>
          <w:tcPr>
            <w:tcW w:w="0" w:type="dxa"/>
            <w:shd w:val="clear" w:color="auto" w:fill="FFFFFF" w:themeFill="background1"/>
          </w:tcPr>
          <w:p w14:paraId="2F3EF14D" w14:textId="77777777" w:rsidR="00F55057" w:rsidRPr="00BE6C7F"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it-IT"/>
              </w:rPr>
            </w:pPr>
          </w:p>
        </w:tc>
      </w:tr>
      <w:tr w:rsidR="007B617F" w:rsidRPr="00C35829" w14:paraId="40D3BCC5"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6D213AA0" w14:textId="61109888" w:rsidR="00F55057" w:rsidRPr="00BE6C7F" w:rsidRDefault="00F55057" w:rsidP="00F55057">
            <w:pPr>
              <w:pStyle w:val="Table-small"/>
              <w:rPr>
                <w:rFonts w:cstheme="minorHAnsi"/>
                <w:szCs w:val="20"/>
                <w:lang w:val="it-IT"/>
              </w:rPr>
            </w:pPr>
            <w:r w:rsidRPr="00374994">
              <w:t>M0085</w:t>
            </w:r>
          </w:p>
        </w:tc>
        <w:tc>
          <w:tcPr>
            <w:tcW w:w="0" w:type="dxa"/>
            <w:shd w:val="clear" w:color="auto" w:fill="FFFFFF" w:themeFill="background1"/>
          </w:tcPr>
          <w:p w14:paraId="2ED30091" w14:textId="161EF014" w:rsidR="00F55057" w:rsidRPr="00BE6C7F"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it-IT"/>
              </w:rPr>
            </w:pPr>
            <w:r w:rsidRPr="00BE6C7F">
              <w:rPr>
                <w:lang w:val="it-IT"/>
              </w:rPr>
              <w:t>T0009_ldo_camera_M0085_ldo_camera_voltage</w:t>
            </w:r>
          </w:p>
        </w:tc>
        <w:tc>
          <w:tcPr>
            <w:tcW w:w="0" w:type="dxa"/>
            <w:shd w:val="clear" w:color="auto" w:fill="FFFFFF" w:themeFill="background1"/>
          </w:tcPr>
          <w:p w14:paraId="6FC978A4" w14:textId="12158EFE" w:rsidR="00F55057" w:rsidRPr="00BE6C7F"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it-IT"/>
              </w:rPr>
            </w:pPr>
            <w:r>
              <w:rPr>
                <w:rFonts w:cstheme="minorHAnsi"/>
                <w:szCs w:val="20"/>
                <w:lang w:val="de-DE"/>
              </w:rPr>
              <w:t>V</w:t>
            </w:r>
          </w:p>
        </w:tc>
        <w:tc>
          <w:tcPr>
            <w:tcW w:w="935" w:type="dxa"/>
            <w:shd w:val="clear" w:color="auto" w:fill="FFFFFF" w:themeFill="background1"/>
          </w:tcPr>
          <w:p w14:paraId="1F260DBD" w14:textId="77777777" w:rsidR="00F55057" w:rsidRPr="00F13CC4"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tl/>
                <w:lang w:val="en-US" w:bidi="ar-EG"/>
              </w:rPr>
            </w:pPr>
          </w:p>
        </w:tc>
        <w:tc>
          <w:tcPr>
            <w:tcW w:w="935" w:type="dxa"/>
            <w:gridSpan w:val="2"/>
            <w:shd w:val="clear" w:color="auto" w:fill="FFFFFF" w:themeFill="background1"/>
          </w:tcPr>
          <w:p w14:paraId="11E9BD57" w14:textId="77777777" w:rsidR="00F55057" w:rsidRPr="00BE6C7F"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it-IT"/>
              </w:rPr>
            </w:pPr>
          </w:p>
        </w:tc>
        <w:tc>
          <w:tcPr>
            <w:tcW w:w="0" w:type="dxa"/>
            <w:shd w:val="clear" w:color="auto" w:fill="FFFFFF" w:themeFill="background1"/>
          </w:tcPr>
          <w:p w14:paraId="4F11767D" w14:textId="77777777" w:rsidR="00F55057" w:rsidRPr="00BE6C7F"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it-IT"/>
              </w:rPr>
            </w:pPr>
          </w:p>
        </w:tc>
      </w:tr>
      <w:tr w:rsidR="004A1225" w:rsidRPr="00F55057" w14:paraId="58C91C3C"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439DDB1B" w14:textId="06BEA332" w:rsidR="00F55057" w:rsidRPr="00374994" w:rsidRDefault="00F55057" w:rsidP="00F55057">
            <w:pPr>
              <w:pStyle w:val="Table-small"/>
            </w:pPr>
            <w:r>
              <w:t>M0205</w:t>
            </w:r>
          </w:p>
        </w:tc>
        <w:tc>
          <w:tcPr>
            <w:tcW w:w="0" w:type="dxa"/>
            <w:shd w:val="clear" w:color="auto" w:fill="FFFFFF" w:themeFill="background1"/>
          </w:tcPr>
          <w:p w14:paraId="19EB69B6" w14:textId="16914136" w:rsidR="00F55057" w:rsidRPr="00BE6C7F" w:rsidRDefault="00F55057" w:rsidP="00BE6C7F">
            <w:pPr>
              <w:spacing w:before="0" w:after="0"/>
              <w:jc w:val="left"/>
              <w:cnfStyle w:val="000000000000" w:firstRow="0" w:lastRow="0" w:firstColumn="0" w:lastColumn="0" w:oddVBand="0" w:evenVBand="0" w:oddHBand="0" w:evenHBand="0" w:firstRowFirstColumn="0" w:firstRowLastColumn="0" w:lastRowFirstColumn="0" w:lastRowLastColumn="0"/>
              <w:rPr>
                <w:rFonts w:ascii="Arial" w:hAnsi="Arial" w:cs="Arial"/>
                <w:szCs w:val="20"/>
                <w:lang w:val="it-IT"/>
              </w:rPr>
            </w:pPr>
            <w:r w:rsidRPr="00BE6C7F">
              <w:rPr>
                <w:rFonts w:ascii="Arial" w:hAnsi="Arial" w:cs="Arial"/>
                <w:sz w:val="20"/>
                <w:szCs w:val="20"/>
                <w:lang w:val="it-IT"/>
              </w:rPr>
              <w:t>T0009_ldo_camera_M0205_trim_ldo_camera_default</w:t>
            </w:r>
          </w:p>
        </w:tc>
        <w:tc>
          <w:tcPr>
            <w:tcW w:w="0" w:type="dxa"/>
            <w:shd w:val="clear" w:color="auto" w:fill="FFFFFF" w:themeFill="background1"/>
          </w:tcPr>
          <w:p w14:paraId="774328DB" w14:textId="121B22ED" w:rsidR="00F55057" w:rsidRPr="00BE6C7F"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it-IT"/>
              </w:rPr>
            </w:pPr>
            <w:r>
              <w:rPr>
                <w:rFonts w:cstheme="minorHAnsi"/>
                <w:szCs w:val="20"/>
              </w:rPr>
              <w:t>#</w:t>
            </w:r>
          </w:p>
        </w:tc>
        <w:tc>
          <w:tcPr>
            <w:tcW w:w="0" w:type="dxa"/>
            <w:shd w:val="clear" w:color="auto" w:fill="FFFFFF" w:themeFill="background1"/>
          </w:tcPr>
          <w:p w14:paraId="66834D2C" w14:textId="77777777" w:rsidR="00F55057" w:rsidRPr="00F13CC4"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56347550" w14:textId="77777777" w:rsidR="00F55057" w:rsidRPr="004C7178"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it-IT"/>
              </w:rPr>
            </w:pPr>
          </w:p>
        </w:tc>
        <w:tc>
          <w:tcPr>
            <w:tcW w:w="0" w:type="dxa"/>
            <w:shd w:val="clear" w:color="auto" w:fill="FFFFFF" w:themeFill="background1"/>
          </w:tcPr>
          <w:p w14:paraId="35856038" w14:textId="77777777" w:rsidR="00F55057" w:rsidRPr="004C7178"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it-IT"/>
              </w:rPr>
            </w:pPr>
          </w:p>
        </w:tc>
      </w:tr>
      <w:tr w:rsidR="004A1225" w:rsidRPr="00F55057" w14:paraId="21649C97"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1FEF0227" w14:textId="03F7816A" w:rsidR="00F55057" w:rsidRPr="00BE6C7F" w:rsidRDefault="00F55057" w:rsidP="00F55057">
            <w:pPr>
              <w:pStyle w:val="Table-small"/>
              <w:rPr>
                <w:lang w:val="it-IT"/>
              </w:rPr>
            </w:pPr>
            <w:r>
              <w:rPr>
                <w:lang w:val="it-IT"/>
              </w:rPr>
              <w:t>M0206</w:t>
            </w:r>
          </w:p>
        </w:tc>
        <w:tc>
          <w:tcPr>
            <w:tcW w:w="0" w:type="dxa"/>
            <w:shd w:val="clear" w:color="auto" w:fill="FFFFFF" w:themeFill="background1"/>
          </w:tcPr>
          <w:p w14:paraId="2F326172" w14:textId="4ACBDA9F" w:rsidR="00F55057" w:rsidRPr="00BE6C7F" w:rsidRDefault="00F55057" w:rsidP="00BE6C7F">
            <w:pPr>
              <w:spacing w:before="0" w:after="0"/>
              <w:jc w:val="left"/>
              <w:cnfStyle w:val="000000100000" w:firstRow="0" w:lastRow="0" w:firstColumn="0" w:lastColumn="0" w:oddVBand="0" w:evenVBand="0" w:oddHBand="1" w:evenHBand="0" w:firstRowFirstColumn="0" w:firstRowLastColumn="0" w:lastRowFirstColumn="0" w:lastRowLastColumn="0"/>
              <w:rPr>
                <w:rFonts w:ascii="Arial" w:hAnsi="Arial" w:cs="Arial"/>
                <w:szCs w:val="20"/>
                <w:lang w:val="it-IT"/>
              </w:rPr>
            </w:pPr>
            <w:r w:rsidRPr="00BE6C7F">
              <w:rPr>
                <w:rFonts w:ascii="Arial" w:hAnsi="Arial" w:cs="Arial"/>
                <w:sz w:val="20"/>
                <w:szCs w:val="20"/>
                <w:lang w:val="it-IT"/>
              </w:rPr>
              <w:t>T0009_ldo_camera_M0206_ldo_camera_default_voltage</w:t>
            </w:r>
          </w:p>
        </w:tc>
        <w:tc>
          <w:tcPr>
            <w:tcW w:w="0" w:type="dxa"/>
            <w:shd w:val="clear" w:color="auto" w:fill="FFFFFF" w:themeFill="background1"/>
          </w:tcPr>
          <w:p w14:paraId="3AD10CA2" w14:textId="36178C7B" w:rsidR="00F55057" w:rsidRPr="00BE6C7F"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it-IT"/>
              </w:rPr>
            </w:pPr>
            <w:r>
              <w:rPr>
                <w:rFonts w:cstheme="minorHAnsi"/>
                <w:szCs w:val="20"/>
                <w:lang w:val="de-DE"/>
              </w:rPr>
              <w:t>V</w:t>
            </w:r>
          </w:p>
        </w:tc>
        <w:tc>
          <w:tcPr>
            <w:tcW w:w="0" w:type="dxa"/>
            <w:shd w:val="clear" w:color="auto" w:fill="FFFFFF" w:themeFill="background1"/>
          </w:tcPr>
          <w:p w14:paraId="00DE81DD" w14:textId="77777777" w:rsidR="00F55057" w:rsidRPr="00F13CC4"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7328BB0C" w14:textId="77777777" w:rsidR="00F55057" w:rsidRPr="004C7178"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it-IT"/>
              </w:rPr>
            </w:pPr>
          </w:p>
        </w:tc>
        <w:tc>
          <w:tcPr>
            <w:tcW w:w="0" w:type="dxa"/>
            <w:shd w:val="clear" w:color="auto" w:fill="FFFFFF" w:themeFill="background1"/>
          </w:tcPr>
          <w:p w14:paraId="7C9CAB4D" w14:textId="77777777" w:rsidR="00F55057" w:rsidRPr="004C7178"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it-IT"/>
              </w:rPr>
            </w:pPr>
          </w:p>
        </w:tc>
      </w:tr>
      <w:tr w:rsidR="007B617F" w:rsidRPr="00E4307B" w14:paraId="49BD3592" w14:textId="77777777" w:rsidTr="00267686">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08010B6D" w14:textId="54B87D23" w:rsidR="00F55057" w:rsidRPr="00BE6C7F" w:rsidRDefault="00F55057" w:rsidP="00F55057">
            <w:pPr>
              <w:pStyle w:val="Table-small"/>
              <w:rPr>
                <w:rFonts w:cstheme="minorHAnsi"/>
                <w:szCs w:val="20"/>
                <w:lang w:val="it-IT"/>
              </w:rPr>
            </w:pPr>
            <w:r w:rsidRPr="00374994">
              <w:t>M0086</w:t>
            </w:r>
          </w:p>
        </w:tc>
        <w:tc>
          <w:tcPr>
            <w:tcW w:w="0" w:type="dxa"/>
            <w:shd w:val="clear" w:color="auto" w:fill="FFFFFF" w:themeFill="background1"/>
          </w:tcPr>
          <w:p w14:paraId="2B201184" w14:textId="0919CC54" w:rsidR="00F55057" w:rsidRPr="00BE6C7F"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nl-NL"/>
              </w:rPr>
            </w:pPr>
            <w:r w:rsidRPr="00BE6C7F">
              <w:rPr>
                <w:lang w:val="nl-NL"/>
              </w:rPr>
              <w:t>T0009_vref_M0086_vref_voltage_sweep</w:t>
            </w:r>
          </w:p>
        </w:tc>
        <w:tc>
          <w:tcPr>
            <w:tcW w:w="0" w:type="dxa"/>
            <w:shd w:val="clear" w:color="auto" w:fill="FFFFFF" w:themeFill="background1"/>
          </w:tcPr>
          <w:p w14:paraId="084CC248" w14:textId="601B594C" w:rsidR="00F55057" w:rsidRPr="00BE6C7F"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nl-NL"/>
              </w:rPr>
            </w:pPr>
            <w:r>
              <w:rPr>
                <w:rFonts w:cstheme="minorHAnsi"/>
                <w:szCs w:val="20"/>
                <w:lang w:val="de-DE"/>
              </w:rPr>
              <w:t>V</w:t>
            </w:r>
          </w:p>
        </w:tc>
        <w:tc>
          <w:tcPr>
            <w:tcW w:w="935" w:type="dxa"/>
            <w:shd w:val="clear" w:color="auto" w:fill="FFFFFF" w:themeFill="background1"/>
          </w:tcPr>
          <w:p w14:paraId="03C60905" w14:textId="77777777" w:rsidR="00F55057" w:rsidRPr="00F13CC4"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tl/>
                <w:lang w:val="en-US" w:bidi="ar-EG"/>
              </w:rPr>
            </w:pPr>
          </w:p>
        </w:tc>
        <w:tc>
          <w:tcPr>
            <w:tcW w:w="935" w:type="dxa"/>
            <w:gridSpan w:val="2"/>
            <w:shd w:val="clear" w:color="auto" w:fill="FFFFFF" w:themeFill="background1"/>
          </w:tcPr>
          <w:p w14:paraId="5F54B585" w14:textId="77777777" w:rsidR="00F55057" w:rsidRPr="00BE6C7F"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nl-NL"/>
              </w:rPr>
            </w:pPr>
          </w:p>
        </w:tc>
        <w:tc>
          <w:tcPr>
            <w:tcW w:w="0" w:type="dxa"/>
            <w:shd w:val="clear" w:color="auto" w:fill="FFFFFF" w:themeFill="background1"/>
          </w:tcPr>
          <w:p w14:paraId="4FC48BB4" w14:textId="77777777" w:rsidR="00F55057" w:rsidRPr="00BE6C7F"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nl-NL"/>
              </w:rPr>
            </w:pPr>
          </w:p>
        </w:tc>
      </w:tr>
      <w:tr w:rsidR="007B617F" w:rsidRPr="00D378DA" w14:paraId="3B15DC86"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5D59FD98" w14:textId="44A5787D" w:rsidR="00F55057" w:rsidRPr="00BE6C7F" w:rsidRDefault="00F55057" w:rsidP="00F55057">
            <w:pPr>
              <w:pStyle w:val="Table-small"/>
              <w:rPr>
                <w:rFonts w:cstheme="minorHAnsi"/>
                <w:szCs w:val="20"/>
                <w:lang w:val="nl-NL"/>
              </w:rPr>
            </w:pPr>
            <w:r w:rsidRPr="00374994">
              <w:t>M0087</w:t>
            </w:r>
          </w:p>
        </w:tc>
        <w:tc>
          <w:tcPr>
            <w:tcW w:w="0" w:type="dxa"/>
            <w:shd w:val="clear" w:color="auto" w:fill="FFFFFF" w:themeFill="background1"/>
          </w:tcPr>
          <w:p w14:paraId="606293B9" w14:textId="1AF59D5A" w:rsidR="00F55057" w:rsidRPr="009C5E6B"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967EFA">
              <w:t>T0009_vref_M0087_trim_vref_camera_trimmed</w:t>
            </w:r>
          </w:p>
        </w:tc>
        <w:tc>
          <w:tcPr>
            <w:tcW w:w="0" w:type="dxa"/>
            <w:shd w:val="clear" w:color="auto" w:fill="FFFFFF" w:themeFill="background1"/>
          </w:tcPr>
          <w:p w14:paraId="40CA0270" w14:textId="143DAD33" w:rsidR="00F55057" w:rsidRPr="009C5E6B"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lang w:val="it-IT"/>
              </w:rPr>
              <w:t>#</w:t>
            </w:r>
          </w:p>
        </w:tc>
        <w:tc>
          <w:tcPr>
            <w:tcW w:w="935" w:type="dxa"/>
            <w:shd w:val="clear" w:color="auto" w:fill="FFFFFF" w:themeFill="background1"/>
          </w:tcPr>
          <w:p w14:paraId="20CC618D" w14:textId="77777777" w:rsidR="00F55057" w:rsidRPr="00F13CC4"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tl/>
                <w:lang w:val="en-US" w:bidi="ar-EG"/>
              </w:rPr>
            </w:pPr>
          </w:p>
        </w:tc>
        <w:tc>
          <w:tcPr>
            <w:tcW w:w="935" w:type="dxa"/>
            <w:gridSpan w:val="2"/>
            <w:shd w:val="clear" w:color="auto" w:fill="FFFFFF" w:themeFill="background1"/>
          </w:tcPr>
          <w:p w14:paraId="5BC7100C" w14:textId="77777777" w:rsidR="00F55057" w:rsidRPr="009C5E6B"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0" w:type="dxa"/>
            <w:shd w:val="clear" w:color="auto" w:fill="FFFFFF" w:themeFill="background1"/>
          </w:tcPr>
          <w:p w14:paraId="7EBF948A" w14:textId="77777777" w:rsidR="00F55057" w:rsidRPr="009C5E6B"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7B617F" w:rsidRPr="00C35829" w14:paraId="34D6261F" w14:textId="77777777" w:rsidTr="00267686">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52BB4D88" w14:textId="1B0C25E9" w:rsidR="00F55057" w:rsidRPr="009C5E6B" w:rsidRDefault="00F55057" w:rsidP="00F55057">
            <w:pPr>
              <w:pStyle w:val="Table-small"/>
              <w:rPr>
                <w:rFonts w:cstheme="minorHAnsi"/>
                <w:szCs w:val="20"/>
              </w:rPr>
            </w:pPr>
            <w:r w:rsidRPr="00374994">
              <w:t>M0088</w:t>
            </w:r>
          </w:p>
        </w:tc>
        <w:tc>
          <w:tcPr>
            <w:tcW w:w="0" w:type="dxa"/>
            <w:shd w:val="clear" w:color="auto" w:fill="FFFFFF" w:themeFill="background1"/>
          </w:tcPr>
          <w:p w14:paraId="769A40D5" w14:textId="79BFFB6B" w:rsidR="00F55057" w:rsidRPr="00BE6C7F"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nl-NL"/>
              </w:rPr>
            </w:pPr>
            <w:r w:rsidRPr="00967EFA">
              <w:t>T0009_vref_M0088_vref_voltage</w:t>
            </w:r>
          </w:p>
        </w:tc>
        <w:tc>
          <w:tcPr>
            <w:tcW w:w="0" w:type="dxa"/>
            <w:shd w:val="clear" w:color="auto" w:fill="FFFFFF" w:themeFill="background1"/>
          </w:tcPr>
          <w:p w14:paraId="16B627D6" w14:textId="1D2A4948" w:rsidR="00F55057" w:rsidRPr="00BE6C7F"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nl-NL"/>
              </w:rPr>
            </w:pPr>
            <w:r>
              <w:rPr>
                <w:rFonts w:cstheme="minorHAnsi"/>
                <w:szCs w:val="20"/>
                <w:lang w:val="de-DE"/>
              </w:rPr>
              <w:t>V</w:t>
            </w:r>
          </w:p>
        </w:tc>
        <w:tc>
          <w:tcPr>
            <w:tcW w:w="935" w:type="dxa"/>
            <w:shd w:val="clear" w:color="auto" w:fill="FFFFFF" w:themeFill="background1"/>
          </w:tcPr>
          <w:p w14:paraId="65230B57" w14:textId="77777777" w:rsidR="00F55057" w:rsidRPr="00F13CC4"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tl/>
                <w:lang w:val="en-US" w:bidi="ar-EG"/>
              </w:rPr>
            </w:pPr>
          </w:p>
        </w:tc>
        <w:tc>
          <w:tcPr>
            <w:tcW w:w="935" w:type="dxa"/>
            <w:gridSpan w:val="2"/>
            <w:shd w:val="clear" w:color="auto" w:fill="FFFFFF" w:themeFill="background1"/>
          </w:tcPr>
          <w:p w14:paraId="0C76F734" w14:textId="77777777" w:rsidR="00F55057" w:rsidRPr="00BE6C7F"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nl-NL"/>
              </w:rPr>
            </w:pPr>
          </w:p>
        </w:tc>
        <w:tc>
          <w:tcPr>
            <w:tcW w:w="0" w:type="dxa"/>
            <w:shd w:val="clear" w:color="auto" w:fill="FFFFFF" w:themeFill="background1"/>
          </w:tcPr>
          <w:p w14:paraId="4AF63D43" w14:textId="77777777" w:rsidR="00F55057" w:rsidRPr="00BE6C7F"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nl-NL"/>
              </w:rPr>
            </w:pPr>
          </w:p>
        </w:tc>
      </w:tr>
      <w:tr w:rsidR="004A1225" w:rsidRPr="00F55057" w14:paraId="0DB6B912"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3D9CA252" w14:textId="798ECD74" w:rsidR="00F55057" w:rsidRPr="00374994" w:rsidRDefault="00F55057" w:rsidP="00F55057">
            <w:pPr>
              <w:pStyle w:val="Table-small"/>
            </w:pPr>
            <w:r>
              <w:t>M0207</w:t>
            </w:r>
          </w:p>
        </w:tc>
        <w:tc>
          <w:tcPr>
            <w:tcW w:w="0" w:type="dxa"/>
            <w:shd w:val="clear" w:color="auto" w:fill="FFFFFF" w:themeFill="background1"/>
          </w:tcPr>
          <w:p w14:paraId="3D0C026D" w14:textId="21948940" w:rsidR="00F55057" w:rsidRPr="00BE6C7F" w:rsidRDefault="00F55057" w:rsidP="00BE6C7F">
            <w:pPr>
              <w:spacing w:before="0" w:after="0"/>
              <w:jc w:val="left"/>
              <w:cnfStyle w:val="000000100000" w:firstRow="0" w:lastRow="0" w:firstColumn="0" w:lastColumn="0" w:oddVBand="0" w:evenVBand="0" w:oddHBand="1" w:evenHBand="0" w:firstRowFirstColumn="0" w:firstRowLastColumn="0" w:lastRowFirstColumn="0" w:lastRowLastColumn="0"/>
              <w:rPr>
                <w:rFonts w:ascii="Arial" w:hAnsi="Arial" w:cs="Arial"/>
                <w:szCs w:val="20"/>
                <w:lang w:val="fr-BE"/>
              </w:rPr>
            </w:pPr>
            <w:r w:rsidRPr="00BE6C7F">
              <w:rPr>
                <w:rFonts w:ascii="Arial" w:hAnsi="Arial" w:cs="Arial"/>
                <w:sz w:val="20"/>
                <w:szCs w:val="20"/>
                <w:lang w:val="fr-BE"/>
              </w:rPr>
              <w:t>T0009_vref_M0207_trim_vref_camera_default</w:t>
            </w:r>
          </w:p>
        </w:tc>
        <w:tc>
          <w:tcPr>
            <w:tcW w:w="0" w:type="dxa"/>
            <w:shd w:val="clear" w:color="auto" w:fill="FFFFFF" w:themeFill="background1"/>
          </w:tcPr>
          <w:p w14:paraId="10C5D2E3" w14:textId="1B2DD577" w:rsidR="00F55057" w:rsidRPr="00BE6C7F"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r>
              <w:rPr>
                <w:rFonts w:cstheme="minorHAnsi"/>
                <w:szCs w:val="20"/>
              </w:rPr>
              <w:t>#</w:t>
            </w:r>
          </w:p>
        </w:tc>
        <w:tc>
          <w:tcPr>
            <w:tcW w:w="0" w:type="dxa"/>
            <w:shd w:val="clear" w:color="auto" w:fill="FFFFFF" w:themeFill="background1"/>
          </w:tcPr>
          <w:p w14:paraId="1038064A" w14:textId="77777777" w:rsidR="00F55057" w:rsidRPr="00F13CC4"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505604B9" w14:textId="77777777" w:rsidR="00F55057" w:rsidRPr="00BE6C7F"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p>
        </w:tc>
        <w:tc>
          <w:tcPr>
            <w:tcW w:w="0" w:type="dxa"/>
            <w:shd w:val="clear" w:color="auto" w:fill="FFFFFF" w:themeFill="background1"/>
          </w:tcPr>
          <w:p w14:paraId="0EFFFDC2" w14:textId="77777777" w:rsidR="00F55057" w:rsidRPr="00BE6C7F" w:rsidRDefault="00F55057" w:rsidP="00F5505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p>
        </w:tc>
      </w:tr>
      <w:tr w:rsidR="004A1225" w:rsidRPr="00F55057" w14:paraId="4B01D25A"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007A543F" w14:textId="3FEA5512" w:rsidR="00F55057" w:rsidRPr="00BE6C7F" w:rsidRDefault="00F55057" w:rsidP="00F55057">
            <w:pPr>
              <w:pStyle w:val="Table-small"/>
              <w:rPr>
                <w:lang w:val="fr-BE"/>
              </w:rPr>
            </w:pPr>
            <w:r>
              <w:rPr>
                <w:lang w:val="fr-BE"/>
              </w:rPr>
              <w:t>M0208</w:t>
            </w:r>
          </w:p>
        </w:tc>
        <w:tc>
          <w:tcPr>
            <w:tcW w:w="0" w:type="dxa"/>
            <w:shd w:val="clear" w:color="auto" w:fill="FFFFFF" w:themeFill="background1"/>
          </w:tcPr>
          <w:p w14:paraId="6FFEB1F3" w14:textId="4EBC9D19" w:rsidR="00F55057" w:rsidRPr="00BE6C7F" w:rsidRDefault="00F55057" w:rsidP="00BE6C7F">
            <w:pPr>
              <w:spacing w:before="0" w:after="0"/>
              <w:jc w:val="left"/>
              <w:cnfStyle w:val="000000000000" w:firstRow="0" w:lastRow="0" w:firstColumn="0" w:lastColumn="0" w:oddVBand="0" w:evenVBand="0" w:oddHBand="0" w:evenHBand="0" w:firstRowFirstColumn="0" w:firstRowLastColumn="0" w:lastRowFirstColumn="0" w:lastRowLastColumn="0"/>
              <w:rPr>
                <w:rFonts w:ascii="Arial" w:hAnsi="Arial" w:cs="Arial"/>
                <w:szCs w:val="20"/>
                <w:lang w:val="de-DE"/>
              </w:rPr>
            </w:pPr>
            <w:r w:rsidRPr="00BE6C7F">
              <w:rPr>
                <w:rFonts w:ascii="Arial" w:hAnsi="Arial" w:cs="Arial"/>
                <w:sz w:val="20"/>
                <w:szCs w:val="20"/>
                <w:lang w:val="de-DE"/>
              </w:rPr>
              <w:t>T0009_vref_M0208_vref_default_voltage</w:t>
            </w:r>
          </w:p>
        </w:tc>
        <w:tc>
          <w:tcPr>
            <w:tcW w:w="0" w:type="dxa"/>
            <w:shd w:val="clear" w:color="auto" w:fill="FFFFFF" w:themeFill="background1"/>
          </w:tcPr>
          <w:p w14:paraId="18FDB8E8" w14:textId="4862EA3B" w:rsidR="00F55057"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de-DE"/>
              </w:rPr>
            </w:pPr>
            <w:r>
              <w:rPr>
                <w:rFonts w:cstheme="minorHAnsi"/>
                <w:szCs w:val="20"/>
                <w:lang w:val="de-DE"/>
              </w:rPr>
              <w:t>V</w:t>
            </w:r>
          </w:p>
        </w:tc>
        <w:tc>
          <w:tcPr>
            <w:tcW w:w="0" w:type="dxa"/>
            <w:shd w:val="clear" w:color="auto" w:fill="FFFFFF" w:themeFill="background1"/>
          </w:tcPr>
          <w:p w14:paraId="58AB6470" w14:textId="77777777" w:rsidR="00F55057" w:rsidRPr="00F13CC4"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tl/>
                <w:lang w:val="en-US" w:bidi="ar-EG"/>
              </w:rPr>
            </w:pPr>
          </w:p>
        </w:tc>
        <w:tc>
          <w:tcPr>
            <w:tcW w:w="0" w:type="dxa"/>
            <w:gridSpan w:val="2"/>
            <w:shd w:val="clear" w:color="auto" w:fill="FFFFFF" w:themeFill="background1"/>
          </w:tcPr>
          <w:p w14:paraId="4238F374" w14:textId="77777777" w:rsidR="00F55057" w:rsidRPr="00BE6C7F"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de-DE"/>
              </w:rPr>
            </w:pPr>
          </w:p>
        </w:tc>
        <w:tc>
          <w:tcPr>
            <w:tcW w:w="0" w:type="dxa"/>
            <w:shd w:val="clear" w:color="auto" w:fill="FFFFFF" w:themeFill="background1"/>
          </w:tcPr>
          <w:p w14:paraId="1DE09005" w14:textId="77777777" w:rsidR="00F55057" w:rsidRPr="00BE6C7F" w:rsidRDefault="00F55057" w:rsidP="00F5505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de-DE"/>
              </w:rPr>
            </w:pPr>
          </w:p>
        </w:tc>
      </w:tr>
    </w:tbl>
    <w:p w14:paraId="3FF6623B" w14:textId="656F7D08" w:rsidR="000449A6" w:rsidRDefault="000449A6" w:rsidP="000449A6">
      <w:pPr>
        <w:pStyle w:val="Heading2"/>
        <w:rPr>
          <w:lang w:eastAsia="en-US"/>
        </w:rPr>
      </w:pPr>
      <w:bookmarkStart w:id="261" w:name="_Ref207890529"/>
      <w:bookmarkStart w:id="262" w:name="_Ref211241383"/>
      <w:bookmarkStart w:id="263" w:name="_Toc214350549"/>
      <w:r>
        <w:rPr>
          <w:lang w:eastAsia="en-US"/>
        </w:rPr>
        <w:t>T</w:t>
      </w:r>
      <w:r w:rsidR="00EA0173">
        <w:rPr>
          <w:lang w:eastAsia="en-US"/>
        </w:rPr>
        <w:t>0010</w:t>
      </w:r>
      <w:r>
        <w:rPr>
          <w:lang w:eastAsia="en-US"/>
        </w:rPr>
        <w:t xml:space="preserve">: </w:t>
      </w:r>
      <w:bookmarkEnd w:id="218"/>
      <w:bookmarkEnd w:id="219"/>
      <w:r w:rsidR="00EA0173">
        <w:rPr>
          <w:lang w:eastAsia="en-US"/>
        </w:rPr>
        <w:t xml:space="preserve">Block </w:t>
      </w:r>
      <w:r w:rsidR="00490045">
        <w:rPr>
          <w:lang w:eastAsia="en-US"/>
        </w:rPr>
        <w:t>S</w:t>
      </w:r>
      <w:r w:rsidR="00EA0173">
        <w:rPr>
          <w:lang w:eastAsia="en-US"/>
        </w:rPr>
        <w:t>weep</w:t>
      </w:r>
      <w:bookmarkEnd w:id="261"/>
      <w:bookmarkEnd w:id="262"/>
      <w:r w:rsidR="00A63381">
        <w:rPr>
          <w:lang w:eastAsia="en-US"/>
        </w:rPr>
        <w:t xml:space="preserve"> Test</w:t>
      </w:r>
      <w:bookmarkEnd w:id="263"/>
    </w:p>
    <w:p w14:paraId="6A233EC2" w14:textId="14928B95" w:rsidR="000449A6" w:rsidRDefault="000449A6" w:rsidP="000449A6">
      <w:pPr>
        <w:pStyle w:val="Caption"/>
        <w:keepNext/>
      </w:pPr>
      <w:bookmarkStart w:id="264" w:name="_Toc179819088"/>
      <w:bookmarkStart w:id="265" w:name="_Toc214350600"/>
      <w:r>
        <w:t xml:space="preserve">Table </w:t>
      </w:r>
      <w:r>
        <w:fldChar w:fldCharType="begin"/>
      </w:r>
      <w:r>
        <w:instrText xml:space="preserve"> SEQ Table \* ARABIC </w:instrText>
      </w:r>
      <w:r>
        <w:fldChar w:fldCharType="separate"/>
      </w:r>
      <w:r w:rsidR="00AA08B9">
        <w:rPr>
          <w:noProof/>
        </w:rPr>
        <w:t>27</w:t>
      </w:r>
      <w:r>
        <w:fldChar w:fldCharType="end"/>
      </w:r>
      <w:r>
        <w:t xml:space="preserve">: </w:t>
      </w:r>
      <w:bookmarkEnd w:id="264"/>
      <w:r w:rsidR="00490045">
        <w:t>T0010: Block Sweep</w:t>
      </w:r>
      <w:r w:rsidR="00A63381">
        <w:t xml:space="preserve"> Test</w:t>
      </w:r>
      <w:r w:rsidR="00490045">
        <w:t xml:space="preserve"> Overview</w:t>
      </w:r>
      <w:bookmarkEnd w:id="265"/>
    </w:p>
    <w:tbl>
      <w:tblPr>
        <w:tblStyle w:val="GridTable4-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8"/>
        <w:gridCol w:w="2323"/>
        <w:gridCol w:w="1148"/>
        <w:gridCol w:w="2579"/>
        <w:gridCol w:w="670"/>
        <w:gridCol w:w="1531"/>
      </w:tblGrid>
      <w:tr w:rsidR="000449A6" w:rsidRPr="00D378DA" w14:paraId="51684118" w14:textId="77777777" w:rsidTr="00BE6C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514E4E" w:themeFill="accent3" w:themeFillShade="BF"/>
          </w:tcPr>
          <w:p w14:paraId="652B83B2" w14:textId="77777777" w:rsidR="000449A6" w:rsidRPr="00D378DA" w:rsidRDefault="000449A6">
            <w:pPr>
              <w:pStyle w:val="Table-small"/>
              <w:rPr>
                <w:rFonts w:cstheme="minorHAnsi"/>
                <w:sz w:val="22"/>
                <w:szCs w:val="18"/>
              </w:rPr>
            </w:pPr>
            <w:r w:rsidRPr="00D378DA">
              <w:rPr>
                <w:rFonts w:cstheme="minorHAnsi"/>
                <w:sz w:val="22"/>
                <w:szCs w:val="18"/>
              </w:rPr>
              <w:t xml:space="preserve">Test </w:t>
            </w:r>
            <w:r>
              <w:rPr>
                <w:rFonts w:cstheme="minorHAnsi"/>
                <w:sz w:val="22"/>
                <w:szCs w:val="18"/>
              </w:rPr>
              <w:t xml:space="preserve">Description </w:t>
            </w:r>
          </w:p>
        </w:tc>
      </w:tr>
      <w:tr w:rsidR="000449A6" w:rsidRPr="00D378DA" w14:paraId="43416E39"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FFFFFF" w:themeFill="background1"/>
          </w:tcPr>
          <w:p w14:paraId="2796121B" w14:textId="6EA6FC96" w:rsidR="000449A6" w:rsidRPr="00D378DA" w:rsidRDefault="00910974" w:rsidP="00910974">
            <w:pPr>
              <w:pStyle w:val="Table-small"/>
              <w:rPr>
                <w:rFonts w:cstheme="minorHAnsi"/>
                <w:b w:val="0"/>
                <w:bCs w:val="0"/>
              </w:rPr>
            </w:pPr>
            <w:r w:rsidRPr="00910974">
              <w:rPr>
                <w:rFonts w:cstheme="minorHAnsi"/>
                <w:b w:val="0"/>
                <w:bCs w:val="0"/>
              </w:rPr>
              <w:t>This test will sweep over the trim setting of each block in the DUT.</w:t>
            </w:r>
            <w:r w:rsidR="00C82256">
              <w:rPr>
                <w:rFonts w:cstheme="minorHAnsi"/>
                <w:b w:val="0"/>
                <w:bCs w:val="0"/>
              </w:rPr>
              <w:t xml:space="preserve"> </w:t>
            </w:r>
            <w:r w:rsidR="00C82256" w:rsidRPr="00910974">
              <w:rPr>
                <w:rFonts w:cstheme="minorHAnsi"/>
                <w:b w:val="0"/>
                <w:bCs w:val="0"/>
              </w:rPr>
              <w:t>During this test a sweep is performed over all trim settings of each block. For each trim setting the resulti</w:t>
            </w:r>
            <w:r w:rsidR="00C82256">
              <w:rPr>
                <w:rFonts w:cstheme="minorHAnsi"/>
                <w:b w:val="0"/>
                <w:bCs w:val="0"/>
              </w:rPr>
              <w:t>n</w:t>
            </w:r>
            <w:r w:rsidR="00C82256" w:rsidRPr="00910974">
              <w:rPr>
                <w:rFonts w:cstheme="minorHAnsi"/>
                <w:b w:val="0"/>
                <w:bCs w:val="0"/>
              </w:rPr>
              <w:t>g output value (voltage, current) is recorded.</w:t>
            </w:r>
          </w:p>
        </w:tc>
      </w:tr>
      <w:tr w:rsidR="00144957" w:rsidRPr="00D378DA" w14:paraId="6A63B6E3"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514E4E" w:themeFill="accent3" w:themeFillShade="BF"/>
          </w:tcPr>
          <w:p w14:paraId="7B4A3F1A" w14:textId="3A707928" w:rsidR="00144957" w:rsidRDefault="00144957" w:rsidP="00144957">
            <w:pPr>
              <w:pStyle w:val="Table-small"/>
              <w:rPr>
                <w:rFonts w:cstheme="minorHAnsi"/>
              </w:rPr>
            </w:pPr>
            <w:r w:rsidRPr="001607D4">
              <w:rPr>
                <w:rFonts w:cstheme="minorHAnsi"/>
                <w:color w:val="FFFFFF" w:themeColor="background1"/>
                <w:sz w:val="22"/>
                <w:szCs w:val="18"/>
              </w:rPr>
              <w:lastRenderedPageBreak/>
              <w:t>Test Configuration</w:t>
            </w:r>
          </w:p>
        </w:tc>
      </w:tr>
      <w:tr w:rsidR="00144957" w:rsidRPr="00D378DA" w14:paraId="57F9532F"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FFFFFF" w:themeFill="background1"/>
          </w:tcPr>
          <w:p w14:paraId="0097BB4E" w14:textId="4972194B" w:rsidR="00144957" w:rsidRDefault="00144957" w:rsidP="00910974">
            <w:pPr>
              <w:pStyle w:val="Table-small"/>
              <w:rPr>
                <w:rFonts w:cstheme="minorHAnsi"/>
              </w:rPr>
            </w:pPr>
          </w:p>
        </w:tc>
      </w:tr>
      <w:tr w:rsidR="00144957" w:rsidRPr="00D378DA" w14:paraId="4F42E849"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514E4E" w:themeFill="accent3" w:themeFillShade="BF"/>
          </w:tcPr>
          <w:p w14:paraId="402E676F" w14:textId="77777777" w:rsidR="00144957" w:rsidRPr="00D378DA" w:rsidRDefault="00144957" w:rsidP="00144957">
            <w:pPr>
              <w:pStyle w:val="Table-small"/>
              <w:rPr>
                <w:rFonts w:cstheme="minorHAnsi"/>
                <w:color w:val="FFFFFF" w:themeColor="background1"/>
                <w:sz w:val="22"/>
                <w:szCs w:val="18"/>
              </w:rPr>
            </w:pPr>
            <w:r>
              <w:rPr>
                <w:rFonts w:cstheme="minorHAnsi"/>
                <w:color w:val="FFFFFF" w:themeColor="background1"/>
                <w:sz w:val="22"/>
                <w:szCs w:val="18"/>
              </w:rPr>
              <w:t xml:space="preserve">Test Equipment Requirements </w:t>
            </w:r>
          </w:p>
        </w:tc>
      </w:tr>
      <w:tr w:rsidR="00144957" w:rsidRPr="00D378DA" w14:paraId="367C4336"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FFFFFF" w:themeFill="background1"/>
          </w:tcPr>
          <w:p w14:paraId="673CDC22" w14:textId="77777777" w:rsidR="00874E95" w:rsidRPr="00B271FF" w:rsidRDefault="00874E95" w:rsidP="00874E95">
            <w:pPr>
              <w:spacing w:before="20" w:after="20"/>
              <w:rPr>
                <w:b w:val="0"/>
                <w:bCs w:val="0"/>
                <w:sz w:val="20"/>
                <w:szCs w:val="14"/>
              </w:rPr>
            </w:pPr>
            <w:r w:rsidRPr="00B271FF">
              <w:rPr>
                <w:b w:val="0"/>
                <w:bCs w:val="0"/>
                <w:sz w:val="20"/>
                <w:szCs w:val="14"/>
              </w:rPr>
              <w:t>An SMU with:</w:t>
            </w:r>
          </w:p>
          <w:p w14:paraId="3C80268D" w14:textId="3EEE0C78" w:rsidR="00874E95" w:rsidRPr="00B271FF" w:rsidRDefault="00874E95" w:rsidP="004C0CD3">
            <w:pPr>
              <w:pStyle w:val="ListParagraph"/>
              <w:numPr>
                <w:ilvl w:val="0"/>
                <w:numId w:val="55"/>
              </w:numPr>
              <w:spacing w:before="20" w:after="20"/>
              <w:rPr>
                <w:b w:val="0"/>
                <w:bCs w:val="0"/>
                <w:sz w:val="20"/>
                <w:szCs w:val="14"/>
              </w:rPr>
            </w:pPr>
            <w:r w:rsidRPr="00B271FF">
              <w:rPr>
                <w:b w:val="0"/>
                <w:bCs w:val="0"/>
                <w:sz w:val="20"/>
                <w:szCs w:val="14"/>
              </w:rPr>
              <w:t>Measure voltage range: 1.2 V</w:t>
            </w:r>
          </w:p>
          <w:p w14:paraId="1B53B8CE" w14:textId="5F2E65DC" w:rsidR="00874E95" w:rsidRPr="00B271FF" w:rsidRDefault="00874E95" w:rsidP="004C0CD3">
            <w:pPr>
              <w:pStyle w:val="ListParagraph"/>
              <w:numPr>
                <w:ilvl w:val="0"/>
                <w:numId w:val="55"/>
              </w:numPr>
              <w:spacing w:before="20" w:after="20"/>
              <w:rPr>
                <w:b w:val="0"/>
                <w:bCs w:val="0"/>
                <w:sz w:val="20"/>
                <w:szCs w:val="14"/>
              </w:rPr>
            </w:pPr>
            <w:r w:rsidRPr="00B271FF">
              <w:rPr>
                <w:b w:val="0"/>
                <w:bCs w:val="0"/>
                <w:sz w:val="20"/>
                <w:szCs w:val="14"/>
              </w:rPr>
              <w:t>Measure voltage accuracy: 10 mV</w:t>
            </w:r>
          </w:p>
          <w:p w14:paraId="75E5788C" w14:textId="70A0BB0D" w:rsidR="00874E95" w:rsidRPr="00B271FF" w:rsidRDefault="00874E95" w:rsidP="004C0CD3">
            <w:pPr>
              <w:pStyle w:val="ListParagraph"/>
              <w:numPr>
                <w:ilvl w:val="0"/>
                <w:numId w:val="55"/>
              </w:numPr>
              <w:spacing w:before="20" w:after="20"/>
              <w:rPr>
                <w:b w:val="0"/>
                <w:bCs w:val="0"/>
                <w:sz w:val="20"/>
                <w:szCs w:val="14"/>
              </w:rPr>
            </w:pPr>
            <w:r w:rsidRPr="00B271FF">
              <w:rPr>
                <w:b w:val="0"/>
                <w:bCs w:val="0"/>
                <w:sz w:val="20"/>
                <w:szCs w:val="14"/>
              </w:rPr>
              <w:t>Measure current range: 10 uA</w:t>
            </w:r>
          </w:p>
          <w:p w14:paraId="54D625FD" w14:textId="6D6891A4" w:rsidR="00144957" w:rsidRPr="0047278F" w:rsidRDefault="00874E95" w:rsidP="004C0CD3">
            <w:pPr>
              <w:pStyle w:val="ListParagraph"/>
              <w:numPr>
                <w:ilvl w:val="0"/>
                <w:numId w:val="55"/>
              </w:numPr>
              <w:spacing w:before="20" w:after="20"/>
              <w:rPr>
                <w:b w:val="0"/>
                <w:bCs w:val="0"/>
              </w:rPr>
            </w:pPr>
            <w:r w:rsidRPr="00B271FF">
              <w:rPr>
                <w:b w:val="0"/>
                <w:bCs w:val="0"/>
                <w:sz w:val="20"/>
                <w:szCs w:val="14"/>
              </w:rPr>
              <w:t>Measure current accuracy: 1 uA</w:t>
            </w:r>
          </w:p>
        </w:tc>
      </w:tr>
      <w:tr w:rsidR="00C96521" w:rsidRPr="00D378DA" w14:paraId="65775D94"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514E4E" w:themeFill="accent3" w:themeFillShade="BF"/>
          </w:tcPr>
          <w:p w14:paraId="4ADEEEAE" w14:textId="77777777" w:rsidR="00C96521" w:rsidRPr="0047278F" w:rsidRDefault="00C96521">
            <w:pPr>
              <w:spacing w:before="20" w:after="20"/>
              <w:rPr>
                <w:sz w:val="20"/>
                <w:szCs w:val="14"/>
              </w:rPr>
            </w:pPr>
            <w:r w:rsidRPr="00A452BD">
              <w:rPr>
                <w:rFonts w:cstheme="minorHAnsi"/>
                <w:color w:val="FFFFFF" w:themeColor="background1"/>
                <w:szCs w:val="18"/>
              </w:rPr>
              <w:t>Test Conditions</w:t>
            </w:r>
          </w:p>
        </w:tc>
      </w:tr>
      <w:tr w:rsidR="00C96521" w:rsidRPr="00D378DA" w14:paraId="5A50B910"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FFFFFF" w:themeFill="background1"/>
          </w:tcPr>
          <w:p w14:paraId="2F4DE4D6" w14:textId="360BC030" w:rsidR="00C96521" w:rsidRPr="00B271FF" w:rsidRDefault="00611EC8">
            <w:pPr>
              <w:spacing w:before="20" w:after="20"/>
              <w:rPr>
                <w:b w:val="0"/>
                <w:bCs w:val="0"/>
                <w:sz w:val="20"/>
                <w:szCs w:val="20"/>
              </w:rPr>
            </w:pPr>
            <w:r w:rsidRPr="00B271FF">
              <w:rPr>
                <w:b w:val="0"/>
                <w:bCs w:val="0"/>
                <w:sz w:val="20"/>
                <w:szCs w:val="20"/>
              </w:rPr>
              <w:t xml:space="preserve">No deviations from chapter </w:t>
            </w:r>
            <w:r w:rsidRPr="00B271FF">
              <w:rPr>
                <w:sz w:val="20"/>
                <w:szCs w:val="20"/>
              </w:rPr>
              <w:fldChar w:fldCharType="begin"/>
            </w:r>
            <w:r w:rsidRPr="00B271FF">
              <w:rPr>
                <w:b w:val="0"/>
                <w:bCs w:val="0"/>
                <w:sz w:val="20"/>
                <w:szCs w:val="20"/>
              </w:rPr>
              <w:instrText xml:space="preserve"> REF _Ref208396945 \r \h </w:instrText>
            </w:r>
            <w:r w:rsidR="00C82256" w:rsidRPr="00B271FF">
              <w:rPr>
                <w:b w:val="0"/>
                <w:bCs w:val="0"/>
                <w:sz w:val="20"/>
                <w:szCs w:val="20"/>
              </w:rPr>
              <w:instrText xml:space="preserve"> \* MERGEFORMAT </w:instrText>
            </w:r>
            <w:r w:rsidRPr="00B271FF">
              <w:rPr>
                <w:sz w:val="20"/>
                <w:szCs w:val="20"/>
              </w:rPr>
            </w:r>
            <w:r w:rsidRPr="00B271FF">
              <w:rPr>
                <w:sz w:val="20"/>
                <w:szCs w:val="20"/>
              </w:rPr>
              <w:fldChar w:fldCharType="separate"/>
            </w:r>
            <w:r w:rsidR="00AA08B9" w:rsidRPr="00AA08B9">
              <w:rPr>
                <w:b w:val="0"/>
                <w:bCs w:val="0"/>
                <w:sz w:val="20"/>
                <w:szCs w:val="20"/>
              </w:rPr>
              <w:t>2</w:t>
            </w:r>
            <w:r w:rsidRPr="00B271FF">
              <w:rPr>
                <w:sz w:val="20"/>
                <w:szCs w:val="20"/>
              </w:rPr>
              <w:fldChar w:fldCharType="end"/>
            </w:r>
            <w:r w:rsidRPr="00B271FF">
              <w:rPr>
                <w:b w:val="0"/>
                <w:bCs w:val="0"/>
                <w:sz w:val="20"/>
                <w:szCs w:val="20"/>
              </w:rPr>
              <w:t xml:space="preserve"> applies to this test.</w:t>
            </w:r>
          </w:p>
        </w:tc>
      </w:tr>
      <w:tr w:rsidR="004D0ECC" w:rsidRPr="00D378DA" w14:paraId="373ABA33"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514E4E" w:themeFill="accent3" w:themeFillShade="BF"/>
          </w:tcPr>
          <w:p w14:paraId="099F16CF" w14:textId="17E86E5F" w:rsidR="004D0ECC" w:rsidRPr="00920ABA" w:rsidRDefault="004D0ECC">
            <w:pPr>
              <w:spacing w:before="20" w:after="20"/>
              <w:rPr>
                <w:color w:val="FF0000"/>
                <w:sz w:val="20"/>
                <w:szCs w:val="14"/>
              </w:rPr>
            </w:pPr>
            <w:r w:rsidRPr="003D1F8A">
              <w:rPr>
                <w:rFonts w:cstheme="minorHAnsi"/>
                <w:color w:val="FFFFFF" w:themeColor="background1"/>
                <w:szCs w:val="18"/>
              </w:rPr>
              <w:t>Environmental conditions</w:t>
            </w:r>
            <w:r w:rsidRPr="003D1F8A">
              <w:rPr>
                <w:color w:val="FFFFFF" w:themeColor="background1"/>
                <w:sz w:val="20"/>
                <w:szCs w:val="14"/>
              </w:rPr>
              <w:t xml:space="preserve"> </w:t>
            </w:r>
          </w:p>
        </w:tc>
      </w:tr>
      <w:tr w:rsidR="004D0ECC" w:rsidRPr="00D378DA" w14:paraId="76CC2490"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FFFFFF" w:themeFill="background1"/>
          </w:tcPr>
          <w:p w14:paraId="6305F670" w14:textId="152B0F52" w:rsidR="004D0ECC" w:rsidRPr="00DC13A1" w:rsidRDefault="0002287D" w:rsidP="0002287D">
            <w:pPr>
              <w:spacing w:before="20" w:after="20"/>
              <w:rPr>
                <w:b w:val="0"/>
                <w:bCs w:val="0"/>
                <w:sz w:val="20"/>
                <w:szCs w:val="14"/>
              </w:rPr>
            </w:pPr>
            <w:r w:rsidRPr="0002287D">
              <w:rPr>
                <w:b w:val="0"/>
                <w:bCs w:val="0"/>
                <w:sz w:val="20"/>
                <w:szCs w:val="14"/>
              </w:rPr>
              <w:t>This test will be executed in an automated way and in a temperature controlled environment</w:t>
            </w:r>
          </w:p>
        </w:tc>
      </w:tr>
      <w:tr w:rsidR="00144957" w:rsidRPr="00D378DA" w14:paraId="0EA18C86"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514E4E" w:themeFill="accent3" w:themeFillShade="BF"/>
          </w:tcPr>
          <w:p w14:paraId="582B4276" w14:textId="77777777" w:rsidR="00144957" w:rsidRPr="00D378DA" w:rsidRDefault="00144957" w:rsidP="00144957">
            <w:pPr>
              <w:pStyle w:val="Table-small"/>
              <w:rPr>
                <w:rFonts w:cstheme="minorHAnsi"/>
                <w:sz w:val="22"/>
                <w:szCs w:val="18"/>
              </w:rPr>
            </w:pPr>
            <w:r>
              <w:rPr>
                <w:rFonts w:cstheme="minorHAnsi"/>
                <w:color w:val="FFFFFF" w:themeColor="background1"/>
                <w:sz w:val="22"/>
                <w:szCs w:val="18"/>
              </w:rPr>
              <w:t>Test Procedure</w:t>
            </w:r>
          </w:p>
        </w:tc>
      </w:tr>
      <w:tr w:rsidR="00502EDA" w:rsidRPr="00D378DA" w14:paraId="5D391F50"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C5C2C2" w:themeFill="accent3" w:themeFillTint="66"/>
          </w:tcPr>
          <w:p w14:paraId="6698BA7B" w14:textId="77777777" w:rsidR="00144957" w:rsidRPr="00836085" w:rsidRDefault="00144957" w:rsidP="00144957">
            <w:pPr>
              <w:pStyle w:val="Table-small"/>
              <w:rPr>
                <w:rFonts w:cstheme="minorHAnsi"/>
                <w:sz w:val="22"/>
                <w:szCs w:val="18"/>
              </w:rPr>
            </w:pPr>
            <w:r w:rsidRPr="00836085">
              <w:rPr>
                <w:rFonts w:cstheme="minorHAnsi"/>
                <w:sz w:val="22"/>
                <w:szCs w:val="18"/>
              </w:rPr>
              <w:t>Step</w:t>
            </w:r>
          </w:p>
        </w:tc>
        <w:tc>
          <w:tcPr>
            <w:tcW w:w="0" w:type="dxa"/>
            <w:gridSpan w:val="2"/>
            <w:shd w:val="clear" w:color="auto" w:fill="C5C2C2" w:themeFill="accent3" w:themeFillTint="66"/>
          </w:tcPr>
          <w:p w14:paraId="0C36FDAB" w14:textId="77777777" w:rsidR="00144957" w:rsidRPr="00836085" w:rsidRDefault="00144957" w:rsidP="00144957">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Action</w:t>
            </w:r>
          </w:p>
        </w:tc>
        <w:tc>
          <w:tcPr>
            <w:tcW w:w="0" w:type="dxa"/>
            <w:shd w:val="clear" w:color="auto" w:fill="C5C2C2" w:themeFill="accent3" w:themeFillTint="66"/>
          </w:tcPr>
          <w:p w14:paraId="34AE3BB3" w14:textId="77777777" w:rsidR="00144957" w:rsidRPr="00836085" w:rsidRDefault="00144957" w:rsidP="00144957">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Register parameter</w:t>
            </w:r>
          </w:p>
        </w:tc>
        <w:tc>
          <w:tcPr>
            <w:tcW w:w="0" w:type="dxa"/>
            <w:gridSpan w:val="2"/>
            <w:shd w:val="clear" w:color="auto" w:fill="C5C2C2" w:themeFill="accent3" w:themeFillTint="66"/>
          </w:tcPr>
          <w:p w14:paraId="1B350CCF" w14:textId="77777777" w:rsidR="00144957" w:rsidRPr="00836085" w:rsidRDefault="00144957" w:rsidP="00144957">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Value</w:t>
            </w:r>
          </w:p>
        </w:tc>
      </w:tr>
      <w:tr w:rsidR="00502EDA" w:rsidRPr="00D378DA" w14:paraId="27F8ABC6" w14:textId="77777777" w:rsidTr="00267686">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73733027" w14:textId="6029ABFE" w:rsidR="001A472E" w:rsidRPr="00D378DA" w:rsidRDefault="001A472E" w:rsidP="001A472E">
            <w:pPr>
              <w:pStyle w:val="Table-small"/>
              <w:numPr>
                <w:ilvl w:val="0"/>
                <w:numId w:val="24"/>
              </w:numPr>
              <w:rPr>
                <w:rFonts w:cstheme="minorHAnsi"/>
                <w:b w:val="0"/>
                <w:bCs w:val="0"/>
                <w:szCs w:val="20"/>
              </w:rPr>
            </w:pPr>
            <w:r>
              <w:t> </w:t>
            </w:r>
          </w:p>
        </w:tc>
        <w:tc>
          <w:tcPr>
            <w:tcW w:w="0" w:type="dxa"/>
            <w:gridSpan w:val="2"/>
            <w:shd w:val="clear" w:color="auto" w:fill="FFFFFF" w:themeFill="background1"/>
            <w:vAlign w:val="center"/>
          </w:tcPr>
          <w:p w14:paraId="250B3E2F" w14:textId="77777777" w:rsidR="001A472E" w:rsidRPr="00D378DA" w:rsidRDefault="001A472E" w:rsidP="001A472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Start from park state</w:t>
            </w:r>
          </w:p>
        </w:tc>
        <w:tc>
          <w:tcPr>
            <w:tcW w:w="0" w:type="dxa"/>
            <w:shd w:val="clear" w:color="auto" w:fill="FFFFFF" w:themeFill="background1"/>
            <w:vAlign w:val="center"/>
          </w:tcPr>
          <w:p w14:paraId="3B5D47D9" w14:textId="1CCB112B" w:rsidR="001A472E" w:rsidRPr="00D378DA" w:rsidRDefault="001A472E" w:rsidP="001A472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0" w:type="dxa"/>
            <w:gridSpan w:val="2"/>
            <w:shd w:val="clear" w:color="auto" w:fill="FFFFFF" w:themeFill="background1"/>
            <w:vAlign w:val="center"/>
          </w:tcPr>
          <w:p w14:paraId="049A2135" w14:textId="0223B0DB" w:rsidR="001A472E" w:rsidRPr="00D378DA" w:rsidRDefault="001A472E" w:rsidP="001A472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502EDA" w:rsidRPr="00D378DA" w14:paraId="42F00897"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09E28348" w14:textId="1458DFCA" w:rsidR="001A472E" w:rsidRPr="00D378DA" w:rsidRDefault="001A472E" w:rsidP="001A472E">
            <w:pPr>
              <w:pStyle w:val="Table-small"/>
              <w:numPr>
                <w:ilvl w:val="0"/>
                <w:numId w:val="24"/>
              </w:numPr>
              <w:rPr>
                <w:rFonts w:cstheme="minorHAnsi"/>
                <w:b w:val="0"/>
                <w:bCs w:val="0"/>
                <w:szCs w:val="20"/>
              </w:rPr>
            </w:pPr>
            <w:r>
              <w:t> </w:t>
            </w:r>
          </w:p>
        </w:tc>
        <w:tc>
          <w:tcPr>
            <w:tcW w:w="0" w:type="dxa"/>
            <w:gridSpan w:val="2"/>
            <w:shd w:val="clear" w:color="auto" w:fill="FFFFFF" w:themeFill="background1"/>
            <w:vAlign w:val="center"/>
          </w:tcPr>
          <w:p w14:paraId="51D3050C" w14:textId="54D57822" w:rsidR="001A472E" w:rsidRPr="00D378DA" w:rsidRDefault="001A472E" w:rsidP="001A472E">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Beginning of the block loop</w:t>
            </w:r>
          </w:p>
        </w:tc>
        <w:tc>
          <w:tcPr>
            <w:tcW w:w="0" w:type="dxa"/>
            <w:shd w:val="clear" w:color="auto" w:fill="FFFFFF" w:themeFill="background1"/>
            <w:vAlign w:val="center"/>
          </w:tcPr>
          <w:p w14:paraId="2775776D" w14:textId="57DDA9CA" w:rsidR="001A472E" w:rsidRPr="00D378DA" w:rsidRDefault="001A472E" w:rsidP="001A472E">
            <w:pPr>
              <w:spacing w:before="0" w:after="0"/>
              <w:jc w:val="left"/>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t> </w:t>
            </w:r>
          </w:p>
        </w:tc>
        <w:tc>
          <w:tcPr>
            <w:tcW w:w="0" w:type="dxa"/>
            <w:gridSpan w:val="2"/>
            <w:shd w:val="clear" w:color="auto" w:fill="FFFFFF" w:themeFill="background1"/>
            <w:vAlign w:val="center"/>
          </w:tcPr>
          <w:p w14:paraId="607350CF" w14:textId="1D8F4932" w:rsidR="001A472E" w:rsidRPr="00D378DA" w:rsidRDefault="001A472E" w:rsidP="001A472E">
            <w:pPr>
              <w:pStyle w:val="Table-small"/>
              <w:spacing w:before="0" w:after="0"/>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502EDA" w:rsidRPr="00255A5B" w14:paraId="3BCEF778" w14:textId="77777777" w:rsidTr="00267686">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0D865835" w14:textId="2FF77F67" w:rsidR="001A472E" w:rsidRPr="00B271FF" w:rsidRDefault="008F0F3F" w:rsidP="00BE6C7F">
            <w:pPr>
              <w:pStyle w:val="Table-small"/>
              <w:rPr>
                <w:rFonts w:cstheme="minorHAnsi"/>
                <w:b w:val="0"/>
                <w:bCs w:val="0"/>
                <w:szCs w:val="20"/>
              </w:rPr>
            </w:pPr>
            <w:r w:rsidRPr="00B271FF">
              <w:rPr>
                <w:b w:val="0"/>
                <w:bCs w:val="0"/>
              </w:rPr>
              <w:t>2.1</w:t>
            </w:r>
          </w:p>
        </w:tc>
        <w:tc>
          <w:tcPr>
            <w:tcW w:w="0" w:type="dxa"/>
            <w:gridSpan w:val="2"/>
            <w:shd w:val="clear" w:color="auto" w:fill="FFFFFF" w:themeFill="background1"/>
            <w:vAlign w:val="center"/>
          </w:tcPr>
          <w:p w14:paraId="75F2AA70" w14:textId="103EBAA2" w:rsidR="001A472E" w:rsidRPr="00D378DA" w:rsidRDefault="001A472E" w:rsidP="001A472E">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t>Select the first (next) block</w:t>
            </w:r>
          </w:p>
        </w:tc>
        <w:tc>
          <w:tcPr>
            <w:tcW w:w="0" w:type="dxa"/>
            <w:shd w:val="clear" w:color="auto" w:fill="FFFFFF" w:themeFill="background1"/>
            <w:vAlign w:val="center"/>
          </w:tcPr>
          <w:p w14:paraId="1E832F0B" w14:textId="4A8F8BB0" w:rsidR="001A472E" w:rsidRPr="00BE6C7F" w:rsidRDefault="001A472E" w:rsidP="00BE6C7F">
            <w:pPr>
              <w:pStyle w:val="Table-small"/>
              <w:cnfStyle w:val="000000000000" w:firstRow="0" w:lastRow="0" w:firstColumn="0" w:lastColumn="0" w:oddVBand="0" w:evenVBand="0" w:oddHBand="0" w:evenHBand="0" w:firstRowFirstColumn="0" w:firstRowLastColumn="0" w:lastRowFirstColumn="0" w:lastRowLastColumn="0"/>
            </w:pPr>
            <w:r>
              <w:t>Block specification table</w:t>
            </w:r>
          </w:p>
        </w:tc>
        <w:tc>
          <w:tcPr>
            <w:tcW w:w="0" w:type="dxa"/>
            <w:gridSpan w:val="2"/>
            <w:shd w:val="clear" w:color="auto" w:fill="FFFFFF" w:themeFill="background1"/>
            <w:vAlign w:val="center"/>
          </w:tcPr>
          <w:p w14:paraId="483BDE60" w14:textId="05756D7C" w:rsidR="001A472E" w:rsidRPr="00255A5B" w:rsidRDefault="001A472E" w:rsidP="001A472E">
            <w:pPr>
              <w:pStyle w:val="Table-small"/>
              <w:spacing w:before="0" w:after="0"/>
              <w:cnfStyle w:val="000000000000" w:firstRow="0" w:lastRow="0" w:firstColumn="0" w:lastColumn="0" w:oddVBand="0" w:evenVBand="0" w:oddHBand="0" w:evenHBand="0" w:firstRowFirstColumn="0" w:firstRowLastColumn="0" w:lastRowFirstColumn="0" w:lastRowLastColumn="0"/>
              <w:rPr>
                <w:rFonts w:cstheme="minorHAnsi"/>
                <w:szCs w:val="20"/>
                <w:lang w:val="nl-BE"/>
              </w:rPr>
            </w:pPr>
            <w:r>
              <w:t> </w:t>
            </w:r>
          </w:p>
        </w:tc>
      </w:tr>
      <w:tr w:rsidR="00D9441F" w:rsidRPr="00255A5B" w14:paraId="44D61F3C"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1C562808" w14:textId="49CB868E" w:rsidR="00285BD4" w:rsidRPr="00B271FF" w:rsidRDefault="00285BD4" w:rsidP="00285BD4">
            <w:pPr>
              <w:pStyle w:val="Table-small"/>
              <w:rPr>
                <w:b w:val="0"/>
                <w:bCs w:val="0"/>
              </w:rPr>
            </w:pPr>
            <w:r w:rsidRPr="00B271FF">
              <w:rPr>
                <w:b w:val="0"/>
                <w:bCs w:val="0"/>
              </w:rPr>
              <w:t>2.2</w:t>
            </w:r>
          </w:p>
        </w:tc>
        <w:tc>
          <w:tcPr>
            <w:tcW w:w="0" w:type="dxa"/>
            <w:gridSpan w:val="2"/>
            <w:shd w:val="clear" w:color="auto" w:fill="FFFFFF" w:themeFill="background1"/>
            <w:vAlign w:val="center"/>
          </w:tcPr>
          <w:p w14:paraId="79CC5239" w14:textId="2EB96E48" w:rsidR="00285BD4" w:rsidRDefault="00285BD4" w:rsidP="00285BD4">
            <w:pPr>
              <w:pStyle w:val="Table-small"/>
              <w:cnfStyle w:val="000000100000" w:firstRow="0" w:lastRow="0" w:firstColumn="0" w:lastColumn="0" w:oddVBand="0" w:evenVBand="0" w:oddHBand="1" w:evenHBand="0" w:firstRowFirstColumn="0" w:firstRowLastColumn="0" w:lastRowFirstColumn="0" w:lastRowLastColumn="0"/>
            </w:pPr>
            <w:commentRangeStart w:id="266"/>
            <w:commentRangeStart w:id="267"/>
            <w:r>
              <w:t xml:space="preserve">Connect the </w:t>
            </w:r>
            <w:r w:rsidR="008E16AE">
              <w:t>block’s output</w:t>
            </w:r>
            <w:r>
              <w:t xml:space="preserve"> to an external pin</w:t>
            </w:r>
            <w:r w:rsidR="008E16AE">
              <w:t>.</w:t>
            </w:r>
            <w:commentRangeEnd w:id="266"/>
            <w:r w:rsidR="00833B49">
              <w:rPr>
                <w:rStyle w:val="CommentReference"/>
                <w:sz w:val="20"/>
              </w:rPr>
              <w:commentReference w:id="266"/>
            </w:r>
            <w:commentRangeEnd w:id="267"/>
            <w:r w:rsidR="002B1FAE">
              <w:rPr>
                <w:rStyle w:val="CommentReference"/>
                <w:sz w:val="20"/>
              </w:rPr>
              <w:commentReference w:id="267"/>
            </w:r>
          </w:p>
          <w:p w14:paraId="304A7D25" w14:textId="732F36E9" w:rsidR="00AE7BDB" w:rsidRDefault="00AE7BDB" w:rsidP="00285BD4">
            <w:pPr>
              <w:pStyle w:val="Table-small"/>
              <w:cnfStyle w:val="000000100000" w:firstRow="0" w:lastRow="0" w:firstColumn="0" w:lastColumn="0" w:oddVBand="0" w:evenVBand="0" w:oddHBand="1" w:evenHBand="0" w:firstRowFirstColumn="0" w:firstRowLastColumn="0" w:lastRowFirstColumn="0" w:lastRowLastColumn="0"/>
            </w:pPr>
            <w:r>
              <w:t>(Priority is given to direct</w:t>
            </w:r>
            <w:r w:rsidR="008E16AE">
              <w:t xml:space="preserve"> accessible output</w:t>
            </w:r>
            <w:r>
              <w:t xml:space="preserve"> pins over test mux pins)</w:t>
            </w:r>
          </w:p>
        </w:tc>
        <w:tc>
          <w:tcPr>
            <w:tcW w:w="0" w:type="dxa"/>
            <w:shd w:val="clear" w:color="auto" w:fill="FFFFFF" w:themeFill="background1"/>
            <w:vAlign w:val="center"/>
          </w:tcPr>
          <w:p w14:paraId="34AFBDCC" w14:textId="5D39FCD6" w:rsidR="00285BD4" w:rsidRDefault="00285BD4" w:rsidP="00BE6C7F">
            <w:pPr>
              <w:pStyle w:val="Table-small"/>
              <w:cnfStyle w:val="000000100000" w:firstRow="0" w:lastRow="0" w:firstColumn="0" w:lastColumn="0" w:oddVBand="0" w:evenVBand="0" w:oddHBand="1" w:evenHBand="0" w:firstRowFirstColumn="0" w:firstRowLastColumn="0" w:lastRowFirstColumn="0" w:lastRowLastColumn="0"/>
            </w:pPr>
            <w:r>
              <w:t>Block specification table</w:t>
            </w:r>
          </w:p>
        </w:tc>
        <w:tc>
          <w:tcPr>
            <w:tcW w:w="0" w:type="dxa"/>
            <w:gridSpan w:val="2"/>
            <w:shd w:val="clear" w:color="auto" w:fill="FFFFFF" w:themeFill="background1"/>
            <w:vAlign w:val="center"/>
          </w:tcPr>
          <w:p w14:paraId="55110E47" w14:textId="77777777" w:rsidR="00285BD4" w:rsidRDefault="00285BD4" w:rsidP="00285BD4">
            <w:pPr>
              <w:pStyle w:val="Table-small"/>
              <w:spacing w:before="0" w:after="0"/>
              <w:cnfStyle w:val="000000100000" w:firstRow="0" w:lastRow="0" w:firstColumn="0" w:lastColumn="0" w:oddVBand="0" w:evenVBand="0" w:oddHBand="1" w:evenHBand="0" w:firstRowFirstColumn="0" w:firstRowLastColumn="0" w:lastRowFirstColumn="0" w:lastRowLastColumn="0"/>
            </w:pPr>
          </w:p>
        </w:tc>
      </w:tr>
      <w:tr w:rsidR="00502EDA" w:rsidRPr="00D378DA" w14:paraId="106AA183" w14:textId="77777777" w:rsidTr="00267686">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0DF89455" w14:textId="44DF5840" w:rsidR="006E0620" w:rsidRPr="00B271FF" w:rsidRDefault="006E0620" w:rsidP="00BE6C7F">
            <w:pPr>
              <w:pStyle w:val="Table-small"/>
              <w:rPr>
                <w:rFonts w:cstheme="minorHAnsi"/>
                <w:b w:val="0"/>
                <w:bCs w:val="0"/>
                <w:szCs w:val="20"/>
                <w:lang w:val="nl-BE"/>
              </w:rPr>
            </w:pPr>
            <w:r w:rsidRPr="00B271FF">
              <w:rPr>
                <w:b w:val="0"/>
                <w:bCs w:val="0"/>
              </w:rPr>
              <w:t>2.3</w:t>
            </w:r>
          </w:p>
        </w:tc>
        <w:tc>
          <w:tcPr>
            <w:tcW w:w="0" w:type="dxa"/>
            <w:gridSpan w:val="2"/>
            <w:shd w:val="clear" w:color="auto" w:fill="FFFFFF" w:themeFill="background1"/>
            <w:vAlign w:val="center"/>
          </w:tcPr>
          <w:p w14:paraId="145F3D46" w14:textId="1CEC42C1" w:rsidR="006E0620" w:rsidRPr="00D378DA" w:rsidRDefault="006E0620" w:rsidP="006E0620">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commentRangeStart w:id="268"/>
            <w:commentRangeStart w:id="269"/>
            <w:r>
              <w:t>Connect the SMU to the external pin</w:t>
            </w:r>
            <w:commentRangeEnd w:id="268"/>
            <w:r w:rsidR="003D1F7C" w:rsidRPr="00D378DA">
              <w:rPr>
                <w:rStyle w:val="CommentReference"/>
                <w:rFonts w:cstheme="minorHAnsi"/>
                <w:color w:val="000000"/>
                <w:sz w:val="20"/>
                <w:szCs w:val="20"/>
              </w:rPr>
              <w:commentReference w:id="268"/>
            </w:r>
            <w:commentRangeEnd w:id="269"/>
            <w:r w:rsidR="008C75CC" w:rsidRPr="00D378DA">
              <w:rPr>
                <w:rStyle w:val="CommentReference"/>
                <w:rFonts w:cstheme="minorHAnsi"/>
                <w:color w:val="000000"/>
                <w:sz w:val="20"/>
                <w:szCs w:val="20"/>
              </w:rPr>
              <w:commentReference w:id="269"/>
            </w:r>
          </w:p>
        </w:tc>
        <w:tc>
          <w:tcPr>
            <w:tcW w:w="0" w:type="dxa"/>
            <w:shd w:val="clear" w:color="auto" w:fill="FFFFFF" w:themeFill="background1"/>
            <w:vAlign w:val="center"/>
          </w:tcPr>
          <w:p w14:paraId="24BE6958" w14:textId="2EC99F0F" w:rsidR="006E0620" w:rsidRPr="00BE6C7F" w:rsidRDefault="006E0620" w:rsidP="00BE6C7F">
            <w:pPr>
              <w:pStyle w:val="Table-small"/>
              <w:cnfStyle w:val="000000000000" w:firstRow="0" w:lastRow="0" w:firstColumn="0" w:lastColumn="0" w:oddVBand="0" w:evenVBand="0" w:oddHBand="0" w:evenHBand="0" w:firstRowFirstColumn="0" w:firstRowLastColumn="0" w:lastRowFirstColumn="0" w:lastRowLastColumn="0"/>
            </w:pPr>
            <w:r>
              <w:t>Block specification table</w:t>
            </w:r>
          </w:p>
        </w:tc>
        <w:tc>
          <w:tcPr>
            <w:tcW w:w="0" w:type="dxa"/>
            <w:gridSpan w:val="2"/>
            <w:shd w:val="clear" w:color="auto" w:fill="FFFFFF" w:themeFill="background1"/>
            <w:vAlign w:val="center"/>
          </w:tcPr>
          <w:p w14:paraId="37DC1050" w14:textId="6CC0EED3" w:rsidR="006E0620" w:rsidRPr="00D378DA" w:rsidRDefault="006E0620" w:rsidP="006E0620">
            <w:pPr>
              <w:pStyle w:val="Table-small"/>
              <w:spacing w:before="0" w:after="0"/>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502EDA" w:rsidRPr="00D378DA" w14:paraId="608EEEC8"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vMerge w:val="restart"/>
            <w:shd w:val="clear" w:color="auto" w:fill="FFFFFF" w:themeFill="background1"/>
            <w:vAlign w:val="center"/>
          </w:tcPr>
          <w:p w14:paraId="65C2C6E6" w14:textId="36572AFB" w:rsidR="00C31978" w:rsidRPr="00B271FF" w:rsidRDefault="00C31978" w:rsidP="00BE6C7F">
            <w:pPr>
              <w:pStyle w:val="Table-small"/>
              <w:rPr>
                <w:rFonts w:cstheme="minorHAnsi"/>
                <w:b w:val="0"/>
                <w:bCs w:val="0"/>
                <w:szCs w:val="20"/>
              </w:rPr>
            </w:pPr>
            <w:r w:rsidRPr="00B271FF">
              <w:rPr>
                <w:b w:val="0"/>
                <w:bCs w:val="0"/>
              </w:rPr>
              <w:t>2.4 </w:t>
            </w:r>
          </w:p>
        </w:tc>
        <w:tc>
          <w:tcPr>
            <w:tcW w:w="0" w:type="dxa"/>
            <w:gridSpan w:val="2"/>
            <w:vMerge w:val="restart"/>
            <w:shd w:val="clear" w:color="auto" w:fill="FFFFFF" w:themeFill="background1"/>
            <w:vAlign w:val="center"/>
          </w:tcPr>
          <w:p w14:paraId="7C555B1D" w14:textId="07E7DE17" w:rsidR="00C31978" w:rsidRDefault="00C31978" w:rsidP="006E0620">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 xml:space="preserve">Configure the SMU in voltage or current mode. </w:t>
            </w:r>
          </w:p>
        </w:tc>
        <w:tc>
          <w:tcPr>
            <w:tcW w:w="0" w:type="dxa"/>
            <w:shd w:val="clear" w:color="auto" w:fill="FFFFFF" w:themeFill="background1"/>
            <w:vAlign w:val="center"/>
          </w:tcPr>
          <w:p w14:paraId="0BB0EFB9" w14:textId="653FD173" w:rsidR="00C31978" w:rsidRPr="00BE6C7F" w:rsidRDefault="006631B4" w:rsidP="00BE6C7F">
            <w:pPr>
              <w:pStyle w:val="Table-small"/>
              <w:cnfStyle w:val="000000100000" w:firstRow="0" w:lastRow="0" w:firstColumn="0" w:lastColumn="0" w:oddVBand="0" w:evenVBand="0" w:oddHBand="1" w:evenHBand="0" w:firstRowFirstColumn="0" w:firstRowLastColumn="0" w:lastRowFirstColumn="0" w:lastRowLastColumn="0"/>
            </w:pPr>
            <w:r>
              <w:t>SMU</w:t>
            </w:r>
            <w:r w:rsidR="00C31978">
              <w:t xml:space="preserve"> </w:t>
            </w:r>
            <w:commentRangeStart w:id="270"/>
            <w:commentRangeStart w:id="271"/>
            <w:commentRangeStart w:id="272"/>
            <w:commentRangeEnd w:id="270"/>
            <w:r w:rsidR="00C31978">
              <w:rPr>
                <w:rStyle w:val="CommentReference"/>
                <w:sz w:val="20"/>
              </w:rPr>
              <w:commentReference w:id="270"/>
            </w:r>
            <w:commentRangeEnd w:id="271"/>
            <w:r w:rsidR="00C31978">
              <w:rPr>
                <w:rStyle w:val="CommentReference"/>
                <w:sz w:val="20"/>
              </w:rPr>
              <w:commentReference w:id="271"/>
            </w:r>
            <w:commentRangeEnd w:id="272"/>
            <w:r>
              <w:rPr>
                <w:rStyle w:val="CommentReference"/>
                <w:sz w:val="20"/>
              </w:rPr>
              <w:commentReference w:id="272"/>
            </w:r>
            <w:r w:rsidR="00C31978">
              <w:t>Mode</w:t>
            </w:r>
          </w:p>
        </w:tc>
        <w:tc>
          <w:tcPr>
            <w:tcW w:w="0" w:type="dxa"/>
            <w:gridSpan w:val="2"/>
            <w:shd w:val="clear" w:color="auto" w:fill="FFFFFF" w:themeFill="background1"/>
            <w:vAlign w:val="center"/>
          </w:tcPr>
          <w:p w14:paraId="1A08D98E" w14:textId="2A964443" w:rsidR="00C31978" w:rsidRPr="00D378DA" w:rsidRDefault="00C31978" w:rsidP="006E0620">
            <w:pPr>
              <w:pStyle w:val="Table-small"/>
              <w:spacing w:before="0" w:after="0"/>
              <w:cnfStyle w:val="000000100000" w:firstRow="0" w:lastRow="0" w:firstColumn="0" w:lastColumn="0" w:oddVBand="0" w:evenVBand="0" w:oddHBand="1" w:evenHBand="0" w:firstRowFirstColumn="0" w:firstRowLastColumn="0" w:lastRowFirstColumn="0" w:lastRowLastColumn="0"/>
              <w:rPr>
                <w:rFonts w:cstheme="minorHAnsi"/>
                <w:szCs w:val="20"/>
              </w:rPr>
            </w:pPr>
            <w:r>
              <w:t>Block Specification table </w:t>
            </w:r>
          </w:p>
        </w:tc>
      </w:tr>
      <w:tr w:rsidR="00502EDA" w:rsidRPr="00D378DA" w14:paraId="50089625" w14:textId="77777777" w:rsidTr="00267686">
        <w:tc>
          <w:tcPr>
            <w:cnfStyle w:val="001000000000" w:firstRow="0" w:lastRow="0" w:firstColumn="1" w:lastColumn="0" w:oddVBand="0" w:evenVBand="0" w:oddHBand="0" w:evenHBand="0" w:firstRowFirstColumn="0" w:firstRowLastColumn="0" w:lastRowFirstColumn="0" w:lastRowLastColumn="0"/>
            <w:tcW w:w="0" w:type="dxa"/>
            <w:vMerge/>
            <w:shd w:val="clear" w:color="auto" w:fill="FFFFFF" w:themeFill="background1"/>
            <w:vAlign w:val="center"/>
          </w:tcPr>
          <w:p w14:paraId="1C750CB2" w14:textId="77777777" w:rsidR="00C31978" w:rsidRPr="00B271FF" w:rsidRDefault="00C31978">
            <w:pPr>
              <w:pStyle w:val="Table-small"/>
              <w:rPr>
                <w:b w:val="0"/>
                <w:bCs w:val="0"/>
              </w:rPr>
            </w:pPr>
          </w:p>
        </w:tc>
        <w:tc>
          <w:tcPr>
            <w:tcW w:w="0" w:type="dxa"/>
            <w:gridSpan w:val="2"/>
            <w:vMerge/>
            <w:shd w:val="clear" w:color="auto" w:fill="FFFFFF" w:themeFill="background1"/>
            <w:vAlign w:val="center"/>
          </w:tcPr>
          <w:p w14:paraId="5174D2FE" w14:textId="77777777" w:rsidR="00C31978" w:rsidRDefault="00C31978" w:rsidP="006E0620">
            <w:pPr>
              <w:pStyle w:val="Table-small"/>
              <w:cnfStyle w:val="000000000000" w:firstRow="0" w:lastRow="0" w:firstColumn="0" w:lastColumn="0" w:oddVBand="0" w:evenVBand="0" w:oddHBand="0" w:evenHBand="0" w:firstRowFirstColumn="0" w:firstRowLastColumn="0" w:lastRowFirstColumn="0" w:lastRowLastColumn="0"/>
            </w:pPr>
          </w:p>
        </w:tc>
        <w:tc>
          <w:tcPr>
            <w:tcW w:w="0" w:type="dxa"/>
            <w:shd w:val="clear" w:color="auto" w:fill="FFFFFF" w:themeFill="background1"/>
            <w:vAlign w:val="center"/>
          </w:tcPr>
          <w:p w14:paraId="09CF3B4F" w14:textId="09A34A03" w:rsidR="00C31978" w:rsidRPr="00BE6C7F" w:rsidRDefault="00536D96">
            <w:pPr>
              <w:pStyle w:val="Table-small"/>
              <w:cnfStyle w:val="000000000000" w:firstRow="0" w:lastRow="0" w:firstColumn="0" w:lastColumn="0" w:oddVBand="0" w:evenVBand="0" w:oddHBand="0" w:evenHBand="0" w:firstRowFirstColumn="0" w:firstRowLastColumn="0" w:lastRowFirstColumn="0" w:lastRowLastColumn="0"/>
              <w:rPr>
                <w:u w:val="single"/>
              </w:rPr>
            </w:pPr>
            <w:r w:rsidRPr="00BE6C7F">
              <w:rPr>
                <w:u w:val="single"/>
              </w:rPr>
              <w:t>Current Mode</w:t>
            </w:r>
          </w:p>
        </w:tc>
        <w:tc>
          <w:tcPr>
            <w:tcW w:w="0" w:type="dxa"/>
            <w:gridSpan w:val="2"/>
            <w:shd w:val="clear" w:color="auto" w:fill="FFFFFF" w:themeFill="background1"/>
            <w:vAlign w:val="center"/>
          </w:tcPr>
          <w:p w14:paraId="6E2301CA" w14:textId="36173AE8" w:rsidR="00C31978" w:rsidRDefault="00C31978" w:rsidP="006E0620">
            <w:pPr>
              <w:pStyle w:val="Table-small"/>
              <w:spacing w:before="0" w:after="0"/>
              <w:cnfStyle w:val="000000000000" w:firstRow="0" w:lastRow="0" w:firstColumn="0" w:lastColumn="0" w:oddVBand="0" w:evenVBand="0" w:oddHBand="0" w:evenHBand="0" w:firstRowFirstColumn="0" w:firstRowLastColumn="0" w:lastRowFirstColumn="0" w:lastRowLastColumn="0"/>
            </w:pPr>
          </w:p>
        </w:tc>
      </w:tr>
      <w:tr w:rsidR="00502EDA" w:rsidRPr="00D378DA" w14:paraId="6F88AB60"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1BC92C62" w14:textId="77777777" w:rsidR="00536D96" w:rsidRPr="00B271FF" w:rsidRDefault="00536D96">
            <w:pPr>
              <w:pStyle w:val="Table-small"/>
              <w:rPr>
                <w:b w:val="0"/>
                <w:bCs w:val="0"/>
              </w:rPr>
            </w:pPr>
          </w:p>
        </w:tc>
        <w:tc>
          <w:tcPr>
            <w:tcW w:w="0" w:type="dxa"/>
            <w:gridSpan w:val="2"/>
            <w:shd w:val="clear" w:color="auto" w:fill="FFFFFF" w:themeFill="background1"/>
            <w:vAlign w:val="center"/>
          </w:tcPr>
          <w:p w14:paraId="0FB859E9" w14:textId="77777777" w:rsidR="00536D96" w:rsidRDefault="00536D96" w:rsidP="006E0620">
            <w:pPr>
              <w:pStyle w:val="Table-small"/>
              <w:cnfStyle w:val="000000100000" w:firstRow="0" w:lastRow="0" w:firstColumn="0" w:lastColumn="0" w:oddVBand="0" w:evenVBand="0" w:oddHBand="1" w:evenHBand="0" w:firstRowFirstColumn="0" w:firstRowLastColumn="0" w:lastRowFirstColumn="0" w:lastRowLastColumn="0"/>
            </w:pPr>
          </w:p>
        </w:tc>
        <w:tc>
          <w:tcPr>
            <w:tcW w:w="0" w:type="dxa"/>
            <w:shd w:val="clear" w:color="auto" w:fill="FFFFFF" w:themeFill="background1"/>
            <w:vAlign w:val="center"/>
          </w:tcPr>
          <w:p w14:paraId="2E5DFCDD" w14:textId="0C61B044" w:rsidR="00536D96" w:rsidRDefault="00536D96">
            <w:pPr>
              <w:pStyle w:val="Table-small"/>
              <w:cnfStyle w:val="000000100000" w:firstRow="0" w:lastRow="0" w:firstColumn="0" w:lastColumn="0" w:oddVBand="0" w:evenVBand="0" w:oddHBand="1" w:evenHBand="0" w:firstRowFirstColumn="0" w:firstRowLastColumn="0" w:lastRowFirstColumn="0" w:lastRowLastColumn="0"/>
            </w:pPr>
            <w:r>
              <w:t>Current</w:t>
            </w:r>
          </w:p>
        </w:tc>
        <w:tc>
          <w:tcPr>
            <w:tcW w:w="0" w:type="dxa"/>
            <w:gridSpan w:val="2"/>
            <w:shd w:val="clear" w:color="auto" w:fill="FFFFFF" w:themeFill="background1"/>
            <w:vAlign w:val="center"/>
          </w:tcPr>
          <w:p w14:paraId="66BA6D1F" w14:textId="3AD5FC0C" w:rsidR="00536D96" w:rsidRDefault="00536D96" w:rsidP="006E0620">
            <w:pPr>
              <w:pStyle w:val="Table-small"/>
              <w:spacing w:before="0" w:after="0"/>
              <w:cnfStyle w:val="000000100000" w:firstRow="0" w:lastRow="0" w:firstColumn="0" w:lastColumn="0" w:oddVBand="0" w:evenVBand="0" w:oddHBand="1" w:evenHBand="0" w:firstRowFirstColumn="0" w:firstRowLastColumn="0" w:lastRowFirstColumn="0" w:lastRowLastColumn="0"/>
            </w:pPr>
            <w:r>
              <w:t>1 pA</w:t>
            </w:r>
          </w:p>
        </w:tc>
      </w:tr>
      <w:tr w:rsidR="00502EDA" w:rsidRPr="00D378DA" w14:paraId="6E217B05" w14:textId="77777777" w:rsidTr="00267686">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57193DDE" w14:textId="77777777" w:rsidR="00536D96" w:rsidRPr="00B271FF" w:rsidRDefault="00536D96">
            <w:pPr>
              <w:pStyle w:val="Table-small"/>
              <w:rPr>
                <w:b w:val="0"/>
                <w:bCs w:val="0"/>
              </w:rPr>
            </w:pPr>
          </w:p>
        </w:tc>
        <w:tc>
          <w:tcPr>
            <w:tcW w:w="0" w:type="dxa"/>
            <w:gridSpan w:val="2"/>
            <w:shd w:val="clear" w:color="auto" w:fill="FFFFFF" w:themeFill="background1"/>
            <w:vAlign w:val="center"/>
          </w:tcPr>
          <w:p w14:paraId="7E6747DC" w14:textId="77777777" w:rsidR="00536D96" w:rsidRDefault="00536D96" w:rsidP="006E0620">
            <w:pPr>
              <w:pStyle w:val="Table-small"/>
              <w:cnfStyle w:val="000000000000" w:firstRow="0" w:lastRow="0" w:firstColumn="0" w:lastColumn="0" w:oddVBand="0" w:evenVBand="0" w:oddHBand="0" w:evenHBand="0" w:firstRowFirstColumn="0" w:firstRowLastColumn="0" w:lastRowFirstColumn="0" w:lastRowLastColumn="0"/>
            </w:pPr>
          </w:p>
        </w:tc>
        <w:tc>
          <w:tcPr>
            <w:tcW w:w="0" w:type="dxa"/>
            <w:shd w:val="clear" w:color="auto" w:fill="FFFFFF" w:themeFill="background1"/>
            <w:vAlign w:val="center"/>
          </w:tcPr>
          <w:p w14:paraId="5B3CCE70" w14:textId="7DC9EDFE" w:rsidR="00536D96" w:rsidRDefault="00536D96">
            <w:pPr>
              <w:pStyle w:val="Table-small"/>
              <w:cnfStyle w:val="000000000000" w:firstRow="0" w:lastRow="0" w:firstColumn="0" w:lastColumn="0" w:oddVBand="0" w:evenVBand="0" w:oddHBand="0" w:evenHBand="0" w:firstRowFirstColumn="0" w:firstRowLastColumn="0" w:lastRowFirstColumn="0" w:lastRowLastColumn="0"/>
            </w:pPr>
            <w:r>
              <w:t>Voltage limit</w:t>
            </w:r>
          </w:p>
        </w:tc>
        <w:tc>
          <w:tcPr>
            <w:tcW w:w="0" w:type="dxa"/>
            <w:gridSpan w:val="2"/>
            <w:shd w:val="clear" w:color="auto" w:fill="FFFFFF" w:themeFill="background1"/>
            <w:vAlign w:val="center"/>
          </w:tcPr>
          <w:p w14:paraId="46C880EB" w14:textId="7498C04A" w:rsidR="00536D96" w:rsidRDefault="0012552B" w:rsidP="006E0620">
            <w:pPr>
              <w:pStyle w:val="Table-small"/>
              <w:spacing w:before="0" w:after="0"/>
              <w:cnfStyle w:val="000000000000" w:firstRow="0" w:lastRow="0" w:firstColumn="0" w:lastColumn="0" w:oddVBand="0" w:evenVBand="0" w:oddHBand="0" w:evenHBand="0" w:firstRowFirstColumn="0" w:firstRowLastColumn="0" w:lastRowFirstColumn="0" w:lastRowLastColumn="0"/>
            </w:pPr>
            <w:r>
              <w:t>3.5</w:t>
            </w:r>
            <w:r w:rsidR="00536D96">
              <w:t xml:space="preserve"> V</w:t>
            </w:r>
          </w:p>
        </w:tc>
      </w:tr>
      <w:tr w:rsidR="00502EDA" w:rsidRPr="00D378DA" w14:paraId="7D186245"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2D73423E" w14:textId="77777777" w:rsidR="00536D96" w:rsidRPr="00B271FF" w:rsidRDefault="00536D96">
            <w:pPr>
              <w:pStyle w:val="Table-small"/>
              <w:rPr>
                <w:b w:val="0"/>
                <w:bCs w:val="0"/>
              </w:rPr>
            </w:pPr>
          </w:p>
        </w:tc>
        <w:tc>
          <w:tcPr>
            <w:tcW w:w="0" w:type="dxa"/>
            <w:gridSpan w:val="2"/>
            <w:shd w:val="clear" w:color="auto" w:fill="FFFFFF" w:themeFill="background1"/>
            <w:vAlign w:val="center"/>
          </w:tcPr>
          <w:p w14:paraId="39C10BC8" w14:textId="77777777" w:rsidR="00536D96" w:rsidRDefault="00536D96" w:rsidP="006E0620">
            <w:pPr>
              <w:pStyle w:val="Table-small"/>
              <w:cnfStyle w:val="000000100000" w:firstRow="0" w:lastRow="0" w:firstColumn="0" w:lastColumn="0" w:oddVBand="0" w:evenVBand="0" w:oddHBand="1" w:evenHBand="0" w:firstRowFirstColumn="0" w:firstRowLastColumn="0" w:lastRowFirstColumn="0" w:lastRowLastColumn="0"/>
            </w:pPr>
          </w:p>
        </w:tc>
        <w:tc>
          <w:tcPr>
            <w:tcW w:w="0" w:type="dxa"/>
            <w:shd w:val="clear" w:color="auto" w:fill="FFFFFF" w:themeFill="background1"/>
            <w:vAlign w:val="center"/>
          </w:tcPr>
          <w:p w14:paraId="3DEDC788" w14:textId="60EC6AA1" w:rsidR="00536D96" w:rsidRPr="00BE6C7F" w:rsidRDefault="00536D96">
            <w:pPr>
              <w:pStyle w:val="Table-small"/>
              <w:cnfStyle w:val="000000100000" w:firstRow="0" w:lastRow="0" w:firstColumn="0" w:lastColumn="0" w:oddVBand="0" w:evenVBand="0" w:oddHBand="1" w:evenHBand="0" w:firstRowFirstColumn="0" w:firstRowLastColumn="0" w:lastRowFirstColumn="0" w:lastRowLastColumn="0"/>
              <w:rPr>
                <w:u w:val="single"/>
              </w:rPr>
            </w:pPr>
            <w:r w:rsidRPr="00BE6C7F">
              <w:rPr>
                <w:u w:val="single"/>
              </w:rPr>
              <w:t>Voltage Mode</w:t>
            </w:r>
          </w:p>
        </w:tc>
        <w:tc>
          <w:tcPr>
            <w:tcW w:w="0" w:type="dxa"/>
            <w:gridSpan w:val="2"/>
            <w:shd w:val="clear" w:color="auto" w:fill="FFFFFF" w:themeFill="background1"/>
            <w:vAlign w:val="center"/>
          </w:tcPr>
          <w:p w14:paraId="660C7802" w14:textId="77777777" w:rsidR="00536D96" w:rsidRDefault="00536D96" w:rsidP="006E0620">
            <w:pPr>
              <w:pStyle w:val="Table-small"/>
              <w:spacing w:before="0" w:after="0"/>
              <w:cnfStyle w:val="000000100000" w:firstRow="0" w:lastRow="0" w:firstColumn="0" w:lastColumn="0" w:oddVBand="0" w:evenVBand="0" w:oddHBand="1" w:evenHBand="0" w:firstRowFirstColumn="0" w:firstRowLastColumn="0" w:lastRowFirstColumn="0" w:lastRowLastColumn="0"/>
            </w:pPr>
          </w:p>
        </w:tc>
      </w:tr>
      <w:tr w:rsidR="00502EDA" w:rsidRPr="00D378DA" w14:paraId="573FFD70" w14:textId="77777777" w:rsidTr="00267686">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027EB107" w14:textId="77777777" w:rsidR="00C31978" w:rsidRPr="00B271FF" w:rsidRDefault="00C31978">
            <w:pPr>
              <w:pStyle w:val="Table-small"/>
              <w:rPr>
                <w:b w:val="0"/>
                <w:bCs w:val="0"/>
              </w:rPr>
            </w:pPr>
          </w:p>
        </w:tc>
        <w:tc>
          <w:tcPr>
            <w:tcW w:w="0" w:type="dxa"/>
            <w:gridSpan w:val="2"/>
            <w:shd w:val="clear" w:color="auto" w:fill="FFFFFF" w:themeFill="background1"/>
            <w:vAlign w:val="center"/>
          </w:tcPr>
          <w:p w14:paraId="515A1DBA" w14:textId="77777777" w:rsidR="00C31978" w:rsidRDefault="00C31978" w:rsidP="006E0620">
            <w:pPr>
              <w:pStyle w:val="Table-small"/>
              <w:cnfStyle w:val="000000000000" w:firstRow="0" w:lastRow="0" w:firstColumn="0" w:lastColumn="0" w:oddVBand="0" w:evenVBand="0" w:oddHBand="0" w:evenHBand="0" w:firstRowFirstColumn="0" w:firstRowLastColumn="0" w:lastRowFirstColumn="0" w:lastRowLastColumn="0"/>
            </w:pPr>
          </w:p>
        </w:tc>
        <w:tc>
          <w:tcPr>
            <w:tcW w:w="0" w:type="dxa"/>
            <w:shd w:val="clear" w:color="auto" w:fill="FFFFFF" w:themeFill="background1"/>
            <w:vAlign w:val="center"/>
          </w:tcPr>
          <w:p w14:paraId="09334DA8" w14:textId="44F69419" w:rsidR="00C31978" w:rsidRDefault="0012552B">
            <w:pPr>
              <w:pStyle w:val="Table-small"/>
              <w:cnfStyle w:val="000000000000" w:firstRow="0" w:lastRow="0" w:firstColumn="0" w:lastColumn="0" w:oddVBand="0" w:evenVBand="0" w:oddHBand="0" w:evenHBand="0" w:firstRowFirstColumn="0" w:firstRowLastColumn="0" w:lastRowFirstColumn="0" w:lastRowLastColumn="0"/>
            </w:pPr>
            <w:r>
              <w:t>Voltage</w:t>
            </w:r>
          </w:p>
        </w:tc>
        <w:tc>
          <w:tcPr>
            <w:tcW w:w="0" w:type="dxa"/>
            <w:gridSpan w:val="2"/>
            <w:shd w:val="clear" w:color="auto" w:fill="FFFFFF" w:themeFill="background1"/>
            <w:vAlign w:val="center"/>
          </w:tcPr>
          <w:p w14:paraId="1036CB6C" w14:textId="574E2D26" w:rsidR="00C31978" w:rsidRDefault="0012552B" w:rsidP="006E0620">
            <w:pPr>
              <w:pStyle w:val="Table-small"/>
              <w:spacing w:before="0" w:after="0"/>
              <w:cnfStyle w:val="000000000000" w:firstRow="0" w:lastRow="0" w:firstColumn="0" w:lastColumn="0" w:oddVBand="0" w:evenVBand="0" w:oddHBand="0" w:evenHBand="0" w:firstRowFirstColumn="0" w:firstRowLastColumn="0" w:lastRowFirstColumn="0" w:lastRowLastColumn="0"/>
            </w:pPr>
            <w:r>
              <w:t>0</w:t>
            </w:r>
            <w:r w:rsidR="00C31978">
              <w:t xml:space="preserve"> V</w:t>
            </w:r>
          </w:p>
        </w:tc>
      </w:tr>
      <w:tr w:rsidR="00502EDA" w:rsidRPr="00D378DA" w14:paraId="5B5A43DD"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259BC49E" w14:textId="77777777" w:rsidR="00536D96" w:rsidRPr="00B271FF" w:rsidRDefault="00536D96">
            <w:pPr>
              <w:pStyle w:val="Table-small"/>
              <w:rPr>
                <w:b w:val="0"/>
                <w:bCs w:val="0"/>
              </w:rPr>
            </w:pPr>
          </w:p>
        </w:tc>
        <w:tc>
          <w:tcPr>
            <w:tcW w:w="0" w:type="dxa"/>
            <w:gridSpan w:val="2"/>
            <w:shd w:val="clear" w:color="auto" w:fill="FFFFFF" w:themeFill="background1"/>
            <w:vAlign w:val="center"/>
          </w:tcPr>
          <w:p w14:paraId="63D29BD7" w14:textId="77777777" w:rsidR="00536D96" w:rsidRDefault="00536D96" w:rsidP="006E0620">
            <w:pPr>
              <w:pStyle w:val="Table-small"/>
              <w:cnfStyle w:val="000000100000" w:firstRow="0" w:lastRow="0" w:firstColumn="0" w:lastColumn="0" w:oddVBand="0" w:evenVBand="0" w:oddHBand="1" w:evenHBand="0" w:firstRowFirstColumn="0" w:firstRowLastColumn="0" w:lastRowFirstColumn="0" w:lastRowLastColumn="0"/>
            </w:pPr>
          </w:p>
        </w:tc>
        <w:tc>
          <w:tcPr>
            <w:tcW w:w="0" w:type="dxa"/>
            <w:shd w:val="clear" w:color="auto" w:fill="FFFFFF" w:themeFill="background1"/>
            <w:vAlign w:val="center"/>
          </w:tcPr>
          <w:p w14:paraId="21B17B06" w14:textId="16809FA3" w:rsidR="00536D96" w:rsidRDefault="0012552B">
            <w:pPr>
              <w:pStyle w:val="Table-small"/>
              <w:cnfStyle w:val="000000100000" w:firstRow="0" w:lastRow="0" w:firstColumn="0" w:lastColumn="0" w:oddVBand="0" w:evenVBand="0" w:oddHBand="1" w:evenHBand="0" w:firstRowFirstColumn="0" w:firstRowLastColumn="0" w:lastRowFirstColumn="0" w:lastRowLastColumn="0"/>
            </w:pPr>
            <w:r>
              <w:t>Current limit</w:t>
            </w:r>
          </w:p>
        </w:tc>
        <w:tc>
          <w:tcPr>
            <w:tcW w:w="0" w:type="dxa"/>
            <w:gridSpan w:val="2"/>
            <w:shd w:val="clear" w:color="auto" w:fill="FFFFFF" w:themeFill="background1"/>
            <w:vAlign w:val="center"/>
          </w:tcPr>
          <w:p w14:paraId="30C94895" w14:textId="62F9821E" w:rsidR="00536D96" w:rsidRDefault="00E13A54" w:rsidP="006E0620">
            <w:pPr>
              <w:pStyle w:val="Table-small"/>
              <w:spacing w:before="0" w:after="0"/>
              <w:cnfStyle w:val="000000100000" w:firstRow="0" w:lastRow="0" w:firstColumn="0" w:lastColumn="0" w:oddVBand="0" w:evenVBand="0" w:oddHBand="1" w:evenHBand="0" w:firstRowFirstColumn="0" w:firstRowLastColumn="0" w:lastRowFirstColumn="0" w:lastRowLastColumn="0"/>
            </w:pPr>
            <w:r>
              <w:t>200 uA</w:t>
            </w:r>
          </w:p>
        </w:tc>
      </w:tr>
      <w:tr w:rsidR="00D9441F" w:rsidRPr="0039220E" w14:paraId="179D3DE7" w14:textId="77777777" w:rsidTr="00267686">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14F5FDE3" w14:textId="792A07DA" w:rsidR="006E0620" w:rsidRPr="00B271FF" w:rsidRDefault="006E0620" w:rsidP="00BE6C7F">
            <w:pPr>
              <w:pStyle w:val="Table-small"/>
              <w:rPr>
                <w:b w:val="0"/>
                <w:bCs w:val="0"/>
              </w:rPr>
            </w:pPr>
            <w:r w:rsidRPr="00B271FF">
              <w:rPr>
                <w:b w:val="0"/>
                <w:bCs w:val="0"/>
              </w:rPr>
              <w:t>2.5</w:t>
            </w:r>
          </w:p>
        </w:tc>
        <w:tc>
          <w:tcPr>
            <w:tcW w:w="0" w:type="dxa"/>
            <w:gridSpan w:val="2"/>
            <w:shd w:val="clear" w:color="auto" w:fill="FFFFFF" w:themeFill="background1"/>
            <w:vAlign w:val="center"/>
          </w:tcPr>
          <w:p w14:paraId="3C19BD57" w14:textId="3EF616A1" w:rsidR="006E0620" w:rsidRDefault="006E0620" w:rsidP="006E0620">
            <w:pPr>
              <w:pStyle w:val="Table-small"/>
              <w:cnfStyle w:val="000000000000" w:firstRow="0" w:lastRow="0" w:firstColumn="0" w:lastColumn="0" w:oddVBand="0" w:evenVBand="0" w:oddHBand="0" w:evenHBand="0" w:firstRowFirstColumn="0" w:firstRowLastColumn="0" w:lastRowFirstColumn="0" w:lastRowLastColumn="0"/>
            </w:pPr>
            <w:r>
              <w:t>Measure the block’s output for each trim setting</w:t>
            </w:r>
          </w:p>
        </w:tc>
        <w:tc>
          <w:tcPr>
            <w:tcW w:w="0" w:type="dxa"/>
            <w:shd w:val="clear" w:color="auto" w:fill="FFFFFF" w:themeFill="background1"/>
            <w:vAlign w:val="center"/>
          </w:tcPr>
          <w:p w14:paraId="42817E35" w14:textId="5C7C289C" w:rsidR="006E0620" w:rsidRDefault="006E0620" w:rsidP="00BE6C7F">
            <w:pPr>
              <w:pStyle w:val="Table-small"/>
              <w:cnfStyle w:val="000000000000" w:firstRow="0" w:lastRow="0" w:firstColumn="0" w:lastColumn="0" w:oddVBand="0" w:evenVBand="0" w:oddHBand="0" w:evenHBand="0" w:firstRowFirstColumn="0" w:firstRowLastColumn="0" w:lastRowFirstColumn="0" w:lastRowLastColumn="0"/>
            </w:pPr>
            <w:r>
              <w:t>Block specification table</w:t>
            </w:r>
          </w:p>
        </w:tc>
        <w:tc>
          <w:tcPr>
            <w:tcW w:w="0" w:type="dxa"/>
            <w:gridSpan w:val="2"/>
            <w:shd w:val="clear" w:color="auto" w:fill="FFFFFF" w:themeFill="background1"/>
            <w:vAlign w:val="center"/>
          </w:tcPr>
          <w:p w14:paraId="7CD39BA8" w14:textId="3538A5A6" w:rsidR="006E0620" w:rsidRDefault="006E0620" w:rsidP="006E0620">
            <w:pPr>
              <w:pStyle w:val="Table-small"/>
              <w:spacing w:before="0" w:after="0"/>
              <w:cnfStyle w:val="000000000000" w:firstRow="0" w:lastRow="0" w:firstColumn="0" w:lastColumn="0" w:oddVBand="0" w:evenVBand="0" w:oddHBand="0" w:evenHBand="0" w:firstRowFirstColumn="0" w:firstRowLastColumn="0" w:lastRowFirstColumn="0" w:lastRowLastColumn="0"/>
            </w:pPr>
            <w:r>
              <w:t> </w:t>
            </w:r>
          </w:p>
        </w:tc>
      </w:tr>
      <w:tr w:rsidR="00D9441F" w:rsidRPr="0039220E" w14:paraId="4E61D29A"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5F71269B" w14:textId="4B760C0F" w:rsidR="006E0620" w:rsidRPr="00B271FF" w:rsidDel="00D70A70" w:rsidRDefault="006E0620" w:rsidP="006E0620">
            <w:pPr>
              <w:pStyle w:val="Table-small"/>
              <w:rPr>
                <w:b w:val="0"/>
                <w:bCs w:val="0"/>
              </w:rPr>
            </w:pPr>
            <w:r w:rsidRPr="00B271FF">
              <w:rPr>
                <w:b w:val="0"/>
                <w:bCs w:val="0"/>
              </w:rPr>
              <w:t>2.6</w:t>
            </w:r>
          </w:p>
        </w:tc>
        <w:tc>
          <w:tcPr>
            <w:tcW w:w="0" w:type="dxa"/>
            <w:gridSpan w:val="2"/>
            <w:shd w:val="clear" w:color="auto" w:fill="FFFFFF" w:themeFill="background1"/>
            <w:vAlign w:val="center"/>
          </w:tcPr>
          <w:p w14:paraId="12E2FEA0" w14:textId="222ED099" w:rsidR="006E0620" w:rsidRDefault="006E0620" w:rsidP="006E0620">
            <w:pPr>
              <w:pStyle w:val="Table-small"/>
              <w:cnfStyle w:val="000000100000" w:firstRow="0" w:lastRow="0" w:firstColumn="0" w:lastColumn="0" w:oddVBand="0" w:evenVBand="0" w:oddHBand="1" w:evenHBand="0" w:firstRowFirstColumn="0" w:firstRowLastColumn="0" w:lastRowFirstColumn="0" w:lastRowLastColumn="0"/>
            </w:pPr>
            <w:r>
              <w:t>Disconnect the SMU f</w:t>
            </w:r>
            <w:r w:rsidR="000203CD">
              <w:t>ro</w:t>
            </w:r>
            <w:r>
              <w:t>m the external pin</w:t>
            </w:r>
          </w:p>
        </w:tc>
        <w:tc>
          <w:tcPr>
            <w:tcW w:w="0" w:type="dxa"/>
            <w:shd w:val="clear" w:color="auto" w:fill="FFFFFF" w:themeFill="background1"/>
            <w:vAlign w:val="center"/>
          </w:tcPr>
          <w:p w14:paraId="294EEC56" w14:textId="77777777" w:rsidR="006E0620" w:rsidRDefault="006E0620" w:rsidP="006E0620">
            <w:pPr>
              <w:spacing w:before="0" w:after="0"/>
              <w:jc w:val="left"/>
              <w:cnfStyle w:val="000000100000" w:firstRow="0" w:lastRow="0" w:firstColumn="0" w:lastColumn="0" w:oddVBand="0" w:evenVBand="0" w:oddHBand="1" w:evenHBand="0" w:firstRowFirstColumn="0" w:firstRowLastColumn="0" w:lastRowFirstColumn="0" w:lastRowLastColumn="0"/>
            </w:pPr>
          </w:p>
        </w:tc>
        <w:tc>
          <w:tcPr>
            <w:tcW w:w="0" w:type="dxa"/>
            <w:gridSpan w:val="2"/>
            <w:shd w:val="clear" w:color="auto" w:fill="FFFFFF" w:themeFill="background1"/>
            <w:vAlign w:val="center"/>
          </w:tcPr>
          <w:p w14:paraId="53CD5929" w14:textId="77777777" w:rsidR="006E0620" w:rsidRDefault="006E0620" w:rsidP="006E0620">
            <w:pPr>
              <w:pStyle w:val="Table-small"/>
              <w:spacing w:before="0" w:after="0"/>
              <w:cnfStyle w:val="000000100000" w:firstRow="0" w:lastRow="0" w:firstColumn="0" w:lastColumn="0" w:oddVBand="0" w:evenVBand="0" w:oddHBand="1" w:evenHBand="0" w:firstRowFirstColumn="0" w:firstRowLastColumn="0" w:lastRowFirstColumn="0" w:lastRowLastColumn="0"/>
            </w:pPr>
          </w:p>
        </w:tc>
      </w:tr>
      <w:tr w:rsidR="00D9441F" w:rsidRPr="0039220E" w14:paraId="66D19921" w14:textId="77777777" w:rsidTr="00267686">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4ABA800F" w14:textId="790554F2" w:rsidR="006E0620" w:rsidRPr="00B271FF" w:rsidRDefault="006E0620" w:rsidP="00BE6C7F">
            <w:pPr>
              <w:pStyle w:val="Table-small"/>
              <w:rPr>
                <w:b w:val="0"/>
                <w:bCs w:val="0"/>
              </w:rPr>
            </w:pPr>
            <w:r w:rsidRPr="00B271FF">
              <w:rPr>
                <w:b w:val="0"/>
                <w:bCs w:val="0"/>
              </w:rPr>
              <w:t>2.7</w:t>
            </w:r>
          </w:p>
        </w:tc>
        <w:tc>
          <w:tcPr>
            <w:tcW w:w="0" w:type="dxa"/>
            <w:gridSpan w:val="2"/>
            <w:shd w:val="clear" w:color="auto" w:fill="FFFFFF" w:themeFill="background1"/>
            <w:vAlign w:val="center"/>
          </w:tcPr>
          <w:p w14:paraId="6FCFA832" w14:textId="2A49595F" w:rsidR="006E0620" w:rsidRDefault="006E0620" w:rsidP="006E0620">
            <w:pPr>
              <w:pStyle w:val="Table-small"/>
              <w:cnfStyle w:val="000000000000" w:firstRow="0" w:lastRow="0" w:firstColumn="0" w:lastColumn="0" w:oddVBand="0" w:evenVBand="0" w:oddHBand="0" w:evenHBand="0" w:firstRowFirstColumn="0" w:firstRowLastColumn="0" w:lastRowFirstColumn="0" w:lastRowLastColumn="0"/>
            </w:pPr>
            <w:r>
              <w:t>End of the block loop</w:t>
            </w:r>
            <w:r w:rsidR="00263E5E">
              <w:t>, go to 2 if more blocks remain.</w:t>
            </w:r>
          </w:p>
        </w:tc>
        <w:tc>
          <w:tcPr>
            <w:tcW w:w="0" w:type="dxa"/>
            <w:shd w:val="clear" w:color="auto" w:fill="FFFFFF" w:themeFill="background1"/>
            <w:vAlign w:val="center"/>
          </w:tcPr>
          <w:p w14:paraId="0C7483D3" w14:textId="0E16724E" w:rsidR="006E0620" w:rsidRDefault="006E0620" w:rsidP="006E0620">
            <w:pPr>
              <w:spacing w:before="0" w:after="0"/>
              <w:jc w:val="left"/>
              <w:cnfStyle w:val="000000000000" w:firstRow="0" w:lastRow="0" w:firstColumn="0" w:lastColumn="0" w:oddVBand="0" w:evenVBand="0" w:oddHBand="0" w:evenHBand="0" w:firstRowFirstColumn="0" w:firstRowLastColumn="0" w:lastRowFirstColumn="0" w:lastRowLastColumn="0"/>
            </w:pPr>
            <w:r>
              <w:t> </w:t>
            </w:r>
          </w:p>
        </w:tc>
        <w:tc>
          <w:tcPr>
            <w:tcW w:w="0" w:type="dxa"/>
            <w:gridSpan w:val="2"/>
            <w:shd w:val="clear" w:color="auto" w:fill="FFFFFF" w:themeFill="background1"/>
            <w:vAlign w:val="center"/>
          </w:tcPr>
          <w:p w14:paraId="6CF1DA4A" w14:textId="0E2BD9CE" w:rsidR="006E0620" w:rsidRDefault="006E0620" w:rsidP="006E0620">
            <w:pPr>
              <w:pStyle w:val="Table-small"/>
              <w:spacing w:before="0" w:after="0"/>
              <w:cnfStyle w:val="000000000000" w:firstRow="0" w:lastRow="0" w:firstColumn="0" w:lastColumn="0" w:oddVBand="0" w:evenVBand="0" w:oddHBand="0" w:evenHBand="0" w:firstRowFirstColumn="0" w:firstRowLastColumn="0" w:lastRowFirstColumn="0" w:lastRowLastColumn="0"/>
            </w:pPr>
            <w:r>
              <w:t> </w:t>
            </w:r>
          </w:p>
        </w:tc>
      </w:tr>
      <w:tr w:rsidR="006E0620" w:rsidRPr="00D378DA" w14:paraId="504049E7"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514E4E" w:themeFill="accent3" w:themeFillShade="BF"/>
          </w:tcPr>
          <w:p w14:paraId="6689D1BE" w14:textId="77777777" w:rsidR="006E0620" w:rsidRPr="00D378DA" w:rsidRDefault="006E0620" w:rsidP="006E0620">
            <w:pPr>
              <w:pStyle w:val="Table-small"/>
              <w:rPr>
                <w:rFonts w:cstheme="minorHAnsi"/>
                <w:szCs w:val="20"/>
              </w:rPr>
            </w:pPr>
            <w:r>
              <w:rPr>
                <w:rFonts w:cstheme="minorHAnsi"/>
                <w:color w:val="FFFFFF" w:themeColor="background1"/>
                <w:sz w:val="22"/>
                <w:szCs w:val="22"/>
              </w:rPr>
              <w:t>Notes</w:t>
            </w:r>
          </w:p>
        </w:tc>
      </w:tr>
      <w:tr w:rsidR="006E0620" w:rsidRPr="00D378DA" w14:paraId="772B47BD"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FFFFFF" w:themeFill="background1"/>
          </w:tcPr>
          <w:p w14:paraId="453210BB" w14:textId="77777777" w:rsidR="006E0620" w:rsidRDefault="006E0620" w:rsidP="006E0620">
            <w:pPr>
              <w:pStyle w:val="Table-small"/>
              <w:rPr>
                <w:rFonts w:cstheme="minorHAnsi"/>
                <w:b w:val="0"/>
                <w:bCs w:val="0"/>
                <w:szCs w:val="20"/>
              </w:rPr>
            </w:pPr>
            <w:r w:rsidRPr="00473F25">
              <w:rPr>
                <w:rFonts w:cstheme="minorHAnsi"/>
                <w:szCs w:val="20"/>
              </w:rPr>
              <w:t>Block specification table</w:t>
            </w:r>
          </w:p>
          <w:p w14:paraId="1ED5DFAB" w14:textId="77777777" w:rsidR="006E0620" w:rsidRDefault="006E0620" w:rsidP="006E0620">
            <w:pPr>
              <w:pStyle w:val="Table-small"/>
              <w:rPr>
                <w:rFonts w:cstheme="minorHAnsi"/>
                <w:szCs w:val="20"/>
              </w:rPr>
            </w:pPr>
          </w:p>
          <w:tbl>
            <w:tblPr>
              <w:tblStyle w:val="testreporttable"/>
              <w:tblW w:w="9383" w:type="dxa"/>
              <w:tblLook w:val="04A0" w:firstRow="1" w:lastRow="0" w:firstColumn="1" w:lastColumn="0" w:noHBand="0" w:noVBand="1"/>
            </w:tblPr>
            <w:tblGrid>
              <w:gridCol w:w="1384"/>
              <w:gridCol w:w="2193"/>
              <w:gridCol w:w="932"/>
              <w:gridCol w:w="1694"/>
              <w:gridCol w:w="1973"/>
              <w:gridCol w:w="1207"/>
            </w:tblGrid>
            <w:tr w:rsidR="00707549" w14:paraId="1D6E0A48" w14:textId="7F77A67A" w:rsidTr="00972F5A">
              <w:trPr>
                <w:cnfStyle w:val="100000000000" w:firstRow="1" w:lastRow="0" w:firstColumn="0" w:lastColumn="0" w:oddVBand="0" w:evenVBand="0" w:oddHBand="0" w:evenHBand="0" w:firstRowFirstColumn="0" w:firstRowLastColumn="0" w:lastRowFirstColumn="0" w:lastRowLastColumn="0"/>
              </w:trPr>
              <w:tc>
                <w:tcPr>
                  <w:tcW w:w="1384" w:type="dxa"/>
                </w:tcPr>
                <w:p w14:paraId="2CE65D70" w14:textId="77777777" w:rsidR="006E0620" w:rsidRDefault="006E0620" w:rsidP="006E0620">
                  <w:pPr>
                    <w:pStyle w:val="Table-small"/>
                    <w:rPr>
                      <w:rFonts w:cstheme="minorHAnsi"/>
                      <w:b w:val="0"/>
                      <w:bCs w:val="0"/>
                      <w:szCs w:val="20"/>
                    </w:rPr>
                  </w:pPr>
                  <w:r>
                    <w:rPr>
                      <w:rFonts w:cstheme="minorHAnsi"/>
                      <w:szCs w:val="20"/>
                    </w:rPr>
                    <w:t>Block Name</w:t>
                  </w:r>
                </w:p>
              </w:tc>
              <w:tc>
                <w:tcPr>
                  <w:tcW w:w="2193" w:type="dxa"/>
                </w:tcPr>
                <w:p w14:paraId="1C9B53A0" w14:textId="77777777" w:rsidR="006E0620" w:rsidRDefault="006E0620" w:rsidP="006E0620">
                  <w:pPr>
                    <w:pStyle w:val="Table-small"/>
                    <w:rPr>
                      <w:rFonts w:cstheme="minorHAnsi"/>
                      <w:b w:val="0"/>
                      <w:bCs w:val="0"/>
                      <w:szCs w:val="20"/>
                    </w:rPr>
                  </w:pPr>
                  <w:r>
                    <w:rPr>
                      <w:rFonts w:cstheme="minorHAnsi"/>
                      <w:szCs w:val="20"/>
                    </w:rPr>
                    <w:t>Test mux setting</w:t>
                  </w:r>
                </w:p>
              </w:tc>
              <w:tc>
                <w:tcPr>
                  <w:tcW w:w="932" w:type="dxa"/>
                </w:tcPr>
                <w:p w14:paraId="0DE3F4F9" w14:textId="77777777" w:rsidR="006E0620" w:rsidRDefault="006E0620" w:rsidP="006E0620">
                  <w:pPr>
                    <w:pStyle w:val="Table-small"/>
                    <w:rPr>
                      <w:rFonts w:cstheme="minorHAnsi"/>
                      <w:b w:val="0"/>
                      <w:bCs w:val="0"/>
                      <w:szCs w:val="20"/>
                    </w:rPr>
                  </w:pPr>
                  <w:r>
                    <w:rPr>
                      <w:rFonts w:cstheme="minorHAnsi"/>
                      <w:szCs w:val="20"/>
                    </w:rPr>
                    <w:t>Test Mux Pin</w:t>
                  </w:r>
                </w:p>
              </w:tc>
              <w:tc>
                <w:tcPr>
                  <w:tcW w:w="1694" w:type="dxa"/>
                </w:tcPr>
                <w:p w14:paraId="7D39B1BF" w14:textId="77777777" w:rsidR="006E0620" w:rsidRDefault="006E0620" w:rsidP="006E0620">
                  <w:pPr>
                    <w:pStyle w:val="Table-small"/>
                    <w:rPr>
                      <w:rFonts w:cstheme="minorHAnsi"/>
                      <w:b w:val="0"/>
                      <w:bCs w:val="0"/>
                      <w:szCs w:val="20"/>
                    </w:rPr>
                  </w:pPr>
                  <w:r>
                    <w:rPr>
                      <w:rFonts w:cstheme="minorHAnsi"/>
                      <w:szCs w:val="20"/>
                    </w:rPr>
                    <w:t>Output Pin</w:t>
                  </w:r>
                </w:p>
              </w:tc>
              <w:tc>
                <w:tcPr>
                  <w:tcW w:w="1973" w:type="dxa"/>
                </w:tcPr>
                <w:p w14:paraId="2964DC8E" w14:textId="77777777" w:rsidR="006E0620" w:rsidRPr="00A67237" w:rsidRDefault="006E0620" w:rsidP="006E0620">
                  <w:pPr>
                    <w:pStyle w:val="Table-small"/>
                    <w:rPr>
                      <w:rFonts w:cstheme="minorHAnsi"/>
                      <w:b w:val="0"/>
                      <w:bCs w:val="0"/>
                      <w:szCs w:val="20"/>
                    </w:rPr>
                  </w:pPr>
                  <w:r w:rsidRPr="00A67237">
                    <w:rPr>
                      <w:rFonts w:cstheme="minorHAnsi"/>
                      <w:szCs w:val="20"/>
                    </w:rPr>
                    <w:t>Trim registers</w:t>
                  </w:r>
                </w:p>
              </w:tc>
              <w:tc>
                <w:tcPr>
                  <w:tcW w:w="1207" w:type="dxa"/>
                </w:tcPr>
                <w:p w14:paraId="2C3AA1B0" w14:textId="475A7A33" w:rsidR="006E0620" w:rsidRDefault="006E0620" w:rsidP="006E0620">
                  <w:pPr>
                    <w:pStyle w:val="Table-small"/>
                    <w:rPr>
                      <w:rFonts w:cstheme="minorHAnsi"/>
                      <w:szCs w:val="20"/>
                    </w:rPr>
                  </w:pPr>
                  <w:commentRangeStart w:id="273"/>
                  <w:commentRangeStart w:id="274"/>
                  <w:r>
                    <w:rPr>
                      <w:rFonts w:cstheme="minorHAnsi"/>
                      <w:szCs w:val="20"/>
                    </w:rPr>
                    <w:t>SMU Mode</w:t>
                  </w:r>
                  <w:commentRangeEnd w:id="273"/>
                  <w:r w:rsidR="00113072">
                    <w:rPr>
                      <w:rStyle w:val="CommentReference"/>
                      <w:rFonts w:cstheme="minorHAnsi"/>
                      <w:sz w:val="20"/>
                      <w:szCs w:val="20"/>
                    </w:rPr>
                    <w:commentReference w:id="273"/>
                  </w:r>
                  <w:commentRangeEnd w:id="274"/>
                  <w:r w:rsidR="00E27F89">
                    <w:rPr>
                      <w:rStyle w:val="CommentReference"/>
                      <w:rFonts w:cstheme="minorHAnsi"/>
                      <w:sz w:val="20"/>
                      <w:szCs w:val="20"/>
                    </w:rPr>
                    <w:commentReference w:id="274"/>
                  </w:r>
                </w:p>
              </w:tc>
            </w:tr>
            <w:tr w:rsidR="00CD696A" w14:paraId="15098B94" w14:textId="3CC78A6E" w:rsidTr="00BE6C7F">
              <w:tc>
                <w:tcPr>
                  <w:tcW w:w="0" w:type="dxa"/>
                </w:tcPr>
                <w:p w14:paraId="218D25B4" w14:textId="77777777" w:rsidR="006E0620" w:rsidRDefault="006E0620" w:rsidP="006E0620">
                  <w:pPr>
                    <w:pStyle w:val="Table-small"/>
                    <w:rPr>
                      <w:rFonts w:cstheme="minorHAnsi"/>
                      <w:b/>
                      <w:bCs/>
                      <w:szCs w:val="20"/>
                    </w:rPr>
                  </w:pPr>
                  <w:r>
                    <w:rPr>
                      <w:rFonts w:cstheme="minorHAnsi"/>
                      <w:b/>
                      <w:bCs/>
                      <w:szCs w:val="20"/>
                    </w:rPr>
                    <w:t>bandgap voltage</w:t>
                  </w:r>
                </w:p>
              </w:tc>
              <w:tc>
                <w:tcPr>
                  <w:tcW w:w="0" w:type="dxa"/>
                </w:tcPr>
                <w:p w14:paraId="3EEC310C" w14:textId="77777777" w:rsidR="006E0620" w:rsidRDefault="006E0620" w:rsidP="006E0620">
                  <w:pPr>
                    <w:pStyle w:val="Table-small"/>
                    <w:rPr>
                      <w:rFonts w:cstheme="minorHAnsi"/>
                      <w:b/>
                      <w:bCs/>
                      <w:szCs w:val="20"/>
                    </w:rPr>
                  </w:pPr>
                  <w:r>
                    <w:rPr>
                      <w:rFonts w:cstheme="minorHAnsi"/>
                      <w:b/>
                      <w:bCs/>
                      <w:szCs w:val="20"/>
                    </w:rPr>
                    <w:t>vref_tst</w:t>
                  </w:r>
                </w:p>
              </w:tc>
              <w:tc>
                <w:tcPr>
                  <w:tcW w:w="0" w:type="dxa"/>
                </w:tcPr>
                <w:p w14:paraId="06227E37" w14:textId="77777777" w:rsidR="006E0620" w:rsidRDefault="006E0620" w:rsidP="006E0620">
                  <w:pPr>
                    <w:pStyle w:val="Table-small"/>
                    <w:rPr>
                      <w:rFonts w:cstheme="minorHAnsi"/>
                      <w:b/>
                      <w:bCs/>
                      <w:szCs w:val="20"/>
                    </w:rPr>
                  </w:pPr>
                  <w:r>
                    <w:rPr>
                      <w:rFonts w:cstheme="minorHAnsi"/>
                      <w:b/>
                      <w:bCs/>
                      <w:szCs w:val="20"/>
                    </w:rPr>
                    <w:t>gpio_0</w:t>
                  </w:r>
                </w:p>
              </w:tc>
              <w:tc>
                <w:tcPr>
                  <w:tcW w:w="0" w:type="dxa"/>
                </w:tcPr>
                <w:p w14:paraId="7450CA2F" w14:textId="77777777" w:rsidR="006E0620" w:rsidRDefault="006E0620" w:rsidP="006E0620">
                  <w:pPr>
                    <w:pStyle w:val="Table-small"/>
                    <w:rPr>
                      <w:rFonts w:cstheme="minorHAnsi"/>
                      <w:b/>
                      <w:bCs/>
                      <w:szCs w:val="20"/>
                    </w:rPr>
                  </w:pPr>
                  <w:r>
                    <w:rPr>
                      <w:rFonts w:cstheme="minorHAnsi"/>
                      <w:b/>
                      <w:bCs/>
                      <w:szCs w:val="20"/>
                    </w:rPr>
                    <w:t>/</w:t>
                  </w:r>
                </w:p>
              </w:tc>
              <w:tc>
                <w:tcPr>
                  <w:tcW w:w="0" w:type="dxa"/>
                </w:tcPr>
                <w:p w14:paraId="5A6974D8" w14:textId="77777777" w:rsidR="006E0620" w:rsidRDefault="006E0620" w:rsidP="006E0620">
                  <w:pPr>
                    <w:pStyle w:val="Table-small"/>
                    <w:rPr>
                      <w:rFonts w:cstheme="minorHAnsi"/>
                      <w:b/>
                      <w:bCs/>
                      <w:szCs w:val="20"/>
                    </w:rPr>
                  </w:pPr>
                  <w:r w:rsidRPr="006D012C">
                    <w:rPr>
                      <w:rFonts w:cstheme="minorHAnsi"/>
                      <w:b/>
                      <w:bCs/>
                      <w:szCs w:val="20"/>
                    </w:rPr>
                    <w:t>trim_vireftempco</w:t>
                  </w:r>
                </w:p>
                <w:p w14:paraId="1AB46168" w14:textId="77777777" w:rsidR="006E0620" w:rsidRDefault="006E0620" w:rsidP="006E0620">
                  <w:pPr>
                    <w:pStyle w:val="Table-small"/>
                    <w:rPr>
                      <w:rFonts w:cstheme="minorHAnsi"/>
                      <w:b/>
                      <w:bCs/>
                      <w:szCs w:val="20"/>
                    </w:rPr>
                  </w:pPr>
                  <w:r w:rsidRPr="006D012C">
                    <w:rPr>
                      <w:rFonts w:cstheme="minorHAnsi"/>
                      <w:b/>
                      <w:bCs/>
                      <w:szCs w:val="20"/>
                    </w:rPr>
                    <w:t>trim_vref</w:t>
                  </w:r>
                </w:p>
              </w:tc>
              <w:tc>
                <w:tcPr>
                  <w:tcW w:w="0" w:type="dxa"/>
                </w:tcPr>
                <w:p w14:paraId="4E167627" w14:textId="3B4EB451" w:rsidR="006E0620" w:rsidRPr="006D012C" w:rsidRDefault="00972F5A" w:rsidP="006E0620">
                  <w:pPr>
                    <w:pStyle w:val="Table-small"/>
                    <w:rPr>
                      <w:rFonts w:cstheme="minorHAnsi"/>
                      <w:b/>
                      <w:bCs/>
                      <w:szCs w:val="20"/>
                    </w:rPr>
                  </w:pPr>
                  <w:r>
                    <w:rPr>
                      <w:rFonts w:cstheme="minorHAnsi"/>
                      <w:b/>
                      <w:bCs/>
                      <w:szCs w:val="20"/>
                    </w:rPr>
                    <w:t>Current</w:t>
                  </w:r>
                </w:p>
              </w:tc>
            </w:tr>
            <w:tr w:rsidR="00CD696A" w14:paraId="6028798C" w14:textId="7B9DD624" w:rsidTr="00BE6C7F">
              <w:tc>
                <w:tcPr>
                  <w:tcW w:w="0" w:type="dxa"/>
                </w:tcPr>
                <w:p w14:paraId="2A3C7A78" w14:textId="77777777" w:rsidR="006E0620" w:rsidRDefault="006E0620" w:rsidP="006E0620">
                  <w:pPr>
                    <w:pStyle w:val="Table-small"/>
                    <w:rPr>
                      <w:rFonts w:cstheme="minorHAnsi"/>
                      <w:b/>
                      <w:bCs/>
                      <w:szCs w:val="20"/>
                    </w:rPr>
                  </w:pPr>
                  <w:r>
                    <w:rPr>
                      <w:rFonts w:cstheme="minorHAnsi"/>
                      <w:b/>
                      <w:bCs/>
                      <w:szCs w:val="20"/>
                    </w:rPr>
                    <w:t>ptat</w:t>
                  </w:r>
                </w:p>
              </w:tc>
              <w:tc>
                <w:tcPr>
                  <w:tcW w:w="0" w:type="dxa"/>
                </w:tcPr>
                <w:p w14:paraId="6D330EEE" w14:textId="77777777" w:rsidR="006E0620" w:rsidRDefault="006E0620" w:rsidP="006E0620">
                  <w:pPr>
                    <w:pStyle w:val="Table-small"/>
                    <w:rPr>
                      <w:rFonts w:cstheme="minorHAnsi"/>
                      <w:b/>
                      <w:bCs/>
                      <w:szCs w:val="20"/>
                    </w:rPr>
                  </w:pPr>
                  <w:r>
                    <w:rPr>
                      <w:rFonts w:cstheme="minorHAnsi"/>
                      <w:b/>
                      <w:bCs/>
                      <w:szCs w:val="20"/>
                    </w:rPr>
                    <w:t>vref_ptat</w:t>
                  </w:r>
                </w:p>
              </w:tc>
              <w:tc>
                <w:tcPr>
                  <w:tcW w:w="0" w:type="dxa"/>
                </w:tcPr>
                <w:p w14:paraId="5AD0A949" w14:textId="77777777" w:rsidR="006E0620" w:rsidRDefault="006E0620" w:rsidP="006E0620">
                  <w:pPr>
                    <w:pStyle w:val="Table-small"/>
                    <w:rPr>
                      <w:rFonts w:cstheme="minorHAnsi"/>
                      <w:b/>
                      <w:bCs/>
                      <w:szCs w:val="20"/>
                    </w:rPr>
                  </w:pPr>
                  <w:r>
                    <w:rPr>
                      <w:rFonts w:cstheme="minorHAnsi"/>
                      <w:b/>
                      <w:bCs/>
                      <w:szCs w:val="20"/>
                    </w:rPr>
                    <w:t>gpio_1</w:t>
                  </w:r>
                </w:p>
              </w:tc>
              <w:tc>
                <w:tcPr>
                  <w:tcW w:w="0" w:type="dxa"/>
                </w:tcPr>
                <w:p w14:paraId="11FB33DB" w14:textId="77777777" w:rsidR="006E0620" w:rsidRDefault="006E0620" w:rsidP="006E0620">
                  <w:pPr>
                    <w:pStyle w:val="Table-small"/>
                    <w:rPr>
                      <w:rFonts w:cstheme="minorHAnsi"/>
                      <w:b/>
                      <w:bCs/>
                      <w:szCs w:val="20"/>
                    </w:rPr>
                  </w:pPr>
                  <w:r>
                    <w:rPr>
                      <w:rFonts w:cstheme="minorHAnsi"/>
                      <w:b/>
                      <w:bCs/>
                      <w:szCs w:val="20"/>
                    </w:rPr>
                    <w:t>/</w:t>
                  </w:r>
                </w:p>
              </w:tc>
              <w:tc>
                <w:tcPr>
                  <w:tcW w:w="0" w:type="dxa"/>
                </w:tcPr>
                <w:p w14:paraId="6D012655" w14:textId="77777777" w:rsidR="006E0620" w:rsidRDefault="006E0620" w:rsidP="006E0620">
                  <w:pPr>
                    <w:pStyle w:val="Table-small"/>
                    <w:rPr>
                      <w:rFonts w:cstheme="minorHAnsi"/>
                      <w:b/>
                      <w:bCs/>
                      <w:szCs w:val="20"/>
                    </w:rPr>
                  </w:pPr>
                  <w:r>
                    <w:rPr>
                      <w:rFonts w:cstheme="minorHAnsi"/>
                      <w:b/>
                      <w:bCs/>
                      <w:szCs w:val="20"/>
                    </w:rPr>
                    <w:t>trim_ptat_vref</w:t>
                  </w:r>
                </w:p>
              </w:tc>
              <w:tc>
                <w:tcPr>
                  <w:tcW w:w="0" w:type="dxa"/>
                </w:tcPr>
                <w:p w14:paraId="712D15F1" w14:textId="574AC1B1" w:rsidR="006E0620" w:rsidRDefault="00972F5A" w:rsidP="006E0620">
                  <w:pPr>
                    <w:pStyle w:val="Table-small"/>
                    <w:rPr>
                      <w:rFonts w:cstheme="minorHAnsi"/>
                      <w:b/>
                      <w:bCs/>
                      <w:szCs w:val="20"/>
                    </w:rPr>
                  </w:pPr>
                  <w:r>
                    <w:rPr>
                      <w:rFonts w:cstheme="minorHAnsi"/>
                      <w:b/>
                      <w:bCs/>
                      <w:szCs w:val="20"/>
                    </w:rPr>
                    <w:t>Current</w:t>
                  </w:r>
                </w:p>
              </w:tc>
            </w:tr>
            <w:tr w:rsidR="00CD696A" w14:paraId="46270BCD" w14:textId="6730B1AC" w:rsidTr="00BE6C7F">
              <w:tc>
                <w:tcPr>
                  <w:tcW w:w="0" w:type="dxa"/>
                </w:tcPr>
                <w:p w14:paraId="0BCBD4A4" w14:textId="77777777" w:rsidR="006E0620" w:rsidRDefault="006E0620" w:rsidP="006E0620">
                  <w:pPr>
                    <w:pStyle w:val="Table-small"/>
                    <w:rPr>
                      <w:rFonts w:cstheme="minorHAnsi"/>
                      <w:b/>
                      <w:bCs/>
                      <w:szCs w:val="20"/>
                    </w:rPr>
                  </w:pPr>
                  <w:r>
                    <w:rPr>
                      <w:rFonts w:cstheme="minorHAnsi"/>
                      <w:b/>
                      <w:bCs/>
                      <w:szCs w:val="20"/>
                    </w:rPr>
                    <w:t>bandgap current</w:t>
                  </w:r>
                </w:p>
              </w:tc>
              <w:tc>
                <w:tcPr>
                  <w:tcW w:w="0" w:type="dxa"/>
                </w:tcPr>
                <w:p w14:paraId="25A956D2" w14:textId="77777777" w:rsidR="006E0620" w:rsidRDefault="006E0620" w:rsidP="006E0620">
                  <w:pPr>
                    <w:pStyle w:val="Table-small"/>
                    <w:rPr>
                      <w:rFonts w:cstheme="minorHAnsi"/>
                      <w:b/>
                      <w:bCs/>
                      <w:szCs w:val="20"/>
                    </w:rPr>
                  </w:pPr>
                  <w:r>
                    <w:rPr>
                      <w:rFonts w:cstheme="minorHAnsi"/>
                      <w:b/>
                      <w:bCs/>
                      <w:szCs w:val="20"/>
                    </w:rPr>
                    <w:t>ptat_crt_10u</w:t>
                  </w:r>
                </w:p>
              </w:tc>
              <w:tc>
                <w:tcPr>
                  <w:tcW w:w="0" w:type="dxa"/>
                </w:tcPr>
                <w:p w14:paraId="6C747574" w14:textId="77777777" w:rsidR="006E0620" w:rsidRDefault="006E0620" w:rsidP="006E0620">
                  <w:pPr>
                    <w:pStyle w:val="Table-small"/>
                    <w:rPr>
                      <w:rFonts w:cstheme="minorHAnsi"/>
                      <w:b/>
                      <w:bCs/>
                      <w:szCs w:val="20"/>
                    </w:rPr>
                  </w:pPr>
                  <w:r>
                    <w:rPr>
                      <w:rFonts w:cstheme="minorHAnsi"/>
                      <w:b/>
                      <w:bCs/>
                      <w:szCs w:val="20"/>
                    </w:rPr>
                    <w:t>gpio_0</w:t>
                  </w:r>
                </w:p>
              </w:tc>
              <w:tc>
                <w:tcPr>
                  <w:tcW w:w="0" w:type="dxa"/>
                </w:tcPr>
                <w:p w14:paraId="4ACAC1B3" w14:textId="77777777" w:rsidR="006E0620" w:rsidRDefault="006E0620" w:rsidP="006E0620">
                  <w:pPr>
                    <w:pStyle w:val="Table-small"/>
                    <w:rPr>
                      <w:rFonts w:cstheme="minorHAnsi"/>
                      <w:b/>
                      <w:bCs/>
                      <w:szCs w:val="20"/>
                    </w:rPr>
                  </w:pPr>
                  <w:r>
                    <w:rPr>
                      <w:rFonts w:cstheme="minorHAnsi"/>
                      <w:b/>
                      <w:bCs/>
                      <w:szCs w:val="20"/>
                    </w:rPr>
                    <w:t>/</w:t>
                  </w:r>
                </w:p>
              </w:tc>
              <w:tc>
                <w:tcPr>
                  <w:tcW w:w="0" w:type="dxa"/>
                </w:tcPr>
                <w:p w14:paraId="5F75D2DB" w14:textId="77777777" w:rsidR="006E0620" w:rsidRDefault="006E0620" w:rsidP="006E0620">
                  <w:pPr>
                    <w:pStyle w:val="Table-small"/>
                    <w:rPr>
                      <w:rFonts w:cstheme="minorHAnsi"/>
                      <w:b/>
                      <w:bCs/>
                      <w:szCs w:val="20"/>
                    </w:rPr>
                  </w:pPr>
                  <w:r>
                    <w:rPr>
                      <w:rFonts w:cstheme="minorHAnsi"/>
                      <w:b/>
                      <w:bCs/>
                      <w:szCs w:val="20"/>
                    </w:rPr>
                    <w:t>trim_iref10u</w:t>
                  </w:r>
                </w:p>
              </w:tc>
              <w:tc>
                <w:tcPr>
                  <w:tcW w:w="0" w:type="dxa"/>
                </w:tcPr>
                <w:p w14:paraId="521D0EE4" w14:textId="6BB43A84" w:rsidR="006E0620" w:rsidRDefault="00972F5A" w:rsidP="006E0620">
                  <w:pPr>
                    <w:pStyle w:val="Table-small"/>
                    <w:rPr>
                      <w:rFonts w:cstheme="minorHAnsi"/>
                      <w:b/>
                      <w:bCs/>
                      <w:szCs w:val="20"/>
                    </w:rPr>
                  </w:pPr>
                  <w:r>
                    <w:rPr>
                      <w:rFonts w:cstheme="minorHAnsi"/>
                      <w:b/>
                      <w:bCs/>
                      <w:szCs w:val="20"/>
                    </w:rPr>
                    <w:t>Voltage</w:t>
                  </w:r>
                </w:p>
              </w:tc>
            </w:tr>
            <w:tr w:rsidR="00CD696A" w14:paraId="343E4D64" w14:textId="4F1C110F" w:rsidTr="00BE6C7F">
              <w:tc>
                <w:tcPr>
                  <w:tcW w:w="0" w:type="dxa"/>
                </w:tcPr>
                <w:p w14:paraId="62FC950E" w14:textId="77777777" w:rsidR="006E0620" w:rsidRDefault="006E0620" w:rsidP="006E0620">
                  <w:pPr>
                    <w:pStyle w:val="Table-small"/>
                    <w:rPr>
                      <w:rFonts w:cstheme="minorHAnsi"/>
                      <w:b/>
                      <w:bCs/>
                      <w:szCs w:val="20"/>
                    </w:rPr>
                  </w:pPr>
                  <w:r>
                    <w:rPr>
                      <w:rFonts w:cstheme="minorHAnsi"/>
                      <w:b/>
                      <w:bCs/>
                      <w:szCs w:val="20"/>
                    </w:rPr>
                    <w:t>ldo_cp</w:t>
                  </w:r>
                </w:p>
              </w:tc>
              <w:tc>
                <w:tcPr>
                  <w:tcW w:w="0" w:type="dxa"/>
                </w:tcPr>
                <w:p w14:paraId="0EEF3545" w14:textId="77777777" w:rsidR="006E0620" w:rsidRDefault="006E0620" w:rsidP="006E0620">
                  <w:pPr>
                    <w:pStyle w:val="Table-small"/>
                    <w:rPr>
                      <w:rFonts w:cstheme="minorHAnsi"/>
                      <w:b/>
                      <w:bCs/>
                      <w:szCs w:val="20"/>
                    </w:rPr>
                  </w:pPr>
                  <w:r>
                    <w:rPr>
                      <w:rFonts w:cstheme="minorHAnsi"/>
                      <w:b/>
                      <w:bCs/>
                      <w:szCs w:val="20"/>
                    </w:rPr>
                    <w:t>vtst_vddcp</w:t>
                  </w:r>
                </w:p>
              </w:tc>
              <w:tc>
                <w:tcPr>
                  <w:tcW w:w="0" w:type="dxa"/>
                </w:tcPr>
                <w:p w14:paraId="09DB6339" w14:textId="77777777" w:rsidR="006E0620" w:rsidRDefault="006E0620" w:rsidP="006E0620">
                  <w:pPr>
                    <w:pStyle w:val="Table-small"/>
                    <w:rPr>
                      <w:rFonts w:cstheme="minorHAnsi"/>
                      <w:b/>
                      <w:bCs/>
                      <w:szCs w:val="20"/>
                    </w:rPr>
                  </w:pPr>
                  <w:r>
                    <w:rPr>
                      <w:rFonts w:cstheme="minorHAnsi"/>
                      <w:b/>
                      <w:bCs/>
                      <w:szCs w:val="20"/>
                    </w:rPr>
                    <w:t>gpio_1</w:t>
                  </w:r>
                </w:p>
              </w:tc>
              <w:tc>
                <w:tcPr>
                  <w:tcW w:w="0" w:type="dxa"/>
                </w:tcPr>
                <w:p w14:paraId="407A3C4D" w14:textId="77777777" w:rsidR="006E0620" w:rsidRDefault="006E0620" w:rsidP="006E0620">
                  <w:pPr>
                    <w:pStyle w:val="Table-small"/>
                    <w:rPr>
                      <w:rFonts w:cstheme="minorHAnsi"/>
                      <w:b/>
                      <w:bCs/>
                      <w:szCs w:val="20"/>
                    </w:rPr>
                  </w:pPr>
                  <w:r>
                    <w:rPr>
                      <w:rFonts w:cstheme="minorHAnsi"/>
                      <w:b/>
                      <w:bCs/>
                      <w:szCs w:val="20"/>
                    </w:rPr>
                    <w:t>/</w:t>
                  </w:r>
                </w:p>
              </w:tc>
              <w:tc>
                <w:tcPr>
                  <w:tcW w:w="0" w:type="dxa"/>
                </w:tcPr>
                <w:p w14:paraId="2C683176" w14:textId="77777777" w:rsidR="006E0620" w:rsidRDefault="006E0620" w:rsidP="006E0620">
                  <w:pPr>
                    <w:pStyle w:val="Table-small"/>
                    <w:rPr>
                      <w:rFonts w:cstheme="minorHAnsi"/>
                      <w:b/>
                      <w:bCs/>
                      <w:szCs w:val="20"/>
                    </w:rPr>
                  </w:pPr>
                  <w:r>
                    <w:rPr>
                      <w:rFonts w:cstheme="minorHAnsi"/>
                      <w:b/>
                      <w:bCs/>
                      <w:szCs w:val="20"/>
                    </w:rPr>
                    <w:t>trim_cpldo</w:t>
                  </w:r>
                </w:p>
              </w:tc>
              <w:tc>
                <w:tcPr>
                  <w:tcW w:w="0" w:type="dxa"/>
                </w:tcPr>
                <w:p w14:paraId="02C759C6" w14:textId="55406D3D" w:rsidR="006E0620" w:rsidRDefault="00972F5A" w:rsidP="006E0620">
                  <w:pPr>
                    <w:pStyle w:val="Table-small"/>
                    <w:rPr>
                      <w:rFonts w:cstheme="minorHAnsi"/>
                      <w:b/>
                      <w:bCs/>
                      <w:szCs w:val="20"/>
                    </w:rPr>
                  </w:pPr>
                  <w:r>
                    <w:rPr>
                      <w:rFonts w:cstheme="minorHAnsi"/>
                      <w:b/>
                      <w:bCs/>
                      <w:szCs w:val="20"/>
                    </w:rPr>
                    <w:t>Current</w:t>
                  </w:r>
                </w:p>
              </w:tc>
            </w:tr>
            <w:tr w:rsidR="00CD696A" w14:paraId="509625C7" w14:textId="537AF6C4" w:rsidTr="00BE6C7F">
              <w:tc>
                <w:tcPr>
                  <w:tcW w:w="0" w:type="dxa"/>
                </w:tcPr>
                <w:p w14:paraId="552BC0C8" w14:textId="77777777" w:rsidR="00972F5A" w:rsidRDefault="00972F5A" w:rsidP="00972F5A">
                  <w:pPr>
                    <w:pStyle w:val="Table-small"/>
                    <w:rPr>
                      <w:rFonts w:cstheme="minorHAnsi"/>
                      <w:b/>
                      <w:bCs/>
                      <w:szCs w:val="20"/>
                    </w:rPr>
                  </w:pPr>
                  <w:r>
                    <w:rPr>
                      <w:rFonts w:cstheme="minorHAnsi"/>
                      <w:b/>
                      <w:bCs/>
                      <w:szCs w:val="20"/>
                    </w:rPr>
                    <w:lastRenderedPageBreak/>
                    <w:t>ldo_ldiv</w:t>
                  </w:r>
                </w:p>
              </w:tc>
              <w:tc>
                <w:tcPr>
                  <w:tcW w:w="0" w:type="dxa"/>
                </w:tcPr>
                <w:p w14:paraId="0A8F8F21" w14:textId="77777777" w:rsidR="00972F5A" w:rsidRDefault="00972F5A" w:rsidP="00972F5A">
                  <w:pPr>
                    <w:pStyle w:val="Table-small"/>
                    <w:rPr>
                      <w:rFonts w:cstheme="minorHAnsi"/>
                      <w:b/>
                      <w:bCs/>
                      <w:szCs w:val="20"/>
                    </w:rPr>
                  </w:pPr>
                  <w:r>
                    <w:rPr>
                      <w:rFonts w:cstheme="minorHAnsi"/>
                      <w:b/>
                      <w:bCs/>
                      <w:szCs w:val="20"/>
                    </w:rPr>
                    <w:t>vtst_vddldiv</w:t>
                  </w:r>
                </w:p>
              </w:tc>
              <w:tc>
                <w:tcPr>
                  <w:tcW w:w="0" w:type="dxa"/>
                </w:tcPr>
                <w:p w14:paraId="407289A1" w14:textId="77777777" w:rsidR="00972F5A" w:rsidRDefault="00972F5A" w:rsidP="00972F5A">
                  <w:pPr>
                    <w:pStyle w:val="Table-small"/>
                    <w:rPr>
                      <w:rFonts w:cstheme="minorHAnsi"/>
                      <w:b/>
                      <w:bCs/>
                      <w:szCs w:val="20"/>
                    </w:rPr>
                  </w:pPr>
                  <w:r>
                    <w:rPr>
                      <w:rFonts w:cstheme="minorHAnsi"/>
                      <w:b/>
                      <w:bCs/>
                      <w:szCs w:val="20"/>
                    </w:rPr>
                    <w:t>gpio_1</w:t>
                  </w:r>
                </w:p>
              </w:tc>
              <w:tc>
                <w:tcPr>
                  <w:tcW w:w="0" w:type="dxa"/>
                </w:tcPr>
                <w:p w14:paraId="0516B883" w14:textId="77777777" w:rsidR="00972F5A" w:rsidRDefault="00972F5A" w:rsidP="00972F5A">
                  <w:pPr>
                    <w:pStyle w:val="Table-small"/>
                    <w:rPr>
                      <w:rFonts w:cstheme="minorHAnsi"/>
                      <w:b/>
                      <w:bCs/>
                      <w:szCs w:val="20"/>
                    </w:rPr>
                  </w:pPr>
                  <w:r>
                    <w:rPr>
                      <w:rFonts w:cstheme="minorHAnsi"/>
                      <w:b/>
                      <w:bCs/>
                      <w:szCs w:val="20"/>
                    </w:rPr>
                    <w:t>/</w:t>
                  </w:r>
                </w:p>
              </w:tc>
              <w:tc>
                <w:tcPr>
                  <w:tcW w:w="0" w:type="dxa"/>
                </w:tcPr>
                <w:p w14:paraId="53B136F5" w14:textId="77777777" w:rsidR="00972F5A" w:rsidRDefault="00972F5A" w:rsidP="00972F5A">
                  <w:pPr>
                    <w:pStyle w:val="Table-small"/>
                    <w:rPr>
                      <w:rFonts w:cstheme="minorHAnsi"/>
                      <w:b/>
                      <w:bCs/>
                      <w:szCs w:val="20"/>
                    </w:rPr>
                  </w:pPr>
                  <w:r>
                    <w:rPr>
                      <w:rFonts w:cstheme="minorHAnsi"/>
                      <w:b/>
                      <w:bCs/>
                      <w:szCs w:val="20"/>
                    </w:rPr>
                    <w:t>trim_ldivldo</w:t>
                  </w:r>
                </w:p>
              </w:tc>
              <w:tc>
                <w:tcPr>
                  <w:tcW w:w="0" w:type="dxa"/>
                  <w:vAlign w:val="top"/>
                </w:tcPr>
                <w:p w14:paraId="2F59AB59" w14:textId="3CA4D28D" w:rsidR="00972F5A" w:rsidRDefault="00972F5A" w:rsidP="00972F5A">
                  <w:pPr>
                    <w:pStyle w:val="Table-small"/>
                    <w:rPr>
                      <w:rFonts w:cstheme="minorHAnsi"/>
                      <w:b/>
                      <w:bCs/>
                      <w:szCs w:val="20"/>
                    </w:rPr>
                  </w:pPr>
                  <w:r w:rsidRPr="00156B1E">
                    <w:rPr>
                      <w:rFonts w:cstheme="minorHAnsi"/>
                      <w:b/>
                      <w:bCs/>
                      <w:szCs w:val="20"/>
                    </w:rPr>
                    <w:t>Current</w:t>
                  </w:r>
                </w:p>
              </w:tc>
            </w:tr>
            <w:tr w:rsidR="00CD696A" w14:paraId="59F648A6" w14:textId="40C7ADC4" w:rsidTr="00BE6C7F">
              <w:tc>
                <w:tcPr>
                  <w:tcW w:w="0" w:type="dxa"/>
                </w:tcPr>
                <w:p w14:paraId="2B3415CA" w14:textId="77777777" w:rsidR="00972F5A" w:rsidRDefault="00972F5A" w:rsidP="00972F5A">
                  <w:pPr>
                    <w:pStyle w:val="Table-small"/>
                    <w:rPr>
                      <w:rFonts w:cstheme="minorHAnsi"/>
                      <w:b/>
                      <w:bCs/>
                      <w:szCs w:val="20"/>
                    </w:rPr>
                  </w:pPr>
                  <w:r>
                    <w:rPr>
                      <w:rFonts w:cstheme="minorHAnsi"/>
                      <w:b/>
                      <w:bCs/>
                      <w:szCs w:val="20"/>
                    </w:rPr>
                    <w:t>ldo_vco</w:t>
                  </w:r>
                </w:p>
              </w:tc>
              <w:tc>
                <w:tcPr>
                  <w:tcW w:w="0" w:type="dxa"/>
                </w:tcPr>
                <w:p w14:paraId="0834BFB3" w14:textId="77777777" w:rsidR="00972F5A" w:rsidRDefault="00972F5A" w:rsidP="00972F5A">
                  <w:pPr>
                    <w:pStyle w:val="Table-small"/>
                    <w:rPr>
                      <w:rFonts w:cstheme="minorHAnsi"/>
                      <w:b/>
                      <w:bCs/>
                      <w:szCs w:val="20"/>
                    </w:rPr>
                  </w:pPr>
                  <w:r>
                    <w:rPr>
                      <w:rFonts w:cstheme="minorHAnsi"/>
                      <w:b/>
                      <w:bCs/>
                      <w:szCs w:val="20"/>
                    </w:rPr>
                    <w:t>vtst_vddvco</w:t>
                  </w:r>
                </w:p>
              </w:tc>
              <w:tc>
                <w:tcPr>
                  <w:tcW w:w="0" w:type="dxa"/>
                </w:tcPr>
                <w:p w14:paraId="6AAAFD48" w14:textId="77777777" w:rsidR="00972F5A" w:rsidRDefault="00972F5A" w:rsidP="00972F5A">
                  <w:pPr>
                    <w:pStyle w:val="Table-small"/>
                    <w:rPr>
                      <w:rFonts w:cstheme="minorHAnsi"/>
                      <w:b/>
                      <w:bCs/>
                      <w:szCs w:val="20"/>
                    </w:rPr>
                  </w:pPr>
                  <w:r>
                    <w:rPr>
                      <w:rFonts w:cstheme="minorHAnsi"/>
                      <w:b/>
                      <w:bCs/>
                      <w:szCs w:val="20"/>
                    </w:rPr>
                    <w:t>gpio_1</w:t>
                  </w:r>
                </w:p>
              </w:tc>
              <w:tc>
                <w:tcPr>
                  <w:tcW w:w="0" w:type="dxa"/>
                </w:tcPr>
                <w:p w14:paraId="3CC3A965" w14:textId="77777777" w:rsidR="00972F5A" w:rsidRDefault="00972F5A" w:rsidP="00972F5A">
                  <w:pPr>
                    <w:pStyle w:val="Table-small"/>
                    <w:rPr>
                      <w:rFonts w:cstheme="minorHAnsi"/>
                      <w:b/>
                      <w:bCs/>
                      <w:szCs w:val="20"/>
                    </w:rPr>
                  </w:pPr>
                  <w:r>
                    <w:rPr>
                      <w:rFonts w:cstheme="minorHAnsi"/>
                      <w:b/>
                      <w:bCs/>
                      <w:szCs w:val="20"/>
                    </w:rPr>
                    <w:t>ldo_vco_out</w:t>
                  </w:r>
                </w:p>
              </w:tc>
              <w:tc>
                <w:tcPr>
                  <w:tcW w:w="0" w:type="dxa"/>
                </w:tcPr>
                <w:p w14:paraId="3946534B" w14:textId="77777777" w:rsidR="00972F5A" w:rsidRDefault="00972F5A" w:rsidP="00972F5A">
                  <w:pPr>
                    <w:pStyle w:val="Table-small"/>
                    <w:rPr>
                      <w:rFonts w:cstheme="minorHAnsi"/>
                      <w:b/>
                      <w:bCs/>
                      <w:szCs w:val="20"/>
                    </w:rPr>
                  </w:pPr>
                  <w:r>
                    <w:rPr>
                      <w:rFonts w:cstheme="minorHAnsi"/>
                      <w:b/>
                      <w:bCs/>
                      <w:szCs w:val="20"/>
                    </w:rPr>
                    <w:t>trim_vcoldo</w:t>
                  </w:r>
                </w:p>
              </w:tc>
              <w:tc>
                <w:tcPr>
                  <w:tcW w:w="0" w:type="dxa"/>
                  <w:vAlign w:val="top"/>
                </w:tcPr>
                <w:p w14:paraId="476208AD" w14:textId="1A2E436A" w:rsidR="00972F5A" w:rsidRDefault="00972F5A" w:rsidP="00972F5A">
                  <w:pPr>
                    <w:pStyle w:val="Table-small"/>
                    <w:rPr>
                      <w:rFonts w:cstheme="minorHAnsi"/>
                      <w:b/>
                      <w:bCs/>
                      <w:szCs w:val="20"/>
                    </w:rPr>
                  </w:pPr>
                  <w:r w:rsidRPr="00156B1E">
                    <w:rPr>
                      <w:rFonts w:cstheme="minorHAnsi"/>
                      <w:b/>
                      <w:bCs/>
                      <w:szCs w:val="20"/>
                    </w:rPr>
                    <w:t>Current</w:t>
                  </w:r>
                </w:p>
              </w:tc>
            </w:tr>
            <w:tr w:rsidR="00CD696A" w14:paraId="1B2CCE2D" w14:textId="1FFE0479" w:rsidTr="00BE6C7F">
              <w:tc>
                <w:tcPr>
                  <w:tcW w:w="0" w:type="dxa"/>
                </w:tcPr>
                <w:p w14:paraId="584DF16E" w14:textId="77777777" w:rsidR="00972F5A" w:rsidRDefault="00972F5A" w:rsidP="00972F5A">
                  <w:pPr>
                    <w:pStyle w:val="Table-small"/>
                    <w:rPr>
                      <w:rFonts w:cstheme="minorHAnsi"/>
                      <w:b/>
                      <w:bCs/>
                      <w:szCs w:val="20"/>
                    </w:rPr>
                  </w:pPr>
                  <w:r>
                    <w:rPr>
                      <w:rFonts w:cstheme="minorHAnsi"/>
                      <w:b/>
                      <w:bCs/>
                      <w:szCs w:val="20"/>
                    </w:rPr>
                    <w:t>ldo_odiv</w:t>
                  </w:r>
                </w:p>
              </w:tc>
              <w:tc>
                <w:tcPr>
                  <w:tcW w:w="0" w:type="dxa"/>
                </w:tcPr>
                <w:p w14:paraId="4133DCBB" w14:textId="77777777" w:rsidR="00972F5A" w:rsidRDefault="00972F5A" w:rsidP="00972F5A">
                  <w:pPr>
                    <w:pStyle w:val="Table-small"/>
                    <w:rPr>
                      <w:rFonts w:cstheme="minorHAnsi"/>
                      <w:b/>
                      <w:bCs/>
                      <w:szCs w:val="20"/>
                    </w:rPr>
                  </w:pPr>
                  <w:r>
                    <w:rPr>
                      <w:rFonts w:cstheme="minorHAnsi"/>
                      <w:b/>
                      <w:bCs/>
                      <w:szCs w:val="20"/>
                    </w:rPr>
                    <w:t>vtst_vddodiv</w:t>
                  </w:r>
                </w:p>
              </w:tc>
              <w:tc>
                <w:tcPr>
                  <w:tcW w:w="0" w:type="dxa"/>
                </w:tcPr>
                <w:p w14:paraId="7DA7CE9E" w14:textId="77777777" w:rsidR="00972F5A" w:rsidRDefault="00972F5A" w:rsidP="00972F5A">
                  <w:pPr>
                    <w:pStyle w:val="Table-small"/>
                    <w:rPr>
                      <w:rFonts w:cstheme="minorHAnsi"/>
                      <w:b/>
                      <w:bCs/>
                      <w:szCs w:val="20"/>
                    </w:rPr>
                  </w:pPr>
                  <w:r>
                    <w:rPr>
                      <w:rFonts w:cstheme="minorHAnsi"/>
                      <w:b/>
                      <w:bCs/>
                      <w:szCs w:val="20"/>
                    </w:rPr>
                    <w:t>gpio_1</w:t>
                  </w:r>
                </w:p>
              </w:tc>
              <w:tc>
                <w:tcPr>
                  <w:tcW w:w="0" w:type="dxa"/>
                </w:tcPr>
                <w:p w14:paraId="29AE77B0" w14:textId="77777777" w:rsidR="00972F5A" w:rsidRDefault="00972F5A" w:rsidP="00972F5A">
                  <w:pPr>
                    <w:pStyle w:val="Table-small"/>
                    <w:rPr>
                      <w:rFonts w:cstheme="minorHAnsi"/>
                      <w:b/>
                      <w:bCs/>
                      <w:szCs w:val="20"/>
                    </w:rPr>
                  </w:pPr>
                  <w:r>
                    <w:rPr>
                      <w:rFonts w:cstheme="minorHAnsi"/>
                      <w:b/>
                      <w:bCs/>
                      <w:szCs w:val="20"/>
                    </w:rPr>
                    <w:t>/</w:t>
                  </w:r>
                </w:p>
              </w:tc>
              <w:tc>
                <w:tcPr>
                  <w:tcW w:w="0" w:type="dxa"/>
                </w:tcPr>
                <w:p w14:paraId="2532712F" w14:textId="77777777" w:rsidR="00972F5A" w:rsidRDefault="00972F5A" w:rsidP="00972F5A">
                  <w:pPr>
                    <w:pStyle w:val="Table-small"/>
                    <w:rPr>
                      <w:rFonts w:cstheme="minorHAnsi"/>
                      <w:b/>
                      <w:bCs/>
                      <w:szCs w:val="20"/>
                    </w:rPr>
                  </w:pPr>
                  <w:r>
                    <w:rPr>
                      <w:rFonts w:cstheme="minorHAnsi"/>
                      <w:b/>
                      <w:bCs/>
                      <w:szCs w:val="20"/>
                    </w:rPr>
                    <w:t>trim_odivldo</w:t>
                  </w:r>
                </w:p>
              </w:tc>
              <w:tc>
                <w:tcPr>
                  <w:tcW w:w="0" w:type="dxa"/>
                  <w:vAlign w:val="top"/>
                </w:tcPr>
                <w:p w14:paraId="6EFE4D8D" w14:textId="7BDD0B54" w:rsidR="00972F5A" w:rsidRDefault="00972F5A" w:rsidP="00972F5A">
                  <w:pPr>
                    <w:pStyle w:val="Table-small"/>
                    <w:rPr>
                      <w:rFonts w:cstheme="minorHAnsi"/>
                      <w:b/>
                      <w:bCs/>
                      <w:szCs w:val="20"/>
                    </w:rPr>
                  </w:pPr>
                  <w:r w:rsidRPr="00156B1E">
                    <w:rPr>
                      <w:rFonts w:cstheme="minorHAnsi"/>
                      <w:b/>
                      <w:bCs/>
                      <w:szCs w:val="20"/>
                    </w:rPr>
                    <w:t>Current</w:t>
                  </w:r>
                </w:p>
              </w:tc>
            </w:tr>
            <w:tr w:rsidR="00CD696A" w14:paraId="16F32851" w14:textId="1A687DCB" w:rsidTr="00BE6C7F">
              <w:tc>
                <w:tcPr>
                  <w:tcW w:w="0" w:type="dxa"/>
                </w:tcPr>
                <w:p w14:paraId="20EE4D5F" w14:textId="77777777" w:rsidR="00972F5A" w:rsidRDefault="00972F5A" w:rsidP="00972F5A">
                  <w:pPr>
                    <w:pStyle w:val="Table-small"/>
                    <w:rPr>
                      <w:rFonts w:cstheme="minorHAnsi"/>
                      <w:b/>
                      <w:bCs/>
                      <w:szCs w:val="20"/>
                    </w:rPr>
                  </w:pPr>
                  <w:r>
                    <w:rPr>
                      <w:rFonts w:cstheme="minorHAnsi"/>
                      <w:b/>
                      <w:bCs/>
                      <w:szCs w:val="20"/>
                    </w:rPr>
                    <w:t>ldo_pfd</w:t>
                  </w:r>
                </w:p>
              </w:tc>
              <w:tc>
                <w:tcPr>
                  <w:tcW w:w="0" w:type="dxa"/>
                </w:tcPr>
                <w:p w14:paraId="711AF1C0" w14:textId="77777777" w:rsidR="00972F5A" w:rsidRDefault="00972F5A" w:rsidP="00972F5A">
                  <w:pPr>
                    <w:pStyle w:val="Table-small"/>
                    <w:rPr>
                      <w:rFonts w:cstheme="minorHAnsi"/>
                      <w:b/>
                      <w:bCs/>
                      <w:szCs w:val="20"/>
                    </w:rPr>
                  </w:pPr>
                  <w:r>
                    <w:rPr>
                      <w:rFonts w:cstheme="minorHAnsi"/>
                      <w:b/>
                      <w:bCs/>
                      <w:szCs w:val="20"/>
                    </w:rPr>
                    <w:t>vtst_ldo_pfd</w:t>
                  </w:r>
                </w:p>
              </w:tc>
              <w:tc>
                <w:tcPr>
                  <w:tcW w:w="0" w:type="dxa"/>
                </w:tcPr>
                <w:p w14:paraId="31B95474" w14:textId="77777777" w:rsidR="00972F5A" w:rsidRDefault="00972F5A" w:rsidP="00972F5A">
                  <w:pPr>
                    <w:pStyle w:val="Table-small"/>
                    <w:rPr>
                      <w:rFonts w:cstheme="minorHAnsi"/>
                      <w:b/>
                      <w:bCs/>
                      <w:szCs w:val="20"/>
                    </w:rPr>
                  </w:pPr>
                  <w:r>
                    <w:rPr>
                      <w:rFonts w:cstheme="minorHAnsi"/>
                      <w:b/>
                      <w:bCs/>
                      <w:szCs w:val="20"/>
                    </w:rPr>
                    <w:t>gpio_1</w:t>
                  </w:r>
                </w:p>
              </w:tc>
              <w:tc>
                <w:tcPr>
                  <w:tcW w:w="0" w:type="dxa"/>
                </w:tcPr>
                <w:p w14:paraId="2DE9A9CD" w14:textId="77777777" w:rsidR="00972F5A" w:rsidRDefault="00972F5A" w:rsidP="00972F5A">
                  <w:pPr>
                    <w:pStyle w:val="Table-small"/>
                    <w:rPr>
                      <w:rFonts w:cstheme="minorHAnsi"/>
                      <w:b/>
                      <w:bCs/>
                      <w:szCs w:val="20"/>
                    </w:rPr>
                  </w:pPr>
                  <w:r>
                    <w:rPr>
                      <w:rFonts w:cstheme="minorHAnsi"/>
                      <w:b/>
                      <w:bCs/>
                      <w:szCs w:val="20"/>
                    </w:rPr>
                    <w:t>/</w:t>
                  </w:r>
                </w:p>
              </w:tc>
              <w:tc>
                <w:tcPr>
                  <w:tcW w:w="0" w:type="dxa"/>
                </w:tcPr>
                <w:p w14:paraId="7823F822" w14:textId="77777777" w:rsidR="00972F5A" w:rsidRDefault="00972F5A" w:rsidP="00972F5A">
                  <w:pPr>
                    <w:pStyle w:val="Table-small"/>
                    <w:rPr>
                      <w:rFonts w:cstheme="minorHAnsi"/>
                      <w:b/>
                      <w:bCs/>
                      <w:szCs w:val="20"/>
                    </w:rPr>
                  </w:pPr>
                  <w:r>
                    <w:rPr>
                      <w:rFonts w:cstheme="minorHAnsi"/>
                      <w:b/>
                      <w:bCs/>
                      <w:szCs w:val="20"/>
                    </w:rPr>
                    <w:t>trim_pfdldo</w:t>
                  </w:r>
                </w:p>
              </w:tc>
              <w:tc>
                <w:tcPr>
                  <w:tcW w:w="0" w:type="dxa"/>
                  <w:vAlign w:val="top"/>
                </w:tcPr>
                <w:p w14:paraId="35AE9A81" w14:textId="6A087CD7" w:rsidR="00972F5A" w:rsidRDefault="00972F5A" w:rsidP="00972F5A">
                  <w:pPr>
                    <w:pStyle w:val="Table-small"/>
                    <w:rPr>
                      <w:rFonts w:cstheme="minorHAnsi"/>
                      <w:b/>
                      <w:bCs/>
                      <w:szCs w:val="20"/>
                    </w:rPr>
                  </w:pPr>
                  <w:r w:rsidRPr="00156B1E">
                    <w:rPr>
                      <w:rFonts w:cstheme="minorHAnsi"/>
                      <w:b/>
                      <w:bCs/>
                      <w:szCs w:val="20"/>
                    </w:rPr>
                    <w:t>Current</w:t>
                  </w:r>
                </w:p>
              </w:tc>
            </w:tr>
            <w:tr w:rsidR="00CD696A" w14:paraId="4BBD3032" w14:textId="54B9DE30" w:rsidTr="00BE6C7F">
              <w:tc>
                <w:tcPr>
                  <w:tcW w:w="0" w:type="dxa"/>
                </w:tcPr>
                <w:p w14:paraId="095E5790" w14:textId="77777777" w:rsidR="00972F5A" w:rsidRDefault="00972F5A" w:rsidP="00972F5A">
                  <w:pPr>
                    <w:pStyle w:val="Table-small"/>
                    <w:rPr>
                      <w:rFonts w:cstheme="minorHAnsi"/>
                      <w:b/>
                      <w:bCs/>
                      <w:szCs w:val="20"/>
                    </w:rPr>
                  </w:pPr>
                  <w:r>
                    <w:rPr>
                      <w:rFonts w:cstheme="minorHAnsi"/>
                      <w:b/>
                      <w:bCs/>
                      <w:szCs w:val="20"/>
                    </w:rPr>
                    <w:t>ldo_bias</w:t>
                  </w:r>
                </w:p>
              </w:tc>
              <w:tc>
                <w:tcPr>
                  <w:tcW w:w="0" w:type="dxa"/>
                </w:tcPr>
                <w:p w14:paraId="0351E245" w14:textId="2397199A" w:rsidR="00972F5A" w:rsidRDefault="00972F5A" w:rsidP="00972F5A">
                  <w:pPr>
                    <w:pStyle w:val="Table-small"/>
                    <w:rPr>
                      <w:rFonts w:cstheme="minorHAnsi"/>
                      <w:b/>
                      <w:bCs/>
                      <w:szCs w:val="20"/>
                    </w:rPr>
                  </w:pPr>
                  <w:commentRangeStart w:id="275"/>
                  <w:commentRangeStart w:id="276"/>
                  <w:commentRangeEnd w:id="275"/>
                  <w:r>
                    <w:rPr>
                      <w:rStyle w:val="CommentReference"/>
                      <w:rFonts w:cstheme="minorHAnsi"/>
                      <w:b/>
                      <w:bCs/>
                      <w:sz w:val="20"/>
                      <w:szCs w:val="20"/>
                    </w:rPr>
                    <w:commentReference w:id="275"/>
                  </w:r>
                  <w:commentRangeEnd w:id="276"/>
                  <w:r w:rsidR="00CD696A">
                    <w:rPr>
                      <w:rStyle w:val="CommentReference"/>
                      <w:rFonts w:cstheme="minorHAnsi"/>
                      <w:b/>
                      <w:bCs/>
                      <w:sz w:val="20"/>
                      <w:szCs w:val="20"/>
                    </w:rPr>
                    <w:commentReference w:id="276"/>
                  </w:r>
                  <w:r>
                    <w:rPr>
                      <w:rFonts w:cstheme="minorHAnsi"/>
                      <w:b/>
                      <w:bCs/>
                      <w:szCs w:val="20"/>
                    </w:rPr>
                    <w:t>ldo_bias_tst</w:t>
                  </w:r>
                </w:p>
              </w:tc>
              <w:tc>
                <w:tcPr>
                  <w:tcW w:w="0" w:type="dxa"/>
                </w:tcPr>
                <w:p w14:paraId="776211F5" w14:textId="77777777" w:rsidR="00972F5A" w:rsidRDefault="00972F5A" w:rsidP="00972F5A">
                  <w:pPr>
                    <w:pStyle w:val="Table-small"/>
                    <w:rPr>
                      <w:rFonts w:cstheme="minorHAnsi"/>
                      <w:b/>
                      <w:bCs/>
                      <w:szCs w:val="20"/>
                    </w:rPr>
                  </w:pPr>
                  <w:r>
                    <w:rPr>
                      <w:rFonts w:cstheme="minorHAnsi"/>
                      <w:b/>
                      <w:bCs/>
                      <w:szCs w:val="20"/>
                    </w:rPr>
                    <w:t>gpio_0</w:t>
                  </w:r>
                </w:p>
              </w:tc>
              <w:tc>
                <w:tcPr>
                  <w:tcW w:w="0" w:type="dxa"/>
                </w:tcPr>
                <w:p w14:paraId="0857DA3F" w14:textId="77777777" w:rsidR="00972F5A" w:rsidRDefault="00972F5A" w:rsidP="00972F5A">
                  <w:pPr>
                    <w:pStyle w:val="Table-small"/>
                    <w:rPr>
                      <w:rFonts w:cstheme="minorHAnsi"/>
                      <w:b/>
                      <w:bCs/>
                      <w:szCs w:val="20"/>
                    </w:rPr>
                  </w:pPr>
                  <w:r>
                    <w:rPr>
                      <w:rFonts w:cstheme="minorHAnsi"/>
                      <w:b/>
                      <w:bCs/>
                      <w:szCs w:val="20"/>
                    </w:rPr>
                    <w:t>ldo_out_bias</w:t>
                  </w:r>
                </w:p>
              </w:tc>
              <w:tc>
                <w:tcPr>
                  <w:tcW w:w="0" w:type="dxa"/>
                </w:tcPr>
                <w:p w14:paraId="2D5C5F35" w14:textId="77777777" w:rsidR="00972F5A" w:rsidRDefault="00972F5A" w:rsidP="00972F5A">
                  <w:pPr>
                    <w:pStyle w:val="Table-small"/>
                    <w:rPr>
                      <w:rFonts w:cstheme="minorHAnsi"/>
                      <w:b/>
                      <w:bCs/>
                      <w:szCs w:val="20"/>
                    </w:rPr>
                  </w:pPr>
                  <w:r>
                    <w:rPr>
                      <w:rFonts w:cstheme="minorHAnsi"/>
                      <w:b/>
                      <w:bCs/>
                      <w:szCs w:val="20"/>
                    </w:rPr>
                    <w:t>trim_ldo_bias</w:t>
                  </w:r>
                </w:p>
              </w:tc>
              <w:tc>
                <w:tcPr>
                  <w:tcW w:w="0" w:type="dxa"/>
                  <w:vAlign w:val="top"/>
                </w:tcPr>
                <w:p w14:paraId="798DBA44" w14:textId="62AA3086" w:rsidR="00972F5A" w:rsidRDefault="00972F5A" w:rsidP="00972F5A">
                  <w:pPr>
                    <w:pStyle w:val="Table-small"/>
                    <w:rPr>
                      <w:rFonts w:cstheme="minorHAnsi"/>
                      <w:b/>
                      <w:bCs/>
                      <w:szCs w:val="20"/>
                    </w:rPr>
                  </w:pPr>
                  <w:r w:rsidRPr="00156B1E">
                    <w:rPr>
                      <w:rFonts w:cstheme="minorHAnsi"/>
                      <w:b/>
                      <w:bCs/>
                      <w:szCs w:val="20"/>
                    </w:rPr>
                    <w:t>Current</w:t>
                  </w:r>
                </w:p>
              </w:tc>
            </w:tr>
            <w:tr w:rsidR="00CD696A" w14:paraId="2C2A14DA" w14:textId="65C1820F" w:rsidTr="00BE6C7F">
              <w:tc>
                <w:tcPr>
                  <w:tcW w:w="0" w:type="dxa"/>
                </w:tcPr>
                <w:p w14:paraId="33EED3FE" w14:textId="79ACB53D" w:rsidR="00972F5A" w:rsidRDefault="00972F5A" w:rsidP="00972F5A">
                  <w:pPr>
                    <w:pStyle w:val="Table-small"/>
                    <w:rPr>
                      <w:rFonts w:cstheme="minorHAnsi"/>
                      <w:b/>
                      <w:bCs/>
                      <w:szCs w:val="20"/>
                    </w:rPr>
                  </w:pPr>
                  <w:r>
                    <w:rPr>
                      <w:rFonts w:cstheme="minorHAnsi"/>
                      <w:b/>
                      <w:bCs/>
                      <w:szCs w:val="20"/>
                    </w:rPr>
                    <w:t>ldo_xo</w:t>
                  </w:r>
                </w:p>
              </w:tc>
              <w:tc>
                <w:tcPr>
                  <w:tcW w:w="0" w:type="dxa"/>
                </w:tcPr>
                <w:p w14:paraId="6C478B57" w14:textId="71B1EBCE" w:rsidR="00972F5A" w:rsidRDefault="00972F5A" w:rsidP="00972F5A">
                  <w:pPr>
                    <w:pStyle w:val="Table-small"/>
                    <w:rPr>
                      <w:rFonts w:cstheme="minorHAnsi"/>
                      <w:b/>
                      <w:bCs/>
                      <w:szCs w:val="20"/>
                    </w:rPr>
                  </w:pPr>
                  <w:r>
                    <w:rPr>
                      <w:rFonts w:cstheme="minorHAnsi"/>
                      <w:b/>
                      <w:bCs/>
                      <w:szCs w:val="20"/>
                    </w:rPr>
                    <w:t>vdd_xo</w:t>
                  </w:r>
                </w:p>
              </w:tc>
              <w:tc>
                <w:tcPr>
                  <w:tcW w:w="0" w:type="dxa"/>
                </w:tcPr>
                <w:p w14:paraId="0FB9812B" w14:textId="51B02769" w:rsidR="00972F5A" w:rsidRDefault="00972F5A" w:rsidP="00972F5A">
                  <w:pPr>
                    <w:pStyle w:val="Table-small"/>
                    <w:rPr>
                      <w:rFonts w:cstheme="minorHAnsi"/>
                      <w:b/>
                      <w:bCs/>
                      <w:szCs w:val="20"/>
                    </w:rPr>
                  </w:pPr>
                  <w:r>
                    <w:rPr>
                      <w:rFonts w:cstheme="minorHAnsi"/>
                      <w:b/>
                      <w:bCs/>
                      <w:szCs w:val="20"/>
                    </w:rPr>
                    <w:t>gpio_1</w:t>
                  </w:r>
                </w:p>
              </w:tc>
              <w:tc>
                <w:tcPr>
                  <w:tcW w:w="0" w:type="dxa"/>
                </w:tcPr>
                <w:p w14:paraId="5A9D0C23" w14:textId="6DE4BE6F" w:rsidR="00972F5A" w:rsidRDefault="00972F5A" w:rsidP="00972F5A">
                  <w:pPr>
                    <w:pStyle w:val="Table-small"/>
                    <w:rPr>
                      <w:rFonts w:cstheme="minorHAnsi"/>
                      <w:b/>
                      <w:bCs/>
                      <w:szCs w:val="20"/>
                    </w:rPr>
                  </w:pPr>
                  <w:r>
                    <w:rPr>
                      <w:rFonts w:cstheme="minorHAnsi"/>
                      <w:b/>
                      <w:bCs/>
                      <w:szCs w:val="20"/>
                    </w:rPr>
                    <w:t>/</w:t>
                  </w:r>
                </w:p>
              </w:tc>
              <w:tc>
                <w:tcPr>
                  <w:tcW w:w="0" w:type="dxa"/>
                </w:tcPr>
                <w:p w14:paraId="55E7796C" w14:textId="7B6A999D" w:rsidR="00972F5A" w:rsidRDefault="00972F5A" w:rsidP="00972F5A">
                  <w:pPr>
                    <w:pStyle w:val="Table-small"/>
                    <w:rPr>
                      <w:rFonts w:cstheme="minorHAnsi"/>
                      <w:b/>
                      <w:bCs/>
                      <w:szCs w:val="20"/>
                    </w:rPr>
                  </w:pPr>
                  <w:r>
                    <w:rPr>
                      <w:rFonts w:cstheme="minorHAnsi"/>
                      <w:b/>
                      <w:bCs/>
                      <w:szCs w:val="20"/>
                    </w:rPr>
                    <w:t>trim_ref_ldo</w:t>
                  </w:r>
                </w:p>
              </w:tc>
              <w:tc>
                <w:tcPr>
                  <w:tcW w:w="0" w:type="dxa"/>
                  <w:vAlign w:val="top"/>
                </w:tcPr>
                <w:p w14:paraId="4BA762B9" w14:textId="36147E84" w:rsidR="00972F5A" w:rsidRDefault="00972F5A" w:rsidP="00972F5A">
                  <w:pPr>
                    <w:pStyle w:val="Table-small"/>
                    <w:rPr>
                      <w:rFonts w:cstheme="minorHAnsi"/>
                      <w:b/>
                      <w:bCs/>
                      <w:szCs w:val="20"/>
                    </w:rPr>
                  </w:pPr>
                  <w:r w:rsidRPr="00156B1E">
                    <w:rPr>
                      <w:rFonts w:cstheme="minorHAnsi"/>
                      <w:b/>
                      <w:bCs/>
                      <w:szCs w:val="20"/>
                    </w:rPr>
                    <w:t>Current</w:t>
                  </w:r>
                </w:p>
              </w:tc>
            </w:tr>
            <w:tr w:rsidR="00CD696A" w14:paraId="15ED21DA" w14:textId="4EEA35E4" w:rsidTr="00BE6C7F">
              <w:tc>
                <w:tcPr>
                  <w:tcW w:w="0" w:type="dxa"/>
                </w:tcPr>
                <w:p w14:paraId="58FC0342" w14:textId="43940E73" w:rsidR="00972F5A" w:rsidRDefault="00972F5A" w:rsidP="00972F5A">
                  <w:pPr>
                    <w:pStyle w:val="Table-small"/>
                    <w:rPr>
                      <w:rFonts w:cstheme="minorHAnsi"/>
                      <w:b/>
                      <w:bCs/>
                      <w:szCs w:val="20"/>
                    </w:rPr>
                  </w:pPr>
                  <w:r>
                    <w:rPr>
                      <w:rFonts w:cstheme="minorHAnsi"/>
                      <w:b/>
                      <w:bCs/>
                      <w:szCs w:val="20"/>
                    </w:rPr>
                    <w:t>ldo_digital</w:t>
                  </w:r>
                </w:p>
              </w:tc>
              <w:tc>
                <w:tcPr>
                  <w:tcW w:w="0" w:type="dxa"/>
                </w:tcPr>
                <w:p w14:paraId="5715EBE4" w14:textId="21FB39B4" w:rsidR="00972F5A" w:rsidRDefault="00972F5A" w:rsidP="00972F5A">
                  <w:pPr>
                    <w:pStyle w:val="Table-small"/>
                    <w:rPr>
                      <w:rFonts w:cstheme="minorHAnsi"/>
                      <w:b/>
                      <w:bCs/>
                      <w:szCs w:val="20"/>
                    </w:rPr>
                  </w:pPr>
                  <w:r>
                    <w:rPr>
                      <w:rFonts w:cstheme="minorHAnsi"/>
                      <w:b/>
                      <w:bCs/>
                      <w:szCs w:val="20"/>
                    </w:rPr>
                    <w:t>ldo_dig_tst</w:t>
                  </w:r>
                </w:p>
              </w:tc>
              <w:tc>
                <w:tcPr>
                  <w:tcW w:w="0" w:type="dxa"/>
                </w:tcPr>
                <w:p w14:paraId="7F077FC3" w14:textId="3DE185C2" w:rsidR="00972F5A" w:rsidRDefault="00972F5A" w:rsidP="00972F5A">
                  <w:pPr>
                    <w:pStyle w:val="Table-small"/>
                    <w:rPr>
                      <w:rFonts w:cstheme="minorHAnsi"/>
                      <w:b/>
                      <w:bCs/>
                      <w:szCs w:val="20"/>
                    </w:rPr>
                  </w:pPr>
                  <w:r>
                    <w:rPr>
                      <w:rFonts w:cstheme="minorHAnsi"/>
                      <w:b/>
                      <w:bCs/>
                      <w:szCs w:val="20"/>
                    </w:rPr>
                    <w:t>gpio_0</w:t>
                  </w:r>
                </w:p>
              </w:tc>
              <w:tc>
                <w:tcPr>
                  <w:tcW w:w="0" w:type="dxa"/>
                </w:tcPr>
                <w:p w14:paraId="5DBD584B" w14:textId="0FD53560" w:rsidR="00972F5A" w:rsidRDefault="00972F5A" w:rsidP="00972F5A">
                  <w:pPr>
                    <w:pStyle w:val="Table-small"/>
                    <w:rPr>
                      <w:rFonts w:cstheme="minorHAnsi"/>
                      <w:b/>
                      <w:bCs/>
                      <w:szCs w:val="20"/>
                    </w:rPr>
                  </w:pPr>
                  <w:r>
                    <w:rPr>
                      <w:rFonts w:cstheme="minorHAnsi"/>
                      <w:b/>
                      <w:bCs/>
                      <w:szCs w:val="20"/>
                    </w:rPr>
                    <w:t>ldo_dig_out</w:t>
                  </w:r>
                </w:p>
              </w:tc>
              <w:tc>
                <w:tcPr>
                  <w:tcW w:w="0" w:type="dxa"/>
                </w:tcPr>
                <w:p w14:paraId="43F12A36" w14:textId="016D6BCF" w:rsidR="00972F5A" w:rsidRDefault="00972F5A" w:rsidP="00972F5A">
                  <w:pPr>
                    <w:pStyle w:val="Table-small"/>
                    <w:rPr>
                      <w:rFonts w:cstheme="minorHAnsi"/>
                      <w:b/>
                      <w:bCs/>
                      <w:szCs w:val="20"/>
                    </w:rPr>
                  </w:pPr>
                  <w:r>
                    <w:rPr>
                      <w:rFonts w:cstheme="minorHAnsi"/>
                      <w:b/>
                      <w:bCs/>
                      <w:szCs w:val="20"/>
                    </w:rPr>
                    <w:t>trim_ldo_dig</w:t>
                  </w:r>
                </w:p>
              </w:tc>
              <w:tc>
                <w:tcPr>
                  <w:tcW w:w="0" w:type="dxa"/>
                  <w:vAlign w:val="top"/>
                </w:tcPr>
                <w:p w14:paraId="0A224200" w14:textId="4B464EC4" w:rsidR="00972F5A" w:rsidRDefault="00972F5A" w:rsidP="00972F5A">
                  <w:pPr>
                    <w:pStyle w:val="Table-small"/>
                    <w:rPr>
                      <w:rFonts w:cstheme="minorHAnsi"/>
                      <w:b/>
                      <w:bCs/>
                      <w:szCs w:val="20"/>
                    </w:rPr>
                  </w:pPr>
                  <w:r w:rsidRPr="00156B1E">
                    <w:rPr>
                      <w:rFonts w:cstheme="minorHAnsi"/>
                      <w:b/>
                      <w:bCs/>
                      <w:szCs w:val="20"/>
                    </w:rPr>
                    <w:t>Current</w:t>
                  </w:r>
                </w:p>
              </w:tc>
            </w:tr>
            <w:tr w:rsidR="00CD696A" w14:paraId="06FEF746" w14:textId="1D9BD602" w:rsidTr="00BE6C7F">
              <w:tc>
                <w:tcPr>
                  <w:tcW w:w="0" w:type="dxa"/>
                </w:tcPr>
                <w:p w14:paraId="732369AE" w14:textId="5DCDA60F" w:rsidR="00972F5A" w:rsidRDefault="00972F5A" w:rsidP="00972F5A">
                  <w:pPr>
                    <w:pStyle w:val="Table-small"/>
                    <w:rPr>
                      <w:rFonts w:cstheme="minorHAnsi"/>
                      <w:b/>
                      <w:bCs/>
                      <w:szCs w:val="20"/>
                    </w:rPr>
                  </w:pPr>
                  <w:r>
                    <w:rPr>
                      <w:rFonts w:cstheme="minorHAnsi"/>
                      <w:b/>
                      <w:bCs/>
                      <w:szCs w:val="20"/>
                    </w:rPr>
                    <w:t>ldo_pll</w:t>
                  </w:r>
                </w:p>
              </w:tc>
              <w:tc>
                <w:tcPr>
                  <w:tcW w:w="0" w:type="dxa"/>
                </w:tcPr>
                <w:p w14:paraId="309A3CAF" w14:textId="356880B1" w:rsidR="00972F5A" w:rsidRDefault="00972F5A" w:rsidP="00972F5A">
                  <w:pPr>
                    <w:pStyle w:val="Table-small"/>
                    <w:rPr>
                      <w:rFonts w:cstheme="minorHAnsi"/>
                      <w:b/>
                      <w:bCs/>
                      <w:szCs w:val="20"/>
                    </w:rPr>
                  </w:pPr>
                  <w:r>
                    <w:rPr>
                      <w:rFonts w:cstheme="minorHAnsi"/>
                      <w:b/>
                      <w:bCs/>
                      <w:szCs w:val="20"/>
                    </w:rPr>
                    <w:t>ldo_pll_tst</w:t>
                  </w:r>
                </w:p>
              </w:tc>
              <w:tc>
                <w:tcPr>
                  <w:tcW w:w="0" w:type="dxa"/>
                </w:tcPr>
                <w:p w14:paraId="2816E4CF" w14:textId="051DD32E" w:rsidR="00972F5A" w:rsidRDefault="00972F5A" w:rsidP="00972F5A">
                  <w:pPr>
                    <w:pStyle w:val="Table-small"/>
                    <w:rPr>
                      <w:rFonts w:cstheme="minorHAnsi"/>
                      <w:b/>
                      <w:bCs/>
                      <w:szCs w:val="20"/>
                    </w:rPr>
                  </w:pPr>
                  <w:r>
                    <w:rPr>
                      <w:rFonts w:cstheme="minorHAnsi"/>
                      <w:b/>
                      <w:bCs/>
                      <w:szCs w:val="20"/>
                    </w:rPr>
                    <w:t>gpio_0</w:t>
                  </w:r>
                </w:p>
              </w:tc>
              <w:tc>
                <w:tcPr>
                  <w:tcW w:w="0" w:type="dxa"/>
                </w:tcPr>
                <w:p w14:paraId="1154ADDF" w14:textId="643B4D1F" w:rsidR="00972F5A" w:rsidRDefault="00972F5A" w:rsidP="00972F5A">
                  <w:pPr>
                    <w:pStyle w:val="Table-small"/>
                    <w:rPr>
                      <w:rFonts w:cstheme="minorHAnsi"/>
                      <w:b/>
                      <w:bCs/>
                      <w:szCs w:val="20"/>
                    </w:rPr>
                  </w:pPr>
                  <w:r>
                    <w:rPr>
                      <w:rFonts w:cstheme="minorHAnsi"/>
                      <w:b/>
                      <w:bCs/>
                      <w:szCs w:val="20"/>
                    </w:rPr>
                    <w:t>ldo_out_pll</w:t>
                  </w:r>
                </w:p>
              </w:tc>
              <w:tc>
                <w:tcPr>
                  <w:tcW w:w="0" w:type="dxa"/>
                </w:tcPr>
                <w:p w14:paraId="789F013A" w14:textId="520A8E0E" w:rsidR="00972F5A" w:rsidRDefault="00972F5A" w:rsidP="00972F5A">
                  <w:pPr>
                    <w:pStyle w:val="Table-small"/>
                    <w:rPr>
                      <w:rFonts w:cstheme="minorHAnsi"/>
                      <w:b/>
                      <w:bCs/>
                      <w:szCs w:val="20"/>
                    </w:rPr>
                  </w:pPr>
                  <w:r>
                    <w:rPr>
                      <w:rFonts w:cstheme="minorHAnsi"/>
                      <w:b/>
                      <w:bCs/>
                      <w:szCs w:val="20"/>
                    </w:rPr>
                    <w:t>trim_ldo_pll</w:t>
                  </w:r>
                </w:p>
              </w:tc>
              <w:tc>
                <w:tcPr>
                  <w:tcW w:w="0" w:type="dxa"/>
                  <w:vAlign w:val="top"/>
                </w:tcPr>
                <w:p w14:paraId="7E6DC338" w14:textId="6348939C" w:rsidR="00972F5A" w:rsidRDefault="00972F5A" w:rsidP="00972F5A">
                  <w:pPr>
                    <w:pStyle w:val="Table-small"/>
                    <w:rPr>
                      <w:rFonts w:cstheme="minorHAnsi"/>
                      <w:b/>
                      <w:bCs/>
                      <w:szCs w:val="20"/>
                    </w:rPr>
                  </w:pPr>
                  <w:r w:rsidRPr="00156B1E">
                    <w:rPr>
                      <w:rFonts w:cstheme="minorHAnsi"/>
                      <w:b/>
                      <w:bCs/>
                      <w:szCs w:val="20"/>
                    </w:rPr>
                    <w:t>Current</w:t>
                  </w:r>
                </w:p>
              </w:tc>
            </w:tr>
            <w:tr w:rsidR="00CD696A" w14:paraId="08256F46" w14:textId="1CC27013" w:rsidTr="00BE6C7F">
              <w:tc>
                <w:tcPr>
                  <w:tcW w:w="0" w:type="dxa"/>
                </w:tcPr>
                <w:p w14:paraId="105D2777" w14:textId="79F88939" w:rsidR="00972F5A" w:rsidRDefault="00972F5A" w:rsidP="00972F5A">
                  <w:pPr>
                    <w:pStyle w:val="Table-small"/>
                    <w:rPr>
                      <w:rFonts w:cstheme="minorHAnsi"/>
                      <w:b/>
                      <w:bCs/>
                      <w:szCs w:val="20"/>
                    </w:rPr>
                  </w:pPr>
                  <w:r>
                    <w:rPr>
                      <w:rFonts w:cstheme="minorHAnsi"/>
                      <w:b/>
                      <w:bCs/>
                      <w:szCs w:val="20"/>
                    </w:rPr>
                    <w:t>ldo_analog</w:t>
                  </w:r>
                </w:p>
              </w:tc>
              <w:tc>
                <w:tcPr>
                  <w:tcW w:w="0" w:type="dxa"/>
                </w:tcPr>
                <w:p w14:paraId="60BFBC65" w14:textId="4EB53D40" w:rsidR="00972F5A" w:rsidRDefault="00972F5A" w:rsidP="00972F5A">
                  <w:pPr>
                    <w:pStyle w:val="Table-small"/>
                    <w:rPr>
                      <w:rFonts w:cstheme="minorHAnsi"/>
                      <w:b/>
                      <w:bCs/>
                      <w:szCs w:val="20"/>
                    </w:rPr>
                  </w:pPr>
                  <w:r>
                    <w:rPr>
                      <w:rFonts w:cstheme="minorHAnsi"/>
                      <w:b/>
                      <w:bCs/>
                      <w:szCs w:val="20"/>
                    </w:rPr>
                    <w:t>ldo_ana_tst</w:t>
                  </w:r>
                </w:p>
              </w:tc>
              <w:tc>
                <w:tcPr>
                  <w:tcW w:w="0" w:type="dxa"/>
                </w:tcPr>
                <w:p w14:paraId="36AB696D" w14:textId="19FBAFAC" w:rsidR="00972F5A" w:rsidRDefault="00972F5A" w:rsidP="00972F5A">
                  <w:pPr>
                    <w:pStyle w:val="Table-small"/>
                    <w:rPr>
                      <w:rFonts w:cstheme="minorHAnsi"/>
                      <w:b/>
                      <w:bCs/>
                      <w:szCs w:val="20"/>
                    </w:rPr>
                  </w:pPr>
                  <w:r>
                    <w:rPr>
                      <w:rFonts w:cstheme="minorHAnsi"/>
                      <w:b/>
                      <w:bCs/>
                      <w:szCs w:val="20"/>
                    </w:rPr>
                    <w:t>gpio_0</w:t>
                  </w:r>
                </w:p>
              </w:tc>
              <w:tc>
                <w:tcPr>
                  <w:tcW w:w="0" w:type="dxa"/>
                </w:tcPr>
                <w:p w14:paraId="68F8424D" w14:textId="678F10C8" w:rsidR="00972F5A" w:rsidRDefault="00972F5A" w:rsidP="00972F5A">
                  <w:pPr>
                    <w:pStyle w:val="Table-small"/>
                    <w:rPr>
                      <w:rFonts w:cstheme="minorHAnsi"/>
                      <w:b/>
                      <w:bCs/>
                      <w:szCs w:val="20"/>
                    </w:rPr>
                  </w:pPr>
                  <w:r>
                    <w:rPr>
                      <w:rFonts w:cstheme="minorHAnsi"/>
                      <w:b/>
                      <w:bCs/>
                      <w:szCs w:val="20"/>
                    </w:rPr>
                    <w:t>ldo_out_analog</w:t>
                  </w:r>
                </w:p>
              </w:tc>
              <w:tc>
                <w:tcPr>
                  <w:tcW w:w="0" w:type="dxa"/>
                </w:tcPr>
                <w:p w14:paraId="17147DA9" w14:textId="7683A471" w:rsidR="00972F5A" w:rsidRDefault="00972F5A" w:rsidP="00972F5A">
                  <w:pPr>
                    <w:pStyle w:val="Table-small"/>
                    <w:rPr>
                      <w:rFonts w:cstheme="minorHAnsi"/>
                      <w:b/>
                      <w:bCs/>
                      <w:szCs w:val="20"/>
                    </w:rPr>
                  </w:pPr>
                  <w:r>
                    <w:rPr>
                      <w:rFonts w:cstheme="minorHAnsi"/>
                      <w:b/>
                      <w:bCs/>
                      <w:szCs w:val="20"/>
                    </w:rPr>
                    <w:t>trim_ldo_ana</w:t>
                  </w:r>
                </w:p>
              </w:tc>
              <w:tc>
                <w:tcPr>
                  <w:tcW w:w="0" w:type="dxa"/>
                  <w:vAlign w:val="top"/>
                </w:tcPr>
                <w:p w14:paraId="6A524AC3" w14:textId="7253C2C7" w:rsidR="00972F5A" w:rsidRDefault="00972F5A" w:rsidP="00972F5A">
                  <w:pPr>
                    <w:pStyle w:val="Table-small"/>
                    <w:rPr>
                      <w:rFonts w:cstheme="minorHAnsi"/>
                      <w:b/>
                      <w:bCs/>
                      <w:szCs w:val="20"/>
                    </w:rPr>
                  </w:pPr>
                  <w:r w:rsidRPr="00156B1E">
                    <w:rPr>
                      <w:rFonts w:cstheme="minorHAnsi"/>
                      <w:b/>
                      <w:bCs/>
                      <w:szCs w:val="20"/>
                    </w:rPr>
                    <w:t>Current</w:t>
                  </w:r>
                </w:p>
              </w:tc>
            </w:tr>
            <w:tr w:rsidR="00CD696A" w14:paraId="4ACD0E4D" w14:textId="7223587F" w:rsidTr="00BE6C7F">
              <w:tc>
                <w:tcPr>
                  <w:tcW w:w="0" w:type="dxa"/>
                </w:tcPr>
                <w:p w14:paraId="1A7123F4" w14:textId="33487072" w:rsidR="00972F5A" w:rsidRDefault="00972F5A" w:rsidP="00972F5A">
                  <w:pPr>
                    <w:pStyle w:val="Table-small"/>
                    <w:rPr>
                      <w:rFonts w:cstheme="minorHAnsi"/>
                      <w:b/>
                      <w:bCs/>
                      <w:szCs w:val="20"/>
                    </w:rPr>
                  </w:pPr>
                  <w:r>
                    <w:rPr>
                      <w:rFonts w:cstheme="minorHAnsi"/>
                      <w:b/>
                      <w:bCs/>
                      <w:szCs w:val="20"/>
                    </w:rPr>
                    <w:t>ldo_camera</w:t>
                  </w:r>
                </w:p>
              </w:tc>
              <w:tc>
                <w:tcPr>
                  <w:tcW w:w="0" w:type="dxa"/>
                </w:tcPr>
                <w:p w14:paraId="017CFF2B" w14:textId="2416BE97" w:rsidR="00972F5A" w:rsidRDefault="00972F5A" w:rsidP="00972F5A">
                  <w:pPr>
                    <w:pStyle w:val="Table-small"/>
                    <w:rPr>
                      <w:rFonts w:cstheme="minorHAnsi"/>
                      <w:b/>
                      <w:bCs/>
                      <w:szCs w:val="20"/>
                    </w:rPr>
                  </w:pPr>
                  <w:r>
                    <w:rPr>
                      <w:rFonts w:cstheme="minorHAnsi"/>
                      <w:b/>
                      <w:bCs/>
                      <w:szCs w:val="20"/>
                    </w:rPr>
                    <w:t>/</w:t>
                  </w:r>
                </w:p>
              </w:tc>
              <w:tc>
                <w:tcPr>
                  <w:tcW w:w="0" w:type="dxa"/>
                </w:tcPr>
                <w:p w14:paraId="3355B896" w14:textId="341A3632" w:rsidR="00972F5A" w:rsidRDefault="00972F5A" w:rsidP="00972F5A">
                  <w:pPr>
                    <w:pStyle w:val="Table-small"/>
                    <w:rPr>
                      <w:rFonts w:cstheme="minorHAnsi"/>
                      <w:b/>
                      <w:bCs/>
                      <w:szCs w:val="20"/>
                    </w:rPr>
                  </w:pPr>
                  <w:r>
                    <w:rPr>
                      <w:rFonts w:cstheme="minorHAnsi"/>
                      <w:b/>
                      <w:bCs/>
                      <w:szCs w:val="20"/>
                    </w:rPr>
                    <w:t>/</w:t>
                  </w:r>
                </w:p>
              </w:tc>
              <w:tc>
                <w:tcPr>
                  <w:tcW w:w="0" w:type="dxa"/>
                </w:tcPr>
                <w:p w14:paraId="7A973386" w14:textId="7BE2F11F" w:rsidR="00972F5A" w:rsidRDefault="00972F5A" w:rsidP="00972F5A">
                  <w:pPr>
                    <w:pStyle w:val="Table-small"/>
                    <w:rPr>
                      <w:rFonts w:cstheme="minorHAnsi"/>
                      <w:b/>
                      <w:bCs/>
                      <w:szCs w:val="20"/>
                    </w:rPr>
                  </w:pPr>
                  <w:r>
                    <w:rPr>
                      <w:rFonts w:cstheme="minorHAnsi"/>
                      <w:b/>
                      <w:bCs/>
                      <w:szCs w:val="20"/>
                    </w:rPr>
                    <w:t>ldo_cam_out</w:t>
                  </w:r>
                </w:p>
              </w:tc>
              <w:tc>
                <w:tcPr>
                  <w:tcW w:w="0" w:type="dxa"/>
                </w:tcPr>
                <w:p w14:paraId="15A089A4" w14:textId="4C4933E3" w:rsidR="00972F5A" w:rsidRDefault="00972F5A" w:rsidP="00972F5A">
                  <w:pPr>
                    <w:pStyle w:val="Table-small"/>
                    <w:rPr>
                      <w:rFonts w:cstheme="minorHAnsi"/>
                      <w:b/>
                      <w:bCs/>
                      <w:szCs w:val="20"/>
                    </w:rPr>
                  </w:pPr>
                  <w:r>
                    <w:rPr>
                      <w:rFonts w:cstheme="minorHAnsi"/>
                      <w:b/>
                      <w:bCs/>
                      <w:szCs w:val="20"/>
                    </w:rPr>
                    <w:t>trim_ldo_cam</w:t>
                  </w:r>
                </w:p>
              </w:tc>
              <w:tc>
                <w:tcPr>
                  <w:tcW w:w="0" w:type="dxa"/>
                  <w:vAlign w:val="top"/>
                </w:tcPr>
                <w:p w14:paraId="5107079B" w14:textId="126436D8" w:rsidR="00972F5A" w:rsidRDefault="00972F5A" w:rsidP="00972F5A">
                  <w:pPr>
                    <w:pStyle w:val="Table-small"/>
                    <w:rPr>
                      <w:rFonts w:cstheme="minorHAnsi"/>
                      <w:b/>
                      <w:bCs/>
                      <w:szCs w:val="20"/>
                    </w:rPr>
                  </w:pPr>
                  <w:r w:rsidRPr="00156B1E">
                    <w:rPr>
                      <w:rFonts w:cstheme="minorHAnsi"/>
                      <w:b/>
                      <w:bCs/>
                      <w:szCs w:val="20"/>
                    </w:rPr>
                    <w:t>Current</w:t>
                  </w:r>
                </w:p>
              </w:tc>
            </w:tr>
            <w:tr w:rsidR="00CD696A" w14:paraId="66DF770E" w14:textId="7F3398F7" w:rsidTr="00BE6C7F">
              <w:tc>
                <w:tcPr>
                  <w:tcW w:w="0" w:type="dxa"/>
                </w:tcPr>
                <w:p w14:paraId="656EC942" w14:textId="2F586E99" w:rsidR="00972F5A" w:rsidRDefault="00972F5A" w:rsidP="00972F5A">
                  <w:pPr>
                    <w:pStyle w:val="Table-small"/>
                    <w:rPr>
                      <w:rFonts w:cstheme="minorHAnsi"/>
                      <w:b/>
                      <w:bCs/>
                      <w:szCs w:val="20"/>
                    </w:rPr>
                  </w:pPr>
                  <w:r>
                    <w:rPr>
                      <w:rFonts w:cstheme="minorHAnsi"/>
                      <w:b/>
                      <w:bCs/>
                      <w:szCs w:val="20"/>
                    </w:rPr>
                    <w:t>vref</w:t>
                  </w:r>
                </w:p>
              </w:tc>
              <w:tc>
                <w:tcPr>
                  <w:tcW w:w="0" w:type="dxa"/>
                </w:tcPr>
                <w:p w14:paraId="662BCF8D" w14:textId="6E97A2F8" w:rsidR="00972F5A" w:rsidRDefault="00972F5A" w:rsidP="00972F5A">
                  <w:pPr>
                    <w:pStyle w:val="Table-small"/>
                    <w:rPr>
                      <w:rFonts w:cstheme="minorHAnsi"/>
                      <w:b/>
                      <w:bCs/>
                      <w:szCs w:val="20"/>
                    </w:rPr>
                  </w:pPr>
                  <w:r>
                    <w:rPr>
                      <w:rFonts w:cstheme="minorHAnsi"/>
                      <w:b/>
                      <w:bCs/>
                      <w:szCs w:val="20"/>
                    </w:rPr>
                    <w:t>/</w:t>
                  </w:r>
                </w:p>
              </w:tc>
              <w:tc>
                <w:tcPr>
                  <w:tcW w:w="0" w:type="dxa"/>
                </w:tcPr>
                <w:p w14:paraId="39C6479D" w14:textId="4A53F78F" w:rsidR="00972F5A" w:rsidRDefault="00972F5A" w:rsidP="00972F5A">
                  <w:pPr>
                    <w:pStyle w:val="Table-small"/>
                    <w:rPr>
                      <w:rFonts w:cstheme="minorHAnsi"/>
                      <w:b/>
                      <w:bCs/>
                      <w:szCs w:val="20"/>
                    </w:rPr>
                  </w:pPr>
                  <w:r>
                    <w:rPr>
                      <w:rFonts w:cstheme="minorHAnsi"/>
                      <w:b/>
                      <w:bCs/>
                      <w:szCs w:val="20"/>
                    </w:rPr>
                    <w:t>/</w:t>
                  </w:r>
                </w:p>
              </w:tc>
              <w:tc>
                <w:tcPr>
                  <w:tcW w:w="0" w:type="dxa"/>
                </w:tcPr>
                <w:p w14:paraId="06B62163" w14:textId="124CFF58" w:rsidR="00972F5A" w:rsidRDefault="00972F5A" w:rsidP="00972F5A">
                  <w:pPr>
                    <w:pStyle w:val="Table-small"/>
                    <w:rPr>
                      <w:rFonts w:cstheme="minorHAnsi"/>
                      <w:b/>
                      <w:bCs/>
                      <w:szCs w:val="20"/>
                    </w:rPr>
                  </w:pPr>
                  <w:r>
                    <w:rPr>
                      <w:rFonts w:cstheme="minorHAnsi"/>
                      <w:b/>
                      <w:bCs/>
                      <w:szCs w:val="20"/>
                    </w:rPr>
                    <w:t>vref_cam</w:t>
                  </w:r>
                </w:p>
              </w:tc>
              <w:tc>
                <w:tcPr>
                  <w:tcW w:w="0" w:type="dxa"/>
                </w:tcPr>
                <w:p w14:paraId="142B9428" w14:textId="2EEC9701" w:rsidR="00972F5A" w:rsidRDefault="00972F5A" w:rsidP="00972F5A">
                  <w:pPr>
                    <w:pStyle w:val="Table-small"/>
                    <w:rPr>
                      <w:rFonts w:cstheme="minorHAnsi"/>
                      <w:b/>
                      <w:bCs/>
                      <w:szCs w:val="20"/>
                    </w:rPr>
                  </w:pPr>
                  <w:r>
                    <w:rPr>
                      <w:rFonts w:cstheme="minorHAnsi"/>
                      <w:b/>
                      <w:bCs/>
                      <w:szCs w:val="20"/>
                    </w:rPr>
                    <w:t>trim_cam_1v2_buf</w:t>
                  </w:r>
                </w:p>
              </w:tc>
              <w:tc>
                <w:tcPr>
                  <w:tcW w:w="0" w:type="dxa"/>
                  <w:vAlign w:val="top"/>
                </w:tcPr>
                <w:p w14:paraId="79803184" w14:textId="2998BB56" w:rsidR="00972F5A" w:rsidRDefault="00972F5A" w:rsidP="00972F5A">
                  <w:pPr>
                    <w:pStyle w:val="Table-small"/>
                    <w:rPr>
                      <w:rFonts w:cstheme="minorHAnsi"/>
                      <w:b/>
                      <w:bCs/>
                      <w:szCs w:val="20"/>
                    </w:rPr>
                  </w:pPr>
                  <w:r w:rsidRPr="00156B1E">
                    <w:rPr>
                      <w:rFonts w:cstheme="minorHAnsi"/>
                      <w:b/>
                      <w:bCs/>
                      <w:szCs w:val="20"/>
                    </w:rPr>
                    <w:t>Current</w:t>
                  </w:r>
                </w:p>
              </w:tc>
            </w:tr>
          </w:tbl>
          <w:p w14:paraId="27833FA4" w14:textId="261EBF94" w:rsidR="006E0620" w:rsidRDefault="006D776B" w:rsidP="00BE6C7F">
            <w:pPr>
              <w:pStyle w:val="Table-small"/>
              <w:tabs>
                <w:tab w:val="left" w:pos="3919"/>
              </w:tabs>
              <w:rPr>
                <w:rFonts w:cstheme="minorHAnsi"/>
                <w:szCs w:val="20"/>
              </w:rPr>
            </w:pPr>
            <w:r>
              <w:rPr>
                <w:rFonts w:cstheme="minorHAnsi"/>
                <w:szCs w:val="20"/>
              </w:rPr>
              <w:tab/>
            </w:r>
          </w:p>
          <w:p w14:paraId="4D6001A0" w14:textId="029ED5CC" w:rsidR="006E0620" w:rsidRPr="00D378DA" w:rsidRDefault="006825CB" w:rsidP="00C31978">
            <w:pPr>
              <w:pStyle w:val="Table-small"/>
              <w:rPr>
                <w:rFonts w:cstheme="minorHAnsi"/>
                <w:b w:val="0"/>
                <w:bCs w:val="0"/>
                <w:szCs w:val="20"/>
              </w:rPr>
            </w:pPr>
            <w:commentRangeStart w:id="277"/>
            <w:commentRangeStart w:id="278"/>
            <w:commentRangeEnd w:id="277"/>
            <w:r w:rsidRPr="00D378DA">
              <w:rPr>
                <w:rStyle w:val="CommentReference"/>
                <w:rFonts w:cstheme="minorHAnsi"/>
                <w:b w:val="0"/>
                <w:bCs w:val="0"/>
                <w:sz w:val="20"/>
                <w:szCs w:val="20"/>
              </w:rPr>
              <w:commentReference w:id="277"/>
            </w:r>
            <w:commentRangeEnd w:id="278"/>
            <w:r w:rsidR="00C31978" w:rsidRPr="00D378DA">
              <w:rPr>
                <w:rStyle w:val="CommentReference"/>
                <w:rFonts w:cstheme="minorHAnsi"/>
                <w:b w:val="0"/>
                <w:bCs w:val="0"/>
                <w:sz w:val="20"/>
                <w:szCs w:val="20"/>
              </w:rPr>
              <w:commentReference w:id="278"/>
            </w:r>
          </w:p>
        </w:tc>
      </w:tr>
      <w:tr w:rsidR="006E0620" w:rsidRPr="00D378DA" w14:paraId="18CB18B9"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514E4E" w:themeFill="accent3" w:themeFillShade="BF"/>
          </w:tcPr>
          <w:p w14:paraId="526C1E16" w14:textId="77777777" w:rsidR="006E0620" w:rsidRPr="00D378DA" w:rsidRDefault="006E0620" w:rsidP="006E0620">
            <w:pPr>
              <w:pStyle w:val="Table-small"/>
              <w:rPr>
                <w:rFonts w:cstheme="minorHAnsi"/>
                <w:b w:val="0"/>
                <w:bCs w:val="0"/>
                <w:szCs w:val="20"/>
              </w:rPr>
            </w:pPr>
            <w:r>
              <w:rPr>
                <w:rFonts w:cstheme="minorHAnsi"/>
                <w:color w:val="FFFFFF" w:themeColor="background1"/>
                <w:sz w:val="22"/>
                <w:szCs w:val="22"/>
              </w:rPr>
              <w:lastRenderedPageBreak/>
              <w:t xml:space="preserve">Measurements – Acceptance criteria </w:t>
            </w:r>
          </w:p>
        </w:tc>
      </w:tr>
      <w:tr w:rsidR="007B617F" w:rsidRPr="00D378DA" w14:paraId="01470FA8" w14:textId="77777777" w:rsidTr="00267686">
        <w:tc>
          <w:tcPr>
            <w:cnfStyle w:val="001000000000" w:firstRow="0" w:lastRow="0" w:firstColumn="1" w:lastColumn="0" w:oddVBand="0" w:evenVBand="0" w:oddHBand="0" w:evenHBand="0" w:firstRowFirstColumn="0" w:firstRowLastColumn="0" w:lastRowFirstColumn="0" w:lastRowLastColumn="0"/>
            <w:tcW w:w="1378" w:type="dxa"/>
            <w:shd w:val="clear" w:color="auto" w:fill="C5C2C2" w:themeFill="accent3" w:themeFillTint="66"/>
          </w:tcPr>
          <w:p w14:paraId="428025CF" w14:textId="77777777" w:rsidR="006E0620" w:rsidRPr="00836085" w:rsidRDefault="006E0620" w:rsidP="006E0620">
            <w:pPr>
              <w:pStyle w:val="Table-small"/>
              <w:rPr>
                <w:rFonts w:cstheme="minorHAnsi"/>
                <w:szCs w:val="20"/>
              </w:rPr>
            </w:pPr>
            <w:r w:rsidRPr="00836085">
              <w:rPr>
                <w:rFonts w:cstheme="minorHAnsi"/>
                <w:sz w:val="22"/>
                <w:szCs w:val="22"/>
              </w:rPr>
              <w:t xml:space="preserve">ID </w:t>
            </w:r>
          </w:p>
        </w:tc>
        <w:tc>
          <w:tcPr>
            <w:tcW w:w="2323" w:type="dxa"/>
            <w:shd w:val="clear" w:color="auto" w:fill="C5C2C2" w:themeFill="accent3" w:themeFillTint="66"/>
          </w:tcPr>
          <w:p w14:paraId="49373D4E" w14:textId="77777777" w:rsidR="006E0620" w:rsidRPr="00836085" w:rsidRDefault="006E0620" w:rsidP="006E0620">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Name</w:t>
            </w:r>
          </w:p>
        </w:tc>
        <w:tc>
          <w:tcPr>
            <w:tcW w:w="1148" w:type="dxa"/>
            <w:shd w:val="clear" w:color="auto" w:fill="C5C2C2" w:themeFill="accent3" w:themeFillTint="66"/>
          </w:tcPr>
          <w:p w14:paraId="6737C1A2" w14:textId="77777777" w:rsidR="006E0620" w:rsidRPr="00836085" w:rsidRDefault="006E0620" w:rsidP="006E0620">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Unit</w:t>
            </w:r>
          </w:p>
        </w:tc>
        <w:tc>
          <w:tcPr>
            <w:tcW w:w="2579" w:type="dxa"/>
            <w:shd w:val="clear" w:color="auto" w:fill="C5C2C2" w:themeFill="accent3" w:themeFillTint="66"/>
          </w:tcPr>
          <w:p w14:paraId="610C5E0F" w14:textId="77777777" w:rsidR="006E0620" w:rsidRPr="00836085" w:rsidRDefault="006E0620" w:rsidP="006E0620">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LTL</w:t>
            </w:r>
          </w:p>
        </w:tc>
        <w:tc>
          <w:tcPr>
            <w:tcW w:w="670" w:type="dxa"/>
            <w:shd w:val="clear" w:color="auto" w:fill="C5C2C2" w:themeFill="accent3" w:themeFillTint="66"/>
          </w:tcPr>
          <w:p w14:paraId="3281491B" w14:textId="77777777" w:rsidR="006E0620" w:rsidRPr="00836085" w:rsidRDefault="006E0620" w:rsidP="006E0620">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Typ</w:t>
            </w:r>
          </w:p>
        </w:tc>
        <w:tc>
          <w:tcPr>
            <w:tcW w:w="1531" w:type="dxa"/>
            <w:shd w:val="clear" w:color="auto" w:fill="C5C2C2" w:themeFill="accent3" w:themeFillTint="66"/>
          </w:tcPr>
          <w:p w14:paraId="24DE5A9D" w14:textId="77777777" w:rsidR="006E0620" w:rsidRPr="00836085" w:rsidRDefault="006E0620" w:rsidP="006E0620">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UTL</w:t>
            </w:r>
          </w:p>
        </w:tc>
      </w:tr>
      <w:tr w:rsidR="007B617F" w:rsidRPr="00D378DA" w14:paraId="530FF933"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8" w:type="dxa"/>
            <w:shd w:val="clear" w:color="auto" w:fill="FFFFFF" w:themeFill="background1"/>
          </w:tcPr>
          <w:p w14:paraId="1E30529C" w14:textId="1DA1E1B8" w:rsidR="006E0620" w:rsidRPr="009C5E6B" w:rsidRDefault="006E0620" w:rsidP="00BE6C7F">
            <w:pPr>
              <w:pStyle w:val="Table-small"/>
              <w:ind w:right="-13"/>
              <w:rPr>
                <w:rFonts w:cstheme="minorHAnsi"/>
                <w:b w:val="0"/>
                <w:bCs w:val="0"/>
                <w:szCs w:val="20"/>
              </w:rPr>
            </w:pPr>
            <w:r>
              <w:rPr>
                <w:rFonts w:cstheme="minorHAnsi"/>
                <w:b w:val="0"/>
                <w:bCs w:val="0"/>
                <w:szCs w:val="20"/>
              </w:rPr>
              <w:t>M0089</w:t>
            </w:r>
          </w:p>
        </w:tc>
        <w:tc>
          <w:tcPr>
            <w:tcW w:w="2323" w:type="dxa"/>
            <w:shd w:val="clear" w:color="auto" w:fill="FFFFFF" w:themeFill="background1"/>
          </w:tcPr>
          <w:p w14:paraId="3EDDF574" w14:textId="227C9940" w:rsidR="006E0620" w:rsidRPr="009C5E6B" w:rsidRDefault="006E0620" w:rsidP="006E062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LDO bias sweep</w:t>
            </w:r>
          </w:p>
        </w:tc>
        <w:tc>
          <w:tcPr>
            <w:tcW w:w="1148" w:type="dxa"/>
            <w:shd w:val="clear" w:color="auto" w:fill="FFFFFF" w:themeFill="background1"/>
          </w:tcPr>
          <w:p w14:paraId="641E2CC1" w14:textId="210FF130" w:rsidR="006E0620" w:rsidRPr="009C5E6B" w:rsidRDefault="006E0620" w:rsidP="006E062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V</w:t>
            </w:r>
          </w:p>
        </w:tc>
        <w:tc>
          <w:tcPr>
            <w:tcW w:w="2579" w:type="dxa"/>
            <w:shd w:val="clear" w:color="auto" w:fill="FFFFFF" w:themeFill="background1"/>
          </w:tcPr>
          <w:p w14:paraId="74A7E6E4" w14:textId="7BA48D1C" w:rsidR="006E0620" w:rsidRPr="009C5E6B" w:rsidRDefault="006E0620" w:rsidP="006E062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670" w:type="dxa"/>
            <w:shd w:val="clear" w:color="auto" w:fill="FFFFFF" w:themeFill="background1"/>
          </w:tcPr>
          <w:p w14:paraId="68519F8D" w14:textId="72C660BB" w:rsidR="006E0620" w:rsidRPr="009C5E6B" w:rsidRDefault="006E0620" w:rsidP="006E062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531" w:type="dxa"/>
            <w:shd w:val="clear" w:color="auto" w:fill="FFFFFF" w:themeFill="background1"/>
          </w:tcPr>
          <w:p w14:paraId="1E62E5A0" w14:textId="3F79E5FD" w:rsidR="006E0620" w:rsidRPr="009C5E6B" w:rsidRDefault="006E0620" w:rsidP="006E062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7B617F" w:rsidRPr="00D378DA" w14:paraId="0963110A" w14:textId="77777777" w:rsidTr="00267686">
        <w:tc>
          <w:tcPr>
            <w:cnfStyle w:val="001000000000" w:firstRow="0" w:lastRow="0" w:firstColumn="1" w:lastColumn="0" w:oddVBand="0" w:evenVBand="0" w:oddHBand="0" w:evenHBand="0" w:firstRowFirstColumn="0" w:firstRowLastColumn="0" w:lastRowFirstColumn="0" w:lastRowLastColumn="0"/>
            <w:tcW w:w="1378" w:type="dxa"/>
            <w:shd w:val="clear" w:color="auto" w:fill="FFFFFF" w:themeFill="background1"/>
          </w:tcPr>
          <w:p w14:paraId="0EBB524B" w14:textId="35DDC2D8" w:rsidR="006E0620" w:rsidRDefault="006E0620" w:rsidP="006E0620">
            <w:pPr>
              <w:pStyle w:val="Table-small"/>
              <w:ind w:right="-13"/>
              <w:rPr>
                <w:rFonts w:cstheme="minorHAnsi"/>
                <w:b w:val="0"/>
                <w:bCs w:val="0"/>
                <w:szCs w:val="20"/>
              </w:rPr>
            </w:pPr>
            <w:r>
              <w:rPr>
                <w:rFonts w:cstheme="minorHAnsi"/>
                <w:b w:val="0"/>
                <w:bCs w:val="0"/>
                <w:szCs w:val="20"/>
              </w:rPr>
              <w:t>M0090</w:t>
            </w:r>
          </w:p>
        </w:tc>
        <w:tc>
          <w:tcPr>
            <w:tcW w:w="2323" w:type="dxa"/>
            <w:shd w:val="clear" w:color="auto" w:fill="FFFFFF" w:themeFill="background1"/>
          </w:tcPr>
          <w:p w14:paraId="4350B8EC" w14:textId="23767D3C" w:rsidR="006E0620" w:rsidRDefault="006E0620" w:rsidP="006E062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Bandgap voltage sweep</w:t>
            </w:r>
          </w:p>
        </w:tc>
        <w:tc>
          <w:tcPr>
            <w:tcW w:w="1148" w:type="dxa"/>
            <w:shd w:val="clear" w:color="auto" w:fill="FFFFFF" w:themeFill="background1"/>
          </w:tcPr>
          <w:p w14:paraId="0AD31FFC" w14:textId="722D525E" w:rsidR="006E0620" w:rsidRPr="009C5E6B" w:rsidRDefault="006E0620" w:rsidP="006E062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9C5E6B">
              <w:rPr>
                <w:rFonts w:cstheme="minorHAnsi"/>
                <w:szCs w:val="20"/>
              </w:rPr>
              <w:t>mV</w:t>
            </w:r>
          </w:p>
        </w:tc>
        <w:tc>
          <w:tcPr>
            <w:tcW w:w="2579" w:type="dxa"/>
            <w:shd w:val="clear" w:color="auto" w:fill="FFFFFF" w:themeFill="background1"/>
          </w:tcPr>
          <w:p w14:paraId="607ECFC0" w14:textId="77777777" w:rsidR="006E0620" w:rsidDel="00210B61" w:rsidRDefault="006E0620" w:rsidP="006E062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670" w:type="dxa"/>
            <w:shd w:val="clear" w:color="auto" w:fill="FFFFFF" w:themeFill="background1"/>
          </w:tcPr>
          <w:p w14:paraId="7BF4E458" w14:textId="77777777" w:rsidR="006E0620" w:rsidDel="00210B61" w:rsidRDefault="006E0620" w:rsidP="006E062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531" w:type="dxa"/>
            <w:shd w:val="clear" w:color="auto" w:fill="FFFFFF" w:themeFill="background1"/>
          </w:tcPr>
          <w:p w14:paraId="7CE8FDE0" w14:textId="77777777" w:rsidR="006E0620" w:rsidDel="00210B61" w:rsidRDefault="006E0620" w:rsidP="006E062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7B617F" w:rsidRPr="00D378DA" w14:paraId="0F31BF10"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8" w:type="dxa"/>
            <w:shd w:val="clear" w:color="auto" w:fill="FFFFFF" w:themeFill="background1"/>
          </w:tcPr>
          <w:p w14:paraId="7DE1AD45" w14:textId="285A8D5B" w:rsidR="006E0620" w:rsidRDefault="006E0620" w:rsidP="006E0620">
            <w:pPr>
              <w:pStyle w:val="Table-small"/>
              <w:ind w:right="-13"/>
              <w:rPr>
                <w:rFonts w:cstheme="minorHAnsi"/>
                <w:b w:val="0"/>
                <w:bCs w:val="0"/>
                <w:szCs w:val="20"/>
              </w:rPr>
            </w:pPr>
            <w:r>
              <w:rPr>
                <w:rFonts w:cstheme="minorHAnsi"/>
                <w:b w:val="0"/>
                <w:bCs w:val="0"/>
                <w:szCs w:val="20"/>
              </w:rPr>
              <w:t>M0091</w:t>
            </w:r>
          </w:p>
        </w:tc>
        <w:tc>
          <w:tcPr>
            <w:tcW w:w="2323" w:type="dxa"/>
            <w:shd w:val="clear" w:color="auto" w:fill="FFFFFF" w:themeFill="background1"/>
          </w:tcPr>
          <w:p w14:paraId="55C13883" w14:textId="45BAA450" w:rsidR="006E0620" w:rsidRDefault="006E0620" w:rsidP="006E062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Bandgap current sweep</w:t>
            </w:r>
          </w:p>
        </w:tc>
        <w:tc>
          <w:tcPr>
            <w:tcW w:w="1148" w:type="dxa"/>
            <w:shd w:val="clear" w:color="auto" w:fill="FFFFFF" w:themeFill="background1"/>
          </w:tcPr>
          <w:p w14:paraId="70A1CA96" w14:textId="36B3A97E" w:rsidR="006E0620" w:rsidRPr="009C5E6B" w:rsidRDefault="006E0620" w:rsidP="006E062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uA</w:t>
            </w:r>
          </w:p>
        </w:tc>
        <w:tc>
          <w:tcPr>
            <w:tcW w:w="2579" w:type="dxa"/>
            <w:shd w:val="clear" w:color="auto" w:fill="FFFFFF" w:themeFill="background1"/>
          </w:tcPr>
          <w:p w14:paraId="09E5C3E6" w14:textId="77777777" w:rsidR="006E0620" w:rsidDel="00210B61" w:rsidRDefault="006E0620" w:rsidP="006E062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670" w:type="dxa"/>
            <w:shd w:val="clear" w:color="auto" w:fill="FFFFFF" w:themeFill="background1"/>
          </w:tcPr>
          <w:p w14:paraId="4E98F524" w14:textId="77777777" w:rsidR="006E0620" w:rsidDel="00210B61" w:rsidRDefault="006E0620" w:rsidP="006E062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531" w:type="dxa"/>
            <w:shd w:val="clear" w:color="auto" w:fill="FFFFFF" w:themeFill="background1"/>
          </w:tcPr>
          <w:p w14:paraId="5D0154D2" w14:textId="77777777" w:rsidR="006E0620" w:rsidDel="00210B61" w:rsidRDefault="006E0620" w:rsidP="006E062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7B617F" w:rsidRPr="00D378DA" w14:paraId="56DAC903" w14:textId="77777777" w:rsidTr="00267686">
        <w:tc>
          <w:tcPr>
            <w:cnfStyle w:val="001000000000" w:firstRow="0" w:lastRow="0" w:firstColumn="1" w:lastColumn="0" w:oddVBand="0" w:evenVBand="0" w:oddHBand="0" w:evenHBand="0" w:firstRowFirstColumn="0" w:firstRowLastColumn="0" w:lastRowFirstColumn="0" w:lastRowLastColumn="0"/>
            <w:tcW w:w="1378" w:type="dxa"/>
            <w:shd w:val="clear" w:color="auto" w:fill="FFFFFF" w:themeFill="background1"/>
          </w:tcPr>
          <w:p w14:paraId="348CDE1F" w14:textId="1AD28D9E" w:rsidR="006E0620" w:rsidRDefault="006E0620" w:rsidP="006E0620">
            <w:pPr>
              <w:pStyle w:val="Table-small"/>
              <w:ind w:right="-13"/>
              <w:rPr>
                <w:rFonts w:cstheme="minorHAnsi"/>
                <w:b w:val="0"/>
                <w:bCs w:val="0"/>
                <w:szCs w:val="20"/>
              </w:rPr>
            </w:pPr>
            <w:r>
              <w:rPr>
                <w:rFonts w:cstheme="minorHAnsi"/>
                <w:b w:val="0"/>
                <w:bCs w:val="0"/>
                <w:szCs w:val="20"/>
              </w:rPr>
              <w:t>M0092</w:t>
            </w:r>
          </w:p>
        </w:tc>
        <w:tc>
          <w:tcPr>
            <w:tcW w:w="2323" w:type="dxa"/>
            <w:shd w:val="clear" w:color="auto" w:fill="FFFFFF" w:themeFill="background1"/>
          </w:tcPr>
          <w:p w14:paraId="1B32178B" w14:textId="0643FE86" w:rsidR="006E0620" w:rsidRDefault="006E0620" w:rsidP="006E062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LDO analog sweep</w:t>
            </w:r>
          </w:p>
        </w:tc>
        <w:tc>
          <w:tcPr>
            <w:tcW w:w="1148" w:type="dxa"/>
            <w:shd w:val="clear" w:color="auto" w:fill="FFFFFF" w:themeFill="background1"/>
          </w:tcPr>
          <w:p w14:paraId="6BBDDF86" w14:textId="1D861B26" w:rsidR="006E0620" w:rsidRPr="009C5E6B" w:rsidRDefault="006E0620" w:rsidP="006E062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V</w:t>
            </w:r>
          </w:p>
        </w:tc>
        <w:tc>
          <w:tcPr>
            <w:tcW w:w="2579" w:type="dxa"/>
            <w:shd w:val="clear" w:color="auto" w:fill="FFFFFF" w:themeFill="background1"/>
          </w:tcPr>
          <w:p w14:paraId="6E350213" w14:textId="77777777" w:rsidR="006E0620" w:rsidDel="00210B61" w:rsidRDefault="006E0620" w:rsidP="006E062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670" w:type="dxa"/>
            <w:shd w:val="clear" w:color="auto" w:fill="FFFFFF" w:themeFill="background1"/>
          </w:tcPr>
          <w:p w14:paraId="029D9069" w14:textId="77777777" w:rsidR="006E0620" w:rsidDel="00210B61" w:rsidRDefault="006E0620" w:rsidP="006E062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531" w:type="dxa"/>
            <w:shd w:val="clear" w:color="auto" w:fill="FFFFFF" w:themeFill="background1"/>
          </w:tcPr>
          <w:p w14:paraId="71B9C935" w14:textId="77777777" w:rsidR="006E0620" w:rsidDel="00210B61" w:rsidRDefault="006E0620" w:rsidP="006E062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7B617F" w:rsidRPr="00D378DA" w14:paraId="053E7B3B"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8" w:type="dxa"/>
            <w:shd w:val="clear" w:color="auto" w:fill="FFFFFF" w:themeFill="background1"/>
          </w:tcPr>
          <w:p w14:paraId="0F73D0F4" w14:textId="4F540C2E" w:rsidR="006E0620" w:rsidRDefault="006E0620" w:rsidP="006E0620">
            <w:pPr>
              <w:pStyle w:val="Table-small"/>
              <w:ind w:right="-13"/>
              <w:rPr>
                <w:rFonts w:cstheme="minorHAnsi"/>
                <w:b w:val="0"/>
                <w:bCs w:val="0"/>
                <w:szCs w:val="20"/>
              </w:rPr>
            </w:pPr>
            <w:r>
              <w:rPr>
                <w:rFonts w:cstheme="minorHAnsi"/>
                <w:b w:val="0"/>
                <w:bCs w:val="0"/>
                <w:szCs w:val="20"/>
              </w:rPr>
              <w:t>M0093</w:t>
            </w:r>
          </w:p>
        </w:tc>
        <w:tc>
          <w:tcPr>
            <w:tcW w:w="2323" w:type="dxa"/>
            <w:shd w:val="clear" w:color="auto" w:fill="FFFFFF" w:themeFill="background1"/>
          </w:tcPr>
          <w:p w14:paraId="6923ED11" w14:textId="42657357" w:rsidR="006E0620" w:rsidRDefault="006E0620" w:rsidP="006E062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LDO digital sweep</w:t>
            </w:r>
          </w:p>
        </w:tc>
        <w:tc>
          <w:tcPr>
            <w:tcW w:w="1148" w:type="dxa"/>
            <w:shd w:val="clear" w:color="auto" w:fill="FFFFFF" w:themeFill="background1"/>
          </w:tcPr>
          <w:p w14:paraId="224A8982" w14:textId="6C39B20E" w:rsidR="006E0620" w:rsidRPr="009C5E6B" w:rsidRDefault="006E0620" w:rsidP="006E062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V</w:t>
            </w:r>
          </w:p>
        </w:tc>
        <w:tc>
          <w:tcPr>
            <w:tcW w:w="2579" w:type="dxa"/>
            <w:shd w:val="clear" w:color="auto" w:fill="FFFFFF" w:themeFill="background1"/>
          </w:tcPr>
          <w:p w14:paraId="2089FC06" w14:textId="77777777" w:rsidR="006E0620" w:rsidDel="00210B61" w:rsidRDefault="006E0620" w:rsidP="006E062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670" w:type="dxa"/>
            <w:shd w:val="clear" w:color="auto" w:fill="FFFFFF" w:themeFill="background1"/>
          </w:tcPr>
          <w:p w14:paraId="689623B5" w14:textId="77777777" w:rsidR="006E0620" w:rsidDel="00210B61" w:rsidRDefault="006E0620" w:rsidP="006E062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531" w:type="dxa"/>
            <w:shd w:val="clear" w:color="auto" w:fill="FFFFFF" w:themeFill="background1"/>
          </w:tcPr>
          <w:p w14:paraId="62E4B310" w14:textId="77777777" w:rsidR="006E0620" w:rsidDel="00210B61" w:rsidRDefault="006E0620" w:rsidP="006E062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7B617F" w:rsidRPr="00D378DA" w14:paraId="7CDE8F22" w14:textId="77777777" w:rsidTr="00267686">
        <w:tc>
          <w:tcPr>
            <w:cnfStyle w:val="001000000000" w:firstRow="0" w:lastRow="0" w:firstColumn="1" w:lastColumn="0" w:oddVBand="0" w:evenVBand="0" w:oddHBand="0" w:evenHBand="0" w:firstRowFirstColumn="0" w:firstRowLastColumn="0" w:lastRowFirstColumn="0" w:lastRowLastColumn="0"/>
            <w:tcW w:w="1378" w:type="dxa"/>
            <w:shd w:val="clear" w:color="auto" w:fill="FFFFFF" w:themeFill="background1"/>
          </w:tcPr>
          <w:p w14:paraId="1CBBA42C" w14:textId="4772D0B3" w:rsidR="006E0620" w:rsidRDefault="006E0620" w:rsidP="006E0620">
            <w:pPr>
              <w:pStyle w:val="Table-small"/>
              <w:ind w:right="-13"/>
              <w:rPr>
                <w:rFonts w:cstheme="minorHAnsi"/>
                <w:b w:val="0"/>
                <w:bCs w:val="0"/>
                <w:szCs w:val="20"/>
              </w:rPr>
            </w:pPr>
            <w:r>
              <w:rPr>
                <w:rFonts w:cstheme="minorHAnsi"/>
                <w:b w:val="0"/>
                <w:bCs w:val="0"/>
                <w:szCs w:val="20"/>
              </w:rPr>
              <w:t>M0094</w:t>
            </w:r>
          </w:p>
        </w:tc>
        <w:tc>
          <w:tcPr>
            <w:tcW w:w="2323" w:type="dxa"/>
            <w:shd w:val="clear" w:color="auto" w:fill="FFFFFF" w:themeFill="background1"/>
          </w:tcPr>
          <w:p w14:paraId="6595F26A" w14:textId="46353BCD" w:rsidR="006E0620" w:rsidRDefault="006E0620" w:rsidP="006E062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LDO XO sweep</w:t>
            </w:r>
          </w:p>
        </w:tc>
        <w:tc>
          <w:tcPr>
            <w:tcW w:w="1148" w:type="dxa"/>
            <w:shd w:val="clear" w:color="auto" w:fill="FFFFFF" w:themeFill="background1"/>
          </w:tcPr>
          <w:p w14:paraId="4481C2D2" w14:textId="7C7090B9" w:rsidR="006E0620" w:rsidRPr="009C5E6B" w:rsidRDefault="006E0620" w:rsidP="006E062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V</w:t>
            </w:r>
          </w:p>
        </w:tc>
        <w:tc>
          <w:tcPr>
            <w:tcW w:w="2579" w:type="dxa"/>
            <w:shd w:val="clear" w:color="auto" w:fill="FFFFFF" w:themeFill="background1"/>
          </w:tcPr>
          <w:p w14:paraId="411BC4DC" w14:textId="77777777" w:rsidR="006E0620" w:rsidDel="00210B61" w:rsidRDefault="006E0620" w:rsidP="006E062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670" w:type="dxa"/>
            <w:shd w:val="clear" w:color="auto" w:fill="FFFFFF" w:themeFill="background1"/>
          </w:tcPr>
          <w:p w14:paraId="615C0C34" w14:textId="77777777" w:rsidR="006E0620" w:rsidDel="00210B61" w:rsidRDefault="006E0620" w:rsidP="006E062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531" w:type="dxa"/>
            <w:shd w:val="clear" w:color="auto" w:fill="FFFFFF" w:themeFill="background1"/>
          </w:tcPr>
          <w:p w14:paraId="234D1064" w14:textId="77777777" w:rsidR="006E0620" w:rsidDel="00210B61" w:rsidRDefault="006E0620" w:rsidP="006E062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7B617F" w:rsidRPr="00D378DA" w14:paraId="7739FB76"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8" w:type="dxa"/>
            <w:shd w:val="clear" w:color="auto" w:fill="FFFFFF" w:themeFill="background1"/>
          </w:tcPr>
          <w:p w14:paraId="2467C67E" w14:textId="09112458" w:rsidR="006E0620" w:rsidRDefault="006E0620" w:rsidP="006E0620">
            <w:pPr>
              <w:pStyle w:val="Table-small"/>
              <w:ind w:right="-13"/>
              <w:rPr>
                <w:rFonts w:cstheme="minorHAnsi"/>
                <w:b w:val="0"/>
                <w:bCs w:val="0"/>
                <w:szCs w:val="20"/>
              </w:rPr>
            </w:pPr>
            <w:r>
              <w:rPr>
                <w:rFonts w:cstheme="minorHAnsi"/>
                <w:b w:val="0"/>
                <w:bCs w:val="0"/>
                <w:szCs w:val="20"/>
              </w:rPr>
              <w:t>M0095</w:t>
            </w:r>
          </w:p>
        </w:tc>
        <w:tc>
          <w:tcPr>
            <w:tcW w:w="2323" w:type="dxa"/>
            <w:shd w:val="clear" w:color="auto" w:fill="FFFFFF" w:themeFill="background1"/>
          </w:tcPr>
          <w:p w14:paraId="3C3692D6" w14:textId="00FC01C0" w:rsidR="006E0620" w:rsidRDefault="006E0620" w:rsidP="006E062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LDO PLL sweep</w:t>
            </w:r>
          </w:p>
        </w:tc>
        <w:tc>
          <w:tcPr>
            <w:tcW w:w="1148" w:type="dxa"/>
            <w:shd w:val="clear" w:color="auto" w:fill="FFFFFF" w:themeFill="background1"/>
          </w:tcPr>
          <w:p w14:paraId="14ABE506" w14:textId="0240A754" w:rsidR="006E0620" w:rsidRPr="009C5E6B" w:rsidRDefault="006E0620" w:rsidP="006E062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V</w:t>
            </w:r>
          </w:p>
        </w:tc>
        <w:tc>
          <w:tcPr>
            <w:tcW w:w="2579" w:type="dxa"/>
            <w:shd w:val="clear" w:color="auto" w:fill="FFFFFF" w:themeFill="background1"/>
          </w:tcPr>
          <w:p w14:paraId="217DE362" w14:textId="77777777" w:rsidR="006E0620" w:rsidDel="00210B61" w:rsidRDefault="006E0620" w:rsidP="006E062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670" w:type="dxa"/>
            <w:shd w:val="clear" w:color="auto" w:fill="FFFFFF" w:themeFill="background1"/>
          </w:tcPr>
          <w:p w14:paraId="7588F606" w14:textId="77777777" w:rsidR="006E0620" w:rsidDel="00210B61" w:rsidRDefault="006E0620" w:rsidP="006E062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531" w:type="dxa"/>
            <w:shd w:val="clear" w:color="auto" w:fill="FFFFFF" w:themeFill="background1"/>
          </w:tcPr>
          <w:p w14:paraId="225332B3" w14:textId="77777777" w:rsidR="006E0620" w:rsidDel="00210B61" w:rsidRDefault="006E0620" w:rsidP="006E062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7B617F" w:rsidRPr="00D378DA" w14:paraId="63C27E48" w14:textId="77777777" w:rsidTr="00267686">
        <w:tc>
          <w:tcPr>
            <w:cnfStyle w:val="001000000000" w:firstRow="0" w:lastRow="0" w:firstColumn="1" w:lastColumn="0" w:oddVBand="0" w:evenVBand="0" w:oddHBand="0" w:evenHBand="0" w:firstRowFirstColumn="0" w:firstRowLastColumn="0" w:lastRowFirstColumn="0" w:lastRowLastColumn="0"/>
            <w:tcW w:w="1378" w:type="dxa"/>
            <w:shd w:val="clear" w:color="auto" w:fill="FFFFFF" w:themeFill="background1"/>
          </w:tcPr>
          <w:p w14:paraId="70D86917" w14:textId="622340EE" w:rsidR="006E0620" w:rsidRDefault="006E0620" w:rsidP="006E0620">
            <w:pPr>
              <w:pStyle w:val="Table-small"/>
              <w:ind w:right="-13"/>
              <w:rPr>
                <w:rFonts w:cstheme="minorHAnsi"/>
                <w:b w:val="0"/>
                <w:bCs w:val="0"/>
                <w:szCs w:val="20"/>
              </w:rPr>
            </w:pPr>
            <w:r>
              <w:rPr>
                <w:rFonts w:cstheme="minorHAnsi"/>
                <w:b w:val="0"/>
                <w:bCs w:val="0"/>
                <w:szCs w:val="20"/>
              </w:rPr>
              <w:t>M0096</w:t>
            </w:r>
          </w:p>
        </w:tc>
        <w:tc>
          <w:tcPr>
            <w:tcW w:w="2323" w:type="dxa"/>
            <w:shd w:val="clear" w:color="auto" w:fill="FFFFFF" w:themeFill="background1"/>
          </w:tcPr>
          <w:p w14:paraId="3944807B" w14:textId="4129EFEE" w:rsidR="006E0620" w:rsidRDefault="006E0620" w:rsidP="006E062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LDO CP sweep</w:t>
            </w:r>
          </w:p>
        </w:tc>
        <w:tc>
          <w:tcPr>
            <w:tcW w:w="1148" w:type="dxa"/>
            <w:shd w:val="clear" w:color="auto" w:fill="FFFFFF" w:themeFill="background1"/>
          </w:tcPr>
          <w:p w14:paraId="1401C288" w14:textId="6B4FBFC8" w:rsidR="006E0620" w:rsidRPr="009C5E6B" w:rsidRDefault="006E0620" w:rsidP="006E062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V</w:t>
            </w:r>
          </w:p>
        </w:tc>
        <w:tc>
          <w:tcPr>
            <w:tcW w:w="2579" w:type="dxa"/>
            <w:shd w:val="clear" w:color="auto" w:fill="FFFFFF" w:themeFill="background1"/>
          </w:tcPr>
          <w:p w14:paraId="229098B3" w14:textId="77777777" w:rsidR="006E0620" w:rsidDel="00210B61" w:rsidRDefault="006E0620" w:rsidP="006E062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670" w:type="dxa"/>
            <w:shd w:val="clear" w:color="auto" w:fill="FFFFFF" w:themeFill="background1"/>
          </w:tcPr>
          <w:p w14:paraId="203ED4D5" w14:textId="77777777" w:rsidR="006E0620" w:rsidDel="00210B61" w:rsidRDefault="006E0620" w:rsidP="006E062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531" w:type="dxa"/>
            <w:shd w:val="clear" w:color="auto" w:fill="FFFFFF" w:themeFill="background1"/>
          </w:tcPr>
          <w:p w14:paraId="2577C5FF" w14:textId="77777777" w:rsidR="006E0620" w:rsidDel="00210B61" w:rsidRDefault="006E0620" w:rsidP="006E062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7B617F" w:rsidRPr="00D378DA" w14:paraId="1ED21E9B"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8" w:type="dxa"/>
            <w:shd w:val="clear" w:color="auto" w:fill="FFFFFF" w:themeFill="background1"/>
          </w:tcPr>
          <w:p w14:paraId="7595267D" w14:textId="4E543D0B" w:rsidR="006E0620" w:rsidRDefault="006E0620" w:rsidP="006E0620">
            <w:pPr>
              <w:pStyle w:val="Table-small"/>
              <w:ind w:right="-13"/>
              <w:rPr>
                <w:rFonts w:cstheme="minorHAnsi"/>
                <w:b w:val="0"/>
                <w:bCs w:val="0"/>
                <w:szCs w:val="20"/>
              </w:rPr>
            </w:pPr>
            <w:r>
              <w:rPr>
                <w:rFonts w:cstheme="minorHAnsi"/>
                <w:b w:val="0"/>
                <w:bCs w:val="0"/>
                <w:szCs w:val="20"/>
              </w:rPr>
              <w:t>M0097</w:t>
            </w:r>
          </w:p>
        </w:tc>
        <w:tc>
          <w:tcPr>
            <w:tcW w:w="2323" w:type="dxa"/>
            <w:shd w:val="clear" w:color="auto" w:fill="FFFFFF" w:themeFill="background1"/>
          </w:tcPr>
          <w:p w14:paraId="75F26DA9" w14:textId="10CD930F" w:rsidR="006E0620" w:rsidRDefault="006E0620" w:rsidP="006E062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LDO LDIV sweep</w:t>
            </w:r>
          </w:p>
        </w:tc>
        <w:tc>
          <w:tcPr>
            <w:tcW w:w="1148" w:type="dxa"/>
            <w:shd w:val="clear" w:color="auto" w:fill="FFFFFF" w:themeFill="background1"/>
          </w:tcPr>
          <w:p w14:paraId="7065EE18" w14:textId="18A34FF4" w:rsidR="006E0620" w:rsidRPr="009C5E6B" w:rsidRDefault="006E0620" w:rsidP="006E062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V</w:t>
            </w:r>
          </w:p>
        </w:tc>
        <w:tc>
          <w:tcPr>
            <w:tcW w:w="2579" w:type="dxa"/>
            <w:shd w:val="clear" w:color="auto" w:fill="FFFFFF" w:themeFill="background1"/>
          </w:tcPr>
          <w:p w14:paraId="116BF8BF" w14:textId="77777777" w:rsidR="006E0620" w:rsidDel="00210B61" w:rsidRDefault="006E0620" w:rsidP="006E062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670" w:type="dxa"/>
            <w:shd w:val="clear" w:color="auto" w:fill="FFFFFF" w:themeFill="background1"/>
          </w:tcPr>
          <w:p w14:paraId="76326BC2" w14:textId="77777777" w:rsidR="006E0620" w:rsidDel="00210B61" w:rsidRDefault="006E0620" w:rsidP="006E062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531" w:type="dxa"/>
            <w:shd w:val="clear" w:color="auto" w:fill="FFFFFF" w:themeFill="background1"/>
          </w:tcPr>
          <w:p w14:paraId="075CF069" w14:textId="77777777" w:rsidR="006E0620" w:rsidDel="00210B61" w:rsidRDefault="006E0620" w:rsidP="006E062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7B617F" w:rsidRPr="00D378DA" w14:paraId="78D1BDE8" w14:textId="77777777" w:rsidTr="00267686">
        <w:tc>
          <w:tcPr>
            <w:cnfStyle w:val="001000000000" w:firstRow="0" w:lastRow="0" w:firstColumn="1" w:lastColumn="0" w:oddVBand="0" w:evenVBand="0" w:oddHBand="0" w:evenHBand="0" w:firstRowFirstColumn="0" w:firstRowLastColumn="0" w:lastRowFirstColumn="0" w:lastRowLastColumn="0"/>
            <w:tcW w:w="1378" w:type="dxa"/>
            <w:shd w:val="clear" w:color="auto" w:fill="FFFFFF" w:themeFill="background1"/>
          </w:tcPr>
          <w:p w14:paraId="7E805FDD" w14:textId="550631BF" w:rsidR="006E0620" w:rsidRDefault="006E0620" w:rsidP="006E0620">
            <w:pPr>
              <w:pStyle w:val="Table-small"/>
              <w:ind w:right="-13"/>
              <w:rPr>
                <w:rFonts w:cstheme="minorHAnsi"/>
                <w:b w:val="0"/>
                <w:bCs w:val="0"/>
                <w:szCs w:val="20"/>
              </w:rPr>
            </w:pPr>
            <w:r>
              <w:rPr>
                <w:rFonts w:cstheme="minorHAnsi"/>
                <w:b w:val="0"/>
                <w:bCs w:val="0"/>
                <w:szCs w:val="20"/>
              </w:rPr>
              <w:t>M0098</w:t>
            </w:r>
          </w:p>
        </w:tc>
        <w:tc>
          <w:tcPr>
            <w:tcW w:w="2323" w:type="dxa"/>
            <w:shd w:val="clear" w:color="auto" w:fill="FFFFFF" w:themeFill="background1"/>
          </w:tcPr>
          <w:p w14:paraId="1DEA91C1" w14:textId="3900026C" w:rsidR="006E0620" w:rsidRDefault="006E0620" w:rsidP="006E062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LDO VCO sweep</w:t>
            </w:r>
          </w:p>
        </w:tc>
        <w:tc>
          <w:tcPr>
            <w:tcW w:w="1148" w:type="dxa"/>
            <w:shd w:val="clear" w:color="auto" w:fill="FFFFFF" w:themeFill="background1"/>
          </w:tcPr>
          <w:p w14:paraId="4AE66551" w14:textId="2FC4DF0F" w:rsidR="006E0620" w:rsidRPr="009C5E6B" w:rsidRDefault="006E0620" w:rsidP="006E062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V</w:t>
            </w:r>
          </w:p>
        </w:tc>
        <w:tc>
          <w:tcPr>
            <w:tcW w:w="2579" w:type="dxa"/>
            <w:shd w:val="clear" w:color="auto" w:fill="FFFFFF" w:themeFill="background1"/>
          </w:tcPr>
          <w:p w14:paraId="03C9A3DB" w14:textId="77777777" w:rsidR="006E0620" w:rsidDel="00210B61" w:rsidRDefault="006E0620" w:rsidP="006E062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670" w:type="dxa"/>
            <w:shd w:val="clear" w:color="auto" w:fill="FFFFFF" w:themeFill="background1"/>
          </w:tcPr>
          <w:p w14:paraId="699FAA59" w14:textId="77777777" w:rsidR="006E0620" w:rsidDel="00210B61" w:rsidRDefault="006E0620" w:rsidP="006E062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531" w:type="dxa"/>
            <w:shd w:val="clear" w:color="auto" w:fill="FFFFFF" w:themeFill="background1"/>
          </w:tcPr>
          <w:p w14:paraId="2D571577" w14:textId="77777777" w:rsidR="006E0620" w:rsidDel="00210B61" w:rsidRDefault="006E0620" w:rsidP="006E062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7B617F" w:rsidRPr="00D378DA" w14:paraId="1ACA25BE"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8" w:type="dxa"/>
            <w:shd w:val="clear" w:color="auto" w:fill="FFFFFF" w:themeFill="background1"/>
          </w:tcPr>
          <w:p w14:paraId="06965C5F" w14:textId="5DCEC782" w:rsidR="006E0620" w:rsidRDefault="006E0620" w:rsidP="006E0620">
            <w:pPr>
              <w:pStyle w:val="Table-small"/>
              <w:ind w:right="-13"/>
              <w:rPr>
                <w:rFonts w:cstheme="minorHAnsi"/>
                <w:b w:val="0"/>
                <w:bCs w:val="0"/>
                <w:szCs w:val="20"/>
              </w:rPr>
            </w:pPr>
            <w:r>
              <w:rPr>
                <w:rFonts w:cstheme="minorHAnsi"/>
                <w:b w:val="0"/>
                <w:bCs w:val="0"/>
                <w:szCs w:val="20"/>
              </w:rPr>
              <w:t>M0099</w:t>
            </w:r>
          </w:p>
        </w:tc>
        <w:tc>
          <w:tcPr>
            <w:tcW w:w="2323" w:type="dxa"/>
            <w:shd w:val="clear" w:color="auto" w:fill="FFFFFF" w:themeFill="background1"/>
          </w:tcPr>
          <w:p w14:paraId="51626F5A" w14:textId="79EC0072" w:rsidR="006E0620" w:rsidRDefault="006E0620" w:rsidP="006E062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LDO ODIV sweep</w:t>
            </w:r>
          </w:p>
        </w:tc>
        <w:tc>
          <w:tcPr>
            <w:tcW w:w="1148" w:type="dxa"/>
            <w:shd w:val="clear" w:color="auto" w:fill="FFFFFF" w:themeFill="background1"/>
          </w:tcPr>
          <w:p w14:paraId="4856C228" w14:textId="1B72BCA7" w:rsidR="006E0620" w:rsidRPr="009C5E6B" w:rsidRDefault="006E0620" w:rsidP="006E062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V</w:t>
            </w:r>
          </w:p>
        </w:tc>
        <w:tc>
          <w:tcPr>
            <w:tcW w:w="2579" w:type="dxa"/>
            <w:shd w:val="clear" w:color="auto" w:fill="FFFFFF" w:themeFill="background1"/>
          </w:tcPr>
          <w:p w14:paraId="43635FEF" w14:textId="77777777" w:rsidR="006E0620" w:rsidDel="00210B61" w:rsidRDefault="006E0620" w:rsidP="006E062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670" w:type="dxa"/>
            <w:shd w:val="clear" w:color="auto" w:fill="FFFFFF" w:themeFill="background1"/>
          </w:tcPr>
          <w:p w14:paraId="566420C6" w14:textId="77777777" w:rsidR="006E0620" w:rsidDel="00210B61" w:rsidRDefault="006E0620" w:rsidP="006E062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531" w:type="dxa"/>
            <w:shd w:val="clear" w:color="auto" w:fill="FFFFFF" w:themeFill="background1"/>
          </w:tcPr>
          <w:p w14:paraId="5A4A3AAC" w14:textId="77777777" w:rsidR="006E0620" w:rsidDel="00210B61" w:rsidRDefault="006E0620" w:rsidP="006E062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7B617F" w:rsidRPr="00D378DA" w14:paraId="7D1F45FE" w14:textId="77777777" w:rsidTr="00267686">
        <w:tc>
          <w:tcPr>
            <w:cnfStyle w:val="001000000000" w:firstRow="0" w:lastRow="0" w:firstColumn="1" w:lastColumn="0" w:oddVBand="0" w:evenVBand="0" w:oddHBand="0" w:evenHBand="0" w:firstRowFirstColumn="0" w:firstRowLastColumn="0" w:lastRowFirstColumn="0" w:lastRowLastColumn="0"/>
            <w:tcW w:w="1378" w:type="dxa"/>
            <w:shd w:val="clear" w:color="auto" w:fill="FFFFFF" w:themeFill="background1"/>
          </w:tcPr>
          <w:p w14:paraId="7F0F9239" w14:textId="51B86904" w:rsidR="006E0620" w:rsidRDefault="006E0620" w:rsidP="006E0620">
            <w:pPr>
              <w:pStyle w:val="Table-small"/>
              <w:ind w:right="-13"/>
              <w:rPr>
                <w:rFonts w:cstheme="minorHAnsi"/>
                <w:b w:val="0"/>
                <w:bCs w:val="0"/>
                <w:szCs w:val="20"/>
              </w:rPr>
            </w:pPr>
            <w:r>
              <w:rPr>
                <w:rFonts w:cstheme="minorHAnsi"/>
                <w:b w:val="0"/>
                <w:bCs w:val="0"/>
                <w:szCs w:val="20"/>
              </w:rPr>
              <w:t>M0100</w:t>
            </w:r>
          </w:p>
        </w:tc>
        <w:tc>
          <w:tcPr>
            <w:tcW w:w="2323" w:type="dxa"/>
            <w:shd w:val="clear" w:color="auto" w:fill="FFFFFF" w:themeFill="background1"/>
          </w:tcPr>
          <w:p w14:paraId="13699C55" w14:textId="3C3E2ACC" w:rsidR="006E0620" w:rsidRDefault="006E0620" w:rsidP="006E062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LDO PFD sweep</w:t>
            </w:r>
          </w:p>
        </w:tc>
        <w:tc>
          <w:tcPr>
            <w:tcW w:w="1148" w:type="dxa"/>
            <w:shd w:val="clear" w:color="auto" w:fill="FFFFFF" w:themeFill="background1"/>
          </w:tcPr>
          <w:p w14:paraId="559F13A9" w14:textId="5D0AE844" w:rsidR="006E0620" w:rsidRDefault="006E0620" w:rsidP="006E062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V</w:t>
            </w:r>
          </w:p>
        </w:tc>
        <w:tc>
          <w:tcPr>
            <w:tcW w:w="2579" w:type="dxa"/>
            <w:shd w:val="clear" w:color="auto" w:fill="FFFFFF" w:themeFill="background1"/>
          </w:tcPr>
          <w:p w14:paraId="52C22FBB" w14:textId="77777777" w:rsidR="006E0620" w:rsidDel="00210B61" w:rsidRDefault="006E0620" w:rsidP="006E062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670" w:type="dxa"/>
            <w:shd w:val="clear" w:color="auto" w:fill="FFFFFF" w:themeFill="background1"/>
          </w:tcPr>
          <w:p w14:paraId="7EAE0401" w14:textId="77777777" w:rsidR="006E0620" w:rsidDel="00210B61" w:rsidRDefault="006E0620" w:rsidP="006E062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531" w:type="dxa"/>
            <w:shd w:val="clear" w:color="auto" w:fill="FFFFFF" w:themeFill="background1"/>
          </w:tcPr>
          <w:p w14:paraId="74DC89DB" w14:textId="77777777" w:rsidR="006E0620" w:rsidDel="00210B61" w:rsidRDefault="006E0620" w:rsidP="006E062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7B617F" w:rsidRPr="00D378DA" w14:paraId="07D1177D"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8" w:type="dxa"/>
            <w:shd w:val="clear" w:color="auto" w:fill="FFFFFF" w:themeFill="background1"/>
          </w:tcPr>
          <w:p w14:paraId="4CABF52B" w14:textId="30812E22" w:rsidR="006E0620" w:rsidRDefault="006E0620" w:rsidP="006E0620">
            <w:pPr>
              <w:pStyle w:val="Table-small"/>
              <w:ind w:right="-13"/>
              <w:rPr>
                <w:rFonts w:cstheme="minorHAnsi"/>
                <w:b w:val="0"/>
                <w:bCs w:val="0"/>
                <w:szCs w:val="20"/>
              </w:rPr>
            </w:pPr>
            <w:r>
              <w:rPr>
                <w:rFonts w:cstheme="minorHAnsi"/>
                <w:b w:val="0"/>
                <w:bCs w:val="0"/>
                <w:szCs w:val="20"/>
              </w:rPr>
              <w:t>M0101</w:t>
            </w:r>
          </w:p>
        </w:tc>
        <w:tc>
          <w:tcPr>
            <w:tcW w:w="2323" w:type="dxa"/>
            <w:shd w:val="clear" w:color="auto" w:fill="FFFFFF" w:themeFill="background1"/>
          </w:tcPr>
          <w:p w14:paraId="7BE943FD" w14:textId="377C90AE" w:rsidR="006E0620" w:rsidRDefault="006E0620" w:rsidP="006E062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LDO camera sweep</w:t>
            </w:r>
          </w:p>
        </w:tc>
        <w:tc>
          <w:tcPr>
            <w:tcW w:w="1148" w:type="dxa"/>
            <w:shd w:val="clear" w:color="auto" w:fill="FFFFFF" w:themeFill="background1"/>
          </w:tcPr>
          <w:p w14:paraId="3EE24B27" w14:textId="40C72E11" w:rsidR="006E0620" w:rsidRDefault="006E0620" w:rsidP="006E062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V</w:t>
            </w:r>
          </w:p>
        </w:tc>
        <w:tc>
          <w:tcPr>
            <w:tcW w:w="2579" w:type="dxa"/>
            <w:shd w:val="clear" w:color="auto" w:fill="FFFFFF" w:themeFill="background1"/>
          </w:tcPr>
          <w:p w14:paraId="0A69F5F5" w14:textId="77777777" w:rsidR="006E0620" w:rsidDel="00210B61" w:rsidRDefault="006E0620" w:rsidP="006E062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670" w:type="dxa"/>
            <w:shd w:val="clear" w:color="auto" w:fill="FFFFFF" w:themeFill="background1"/>
          </w:tcPr>
          <w:p w14:paraId="1E0D62DE" w14:textId="77777777" w:rsidR="006E0620" w:rsidDel="00210B61" w:rsidRDefault="006E0620" w:rsidP="006E062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531" w:type="dxa"/>
            <w:shd w:val="clear" w:color="auto" w:fill="FFFFFF" w:themeFill="background1"/>
          </w:tcPr>
          <w:p w14:paraId="02968E3B" w14:textId="77777777" w:rsidR="006E0620" w:rsidDel="00210B61" w:rsidRDefault="006E0620" w:rsidP="006E062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7B617F" w:rsidRPr="00D378DA" w14:paraId="74BE5BA2" w14:textId="77777777" w:rsidTr="00267686">
        <w:tc>
          <w:tcPr>
            <w:cnfStyle w:val="001000000000" w:firstRow="0" w:lastRow="0" w:firstColumn="1" w:lastColumn="0" w:oddVBand="0" w:evenVBand="0" w:oddHBand="0" w:evenHBand="0" w:firstRowFirstColumn="0" w:firstRowLastColumn="0" w:lastRowFirstColumn="0" w:lastRowLastColumn="0"/>
            <w:tcW w:w="1378" w:type="dxa"/>
            <w:shd w:val="clear" w:color="auto" w:fill="FFFFFF" w:themeFill="background1"/>
          </w:tcPr>
          <w:p w14:paraId="777B8710" w14:textId="5C31B944" w:rsidR="006E0620" w:rsidRDefault="006E0620" w:rsidP="006E0620">
            <w:pPr>
              <w:pStyle w:val="Table-small"/>
              <w:ind w:right="-13"/>
              <w:rPr>
                <w:rFonts w:cstheme="minorHAnsi"/>
                <w:b w:val="0"/>
                <w:bCs w:val="0"/>
                <w:szCs w:val="20"/>
              </w:rPr>
            </w:pPr>
            <w:r>
              <w:rPr>
                <w:rFonts w:cstheme="minorHAnsi"/>
                <w:b w:val="0"/>
                <w:bCs w:val="0"/>
                <w:szCs w:val="20"/>
              </w:rPr>
              <w:t>M0102</w:t>
            </w:r>
          </w:p>
        </w:tc>
        <w:tc>
          <w:tcPr>
            <w:tcW w:w="2323" w:type="dxa"/>
            <w:shd w:val="clear" w:color="auto" w:fill="FFFFFF" w:themeFill="background1"/>
          </w:tcPr>
          <w:p w14:paraId="58F959A3" w14:textId="343F0743" w:rsidR="006E0620" w:rsidRDefault="006E0620" w:rsidP="006E062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VREF camera sweep</w:t>
            </w:r>
          </w:p>
        </w:tc>
        <w:tc>
          <w:tcPr>
            <w:tcW w:w="1148" w:type="dxa"/>
            <w:shd w:val="clear" w:color="auto" w:fill="FFFFFF" w:themeFill="background1"/>
          </w:tcPr>
          <w:p w14:paraId="70F0A08C" w14:textId="71065AF2" w:rsidR="006E0620" w:rsidRDefault="006E0620" w:rsidP="006E062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V</w:t>
            </w:r>
          </w:p>
        </w:tc>
        <w:tc>
          <w:tcPr>
            <w:tcW w:w="2579" w:type="dxa"/>
            <w:shd w:val="clear" w:color="auto" w:fill="FFFFFF" w:themeFill="background1"/>
          </w:tcPr>
          <w:p w14:paraId="5A4C0EFF" w14:textId="77777777" w:rsidR="006E0620" w:rsidDel="00210B61" w:rsidRDefault="006E0620" w:rsidP="006E062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670" w:type="dxa"/>
            <w:shd w:val="clear" w:color="auto" w:fill="FFFFFF" w:themeFill="background1"/>
          </w:tcPr>
          <w:p w14:paraId="32E83B75" w14:textId="77777777" w:rsidR="006E0620" w:rsidDel="00210B61" w:rsidRDefault="006E0620" w:rsidP="006E062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531" w:type="dxa"/>
            <w:shd w:val="clear" w:color="auto" w:fill="FFFFFF" w:themeFill="background1"/>
          </w:tcPr>
          <w:p w14:paraId="123DC3C9" w14:textId="77777777" w:rsidR="006E0620" w:rsidDel="00210B61" w:rsidRDefault="006E0620" w:rsidP="006E062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bl>
    <w:p w14:paraId="307E9B0A" w14:textId="77777777" w:rsidR="000449A6" w:rsidRPr="00BC3AE3" w:rsidRDefault="000449A6" w:rsidP="000449A6">
      <w:pPr>
        <w:rPr>
          <w:lang w:val="en-US" w:eastAsia="en-US"/>
        </w:rPr>
      </w:pPr>
    </w:p>
    <w:p w14:paraId="46FD4234" w14:textId="620E0A42" w:rsidR="00D1692D" w:rsidRDefault="00D1692D" w:rsidP="00D1692D">
      <w:pPr>
        <w:pStyle w:val="Heading2"/>
      </w:pPr>
      <w:bookmarkStart w:id="279" w:name="_Ref207890534"/>
      <w:bookmarkStart w:id="280" w:name="_Toc214350550"/>
      <w:bookmarkStart w:id="281" w:name="_Ref159336264"/>
      <w:r>
        <w:t xml:space="preserve">T0011: Static </w:t>
      </w:r>
      <w:r w:rsidR="00490045">
        <w:t>S</w:t>
      </w:r>
      <w:r>
        <w:t xml:space="preserve">ignal </w:t>
      </w:r>
      <w:r w:rsidR="00490045">
        <w:t>T</w:t>
      </w:r>
      <w:r>
        <w:t>est</w:t>
      </w:r>
      <w:bookmarkEnd w:id="279"/>
      <w:bookmarkEnd w:id="280"/>
    </w:p>
    <w:p w14:paraId="7CE18E04" w14:textId="73CCDAFD" w:rsidR="00D1692D" w:rsidRPr="00490045" w:rsidRDefault="00D1692D" w:rsidP="00D1692D">
      <w:pPr>
        <w:pStyle w:val="Caption"/>
        <w:keepNext/>
      </w:pPr>
      <w:bookmarkStart w:id="282" w:name="_Toc214350601"/>
      <w:r w:rsidRPr="00490045">
        <w:t xml:space="preserve">Table </w:t>
      </w:r>
      <w:r>
        <w:fldChar w:fldCharType="begin"/>
      </w:r>
      <w:r w:rsidRPr="00490045">
        <w:instrText xml:space="preserve"> SEQ Table \* ARABIC </w:instrText>
      </w:r>
      <w:r>
        <w:fldChar w:fldCharType="separate"/>
      </w:r>
      <w:r w:rsidR="00AA08B9">
        <w:rPr>
          <w:noProof/>
        </w:rPr>
        <w:t>28</w:t>
      </w:r>
      <w:r>
        <w:fldChar w:fldCharType="end"/>
      </w:r>
      <w:r w:rsidRPr="00490045">
        <w:t xml:space="preserve">: </w:t>
      </w:r>
      <w:r w:rsidR="00490045" w:rsidRPr="00490045">
        <w:t>T0011: Static Signal</w:t>
      </w:r>
      <w:r w:rsidR="00490045">
        <w:t xml:space="preserve"> Test</w:t>
      </w:r>
      <w:r w:rsidR="00490045" w:rsidRPr="000266DF" w:rsidDel="00490045">
        <w:t xml:space="preserve"> </w:t>
      </w:r>
      <w:r w:rsidR="00A63381">
        <w:t>Overview</w:t>
      </w:r>
      <w:bookmarkEnd w:id="282"/>
    </w:p>
    <w:tbl>
      <w:tblPr>
        <w:tblStyle w:val="GridTable4-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2"/>
        <w:gridCol w:w="4267"/>
        <w:gridCol w:w="897"/>
        <w:gridCol w:w="9"/>
        <w:gridCol w:w="973"/>
        <w:gridCol w:w="540"/>
        <w:gridCol w:w="325"/>
        <w:gridCol w:w="906"/>
      </w:tblGrid>
      <w:tr w:rsidR="00D1692D" w:rsidRPr="00D378DA" w14:paraId="7A58FF27" w14:textId="77777777" w:rsidTr="00BE6C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514E4E" w:themeFill="accent3" w:themeFillShade="BF"/>
          </w:tcPr>
          <w:p w14:paraId="74123A71" w14:textId="77777777" w:rsidR="00D1692D" w:rsidRPr="00D378DA" w:rsidRDefault="00D1692D">
            <w:pPr>
              <w:pStyle w:val="Table-small"/>
              <w:rPr>
                <w:rFonts w:cstheme="minorHAnsi"/>
                <w:sz w:val="22"/>
                <w:szCs w:val="18"/>
              </w:rPr>
            </w:pPr>
            <w:r w:rsidRPr="00D378DA">
              <w:rPr>
                <w:rFonts w:cstheme="minorHAnsi"/>
                <w:sz w:val="22"/>
                <w:szCs w:val="18"/>
              </w:rPr>
              <w:t xml:space="preserve">Test </w:t>
            </w:r>
            <w:r>
              <w:rPr>
                <w:rFonts w:cstheme="minorHAnsi"/>
                <w:sz w:val="22"/>
                <w:szCs w:val="18"/>
              </w:rPr>
              <w:t xml:space="preserve">Description </w:t>
            </w:r>
          </w:p>
        </w:tc>
      </w:tr>
      <w:tr w:rsidR="00D1692D" w:rsidRPr="00D378DA" w14:paraId="4071D0EB"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FFFFFF" w:themeFill="background1"/>
          </w:tcPr>
          <w:p w14:paraId="43416FFB" w14:textId="30FBDB81" w:rsidR="00D1692D" w:rsidRPr="00143C64" w:rsidRDefault="00F91114" w:rsidP="00F91114">
            <w:pPr>
              <w:pStyle w:val="Table-small"/>
              <w:rPr>
                <w:rFonts w:cstheme="minorHAnsi"/>
                <w:b w:val="0"/>
              </w:rPr>
            </w:pPr>
            <w:r w:rsidRPr="00F91114">
              <w:rPr>
                <w:rFonts w:cstheme="minorHAnsi"/>
                <w:b w:val="0"/>
              </w:rPr>
              <w:t>This test will measure static signals in the DUT, and store them in the database.</w:t>
            </w:r>
            <w:r w:rsidR="00A1101B" w:rsidRPr="00271A72">
              <w:rPr>
                <w:rFonts w:cstheme="minorHAnsi"/>
                <w:b w:val="0"/>
                <w:bCs w:val="0"/>
              </w:rPr>
              <w:t xml:space="preserve"> During this test, all test signals available on the test mux related to internal static signals are measured and stored in the database.</w:t>
            </w:r>
          </w:p>
        </w:tc>
      </w:tr>
      <w:tr w:rsidR="00D1692D" w:rsidRPr="00D378DA" w14:paraId="6B1AA786"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514E4E" w:themeFill="accent3" w:themeFillShade="BF"/>
          </w:tcPr>
          <w:p w14:paraId="69688DF4" w14:textId="77777777" w:rsidR="00D1692D" w:rsidRPr="00362FE5" w:rsidRDefault="00D1692D">
            <w:pPr>
              <w:pStyle w:val="Table-small"/>
              <w:rPr>
                <w:rFonts w:cstheme="minorHAnsi"/>
                <w:color w:val="FF0000"/>
              </w:rPr>
            </w:pPr>
            <w:r w:rsidRPr="001607D4">
              <w:rPr>
                <w:rFonts w:cstheme="minorHAnsi"/>
                <w:color w:val="FFFFFF" w:themeColor="background1"/>
                <w:sz w:val="22"/>
                <w:szCs w:val="18"/>
              </w:rPr>
              <w:t>Test Configuration</w:t>
            </w:r>
          </w:p>
        </w:tc>
      </w:tr>
      <w:tr w:rsidR="00D1692D" w:rsidRPr="00D378DA" w14:paraId="63AA90E9"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FFFFFF" w:themeFill="background1"/>
          </w:tcPr>
          <w:p w14:paraId="71E47006" w14:textId="2B10AF88" w:rsidR="00D1692D" w:rsidRPr="00A1698F" w:rsidRDefault="00D1692D" w:rsidP="00271A72">
            <w:pPr>
              <w:pStyle w:val="Table-small"/>
              <w:rPr>
                <w:rFonts w:cstheme="minorHAnsi"/>
                <w:b w:val="0"/>
                <w:bCs w:val="0"/>
              </w:rPr>
            </w:pPr>
          </w:p>
        </w:tc>
      </w:tr>
      <w:tr w:rsidR="00D1692D" w:rsidRPr="00D378DA" w14:paraId="32DA878B"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514E4E" w:themeFill="accent3" w:themeFillShade="BF"/>
          </w:tcPr>
          <w:p w14:paraId="218628DE" w14:textId="77777777" w:rsidR="00D1692D" w:rsidRPr="00D378DA" w:rsidRDefault="00D1692D">
            <w:pPr>
              <w:pStyle w:val="Table-small"/>
              <w:rPr>
                <w:rFonts w:cstheme="minorHAnsi"/>
                <w:color w:val="FFFFFF" w:themeColor="background1"/>
                <w:sz w:val="22"/>
                <w:szCs w:val="18"/>
              </w:rPr>
            </w:pPr>
            <w:r>
              <w:rPr>
                <w:rFonts w:cstheme="minorHAnsi"/>
                <w:color w:val="FFFFFF" w:themeColor="background1"/>
                <w:sz w:val="22"/>
                <w:szCs w:val="18"/>
              </w:rPr>
              <w:t xml:space="preserve">Test Equipment Requirements </w:t>
            </w:r>
          </w:p>
        </w:tc>
      </w:tr>
      <w:tr w:rsidR="00D1692D" w:rsidRPr="00D378DA" w14:paraId="696DC04C"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FFFFFF" w:themeFill="background1"/>
          </w:tcPr>
          <w:p w14:paraId="7DC96769" w14:textId="2AEBC42A" w:rsidR="002C1AA8" w:rsidRPr="00B271FF" w:rsidRDefault="002C1AA8" w:rsidP="002C1AA8">
            <w:pPr>
              <w:spacing w:before="20" w:after="20"/>
              <w:rPr>
                <w:b w:val="0"/>
                <w:bCs w:val="0"/>
                <w:sz w:val="20"/>
                <w:szCs w:val="14"/>
              </w:rPr>
            </w:pPr>
            <w:r w:rsidRPr="00B271FF">
              <w:rPr>
                <w:b w:val="0"/>
                <w:bCs w:val="0"/>
                <w:sz w:val="20"/>
                <w:szCs w:val="14"/>
              </w:rPr>
              <w:t>A multimeter with:</w:t>
            </w:r>
          </w:p>
          <w:p w14:paraId="32911E82" w14:textId="40A72AD7" w:rsidR="002C1AA8" w:rsidRPr="00B271FF" w:rsidRDefault="002C1AA8" w:rsidP="004C0CD3">
            <w:pPr>
              <w:pStyle w:val="ListParagraph"/>
              <w:numPr>
                <w:ilvl w:val="0"/>
                <w:numId w:val="56"/>
              </w:numPr>
              <w:spacing w:before="20" w:after="20"/>
              <w:rPr>
                <w:b w:val="0"/>
                <w:bCs w:val="0"/>
                <w:sz w:val="20"/>
                <w:szCs w:val="14"/>
              </w:rPr>
            </w:pPr>
            <w:r w:rsidRPr="00B271FF">
              <w:rPr>
                <w:b w:val="0"/>
                <w:bCs w:val="0"/>
                <w:sz w:val="20"/>
                <w:szCs w:val="14"/>
              </w:rPr>
              <w:t>Voltage measurement range: 2 V</w:t>
            </w:r>
            <w:r w:rsidR="003150E1" w:rsidRPr="00B271FF">
              <w:rPr>
                <w:b w:val="0"/>
                <w:bCs w:val="0"/>
                <w:sz w:val="20"/>
                <w:szCs w:val="14"/>
              </w:rPr>
              <w:t>; 3.6V</w:t>
            </w:r>
          </w:p>
          <w:p w14:paraId="044C2258" w14:textId="189E4D11" w:rsidR="002C1AA8" w:rsidRPr="00B271FF" w:rsidRDefault="002C1AA8" w:rsidP="004C0CD3">
            <w:pPr>
              <w:pStyle w:val="ListParagraph"/>
              <w:numPr>
                <w:ilvl w:val="0"/>
                <w:numId w:val="56"/>
              </w:numPr>
              <w:spacing w:before="20" w:after="20"/>
              <w:rPr>
                <w:b w:val="0"/>
                <w:bCs w:val="0"/>
                <w:sz w:val="20"/>
                <w:szCs w:val="14"/>
              </w:rPr>
            </w:pPr>
            <w:r w:rsidRPr="00B271FF">
              <w:rPr>
                <w:b w:val="0"/>
                <w:bCs w:val="0"/>
                <w:sz w:val="20"/>
                <w:szCs w:val="14"/>
              </w:rPr>
              <w:t>Voltage measurement accuracy: 2 mV</w:t>
            </w:r>
            <w:r w:rsidR="003150E1" w:rsidRPr="00B271FF">
              <w:rPr>
                <w:b w:val="0"/>
                <w:bCs w:val="0"/>
                <w:sz w:val="20"/>
                <w:szCs w:val="14"/>
              </w:rPr>
              <w:t>; 10mV</w:t>
            </w:r>
          </w:p>
          <w:p w14:paraId="34734818" w14:textId="36933A25" w:rsidR="002C1AA8" w:rsidRPr="00B271FF" w:rsidRDefault="002C1AA8" w:rsidP="004C0CD3">
            <w:pPr>
              <w:pStyle w:val="ListParagraph"/>
              <w:numPr>
                <w:ilvl w:val="0"/>
                <w:numId w:val="56"/>
              </w:numPr>
              <w:spacing w:before="20" w:after="20"/>
              <w:rPr>
                <w:b w:val="0"/>
                <w:bCs w:val="0"/>
                <w:sz w:val="20"/>
                <w:szCs w:val="14"/>
              </w:rPr>
            </w:pPr>
            <w:r w:rsidRPr="00B271FF">
              <w:rPr>
                <w:b w:val="0"/>
                <w:bCs w:val="0"/>
                <w:sz w:val="20"/>
                <w:szCs w:val="14"/>
              </w:rPr>
              <w:lastRenderedPageBreak/>
              <w:t>Current measurement range: 100 uA</w:t>
            </w:r>
          </w:p>
          <w:p w14:paraId="7115B92C" w14:textId="2AFD1842" w:rsidR="00D1692D" w:rsidRPr="00BE6C7F" w:rsidRDefault="002C1AA8" w:rsidP="004C0CD3">
            <w:pPr>
              <w:pStyle w:val="ListParagraph"/>
              <w:numPr>
                <w:ilvl w:val="0"/>
                <w:numId w:val="56"/>
              </w:numPr>
              <w:spacing w:before="20" w:after="20"/>
              <w:rPr>
                <w:sz w:val="20"/>
                <w:szCs w:val="14"/>
              </w:rPr>
            </w:pPr>
            <w:r w:rsidRPr="00B271FF">
              <w:rPr>
                <w:b w:val="0"/>
                <w:bCs w:val="0"/>
                <w:sz w:val="20"/>
                <w:szCs w:val="14"/>
              </w:rPr>
              <w:t>Current measurement accuracy: 100 nA</w:t>
            </w:r>
          </w:p>
        </w:tc>
      </w:tr>
      <w:tr w:rsidR="00D1692D" w:rsidRPr="00D378DA" w14:paraId="1D0AD23E"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514E4E" w:themeFill="accent3" w:themeFillShade="BF"/>
          </w:tcPr>
          <w:p w14:paraId="3277126E" w14:textId="77777777" w:rsidR="00D1692D" w:rsidRPr="00B271FF" w:rsidRDefault="00D1692D">
            <w:pPr>
              <w:spacing w:before="20" w:after="20"/>
              <w:rPr>
                <w:b w:val="0"/>
                <w:bCs w:val="0"/>
                <w:sz w:val="20"/>
                <w:szCs w:val="14"/>
              </w:rPr>
            </w:pPr>
            <w:r w:rsidRPr="00B271FF">
              <w:rPr>
                <w:rFonts w:cstheme="minorHAnsi"/>
                <w:b w:val="0"/>
                <w:bCs w:val="0"/>
                <w:color w:val="FFFFFF" w:themeColor="background1"/>
                <w:szCs w:val="18"/>
              </w:rPr>
              <w:lastRenderedPageBreak/>
              <w:t>Test Conditions</w:t>
            </w:r>
          </w:p>
        </w:tc>
      </w:tr>
      <w:tr w:rsidR="00D1692D" w:rsidRPr="00D378DA" w14:paraId="2DC2BF9F"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FFFFFF" w:themeFill="background1"/>
          </w:tcPr>
          <w:p w14:paraId="4330448D" w14:textId="5929A0E3" w:rsidR="00D1692D" w:rsidRPr="00B271FF" w:rsidRDefault="00611EC8">
            <w:pPr>
              <w:spacing w:before="20" w:after="20"/>
              <w:rPr>
                <w:b w:val="0"/>
                <w:bCs w:val="0"/>
                <w:sz w:val="20"/>
                <w:szCs w:val="20"/>
              </w:rPr>
            </w:pPr>
            <w:r w:rsidRPr="00B271FF">
              <w:rPr>
                <w:b w:val="0"/>
                <w:bCs w:val="0"/>
                <w:sz w:val="20"/>
                <w:szCs w:val="20"/>
              </w:rPr>
              <w:t xml:space="preserve">No deviations from chapter </w:t>
            </w:r>
            <w:r w:rsidRPr="00B271FF">
              <w:rPr>
                <w:sz w:val="20"/>
                <w:szCs w:val="20"/>
              </w:rPr>
              <w:fldChar w:fldCharType="begin"/>
            </w:r>
            <w:r w:rsidRPr="00B271FF">
              <w:rPr>
                <w:b w:val="0"/>
                <w:bCs w:val="0"/>
                <w:sz w:val="20"/>
                <w:szCs w:val="20"/>
              </w:rPr>
              <w:instrText xml:space="preserve"> REF _Ref208396945 \r \h </w:instrText>
            </w:r>
            <w:r w:rsidR="00335A5B" w:rsidRPr="00B271FF">
              <w:rPr>
                <w:b w:val="0"/>
                <w:bCs w:val="0"/>
                <w:sz w:val="20"/>
                <w:szCs w:val="20"/>
              </w:rPr>
              <w:instrText xml:space="preserve"> \* MERGEFORMAT </w:instrText>
            </w:r>
            <w:r w:rsidRPr="00B271FF">
              <w:rPr>
                <w:sz w:val="20"/>
                <w:szCs w:val="20"/>
              </w:rPr>
            </w:r>
            <w:r w:rsidRPr="00B271FF">
              <w:rPr>
                <w:sz w:val="20"/>
                <w:szCs w:val="20"/>
              </w:rPr>
              <w:fldChar w:fldCharType="separate"/>
            </w:r>
            <w:r w:rsidR="00AA08B9" w:rsidRPr="00AA08B9">
              <w:rPr>
                <w:b w:val="0"/>
                <w:bCs w:val="0"/>
                <w:sz w:val="20"/>
                <w:szCs w:val="20"/>
              </w:rPr>
              <w:t>2</w:t>
            </w:r>
            <w:r w:rsidRPr="00B271FF">
              <w:rPr>
                <w:sz w:val="20"/>
                <w:szCs w:val="20"/>
              </w:rPr>
              <w:fldChar w:fldCharType="end"/>
            </w:r>
            <w:r w:rsidRPr="00B271FF">
              <w:rPr>
                <w:b w:val="0"/>
                <w:bCs w:val="0"/>
                <w:sz w:val="20"/>
                <w:szCs w:val="20"/>
              </w:rPr>
              <w:t xml:space="preserve"> applies to this test.</w:t>
            </w:r>
          </w:p>
        </w:tc>
      </w:tr>
      <w:tr w:rsidR="00D1692D" w:rsidRPr="00D378DA" w14:paraId="1EA83A46"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514E4E" w:themeFill="accent3" w:themeFillShade="BF"/>
          </w:tcPr>
          <w:p w14:paraId="233E0DE8" w14:textId="77777777" w:rsidR="00D1692D" w:rsidRPr="00920ABA" w:rsidRDefault="00D1692D">
            <w:pPr>
              <w:spacing w:before="20" w:after="20"/>
              <w:rPr>
                <w:color w:val="FF0000"/>
                <w:sz w:val="20"/>
                <w:szCs w:val="14"/>
              </w:rPr>
            </w:pPr>
            <w:r w:rsidRPr="003D1F8A">
              <w:rPr>
                <w:rFonts w:cstheme="minorHAnsi"/>
                <w:color w:val="FFFFFF" w:themeColor="background1"/>
                <w:szCs w:val="18"/>
              </w:rPr>
              <w:t>Environmental conditions</w:t>
            </w:r>
            <w:r w:rsidRPr="003D1F8A">
              <w:rPr>
                <w:color w:val="FFFFFF" w:themeColor="background1"/>
                <w:sz w:val="20"/>
                <w:szCs w:val="14"/>
              </w:rPr>
              <w:t xml:space="preserve"> </w:t>
            </w:r>
          </w:p>
        </w:tc>
      </w:tr>
      <w:tr w:rsidR="00D1692D" w:rsidRPr="00D378DA" w14:paraId="738E974E"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FFFFFF" w:themeFill="background1"/>
          </w:tcPr>
          <w:p w14:paraId="36D063BA" w14:textId="3695BE6F" w:rsidR="00D1692D" w:rsidRPr="00DC13A1" w:rsidRDefault="00022CAE" w:rsidP="00022CAE">
            <w:pPr>
              <w:spacing w:before="20" w:after="20"/>
              <w:rPr>
                <w:b w:val="0"/>
                <w:bCs w:val="0"/>
                <w:sz w:val="20"/>
                <w:szCs w:val="14"/>
              </w:rPr>
            </w:pPr>
            <w:r w:rsidRPr="00022CAE">
              <w:rPr>
                <w:b w:val="0"/>
                <w:bCs w:val="0"/>
                <w:sz w:val="20"/>
                <w:szCs w:val="14"/>
              </w:rPr>
              <w:t>This test will be executed in an automated way and in a temperature controlled environment</w:t>
            </w:r>
          </w:p>
        </w:tc>
      </w:tr>
      <w:tr w:rsidR="00D1692D" w:rsidRPr="00D378DA" w14:paraId="464D0305"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514E4E" w:themeFill="accent3" w:themeFillShade="BF"/>
          </w:tcPr>
          <w:p w14:paraId="404F8924" w14:textId="77777777" w:rsidR="00D1692D" w:rsidRPr="00D378DA" w:rsidRDefault="00D1692D">
            <w:pPr>
              <w:pStyle w:val="Table-small"/>
              <w:rPr>
                <w:rFonts w:cstheme="minorHAnsi"/>
                <w:sz w:val="22"/>
                <w:szCs w:val="18"/>
              </w:rPr>
            </w:pPr>
            <w:r>
              <w:rPr>
                <w:rFonts w:cstheme="minorHAnsi"/>
                <w:color w:val="FFFFFF" w:themeColor="background1"/>
                <w:sz w:val="22"/>
                <w:szCs w:val="18"/>
              </w:rPr>
              <w:t>Test Procedure</w:t>
            </w:r>
          </w:p>
        </w:tc>
      </w:tr>
      <w:tr w:rsidR="007B617F" w:rsidRPr="00D378DA" w14:paraId="717806C2"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shd w:val="clear" w:color="auto" w:fill="C5C2C2" w:themeFill="accent3" w:themeFillTint="66"/>
          </w:tcPr>
          <w:p w14:paraId="1379A199" w14:textId="77777777" w:rsidR="00D1692D" w:rsidRPr="00836085" w:rsidRDefault="00D1692D">
            <w:pPr>
              <w:pStyle w:val="Table-small"/>
              <w:rPr>
                <w:rFonts w:cstheme="minorHAnsi"/>
                <w:sz w:val="22"/>
                <w:szCs w:val="18"/>
              </w:rPr>
            </w:pPr>
            <w:r w:rsidRPr="00836085">
              <w:rPr>
                <w:rFonts w:cstheme="minorHAnsi"/>
                <w:sz w:val="22"/>
                <w:szCs w:val="18"/>
              </w:rPr>
              <w:t>Step</w:t>
            </w:r>
          </w:p>
        </w:tc>
        <w:tc>
          <w:tcPr>
            <w:tcW w:w="5173" w:type="dxa"/>
            <w:gridSpan w:val="3"/>
            <w:shd w:val="clear" w:color="auto" w:fill="C5C2C2" w:themeFill="accent3" w:themeFillTint="66"/>
          </w:tcPr>
          <w:p w14:paraId="3C3928B3" w14:textId="77777777" w:rsidR="00D1692D" w:rsidRPr="00836085" w:rsidRDefault="00D1692D">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Action</w:t>
            </w:r>
          </w:p>
        </w:tc>
        <w:tc>
          <w:tcPr>
            <w:tcW w:w="1513" w:type="dxa"/>
            <w:gridSpan w:val="2"/>
            <w:shd w:val="clear" w:color="auto" w:fill="C5C2C2" w:themeFill="accent3" w:themeFillTint="66"/>
          </w:tcPr>
          <w:p w14:paraId="77DB24C1" w14:textId="77777777" w:rsidR="00D1692D" w:rsidRPr="00836085" w:rsidRDefault="00D1692D">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Register parameter</w:t>
            </w:r>
          </w:p>
        </w:tc>
        <w:tc>
          <w:tcPr>
            <w:tcW w:w="1231" w:type="dxa"/>
            <w:gridSpan w:val="2"/>
            <w:shd w:val="clear" w:color="auto" w:fill="C5C2C2" w:themeFill="accent3" w:themeFillTint="66"/>
          </w:tcPr>
          <w:p w14:paraId="2D1DF620" w14:textId="77777777" w:rsidR="00D1692D" w:rsidRPr="00836085" w:rsidRDefault="00D1692D">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Value</w:t>
            </w:r>
          </w:p>
        </w:tc>
      </w:tr>
      <w:tr w:rsidR="007B617F" w:rsidRPr="00D378DA" w14:paraId="1610AE77" w14:textId="77777777" w:rsidTr="00267686">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vAlign w:val="center"/>
          </w:tcPr>
          <w:p w14:paraId="24A83837" w14:textId="504D9CDC" w:rsidR="00AE5D66" w:rsidRPr="00D378DA" w:rsidRDefault="00AE5D66" w:rsidP="00BE6C7F">
            <w:pPr>
              <w:pStyle w:val="Table-small"/>
              <w:numPr>
                <w:ilvl w:val="0"/>
                <w:numId w:val="83"/>
              </w:numPr>
              <w:rPr>
                <w:rFonts w:cstheme="minorHAnsi"/>
                <w:b w:val="0"/>
                <w:bCs w:val="0"/>
                <w:szCs w:val="20"/>
              </w:rPr>
            </w:pPr>
            <w:r>
              <w:t> </w:t>
            </w:r>
          </w:p>
        </w:tc>
        <w:tc>
          <w:tcPr>
            <w:tcW w:w="5173" w:type="dxa"/>
            <w:gridSpan w:val="3"/>
            <w:shd w:val="clear" w:color="auto" w:fill="FFFFFF" w:themeFill="background1"/>
            <w:vAlign w:val="center"/>
          </w:tcPr>
          <w:p w14:paraId="648153A5" w14:textId="29B77E92" w:rsidR="00AE5D66" w:rsidRPr="00D378DA" w:rsidRDefault="002A46A0" w:rsidP="00AE5D6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Start from park state</w:t>
            </w:r>
          </w:p>
        </w:tc>
        <w:tc>
          <w:tcPr>
            <w:tcW w:w="1513" w:type="dxa"/>
            <w:gridSpan w:val="2"/>
            <w:shd w:val="clear" w:color="auto" w:fill="FFFFFF" w:themeFill="background1"/>
            <w:vAlign w:val="center"/>
          </w:tcPr>
          <w:p w14:paraId="5072CD96" w14:textId="5AA4D24A" w:rsidR="00AE5D66" w:rsidRPr="00D378DA" w:rsidRDefault="00AE5D66" w:rsidP="00AE5D6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1231" w:type="dxa"/>
            <w:gridSpan w:val="2"/>
            <w:shd w:val="clear" w:color="auto" w:fill="FFFFFF" w:themeFill="background1"/>
            <w:vAlign w:val="center"/>
          </w:tcPr>
          <w:p w14:paraId="5F45DBDE" w14:textId="00243901" w:rsidR="00AE5D66" w:rsidRPr="00D378DA" w:rsidRDefault="00AE5D66" w:rsidP="00AE5D6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7B617F" w:rsidRPr="00D378DA" w14:paraId="6C35BDE3"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vAlign w:val="center"/>
          </w:tcPr>
          <w:p w14:paraId="242BA7A1" w14:textId="08AB7FDB" w:rsidR="00AE5D66" w:rsidRPr="00D378DA" w:rsidRDefault="00AE5D66" w:rsidP="00BE6C7F">
            <w:pPr>
              <w:pStyle w:val="Table-small"/>
              <w:numPr>
                <w:ilvl w:val="0"/>
                <w:numId w:val="83"/>
              </w:numPr>
              <w:rPr>
                <w:rFonts w:cstheme="minorHAnsi"/>
                <w:b w:val="0"/>
                <w:bCs w:val="0"/>
                <w:szCs w:val="20"/>
              </w:rPr>
            </w:pPr>
            <w:r>
              <w:t> </w:t>
            </w:r>
          </w:p>
        </w:tc>
        <w:tc>
          <w:tcPr>
            <w:tcW w:w="5173" w:type="dxa"/>
            <w:gridSpan w:val="3"/>
            <w:shd w:val="clear" w:color="auto" w:fill="FFFFFF" w:themeFill="background1"/>
            <w:vAlign w:val="center"/>
          </w:tcPr>
          <w:p w14:paraId="39CA966B" w14:textId="3654B9A5" w:rsidR="00AE5D66" w:rsidRDefault="00AE5D66" w:rsidP="00AE5D6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Static signals accessible on gpio_0</w:t>
            </w:r>
          </w:p>
        </w:tc>
        <w:tc>
          <w:tcPr>
            <w:tcW w:w="1513" w:type="dxa"/>
            <w:gridSpan w:val="2"/>
            <w:shd w:val="clear" w:color="auto" w:fill="FFFFFF" w:themeFill="background1"/>
            <w:vAlign w:val="center"/>
          </w:tcPr>
          <w:p w14:paraId="2BF952ED" w14:textId="64B0CB3E" w:rsidR="00AE5D66" w:rsidRPr="00D378DA" w:rsidRDefault="00704145" w:rsidP="00AE5D6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fldChar w:fldCharType="begin"/>
            </w:r>
            <w:r>
              <w:instrText xml:space="preserve"> REF _Ref211240295 \h </w:instrText>
            </w:r>
            <w:r>
              <w:fldChar w:fldCharType="separate"/>
            </w:r>
            <w:r w:rsidR="00AA08B9">
              <w:t xml:space="preserve">Table </w:t>
            </w:r>
            <w:r w:rsidR="00AA08B9">
              <w:rPr>
                <w:noProof/>
              </w:rPr>
              <w:t>16</w:t>
            </w:r>
            <w:r w:rsidR="00AA08B9">
              <w:t>: test mux summary</w:t>
            </w:r>
            <w:r>
              <w:fldChar w:fldCharType="end"/>
            </w:r>
          </w:p>
        </w:tc>
        <w:tc>
          <w:tcPr>
            <w:tcW w:w="1231" w:type="dxa"/>
            <w:gridSpan w:val="2"/>
            <w:shd w:val="clear" w:color="auto" w:fill="FFFFFF" w:themeFill="background1"/>
            <w:vAlign w:val="center"/>
          </w:tcPr>
          <w:p w14:paraId="16EF0F96" w14:textId="46DCE067" w:rsidR="00AE5D66" w:rsidRPr="00D378DA" w:rsidRDefault="00AE5D66" w:rsidP="00AE5D6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7B617F" w:rsidRPr="004034ED" w14:paraId="10C8241E" w14:textId="77777777" w:rsidTr="00267686">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vAlign w:val="center"/>
          </w:tcPr>
          <w:p w14:paraId="03C31CF5" w14:textId="2299B53F" w:rsidR="00AE5D66" w:rsidRPr="00D378DA" w:rsidRDefault="00AE5D66" w:rsidP="00BE6C7F">
            <w:pPr>
              <w:pStyle w:val="Table-small"/>
              <w:numPr>
                <w:ilvl w:val="0"/>
                <w:numId w:val="83"/>
              </w:numPr>
              <w:rPr>
                <w:rFonts w:cstheme="minorHAnsi"/>
                <w:b w:val="0"/>
                <w:bCs w:val="0"/>
                <w:szCs w:val="20"/>
              </w:rPr>
            </w:pPr>
            <w:r>
              <w:t> </w:t>
            </w:r>
          </w:p>
        </w:tc>
        <w:tc>
          <w:tcPr>
            <w:tcW w:w="5173" w:type="dxa"/>
            <w:gridSpan w:val="3"/>
            <w:shd w:val="clear" w:color="auto" w:fill="FFFFFF" w:themeFill="background1"/>
            <w:vAlign w:val="center"/>
          </w:tcPr>
          <w:p w14:paraId="6F3A8ACA" w14:textId="5424E719" w:rsidR="00AE5D66" w:rsidRPr="00271953" w:rsidRDefault="009E4E6F" w:rsidP="00AE5D6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fr-BE"/>
              </w:rPr>
            </w:pPr>
            <w:r>
              <w:t>Connect SMU to gpio_0</w:t>
            </w:r>
          </w:p>
        </w:tc>
        <w:tc>
          <w:tcPr>
            <w:tcW w:w="1513" w:type="dxa"/>
            <w:gridSpan w:val="2"/>
            <w:shd w:val="clear" w:color="auto" w:fill="FFFFFF" w:themeFill="background1"/>
            <w:vAlign w:val="center"/>
          </w:tcPr>
          <w:p w14:paraId="33EB5288" w14:textId="70B05A33" w:rsidR="00AE5D66" w:rsidRPr="00271953" w:rsidRDefault="00AE5D66" w:rsidP="00AE5D6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fr-BE"/>
              </w:rPr>
            </w:pPr>
            <w:r w:rsidRPr="00271953">
              <w:rPr>
                <w:lang w:val="fr-BE"/>
              </w:rPr>
              <w:t> </w:t>
            </w:r>
          </w:p>
        </w:tc>
        <w:tc>
          <w:tcPr>
            <w:tcW w:w="1231" w:type="dxa"/>
            <w:gridSpan w:val="2"/>
            <w:shd w:val="clear" w:color="auto" w:fill="FFFFFF" w:themeFill="background1"/>
            <w:vAlign w:val="center"/>
          </w:tcPr>
          <w:p w14:paraId="65C9FBA7" w14:textId="38813A68" w:rsidR="00AE5D66" w:rsidRPr="00271953" w:rsidRDefault="00AE5D66" w:rsidP="00AE5D6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fr-BE"/>
              </w:rPr>
            </w:pPr>
            <w:r w:rsidRPr="00271953">
              <w:rPr>
                <w:lang w:val="fr-BE"/>
              </w:rPr>
              <w:t> </w:t>
            </w:r>
          </w:p>
        </w:tc>
      </w:tr>
      <w:tr w:rsidR="007B617F" w:rsidRPr="00AA2C09" w14:paraId="7FDE49FF"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vAlign w:val="center"/>
          </w:tcPr>
          <w:p w14:paraId="7F525F82" w14:textId="50AA8691" w:rsidR="00AE5D66" w:rsidRPr="00271953" w:rsidRDefault="00AE5D66" w:rsidP="00BE6C7F">
            <w:pPr>
              <w:pStyle w:val="Table-small"/>
              <w:numPr>
                <w:ilvl w:val="0"/>
                <w:numId w:val="83"/>
              </w:numPr>
              <w:rPr>
                <w:rFonts w:cstheme="minorHAnsi"/>
                <w:b w:val="0"/>
                <w:bCs w:val="0"/>
                <w:szCs w:val="20"/>
                <w:lang w:val="fr-BE"/>
              </w:rPr>
            </w:pPr>
            <w:r w:rsidRPr="00271953">
              <w:rPr>
                <w:lang w:val="fr-BE"/>
              </w:rPr>
              <w:t> </w:t>
            </w:r>
          </w:p>
        </w:tc>
        <w:tc>
          <w:tcPr>
            <w:tcW w:w="5173" w:type="dxa"/>
            <w:gridSpan w:val="3"/>
            <w:shd w:val="clear" w:color="auto" w:fill="FFFFFF" w:themeFill="background1"/>
            <w:vAlign w:val="center"/>
          </w:tcPr>
          <w:p w14:paraId="16270699" w14:textId="26C28CC4" w:rsidR="00AE5D66" w:rsidRPr="00BE6C7F" w:rsidRDefault="009E4E6F" w:rsidP="00AE5D6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r w:rsidRPr="00271953">
              <w:rPr>
                <w:lang w:val="fr-BE"/>
              </w:rPr>
              <w:t>Configure SMU as voltage meter</w:t>
            </w:r>
            <w:r w:rsidRPr="00BE6C7F" w:rsidDel="009E4E6F">
              <w:rPr>
                <w:lang w:val="fr-BE"/>
              </w:rPr>
              <w:t xml:space="preserve"> </w:t>
            </w:r>
          </w:p>
        </w:tc>
        <w:tc>
          <w:tcPr>
            <w:tcW w:w="1513" w:type="dxa"/>
            <w:gridSpan w:val="2"/>
            <w:shd w:val="clear" w:color="auto" w:fill="FFFFFF" w:themeFill="background1"/>
            <w:vAlign w:val="center"/>
          </w:tcPr>
          <w:p w14:paraId="7234E589" w14:textId="4C2F027F" w:rsidR="00AE5D66" w:rsidRPr="00BE6C7F" w:rsidRDefault="00AE5D66" w:rsidP="00AE5D6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r w:rsidRPr="00BE6C7F">
              <w:rPr>
                <w:lang w:val="fr-BE"/>
              </w:rPr>
              <w:t> </w:t>
            </w:r>
          </w:p>
        </w:tc>
        <w:tc>
          <w:tcPr>
            <w:tcW w:w="1231" w:type="dxa"/>
            <w:gridSpan w:val="2"/>
            <w:shd w:val="clear" w:color="auto" w:fill="FFFFFF" w:themeFill="background1"/>
            <w:vAlign w:val="center"/>
          </w:tcPr>
          <w:p w14:paraId="72569D52" w14:textId="427FA917" w:rsidR="00AE5D66" w:rsidRPr="00BE6C7F" w:rsidRDefault="00AE5D66" w:rsidP="00AE5D6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r w:rsidRPr="00BE6C7F">
              <w:rPr>
                <w:lang w:val="fr-BE"/>
              </w:rPr>
              <w:t> </w:t>
            </w:r>
          </w:p>
        </w:tc>
      </w:tr>
      <w:tr w:rsidR="007B617F" w:rsidRPr="00D378DA" w14:paraId="219F889D" w14:textId="77777777" w:rsidTr="00267686">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vAlign w:val="center"/>
          </w:tcPr>
          <w:p w14:paraId="7058174C" w14:textId="3686A0DC" w:rsidR="00AE5D66" w:rsidRPr="00BE6C7F" w:rsidRDefault="00AE5D66" w:rsidP="00BE6C7F">
            <w:pPr>
              <w:pStyle w:val="Table-small"/>
              <w:numPr>
                <w:ilvl w:val="0"/>
                <w:numId w:val="83"/>
              </w:numPr>
              <w:rPr>
                <w:rFonts w:cstheme="minorHAnsi"/>
                <w:b w:val="0"/>
                <w:bCs w:val="0"/>
                <w:szCs w:val="20"/>
                <w:lang w:val="fr-BE"/>
              </w:rPr>
            </w:pPr>
            <w:r w:rsidRPr="00BE6C7F">
              <w:rPr>
                <w:lang w:val="fr-BE"/>
              </w:rPr>
              <w:t> </w:t>
            </w:r>
          </w:p>
        </w:tc>
        <w:tc>
          <w:tcPr>
            <w:tcW w:w="5173" w:type="dxa"/>
            <w:gridSpan w:val="3"/>
            <w:shd w:val="clear" w:color="auto" w:fill="FFFFFF" w:themeFill="background1"/>
            <w:vAlign w:val="center"/>
          </w:tcPr>
          <w:p w14:paraId="7E82B418" w14:textId="65D5F907" w:rsidR="00AE5D66" w:rsidRDefault="00AE5D66" w:rsidP="00AE5D6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Start of gpio_0 voltage loop</w:t>
            </w:r>
          </w:p>
        </w:tc>
        <w:tc>
          <w:tcPr>
            <w:tcW w:w="1513" w:type="dxa"/>
            <w:gridSpan w:val="2"/>
            <w:shd w:val="clear" w:color="auto" w:fill="FFFFFF" w:themeFill="background1"/>
            <w:vAlign w:val="center"/>
          </w:tcPr>
          <w:p w14:paraId="7743F5BA" w14:textId="109EF726" w:rsidR="00AE5D66" w:rsidRPr="00D378DA" w:rsidRDefault="00AE5D66" w:rsidP="00AE5D6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231" w:type="dxa"/>
            <w:gridSpan w:val="2"/>
            <w:shd w:val="clear" w:color="auto" w:fill="FFFFFF" w:themeFill="background1"/>
            <w:vAlign w:val="center"/>
          </w:tcPr>
          <w:p w14:paraId="0536C7E6" w14:textId="36777560" w:rsidR="00AE5D66" w:rsidRPr="00D378DA" w:rsidRDefault="00AE5D66" w:rsidP="00AE5D6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7B617F" w:rsidRPr="00D378DA" w14:paraId="16DD5513"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vAlign w:val="center"/>
          </w:tcPr>
          <w:p w14:paraId="47014393" w14:textId="3D7C2C45" w:rsidR="00655311" w:rsidRPr="006D0483" w:rsidRDefault="00655311" w:rsidP="00BE6C7F">
            <w:pPr>
              <w:pStyle w:val="Table-small"/>
              <w:rPr>
                <w:rFonts w:cstheme="minorHAnsi"/>
                <w:b w:val="0"/>
                <w:bCs w:val="0"/>
                <w:szCs w:val="20"/>
              </w:rPr>
            </w:pPr>
            <w:r w:rsidRPr="00430E81">
              <w:t>5.1</w:t>
            </w:r>
          </w:p>
        </w:tc>
        <w:tc>
          <w:tcPr>
            <w:tcW w:w="5173" w:type="dxa"/>
            <w:gridSpan w:val="3"/>
            <w:shd w:val="clear" w:color="auto" w:fill="FFFFFF" w:themeFill="background1"/>
            <w:vAlign w:val="center"/>
          </w:tcPr>
          <w:p w14:paraId="168A4A14" w14:textId="3D15BEB1" w:rsidR="00655311" w:rsidRDefault="00655311" w:rsidP="0065531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Connect first (next) voltage signal that needs to be measured</w:t>
            </w:r>
          </w:p>
        </w:tc>
        <w:tc>
          <w:tcPr>
            <w:tcW w:w="1513" w:type="dxa"/>
            <w:gridSpan w:val="2"/>
            <w:shd w:val="clear" w:color="auto" w:fill="FFFFFF" w:themeFill="background1"/>
            <w:vAlign w:val="center"/>
          </w:tcPr>
          <w:p w14:paraId="5248956A" w14:textId="5FBB2722" w:rsidR="00655311" w:rsidRPr="00D378DA" w:rsidRDefault="00655311" w:rsidP="0065531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Test signal table</w:t>
            </w:r>
          </w:p>
        </w:tc>
        <w:tc>
          <w:tcPr>
            <w:tcW w:w="1231" w:type="dxa"/>
            <w:gridSpan w:val="2"/>
            <w:shd w:val="clear" w:color="auto" w:fill="FFFFFF" w:themeFill="background1"/>
            <w:vAlign w:val="center"/>
          </w:tcPr>
          <w:p w14:paraId="4598ED88" w14:textId="1351E346" w:rsidR="00655311" w:rsidRPr="00D378DA" w:rsidRDefault="00655311" w:rsidP="0065531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7B617F" w:rsidRPr="00D378DA" w14:paraId="3487065A" w14:textId="77777777" w:rsidTr="00267686">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vAlign w:val="center"/>
          </w:tcPr>
          <w:p w14:paraId="77B76697" w14:textId="7CB0DA58" w:rsidR="00655311" w:rsidRPr="006D0483" w:rsidRDefault="00655311" w:rsidP="00BE6C7F">
            <w:pPr>
              <w:pStyle w:val="Table-small"/>
              <w:rPr>
                <w:rFonts w:cstheme="minorHAnsi"/>
                <w:b w:val="0"/>
                <w:bCs w:val="0"/>
                <w:szCs w:val="20"/>
              </w:rPr>
            </w:pPr>
            <w:r w:rsidRPr="00430E81">
              <w:t>5.2 </w:t>
            </w:r>
          </w:p>
        </w:tc>
        <w:tc>
          <w:tcPr>
            <w:tcW w:w="5173" w:type="dxa"/>
            <w:gridSpan w:val="3"/>
            <w:shd w:val="clear" w:color="auto" w:fill="FFFFFF" w:themeFill="background1"/>
            <w:vAlign w:val="center"/>
          </w:tcPr>
          <w:p w14:paraId="51E7AE28" w14:textId="62926A73" w:rsidR="00655311" w:rsidRDefault="00655311" w:rsidP="0065531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Measure voltage with SMU</w:t>
            </w:r>
          </w:p>
        </w:tc>
        <w:tc>
          <w:tcPr>
            <w:tcW w:w="1513" w:type="dxa"/>
            <w:gridSpan w:val="2"/>
            <w:shd w:val="clear" w:color="auto" w:fill="FFFFFF" w:themeFill="background1"/>
            <w:vAlign w:val="center"/>
          </w:tcPr>
          <w:p w14:paraId="401125C0" w14:textId="260AA302" w:rsidR="00655311" w:rsidRPr="00D378DA" w:rsidRDefault="00655311" w:rsidP="0065531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1231" w:type="dxa"/>
            <w:gridSpan w:val="2"/>
            <w:shd w:val="clear" w:color="auto" w:fill="FFFFFF" w:themeFill="background1"/>
            <w:vAlign w:val="center"/>
          </w:tcPr>
          <w:p w14:paraId="6CE1FBD5" w14:textId="011C466B" w:rsidR="00655311" w:rsidRPr="00D378DA" w:rsidRDefault="00655311" w:rsidP="0065531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7B617F" w:rsidRPr="00D378DA" w14:paraId="2A685B95"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vAlign w:val="center"/>
          </w:tcPr>
          <w:p w14:paraId="2488BE6B" w14:textId="0D9E19C2" w:rsidR="00655311" w:rsidRPr="006D0483" w:rsidRDefault="00655311" w:rsidP="00BE6C7F">
            <w:pPr>
              <w:pStyle w:val="Table-small"/>
              <w:rPr>
                <w:rFonts w:cstheme="minorHAnsi"/>
                <w:b w:val="0"/>
                <w:bCs w:val="0"/>
                <w:szCs w:val="20"/>
              </w:rPr>
            </w:pPr>
            <w:r w:rsidRPr="00430E81">
              <w:t>5.3 </w:t>
            </w:r>
          </w:p>
        </w:tc>
        <w:tc>
          <w:tcPr>
            <w:tcW w:w="5173" w:type="dxa"/>
            <w:gridSpan w:val="3"/>
            <w:shd w:val="clear" w:color="auto" w:fill="FFFFFF" w:themeFill="background1"/>
            <w:vAlign w:val="center"/>
          </w:tcPr>
          <w:p w14:paraId="2CFDDE85" w14:textId="3308444C" w:rsidR="00655311" w:rsidRDefault="00655311" w:rsidP="0065531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End of gpio_0 voltage loop</w:t>
            </w:r>
            <w:r w:rsidR="00F041C2">
              <w:t>, go to 5 if more signals remain.</w:t>
            </w:r>
          </w:p>
        </w:tc>
        <w:tc>
          <w:tcPr>
            <w:tcW w:w="1513" w:type="dxa"/>
            <w:gridSpan w:val="2"/>
            <w:shd w:val="clear" w:color="auto" w:fill="FFFFFF" w:themeFill="background1"/>
            <w:vAlign w:val="center"/>
          </w:tcPr>
          <w:p w14:paraId="224E7161" w14:textId="743A9447" w:rsidR="00655311" w:rsidRPr="00D378DA" w:rsidRDefault="00655311" w:rsidP="0065531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1231" w:type="dxa"/>
            <w:gridSpan w:val="2"/>
            <w:shd w:val="clear" w:color="auto" w:fill="FFFFFF" w:themeFill="background1"/>
            <w:vAlign w:val="center"/>
          </w:tcPr>
          <w:p w14:paraId="366060A5" w14:textId="06575036" w:rsidR="00655311" w:rsidRPr="00D378DA" w:rsidRDefault="00655311" w:rsidP="0065531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7B617F" w:rsidRPr="00D378DA" w14:paraId="770574B5" w14:textId="77777777" w:rsidTr="00267686">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vAlign w:val="center"/>
          </w:tcPr>
          <w:p w14:paraId="1114BA14" w14:textId="5EACCC68" w:rsidR="00655311" w:rsidRPr="00D378DA" w:rsidRDefault="00655311" w:rsidP="00BE6C7F">
            <w:pPr>
              <w:pStyle w:val="Table-small"/>
              <w:numPr>
                <w:ilvl w:val="0"/>
                <w:numId w:val="83"/>
              </w:numPr>
              <w:rPr>
                <w:rFonts w:cstheme="minorHAnsi"/>
                <w:b w:val="0"/>
                <w:bCs w:val="0"/>
                <w:szCs w:val="20"/>
              </w:rPr>
            </w:pPr>
            <w:r>
              <w:t> </w:t>
            </w:r>
          </w:p>
        </w:tc>
        <w:tc>
          <w:tcPr>
            <w:tcW w:w="5173" w:type="dxa"/>
            <w:gridSpan w:val="3"/>
            <w:shd w:val="clear" w:color="auto" w:fill="FFFFFF" w:themeFill="background1"/>
            <w:vAlign w:val="center"/>
          </w:tcPr>
          <w:p w14:paraId="63333F58" w14:textId="262A92BE" w:rsidR="00655311" w:rsidRDefault="00655311" w:rsidP="0065531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Configure SMU as current meter</w:t>
            </w:r>
          </w:p>
        </w:tc>
        <w:tc>
          <w:tcPr>
            <w:tcW w:w="1513" w:type="dxa"/>
            <w:gridSpan w:val="2"/>
            <w:shd w:val="clear" w:color="auto" w:fill="FFFFFF" w:themeFill="background1"/>
            <w:vAlign w:val="center"/>
          </w:tcPr>
          <w:p w14:paraId="40120802" w14:textId="4A4C3826" w:rsidR="00655311" w:rsidRPr="00D378DA" w:rsidRDefault="00655311" w:rsidP="0065531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1231" w:type="dxa"/>
            <w:gridSpan w:val="2"/>
            <w:shd w:val="clear" w:color="auto" w:fill="FFFFFF" w:themeFill="background1"/>
            <w:vAlign w:val="center"/>
          </w:tcPr>
          <w:p w14:paraId="0ECA03EE" w14:textId="6912DB53" w:rsidR="00655311" w:rsidRPr="00D378DA" w:rsidRDefault="00655311" w:rsidP="0065531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7B617F" w:rsidRPr="00D378DA" w14:paraId="33BC98ED"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vAlign w:val="center"/>
          </w:tcPr>
          <w:p w14:paraId="7ADD4B3C" w14:textId="2B22583C" w:rsidR="00655311" w:rsidRPr="006D0483" w:rsidRDefault="00655311" w:rsidP="00BE6C7F">
            <w:pPr>
              <w:pStyle w:val="Table-small"/>
              <w:rPr>
                <w:rFonts w:cstheme="minorHAnsi"/>
                <w:b w:val="0"/>
                <w:bCs w:val="0"/>
                <w:szCs w:val="20"/>
              </w:rPr>
            </w:pPr>
            <w:r w:rsidRPr="006D0483">
              <w:t>7. </w:t>
            </w:r>
          </w:p>
        </w:tc>
        <w:tc>
          <w:tcPr>
            <w:tcW w:w="5173" w:type="dxa"/>
            <w:gridSpan w:val="3"/>
            <w:shd w:val="clear" w:color="auto" w:fill="FFFFFF" w:themeFill="background1"/>
            <w:vAlign w:val="center"/>
          </w:tcPr>
          <w:p w14:paraId="169C3DE7" w14:textId="084D3091" w:rsidR="00655311" w:rsidRDefault="00655311" w:rsidP="0065531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Start of gpio_0 current loop</w:t>
            </w:r>
          </w:p>
        </w:tc>
        <w:tc>
          <w:tcPr>
            <w:tcW w:w="1513" w:type="dxa"/>
            <w:gridSpan w:val="2"/>
            <w:shd w:val="clear" w:color="auto" w:fill="FFFFFF" w:themeFill="background1"/>
            <w:vAlign w:val="center"/>
          </w:tcPr>
          <w:p w14:paraId="02FF7933" w14:textId="144CCF52" w:rsidR="00655311" w:rsidRPr="00D378DA" w:rsidRDefault="00655311" w:rsidP="0065531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1231" w:type="dxa"/>
            <w:gridSpan w:val="2"/>
            <w:shd w:val="clear" w:color="auto" w:fill="FFFFFF" w:themeFill="background1"/>
            <w:vAlign w:val="center"/>
          </w:tcPr>
          <w:p w14:paraId="1DD9486F" w14:textId="61BA2972" w:rsidR="00655311" w:rsidRPr="00D378DA" w:rsidRDefault="00655311" w:rsidP="0065531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7B617F" w:rsidRPr="00D378DA" w14:paraId="5C6E65A4" w14:textId="77777777" w:rsidTr="00267686">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vAlign w:val="center"/>
          </w:tcPr>
          <w:p w14:paraId="3B293207" w14:textId="35A7A4F0" w:rsidR="00B91C51" w:rsidRPr="006D0483" w:rsidRDefault="00B91C51" w:rsidP="00BE6C7F">
            <w:pPr>
              <w:pStyle w:val="Table-small"/>
              <w:rPr>
                <w:rFonts w:cstheme="minorHAnsi"/>
                <w:b w:val="0"/>
                <w:bCs w:val="0"/>
                <w:szCs w:val="20"/>
              </w:rPr>
            </w:pPr>
            <w:r w:rsidRPr="006D0483">
              <w:t>7.1 </w:t>
            </w:r>
          </w:p>
        </w:tc>
        <w:tc>
          <w:tcPr>
            <w:tcW w:w="5173" w:type="dxa"/>
            <w:gridSpan w:val="3"/>
            <w:shd w:val="clear" w:color="auto" w:fill="FFFFFF" w:themeFill="background1"/>
            <w:vAlign w:val="center"/>
          </w:tcPr>
          <w:p w14:paraId="3671194D" w14:textId="2A5B0237" w:rsidR="00B91C51" w:rsidRDefault="00B91C51" w:rsidP="00B91C5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Connect first (next) current signal that needs to be measured</w:t>
            </w:r>
          </w:p>
        </w:tc>
        <w:tc>
          <w:tcPr>
            <w:tcW w:w="1513" w:type="dxa"/>
            <w:gridSpan w:val="2"/>
            <w:shd w:val="clear" w:color="auto" w:fill="FFFFFF" w:themeFill="background1"/>
            <w:vAlign w:val="center"/>
          </w:tcPr>
          <w:p w14:paraId="2BE461E3" w14:textId="29D93BEA" w:rsidR="00B91C51" w:rsidRPr="00D378DA" w:rsidRDefault="00B91C51" w:rsidP="00B91C5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Test signal table</w:t>
            </w:r>
          </w:p>
        </w:tc>
        <w:tc>
          <w:tcPr>
            <w:tcW w:w="1231" w:type="dxa"/>
            <w:gridSpan w:val="2"/>
            <w:shd w:val="clear" w:color="auto" w:fill="FFFFFF" w:themeFill="background1"/>
            <w:vAlign w:val="center"/>
          </w:tcPr>
          <w:p w14:paraId="738BFCCE" w14:textId="021483A4" w:rsidR="00B91C51" w:rsidRPr="00D378DA" w:rsidRDefault="00B91C51" w:rsidP="00B91C5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7B617F" w:rsidRPr="00D378DA" w14:paraId="0913BCEA"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vAlign w:val="center"/>
          </w:tcPr>
          <w:p w14:paraId="3FFAC6A3" w14:textId="389D1D44" w:rsidR="00B91C51" w:rsidRPr="006D0483" w:rsidRDefault="00B91C51" w:rsidP="00BE6C7F">
            <w:pPr>
              <w:pStyle w:val="Table-small"/>
              <w:rPr>
                <w:rFonts w:cstheme="minorHAnsi"/>
                <w:b w:val="0"/>
                <w:bCs w:val="0"/>
                <w:szCs w:val="20"/>
              </w:rPr>
            </w:pPr>
            <w:r w:rsidRPr="006D0483">
              <w:t>7.2 </w:t>
            </w:r>
          </w:p>
        </w:tc>
        <w:tc>
          <w:tcPr>
            <w:tcW w:w="5173" w:type="dxa"/>
            <w:gridSpan w:val="3"/>
            <w:shd w:val="clear" w:color="auto" w:fill="FFFFFF" w:themeFill="background1"/>
            <w:vAlign w:val="center"/>
          </w:tcPr>
          <w:p w14:paraId="12A32060" w14:textId="012CBC55" w:rsidR="00B91C51" w:rsidRDefault="00B91C51" w:rsidP="00B91C5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Measure voltage with SMU</w:t>
            </w:r>
          </w:p>
        </w:tc>
        <w:tc>
          <w:tcPr>
            <w:tcW w:w="1513" w:type="dxa"/>
            <w:gridSpan w:val="2"/>
            <w:shd w:val="clear" w:color="auto" w:fill="FFFFFF" w:themeFill="background1"/>
            <w:vAlign w:val="center"/>
          </w:tcPr>
          <w:p w14:paraId="171DCF74" w14:textId="2C41CC2B" w:rsidR="00B91C51" w:rsidRPr="00D378DA" w:rsidRDefault="00B91C51" w:rsidP="00B91C5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1231" w:type="dxa"/>
            <w:gridSpan w:val="2"/>
            <w:shd w:val="clear" w:color="auto" w:fill="FFFFFF" w:themeFill="background1"/>
            <w:vAlign w:val="center"/>
          </w:tcPr>
          <w:p w14:paraId="6DAC610A" w14:textId="73424571" w:rsidR="00B91C51" w:rsidRPr="00D378DA" w:rsidRDefault="00B91C51" w:rsidP="00B91C5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7B617F" w:rsidRPr="00D378DA" w14:paraId="523C604D" w14:textId="77777777" w:rsidTr="00267686">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vAlign w:val="center"/>
          </w:tcPr>
          <w:p w14:paraId="34C855C4" w14:textId="721A0FCA" w:rsidR="00B91C51" w:rsidRPr="006D0483" w:rsidRDefault="00B91C51" w:rsidP="00BE6C7F">
            <w:pPr>
              <w:pStyle w:val="Table-small"/>
              <w:rPr>
                <w:rFonts w:cstheme="minorHAnsi"/>
                <w:b w:val="0"/>
                <w:bCs w:val="0"/>
                <w:szCs w:val="20"/>
              </w:rPr>
            </w:pPr>
            <w:r w:rsidRPr="006D0483">
              <w:t>7.3 </w:t>
            </w:r>
          </w:p>
        </w:tc>
        <w:tc>
          <w:tcPr>
            <w:tcW w:w="5173" w:type="dxa"/>
            <w:gridSpan w:val="3"/>
            <w:shd w:val="clear" w:color="auto" w:fill="FFFFFF" w:themeFill="background1"/>
            <w:vAlign w:val="center"/>
          </w:tcPr>
          <w:p w14:paraId="048F0C2F" w14:textId="0CA3C438" w:rsidR="00B91C51" w:rsidRDefault="00B91C51" w:rsidP="00B91C5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End of gpio_0 current loop</w:t>
            </w:r>
            <w:r w:rsidR="00F041C2">
              <w:t>, go to 7 if more signals remain.</w:t>
            </w:r>
          </w:p>
        </w:tc>
        <w:tc>
          <w:tcPr>
            <w:tcW w:w="1513" w:type="dxa"/>
            <w:gridSpan w:val="2"/>
            <w:shd w:val="clear" w:color="auto" w:fill="FFFFFF" w:themeFill="background1"/>
            <w:vAlign w:val="center"/>
          </w:tcPr>
          <w:p w14:paraId="7ED32197" w14:textId="0B732301" w:rsidR="00B91C51" w:rsidRPr="00D378DA" w:rsidRDefault="00B91C51" w:rsidP="00B91C5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1231" w:type="dxa"/>
            <w:gridSpan w:val="2"/>
            <w:shd w:val="clear" w:color="auto" w:fill="FFFFFF" w:themeFill="background1"/>
            <w:vAlign w:val="center"/>
          </w:tcPr>
          <w:p w14:paraId="04BC98BE" w14:textId="5B129A94" w:rsidR="00B91C51" w:rsidRPr="00D378DA" w:rsidRDefault="00B91C51" w:rsidP="00B91C5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7B617F" w:rsidRPr="00D378DA" w14:paraId="3A5F2C35"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vAlign w:val="center"/>
          </w:tcPr>
          <w:p w14:paraId="15089509" w14:textId="3F679F2C" w:rsidR="00FD4ADC" w:rsidRPr="00BE6C7F" w:rsidRDefault="00FD4ADC" w:rsidP="00B91C51">
            <w:pPr>
              <w:pStyle w:val="Table-small"/>
              <w:rPr>
                <w:b w:val="0"/>
                <w:bCs w:val="0"/>
              </w:rPr>
            </w:pPr>
            <w:r w:rsidRPr="006D0483">
              <w:t>8</w:t>
            </w:r>
            <w:r w:rsidR="00E52647" w:rsidRPr="006D0483">
              <w:t>.</w:t>
            </w:r>
          </w:p>
        </w:tc>
        <w:tc>
          <w:tcPr>
            <w:tcW w:w="5173" w:type="dxa"/>
            <w:gridSpan w:val="3"/>
            <w:shd w:val="clear" w:color="auto" w:fill="FFFFFF" w:themeFill="background1"/>
            <w:vAlign w:val="center"/>
          </w:tcPr>
          <w:p w14:paraId="054A3CBC" w14:textId="7A45F0B7" w:rsidR="00FD4ADC" w:rsidRDefault="00FD4ADC" w:rsidP="00B91C51">
            <w:pPr>
              <w:pStyle w:val="Table-small"/>
              <w:cnfStyle w:val="000000100000" w:firstRow="0" w:lastRow="0" w:firstColumn="0" w:lastColumn="0" w:oddVBand="0" w:evenVBand="0" w:oddHBand="1" w:evenHBand="0" w:firstRowFirstColumn="0" w:firstRowLastColumn="0" w:lastRowFirstColumn="0" w:lastRowLastColumn="0"/>
            </w:pPr>
            <w:r>
              <w:t>Disconnect SMU from gpio_</w:t>
            </w:r>
            <w:r w:rsidR="00E52647">
              <w:t>0</w:t>
            </w:r>
          </w:p>
        </w:tc>
        <w:tc>
          <w:tcPr>
            <w:tcW w:w="1513" w:type="dxa"/>
            <w:gridSpan w:val="2"/>
            <w:shd w:val="clear" w:color="auto" w:fill="FFFFFF" w:themeFill="background1"/>
            <w:vAlign w:val="center"/>
          </w:tcPr>
          <w:p w14:paraId="0C08B032" w14:textId="77777777" w:rsidR="00FD4ADC" w:rsidRDefault="00FD4ADC" w:rsidP="00B91C51">
            <w:pPr>
              <w:pStyle w:val="Table-small"/>
              <w:cnfStyle w:val="000000100000" w:firstRow="0" w:lastRow="0" w:firstColumn="0" w:lastColumn="0" w:oddVBand="0" w:evenVBand="0" w:oddHBand="1" w:evenHBand="0" w:firstRowFirstColumn="0" w:firstRowLastColumn="0" w:lastRowFirstColumn="0" w:lastRowLastColumn="0"/>
            </w:pPr>
          </w:p>
        </w:tc>
        <w:tc>
          <w:tcPr>
            <w:tcW w:w="1231" w:type="dxa"/>
            <w:gridSpan w:val="2"/>
            <w:shd w:val="clear" w:color="auto" w:fill="FFFFFF" w:themeFill="background1"/>
            <w:vAlign w:val="center"/>
          </w:tcPr>
          <w:p w14:paraId="445C34F9" w14:textId="77777777" w:rsidR="00FD4ADC" w:rsidRDefault="00FD4ADC" w:rsidP="00B91C51">
            <w:pPr>
              <w:pStyle w:val="Table-small"/>
              <w:cnfStyle w:val="000000100000" w:firstRow="0" w:lastRow="0" w:firstColumn="0" w:lastColumn="0" w:oddVBand="0" w:evenVBand="0" w:oddHBand="1" w:evenHBand="0" w:firstRowFirstColumn="0" w:firstRowLastColumn="0" w:lastRowFirstColumn="0" w:lastRowLastColumn="0"/>
            </w:pPr>
          </w:p>
        </w:tc>
      </w:tr>
      <w:tr w:rsidR="007B617F" w:rsidRPr="00D378DA" w14:paraId="6F2F519B" w14:textId="77777777" w:rsidTr="00267686">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vAlign w:val="center"/>
          </w:tcPr>
          <w:p w14:paraId="32C8A014" w14:textId="2DAF40F3" w:rsidR="00B91C51" w:rsidRPr="006D0483" w:rsidRDefault="00E52647" w:rsidP="00BE6C7F">
            <w:pPr>
              <w:pStyle w:val="Table-small"/>
              <w:rPr>
                <w:rFonts w:cstheme="minorHAnsi"/>
                <w:b w:val="0"/>
                <w:bCs w:val="0"/>
                <w:szCs w:val="20"/>
              </w:rPr>
            </w:pPr>
            <w:r w:rsidRPr="006D0483">
              <w:t>9</w:t>
            </w:r>
            <w:r w:rsidR="00B91C51" w:rsidRPr="006D0483">
              <w:t>. </w:t>
            </w:r>
          </w:p>
        </w:tc>
        <w:tc>
          <w:tcPr>
            <w:tcW w:w="5173" w:type="dxa"/>
            <w:gridSpan w:val="3"/>
            <w:shd w:val="clear" w:color="auto" w:fill="FFFFFF" w:themeFill="background1"/>
            <w:vAlign w:val="center"/>
          </w:tcPr>
          <w:p w14:paraId="55B1F176" w14:textId="4F81C678" w:rsidR="00B91C51" w:rsidRDefault="00B91C51" w:rsidP="00B91C5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Static signals accessible on gpio_1</w:t>
            </w:r>
          </w:p>
        </w:tc>
        <w:tc>
          <w:tcPr>
            <w:tcW w:w="1513" w:type="dxa"/>
            <w:gridSpan w:val="2"/>
            <w:shd w:val="clear" w:color="auto" w:fill="FFFFFF" w:themeFill="background1"/>
            <w:vAlign w:val="center"/>
          </w:tcPr>
          <w:p w14:paraId="26891FAC" w14:textId="0814866B" w:rsidR="00B91C51" w:rsidRPr="00D378DA" w:rsidRDefault="00B91C51" w:rsidP="00B91C5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fldChar w:fldCharType="begin"/>
            </w:r>
            <w:r>
              <w:instrText xml:space="preserve"> REF _Ref211240295 \h </w:instrText>
            </w:r>
            <w:r w:rsidR="006D0483">
              <w:instrText xml:space="preserve"> \* MERGEFORMAT </w:instrText>
            </w:r>
            <w:r>
              <w:fldChar w:fldCharType="separate"/>
            </w:r>
            <w:r w:rsidR="00AA08B9">
              <w:t xml:space="preserve">Table </w:t>
            </w:r>
            <w:r w:rsidR="00AA08B9">
              <w:rPr>
                <w:noProof/>
              </w:rPr>
              <w:t>16</w:t>
            </w:r>
            <w:r w:rsidR="00AA08B9">
              <w:t>: test mux summary</w:t>
            </w:r>
            <w:r>
              <w:fldChar w:fldCharType="end"/>
            </w:r>
            <w:r>
              <w:t> </w:t>
            </w:r>
          </w:p>
        </w:tc>
        <w:tc>
          <w:tcPr>
            <w:tcW w:w="1231" w:type="dxa"/>
            <w:gridSpan w:val="2"/>
            <w:shd w:val="clear" w:color="auto" w:fill="FFFFFF" w:themeFill="background1"/>
            <w:vAlign w:val="center"/>
          </w:tcPr>
          <w:p w14:paraId="7590E139" w14:textId="7ED34D10" w:rsidR="00B91C51" w:rsidRPr="00D378DA" w:rsidRDefault="00B91C51" w:rsidP="00B91C5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7B617F" w:rsidRPr="004034ED" w14:paraId="69BB7DA7"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vAlign w:val="center"/>
          </w:tcPr>
          <w:p w14:paraId="54188A42" w14:textId="1ED79808" w:rsidR="00B91C51" w:rsidRPr="006D0483" w:rsidRDefault="00E52647" w:rsidP="00BE6C7F">
            <w:pPr>
              <w:pStyle w:val="Table-small"/>
              <w:rPr>
                <w:rFonts w:cstheme="minorHAnsi"/>
                <w:b w:val="0"/>
                <w:bCs w:val="0"/>
                <w:szCs w:val="20"/>
              </w:rPr>
            </w:pPr>
            <w:r w:rsidRPr="006D0483">
              <w:t>10</w:t>
            </w:r>
            <w:r w:rsidR="00B91C51" w:rsidRPr="006D0483">
              <w:t>. </w:t>
            </w:r>
          </w:p>
        </w:tc>
        <w:tc>
          <w:tcPr>
            <w:tcW w:w="5173" w:type="dxa"/>
            <w:gridSpan w:val="3"/>
            <w:shd w:val="clear" w:color="auto" w:fill="FFFFFF" w:themeFill="background1"/>
            <w:vAlign w:val="center"/>
          </w:tcPr>
          <w:p w14:paraId="4C7CFB77" w14:textId="0DDC3D74" w:rsidR="00B91C51" w:rsidRPr="00271953" w:rsidRDefault="002829EB" w:rsidP="00B91C5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r>
              <w:t>Connect SMU to gpio_1</w:t>
            </w:r>
          </w:p>
        </w:tc>
        <w:tc>
          <w:tcPr>
            <w:tcW w:w="1513" w:type="dxa"/>
            <w:gridSpan w:val="2"/>
            <w:shd w:val="clear" w:color="auto" w:fill="FFFFFF" w:themeFill="background1"/>
            <w:vAlign w:val="center"/>
          </w:tcPr>
          <w:p w14:paraId="71C7D6E0" w14:textId="0C41EF4A" w:rsidR="00B91C51" w:rsidRPr="00271953" w:rsidRDefault="00B91C51" w:rsidP="00B91C5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r w:rsidRPr="00271953">
              <w:rPr>
                <w:lang w:val="fr-BE"/>
              </w:rPr>
              <w:t> </w:t>
            </w:r>
          </w:p>
        </w:tc>
        <w:tc>
          <w:tcPr>
            <w:tcW w:w="1231" w:type="dxa"/>
            <w:gridSpan w:val="2"/>
            <w:shd w:val="clear" w:color="auto" w:fill="FFFFFF" w:themeFill="background1"/>
            <w:vAlign w:val="center"/>
          </w:tcPr>
          <w:p w14:paraId="1A8B36A1" w14:textId="5885A227" w:rsidR="00B91C51" w:rsidRPr="00271953" w:rsidRDefault="00B91C51" w:rsidP="00B91C5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r w:rsidRPr="00271953">
              <w:rPr>
                <w:lang w:val="fr-BE"/>
              </w:rPr>
              <w:t> </w:t>
            </w:r>
          </w:p>
        </w:tc>
      </w:tr>
      <w:tr w:rsidR="007B617F" w:rsidRPr="00AA2C09" w14:paraId="35B22B20" w14:textId="77777777" w:rsidTr="00267686">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vAlign w:val="center"/>
          </w:tcPr>
          <w:p w14:paraId="7D3F1CCA" w14:textId="4E3EB83F" w:rsidR="00B91C51" w:rsidRPr="006D0483" w:rsidRDefault="00B91C51" w:rsidP="00BE6C7F">
            <w:pPr>
              <w:pStyle w:val="Table-small"/>
              <w:rPr>
                <w:rFonts w:cstheme="minorHAnsi"/>
                <w:b w:val="0"/>
                <w:bCs w:val="0"/>
                <w:szCs w:val="20"/>
                <w:lang w:val="fr-BE"/>
              </w:rPr>
            </w:pPr>
            <w:r w:rsidRPr="006D0483">
              <w:rPr>
                <w:lang w:val="fr-BE"/>
              </w:rPr>
              <w:t>1</w:t>
            </w:r>
            <w:r w:rsidR="00E52647" w:rsidRPr="006D0483">
              <w:rPr>
                <w:lang w:val="fr-BE"/>
              </w:rPr>
              <w:t>1</w:t>
            </w:r>
            <w:r w:rsidRPr="006D0483">
              <w:rPr>
                <w:lang w:val="fr-BE"/>
              </w:rPr>
              <w:t>. </w:t>
            </w:r>
          </w:p>
        </w:tc>
        <w:tc>
          <w:tcPr>
            <w:tcW w:w="5173" w:type="dxa"/>
            <w:gridSpan w:val="3"/>
            <w:shd w:val="clear" w:color="auto" w:fill="FFFFFF" w:themeFill="background1"/>
            <w:vAlign w:val="center"/>
          </w:tcPr>
          <w:p w14:paraId="79407A59" w14:textId="552E3C84" w:rsidR="00B91C51" w:rsidRPr="00BE6C7F" w:rsidRDefault="002829EB" w:rsidP="00B91C5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fr-BE"/>
              </w:rPr>
            </w:pPr>
            <w:r w:rsidRPr="00271953">
              <w:rPr>
                <w:lang w:val="fr-BE"/>
              </w:rPr>
              <w:t>Configure SMU as voltage meter</w:t>
            </w:r>
            <w:r w:rsidRPr="00BE6C7F" w:rsidDel="002829EB">
              <w:rPr>
                <w:lang w:val="fr-BE"/>
              </w:rPr>
              <w:t xml:space="preserve"> </w:t>
            </w:r>
          </w:p>
        </w:tc>
        <w:tc>
          <w:tcPr>
            <w:tcW w:w="1513" w:type="dxa"/>
            <w:gridSpan w:val="2"/>
            <w:shd w:val="clear" w:color="auto" w:fill="FFFFFF" w:themeFill="background1"/>
            <w:vAlign w:val="center"/>
          </w:tcPr>
          <w:p w14:paraId="39A2AA09" w14:textId="49A13B60" w:rsidR="00B91C51" w:rsidRPr="00BE6C7F" w:rsidRDefault="00B91C51" w:rsidP="00B91C5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fr-BE"/>
              </w:rPr>
            </w:pPr>
            <w:r w:rsidRPr="00BE6C7F">
              <w:rPr>
                <w:lang w:val="fr-BE"/>
              </w:rPr>
              <w:t> </w:t>
            </w:r>
          </w:p>
        </w:tc>
        <w:tc>
          <w:tcPr>
            <w:tcW w:w="1231" w:type="dxa"/>
            <w:gridSpan w:val="2"/>
            <w:shd w:val="clear" w:color="auto" w:fill="FFFFFF" w:themeFill="background1"/>
            <w:vAlign w:val="center"/>
          </w:tcPr>
          <w:p w14:paraId="3061DEEE" w14:textId="496FA26C" w:rsidR="00B91C51" w:rsidRPr="00BE6C7F" w:rsidRDefault="00B91C51" w:rsidP="00B91C5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fr-BE"/>
              </w:rPr>
            </w:pPr>
            <w:r w:rsidRPr="00BE6C7F">
              <w:rPr>
                <w:lang w:val="fr-BE"/>
              </w:rPr>
              <w:t> </w:t>
            </w:r>
          </w:p>
        </w:tc>
      </w:tr>
      <w:tr w:rsidR="007B617F" w:rsidRPr="00D378DA" w14:paraId="7D20EAD6"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vAlign w:val="center"/>
          </w:tcPr>
          <w:p w14:paraId="04B57EFF" w14:textId="69D488B0" w:rsidR="00B91C51" w:rsidRPr="006D0483" w:rsidRDefault="00B91C51" w:rsidP="00BE6C7F">
            <w:pPr>
              <w:pStyle w:val="Table-small"/>
              <w:rPr>
                <w:rFonts w:cstheme="minorHAnsi"/>
                <w:b w:val="0"/>
                <w:bCs w:val="0"/>
                <w:szCs w:val="20"/>
              </w:rPr>
            </w:pPr>
            <w:r w:rsidRPr="006D0483">
              <w:t>1</w:t>
            </w:r>
            <w:r w:rsidR="00E52647" w:rsidRPr="006D0483">
              <w:t>2</w:t>
            </w:r>
            <w:r w:rsidRPr="006D0483">
              <w:t>.</w:t>
            </w:r>
          </w:p>
        </w:tc>
        <w:tc>
          <w:tcPr>
            <w:tcW w:w="5173" w:type="dxa"/>
            <w:gridSpan w:val="3"/>
            <w:shd w:val="clear" w:color="auto" w:fill="FFFFFF" w:themeFill="background1"/>
            <w:vAlign w:val="center"/>
          </w:tcPr>
          <w:p w14:paraId="41D5ACAA" w14:textId="36B6301E" w:rsidR="00B91C51" w:rsidRDefault="00B91C51" w:rsidP="00B91C5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Start of gpio_1 voltage loop</w:t>
            </w:r>
          </w:p>
        </w:tc>
        <w:tc>
          <w:tcPr>
            <w:tcW w:w="1513" w:type="dxa"/>
            <w:gridSpan w:val="2"/>
            <w:shd w:val="clear" w:color="auto" w:fill="FFFFFF" w:themeFill="background1"/>
            <w:vAlign w:val="center"/>
          </w:tcPr>
          <w:p w14:paraId="3D4DE028" w14:textId="0660B509" w:rsidR="00B91C51" w:rsidRPr="00D378DA" w:rsidRDefault="00B91C51" w:rsidP="00B91C5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1231" w:type="dxa"/>
            <w:gridSpan w:val="2"/>
            <w:shd w:val="clear" w:color="auto" w:fill="FFFFFF" w:themeFill="background1"/>
            <w:vAlign w:val="center"/>
          </w:tcPr>
          <w:p w14:paraId="6F9D35AC" w14:textId="470DCE58" w:rsidR="00B91C51" w:rsidRPr="00D378DA" w:rsidRDefault="00B91C51" w:rsidP="00B91C5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7B617F" w:rsidRPr="00D378DA" w14:paraId="5C8A3112" w14:textId="77777777" w:rsidTr="00267686">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vAlign w:val="center"/>
          </w:tcPr>
          <w:p w14:paraId="65BAE48C" w14:textId="20A31BD2" w:rsidR="00B91C51" w:rsidRPr="006D0483" w:rsidRDefault="00B91C51" w:rsidP="00BE6C7F">
            <w:pPr>
              <w:pStyle w:val="Table-small"/>
              <w:rPr>
                <w:rFonts w:cstheme="minorHAnsi"/>
                <w:b w:val="0"/>
                <w:bCs w:val="0"/>
                <w:szCs w:val="20"/>
              </w:rPr>
            </w:pPr>
            <w:r w:rsidRPr="006D0483">
              <w:t>1</w:t>
            </w:r>
            <w:r w:rsidR="002B06CD" w:rsidRPr="006D0483">
              <w:t>2</w:t>
            </w:r>
            <w:r w:rsidRPr="006D0483">
              <w:t>.1 </w:t>
            </w:r>
          </w:p>
        </w:tc>
        <w:tc>
          <w:tcPr>
            <w:tcW w:w="5173" w:type="dxa"/>
            <w:gridSpan w:val="3"/>
            <w:shd w:val="clear" w:color="auto" w:fill="FFFFFF" w:themeFill="background1"/>
            <w:vAlign w:val="center"/>
          </w:tcPr>
          <w:p w14:paraId="4DDEA95F" w14:textId="7F4569F6" w:rsidR="00B91C51" w:rsidRDefault="00B91C51" w:rsidP="00B91C5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Connect first (next) voltage signal that needs to be measured</w:t>
            </w:r>
          </w:p>
        </w:tc>
        <w:tc>
          <w:tcPr>
            <w:tcW w:w="1513" w:type="dxa"/>
            <w:gridSpan w:val="2"/>
            <w:shd w:val="clear" w:color="auto" w:fill="FFFFFF" w:themeFill="background1"/>
            <w:vAlign w:val="center"/>
          </w:tcPr>
          <w:p w14:paraId="72148B88" w14:textId="198CC7FE" w:rsidR="00B91C51" w:rsidRPr="00D378DA" w:rsidRDefault="00B91C51" w:rsidP="00B91C5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Test signal table</w:t>
            </w:r>
          </w:p>
        </w:tc>
        <w:tc>
          <w:tcPr>
            <w:tcW w:w="1231" w:type="dxa"/>
            <w:gridSpan w:val="2"/>
            <w:shd w:val="clear" w:color="auto" w:fill="FFFFFF" w:themeFill="background1"/>
            <w:vAlign w:val="center"/>
          </w:tcPr>
          <w:p w14:paraId="1939E16F" w14:textId="64CABB87" w:rsidR="00B91C51" w:rsidRPr="00D378DA" w:rsidRDefault="00B91C51" w:rsidP="00B91C5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7B617F" w:rsidRPr="00D378DA" w14:paraId="4FB2A908"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vAlign w:val="center"/>
          </w:tcPr>
          <w:p w14:paraId="712DF5B7" w14:textId="48E11F02" w:rsidR="00B91C51" w:rsidRPr="006D0483" w:rsidRDefault="00B91C51" w:rsidP="00BE6C7F">
            <w:pPr>
              <w:pStyle w:val="Table-small"/>
              <w:rPr>
                <w:rFonts w:cstheme="minorHAnsi"/>
                <w:b w:val="0"/>
                <w:bCs w:val="0"/>
                <w:szCs w:val="20"/>
              </w:rPr>
            </w:pPr>
            <w:r w:rsidRPr="006D0483">
              <w:t>1</w:t>
            </w:r>
            <w:r w:rsidR="002B06CD" w:rsidRPr="006D0483">
              <w:t>2</w:t>
            </w:r>
            <w:r w:rsidRPr="006D0483">
              <w:t>.2</w:t>
            </w:r>
          </w:p>
        </w:tc>
        <w:tc>
          <w:tcPr>
            <w:tcW w:w="5173" w:type="dxa"/>
            <w:gridSpan w:val="3"/>
            <w:shd w:val="clear" w:color="auto" w:fill="FFFFFF" w:themeFill="background1"/>
            <w:vAlign w:val="center"/>
          </w:tcPr>
          <w:p w14:paraId="0B386E10" w14:textId="35CB0B3A" w:rsidR="00B91C51" w:rsidRDefault="00B91C51" w:rsidP="00B91C5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Measure voltage with SMU</w:t>
            </w:r>
          </w:p>
        </w:tc>
        <w:tc>
          <w:tcPr>
            <w:tcW w:w="1513" w:type="dxa"/>
            <w:gridSpan w:val="2"/>
            <w:shd w:val="clear" w:color="auto" w:fill="FFFFFF" w:themeFill="background1"/>
            <w:vAlign w:val="center"/>
          </w:tcPr>
          <w:p w14:paraId="0EE3039A" w14:textId="497A8E08" w:rsidR="00B91C51" w:rsidRPr="00D378DA" w:rsidRDefault="00B91C51" w:rsidP="00B91C5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1231" w:type="dxa"/>
            <w:gridSpan w:val="2"/>
            <w:shd w:val="clear" w:color="auto" w:fill="FFFFFF" w:themeFill="background1"/>
            <w:vAlign w:val="center"/>
          </w:tcPr>
          <w:p w14:paraId="360DEFBB" w14:textId="7DA79A33" w:rsidR="00B91C51" w:rsidRPr="00D378DA" w:rsidRDefault="00B91C51" w:rsidP="00B91C5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7B617F" w:rsidRPr="00D378DA" w14:paraId="3B94DD0B" w14:textId="77777777" w:rsidTr="00267686">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vAlign w:val="center"/>
          </w:tcPr>
          <w:p w14:paraId="5345B918" w14:textId="7F6F715B" w:rsidR="00B91C51" w:rsidRPr="006D0483" w:rsidRDefault="00B91C51" w:rsidP="00BE6C7F">
            <w:pPr>
              <w:pStyle w:val="Table-small"/>
              <w:rPr>
                <w:rFonts w:cstheme="minorHAnsi"/>
                <w:b w:val="0"/>
                <w:bCs w:val="0"/>
                <w:szCs w:val="20"/>
              </w:rPr>
            </w:pPr>
            <w:r w:rsidRPr="006D0483">
              <w:t>1</w:t>
            </w:r>
            <w:r w:rsidR="002B06CD" w:rsidRPr="006D0483">
              <w:t>2</w:t>
            </w:r>
            <w:r w:rsidRPr="006D0483">
              <w:t>.3</w:t>
            </w:r>
          </w:p>
        </w:tc>
        <w:tc>
          <w:tcPr>
            <w:tcW w:w="5173" w:type="dxa"/>
            <w:gridSpan w:val="3"/>
            <w:shd w:val="clear" w:color="auto" w:fill="FFFFFF" w:themeFill="background1"/>
            <w:vAlign w:val="center"/>
          </w:tcPr>
          <w:p w14:paraId="34DAA8E8" w14:textId="08B700EF" w:rsidR="00B91C51" w:rsidRDefault="00B91C51" w:rsidP="00B91C5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End of gpio_1 voltage loop</w:t>
            </w:r>
            <w:r w:rsidR="002B06CD">
              <w:t xml:space="preserve">, go to </w:t>
            </w:r>
            <w:r w:rsidR="00DC23F5">
              <w:t>12 if more signals remain.</w:t>
            </w:r>
          </w:p>
        </w:tc>
        <w:tc>
          <w:tcPr>
            <w:tcW w:w="1513" w:type="dxa"/>
            <w:gridSpan w:val="2"/>
            <w:shd w:val="clear" w:color="auto" w:fill="FFFFFF" w:themeFill="background1"/>
            <w:vAlign w:val="center"/>
          </w:tcPr>
          <w:p w14:paraId="438EA84B" w14:textId="6109EA37" w:rsidR="00B91C51" w:rsidRPr="00D378DA" w:rsidRDefault="00B91C51" w:rsidP="00B91C5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1231" w:type="dxa"/>
            <w:gridSpan w:val="2"/>
            <w:shd w:val="clear" w:color="auto" w:fill="FFFFFF" w:themeFill="background1"/>
            <w:vAlign w:val="center"/>
          </w:tcPr>
          <w:p w14:paraId="52DB212F" w14:textId="546B1D91" w:rsidR="00B91C51" w:rsidRPr="00D378DA" w:rsidRDefault="00B91C51" w:rsidP="00B91C5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7B617F" w:rsidRPr="00D378DA" w14:paraId="18BACA71"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vAlign w:val="center"/>
          </w:tcPr>
          <w:p w14:paraId="1227520E" w14:textId="715CA3E5" w:rsidR="00B91C51" w:rsidRPr="006D0483" w:rsidRDefault="00B91C51" w:rsidP="00BE6C7F">
            <w:pPr>
              <w:pStyle w:val="Table-small"/>
              <w:rPr>
                <w:rFonts w:cstheme="minorHAnsi"/>
                <w:b w:val="0"/>
                <w:bCs w:val="0"/>
                <w:szCs w:val="20"/>
              </w:rPr>
            </w:pPr>
            <w:r w:rsidRPr="006D0483">
              <w:t>1</w:t>
            </w:r>
            <w:r w:rsidR="002B06CD" w:rsidRPr="006D0483">
              <w:t>3</w:t>
            </w:r>
            <w:r w:rsidRPr="006D0483">
              <w:t>.</w:t>
            </w:r>
          </w:p>
        </w:tc>
        <w:tc>
          <w:tcPr>
            <w:tcW w:w="5173" w:type="dxa"/>
            <w:gridSpan w:val="3"/>
            <w:shd w:val="clear" w:color="auto" w:fill="FFFFFF" w:themeFill="background1"/>
            <w:vAlign w:val="center"/>
          </w:tcPr>
          <w:p w14:paraId="0983A793" w14:textId="176A8B4B" w:rsidR="00B91C51" w:rsidRDefault="00B91C51" w:rsidP="00B91C5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Configure SMU as current meter</w:t>
            </w:r>
          </w:p>
        </w:tc>
        <w:tc>
          <w:tcPr>
            <w:tcW w:w="1513" w:type="dxa"/>
            <w:gridSpan w:val="2"/>
            <w:shd w:val="clear" w:color="auto" w:fill="FFFFFF" w:themeFill="background1"/>
            <w:vAlign w:val="center"/>
          </w:tcPr>
          <w:p w14:paraId="1AC066A1" w14:textId="6D6E76D6" w:rsidR="00B91C51" w:rsidRPr="00D378DA" w:rsidRDefault="00B91C51" w:rsidP="00B91C5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1231" w:type="dxa"/>
            <w:gridSpan w:val="2"/>
            <w:shd w:val="clear" w:color="auto" w:fill="FFFFFF" w:themeFill="background1"/>
            <w:vAlign w:val="center"/>
          </w:tcPr>
          <w:p w14:paraId="622DF91D" w14:textId="41D1F198" w:rsidR="00B91C51" w:rsidRPr="00D378DA" w:rsidRDefault="00B91C51" w:rsidP="00B91C5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7B617F" w:rsidRPr="00D378DA" w14:paraId="4EAE5077" w14:textId="77777777" w:rsidTr="00267686">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vAlign w:val="center"/>
          </w:tcPr>
          <w:p w14:paraId="017FB39A" w14:textId="0A088181" w:rsidR="00B91C51" w:rsidRPr="006D0483" w:rsidRDefault="00B91C51" w:rsidP="00BE6C7F">
            <w:pPr>
              <w:pStyle w:val="Table-small"/>
              <w:rPr>
                <w:rFonts w:cstheme="minorHAnsi"/>
                <w:b w:val="0"/>
                <w:bCs w:val="0"/>
                <w:szCs w:val="20"/>
              </w:rPr>
            </w:pPr>
            <w:r w:rsidRPr="006D0483">
              <w:t>1</w:t>
            </w:r>
            <w:r w:rsidR="002B06CD" w:rsidRPr="006D0483">
              <w:t>4</w:t>
            </w:r>
            <w:r w:rsidRPr="006D0483">
              <w:t>.</w:t>
            </w:r>
          </w:p>
        </w:tc>
        <w:tc>
          <w:tcPr>
            <w:tcW w:w="5173" w:type="dxa"/>
            <w:gridSpan w:val="3"/>
            <w:shd w:val="clear" w:color="auto" w:fill="FFFFFF" w:themeFill="background1"/>
            <w:vAlign w:val="center"/>
          </w:tcPr>
          <w:p w14:paraId="1B19DA7D" w14:textId="3B6D9559" w:rsidR="00B91C51" w:rsidRDefault="00B91C51" w:rsidP="00B91C5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Start of gpio_1 current loop</w:t>
            </w:r>
          </w:p>
        </w:tc>
        <w:tc>
          <w:tcPr>
            <w:tcW w:w="1513" w:type="dxa"/>
            <w:gridSpan w:val="2"/>
            <w:shd w:val="clear" w:color="auto" w:fill="FFFFFF" w:themeFill="background1"/>
            <w:vAlign w:val="center"/>
          </w:tcPr>
          <w:p w14:paraId="49DFA216" w14:textId="760749AD" w:rsidR="00B91C51" w:rsidRPr="00D378DA" w:rsidRDefault="00B91C51" w:rsidP="00B91C5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1231" w:type="dxa"/>
            <w:gridSpan w:val="2"/>
            <w:shd w:val="clear" w:color="auto" w:fill="FFFFFF" w:themeFill="background1"/>
            <w:vAlign w:val="center"/>
          </w:tcPr>
          <w:p w14:paraId="2359FF92" w14:textId="10A26398" w:rsidR="00B91C51" w:rsidRPr="00D378DA" w:rsidRDefault="00B91C51" w:rsidP="00B91C5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7B617F" w:rsidRPr="00D378DA" w14:paraId="689A9D95"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vAlign w:val="center"/>
          </w:tcPr>
          <w:p w14:paraId="65B1CE4D" w14:textId="035CE857" w:rsidR="00B91C51" w:rsidRPr="006D0483" w:rsidRDefault="00B91C51" w:rsidP="00BE6C7F">
            <w:pPr>
              <w:pStyle w:val="Table-small"/>
              <w:rPr>
                <w:rFonts w:cstheme="minorHAnsi"/>
                <w:b w:val="0"/>
                <w:bCs w:val="0"/>
                <w:szCs w:val="20"/>
              </w:rPr>
            </w:pPr>
            <w:r w:rsidRPr="006D0483">
              <w:t>1</w:t>
            </w:r>
            <w:r w:rsidR="002B06CD" w:rsidRPr="006D0483">
              <w:t>4</w:t>
            </w:r>
            <w:r w:rsidRPr="006D0483">
              <w:t>.1</w:t>
            </w:r>
          </w:p>
        </w:tc>
        <w:tc>
          <w:tcPr>
            <w:tcW w:w="5173" w:type="dxa"/>
            <w:gridSpan w:val="3"/>
            <w:shd w:val="clear" w:color="auto" w:fill="FFFFFF" w:themeFill="background1"/>
            <w:vAlign w:val="center"/>
          </w:tcPr>
          <w:p w14:paraId="71445DA0" w14:textId="09369CEE" w:rsidR="00B91C51" w:rsidRDefault="00B91C51" w:rsidP="00B91C5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Connect first (next) current signal that needs to be measured</w:t>
            </w:r>
          </w:p>
        </w:tc>
        <w:tc>
          <w:tcPr>
            <w:tcW w:w="1513" w:type="dxa"/>
            <w:gridSpan w:val="2"/>
            <w:shd w:val="clear" w:color="auto" w:fill="FFFFFF" w:themeFill="background1"/>
            <w:vAlign w:val="center"/>
          </w:tcPr>
          <w:p w14:paraId="66C8B46A" w14:textId="1E4A071B" w:rsidR="00B91C51" w:rsidRPr="00D378DA" w:rsidRDefault="00B91C51" w:rsidP="00B91C5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Test signal table</w:t>
            </w:r>
          </w:p>
        </w:tc>
        <w:tc>
          <w:tcPr>
            <w:tcW w:w="1231" w:type="dxa"/>
            <w:gridSpan w:val="2"/>
            <w:shd w:val="clear" w:color="auto" w:fill="FFFFFF" w:themeFill="background1"/>
            <w:vAlign w:val="center"/>
          </w:tcPr>
          <w:p w14:paraId="3CBE38ED" w14:textId="184CE881" w:rsidR="00B91C51" w:rsidRPr="00D378DA" w:rsidRDefault="00B91C51" w:rsidP="00B91C5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7B617F" w:rsidRPr="00D378DA" w14:paraId="41BCF727" w14:textId="77777777" w:rsidTr="00267686">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vAlign w:val="center"/>
          </w:tcPr>
          <w:p w14:paraId="14544A07" w14:textId="18FF64D0" w:rsidR="00B91C51" w:rsidRPr="006D0483" w:rsidRDefault="00B91C51" w:rsidP="00BE6C7F">
            <w:pPr>
              <w:pStyle w:val="Table-small"/>
              <w:rPr>
                <w:rFonts w:cstheme="minorHAnsi"/>
                <w:b w:val="0"/>
                <w:bCs w:val="0"/>
                <w:szCs w:val="20"/>
              </w:rPr>
            </w:pPr>
            <w:r w:rsidRPr="006D0483">
              <w:t>1</w:t>
            </w:r>
            <w:r w:rsidR="002B06CD" w:rsidRPr="006D0483">
              <w:t>4</w:t>
            </w:r>
            <w:r w:rsidRPr="006D0483">
              <w:t>.2</w:t>
            </w:r>
          </w:p>
        </w:tc>
        <w:tc>
          <w:tcPr>
            <w:tcW w:w="5173" w:type="dxa"/>
            <w:gridSpan w:val="3"/>
            <w:shd w:val="clear" w:color="auto" w:fill="FFFFFF" w:themeFill="background1"/>
            <w:vAlign w:val="center"/>
          </w:tcPr>
          <w:p w14:paraId="00A8A731" w14:textId="2B436385" w:rsidR="00B91C51" w:rsidRDefault="00B91C51" w:rsidP="00B91C5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Measure voltage with SMU</w:t>
            </w:r>
          </w:p>
        </w:tc>
        <w:tc>
          <w:tcPr>
            <w:tcW w:w="1513" w:type="dxa"/>
            <w:gridSpan w:val="2"/>
            <w:shd w:val="clear" w:color="auto" w:fill="FFFFFF" w:themeFill="background1"/>
            <w:vAlign w:val="center"/>
          </w:tcPr>
          <w:p w14:paraId="6122C290" w14:textId="534DAD9F" w:rsidR="00B91C51" w:rsidRPr="00D378DA" w:rsidRDefault="00B91C51" w:rsidP="00B91C5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1231" w:type="dxa"/>
            <w:gridSpan w:val="2"/>
            <w:shd w:val="clear" w:color="auto" w:fill="FFFFFF" w:themeFill="background1"/>
            <w:vAlign w:val="center"/>
          </w:tcPr>
          <w:p w14:paraId="0D8EFE43" w14:textId="660A9177" w:rsidR="00B91C51" w:rsidRPr="00D378DA" w:rsidRDefault="00B91C51" w:rsidP="00B91C5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7B617F" w:rsidRPr="00D378DA" w14:paraId="5F5EA361"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vAlign w:val="center"/>
          </w:tcPr>
          <w:p w14:paraId="1901C467" w14:textId="2876C64B" w:rsidR="00B91C51" w:rsidRPr="006D0483" w:rsidRDefault="00B91C51" w:rsidP="00BE6C7F">
            <w:pPr>
              <w:pStyle w:val="Table-small"/>
              <w:rPr>
                <w:rFonts w:cstheme="minorHAnsi"/>
                <w:b w:val="0"/>
                <w:bCs w:val="0"/>
                <w:szCs w:val="20"/>
              </w:rPr>
            </w:pPr>
            <w:r w:rsidRPr="006D0483">
              <w:t>1</w:t>
            </w:r>
            <w:r w:rsidR="002B06CD" w:rsidRPr="006D0483">
              <w:t>4</w:t>
            </w:r>
            <w:r w:rsidRPr="006D0483">
              <w:t>.3 </w:t>
            </w:r>
          </w:p>
        </w:tc>
        <w:tc>
          <w:tcPr>
            <w:tcW w:w="5173" w:type="dxa"/>
            <w:gridSpan w:val="3"/>
            <w:shd w:val="clear" w:color="auto" w:fill="FFFFFF" w:themeFill="background1"/>
            <w:vAlign w:val="center"/>
          </w:tcPr>
          <w:p w14:paraId="73D86D98" w14:textId="4E8C8BFE" w:rsidR="00B91C51" w:rsidRDefault="00B91C51" w:rsidP="00B91C5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End of gpio_1 current loop</w:t>
            </w:r>
            <w:r w:rsidR="00DC23F5">
              <w:t>, go to 14 if more signals remain.</w:t>
            </w:r>
          </w:p>
        </w:tc>
        <w:tc>
          <w:tcPr>
            <w:tcW w:w="1513" w:type="dxa"/>
            <w:gridSpan w:val="2"/>
            <w:shd w:val="clear" w:color="auto" w:fill="FFFFFF" w:themeFill="background1"/>
            <w:vAlign w:val="center"/>
          </w:tcPr>
          <w:p w14:paraId="50F159AD" w14:textId="77777777" w:rsidR="00B91C51" w:rsidRPr="00D378DA" w:rsidRDefault="00B91C51" w:rsidP="00B91C5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231" w:type="dxa"/>
            <w:gridSpan w:val="2"/>
            <w:shd w:val="clear" w:color="auto" w:fill="FFFFFF" w:themeFill="background1"/>
            <w:vAlign w:val="center"/>
          </w:tcPr>
          <w:p w14:paraId="560A2C9F" w14:textId="77777777" w:rsidR="00B91C51" w:rsidRPr="00D378DA" w:rsidRDefault="00B91C51" w:rsidP="00B91C5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7B617F" w:rsidRPr="00D378DA" w14:paraId="713B84EE" w14:textId="77777777" w:rsidTr="00267686">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vAlign w:val="center"/>
          </w:tcPr>
          <w:p w14:paraId="30A1039B" w14:textId="1FC3846A" w:rsidR="00DC23F5" w:rsidRPr="00BE6C7F" w:rsidRDefault="00405387" w:rsidP="00B91C51">
            <w:pPr>
              <w:pStyle w:val="Table-small"/>
              <w:rPr>
                <w:b w:val="0"/>
                <w:bCs w:val="0"/>
              </w:rPr>
            </w:pPr>
            <w:r w:rsidRPr="006D0483">
              <w:t>15</w:t>
            </w:r>
          </w:p>
        </w:tc>
        <w:tc>
          <w:tcPr>
            <w:tcW w:w="5173" w:type="dxa"/>
            <w:gridSpan w:val="3"/>
            <w:shd w:val="clear" w:color="auto" w:fill="FFFFFF" w:themeFill="background1"/>
            <w:vAlign w:val="center"/>
          </w:tcPr>
          <w:p w14:paraId="2C140E14" w14:textId="1FE9525D" w:rsidR="00DC23F5" w:rsidRDefault="00405387" w:rsidP="00B91C51">
            <w:pPr>
              <w:pStyle w:val="Table-small"/>
              <w:cnfStyle w:val="000000000000" w:firstRow="0" w:lastRow="0" w:firstColumn="0" w:lastColumn="0" w:oddVBand="0" w:evenVBand="0" w:oddHBand="0" w:evenHBand="0" w:firstRowFirstColumn="0" w:firstRowLastColumn="0" w:lastRowFirstColumn="0" w:lastRowLastColumn="0"/>
            </w:pPr>
            <w:r>
              <w:t>Disconnect SMU from gpio_1</w:t>
            </w:r>
          </w:p>
        </w:tc>
        <w:tc>
          <w:tcPr>
            <w:tcW w:w="1513" w:type="dxa"/>
            <w:gridSpan w:val="2"/>
            <w:shd w:val="clear" w:color="auto" w:fill="FFFFFF" w:themeFill="background1"/>
            <w:vAlign w:val="center"/>
          </w:tcPr>
          <w:p w14:paraId="186CD4A8" w14:textId="77777777" w:rsidR="00DC23F5" w:rsidRPr="00D378DA" w:rsidRDefault="00DC23F5" w:rsidP="00B91C5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231" w:type="dxa"/>
            <w:gridSpan w:val="2"/>
            <w:shd w:val="clear" w:color="auto" w:fill="FFFFFF" w:themeFill="background1"/>
            <w:vAlign w:val="center"/>
          </w:tcPr>
          <w:p w14:paraId="2226FE22" w14:textId="77777777" w:rsidR="00DC23F5" w:rsidRPr="00D378DA" w:rsidRDefault="00DC23F5" w:rsidP="00B91C5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B91C51" w:rsidRPr="00D378DA" w14:paraId="23C5A283"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514E4E" w:themeFill="accent3" w:themeFillShade="BF"/>
          </w:tcPr>
          <w:p w14:paraId="29079AAD" w14:textId="77777777" w:rsidR="00B91C51" w:rsidRPr="00D378DA" w:rsidRDefault="00B91C51" w:rsidP="00B91C51">
            <w:pPr>
              <w:pStyle w:val="Table-small"/>
              <w:rPr>
                <w:rFonts w:cstheme="minorHAnsi"/>
                <w:szCs w:val="20"/>
              </w:rPr>
            </w:pPr>
            <w:r>
              <w:rPr>
                <w:rFonts w:cstheme="minorHAnsi"/>
                <w:color w:val="FFFFFF" w:themeColor="background1"/>
                <w:sz w:val="22"/>
                <w:szCs w:val="22"/>
              </w:rPr>
              <w:t>Notes</w:t>
            </w:r>
          </w:p>
        </w:tc>
      </w:tr>
      <w:tr w:rsidR="00B91C51" w:rsidRPr="00D378DA" w14:paraId="1F520F6D"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FFFFFF" w:themeFill="background1"/>
          </w:tcPr>
          <w:p w14:paraId="54E8C067" w14:textId="3A239D02" w:rsidR="00B91C51" w:rsidRPr="00C40A50" w:rsidRDefault="00B91C51" w:rsidP="00B91C51">
            <w:pPr>
              <w:spacing w:before="100" w:beforeAutospacing="1" w:after="100" w:afterAutospacing="1"/>
              <w:jc w:val="left"/>
              <w:outlineLvl w:val="3"/>
              <w:rPr>
                <w:rFonts w:ascii="Times New Roman" w:eastAsia="Times New Roman" w:hAnsi="Times New Roman"/>
                <w:sz w:val="24"/>
                <w:szCs w:val="24"/>
                <w:lang w:val="en-US" w:eastAsia="nl-BE"/>
              </w:rPr>
            </w:pPr>
            <w:r w:rsidRPr="00C40A50">
              <w:rPr>
                <w:rFonts w:ascii="Times New Roman" w:eastAsia="Times New Roman" w:hAnsi="Times New Roman"/>
                <w:sz w:val="24"/>
                <w:szCs w:val="24"/>
                <w:lang w:val="en-US" w:eastAsia="nl-BE"/>
              </w:rPr>
              <w:lastRenderedPageBreak/>
              <w:t>Test signals table</w:t>
            </w:r>
          </w:p>
          <w:tbl>
            <w:tblPr>
              <w:tblStyle w:val="GridTable4-Accent1"/>
              <w:tblW w:w="0" w:type="auto"/>
              <w:tblLook w:val="04A0" w:firstRow="1" w:lastRow="0" w:firstColumn="1" w:lastColumn="0" w:noHBand="0" w:noVBand="1"/>
            </w:tblPr>
            <w:tblGrid>
              <w:gridCol w:w="1884"/>
              <w:gridCol w:w="895"/>
            </w:tblGrid>
            <w:tr w:rsidR="00B91C51" w:rsidRPr="00C40A50" w14:paraId="69F0E0C8" w14:textId="7781C9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2A183F" w14:textId="77777777" w:rsidR="00B91C51" w:rsidRPr="00C40A50" w:rsidRDefault="00B91C51" w:rsidP="00B91C51">
                  <w:pPr>
                    <w:pStyle w:val="Table-small"/>
                    <w:rPr>
                      <w:lang w:val="en-US" w:eastAsia="nl-BE"/>
                    </w:rPr>
                  </w:pPr>
                  <w:r w:rsidRPr="00C40A50">
                    <w:rPr>
                      <w:lang w:val="en-US" w:eastAsia="nl-BE"/>
                    </w:rPr>
                    <w:t>Test Signal Name</w:t>
                  </w:r>
                </w:p>
              </w:tc>
              <w:tc>
                <w:tcPr>
                  <w:tcW w:w="0" w:type="auto"/>
                </w:tcPr>
                <w:p w14:paraId="4920DC30" w14:textId="5DDDBD4C" w:rsidR="00B91C51" w:rsidRPr="00C40A50" w:rsidRDefault="00B91C51" w:rsidP="00B91C51">
                  <w:pPr>
                    <w:pStyle w:val="Table-small"/>
                    <w:cnfStyle w:val="100000000000" w:firstRow="1" w:lastRow="0" w:firstColumn="0" w:lastColumn="0" w:oddVBand="0" w:evenVBand="0" w:oddHBand="0" w:evenHBand="0" w:firstRowFirstColumn="0" w:firstRowLastColumn="0" w:lastRowFirstColumn="0" w:lastRowLastColumn="0"/>
                    <w:rPr>
                      <w:lang w:val="en-US" w:eastAsia="nl-BE"/>
                    </w:rPr>
                  </w:pPr>
                  <w:r>
                    <w:rPr>
                      <w:lang w:val="en-US" w:eastAsia="nl-BE"/>
                    </w:rPr>
                    <w:t>Type</w:t>
                  </w:r>
                </w:p>
              </w:tc>
            </w:tr>
            <w:tr w:rsidR="00B91C51" w:rsidRPr="00C40A50" w14:paraId="7B3FB0D3" w14:textId="3F45BCED">
              <w:tc>
                <w:tcPr>
                  <w:cnfStyle w:val="001000000000" w:firstRow="0" w:lastRow="0" w:firstColumn="1" w:lastColumn="0" w:oddVBand="0" w:evenVBand="0" w:oddHBand="0" w:evenHBand="0" w:firstRowFirstColumn="0" w:firstRowLastColumn="0" w:lastRowFirstColumn="0" w:lastRowLastColumn="0"/>
                  <w:tcW w:w="0" w:type="auto"/>
                  <w:hideMark/>
                </w:tcPr>
                <w:p w14:paraId="58EC45D4" w14:textId="77777777" w:rsidR="00B91C51" w:rsidRPr="00C40A50" w:rsidRDefault="00B91C51" w:rsidP="00B91C51">
                  <w:pPr>
                    <w:pStyle w:val="Table-small"/>
                    <w:rPr>
                      <w:lang w:val="en-US" w:eastAsia="nl-BE"/>
                    </w:rPr>
                  </w:pPr>
                  <w:r w:rsidRPr="00C40A50">
                    <w:rPr>
                      <w:lang w:val="en-US" w:eastAsia="nl-BE"/>
                    </w:rPr>
                    <w:t>gpio_0</w:t>
                  </w:r>
                </w:p>
              </w:tc>
              <w:tc>
                <w:tcPr>
                  <w:tcW w:w="0" w:type="auto"/>
                </w:tcPr>
                <w:p w14:paraId="716D9E9F" w14:textId="77777777" w:rsidR="00B91C51" w:rsidRPr="00C40A50" w:rsidRDefault="00B91C51" w:rsidP="00B91C51">
                  <w:pPr>
                    <w:pStyle w:val="Table-small"/>
                    <w:cnfStyle w:val="000000000000" w:firstRow="0" w:lastRow="0" w:firstColumn="0" w:lastColumn="0" w:oddVBand="0" w:evenVBand="0" w:oddHBand="0" w:evenHBand="0" w:firstRowFirstColumn="0" w:firstRowLastColumn="0" w:lastRowFirstColumn="0" w:lastRowLastColumn="0"/>
                    <w:rPr>
                      <w:lang w:val="en-US" w:eastAsia="nl-BE"/>
                    </w:rPr>
                  </w:pPr>
                </w:p>
              </w:tc>
            </w:tr>
            <w:tr w:rsidR="00B91C51" w:rsidRPr="00C40A50" w14:paraId="34A2AF7A" w14:textId="18E49E8B" w:rsidTr="00226681">
              <w:tc>
                <w:tcPr>
                  <w:cnfStyle w:val="001000000000" w:firstRow="0" w:lastRow="0" w:firstColumn="1" w:lastColumn="0" w:oddVBand="0" w:evenVBand="0" w:oddHBand="0" w:evenHBand="0" w:firstRowFirstColumn="0" w:firstRowLastColumn="0" w:lastRowFirstColumn="0" w:lastRowLastColumn="0"/>
                  <w:tcW w:w="0" w:type="auto"/>
                </w:tcPr>
                <w:p w14:paraId="556F948C" w14:textId="3A1111CF" w:rsidR="00B91C51" w:rsidRPr="00C40A50" w:rsidRDefault="00B91C51" w:rsidP="00B91C51">
                  <w:pPr>
                    <w:pStyle w:val="Table-small"/>
                    <w:rPr>
                      <w:lang w:val="en-US" w:eastAsia="nl-BE"/>
                    </w:rPr>
                  </w:pPr>
                  <w:r w:rsidRPr="00532227">
                    <w:t>hyb_out_tst</w:t>
                  </w:r>
                </w:p>
              </w:tc>
              <w:tc>
                <w:tcPr>
                  <w:tcW w:w="0" w:type="auto"/>
                </w:tcPr>
                <w:p w14:paraId="15A2FCCF" w14:textId="60091E99" w:rsidR="00B91C51" w:rsidRPr="00C40A50" w:rsidRDefault="00B91C51" w:rsidP="00B91C51">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Pr>
                      <w:lang w:val="en-US" w:eastAsia="nl-BE"/>
                    </w:rPr>
                    <w:t>Voltage</w:t>
                  </w:r>
                </w:p>
              </w:tc>
            </w:tr>
            <w:tr w:rsidR="00B91C51" w:rsidRPr="00C40A50" w14:paraId="75D18E7B" w14:textId="77777777">
              <w:tc>
                <w:tcPr>
                  <w:cnfStyle w:val="001000000000" w:firstRow="0" w:lastRow="0" w:firstColumn="1" w:lastColumn="0" w:oddVBand="0" w:evenVBand="0" w:oddHBand="0" w:evenHBand="0" w:firstRowFirstColumn="0" w:firstRowLastColumn="0" w:lastRowFirstColumn="0" w:lastRowLastColumn="0"/>
                  <w:tcW w:w="0" w:type="auto"/>
                </w:tcPr>
                <w:p w14:paraId="46053121" w14:textId="3BE51841" w:rsidR="00B91C51" w:rsidRPr="00C40A50" w:rsidRDefault="00B91C51" w:rsidP="00B91C51">
                  <w:pPr>
                    <w:pStyle w:val="Table-small"/>
                    <w:rPr>
                      <w:lang w:val="en-US" w:eastAsia="nl-BE"/>
                    </w:rPr>
                  </w:pPr>
                  <w:r w:rsidRPr="00532227">
                    <w:t>ldo_dig_tst</w:t>
                  </w:r>
                </w:p>
              </w:tc>
              <w:tc>
                <w:tcPr>
                  <w:tcW w:w="0" w:type="auto"/>
                </w:tcPr>
                <w:p w14:paraId="503AAB7C" w14:textId="124F53B4" w:rsidR="00B91C51" w:rsidRPr="00C40A50" w:rsidRDefault="00B91C51" w:rsidP="00B91C51">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Pr>
                      <w:lang w:val="en-US" w:eastAsia="nl-BE"/>
                    </w:rPr>
                    <w:t>Voltage</w:t>
                  </w:r>
                </w:p>
              </w:tc>
            </w:tr>
            <w:tr w:rsidR="00B91C51" w:rsidRPr="00C40A50" w14:paraId="1759FF6D" w14:textId="77777777">
              <w:tc>
                <w:tcPr>
                  <w:cnfStyle w:val="001000000000" w:firstRow="0" w:lastRow="0" w:firstColumn="1" w:lastColumn="0" w:oddVBand="0" w:evenVBand="0" w:oddHBand="0" w:evenHBand="0" w:firstRowFirstColumn="0" w:firstRowLastColumn="0" w:lastRowFirstColumn="0" w:lastRowLastColumn="0"/>
                  <w:tcW w:w="0" w:type="auto"/>
                </w:tcPr>
                <w:p w14:paraId="46469488" w14:textId="5EE03839" w:rsidR="00B91C51" w:rsidRPr="00C40A50" w:rsidRDefault="00B91C51" w:rsidP="00B91C51">
                  <w:pPr>
                    <w:pStyle w:val="Table-small"/>
                    <w:rPr>
                      <w:lang w:val="en-US" w:eastAsia="nl-BE"/>
                    </w:rPr>
                  </w:pPr>
                  <w:r w:rsidRPr="00532227">
                    <w:t>trx_n_tst</w:t>
                  </w:r>
                </w:p>
              </w:tc>
              <w:tc>
                <w:tcPr>
                  <w:tcW w:w="0" w:type="auto"/>
                </w:tcPr>
                <w:p w14:paraId="1CBCF043" w14:textId="171C3BAE" w:rsidR="00B91C51" w:rsidRPr="00C40A50" w:rsidRDefault="00B91C51" w:rsidP="00B91C51">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Pr>
                      <w:lang w:val="en-US" w:eastAsia="nl-BE"/>
                    </w:rPr>
                    <w:t>Voltage</w:t>
                  </w:r>
                </w:p>
              </w:tc>
            </w:tr>
            <w:tr w:rsidR="00B91C51" w:rsidRPr="00C40A50" w14:paraId="61A6E3F9" w14:textId="77777777">
              <w:tc>
                <w:tcPr>
                  <w:cnfStyle w:val="001000000000" w:firstRow="0" w:lastRow="0" w:firstColumn="1" w:lastColumn="0" w:oddVBand="0" w:evenVBand="0" w:oddHBand="0" w:evenHBand="0" w:firstRowFirstColumn="0" w:firstRowLastColumn="0" w:lastRowFirstColumn="0" w:lastRowLastColumn="0"/>
                  <w:tcW w:w="0" w:type="auto"/>
                </w:tcPr>
                <w:p w14:paraId="2F06E440" w14:textId="5AD9CEE7" w:rsidR="00B91C51" w:rsidRPr="00C40A50" w:rsidRDefault="00B91C51" w:rsidP="00B91C51">
                  <w:pPr>
                    <w:pStyle w:val="Table-small"/>
                    <w:rPr>
                      <w:lang w:val="en-US" w:eastAsia="nl-BE"/>
                    </w:rPr>
                  </w:pPr>
                  <w:r w:rsidRPr="00532227">
                    <w:t>ldo_pll_tst</w:t>
                  </w:r>
                </w:p>
              </w:tc>
              <w:tc>
                <w:tcPr>
                  <w:tcW w:w="0" w:type="auto"/>
                </w:tcPr>
                <w:p w14:paraId="366F29E4" w14:textId="5D36FE7D" w:rsidR="00B91C51" w:rsidRPr="00C40A50" w:rsidRDefault="00B91C51" w:rsidP="00B91C51">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4618B4">
                    <w:rPr>
                      <w:lang w:val="en-US" w:eastAsia="nl-BE"/>
                    </w:rPr>
                    <w:t>Voltage</w:t>
                  </w:r>
                </w:p>
              </w:tc>
            </w:tr>
            <w:tr w:rsidR="00B91C51" w:rsidRPr="00C40A50" w14:paraId="2FC8AA2A" w14:textId="77777777">
              <w:tc>
                <w:tcPr>
                  <w:cnfStyle w:val="001000000000" w:firstRow="0" w:lastRow="0" w:firstColumn="1" w:lastColumn="0" w:oddVBand="0" w:evenVBand="0" w:oddHBand="0" w:evenHBand="0" w:firstRowFirstColumn="0" w:firstRowLastColumn="0" w:lastRowFirstColumn="0" w:lastRowLastColumn="0"/>
                  <w:tcW w:w="0" w:type="auto"/>
                </w:tcPr>
                <w:p w14:paraId="1B2D240F" w14:textId="70E358D8" w:rsidR="00B91C51" w:rsidRPr="00C40A50" w:rsidRDefault="00B91C51" w:rsidP="00B91C51">
                  <w:pPr>
                    <w:pStyle w:val="Table-small"/>
                    <w:rPr>
                      <w:lang w:val="en-US" w:eastAsia="nl-BE"/>
                    </w:rPr>
                  </w:pPr>
                  <w:r w:rsidRPr="00532227">
                    <w:t>ldo_ana_tst</w:t>
                  </w:r>
                </w:p>
              </w:tc>
              <w:tc>
                <w:tcPr>
                  <w:tcW w:w="0" w:type="auto"/>
                </w:tcPr>
                <w:p w14:paraId="2DCD15C3" w14:textId="21CDD75B" w:rsidR="00B91C51" w:rsidRPr="00C40A50" w:rsidRDefault="00B91C51" w:rsidP="00B91C51">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4618B4">
                    <w:rPr>
                      <w:lang w:val="en-US" w:eastAsia="nl-BE"/>
                    </w:rPr>
                    <w:t>Voltage</w:t>
                  </w:r>
                </w:p>
              </w:tc>
            </w:tr>
            <w:tr w:rsidR="00B91C51" w:rsidRPr="00C40A50" w14:paraId="45678A42" w14:textId="77777777">
              <w:tc>
                <w:tcPr>
                  <w:cnfStyle w:val="001000000000" w:firstRow="0" w:lastRow="0" w:firstColumn="1" w:lastColumn="0" w:oddVBand="0" w:evenVBand="0" w:oddHBand="0" w:evenHBand="0" w:firstRowFirstColumn="0" w:firstRowLastColumn="0" w:lastRowFirstColumn="0" w:lastRowLastColumn="0"/>
                  <w:tcW w:w="0" w:type="auto"/>
                </w:tcPr>
                <w:p w14:paraId="67915ACF" w14:textId="5CD44A02" w:rsidR="00B91C51" w:rsidRPr="00C40A50" w:rsidRDefault="00B91C51" w:rsidP="00B91C51">
                  <w:pPr>
                    <w:pStyle w:val="Table-small"/>
                    <w:rPr>
                      <w:lang w:val="en-US" w:eastAsia="nl-BE"/>
                    </w:rPr>
                  </w:pPr>
                  <w:r w:rsidRPr="00532227">
                    <w:t>vtoi_crt_10u</w:t>
                  </w:r>
                </w:p>
              </w:tc>
              <w:tc>
                <w:tcPr>
                  <w:tcW w:w="0" w:type="auto"/>
                </w:tcPr>
                <w:p w14:paraId="4E559CA7" w14:textId="70CB7EA5" w:rsidR="00B91C51" w:rsidRPr="00C40A50" w:rsidRDefault="00B91C51" w:rsidP="00B91C51">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4618B4">
                    <w:rPr>
                      <w:lang w:val="en-US" w:eastAsia="nl-BE"/>
                    </w:rPr>
                    <w:t>Voltage</w:t>
                  </w:r>
                </w:p>
              </w:tc>
            </w:tr>
            <w:tr w:rsidR="00B91C51" w:rsidRPr="00C40A50" w14:paraId="4794A0C8" w14:textId="77777777">
              <w:tc>
                <w:tcPr>
                  <w:cnfStyle w:val="001000000000" w:firstRow="0" w:lastRow="0" w:firstColumn="1" w:lastColumn="0" w:oddVBand="0" w:evenVBand="0" w:oddHBand="0" w:evenHBand="0" w:firstRowFirstColumn="0" w:firstRowLastColumn="0" w:lastRowFirstColumn="0" w:lastRowLastColumn="0"/>
                  <w:tcW w:w="0" w:type="auto"/>
                </w:tcPr>
                <w:p w14:paraId="601631E1" w14:textId="57280C29" w:rsidR="00B91C51" w:rsidRPr="00C40A50" w:rsidRDefault="00B91C51" w:rsidP="00B91C51">
                  <w:pPr>
                    <w:pStyle w:val="Table-small"/>
                    <w:rPr>
                      <w:lang w:val="en-US" w:eastAsia="nl-BE"/>
                    </w:rPr>
                  </w:pPr>
                  <w:r w:rsidRPr="00532227">
                    <w:t>ptat_crt_10u</w:t>
                  </w:r>
                </w:p>
              </w:tc>
              <w:tc>
                <w:tcPr>
                  <w:tcW w:w="0" w:type="auto"/>
                </w:tcPr>
                <w:p w14:paraId="4E846146" w14:textId="49C66FCF" w:rsidR="00B91C51" w:rsidRPr="00C40A50" w:rsidRDefault="00B91C51" w:rsidP="00B91C51">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4618B4">
                    <w:rPr>
                      <w:lang w:val="en-US" w:eastAsia="nl-BE"/>
                    </w:rPr>
                    <w:t>Voltage</w:t>
                  </w:r>
                </w:p>
              </w:tc>
            </w:tr>
            <w:tr w:rsidR="00B91C51" w:rsidRPr="00C40A50" w14:paraId="087F58F5" w14:textId="77777777">
              <w:tc>
                <w:tcPr>
                  <w:cnfStyle w:val="001000000000" w:firstRow="0" w:lastRow="0" w:firstColumn="1" w:lastColumn="0" w:oddVBand="0" w:evenVBand="0" w:oddHBand="0" w:evenHBand="0" w:firstRowFirstColumn="0" w:firstRowLastColumn="0" w:lastRowFirstColumn="0" w:lastRowLastColumn="0"/>
                  <w:tcW w:w="0" w:type="auto"/>
                </w:tcPr>
                <w:p w14:paraId="7480E256" w14:textId="36676E24" w:rsidR="00B91C51" w:rsidRPr="00C40A50" w:rsidRDefault="00B91C51" w:rsidP="00B91C51">
                  <w:pPr>
                    <w:pStyle w:val="Table-small"/>
                    <w:rPr>
                      <w:lang w:val="en-US" w:eastAsia="nl-BE"/>
                    </w:rPr>
                  </w:pPr>
                  <w:r w:rsidRPr="00532227">
                    <w:t>vco_crt_tst</w:t>
                  </w:r>
                </w:p>
              </w:tc>
              <w:tc>
                <w:tcPr>
                  <w:tcW w:w="0" w:type="auto"/>
                </w:tcPr>
                <w:p w14:paraId="0F77F85A" w14:textId="5CBC3961" w:rsidR="00B91C51" w:rsidRPr="00C40A50" w:rsidRDefault="00B91C51" w:rsidP="00B91C51">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4618B4">
                    <w:rPr>
                      <w:lang w:val="en-US" w:eastAsia="nl-BE"/>
                    </w:rPr>
                    <w:t>Voltage</w:t>
                  </w:r>
                </w:p>
              </w:tc>
            </w:tr>
            <w:tr w:rsidR="00B91C51" w:rsidRPr="00C40A50" w14:paraId="7B17B289" w14:textId="77777777">
              <w:tc>
                <w:tcPr>
                  <w:cnfStyle w:val="001000000000" w:firstRow="0" w:lastRow="0" w:firstColumn="1" w:lastColumn="0" w:oddVBand="0" w:evenVBand="0" w:oddHBand="0" w:evenHBand="0" w:firstRowFirstColumn="0" w:firstRowLastColumn="0" w:lastRowFirstColumn="0" w:lastRowLastColumn="0"/>
                  <w:tcW w:w="0" w:type="auto"/>
                </w:tcPr>
                <w:p w14:paraId="343947C3" w14:textId="38F92E79" w:rsidR="00B91C51" w:rsidRPr="00C40A50" w:rsidRDefault="00B91C51" w:rsidP="00B91C51">
                  <w:pPr>
                    <w:pStyle w:val="Table-small"/>
                    <w:rPr>
                      <w:lang w:val="en-US" w:eastAsia="nl-BE"/>
                    </w:rPr>
                  </w:pPr>
                  <w:r w:rsidRPr="00532227">
                    <w:t>ldo_bias_tst</w:t>
                  </w:r>
                </w:p>
              </w:tc>
              <w:tc>
                <w:tcPr>
                  <w:tcW w:w="0" w:type="auto"/>
                </w:tcPr>
                <w:p w14:paraId="1482DAFC" w14:textId="3BF22EA2" w:rsidR="00B91C51" w:rsidRPr="00C40A50" w:rsidRDefault="00B91C51" w:rsidP="00B91C51">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4618B4">
                    <w:rPr>
                      <w:lang w:val="en-US" w:eastAsia="nl-BE"/>
                    </w:rPr>
                    <w:t>Voltage</w:t>
                  </w:r>
                </w:p>
              </w:tc>
            </w:tr>
            <w:tr w:rsidR="00B91C51" w:rsidRPr="00C40A50" w14:paraId="7D97B652" w14:textId="77777777">
              <w:tc>
                <w:tcPr>
                  <w:cnfStyle w:val="001000000000" w:firstRow="0" w:lastRow="0" w:firstColumn="1" w:lastColumn="0" w:oddVBand="0" w:evenVBand="0" w:oddHBand="0" w:evenHBand="0" w:firstRowFirstColumn="0" w:firstRowLastColumn="0" w:lastRowFirstColumn="0" w:lastRowLastColumn="0"/>
                  <w:tcW w:w="0" w:type="auto"/>
                </w:tcPr>
                <w:p w14:paraId="624D516D" w14:textId="4A78B82A" w:rsidR="00B91C51" w:rsidRPr="00C40A50" w:rsidRDefault="00B91C51" w:rsidP="00B91C51">
                  <w:pPr>
                    <w:pStyle w:val="Table-small"/>
                    <w:rPr>
                      <w:lang w:val="en-US" w:eastAsia="nl-BE"/>
                    </w:rPr>
                  </w:pPr>
                  <w:r w:rsidRPr="00532227">
                    <w:t>ldo_cam_tst</w:t>
                  </w:r>
                </w:p>
              </w:tc>
              <w:tc>
                <w:tcPr>
                  <w:tcW w:w="0" w:type="auto"/>
                </w:tcPr>
                <w:p w14:paraId="4B39A5BA" w14:textId="54F3C202" w:rsidR="00B91C51" w:rsidRPr="00C40A50" w:rsidRDefault="00B91C51" w:rsidP="00B91C51">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4618B4">
                    <w:rPr>
                      <w:lang w:val="en-US" w:eastAsia="nl-BE"/>
                    </w:rPr>
                    <w:t>Voltage</w:t>
                  </w:r>
                </w:p>
              </w:tc>
            </w:tr>
            <w:tr w:rsidR="00B91C51" w:rsidRPr="00C40A50" w14:paraId="2143F902" w14:textId="77777777">
              <w:tc>
                <w:tcPr>
                  <w:cnfStyle w:val="001000000000" w:firstRow="0" w:lastRow="0" w:firstColumn="1" w:lastColumn="0" w:oddVBand="0" w:evenVBand="0" w:oddHBand="0" w:evenHBand="0" w:firstRowFirstColumn="0" w:firstRowLastColumn="0" w:lastRowFirstColumn="0" w:lastRowLastColumn="0"/>
                  <w:tcW w:w="0" w:type="auto"/>
                </w:tcPr>
                <w:p w14:paraId="536A7D29" w14:textId="143E05CB" w:rsidR="00B91C51" w:rsidRPr="00C40A50" w:rsidRDefault="00B91C51" w:rsidP="00B91C51">
                  <w:pPr>
                    <w:pStyle w:val="Table-small"/>
                    <w:rPr>
                      <w:lang w:val="en-US" w:eastAsia="nl-BE"/>
                    </w:rPr>
                  </w:pPr>
                  <w:r w:rsidRPr="00532227">
                    <w:t>vref_tst</w:t>
                  </w:r>
                </w:p>
              </w:tc>
              <w:tc>
                <w:tcPr>
                  <w:tcW w:w="0" w:type="auto"/>
                </w:tcPr>
                <w:p w14:paraId="37505E71" w14:textId="2666B9AB" w:rsidR="00B91C51" w:rsidRPr="00C40A50" w:rsidRDefault="00B91C51" w:rsidP="00B91C51">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4618B4">
                    <w:rPr>
                      <w:lang w:val="en-US" w:eastAsia="nl-BE"/>
                    </w:rPr>
                    <w:t>Voltage</w:t>
                  </w:r>
                </w:p>
              </w:tc>
            </w:tr>
            <w:tr w:rsidR="00B91C51" w:rsidRPr="00C40A50" w14:paraId="3516341D" w14:textId="77777777">
              <w:tc>
                <w:tcPr>
                  <w:cnfStyle w:val="001000000000" w:firstRow="0" w:lastRow="0" w:firstColumn="1" w:lastColumn="0" w:oddVBand="0" w:evenVBand="0" w:oddHBand="0" w:evenHBand="0" w:firstRowFirstColumn="0" w:firstRowLastColumn="0" w:lastRowFirstColumn="0" w:lastRowLastColumn="0"/>
                  <w:tcW w:w="0" w:type="auto"/>
                </w:tcPr>
                <w:p w14:paraId="0A9F9A67" w14:textId="2A70EAC1" w:rsidR="00B91C51" w:rsidRPr="00C40A50" w:rsidRDefault="00B91C51" w:rsidP="00B91C51">
                  <w:pPr>
                    <w:pStyle w:val="Table-small"/>
                    <w:rPr>
                      <w:lang w:val="en-US" w:eastAsia="nl-BE"/>
                    </w:rPr>
                  </w:pPr>
                  <w:r w:rsidRPr="00532227">
                    <w:t>lvds_cm</w:t>
                  </w:r>
                </w:p>
              </w:tc>
              <w:tc>
                <w:tcPr>
                  <w:tcW w:w="0" w:type="auto"/>
                </w:tcPr>
                <w:p w14:paraId="27F31FC3" w14:textId="4DEDA106" w:rsidR="00B91C51" w:rsidRPr="00C40A50" w:rsidRDefault="00B91C51" w:rsidP="00B91C51">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4618B4">
                    <w:rPr>
                      <w:lang w:val="en-US" w:eastAsia="nl-BE"/>
                    </w:rPr>
                    <w:t>Voltage</w:t>
                  </w:r>
                </w:p>
              </w:tc>
            </w:tr>
            <w:tr w:rsidR="00B91C51" w:rsidRPr="00C40A50" w14:paraId="53B1B40D" w14:textId="77777777">
              <w:tc>
                <w:tcPr>
                  <w:cnfStyle w:val="001000000000" w:firstRow="0" w:lastRow="0" w:firstColumn="1" w:lastColumn="0" w:oddVBand="0" w:evenVBand="0" w:oddHBand="0" w:evenHBand="0" w:firstRowFirstColumn="0" w:firstRowLastColumn="0" w:lastRowFirstColumn="0" w:lastRowLastColumn="0"/>
                  <w:tcW w:w="0" w:type="auto"/>
                </w:tcPr>
                <w:p w14:paraId="231A5025" w14:textId="48EAB5D2" w:rsidR="00B91C51" w:rsidRPr="001F1C29" w:rsidRDefault="00B91C51" w:rsidP="00B91C51">
                  <w:pPr>
                    <w:pStyle w:val="Table-small"/>
                  </w:pPr>
                  <w:r w:rsidRPr="00532227">
                    <w:t>vtoi_crt_10u</w:t>
                  </w:r>
                </w:p>
              </w:tc>
              <w:tc>
                <w:tcPr>
                  <w:tcW w:w="0" w:type="auto"/>
                </w:tcPr>
                <w:p w14:paraId="43815549" w14:textId="19A62EAD" w:rsidR="00B91C51" w:rsidRPr="00C40A50" w:rsidRDefault="00B91C51" w:rsidP="00B91C51">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Pr>
                      <w:lang w:val="en-US" w:eastAsia="nl-BE"/>
                    </w:rPr>
                    <w:t>Current</w:t>
                  </w:r>
                </w:p>
              </w:tc>
            </w:tr>
            <w:tr w:rsidR="00B91C51" w:rsidRPr="00C40A50" w14:paraId="378E2BF1" w14:textId="77777777">
              <w:tc>
                <w:tcPr>
                  <w:cnfStyle w:val="001000000000" w:firstRow="0" w:lastRow="0" w:firstColumn="1" w:lastColumn="0" w:oddVBand="0" w:evenVBand="0" w:oddHBand="0" w:evenHBand="0" w:firstRowFirstColumn="0" w:firstRowLastColumn="0" w:lastRowFirstColumn="0" w:lastRowLastColumn="0"/>
                  <w:tcW w:w="0" w:type="auto"/>
                </w:tcPr>
                <w:p w14:paraId="050B07CC" w14:textId="6F4E0C9B" w:rsidR="00B91C51" w:rsidRPr="001F1C29" w:rsidRDefault="00B91C51" w:rsidP="00B91C51">
                  <w:pPr>
                    <w:pStyle w:val="Table-small"/>
                  </w:pPr>
                  <w:r w:rsidRPr="00532227">
                    <w:t>ptat_crt_10u</w:t>
                  </w:r>
                </w:p>
              </w:tc>
              <w:tc>
                <w:tcPr>
                  <w:tcW w:w="0" w:type="auto"/>
                </w:tcPr>
                <w:p w14:paraId="1336C772" w14:textId="74A31F30" w:rsidR="00B91C51" w:rsidRPr="00C40A50" w:rsidRDefault="00B91C51" w:rsidP="00B91C51">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Pr>
                      <w:lang w:val="en-US" w:eastAsia="nl-BE"/>
                    </w:rPr>
                    <w:t>Current</w:t>
                  </w:r>
                </w:p>
              </w:tc>
            </w:tr>
            <w:tr w:rsidR="00B91C51" w:rsidRPr="00C40A50" w14:paraId="45D960B9" w14:textId="77777777">
              <w:tc>
                <w:tcPr>
                  <w:cnfStyle w:val="001000000000" w:firstRow="0" w:lastRow="0" w:firstColumn="1" w:lastColumn="0" w:oddVBand="0" w:evenVBand="0" w:oddHBand="0" w:evenHBand="0" w:firstRowFirstColumn="0" w:firstRowLastColumn="0" w:lastRowFirstColumn="0" w:lastRowLastColumn="0"/>
                  <w:tcW w:w="0" w:type="auto"/>
                </w:tcPr>
                <w:p w14:paraId="1F2C3A5B" w14:textId="204695EA" w:rsidR="00B91C51" w:rsidRPr="001F1C29" w:rsidRDefault="00B91C51" w:rsidP="00B91C51">
                  <w:pPr>
                    <w:pStyle w:val="Table-small"/>
                  </w:pPr>
                  <w:r w:rsidRPr="00532227">
                    <w:t>vco_crt_tst</w:t>
                  </w:r>
                </w:p>
              </w:tc>
              <w:tc>
                <w:tcPr>
                  <w:tcW w:w="0" w:type="auto"/>
                </w:tcPr>
                <w:p w14:paraId="7EC77B7D" w14:textId="5FFE7626" w:rsidR="00B91C51" w:rsidRPr="00C40A50" w:rsidRDefault="00B91C51" w:rsidP="00B91C51">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Pr>
                      <w:lang w:val="en-US" w:eastAsia="nl-BE"/>
                    </w:rPr>
                    <w:t>Current</w:t>
                  </w:r>
                </w:p>
              </w:tc>
            </w:tr>
            <w:tr w:rsidR="00B91C51" w:rsidRPr="00C40A50" w14:paraId="1465572E" w14:textId="6987719C">
              <w:tc>
                <w:tcPr>
                  <w:cnfStyle w:val="001000000000" w:firstRow="0" w:lastRow="0" w:firstColumn="1" w:lastColumn="0" w:oddVBand="0" w:evenVBand="0" w:oddHBand="0" w:evenHBand="0" w:firstRowFirstColumn="0" w:firstRowLastColumn="0" w:lastRowFirstColumn="0" w:lastRowLastColumn="0"/>
                  <w:tcW w:w="0" w:type="auto"/>
                  <w:hideMark/>
                </w:tcPr>
                <w:p w14:paraId="6032B562" w14:textId="77777777" w:rsidR="00B91C51" w:rsidRPr="00C40A50" w:rsidRDefault="00B91C51" w:rsidP="00B91C51">
                  <w:pPr>
                    <w:pStyle w:val="Table-small"/>
                    <w:rPr>
                      <w:lang w:val="en-US" w:eastAsia="nl-BE"/>
                    </w:rPr>
                  </w:pPr>
                  <w:r w:rsidRPr="00C40A50">
                    <w:rPr>
                      <w:lang w:val="en-US" w:eastAsia="nl-BE"/>
                    </w:rPr>
                    <w:t>gpio_1</w:t>
                  </w:r>
                </w:p>
              </w:tc>
              <w:tc>
                <w:tcPr>
                  <w:tcW w:w="0" w:type="auto"/>
                </w:tcPr>
                <w:p w14:paraId="0C1E590C" w14:textId="77777777" w:rsidR="00B91C51" w:rsidRPr="00C40A50" w:rsidRDefault="00B91C51" w:rsidP="00B91C51">
                  <w:pPr>
                    <w:pStyle w:val="Table-small"/>
                    <w:cnfStyle w:val="000000000000" w:firstRow="0" w:lastRow="0" w:firstColumn="0" w:lastColumn="0" w:oddVBand="0" w:evenVBand="0" w:oddHBand="0" w:evenHBand="0" w:firstRowFirstColumn="0" w:firstRowLastColumn="0" w:lastRowFirstColumn="0" w:lastRowLastColumn="0"/>
                    <w:rPr>
                      <w:lang w:val="en-US" w:eastAsia="nl-BE"/>
                    </w:rPr>
                  </w:pPr>
                </w:p>
              </w:tc>
            </w:tr>
            <w:tr w:rsidR="00B91C51" w:rsidRPr="00C40A50" w14:paraId="1B62BE03" w14:textId="535D489C">
              <w:tc>
                <w:tcPr>
                  <w:cnfStyle w:val="001000000000" w:firstRow="0" w:lastRow="0" w:firstColumn="1" w:lastColumn="0" w:oddVBand="0" w:evenVBand="0" w:oddHBand="0" w:evenHBand="0" w:firstRowFirstColumn="0" w:firstRowLastColumn="0" w:lastRowFirstColumn="0" w:lastRowLastColumn="0"/>
                  <w:tcW w:w="0" w:type="auto"/>
                  <w:hideMark/>
                </w:tcPr>
                <w:p w14:paraId="0ECE4CBE" w14:textId="5B97A3CF" w:rsidR="00B91C51" w:rsidRPr="00C40A50" w:rsidRDefault="00B91C51" w:rsidP="00B91C51">
                  <w:pPr>
                    <w:pStyle w:val="Table-small"/>
                    <w:rPr>
                      <w:lang w:val="en-US" w:eastAsia="nl-BE"/>
                    </w:rPr>
                  </w:pPr>
                  <w:r w:rsidRPr="00E80CDF">
                    <w:t>vdd_xo</w:t>
                  </w:r>
                </w:p>
              </w:tc>
              <w:tc>
                <w:tcPr>
                  <w:tcW w:w="0" w:type="auto"/>
                </w:tcPr>
                <w:p w14:paraId="3CB758FF" w14:textId="3A905B3B" w:rsidR="00B91C51" w:rsidRPr="00C40A50" w:rsidRDefault="00B91C51" w:rsidP="00B91C51">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Pr>
                      <w:lang w:val="en-US" w:eastAsia="nl-BE"/>
                    </w:rPr>
                    <w:t>Voltage</w:t>
                  </w:r>
                </w:p>
              </w:tc>
            </w:tr>
            <w:tr w:rsidR="00B91C51" w:rsidRPr="00C40A50" w14:paraId="3B3BD07E" w14:textId="77777777">
              <w:tc>
                <w:tcPr>
                  <w:cnfStyle w:val="001000000000" w:firstRow="0" w:lastRow="0" w:firstColumn="1" w:lastColumn="0" w:oddVBand="0" w:evenVBand="0" w:oddHBand="0" w:evenHBand="0" w:firstRowFirstColumn="0" w:firstRowLastColumn="0" w:lastRowFirstColumn="0" w:lastRowLastColumn="0"/>
                  <w:tcW w:w="0" w:type="auto"/>
                </w:tcPr>
                <w:p w14:paraId="463DFF63" w14:textId="63743355" w:rsidR="00B91C51" w:rsidRPr="00C40A50" w:rsidRDefault="00B91C51" w:rsidP="00B91C51">
                  <w:pPr>
                    <w:pStyle w:val="Table-small"/>
                    <w:rPr>
                      <w:lang w:val="en-US" w:eastAsia="nl-BE"/>
                    </w:rPr>
                  </w:pPr>
                  <w:r w:rsidRPr="00E80CDF">
                    <w:t>vtst_vddvco</w:t>
                  </w:r>
                </w:p>
              </w:tc>
              <w:tc>
                <w:tcPr>
                  <w:tcW w:w="0" w:type="auto"/>
                </w:tcPr>
                <w:p w14:paraId="537B4611" w14:textId="235F0EC2" w:rsidR="00B91C51" w:rsidRPr="00C40A50" w:rsidRDefault="00B91C51" w:rsidP="00B91C51">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FA19FA">
                    <w:rPr>
                      <w:lang w:val="en-US" w:eastAsia="nl-BE"/>
                    </w:rPr>
                    <w:t>Voltage</w:t>
                  </w:r>
                </w:p>
              </w:tc>
            </w:tr>
            <w:tr w:rsidR="00B91C51" w:rsidRPr="00C40A50" w14:paraId="6019FBE0" w14:textId="77777777">
              <w:tc>
                <w:tcPr>
                  <w:cnfStyle w:val="001000000000" w:firstRow="0" w:lastRow="0" w:firstColumn="1" w:lastColumn="0" w:oddVBand="0" w:evenVBand="0" w:oddHBand="0" w:evenHBand="0" w:firstRowFirstColumn="0" w:firstRowLastColumn="0" w:lastRowFirstColumn="0" w:lastRowLastColumn="0"/>
                  <w:tcW w:w="0" w:type="auto"/>
                </w:tcPr>
                <w:p w14:paraId="7B178444" w14:textId="7BE23CBC" w:rsidR="00B91C51" w:rsidRPr="00C40A50" w:rsidRDefault="00B91C51" w:rsidP="00B91C51">
                  <w:pPr>
                    <w:pStyle w:val="Table-small"/>
                    <w:rPr>
                      <w:lang w:val="en-US" w:eastAsia="nl-BE"/>
                    </w:rPr>
                  </w:pPr>
                  <w:r w:rsidRPr="00E80CDF">
                    <w:t>vtst_vddldiv</w:t>
                  </w:r>
                </w:p>
              </w:tc>
              <w:tc>
                <w:tcPr>
                  <w:tcW w:w="0" w:type="auto"/>
                </w:tcPr>
                <w:p w14:paraId="503A1A91" w14:textId="10C5DEBA" w:rsidR="00B91C51" w:rsidRPr="00C40A50" w:rsidRDefault="00B91C51" w:rsidP="00B91C51">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FA19FA">
                    <w:rPr>
                      <w:lang w:val="en-US" w:eastAsia="nl-BE"/>
                    </w:rPr>
                    <w:t>Voltage</w:t>
                  </w:r>
                </w:p>
              </w:tc>
            </w:tr>
            <w:tr w:rsidR="00B91C51" w:rsidRPr="00C40A50" w14:paraId="6F2C8926" w14:textId="77777777">
              <w:tc>
                <w:tcPr>
                  <w:cnfStyle w:val="001000000000" w:firstRow="0" w:lastRow="0" w:firstColumn="1" w:lastColumn="0" w:oddVBand="0" w:evenVBand="0" w:oddHBand="0" w:evenHBand="0" w:firstRowFirstColumn="0" w:firstRowLastColumn="0" w:lastRowFirstColumn="0" w:lastRowLastColumn="0"/>
                  <w:tcW w:w="0" w:type="auto"/>
                </w:tcPr>
                <w:p w14:paraId="3D24A36C" w14:textId="3140F7FA" w:rsidR="00B91C51" w:rsidRPr="00C40A50" w:rsidRDefault="00B91C51" w:rsidP="00B91C51">
                  <w:pPr>
                    <w:pStyle w:val="Table-small"/>
                    <w:rPr>
                      <w:lang w:val="en-US" w:eastAsia="nl-BE"/>
                    </w:rPr>
                  </w:pPr>
                  <w:r w:rsidRPr="00E80CDF">
                    <w:t>vtst_vddcp</w:t>
                  </w:r>
                </w:p>
              </w:tc>
              <w:tc>
                <w:tcPr>
                  <w:tcW w:w="0" w:type="auto"/>
                </w:tcPr>
                <w:p w14:paraId="419E40E6" w14:textId="11FE4C88" w:rsidR="00B91C51" w:rsidRPr="00C40A50" w:rsidRDefault="00B91C51" w:rsidP="00B91C51">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FA19FA">
                    <w:rPr>
                      <w:lang w:val="en-US" w:eastAsia="nl-BE"/>
                    </w:rPr>
                    <w:t>Voltage</w:t>
                  </w:r>
                </w:p>
              </w:tc>
            </w:tr>
            <w:tr w:rsidR="00B91C51" w:rsidRPr="00C40A50" w14:paraId="7FA4EDB0" w14:textId="77777777">
              <w:tc>
                <w:tcPr>
                  <w:cnfStyle w:val="001000000000" w:firstRow="0" w:lastRow="0" w:firstColumn="1" w:lastColumn="0" w:oddVBand="0" w:evenVBand="0" w:oddHBand="0" w:evenHBand="0" w:firstRowFirstColumn="0" w:firstRowLastColumn="0" w:lastRowFirstColumn="0" w:lastRowLastColumn="0"/>
                  <w:tcW w:w="0" w:type="auto"/>
                </w:tcPr>
                <w:p w14:paraId="6F94CB79" w14:textId="2475F914" w:rsidR="00B91C51" w:rsidRPr="00C40A50" w:rsidRDefault="00B91C51" w:rsidP="00B91C51">
                  <w:pPr>
                    <w:pStyle w:val="Table-small"/>
                    <w:rPr>
                      <w:lang w:val="en-US" w:eastAsia="nl-BE"/>
                    </w:rPr>
                  </w:pPr>
                  <w:r w:rsidRPr="00E80CDF">
                    <w:t>vref_ptat</w:t>
                  </w:r>
                </w:p>
              </w:tc>
              <w:tc>
                <w:tcPr>
                  <w:tcW w:w="0" w:type="auto"/>
                </w:tcPr>
                <w:p w14:paraId="3A4EE49B" w14:textId="63CAB168" w:rsidR="00B91C51" w:rsidRPr="00C40A50" w:rsidRDefault="00B91C51" w:rsidP="00B91C51">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FA19FA">
                    <w:rPr>
                      <w:lang w:val="en-US" w:eastAsia="nl-BE"/>
                    </w:rPr>
                    <w:t>Voltage</w:t>
                  </w:r>
                </w:p>
              </w:tc>
            </w:tr>
            <w:tr w:rsidR="00B91C51" w:rsidRPr="00C40A50" w14:paraId="7F4BE373" w14:textId="77777777">
              <w:tc>
                <w:tcPr>
                  <w:cnfStyle w:val="001000000000" w:firstRow="0" w:lastRow="0" w:firstColumn="1" w:lastColumn="0" w:oddVBand="0" w:evenVBand="0" w:oddHBand="0" w:evenHBand="0" w:firstRowFirstColumn="0" w:firstRowLastColumn="0" w:lastRowFirstColumn="0" w:lastRowLastColumn="0"/>
                  <w:tcW w:w="0" w:type="auto"/>
                </w:tcPr>
                <w:p w14:paraId="6140A062" w14:textId="5CE14423" w:rsidR="00B91C51" w:rsidRPr="00C40A50" w:rsidRDefault="00B91C51" w:rsidP="00B91C51">
                  <w:pPr>
                    <w:pStyle w:val="Table-small"/>
                    <w:rPr>
                      <w:lang w:val="en-US" w:eastAsia="nl-BE"/>
                    </w:rPr>
                  </w:pPr>
                  <w:r w:rsidRPr="00E80CDF">
                    <w:t>vtst_vddpfd</w:t>
                  </w:r>
                </w:p>
              </w:tc>
              <w:tc>
                <w:tcPr>
                  <w:tcW w:w="0" w:type="auto"/>
                </w:tcPr>
                <w:p w14:paraId="0755BD4D" w14:textId="7204BEDE" w:rsidR="00B91C51" w:rsidRPr="00C40A50" w:rsidRDefault="00B91C51" w:rsidP="00B91C51">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FA19FA">
                    <w:rPr>
                      <w:lang w:val="en-US" w:eastAsia="nl-BE"/>
                    </w:rPr>
                    <w:t>Voltage</w:t>
                  </w:r>
                </w:p>
              </w:tc>
            </w:tr>
            <w:tr w:rsidR="00B91C51" w:rsidRPr="00C40A50" w14:paraId="41875D78" w14:textId="77777777">
              <w:tc>
                <w:tcPr>
                  <w:cnfStyle w:val="001000000000" w:firstRow="0" w:lastRow="0" w:firstColumn="1" w:lastColumn="0" w:oddVBand="0" w:evenVBand="0" w:oddHBand="0" w:evenHBand="0" w:firstRowFirstColumn="0" w:firstRowLastColumn="0" w:lastRowFirstColumn="0" w:lastRowLastColumn="0"/>
                  <w:tcW w:w="0" w:type="auto"/>
                </w:tcPr>
                <w:p w14:paraId="30794ACD" w14:textId="48FFE4AE" w:rsidR="00B91C51" w:rsidRPr="00C40A50" w:rsidRDefault="00B91C51" w:rsidP="00B91C51">
                  <w:pPr>
                    <w:pStyle w:val="Table-small"/>
                    <w:rPr>
                      <w:lang w:val="en-US" w:eastAsia="nl-BE"/>
                    </w:rPr>
                  </w:pPr>
                  <w:r w:rsidRPr="00E80CDF">
                    <w:t>vtst_vddodiv</w:t>
                  </w:r>
                </w:p>
              </w:tc>
              <w:tc>
                <w:tcPr>
                  <w:tcW w:w="0" w:type="auto"/>
                </w:tcPr>
                <w:p w14:paraId="38376E18" w14:textId="3B1B2D8E" w:rsidR="00B91C51" w:rsidRPr="00C40A50" w:rsidRDefault="00B91C51" w:rsidP="00B91C51">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FA19FA">
                    <w:rPr>
                      <w:lang w:val="en-US" w:eastAsia="nl-BE"/>
                    </w:rPr>
                    <w:t>Voltage</w:t>
                  </w:r>
                </w:p>
              </w:tc>
            </w:tr>
            <w:tr w:rsidR="00B91C51" w:rsidRPr="00C40A50" w14:paraId="6129B4B2" w14:textId="77777777">
              <w:tc>
                <w:tcPr>
                  <w:cnfStyle w:val="001000000000" w:firstRow="0" w:lastRow="0" w:firstColumn="1" w:lastColumn="0" w:oddVBand="0" w:evenVBand="0" w:oddHBand="0" w:evenHBand="0" w:firstRowFirstColumn="0" w:firstRowLastColumn="0" w:lastRowFirstColumn="0" w:lastRowLastColumn="0"/>
                  <w:tcW w:w="0" w:type="auto"/>
                </w:tcPr>
                <w:p w14:paraId="360ECF37" w14:textId="1BF4CB9E" w:rsidR="00B91C51" w:rsidRPr="00C40A50" w:rsidRDefault="00B91C51" w:rsidP="00B91C51">
                  <w:pPr>
                    <w:pStyle w:val="Table-small"/>
                    <w:rPr>
                      <w:lang w:val="en-US" w:eastAsia="nl-BE"/>
                    </w:rPr>
                  </w:pPr>
                  <w:r w:rsidRPr="00E80CDF">
                    <w:t>vtst_vtune</w:t>
                  </w:r>
                </w:p>
              </w:tc>
              <w:tc>
                <w:tcPr>
                  <w:tcW w:w="0" w:type="auto"/>
                </w:tcPr>
                <w:p w14:paraId="71303337" w14:textId="1CAF7170" w:rsidR="00B91C51" w:rsidRPr="00C40A50" w:rsidRDefault="00B91C51" w:rsidP="00B91C51">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FA19FA">
                    <w:rPr>
                      <w:lang w:val="en-US" w:eastAsia="nl-BE"/>
                    </w:rPr>
                    <w:t>Voltage</w:t>
                  </w:r>
                </w:p>
              </w:tc>
            </w:tr>
            <w:tr w:rsidR="00B91C51" w:rsidRPr="00C40A50" w14:paraId="01075D15" w14:textId="77777777">
              <w:tc>
                <w:tcPr>
                  <w:cnfStyle w:val="001000000000" w:firstRow="0" w:lastRow="0" w:firstColumn="1" w:lastColumn="0" w:oddVBand="0" w:evenVBand="0" w:oddHBand="0" w:evenHBand="0" w:firstRowFirstColumn="0" w:firstRowLastColumn="0" w:lastRowFirstColumn="0" w:lastRowLastColumn="0"/>
                  <w:tcW w:w="0" w:type="auto"/>
                </w:tcPr>
                <w:p w14:paraId="6791498A" w14:textId="02020BAB" w:rsidR="00B91C51" w:rsidRPr="00C40A50" w:rsidRDefault="00B91C51" w:rsidP="00B91C51">
                  <w:pPr>
                    <w:pStyle w:val="Table-small"/>
                    <w:rPr>
                      <w:lang w:val="en-US" w:eastAsia="nl-BE"/>
                    </w:rPr>
                  </w:pPr>
                  <w:r w:rsidRPr="00E80CDF">
                    <w:t>hyb_vcm</w:t>
                  </w:r>
                </w:p>
              </w:tc>
              <w:tc>
                <w:tcPr>
                  <w:tcW w:w="0" w:type="auto"/>
                </w:tcPr>
                <w:p w14:paraId="4BBF32A9" w14:textId="119F88CB" w:rsidR="00B91C51" w:rsidRPr="00C40A50" w:rsidRDefault="00B91C51" w:rsidP="00B91C51">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FA19FA">
                    <w:rPr>
                      <w:lang w:val="en-US" w:eastAsia="nl-BE"/>
                    </w:rPr>
                    <w:t>Voltage</w:t>
                  </w:r>
                </w:p>
              </w:tc>
            </w:tr>
            <w:tr w:rsidR="00B91C51" w:rsidRPr="00C40A50" w14:paraId="3B7DAC4B" w14:textId="77777777">
              <w:tc>
                <w:tcPr>
                  <w:cnfStyle w:val="001000000000" w:firstRow="0" w:lastRow="0" w:firstColumn="1" w:lastColumn="0" w:oddVBand="0" w:evenVBand="0" w:oddHBand="0" w:evenHBand="0" w:firstRowFirstColumn="0" w:firstRowLastColumn="0" w:lastRowFirstColumn="0" w:lastRowLastColumn="0"/>
                  <w:tcW w:w="0" w:type="auto"/>
                </w:tcPr>
                <w:p w14:paraId="1BEF85C4" w14:textId="23865572" w:rsidR="00B91C51" w:rsidRPr="00C40A50" w:rsidRDefault="00B91C51" w:rsidP="00B91C51">
                  <w:pPr>
                    <w:pStyle w:val="Table-small"/>
                    <w:rPr>
                      <w:lang w:val="en-US" w:eastAsia="nl-BE"/>
                    </w:rPr>
                  </w:pPr>
                  <w:r w:rsidRPr="00E80CDF">
                    <w:t>vtst_v2i_ota_out</w:t>
                  </w:r>
                </w:p>
              </w:tc>
              <w:tc>
                <w:tcPr>
                  <w:tcW w:w="0" w:type="auto"/>
                </w:tcPr>
                <w:p w14:paraId="4EEB7F40" w14:textId="64CDD6B5" w:rsidR="00B91C51" w:rsidRPr="00C40A50" w:rsidRDefault="00B91C51" w:rsidP="00B91C51">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Pr>
                      <w:lang w:val="en-US" w:eastAsia="nl-BE"/>
                    </w:rPr>
                    <w:t>Current</w:t>
                  </w:r>
                </w:p>
              </w:tc>
            </w:tr>
          </w:tbl>
          <w:p w14:paraId="6FF82FE3" w14:textId="4A85FE1F" w:rsidR="00B91C51" w:rsidRPr="001E52D1" w:rsidRDefault="00B91C51" w:rsidP="00B91C51">
            <w:pPr>
              <w:pStyle w:val="Table-small"/>
              <w:rPr>
                <w:rFonts w:cstheme="minorHAnsi"/>
                <w:szCs w:val="20"/>
              </w:rPr>
            </w:pPr>
            <w:r>
              <w:rPr>
                <w:rFonts w:cstheme="minorHAnsi"/>
                <w:szCs w:val="20"/>
              </w:rPr>
              <w:t xml:space="preserve"> </w:t>
            </w:r>
          </w:p>
        </w:tc>
      </w:tr>
      <w:tr w:rsidR="00B91C51" w:rsidRPr="00D378DA" w14:paraId="2618C109"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514E4E" w:themeFill="accent3" w:themeFillShade="BF"/>
          </w:tcPr>
          <w:p w14:paraId="2A269B18" w14:textId="77777777" w:rsidR="00B91C51" w:rsidRPr="00D378DA" w:rsidRDefault="00B91C51" w:rsidP="00B91C51">
            <w:pPr>
              <w:pStyle w:val="Table-small"/>
              <w:rPr>
                <w:rFonts w:cstheme="minorHAnsi"/>
                <w:b w:val="0"/>
                <w:bCs w:val="0"/>
                <w:szCs w:val="20"/>
              </w:rPr>
            </w:pPr>
            <w:r>
              <w:rPr>
                <w:rFonts w:cstheme="minorHAnsi"/>
                <w:color w:val="FFFFFF" w:themeColor="background1"/>
                <w:sz w:val="22"/>
                <w:szCs w:val="22"/>
              </w:rPr>
              <w:t xml:space="preserve">Test parameters and acceptance criteria </w:t>
            </w:r>
          </w:p>
        </w:tc>
      </w:tr>
      <w:tr w:rsidR="007B617F" w:rsidRPr="00D378DA" w14:paraId="3EC574AD" w14:textId="77777777" w:rsidTr="00267686">
        <w:tc>
          <w:tcPr>
            <w:cnfStyle w:val="001000000000" w:firstRow="0" w:lastRow="0" w:firstColumn="1" w:lastColumn="0" w:oddVBand="0" w:evenVBand="0" w:oddHBand="0" w:evenHBand="0" w:firstRowFirstColumn="0" w:firstRowLastColumn="0" w:lastRowFirstColumn="0" w:lastRowLastColumn="0"/>
            <w:tcW w:w="1712" w:type="dxa"/>
            <w:shd w:val="clear" w:color="auto" w:fill="C5C2C2" w:themeFill="accent3" w:themeFillTint="66"/>
          </w:tcPr>
          <w:p w14:paraId="1EB23D87" w14:textId="77777777" w:rsidR="00B91C51" w:rsidRPr="00836085" w:rsidRDefault="00B91C51" w:rsidP="00B91C51">
            <w:pPr>
              <w:pStyle w:val="Table-small"/>
              <w:rPr>
                <w:rFonts w:cstheme="minorHAnsi"/>
                <w:szCs w:val="20"/>
              </w:rPr>
            </w:pPr>
            <w:r w:rsidRPr="00836085">
              <w:rPr>
                <w:rFonts w:cstheme="minorHAnsi"/>
                <w:sz w:val="22"/>
                <w:szCs w:val="22"/>
              </w:rPr>
              <w:t xml:space="preserve">ID </w:t>
            </w:r>
          </w:p>
        </w:tc>
        <w:tc>
          <w:tcPr>
            <w:tcW w:w="4267" w:type="dxa"/>
            <w:shd w:val="clear" w:color="auto" w:fill="C5C2C2" w:themeFill="accent3" w:themeFillTint="66"/>
          </w:tcPr>
          <w:p w14:paraId="36EF33EB" w14:textId="77777777" w:rsidR="00B91C51" w:rsidRPr="00836085" w:rsidRDefault="00B91C51" w:rsidP="00B91C51">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Name</w:t>
            </w:r>
          </w:p>
        </w:tc>
        <w:tc>
          <w:tcPr>
            <w:tcW w:w="897" w:type="dxa"/>
            <w:shd w:val="clear" w:color="auto" w:fill="C5C2C2" w:themeFill="accent3" w:themeFillTint="66"/>
          </w:tcPr>
          <w:p w14:paraId="11A789FA" w14:textId="77777777" w:rsidR="00B91C51" w:rsidRPr="00836085" w:rsidRDefault="00B91C51" w:rsidP="00B91C51">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Unit</w:t>
            </w:r>
          </w:p>
        </w:tc>
        <w:tc>
          <w:tcPr>
            <w:tcW w:w="982" w:type="dxa"/>
            <w:gridSpan w:val="2"/>
            <w:shd w:val="clear" w:color="auto" w:fill="C5C2C2" w:themeFill="accent3" w:themeFillTint="66"/>
          </w:tcPr>
          <w:p w14:paraId="6364F9DC" w14:textId="77777777" w:rsidR="00B91C51" w:rsidRPr="00836085" w:rsidRDefault="00B91C51" w:rsidP="00B91C51">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LTL</w:t>
            </w:r>
          </w:p>
        </w:tc>
        <w:tc>
          <w:tcPr>
            <w:tcW w:w="865" w:type="dxa"/>
            <w:gridSpan w:val="2"/>
            <w:shd w:val="clear" w:color="auto" w:fill="C5C2C2" w:themeFill="accent3" w:themeFillTint="66"/>
          </w:tcPr>
          <w:p w14:paraId="33D2560C" w14:textId="77777777" w:rsidR="00B91C51" w:rsidRPr="00836085" w:rsidRDefault="00B91C51" w:rsidP="00B91C51">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Typ</w:t>
            </w:r>
          </w:p>
        </w:tc>
        <w:tc>
          <w:tcPr>
            <w:tcW w:w="906" w:type="dxa"/>
            <w:shd w:val="clear" w:color="auto" w:fill="C5C2C2" w:themeFill="accent3" w:themeFillTint="66"/>
          </w:tcPr>
          <w:p w14:paraId="273BDE22" w14:textId="77777777" w:rsidR="00B91C51" w:rsidRPr="00836085" w:rsidRDefault="00B91C51" w:rsidP="00B91C51">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UTL</w:t>
            </w:r>
          </w:p>
        </w:tc>
      </w:tr>
      <w:tr w:rsidR="007B617F" w:rsidRPr="00D378DA" w14:paraId="6E1263B9"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tcPr>
          <w:p w14:paraId="2B5FC7A9" w14:textId="608AAA81" w:rsidR="006F0250" w:rsidRDefault="006F0250" w:rsidP="006F0250">
            <w:pPr>
              <w:pStyle w:val="Table-small"/>
            </w:pPr>
            <w:r w:rsidRPr="008920FD">
              <w:t>M0103</w:t>
            </w:r>
          </w:p>
        </w:tc>
        <w:tc>
          <w:tcPr>
            <w:tcW w:w="4267" w:type="dxa"/>
            <w:shd w:val="clear" w:color="auto" w:fill="FFFFFF" w:themeFill="background1"/>
          </w:tcPr>
          <w:p w14:paraId="147B667B" w14:textId="18CB366A" w:rsidR="006F0250" w:rsidRPr="00BE6C7F"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en-US"/>
              </w:rPr>
            </w:pPr>
            <w:r w:rsidRPr="009F379C">
              <w:t>T0011_M0103_hyb_out_tst</w:t>
            </w:r>
          </w:p>
        </w:tc>
        <w:tc>
          <w:tcPr>
            <w:tcW w:w="897" w:type="dxa"/>
            <w:shd w:val="clear" w:color="auto" w:fill="FFFFFF" w:themeFill="background1"/>
          </w:tcPr>
          <w:p w14:paraId="5D17261E" w14:textId="11F1ECA0" w:rsidR="006F0250"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DF2521">
              <w:rPr>
                <w:rFonts w:cstheme="minorHAnsi"/>
                <w:szCs w:val="20"/>
              </w:rPr>
              <w:t>mV</w:t>
            </w:r>
          </w:p>
        </w:tc>
        <w:tc>
          <w:tcPr>
            <w:tcW w:w="982" w:type="dxa"/>
            <w:gridSpan w:val="2"/>
            <w:shd w:val="clear" w:color="auto" w:fill="FFFFFF" w:themeFill="background1"/>
          </w:tcPr>
          <w:p w14:paraId="5C1E37E5" w14:textId="77777777" w:rsidR="006F0250" w:rsidRPr="009C5E6B"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865" w:type="dxa"/>
            <w:gridSpan w:val="2"/>
            <w:shd w:val="clear" w:color="auto" w:fill="FFFFFF" w:themeFill="background1"/>
          </w:tcPr>
          <w:p w14:paraId="0E5334B8" w14:textId="77777777" w:rsidR="006F0250" w:rsidRPr="009C5E6B"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906" w:type="dxa"/>
            <w:shd w:val="clear" w:color="auto" w:fill="FFFFFF" w:themeFill="background1"/>
          </w:tcPr>
          <w:p w14:paraId="291A393B" w14:textId="77777777" w:rsidR="006F0250" w:rsidRPr="009C5E6B"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7B617F" w:rsidRPr="00D378DA" w14:paraId="6F8B4154" w14:textId="77777777" w:rsidTr="00267686">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tcPr>
          <w:p w14:paraId="5E367D99" w14:textId="42BC0562" w:rsidR="006F0250" w:rsidRDefault="006F0250" w:rsidP="006F0250">
            <w:pPr>
              <w:pStyle w:val="Table-small"/>
            </w:pPr>
            <w:r w:rsidRPr="008920FD">
              <w:t>M0104</w:t>
            </w:r>
          </w:p>
        </w:tc>
        <w:tc>
          <w:tcPr>
            <w:tcW w:w="4267" w:type="dxa"/>
            <w:shd w:val="clear" w:color="auto" w:fill="FFFFFF" w:themeFill="background1"/>
          </w:tcPr>
          <w:p w14:paraId="6B7D3B5C" w14:textId="46F3327C" w:rsidR="006F0250" w:rsidRPr="00BE6C7F"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de-DE"/>
              </w:rPr>
            </w:pPr>
            <w:r w:rsidRPr="00BE6C7F">
              <w:rPr>
                <w:lang w:val="de-DE"/>
              </w:rPr>
              <w:t>T0011_M0104_ldo_dig_tst</w:t>
            </w:r>
          </w:p>
        </w:tc>
        <w:tc>
          <w:tcPr>
            <w:tcW w:w="897" w:type="dxa"/>
            <w:shd w:val="clear" w:color="auto" w:fill="FFFFFF" w:themeFill="background1"/>
          </w:tcPr>
          <w:p w14:paraId="3E5B1E06" w14:textId="7AE49ECD" w:rsidR="006F0250"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V</w:t>
            </w:r>
          </w:p>
        </w:tc>
        <w:tc>
          <w:tcPr>
            <w:tcW w:w="982" w:type="dxa"/>
            <w:gridSpan w:val="2"/>
            <w:shd w:val="clear" w:color="auto" w:fill="FFFFFF" w:themeFill="background1"/>
          </w:tcPr>
          <w:p w14:paraId="489BB1B5" w14:textId="77777777" w:rsidR="006F0250" w:rsidRPr="009C5E6B"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865" w:type="dxa"/>
            <w:gridSpan w:val="2"/>
            <w:shd w:val="clear" w:color="auto" w:fill="FFFFFF" w:themeFill="background1"/>
          </w:tcPr>
          <w:p w14:paraId="17FD4B51" w14:textId="77777777" w:rsidR="006F0250" w:rsidRPr="009C5E6B"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906" w:type="dxa"/>
            <w:shd w:val="clear" w:color="auto" w:fill="FFFFFF" w:themeFill="background1"/>
          </w:tcPr>
          <w:p w14:paraId="6B3F1EBE" w14:textId="77777777" w:rsidR="006F0250" w:rsidRPr="009C5E6B"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7B617F" w:rsidRPr="00D378DA" w14:paraId="31143C2E"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tcPr>
          <w:p w14:paraId="2E6178B9" w14:textId="4227575E" w:rsidR="006F0250" w:rsidRDefault="006F0250" w:rsidP="006F0250">
            <w:pPr>
              <w:pStyle w:val="Table-small"/>
            </w:pPr>
            <w:r w:rsidRPr="008920FD">
              <w:t>M0105</w:t>
            </w:r>
          </w:p>
        </w:tc>
        <w:tc>
          <w:tcPr>
            <w:tcW w:w="4267" w:type="dxa"/>
            <w:shd w:val="clear" w:color="auto" w:fill="FFFFFF" w:themeFill="background1"/>
          </w:tcPr>
          <w:p w14:paraId="6C612BCB" w14:textId="2FAD23EC" w:rsidR="006F0250"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r w:rsidRPr="009F379C">
              <w:t>T0011_M0105_trx_n_tst</w:t>
            </w:r>
          </w:p>
        </w:tc>
        <w:tc>
          <w:tcPr>
            <w:tcW w:w="897" w:type="dxa"/>
            <w:shd w:val="clear" w:color="auto" w:fill="FFFFFF" w:themeFill="background1"/>
          </w:tcPr>
          <w:p w14:paraId="66D9FBBC" w14:textId="2FB7A618" w:rsidR="006F0250"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DF2521">
              <w:rPr>
                <w:rFonts w:cstheme="minorHAnsi"/>
                <w:szCs w:val="20"/>
              </w:rPr>
              <w:t>mV</w:t>
            </w:r>
          </w:p>
        </w:tc>
        <w:tc>
          <w:tcPr>
            <w:tcW w:w="982" w:type="dxa"/>
            <w:gridSpan w:val="2"/>
            <w:shd w:val="clear" w:color="auto" w:fill="FFFFFF" w:themeFill="background1"/>
          </w:tcPr>
          <w:p w14:paraId="539B5834" w14:textId="77777777" w:rsidR="006F0250" w:rsidRPr="009C5E6B"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865" w:type="dxa"/>
            <w:gridSpan w:val="2"/>
            <w:shd w:val="clear" w:color="auto" w:fill="FFFFFF" w:themeFill="background1"/>
          </w:tcPr>
          <w:p w14:paraId="099394DE" w14:textId="77777777" w:rsidR="006F0250" w:rsidRPr="009C5E6B"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906" w:type="dxa"/>
            <w:shd w:val="clear" w:color="auto" w:fill="FFFFFF" w:themeFill="background1"/>
          </w:tcPr>
          <w:p w14:paraId="7DC2B12E" w14:textId="77777777" w:rsidR="006F0250" w:rsidRPr="009C5E6B"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7B617F" w:rsidRPr="00D378DA" w14:paraId="3AD2FD23" w14:textId="77777777" w:rsidTr="00267686">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tcPr>
          <w:p w14:paraId="203196F5" w14:textId="7A4F9806" w:rsidR="006F0250" w:rsidRDefault="006F0250" w:rsidP="006F0250">
            <w:pPr>
              <w:pStyle w:val="Table-small"/>
            </w:pPr>
            <w:r w:rsidRPr="008920FD">
              <w:t>M0106</w:t>
            </w:r>
          </w:p>
        </w:tc>
        <w:tc>
          <w:tcPr>
            <w:tcW w:w="4267" w:type="dxa"/>
            <w:shd w:val="clear" w:color="auto" w:fill="FFFFFF" w:themeFill="background1"/>
          </w:tcPr>
          <w:p w14:paraId="2978E855" w14:textId="2047DB8B" w:rsidR="006F0250"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fr-BE"/>
              </w:rPr>
            </w:pPr>
            <w:r w:rsidRPr="009F379C">
              <w:t>T0011_M0106_ldo_pll_tst</w:t>
            </w:r>
          </w:p>
        </w:tc>
        <w:tc>
          <w:tcPr>
            <w:tcW w:w="897" w:type="dxa"/>
            <w:shd w:val="clear" w:color="auto" w:fill="FFFFFF" w:themeFill="background1"/>
          </w:tcPr>
          <w:p w14:paraId="1E75C89E" w14:textId="7FBE2FEB" w:rsidR="006F0250"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V</w:t>
            </w:r>
          </w:p>
        </w:tc>
        <w:tc>
          <w:tcPr>
            <w:tcW w:w="982" w:type="dxa"/>
            <w:gridSpan w:val="2"/>
            <w:shd w:val="clear" w:color="auto" w:fill="FFFFFF" w:themeFill="background1"/>
          </w:tcPr>
          <w:p w14:paraId="279E10AB" w14:textId="77777777" w:rsidR="006F0250" w:rsidRPr="009C5E6B"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865" w:type="dxa"/>
            <w:gridSpan w:val="2"/>
            <w:shd w:val="clear" w:color="auto" w:fill="FFFFFF" w:themeFill="background1"/>
          </w:tcPr>
          <w:p w14:paraId="75F23D98" w14:textId="77777777" w:rsidR="006F0250" w:rsidRPr="009C5E6B"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906" w:type="dxa"/>
            <w:shd w:val="clear" w:color="auto" w:fill="FFFFFF" w:themeFill="background1"/>
          </w:tcPr>
          <w:p w14:paraId="6931E960" w14:textId="77777777" w:rsidR="006F0250" w:rsidRPr="009C5E6B"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7B617F" w:rsidRPr="00D378DA" w14:paraId="444492D2"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tcPr>
          <w:p w14:paraId="3BCD6446" w14:textId="5A880714" w:rsidR="006F0250" w:rsidRDefault="006F0250" w:rsidP="006F0250">
            <w:pPr>
              <w:pStyle w:val="Table-small"/>
            </w:pPr>
            <w:r w:rsidRPr="008920FD">
              <w:t>M0107</w:t>
            </w:r>
          </w:p>
        </w:tc>
        <w:tc>
          <w:tcPr>
            <w:tcW w:w="4267" w:type="dxa"/>
            <w:shd w:val="clear" w:color="auto" w:fill="FFFFFF" w:themeFill="background1"/>
          </w:tcPr>
          <w:p w14:paraId="518CAA85" w14:textId="3E415510" w:rsidR="006F0250" w:rsidRPr="00BE6C7F"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it-IT"/>
              </w:rPr>
            </w:pPr>
            <w:r w:rsidRPr="00BE6C7F">
              <w:rPr>
                <w:lang w:val="it-IT"/>
              </w:rPr>
              <w:t>T0011_M0107_ldo_ana_tst</w:t>
            </w:r>
          </w:p>
        </w:tc>
        <w:tc>
          <w:tcPr>
            <w:tcW w:w="897" w:type="dxa"/>
            <w:shd w:val="clear" w:color="auto" w:fill="FFFFFF" w:themeFill="background1"/>
          </w:tcPr>
          <w:p w14:paraId="1C768909" w14:textId="6B69290B" w:rsidR="006F0250"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V</w:t>
            </w:r>
          </w:p>
        </w:tc>
        <w:tc>
          <w:tcPr>
            <w:tcW w:w="982" w:type="dxa"/>
            <w:gridSpan w:val="2"/>
            <w:shd w:val="clear" w:color="auto" w:fill="FFFFFF" w:themeFill="background1"/>
          </w:tcPr>
          <w:p w14:paraId="0A73D426" w14:textId="77777777" w:rsidR="006F0250" w:rsidRPr="009C5E6B"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865" w:type="dxa"/>
            <w:gridSpan w:val="2"/>
            <w:shd w:val="clear" w:color="auto" w:fill="FFFFFF" w:themeFill="background1"/>
          </w:tcPr>
          <w:p w14:paraId="189E59EC" w14:textId="77777777" w:rsidR="006F0250" w:rsidRPr="009C5E6B"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906" w:type="dxa"/>
            <w:shd w:val="clear" w:color="auto" w:fill="FFFFFF" w:themeFill="background1"/>
          </w:tcPr>
          <w:p w14:paraId="0DEC7B58" w14:textId="77777777" w:rsidR="006F0250" w:rsidRPr="009C5E6B"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7B617F" w:rsidRPr="00D378DA" w14:paraId="46F829EF" w14:textId="77777777" w:rsidTr="00267686">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tcPr>
          <w:p w14:paraId="0F0FBF60" w14:textId="2F846F7F" w:rsidR="006F0250" w:rsidRDefault="006F0250" w:rsidP="006F0250">
            <w:pPr>
              <w:pStyle w:val="Table-small"/>
            </w:pPr>
            <w:r w:rsidRPr="008920FD">
              <w:t>M0108</w:t>
            </w:r>
          </w:p>
        </w:tc>
        <w:tc>
          <w:tcPr>
            <w:tcW w:w="4267" w:type="dxa"/>
            <w:shd w:val="clear" w:color="auto" w:fill="FFFFFF" w:themeFill="background1"/>
          </w:tcPr>
          <w:p w14:paraId="6A2D8B1B" w14:textId="3C5869DB" w:rsidR="006F0250"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fr-BE"/>
              </w:rPr>
            </w:pPr>
            <w:r w:rsidRPr="00BE6C7F">
              <w:rPr>
                <w:lang w:val="fr-BE"/>
              </w:rPr>
              <w:t>T0011_M0108_ldo_bias_tst</w:t>
            </w:r>
          </w:p>
        </w:tc>
        <w:tc>
          <w:tcPr>
            <w:tcW w:w="897" w:type="dxa"/>
            <w:shd w:val="clear" w:color="auto" w:fill="FFFFFF" w:themeFill="background1"/>
          </w:tcPr>
          <w:p w14:paraId="703E84B7" w14:textId="26E1CEE7" w:rsidR="006F0250"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DF2521">
              <w:rPr>
                <w:rFonts w:cstheme="minorHAnsi"/>
                <w:szCs w:val="20"/>
              </w:rPr>
              <w:t>V</w:t>
            </w:r>
          </w:p>
        </w:tc>
        <w:tc>
          <w:tcPr>
            <w:tcW w:w="982" w:type="dxa"/>
            <w:gridSpan w:val="2"/>
            <w:shd w:val="clear" w:color="auto" w:fill="FFFFFF" w:themeFill="background1"/>
          </w:tcPr>
          <w:p w14:paraId="29764EA0" w14:textId="77777777" w:rsidR="006F0250" w:rsidRPr="009C5E6B"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865" w:type="dxa"/>
            <w:gridSpan w:val="2"/>
            <w:shd w:val="clear" w:color="auto" w:fill="FFFFFF" w:themeFill="background1"/>
          </w:tcPr>
          <w:p w14:paraId="3AB32A90" w14:textId="77777777" w:rsidR="006F0250" w:rsidRPr="009C5E6B"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906" w:type="dxa"/>
            <w:shd w:val="clear" w:color="auto" w:fill="FFFFFF" w:themeFill="background1"/>
          </w:tcPr>
          <w:p w14:paraId="0674B95F" w14:textId="77777777" w:rsidR="006F0250" w:rsidRPr="009C5E6B"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7B617F" w:rsidRPr="00D378DA" w14:paraId="2FCC43F7"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tcPr>
          <w:p w14:paraId="1D3FDE16" w14:textId="06B61DD4" w:rsidR="006F0250" w:rsidRDefault="006F0250" w:rsidP="006F0250">
            <w:pPr>
              <w:pStyle w:val="Table-small"/>
            </w:pPr>
            <w:r w:rsidRPr="008920FD">
              <w:t>M0109</w:t>
            </w:r>
          </w:p>
        </w:tc>
        <w:tc>
          <w:tcPr>
            <w:tcW w:w="4267" w:type="dxa"/>
            <w:shd w:val="clear" w:color="auto" w:fill="FFFFFF" w:themeFill="background1"/>
          </w:tcPr>
          <w:p w14:paraId="3637BE32" w14:textId="3FCB2D50" w:rsidR="006F0250"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r w:rsidRPr="009F379C">
              <w:t>T0011_M0109_ldo_cam_tst</w:t>
            </w:r>
          </w:p>
        </w:tc>
        <w:tc>
          <w:tcPr>
            <w:tcW w:w="897" w:type="dxa"/>
            <w:shd w:val="clear" w:color="auto" w:fill="FFFFFF" w:themeFill="background1"/>
          </w:tcPr>
          <w:p w14:paraId="13885397" w14:textId="70963525" w:rsidR="006F0250"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DF2521">
              <w:rPr>
                <w:rFonts w:cstheme="minorHAnsi"/>
                <w:szCs w:val="20"/>
              </w:rPr>
              <w:t>V</w:t>
            </w:r>
          </w:p>
        </w:tc>
        <w:tc>
          <w:tcPr>
            <w:tcW w:w="982" w:type="dxa"/>
            <w:gridSpan w:val="2"/>
            <w:shd w:val="clear" w:color="auto" w:fill="FFFFFF" w:themeFill="background1"/>
          </w:tcPr>
          <w:p w14:paraId="6FFB9002" w14:textId="77777777" w:rsidR="006F0250" w:rsidRPr="009C5E6B"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865" w:type="dxa"/>
            <w:gridSpan w:val="2"/>
            <w:shd w:val="clear" w:color="auto" w:fill="FFFFFF" w:themeFill="background1"/>
          </w:tcPr>
          <w:p w14:paraId="20D099DC" w14:textId="77777777" w:rsidR="006F0250" w:rsidRPr="009C5E6B"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906" w:type="dxa"/>
            <w:shd w:val="clear" w:color="auto" w:fill="FFFFFF" w:themeFill="background1"/>
          </w:tcPr>
          <w:p w14:paraId="7DAB4D95" w14:textId="77777777" w:rsidR="006F0250" w:rsidRPr="009C5E6B"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7B617F" w:rsidRPr="00D378DA" w14:paraId="328041A5" w14:textId="77777777" w:rsidTr="00267686">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tcPr>
          <w:p w14:paraId="6894B13E" w14:textId="13A2F475" w:rsidR="006F0250" w:rsidRDefault="006F0250" w:rsidP="006F0250">
            <w:pPr>
              <w:pStyle w:val="Table-small"/>
            </w:pPr>
            <w:r w:rsidRPr="008920FD">
              <w:t>M0110</w:t>
            </w:r>
          </w:p>
        </w:tc>
        <w:tc>
          <w:tcPr>
            <w:tcW w:w="4267" w:type="dxa"/>
            <w:shd w:val="clear" w:color="auto" w:fill="FFFFFF" w:themeFill="background1"/>
          </w:tcPr>
          <w:p w14:paraId="2B608DC3" w14:textId="4D81B989" w:rsidR="006F0250"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fr-BE"/>
              </w:rPr>
            </w:pPr>
            <w:r w:rsidRPr="009F379C">
              <w:t>T0011_M0110_vref_tst</w:t>
            </w:r>
          </w:p>
        </w:tc>
        <w:tc>
          <w:tcPr>
            <w:tcW w:w="897" w:type="dxa"/>
            <w:shd w:val="clear" w:color="auto" w:fill="FFFFFF" w:themeFill="background1"/>
          </w:tcPr>
          <w:p w14:paraId="322B3D72" w14:textId="7CF9BDB0" w:rsidR="006F0250"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DF2521">
              <w:rPr>
                <w:rFonts w:cstheme="minorHAnsi"/>
                <w:szCs w:val="20"/>
              </w:rPr>
              <w:t>mV</w:t>
            </w:r>
          </w:p>
        </w:tc>
        <w:tc>
          <w:tcPr>
            <w:tcW w:w="982" w:type="dxa"/>
            <w:gridSpan w:val="2"/>
            <w:shd w:val="clear" w:color="auto" w:fill="FFFFFF" w:themeFill="background1"/>
          </w:tcPr>
          <w:p w14:paraId="3FE0FC74" w14:textId="77777777" w:rsidR="006F0250" w:rsidRPr="009C5E6B"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865" w:type="dxa"/>
            <w:gridSpan w:val="2"/>
            <w:shd w:val="clear" w:color="auto" w:fill="FFFFFF" w:themeFill="background1"/>
          </w:tcPr>
          <w:p w14:paraId="3541D744" w14:textId="77777777" w:rsidR="006F0250" w:rsidRPr="009C5E6B"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906" w:type="dxa"/>
            <w:shd w:val="clear" w:color="auto" w:fill="FFFFFF" w:themeFill="background1"/>
          </w:tcPr>
          <w:p w14:paraId="39EC1F79" w14:textId="77777777" w:rsidR="006F0250" w:rsidRPr="009C5E6B"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7B617F" w:rsidRPr="00D378DA" w14:paraId="1556EC59"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tcPr>
          <w:p w14:paraId="4ECACA96" w14:textId="6D88E6F2" w:rsidR="006F0250" w:rsidRDefault="006F0250" w:rsidP="006F0250">
            <w:pPr>
              <w:pStyle w:val="Table-small"/>
            </w:pPr>
            <w:r w:rsidRPr="008920FD">
              <w:t>M0111</w:t>
            </w:r>
          </w:p>
        </w:tc>
        <w:tc>
          <w:tcPr>
            <w:tcW w:w="4267" w:type="dxa"/>
            <w:shd w:val="clear" w:color="auto" w:fill="FFFFFF" w:themeFill="background1"/>
          </w:tcPr>
          <w:p w14:paraId="54CAC1F2" w14:textId="04B7A898" w:rsidR="006F0250"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r w:rsidRPr="009F379C">
              <w:t>T0011_M0111_lvds_cm</w:t>
            </w:r>
          </w:p>
        </w:tc>
        <w:tc>
          <w:tcPr>
            <w:tcW w:w="897" w:type="dxa"/>
            <w:shd w:val="clear" w:color="auto" w:fill="FFFFFF" w:themeFill="background1"/>
          </w:tcPr>
          <w:p w14:paraId="017F3882" w14:textId="13EF015A" w:rsidR="006F0250"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DF2521">
              <w:rPr>
                <w:rFonts w:cstheme="minorHAnsi"/>
                <w:szCs w:val="20"/>
              </w:rPr>
              <w:t>mV</w:t>
            </w:r>
          </w:p>
        </w:tc>
        <w:tc>
          <w:tcPr>
            <w:tcW w:w="982" w:type="dxa"/>
            <w:gridSpan w:val="2"/>
            <w:shd w:val="clear" w:color="auto" w:fill="FFFFFF" w:themeFill="background1"/>
          </w:tcPr>
          <w:p w14:paraId="08A793AB" w14:textId="77777777" w:rsidR="006F0250" w:rsidRPr="009C5E6B"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865" w:type="dxa"/>
            <w:gridSpan w:val="2"/>
            <w:shd w:val="clear" w:color="auto" w:fill="FFFFFF" w:themeFill="background1"/>
          </w:tcPr>
          <w:p w14:paraId="1FD8C2B1" w14:textId="77777777" w:rsidR="006F0250" w:rsidRPr="009C5E6B"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906" w:type="dxa"/>
            <w:shd w:val="clear" w:color="auto" w:fill="FFFFFF" w:themeFill="background1"/>
          </w:tcPr>
          <w:p w14:paraId="59B1CEC9" w14:textId="77777777" w:rsidR="006F0250" w:rsidRPr="009C5E6B"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7B617F" w:rsidRPr="00D378DA" w14:paraId="7C61E6C5" w14:textId="77777777" w:rsidTr="00267686">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tcPr>
          <w:p w14:paraId="6C07B6C5" w14:textId="3810C5D4" w:rsidR="006F0250" w:rsidRDefault="006F0250" w:rsidP="006F0250">
            <w:pPr>
              <w:pStyle w:val="Table-small"/>
            </w:pPr>
            <w:r w:rsidRPr="008920FD">
              <w:t>M0112</w:t>
            </w:r>
          </w:p>
        </w:tc>
        <w:tc>
          <w:tcPr>
            <w:tcW w:w="4267" w:type="dxa"/>
            <w:shd w:val="clear" w:color="auto" w:fill="FFFFFF" w:themeFill="background1"/>
          </w:tcPr>
          <w:p w14:paraId="7EFB8CB0" w14:textId="14CB914F" w:rsidR="006F0250"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fr-BE"/>
              </w:rPr>
            </w:pPr>
            <w:r w:rsidRPr="00BE6C7F">
              <w:rPr>
                <w:lang w:val="fr-BE"/>
              </w:rPr>
              <w:t>T0011_M0112_vtoi_crt_10u</w:t>
            </w:r>
          </w:p>
        </w:tc>
        <w:tc>
          <w:tcPr>
            <w:tcW w:w="897" w:type="dxa"/>
            <w:shd w:val="clear" w:color="auto" w:fill="FFFFFF" w:themeFill="background1"/>
          </w:tcPr>
          <w:p w14:paraId="13513626" w14:textId="60923F1E" w:rsidR="006F0250"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uA</w:t>
            </w:r>
          </w:p>
        </w:tc>
        <w:tc>
          <w:tcPr>
            <w:tcW w:w="982" w:type="dxa"/>
            <w:gridSpan w:val="2"/>
            <w:shd w:val="clear" w:color="auto" w:fill="FFFFFF" w:themeFill="background1"/>
          </w:tcPr>
          <w:p w14:paraId="2D970D2C" w14:textId="77777777" w:rsidR="006F0250" w:rsidRPr="009C5E6B"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865" w:type="dxa"/>
            <w:gridSpan w:val="2"/>
            <w:shd w:val="clear" w:color="auto" w:fill="FFFFFF" w:themeFill="background1"/>
          </w:tcPr>
          <w:p w14:paraId="16E121C3" w14:textId="77777777" w:rsidR="006F0250" w:rsidRPr="009C5E6B"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906" w:type="dxa"/>
            <w:shd w:val="clear" w:color="auto" w:fill="FFFFFF" w:themeFill="background1"/>
          </w:tcPr>
          <w:p w14:paraId="55D8E1F9" w14:textId="77777777" w:rsidR="006F0250" w:rsidRPr="009C5E6B"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7B617F" w:rsidRPr="00D378DA" w14:paraId="34C7A3E4"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tcPr>
          <w:p w14:paraId="51512329" w14:textId="76822FDA" w:rsidR="006F0250" w:rsidRDefault="006F0250" w:rsidP="006F0250">
            <w:pPr>
              <w:pStyle w:val="Table-small"/>
            </w:pPr>
            <w:r w:rsidRPr="008920FD">
              <w:t>M0113</w:t>
            </w:r>
          </w:p>
        </w:tc>
        <w:tc>
          <w:tcPr>
            <w:tcW w:w="4267" w:type="dxa"/>
            <w:shd w:val="clear" w:color="auto" w:fill="FFFFFF" w:themeFill="background1"/>
          </w:tcPr>
          <w:p w14:paraId="30BEB2AA" w14:textId="658C3D4F" w:rsidR="006F0250"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r w:rsidRPr="00BE6C7F">
              <w:rPr>
                <w:lang w:val="fr-BE"/>
              </w:rPr>
              <w:t>T0011_M0113_ptat_crt_10u</w:t>
            </w:r>
          </w:p>
        </w:tc>
        <w:tc>
          <w:tcPr>
            <w:tcW w:w="897" w:type="dxa"/>
            <w:shd w:val="clear" w:color="auto" w:fill="FFFFFF" w:themeFill="background1"/>
          </w:tcPr>
          <w:p w14:paraId="1ED8E446" w14:textId="5018F09E" w:rsidR="006F0250"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uA</w:t>
            </w:r>
          </w:p>
        </w:tc>
        <w:tc>
          <w:tcPr>
            <w:tcW w:w="982" w:type="dxa"/>
            <w:gridSpan w:val="2"/>
            <w:shd w:val="clear" w:color="auto" w:fill="FFFFFF" w:themeFill="background1"/>
          </w:tcPr>
          <w:p w14:paraId="01BA13F8" w14:textId="77777777" w:rsidR="006F0250" w:rsidRPr="009C5E6B"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865" w:type="dxa"/>
            <w:gridSpan w:val="2"/>
            <w:shd w:val="clear" w:color="auto" w:fill="FFFFFF" w:themeFill="background1"/>
          </w:tcPr>
          <w:p w14:paraId="5A9CCFF5" w14:textId="77777777" w:rsidR="006F0250" w:rsidRPr="009C5E6B"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906" w:type="dxa"/>
            <w:shd w:val="clear" w:color="auto" w:fill="FFFFFF" w:themeFill="background1"/>
          </w:tcPr>
          <w:p w14:paraId="4CE2D30E" w14:textId="77777777" w:rsidR="006F0250" w:rsidRPr="009C5E6B"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7B617F" w:rsidRPr="00D378DA" w14:paraId="69659C1B" w14:textId="77777777" w:rsidTr="00267686">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tcPr>
          <w:p w14:paraId="3174C79F" w14:textId="7B72B63A" w:rsidR="006F0250" w:rsidRDefault="006F0250" w:rsidP="006F0250">
            <w:pPr>
              <w:pStyle w:val="Table-small"/>
            </w:pPr>
            <w:r w:rsidRPr="008920FD">
              <w:t>M0114</w:t>
            </w:r>
          </w:p>
        </w:tc>
        <w:tc>
          <w:tcPr>
            <w:tcW w:w="4267" w:type="dxa"/>
            <w:shd w:val="clear" w:color="auto" w:fill="FFFFFF" w:themeFill="background1"/>
          </w:tcPr>
          <w:p w14:paraId="681AED96" w14:textId="67D3ACF8" w:rsidR="006F0250"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fr-BE"/>
              </w:rPr>
            </w:pPr>
            <w:r w:rsidRPr="009F379C">
              <w:t>T0011_M0114_vco_crt_tst</w:t>
            </w:r>
          </w:p>
        </w:tc>
        <w:tc>
          <w:tcPr>
            <w:tcW w:w="897" w:type="dxa"/>
            <w:shd w:val="clear" w:color="auto" w:fill="FFFFFF" w:themeFill="background1"/>
          </w:tcPr>
          <w:p w14:paraId="6C1970A0" w14:textId="3E9FA28D" w:rsidR="006F0250"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uA</w:t>
            </w:r>
          </w:p>
        </w:tc>
        <w:tc>
          <w:tcPr>
            <w:tcW w:w="982" w:type="dxa"/>
            <w:gridSpan w:val="2"/>
            <w:shd w:val="clear" w:color="auto" w:fill="FFFFFF" w:themeFill="background1"/>
          </w:tcPr>
          <w:p w14:paraId="2702A1DD" w14:textId="77777777" w:rsidR="006F0250" w:rsidRPr="009C5E6B"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865" w:type="dxa"/>
            <w:gridSpan w:val="2"/>
            <w:shd w:val="clear" w:color="auto" w:fill="FFFFFF" w:themeFill="background1"/>
          </w:tcPr>
          <w:p w14:paraId="2B0858F4" w14:textId="77777777" w:rsidR="006F0250" w:rsidRPr="009C5E6B"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906" w:type="dxa"/>
            <w:shd w:val="clear" w:color="auto" w:fill="FFFFFF" w:themeFill="background1"/>
          </w:tcPr>
          <w:p w14:paraId="7A494EEC" w14:textId="77777777" w:rsidR="006F0250" w:rsidRPr="009C5E6B"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7B617F" w:rsidRPr="00D378DA" w14:paraId="6A16D09C"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tcPr>
          <w:p w14:paraId="076AF2B4" w14:textId="7AC5CEF8" w:rsidR="006F0250" w:rsidRDefault="006F0250" w:rsidP="006F0250">
            <w:pPr>
              <w:pStyle w:val="Table-small"/>
            </w:pPr>
            <w:r w:rsidRPr="008920FD">
              <w:t>M0115</w:t>
            </w:r>
          </w:p>
        </w:tc>
        <w:tc>
          <w:tcPr>
            <w:tcW w:w="4267" w:type="dxa"/>
            <w:shd w:val="clear" w:color="auto" w:fill="FFFFFF" w:themeFill="background1"/>
          </w:tcPr>
          <w:p w14:paraId="2CEDA794" w14:textId="0D2BC9C0" w:rsidR="006F0250"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r w:rsidRPr="009F379C">
              <w:t>T0011_M0115_vdd_xo</w:t>
            </w:r>
          </w:p>
        </w:tc>
        <w:tc>
          <w:tcPr>
            <w:tcW w:w="897" w:type="dxa"/>
            <w:shd w:val="clear" w:color="auto" w:fill="FFFFFF" w:themeFill="background1"/>
          </w:tcPr>
          <w:p w14:paraId="3442977B" w14:textId="63E78C03" w:rsidR="006F0250"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V</w:t>
            </w:r>
          </w:p>
        </w:tc>
        <w:tc>
          <w:tcPr>
            <w:tcW w:w="982" w:type="dxa"/>
            <w:gridSpan w:val="2"/>
            <w:shd w:val="clear" w:color="auto" w:fill="FFFFFF" w:themeFill="background1"/>
          </w:tcPr>
          <w:p w14:paraId="79BA24CB" w14:textId="77777777" w:rsidR="006F0250" w:rsidRPr="009C5E6B"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865" w:type="dxa"/>
            <w:gridSpan w:val="2"/>
            <w:shd w:val="clear" w:color="auto" w:fill="FFFFFF" w:themeFill="background1"/>
          </w:tcPr>
          <w:p w14:paraId="75227B26" w14:textId="77777777" w:rsidR="006F0250" w:rsidRPr="009C5E6B"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906" w:type="dxa"/>
            <w:shd w:val="clear" w:color="auto" w:fill="FFFFFF" w:themeFill="background1"/>
          </w:tcPr>
          <w:p w14:paraId="46DB674D" w14:textId="77777777" w:rsidR="006F0250" w:rsidRPr="009C5E6B"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7B617F" w:rsidRPr="00D378DA" w14:paraId="00A789C7" w14:textId="77777777" w:rsidTr="00267686">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tcPr>
          <w:p w14:paraId="59198AB2" w14:textId="11A202B2" w:rsidR="006F0250" w:rsidRDefault="006F0250" w:rsidP="006F0250">
            <w:pPr>
              <w:pStyle w:val="Table-small"/>
            </w:pPr>
            <w:r w:rsidRPr="008920FD">
              <w:t>M0116</w:t>
            </w:r>
          </w:p>
        </w:tc>
        <w:tc>
          <w:tcPr>
            <w:tcW w:w="4267" w:type="dxa"/>
            <w:shd w:val="clear" w:color="auto" w:fill="FFFFFF" w:themeFill="background1"/>
          </w:tcPr>
          <w:p w14:paraId="43EAC041" w14:textId="44F330F2" w:rsidR="006F0250"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fr-BE"/>
              </w:rPr>
            </w:pPr>
            <w:r w:rsidRPr="009F379C">
              <w:t>T0011_M0116_vtst_vddvco</w:t>
            </w:r>
          </w:p>
        </w:tc>
        <w:tc>
          <w:tcPr>
            <w:tcW w:w="897" w:type="dxa"/>
            <w:shd w:val="clear" w:color="auto" w:fill="FFFFFF" w:themeFill="background1"/>
          </w:tcPr>
          <w:p w14:paraId="1FDE658B" w14:textId="40A9964C" w:rsidR="006F0250"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V</w:t>
            </w:r>
          </w:p>
        </w:tc>
        <w:tc>
          <w:tcPr>
            <w:tcW w:w="982" w:type="dxa"/>
            <w:gridSpan w:val="2"/>
            <w:shd w:val="clear" w:color="auto" w:fill="FFFFFF" w:themeFill="background1"/>
          </w:tcPr>
          <w:p w14:paraId="31EA3680" w14:textId="77777777" w:rsidR="006F0250" w:rsidRPr="009C5E6B"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865" w:type="dxa"/>
            <w:gridSpan w:val="2"/>
            <w:shd w:val="clear" w:color="auto" w:fill="FFFFFF" w:themeFill="background1"/>
          </w:tcPr>
          <w:p w14:paraId="01399E67" w14:textId="77777777" w:rsidR="006F0250" w:rsidRPr="009C5E6B"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906" w:type="dxa"/>
            <w:shd w:val="clear" w:color="auto" w:fill="FFFFFF" w:themeFill="background1"/>
          </w:tcPr>
          <w:p w14:paraId="1A7E76FD" w14:textId="77777777" w:rsidR="006F0250" w:rsidRPr="009C5E6B"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7B617F" w:rsidRPr="00D378DA" w14:paraId="1714C90A"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tcPr>
          <w:p w14:paraId="3564E59D" w14:textId="0F4E3139" w:rsidR="006F0250" w:rsidRDefault="006F0250" w:rsidP="006F0250">
            <w:pPr>
              <w:pStyle w:val="Table-small"/>
            </w:pPr>
            <w:r w:rsidRPr="008920FD">
              <w:lastRenderedPageBreak/>
              <w:t>M0117</w:t>
            </w:r>
          </w:p>
        </w:tc>
        <w:tc>
          <w:tcPr>
            <w:tcW w:w="4267" w:type="dxa"/>
            <w:shd w:val="clear" w:color="auto" w:fill="FFFFFF" w:themeFill="background1"/>
          </w:tcPr>
          <w:p w14:paraId="7AC98CB3" w14:textId="44F7A80B" w:rsidR="006F0250"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r w:rsidRPr="009F379C">
              <w:t>T0011_M0117_vtst_vddldiv</w:t>
            </w:r>
          </w:p>
        </w:tc>
        <w:tc>
          <w:tcPr>
            <w:tcW w:w="897" w:type="dxa"/>
            <w:shd w:val="clear" w:color="auto" w:fill="FFFFFF" w:themeFill="background1"/>
          </w:tcPr>
          <w:p w14:paraId="2127B8F9" w14:textId="6BF67DF1" w:rsidR="006F0250"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V</w:t>
            </w:r>
          </w:p>
        </w:tc>
        <w:tc>
          <w:tcPr>
            <w:tcW w:w="982" w:type="dxa"/>
            <w:gridSpan w:val="2"/>
            <w:shd w:val="clear" w:color="auto" w:fill="FFFFFF" w:themeFill="background1"/>
          </w:tcPr>
          <w:p w14:paraId="0BEFEB5F" w14:textId="77777777" w:rsidR="006F0250" w:rsidRPr="009C5E6B"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865" w:type="dxa"/>
            <w:gridSpan w:val="2"/>
            <w:shd w:val="clear" w:color="auto" w:fill="FFFFFF" w:themeFill="background1"/>
          </w:tcPr>
          <w:p w14:paraId="0E2556DC" w14:textId="77777777" w:rsidR="006F0250" w:rsidRPr="009C5E6B"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906" w:type="dxa"/>
            <w:shd w:val="clear" w:color="auto" w:fill="FFFFFF" w:themeFill="background1"/>
          </w:tcPr>
          <w:p w14:paraId="4981E401" w14:textId="77777777" w:rsidR="006F0250" w:rsidRPr="009C5E6B"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7B617F" w:rsidRPr="00D378DA" w14:paraId="47AC99E7" w14:textId="77777777" w:rsidTr="00267686">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tcPr>
          <w:p w14:paraId="56B31AF1" w14:textId="45C300EB" w:rsidR="006F0250" w:rsidRDefault="006F0250" w:rsidP="006F0250">
            <w:pPr>
              <w:pStyle w:val="Table-small"/>
            </w:pPr>
            <w:r w:rsidRPr="008920FD">
              <w:t>M0118</w:t>
            </w:r>
          </w:p>
        </w:tc>
        <w:tc>
          <w:tcPr>
            <w:tcW w:w="4267" w:type="dxa"/>
            <w:shd w:val="clear" w:color="auto" w:fill="FFFFFF" w:themeFill="background1"/>
          </w:tcPr>
          <w:p w14:paraId="301D7EAC" w14:textId="6A4A7F7C" w:rsidR="006F0250"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fr-BE"/>
              </w:rPr>
            </w:pPr>
            <w:r w:rsidRPr="009F379C">
              <w:t>T0011_M0118_vtst_vddcp</w:t>
            </w:r>
          </w:p>
        </w:tc>
        <w:tc>
          <w:tcPr>
            <w:tcW w:w="897" w:type="dxa"/>
            <w:shd w:val="clear" w:color="auto" w:fill="FFFFFF" w:themeFill="background1"/>
          </w:tcPr>
          <w:p w14:paraId="76914E45" w14:textId="4709987B" w:rsidR="006F0250"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V</w:t>
            </w:r>
          </w:p>
        </w:tc>
        <w:tc>
          <w:tcPr>
            <w:tcW w:w="982" w:type="dxa"/>
            <w:gridSpan w:val="2"/>
            <w:shd w:val="clear" w:color="auto" w:fill="FFFFFF" w:themeFill="background1"/>
          </w:tcPr>
          <w:p w14:paraId="3F749957" w14:textId="77777777" w:rsidR="006F0250" w:rsidRPr="009C5E6B"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865" w:type="dxa"/>
            <w:gridSpan w:val="2"/>
            <w:shd w:val="clear" w:color="auto" w:fill="FFFFFF" w:themeFill="background1"/>
          </w:tcPr>
          <w:p w14:paraId="772B6436" w14:textId="77777777" w:rsidR="006F0250" w:rsidRPr="009C5E6B"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906" w:type="dxa"/>
            <w:shd w:val="clear" w:color="auto" w:fill="FFFFFF" w:themeFill="background1"/>
          </w:tcPr>
          <w:p w14:paraId="56B06201" w14:textId="77777777" w:rsidR="006F0250" w:rsidRPr="009C5E6B"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7B617F" w:rsidRPr="00D378DA" w14:paraId="0EA2080B"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tcPr>
          <w:p w14:paraId="40702BFB" w14:textId="65070D76" w:rsidR="006F0250" w:rsidRDefault="006F0250" w:rsidP="006F0250">
            <w:pPr>
              <w:pStyle w:val="Table-small"/>
            </w:pPr>
            <w:r w:rsidRPr="008920FD">
              <w:t>M0119</w:t>
            </w:r>
          </w:p>
        </w:tc>
        <w:tc>
          <w:tcPr>
            <w:tcW w:w="4267" w:type="dxa"/>
            <w:shd w:val="clear" w:color="auto" w:fill="FFFFFF" w:themeFill="background1"/>
          </w:tcPr>
          <w:p w14:paraId="2A5407F0" w14:textId="562B77C1" w:rsidR="006F0250"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r w:rsidRPr="009F379C">
              <w:t>T0011_M0119_vref_ptat</w:t>
            </w:r>
          </w:p>
        </w:tc>
        <w:tc>
          <w:tcPr>
            <w:tcW w:w="897" w:type="dxa"/>
            <w:shd w:val="clear" w:color="auto" w:fill="FFFFFF" w:themeFill="background1"/>
          </w:tcPr>
          <w:p w14:paraId="74C14E29" w14:textId="5C9E157B" w:rsidR="006F0250"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mV</w:t>
            </w:r>
          </w:p>
        </w:tc>
        <w:tc>
          <w:tcPr>
            <w:tcW w:w="982" w:type="dxa"/>
            <w:gridSpan w:val="2"/>
            <w:shd w:val="clear" w:color="auto" w:fill="FFFFFF" w:themeFill="background1"/>
          </w:tcPr>
          <w:p w14:paraId="36E08224" w14:textId="77777777" w:rsidR="006F0250" w:rsidRPr="009C5E6B"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865" w:type="dxa"/>
            <w:gridSpan w:val="2"/>
            <w:shd w:val="clear" w:color="auto" w:fill="FFFFFF" w:themeFill="background1"/>
          </w:tcPr>
          <w:p w14:paraId="5DED73AC" w14:textId="77777777" w:rsidR="006F0250" w:rsidRPr="009C5E6B"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906" w:type="dxa"/>
            <w:shd w:val="clear" w:color="auto" w:fill="FFFFFF" w:themeFill="background1"/>
          </w:tcPr>
          <w:p w14:paraId="797B6A18" w14:textId="77777777" w:rsidR="006F0250" w:rsidRPr="009C5E6B"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7B617F" w:rsidRPr="00D378DA" w14:paraId="37FC040F" w14:textId="77777777" w:rsidTr="00267686">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tcPr>
          <w:p w14:paraId="7A736D08" w14:textId="5A9C5CC1" w:rsidR="006F0250" w:rsidRDefault="006F0250" w:rsidP="006F0250">
            <w:pPr>
              <w:pStyle w:val="Table-small"/>
            </w:pPr>
            <w:r w:rsidRPr="008920FD">
              <w:t>M0120</w:t>
            </w:r>
          </w:p>
        </w:tc>
        <w:tc>
          <w:tcPr>
            <w:tcW w:w="4267" w:type="dxa"/>
            <w:shd w:val="clear" w:color="auto" w:fill="FFFFFF" w:themeFill="background1"/>
          </w:tcPr>
          <w:p w14:paraId="392AD088" w14:textId="37AAFEE1" w:rsidR="006F0250"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fr-BE"/>
              </w:rPr>
            </w:pPr>
            <w:r w:rsidRPr="009F379C">
              <w:t>T0011_M0120_vtst_vddpfd</w:t>
            </w:r>
          </w:p>
        </w:tc>
        <w:tc>
          <w:tcPr>
            <w:tcW w:w="897" w:type="dxa"/>
            <w:shd w:val="clear" w:color="auto" w:fill="FFFFFF" w:themeFill="background1"/>
          </w:tcPr>
          <w:p w14:paraId="3A8ECF4B" w14:textId="3600C67F" w:rsidR="006F0250"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V</w:t>
            </w:r>
          </w:p>
        </w:tc>
        <w:tc>
          <w:tcPr>
            <w:tcW w:w="982" w:type="dxa"/>
            <w:gridSpan w:val="2"/>
            <w:shd w:val="clear" w:color="auto" w:fill="FFFFFF" w:themeFill="background1"/>
          </w:tcPr>
          <w:p w14:paraId="13B33A94" w14:textId="77777777" w:rsidR="006F0250" w:rsidRPr="009C5E6B"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865" w:type="dxa"/>
            <w:gridSpan w:val="2"/>
            <w:shd w:val="clear" w:color="auto" w:fill="FFFFFF" w:themeFill="background1"/>
          </w:tcPr>
          <w:p w14:paraId="5DDAFA6F" w14:textId="77777777" w:rsidR="006F0250" w:rsidRPr="009C5E6B"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906" w:type="dxa"/>
            <w:shd w:val="clear" w:color="auto" w:fill="FFFFFF" w:themeFill="background1"/>
          </w:tcPr>
          <w:p w14:paraId="34C656C8" w14:textId="77777777" w:rsidR="006F0250" w:rsidRPr="009C5E6B"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7B617F" w:rsidRPr="00D378DA" w14:paraId="1EE6B794"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tcPr>
          <w:p w14:paraId="250A9797" w14:textId="3B9F3FBD" w:rsidR="006F0250" w:rsidRDefault="006F0250" w:rsidP="006F0250">
            <w:pPr>
              <w:pStyle w:val="Table-small"/>
            </w:pPr>
            <w:r w:rsidRPr="008920FD">
              <w:t>M0121</w:t>
            </w:r>
          </w:p>
        </w:tc>
        <w:tc>
          <w:tcPr>
            <w:tcW w:w="4267" w:type="dxa"/>
            <w:shd w:val="clear" w:color="auto" w:fill="FFFFFF" w:themeFill="background1"/>
          </w:tcPr>
          <w:p w14:paraId="226649DC" w14:textId="56CBB7EC" w:rsidR="006F0250"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r w:rsidRPr="009F379C">
              <w:t>T0011_M0121_vtst_vddodiv</w:t>
            </w:r>
          </w:p>
        </w:tc>
        <w:tc>
          <w:tcPr>
            <w:tcW w:w="897" w:type="dxa"/>
            <w:shd w:val="clear" w:color="auto" w:fill="FFFFFF" w:themeFill="background1"/>
          </w:tcPr>
          <w:p w14:paraId="492C33C5" w14:textId="605BC501" w:rsidR="006F0250"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V</w:t>
            </w:r>
          </w:p>
        </w:tc>
        <w:tc>
          <w:tcPr>
            <w:tcW w:w="982" w:type="dxa"/>
            <w:gridSpan w:val="2"/>
            <w:shd w:val="clear" w:color="auto" w:fill="FFFFFF" w:themeFill="background1"/>
          </w:tcPr>
          <w:p w14:paraId="3FCAE4E8" w14:textId="77777777" w:rsidR="006F0250" w:rsidRPr="009C5E6B"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865" w:type="dxa"/>
            <w:gridSpan w:val="2"/>
            <w:shd w:val="clear" w:color="auto" w:fill="FFFFFF" w:themeFill="background1"/>
          </w:tcPr>
          <w:p w14:paraId="65BC780A" w14:textId="77777777" w:rsidR="006F0250" w:rsidRPr="009C5E6B"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906" w:type="dxa"/>
            <w:shd w:val="clear" w:color="auto" w:fill="FFFFFF" w:themeFill="background1"/>
          </w:tcPr>
          <w:p w14:paraId="0A55F6B8" w14:textId="77777777" w:rsidR="006F0250" w:rsidRPr="009C5E6B"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7B617F" w:rsidRPr="00D378DA" w14:paraId="37C39A1F" w14:textId="77777777" w:rsidTr="00267686">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tcPr>
          <w:p w14:paraId="354D8F5F" w14:textId="675D1784" w:rsidR="006F0250" w:rsidRDefault="006F0250" w:rsidP="006F0250">
            <w:pPr>
              <w:pStyle w:val="Table-small"/>
            </w:pPr>
            <w:r w:rsidRPr="008920FD">
              <w:t>M0122</w:t>
            </w:r>
          </w:p>
        </w:tc>
        <w:tc>
          <w:tcPr>
            <w:tcW w:w="4267" w:type="dxa"/>
            <w:shd w:val="clear" w:color="auto" w:fill="FFFFFF" w:themeFill="background1"/>
          </w:tcPr>
          <w:p w14:paraId="7B81FE09" w14:textId="3BA1A343" w:rsidR="006F0250"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fr-BE"/>
              </w:rPr>
            </w:pPr>
            <w:r w:rsidRPr="009F379C">
              <w:t>T0011_M0122_vtst_vtune</w:t>
            </w:r>
          </w:p>
        </w:tc>
        <w:tc>
          <w:tcPr>
            <w:tcW w:w="897" w:type="dxa"/>
            <w:shd w:val="clear" w:color="auto" w:fill="FFFFFF" w:themeFill="background1"/>
          </w:tcPr>
          <w:p w14:paraId="44FB86E5" w14:textId="43010A65" w:rsidR="006F0250"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mV</w:t>
            </w:r>
          </w:p>
        </w:tc>
        <w:tc>
          <w:tcPr>
            <w:tcW w:w="982" w:type="dxa"/>
            <w:gridSpan w:val="2"/>
            <w:shd w:val="clear" w:color="auto" w:fill="FFFFFF" w:themeFill="background1"/>
          </w:tcPr>
          <w:p w14:paraId="0072E120" w14:textId="77777777" w:rsidR="006F0250" w:rsidRPr="009C5E6B"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865" w:type="dxa"/>
            <w:gridSpan w:val="2"/>
            <w:shd w:val="clear" w:color="auto" w:fill="FFFFFF" w:themeFill="background1"/>
          </w:tcPr>
          <w:p w14:paraId="52334B9C" w14:textId="77777777" w:rsidR="006F0250" w:rsidRPr="009C5E6B"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906" w:type="dxa"/>
            <w:shd w:val="clear" w:color="auto" w:fill="FFFFFF" w:themeFill="background1"/>
          </w:tcPr>
          <w:p w14:paraId="14E8885A" w14:textId="77777777" w:rsidR="006F0250" w:rsidRPr="009C5E6B"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7B617F" w:rsidRPr="00D378DA" w14:paraId="7DF5AD41"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tcPr>
          <w:p w14:paraId="0A88CD05" w14:textId="795C0555" w:rsidR="006F0250" w:rsidRDefault="006F0250" w:rsidP="006F0250">
            <w:pPr>
              <w:pStyle w:val="Table-small"/>
            </w:pPr>
            <w:r w:rsidRPr="008920FD">
              <w:t>M0123</w:t>
            </w:r>
          </w:p>
        </w:tc>
        <w:tc>
          <w:tcPr>
            <w:tcW w:w="4267" w:type="dxa"/>
            <w:shd w:val="clear" w:color="auto" w:fill="FFFFFF" w:themeFill="background1"/>
          </w:tcPr>
          <w:p w14:paraId="3D2DEED7" w14:textId="19F8A25B" w:rsidR="006F0250"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r w:rsidRPr="009F379C">
              <w:t>T0011_M0123_hyb_vcm</w:t>
            </w:r>
          </w:p>
        </w:tc>
        <w:tc>
          <w:tcPr>
            <w:tcW w:w="897" w:type="dxa"/>
            <w:shd w:val="clear" w:color="auto" w:fill="FFFFFF" w:themeFill="background1"/>
          </w:tcPr>
          <w:p w14:paraId="26308686" w14:textId="380A9DC9" w:rsidR="006F0250"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44E97">
              <w:rPr>
                <w:rFonts w:cstheme="minorHAnsi"/>
                <w:szCs w:val="20"/>
              </w:rPr>
              <w:t>mV</w:t>
            </w:r>
          </w:p>
        </w:tc>
        <w:tc>
          <w:tcPr>
            <w:tcW w:w="982" w:type="dxa"/>
            <w:gridSpan w:val="2"/>
            <w:shd w:val="clear" w:color="auto" w:fill="FFFFFF" w:themeFill="background1"/>
          </w:tcPr>
          <w:p w14:paraId="2EA5830B" w14:textId="77777777" w:rsidR="006F0250" w:rsidRPr="009C5E6B"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865" w:type="dxa"/>
            <w:gridSpan w:val="2"/>
            <w:shd w:val="clear" w:color="auto" w:fill="FFFFFF" w:themeFill="background1"/>
          </w:tcPr>
          <w:p w14:paraId="1EA117F6" w14:textId="77777777" w:rsidR="006F0250" w:rsidRPr="009C5E6B"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906" w:type="dxa"/>
            <w:shd w:val="clear" w:color="auto" w:fill="FFFFFF" w:themeFill="background1"/>
          </w:tcPr>
          <w:p w14:paraId="2520FF7A" w14:textId="77777777" w:rsidR="006F0250" w:rsidRPr="009C5E6B" w:rsidRDefault="006F0250" w:rsidP="006F02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7B617F" w:rsidRPr="00D378DA" w14:paraId="369AF02F" w14:textId="77777777" w:rsidTr="00267686">
        <w:tc>
          <w:tcPr>
            <w:cnfStyle w:val="001000000000" w:firstRow="0" w:lastRow="0" w:firstColumn="1" w:lastColumn="0" w:oddVBand="0" w:evenVBand="0" w:oddHBand="0" w:evenHBand="0" w:firstRowFirstColumn="0" w:firstRowLastColumn="0" w:lastRowFirstColumn="0" w:lastRowLastColumn="0"/>
            <w:tcW w:w="1712" w:type="dxa"/>
            <w:shd w:val="clear" w:color="auto" w:fill="FFFFFF" w:themeFill="background1"/>
          </w:tcPr>
          <w:p w14:paraId="6C4EC934" w14:textId="5A457AAC" w:rsidR="006F0250" w:rsidRDefault="006F0250" w:rsidP="006F0250">
            <w:pPr>
              <w:pStyle w:val="Table-small"/>
            </w:pPr>
            <w:r w:rsidRPr="008920FD">
              <w:t>M0124</w:t>
            </w:r>
          </w:p>
        </w:tc>
        <w:tc>
          <w:tcPr>
            <w:tcW w:w="4267" w:type="dxa"/>
            <w:shd w:val="clear" w:color="auto" w:fill="FFFFFF" w:themeFill="background1"/>
          </w:tcPr>
          <w:p w14:paraId="2589C202" w14:textId="7279327B" w:rsidR="006F0250" w:rsidRPr="00BE6C7F"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sidRPr="009F379C">
              <w:t>T0011_M0124_vtst_v2i_ota_out</w:t>
            </w:r>
          </w:p>
        </w:tc>
        <w:tc>
          <w:tcPr>
            <w:tcW w:w="897" w:type="dxa"/>
            <w:shd w:val="clear" w:color="auto" w:fill="FFFFFF" w:themeFill="background1"/>
          </w:tcPr>
          <w:p w14:paraId="30E492C8" w14:textId="2E928615" w:rsidR="006F0250"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uA</w:t>
            </w:r>
          </w:p>
        </w:tc>
        <w:tc>
          <w:tcPr>
            <w:tcW w:w="982" w:type="dxa"/>
            <w:gridSpan w:val="2"/>
            <w:shd w:val="clear" w:color="auto" w:fill="FFFFFF" w:themeFill="background1"/>
          </w:tcPr>
          <w:p w14:paraId="4BDFC425" w14:textId="77777777" w:rsidR="006F0250" w:rsidRPr="009C5E6B"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865" w:type="dxa"/>
            <w:gridSpan w:val="2"/>
            <w:shd w:val="clear" w:color="auto" w:fill="FFFFFF" w:themeFill="background1"/>
          </w:tcPr>
          <w:p w14:paraId="62748FD6" w14:textId="77777777" w:rsidR="006F0250" w:rsidRPr="009C5E6B"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906" w:type="dxa"/>
            <w:shd w:val="clear" w:color="auto" w:fill="FFFFFF" w:themeFill="background1"/>
          </w:tcPr>
          <w:p w14:paraId="2CBF0120" w14:textId="77777777" w:rsidR="006F0250" w:rsidRPr="009C5E6B" w:rsidRDefault="006F0250" w:rsidP="006F02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bl>
    <w:p w14:paraId="0955CFA4" w14:textId="104EDD2B" w:rsidR="00D1692D" w:rsidRDefault="00D1692D" w:rsidP="00D1692D">
      <w:pPr>
        <w:pStyle w:val="Heading2"/>
      </w:pPr>
      <w:bookmarkStart w:id="283" w:name="_Toc211253763"/>
      <w:bookmarkStart w:id="284" w:name="_Toc211253770"/>
      <w:bookmarkStart w:id="285" w:name="_Toc211253777"/>
      <w:bookmarkStart w:id="286" w:name="_Ref207890541"/>
      <w:bookmarkStart w:id="287" w:name="_Toc214350551"/>
      <w:bookmarkEnd w:id="283"/>
      <w:bookmarkEnd w:id="284"/>
      <w:bookmarkEnd w:id="285"/>
      <w:commentRangeStart w:id="288"/>
      <w:commentRangeStart w:id="289"/>
      <w:r>
        <w:t>T</w:t>
      </w:r>
      <w:r w:rsidR="00814FBA">
        <w:t>0012: Regulators</w:t>
      </w:r>
      <w:bookmarkEnd w:id="286"/>
      <w:commentRangeEnd w:id="288"/>
      <w:r>
        <w:rPr>
          <w:rStyle w:val="CommentReference"/>
          <w:sz w:val="24"/>
        </w:rPr>
        <w:commentReference w:id="288"/>
      </w:r>
      <w:commentRangeEnd w:id="289"/>
      <w:r w:rsidR="00934BCD">
        <w:rPr>
          <w:rStyle w:val="CommentReference"/>
          <w:sz w:val="24"/>
        </w:rPr>
        <w:commentReference w:id="289"/>
      </w:r>
      <w:r w:rsidR="00A63381">
        <w:t xml:space="preserve"> Test</w:t>
      </w:r>
      <w:bookmarkEnd w:id="287"/>
    </w:p>
    <w:p w14:paraId="3C0B6F1D" w14:textId="52118661" w:rsidR="00D1692D" w:rsidRDefault="00D1692D" w:rsidP="00D1692D">
      <w:pPr>
        <w:pStyle w:val="Caption"/>
        <w:keepNext/>
      </w:pPr>
      <w:bookmarkStart w:id="290" w:name="_Toc214350602"/>
      <w:r>
        <w:t xml:space="preserve">Table </w:t>
      </w:r>
      <w:r>
        <w:fldChar w:fldCharType="begin"/>
      </w:r>
      <w:r>
        <w:instrText xml:space="preserve"> SEQ Table \* ARABIC </w:instrText>
      </w:r>
      <w:r>
        <w:fldChar w:fldCharType="separate"/>
      </w:r>
      <w:r w:rsidR="00AA08B9">
        <w:rPr>
          <w:noProof/>
        </w:rPr>
        <w:t>29</w:t>
      </w:r>
      <w:r>
        <w:fldChar w:fldCharType="end"/>
      </w:r>
      <w:r>
        <w:t xml:space="preserve">: </w:t>
      </w:r>
      <w:r w:rsidR="00BE550B">
        <w:t xml:space="preserve">T0012 Regulators </w:t>
      </w:r>
      <w:r w:rsidR="00A63381">
        <w:t>T</w:t>
      </w:r>
      <w:r w:rsidR="00BE550B">
        <w:t xml:space="preserve">est </w:t>
      </w:r>
      <w:r w:rsidR="00A63381">
        <w:t>O</w:t>
      </w:r>
      <w:r w:rsidR="00BE550B">
        <w:t>verview</w:t>
      </w:r>
      <w:bookmarkEnd w:id="290"/>
    </w:p>
    <w:tbl>
      <w:tblPr>
        <w:tblStyle w:val="GridTable4-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2"/>
        <w:gridCol w:w="5496"/>
        <w:gridCol w:w="897"/>
        <w:gridCol w:w="82"/>
        <w:gridCol w:w="700"/>
        <w:gridCol w:w="296"/>
        <w:gridCol w:w="289"/>
        <w:gridCol w:w="707"/>
      </w:tblGrid>
      <w:tr w:rsidR="00D1692D" w:rsidRPr="00D378DA" w14:paraId="663D53D4" w14:textId="77777777" w:rsidTr="00BE6C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514E4E" w:themeFill="accent3" w:themeFillShade="BF"/>
          </w:tcPr>
          <w:p w14:paraId="1DB28FA4" w14:textId="77777777" w:rsidR="00D1692D" w:rsidRPr="00D378DA" w:rsidRDefault="00D1692D">
            <w:pPr>
              <w:pStyle w:val="Table-small"/>
              <w:rPr>
                <w:rFonts w:cstheme="minorHAnsi"/>
                <w:sz w:val="22"/>
                <w:szCs w:val="18"/>
              </w:rPr>
            </w:pPr>
            <w:r w:rsidRPr="00D378DA">
              <w:rPr>
                <w:rFonts w:cstheme="minorHAnsi"/>
                <w:sz w:val="22"/>
                <w:szCs w:val="18"/>
              </w:rPr>
              <w:t xml:space="preserve">Test </w:t>
            </w:r>
            <w:r>
              <w:rPr>
                <w:rFonts w:cstheme="minorHAnsi"/>
                <w:sz w:val="22"/>
                <w:szCs w:val="18"/>
              </w:rPr>
              <w:t xml:space="preserve">Description </w:t>
            </w:r>
          </w:p>
        </w:tc>
      </w:tr>
      <w:tr w:rsidR="00D1692D" w:rsidRPr="00D378DA" w14:paraId="14D3C242"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FFFFFF" w:themeFill="background1"/>
          </w:tcPr>
          <w:p w14:paraId="59C5D045" w14:textId="31143E75" w:rsidR="00D1692D" w:rsidRPr="00143C64" w:rsidRDefault="00CB0599" w:rsidP="00CB0599">
            <w:pPr>
              <w:pStyle w:val="Table-small"/>
              <w:rPr>
                <w:rFonts w:cstheme="minorHAnsi"/>
                <w:b w:val="0"/>
              </w:rPr>
            </w:pPr>
            <w:r w:rsidRPr="00CB0599">
              <w:rPr>
                <w:rFonts w:cstheme="minorHAnsi"/>
                <w:b w:val="0"/>
                <w:bCs w:val="0"/>
              </w:rPr>
              <w:t>This test performs a load test on the LDO's which have external decoupling.</w:t>
            </w:r>
            <w:r w:rsidR="00510D83" w:rsidRPr="00DA2320">
              <w:rPr>
                <w:rFonts w:cstheme="minorHAnsi"/>
                <w:b w:val="0"/>
                <w:bCs w:val="0"/>
              </w:rPr>
              <w:t xml:space="preserve"> During this test a sweep for different load currents is performed on the output of the LDO. For each load current the internal output voltage is measured through the test mux.</w:t>
            </w:r>
          </w:p>
        </w:tc>
      </w:tr>
      <w:tr w:rsidR="00D1692D" w:rsidRPr="00D378DA" w14:paraId="3B8DBD10"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514E4E" w:themeFill="accent3" w:themeFillShade="BF"/>
          </w:tcPr>
          <w:p w14:paraId="1AD013A1" w14:textId="77777777" w:rsidR="00D1692D" w:rsidRPr="00362FE5" w:rsidRDefault="00D1692D">
            <w:pPr>
              <w:pStyle w:val="Table-small"/>
              <w:rPr>
                <w:rFonts w:cstheme="minorHAnsi"/>
                <w:color w:val="FF0000"/>
              </w:rPr>
            </w:pPr>
            <w:r w:rsidRPr="001607D4">
              <w:rPr>
                <w:rFonts w:cstheme="minorHAnsi"/>
                <w:color w:val="FFFFFF" w:themeColor="background1"/>
                <w:sz w:val="22"/>
                <w:szCs w:val="18"/>
              </w:rPr>
              <w:t>Test Configuration</w:t>
            </w:r>
          </w:p>
        </w:tc>
      </w:tr>
      <w:tr w:rsidR="00D1692D" w:rsidRPr="00D378DA" w14:paraId="013AE1B0"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FFFFFF" w:themeFill="background1"/>
          </w:tcPr>
          <w:p w14:paraId="43F0A01A" w14:textId="62F89901" w:rsidR="00D1692D" w:rsidRPr="00A1698F" w:rsidRDefault="00D1692D" w:rsidP="00DA2320">
            <w:pPr>
              <w:pStyle w:val="Table-small"/>
              <w:rPr>
                <w:rFonts w:cstheme="minorHAnsi"/>
                <w:b w:val="0"/>
                <w:bCs w:val="0"/>
              </w:rPr>
            </w:pPr>
          </w:p>
        </w:tc>
      </w:tr>
      <w:tr w:rsidR="00D1692D" w:rsidRPr="00D378DA" w14:paraId="112AFEB2"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514E4E" w:themeFill="accent3" w:themeFillShade="BF"/>
          </w:tcPr>
          <w:p w14:paraId="4AF0C10D" w14:textId="77777777" w:rsidR="00D1692D" w:rsidRPr="00D378DA" w:rsidRDefault="00D1692D">
            <w:pPr>
              <w:pStyle w:val="Table-small"/>
              <w:rPr>
                <w:rFonts w:cstheme="minorHAnsi"/>
                <w:color w:val="FFFFFF" w:themeColor="background1"/>
                <w:sz w:val="22"/>
                <w:szCs w:val="18"/>
              </w:rPr>
            </w:pPr>
            <w:r>
              <w:rPr>
                <w:rFonts w:cstheme="minorHAnsi"/>
                <w:color w:val="FFFFFF" w:themeColor="background1"/>
                <w:sz w:val="22"/>
                <w:szCs w:val="18"/>
              </w:rPr>
              <w:t xml:space="preserve">Test Equipment Requirements </w:t>
            </w:r>
          </w:p>
        </w:tc>
      </w:tr>
      <w:tr w:rsidR="00D1692D" w:rsidRPr="00D378DA" w14:paraId="7E51EDDC"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FFFFFF" w:themeFill="background1"/>
          </w:tcPr>
          <w:p w14:paraId="1EE73365" w14:textId="77777777" w:rsidR="001475FC" w:rsidRPr="00C409E9" w:rsidRDefault="001475FC" w:rsidP="001475FC">
            <w:pPr>
              <w:spacing w:before="20" w:after="20"/>
              <w:rPr>
                <w:b w:val="0"/>
                <w:bCs w:val="0"/>
                <w:sz w:val="20"/>
                <w:szCs w:val="20"/>
              </w:rPr>
            </w:pPr>
            <w:r w:rsidRPr="00C409E9">
              <w:rPr>
                <w:b w:val="0"/>
                <w:bCs w:val="0"/>
                <w:sz w:val="20"/>
                <w:szCs w:val="20"/>
              </w:rPr>
              <w:t>An SMU with:</w:t>
            </w:r>
          </w:p>
          <w:p w14:paraId="16C8F04E" w14:textId="7D1E26C7" w:rsidR="001475FC" w:rsidRPr="00C409E9" w:rsidRDefault="001475FC" w:rsidP="004C0CD3">
            <w:pPr>
              <w:pStyle w:val="ListParagraph"/>
              <w:numPr>
                <w:ilvl w:val="0"/>
                <w:numId w:val="57"/>
              </w:numPr>
              <w:spacing w:before="20" w:after="20"/>
              <w:rPr>
                <w:b w:val="0"/>
                <w:bCs w:val="0"/>
                <w:sz w:val="20"/>
                <w:szCs w:val="20"/>
              </w:rPr>
            </w:pPr>
            <w:r w:rsidRPr="00C409E9">
              <w:rPr>
                <w:b w:val="0"/>
                <w:bCs w:val="0"/>
                <w:sz w:val="20"/>
                <w:szCs w:val="20"/>
              </w:rPr>
              <w:t>Output current range: -20 mA</w:t>
            </w:r>
          </w:p>
          <w:p w14:paraId="35B7A007" w14:textId="5E85191D" w:rsidR="001475FC" w:rsidRPr="00C409E9" w:rsidRDefault="001475FC" w:rsidP="004C0CD3">
            <w:pPr>
              <w:pStyle w:val="ListParagraph"/>
              <w:numPr>
                <w:ilvl w:val="0"/>
                <w:numId w:val="57"/>
              </w:numPr>
              <w:spacing w:before="20" w:after="20"/>
              <w:rPr>
                <w:b w:val="0"/>
                <w:bCs w:val="0"/>
                <w:sz w:val="20"/>
                <w:szCs w:val="20"/>
              </w:rPr>
            </w:pPr>
            <w:r w:rsidRPr="00C409E9">
              <w:rPr>
                <w:b w:val="0"/>
                <w:bCs w:val="0"/>
                <w:sz w:val="20"/>
                <w:szCs w:val="20"/>
              </w:rPr>
              <w:t>Output current step size: 1 mA</w:t>
            </w:r>
          </w:p>
          <w:p w14:paraId="6082EF27" w14:textId="58C03CBF" w:rsidR="001475FC" w:rsidRPr="00C409E9" w:rsidRDefault="001475FC" w:rsidP="004C0CD3">
            <w:pPr>
              <w:pStyle w:val="ListParagraph"/>
              <w:numPr>
                <w:ilvl w:val="0"/>
                <w:numId w:val="57"/>
              </w:numPr>
              <w:spacing w:before="20" w:after="20"/>
              <w:rPr>
                <w:b w:val="0"/>
                <w:bCs w:val="0"/>
                <w:sz w:val="20"/>
                <w:szCs w:val="20"/>
              </w:rPr>
            </w:pPr>
            <w:r w:rsidRPr="00C409E9">
              <w:rPr>
                <w:b w:val="0"/>
                <w:bCs w:val="0"/>
                <w:sz w:val="20"/>
                <w:szCs w:val="20"/>
              </w:rPr>
              <w:t>Output current accuracy: 50uA</w:t>
            </w:r>
          </w:p>
          <w:p w14:paraId="1A1D975E" w14:textId="77777777" w:rsidR="001475FC" w:rsidRPr="00C409E9" w:rsidRDefault="001475FC" w:rsidP="001475FC">
            <w:pPr>
              <w:spacing w:before="20" w:after="20"/>
              <w:rPr>
                <w:b w:val="0"/>
                <w:bCs w:val="0"/>
                <w:sz w:val="20"/>
                <w:szCs w:val="20"/>
              </w:rPr>
            </w:pPr>
          </w:p>
          <w:p w14:paraId="7C44AFB6" w14:textId="77777777" w:rsidR="001475FC" w:rsidRPr="00C409E9" w:rsidRDefault="001475FC" w:rsidP="001475FC">
            <w:pPr>
              <w:spacing w:before="20" w:after="20"/>
              <w:rPr>
                <w:b w:val="0"/>
                <w:bCs w:val="0"/>
                <w:sz w:val="20"/>
                <w:szCs w:val="20"/>
              </w:rPr>
            </w:pPr>
            <w:r w:rsidRPr="00C409E9">
              <w:rPr>
                <w:b w:val="0"/>
                <w:bCs w:val="0"/>
                <w:sz w:val="20"/>
                <w:szCs w:val="20"/>
              </w:rPr>
              <w:t>A DMM with:</w:t>
            </w:r>
          </w:p>
          <w:p w14:paraId="49592677" w14:textId="3A879B12" w:rsidR="001475FC" w:rsidRPr="00C409E9" w:rsidRDefault="001475FC" w:rsidP="004C0CD3">
            <w:pPr>
              <w:pStyle w:val="ListParagraph"/>
              <w:numPr>
                <w:ilvl w:val="0"/>
                <w:numId w:val="58"/>
              </w:numPr>
              <w:spacing w:before="20" w:after="20"/>
              <w:rPr>
                <w:b w:val="0"/>
                <w:bCs w:val="0"/>
                <w:sz w:val="20"/>
                <w:szCs w:val="20"/>
              </w:rPr>
            </w:pPr>
            <w:r w:rsidRPr="00C409E9">
              <w:rPr>
                <w:b w:val="0"/>
                <w:bCs w:val="0"/>
                <w:sz w:val="20"/>
                <w:szCs w:val="20"/>
              </w:rPr>
              <w:t>Voltage measure range: 3.6 V</w:t>
            </w:r>
          </w:p>
          <w:p w14:paraId="7C25908C" w14:textId="4875C6C5" w:rsidR="001475FC" w:rsidRPr="00C409E9" w:rsidRDefault="001475FC" w:rsidP="004C0CD3">
            <w:pPr>
              <w:pStyle w:val="ListParagraph"/>
              <w:numPr>
                <w:ilvl w:val="0"/>
                <w:numId w:val="58"/>
              </w:numPr>
              <w:spacing w:before="20" w:after="20"/>
              <w:rPr>
                <w:b w:val="0"/>
                <w:bCs w:val="0"/>
                <w:sz w:val="20"/>
                <w:szCs w:val="20"/>
              </w:rPr>
            </w:pPr>
            <w:r w:rsidRPr="00C409E9">
              <w:rPr>
                <w:b w:val="0"/>
                <w:bCs w:val="0"/>
                <w:sz w:val="20"/>
                <w:szCs w:val="20"/>
              </w:rPr>
              <w:t>Voltage measure accuracy: 10 mV</w:t>
            </w:r>
          </w:p>
          <w:p w14:paraId="0CADB052" w14:textId="17AD400C" w:rsidR="00D1692D" w:rsidRPr="003D57F5" w:rsidRDefault="00D1692D" w:rsidP="001475FC">
            <w:pPr>
              <w:spacing w:before="20" w:after="20"/>
              <w:rPr>
                <w:b w:val="0"/>
                <w:bCs w:val="0"/>
              </w:rPr>
            </w:pPr>
          </w:p>
        </w:tc>
      </w:tr>
      <w:tr w:rsidR="00D1692D" w:rsidRPr="00D378DA" w14:paraId="4C425A8A"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514E4E" w:themeFill="accent3" w:themeFillShade="BF"/>
          </w:tcPr>
          <w:p w14:paraId="281F1A58" w14:textId="77777777" w:rsidR="00D1692D" w:rsidRPr="003D57F5" w:rsidRDefault="00D1692D">
            <w:pPr>
              <w:spacing w:before="20" w:after="20"/>
              <w:rPr>
                <w:b w:val="0"/>
                <w:bCs w:val="0"/>
                <w:sz w:val="20"/>
                <w:szCs w:val="14"/>
              </w:rPr>
            </w:pPr>
            <w:r w:rsidRPr="003D57F5">
              <w:rPr>
                <w:rFonts w:cstheme="minorHAnsi"/>
                <w:b w:val="0"/>
                <w:bCs w:val="0"/>
                <w:color w:val="FFFFFF" w:themeColor="background1"/>
                <w:szCs w:val="18"/>
              </w:rPr>
              <w:t>Test Conditions</w:t>
            </w:r>
          </w:p>
        </w:tc>
      </w:tr>
      <w:tr w:rsidR="00D1692D" w:rsidRPr="00D378DA" w14:paraId="73C0EDF2"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FFFFFF" w:themeFill="background1"/>
          </w:tcPr>
          <w:p w14:paraId="100FA33A" w14:textId="76129AD2" w:rsidR="00CD4FF6" w:rsidRPr="003478DB" w:rsidRDefault="00CD4FF6" w:rsidP="008B4F0F">
            <w:pPr>
              <w:spacing w:before="20" w:after="20"/>
              <w:rPr>
                <w:b w:val="0"/>
                <w:bCs w:val="0"/>
                <w:sz w:val="20"/>
                <w:szCs w:val="14"/>
              </w:rPr>
            </w:pPr>
            <w:r w:rsidRPr="003478DB">
              <w:rPr>
                <w:b w:val="0"/>
                <w:bCs w:val="0"/>
                <w:sz w:val="20"/>
                <w:szCs w:val="14"/>
              </w:rPr>
              <w:t xml:space="preserve">During this test the </w:t>
            </w:r>
            <w:r w:rsidR="008B4F0F" w:rsidRPr="003478DB">
              <w:rPr>
                <w:b w:val="0"/>
                <w:bCs w:val="0"/>
                <w:sz w:val="20"/>
                <w:szCs w:val="14"/>
              </w:rPr>
              <w:t>LDOs will be</w:t>
            </w:r>
            <w:r w:rsidR="00400DAB" w:rsidRPr="003478DB">
              <w:rPr>
                <w:b w:val="0"/>
                <w:bCs w:val="0"/>
                <w:sz w:val="20"/>
                <w:szCs w:val="14"/>
              </w:rPr>
              <w:t xml:space="preserve"> always be</w:t>
            </w:r>
            <w:r w:rsidR="008B4F0F" w:rsidRPr="003478DB">
              <w:rPr>
                <w:b w:val="0"/>
                <w:bCs w:val="0"/>
                <w:sz w:val="20"/>
                <w:szCs w:val="14"/>
              </w:rPr>
              <w:t xml:space="preserve"> tested at Vmin, Vnom and Vmax supply levels.</w:t>
            </w:r>
          </w:p>
          <w:p w14:paraId="0ABB05E6" w14:textId="77777777" w:rsidR="008B4F0F" w:rsidRPr="003478DB" w:rsidRDefault="008B4F0F" w:rsidP="008B4F0F">
            <w:pPr>
              <w:spacing w:before="20" w:after="20"/>
              <w:rPr>
                <w:b w:val="0"/>
                <w:bCs w:val="0"/>
                <w:sz w:val="20"/>
                <w:szCs w:val="14"/>
              </w:rPr>
            </w:pPr>
          </w:p>
          <w:p w14:paraId="76F7F10E" w14:textId="67001C93" w:rsidR="00E471DB" w:rsidRPr="003478DB" w:rsidRDefault="008B4F0F" w:rsidP="008B4F0F">
            <w:pPr>
              <w:spacing w:before="20" w:after="20"/>
              <w:rPr>
                <w:b w:val="0"/>
                <w:bCs w:val="0"/>
                <w:sz w:val="20"/>
                <w:szCs w:val="14"/>
              </w:rPr>
            </w:pPr>
            <w:r w:rsidRPr="003478DB">
              <w:rPr>
                <w:b w:val="0"/>
                <w:bCs w:val="0"/>
                <w:sz w:val="20"/>
                <w:szCs w:val="14"/>
              </w:rPr>
              <w:t>The park state is altered during this test</w:t>
            </w:r>
            <w:r w:rsidR="0040264F" w:rsidRPr="003478DB">
              <w:rPr>
                <w:b w:val="0"/>
                <w:bCs w:val="0"/>
                <w:sz w:val="20"/>
                <w:szCs w:val="14"/>
              </w:rPr>
              <w:t>.</w:t>
            </w:r>
            <w:r w:rsidRPr="003478DB">
              <w:rPr>
                <w:b w:val="0"/>
                <w:bCs w:val="0"/>
                <w:sz w:val="20"/>
                <w:szCs w:val="14"/>
              </w:rPr>
              <w:t xml:space="preserve"> </w:t>
            </w:r>
            <w:r w:rsidR="0040264F" w:rsidRPr="003478DB">
              <w:rPr>
                <w:b w:val="0"/>
                <w:bCs w:val="0"/>
                <w:sz w:val="20"/>
                <w:szCs w:val="14"/>
              </w:rPr>
              <w:t>T</w:t>
            </w:r>
            <w:r w:rsidRPr="003478DB">
              <w:rPr>
                <w:b w:val="0"/>
                <w:bCs w:val="0"/>
                <w:sz w:val="20"/>
                <w:szCs w:val="14"/>
              </w:rPr>
              <w:t xml:space="preserve">he switch matrix </w:t>
            </w:r>
            <w:r w:rsidR="0040264F" w:rsidRPr="003478DB">
              <w:rPr>
                <w:b w:val="0"/>
                <w:bCs w:val="0"/>
                <w:sz w:val="20"/>
                <w:szCs w:val="14"/>
              </w:rPr>
              <w:t>is explicitly reset before the park state</w:t>
            </w:r>
            <w:r w:rsidR="00F57CAE" w:rsidRPr="003478DB">
              <w:rPr>
                <w:b w:val="0"/>
                <w:bCs w:val="0"/>
                <w:sz w:val="20"/>
                <w:szCs w:val="14"/>
              </w:rPr>
              <w:t>. The</w:t>
            </w:r>
            <w:r w:rsidRPr="003478DB">
              <w:rPr>
                <w:b w:val="0"/>
                <w:bCs w:val="0"/>
                <w:sz w:val="20"/>
                <w:szCs w:val="14"/>
              </w:rPr>
              <w:t xml:space="preserve"> </w:t>
            </w:r>
            <w:r w:rsidR="00CC59FC" w:rsidRPr="003478DB">
              <w:rPr>
                <w:b w:val="0"/>
                <w:bCs w:val="0"/>
                <w:sz w:val="20"/>
                <w:szCs w:val="14"/>
              </w:rPr>
              <w:t xml:space="preserve">connection of DMM and SMU </w:t>
            </w:r>
            <w:r w:rsidR="003D625E" w:rsidRPr="003478DB">
              <w:rPr>
                <w:b w:val="0"/>
                <w:bCs w:val="0"/>
                <w:sz w:val="20"/>
                <w:szCs w:val="14"/>
              </w:rPr>
              <w:t>are</w:t>
            </w:r>
            <w:r w:rsidR="00CC59FC" w:rsidRPr="003478DB">
              <w:rPr>
                <w:b w:val="0"/>
                <w:bCs w:val="0"/>
                <w:sz w:val="20"/>
                <w:szCs w:val="14"/>
              </w:rPr>
              <w:t xml:space="preserve"> </w:t>
            </w:r>
            <w:r w:rsidR="0040264F" w:rsidRPr="003478DB">
              <w:rPr>
                <w:b w:val="0"/>
                <w:bCs w:val="0"/>
                <w:sz w:val="20"/>
                <w:szCs w:val="14"/>
              </w:rPr>
              <w:t xml:space="preserve">also </w:t>
            </w:r>
            <w:r w:rsidR="00CC59FC" w:rsidRPr="003478DB">
              <w:rPr>
                <w:b w:val="0"/>
                <w:bCs w:val="0"/>
                <w:sz w:val="20"/>
                <w:szCs w:val="14"/>
              </w:rPr>
              <w:t xml:space="preserve">done before the park state. </w:t>
            </w:r>
            <w:r w:rsidR="004A39A4" w:rsidRPr="003478DB">
              <w:rPr>
                <w:b w:val="0"/>
                <w:bCs w:val="0"/>
                <w:sz w:val="20"/>
                <w:szCs w:val="14"/>
              </w:rPr>
              <w:t>Because of this, the switch matrix will not be reset during the park state</w:t>
            </w:r>
            <w:r w:rsidR="0040264F" w:rsidRPr="003478DB">
              <w:rPr>
                <w:b w:val="0"/>
                <w:bCs w:val="0"/>
                <w:sz w:val="20"/>
                <w:szCs w:val="14"/>
              </w:rPr>
              <w:t xml:space="preserve"> routine itself</w:t>
            </w:r>
            <w:r w:rsidR="004A39A4" w:rsidRPr="003478DB">
              <w:rPr>
                <w:b w:val="0"/>
                <w:bCs w:val="0"/>
                <w:sz w:val="20"/>
                <w:szCs w:val="14"/>
              </w:rPr>
              <w:t>.</w:t>
            </w:r>
          </w:p>
          <w:p w14:paraId="28983F4B" w14:textId="4D9CB4B4" w:rsidR="008B4F0F" w:rsidRPr="003C2624" w:rsidRDefault="00CC59FC" w:rsidP="008B4F0F">
            <w:pPr>
              <w:spacing w:before="20" w:after="20"/>
              <w:rPr>
                <w:sz w:val="20"/>
                <w:szCs w:val="14"/>
              </w:rPr>
            </w:pPr>
            <w:r w:rsidRPr="003478DB">
              <w:rPr>
                <w:b w:val="0"/>
                <w:bCs w:val="0"/>
                <w:sz w:val="20"/>
                <w:szCs w:val="14"/>
              </w:rPr>
              <w:t xml:space="preserve">This </w:t>
            </w:r>
            <w:r w:rsidR="0040264F" w:rsidRPr="003478DB">
              <w:rPr>
                <w:b w:val="0"/>
                <w:bCs w:val="0"/>
                <w:sz w:val="20"/>
                <w:szCs w:val="14"/>
              </w:rPr>
              <w:t xml:space="preserve">is required because </w:t>
            </w:r>
            <w:r w:rsidRPr="003478DB">
              <w:rPr>
                <w:b w:val="0"/>
                <w:bCs w:val="0"/>
                <w:sz w:val="20"/>
                <w:szCs w:val="14"/>
              </w:rPr>
              <w:t xml:space="preserve">the SMU </w:t>
            </w:r>
            <w:r w:rsidR="0040264F" w:rsidRPr="003478DB">
              <w:rPr>
                <w:b w:val="0"/>
                <w:bCs w:val="0"/>
                <w:sz w:val="20"/>
                <w:szCs w:val="14"/>
              </w:rPr>
              <w:t>can cause a glitch on the supply rail when connectin</w:t>
            </w:r>
            <w:r w:rsidR="00A421C9" w:rsidRPr="003478DB">
              <w:rPr>
                <w:b w:val="0"/>
                <w:bCs w:val="0"/>
                <w:sz w:val="20"/>
                <w:szCs w:val="14"/>
              </w:rPr>
              <w:t>g</w:t>
            </w:r>
            <w:r w:rsidR="0040264F" w:rsidRPr="003478DB">
              <w:rPr>
                <w:b w:val="0"/>
                <w:bCs w:val="0"/>
                <w:sz w:val="20"/>
                <w:szCs w:val="14"/>
              </w:rPr>
              <w:t xml:space="preserve"> to the L</w:t>
            </w:r>
            <w:r w:rsidRPr="003478DB">
              <w:rPr>
                <w:b w:val="0"/>
                <w:bCs w:val="0"/>
                <w:sz w:val="20"/>
                <w:szCs w:val="14"/>
              </w:rPr>
              <w:t>DO output</w:t>
            </w:r>
            <w:r w:rsidR="00EF3334" w:rsidRPr="003478DB">
              <w:rPr>
                <w:b w:val="0"/>
                <w:bCs w:val="0"/>
                <w:sz w:val="20"/>
                <w:szCs w:val="14"/>
              </w:rPr>
              <w:t>.</w:t>
            </w:r>
            <w:r w:rsidRPr="003478DB">
              <w:rPr>
                <w:b w:val="0"/>
                <w:bCs w:val="0"/>
                <w:sz w:val="20"/>
                <w:szCs w:val="14"/>
              </w:rPr>
              <w:t xml:space="preserve"> </w:t>
            </w:r>
            <w:r w:rsidR="0040264F" w:rsidRPr="003478DB">
              <w:rPr>
                <w:b w:val="0"/>
                <w:bCs w:val="0"/>
                <w:sz w:val="20"/>
                <w:szCs w:val="14"/>
              </w:rPr>
              <w:t xml:space="preserve">Such glitch causes </w:t>
            </w:r>
            <w:r w:rsidRPr="003478DB">
              <w:rPr>
                <w:b w:val="0"/>
                <w:bCs w:val="0"/>
                <w:sz w:val="20"/>
                <w:szCs w:val="14"/>
              </w:rPr>
              <w:t>a chip reset</w:t>
            </w:r>
            <w:r w:rsidR="00B07355" w:rsidRPr="003478DB">
              <w:rPr>
                <w:b w:val="0"/>
                <w:bCs w:val="0"/>
                <w:sz w:val="20"/>
                <w:szCs w:val="14"/>
              </w:rPr>
              <w:t>, which also resets the test mux settings, which finally causes the tests to fail.</w:t>
            </w:r>
            <w:r>
              <w:rPr>
                <w:sz w:val="20"/>
                <w:szCs w:val="14"/>
              </w:rPr>
              <w:t xml:space="preserve"> </w:t>
            </w:r>
          </w:p>
        </w:tc>
      </w:tr>
      <w:tr w:rsidR="00D1692D" w:rsidRPr="00D378DA" w14:paraId="6CD623DC"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514E4E" w:themeFill="accent3" w:themeFillShade="BF"/>
          </w:tcPr>
          <w:p w14:paraId="4B75449D" w14:textId="77777777" w:rsidR="00D1692D" w:rsidRPr="00920ABA" w:rsidRDefault="00D1692D">
            <w:pPr>
              <w:spacing w:before="20" w:after="20"/>
              <w:rPr>
                <w:color w:val="FF0000"/>
                <w:sz w:val="20"/>
                <w:szCs w:val="14"/>
              </w:rPr>
            </w:pPr>
            <w:r w:rsidRPr="003D1F8A">
              <w:rPr>
                <w:rFonts w:cstheme="minorHAnsi"/>
                <w:color w:val="FFFFFF" w:themeColor="background1"/>
                <w:szCs w:val="18"/>
              </w:rPr>
              <w:t>Environmental conditions</w:t>
            </w:r>
            <w:r w:rsidRPr="003D1F8A">
              <w:rPr>
                <w:color w:val="FFFFFF" w:themeColor="background1"/>
                <w:sz w:val="20"/>
                <w:szCs w:val="14"/>
              </w:rPr>
              <w:t xml:space="preserve"> </w:t>
            </w:r>
          </w:p>
        </w:tc>
      </w:tr>
      <w:tr w:rsidR="00D1692D" w:rsidRPr="00D378DA" w14:paraId="71770B07"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FFFFFF" w:themeFill="background1"/>
          </w:tcPr>
          <w:p w14:paraId="6E2A8D2E" w14:textId="0A5524B3" w:rsidR="00D1692D" w:rsidRPr="00DC13A1" w:rsidRDefault="00331332" w:rsidP="00331332">
            <w:pPr>
              <w:spacing w:before="20" w:after="20"/>
              <w:rPr>
                <w:b w:val="0"/>
                <w:bCs w:val="0"/>
                <w:sz w:val="20"/>
                <w:szCs w:val="14"/>
              </w:rPr>
            </w:pPr>
            <w:r w:rsidRPr="00331332">
              <w:rPr>
                <w:b w:val="0"/>
                <w:bCs w:val="0"/>
                <w:sz w:val="20"/>
                <w:szCs w:val="14"/>
              </w:rPr>
              <w:t>This test will be executed in an automated way</w:t>
            </w:r>
            <w:r w:rsidR="00C84844">
              <w:rPr>
                <w:b w:val="0"/>
                <w:bCs w:val="0"/>
                <w:sz w:val="20"/>
                <w:szCs w:val="14"/>
              </w:rPr>
              <w:t xml:space="preserve"> </w:t>
            </w:r>
            <w:r w:rsidRPr="00331332">
              <w:rPr>
                <w:b w:val="0"/>
                <w:bCs w:val="0"/>
                <w:sz w:val="20"/>
                <w:szCs w:val="14"/>
              </w:rPr>
              <w:t>and in a temperature controlled environment</w:t>
            </w:r>
          </w:p>
        </w:tc>
      </w:tr>
      <w:tr w:rsidR="00D1692D" w:rsidRPr="00D378DA" w14:paraId="33B96F1A"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514E4E" w:themeFill="accent3" w:themeFillShade="BF"/>
          </w:tcPr>
          <w:p w14:paraId="7EEF0C57" w14:textId="77777777" w:rsidR="00D1692D" w:rsidRPr="00D378DA" w:rsidRDefault="00D1692D">
            <w:pPr>
              <w:pStyle w:val="Table-small"/>
              <w:rPr>
                <w:rFonts w:cstheme="minorHAnsi"/>
                <w:sz w:val="22"/>
                <w:szCs w:val="18"/>
              </w:rPr>
            </w:pPr>
            <w:r>
              <w:rPr>
                <w:rFonts w:cstheme="minorHAnsi"/>
                <w:color w:val="FFFFFF" w:themeColor="background1"/>
                <w:sz w:val="22"/>
                <w:szCs w:val="18"/>
              </w:rPr>
              <w:t>Test Procedure</w:t>
            </w:r>
          </w:p>
        </w:tc>
      </w:tr>
      <w:tr w:rsidR="00D1692D" w:rsidRPr="00D378DA" w14:paraId="1D2B4D31"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2" w:type="dxa"/>
            <w:shd w:val="clear" w:color="auto" w:fill="C5C2C2" w:themeFill="accent3" w:themeFillTint="66"/>
          </w:tcPr>
          <w:p w14:paraId="6BE7F7E8" w14:textId="77777777" w:rsidR="00D1692D" w:rsidRPr="00836085" w:rsidRDefault="00D1692D">
            <w:pPr>
              <w:pStyle w:val="Table-small"/>
              <w:rPr>
                <w:rFonts w:cstheme="minorHAnsi"/>
                <w:sz w:val="22"/>
                <w:szCs w:val="18"/>
              </w:rPr>
            </w:pPr>
            <w:r w:rsidRPr="00836085">
              <w:rPr>
                <w:rFonts w:cstheme="minorHAnsi"/>
                <w:sz w:val="22"/>
                <w:szCs w:val="18"/>
              </w:rPr>
              <w:t>Step</w:t>
            </w:r>
          </w:p>
        </w:tc>
        <w:tc>
          <w:tcPr>
            <w:tcW w:w="6475" w:type="dxa"/>
            <w:gridSpan w:val="3"/>
            <w:shd w:val="clear" w:color="auto" w:fill="C5C2C2" w:themeFill="accent3" w:themeFillTint="66"/>
          </w:tcPr>
          <w:p w14:paraId="3D1E79B7" w14:textId="77777777" w:rsidR="00D1692D" w:rsidRPr="00836085" w:rsidRDefault="00D1692D">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Action</w:t>
            </w:r>
          </w:p>
        </w:tc>
        <w:tc>
          <w:tcPr>
            <w:tcW w:w="996" w:type="dxa"/>
            <w:gridSpan w:val="2"/>
            <w:shd w:val="clear" w:color="auto" w:fill="C5C2C2" w:themeFill="accent3" w:themeFillTint="66"/>
          </w:tcPr>
          <w:p w14:paraId="553033D3" w14:textId="77777777" w:rsidR="00D1692D" w:rsidRPr="00836085" w:rsidRDefault="00D1692D">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Register parameter</w:t>
            </w:r>
          </w:p>
        </w:tc>
        <w:tc>
          <w:tcPr>
            <w:tcW w:w="996" w:type="dxa"/>
            <w:gridSpan w:val="2"/>
            <w:shd w:val="clear" w:color="auto" w:fill="C5C2C2" w:themeFill="accent3" w:themeFillTint="66"/>
          </w:tcPr>
          <w:p w14:paraId="35411765" w14:textId="77777777" w:rsidR="00D1692D" w:rsidRPr="00836085" w:rsidRDefault="00D1692D">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Value</w:t>
            </w:r>
          </w:p>
        </w:tc>
      </w:tr>
      <w:tr w:rsidR="00843825" w:rsidRPr="00D378DA" w14:paraId="3213CCD3" w14:textId="77777777" w:rsidTr="00BE6C7F">
        <w:tc>
          <w:tcPr>
            <w:cnfStyle w:val="001000000000" w:firstRow="0" w:lastRow="0" w:firstColumn="1" w:lastColumn="0" w:oddVBand="0" w:evenVBand="0" w:oddHBand="0" w:evenHBand="0" w:firstRowFirstColumn="0" w:firstRowLastColumn="0" w:lastRowFirstColumn="0" w:lastRowLastColumn="0"/>
            <w:tcW w:w="1162" w:type="dxa"/>
            <w:shd w:val="clear" w:color="auto" w:fill="FFFFFF" w:themeFill="background1"/>
            <w:vAlign w:val="center"/>
          </w:tcPr>
          <w:p w14:paraId="213D1FED" w14:textId="7F6D8CB6" w:rsidR="00843825" w:rsidRPr="00A057C8" w:rsidRDefault="00973F8C" w:rsidP="00BE6C7F">
            <w:pPr>
              <w:pStyle w:val="Table-small"/>
              <w:rPr>
                <w:rFonts w:cstheme="minorHAnsi"/>
                <w:b w:val="0"/>
                <w:bCs w:val="0"/>
                <w:szCs w:val="20"/>
              </w:rPr>
            </w:pPr>
            <w:r w:rsidRPr="00A057C8">
              <w:t>1.</w:t>
            </w:r>
          </w:p>
        </w:tc>
        <w:tc>
          <w:tcPr>
            <w:tcW w:w="6475" w:type="dxa"/>
            <w:gridSpan w:val="3"/>
            <w:shd w:val="clear" w:color="auto" w:fill="FFFFFF" w:themeFill="background1"/>
            <w:vAlign w:val="center"/>
          </w:tcPr>
          <w:p w14:paraId="40FE99BE" w14:textId="739F81AB" w:rsidR="00843825" w:rsidRPr="00D378DA" w:rsidRDefault="00843825" w:rsidP="00843825">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Beginning of LDO loop</w:t>
            </w:r>
          </w:p>
        </w:tc>
        <w:tc>
          <w:tcPr>
            <w:tcW w:w="996" w:type="dxa"/>
            <w:gridSpan w:val="2"/>
            <w:shd w:val="clear" w:color="auto" w:fill="FFFFFF" w:themeFill="background1"/>
            <w:vAlign w:val="center"/>
          </w:tcPr>
          <w:p w14:paraId="025CF547" w14:textId="493E7D2C" w:rsidR="00843825" w:rsidRPr="00D378DA" w:rsidRDefault="00843825" w:rsidP="00843825">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996" w:type="dxa"/>
            <w:gridSpan w:val="2"/>
            <w:shd w:val="clear" w:color="auto" w:fill="FFFFFF" w:themeFill="background1"/>
            <w:vAlign w:val="center"/>
          </w:tcPr>
          <w:p w14:paraId="433A63CF" w14:textId="7D54EB28" w:rsidR="00843825" w:rsidRPr="00D378DA" w:rsidRDefault="00843825" w:rsidP="00843825">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843825" w:rsidRPr="00D378DA" w14:paraId="7974950C"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2" w:type="dxa"/>
            <w:shd w:val="clear" w:color="auto" w:fill="FFFFFF" w:themeFill="background1"/>
            <w:vAlign w:val="center"/>
          </w:tcPr>
          <w:p w14:paraId="3CA59637" w14:textId="757CB100" w:rsidR="00843825" w:rsidRPr="00A057C8" w:rsidRDefault="00973F8C" w:rsidP="00BE6C7F">
            <w:pPr>
              <w:pStyle w:val="Table-small"/>
              <w:rPr>
                <w:rFonts w:cstheme="minorHAnsi"/>
                <w:b w:val="0"/>
                <w:bCs w:val="0"/>
                <w:szCs w:val="20"/>
              </w:rPr>
            </w:pPr>
            <w:r w:rsidRPr="00A057C8">
              <w:t>1.1</w:t>
            </w:r>
            <w:r w:rsidR="00843825" w:rsidRPr="00A057C8">
              <w:t> </w:t>
            </w:r>
          </w:p>
        </w:tc>
        <w:tc>
          <w:tcPr>
            <w:tcW w:w="6475" w:type="dxa"/>
            <w:gridSpan w:val="3"/>
            <w:shd w:val="clear" w:color="auto" w:fill="FFFFFF" w:themeFill="background1"/>
            <w:vAlign w:val="center"/>
          </w:tcPr>
          <w:p w14:paraId="37809479" w14:textId="22AFA5ED" w:rsidR="00843825" w:rsidRDefault="00843825" w:rsidP="00843825">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Select the first (next) LDO</w:t>
            </w:r>
          </w:p>
        </w:tc>
        <w:tc>
          <w:tcPr>
            <w:tcW w:w="996" w:type="dxa"/>
            <w:gridSpan w:val="2"/>
            <w:shd w:val="clear" w:color="auto" w:fill="FFFFFF" w:themeFill="background1"/>
            <w:vAlign w:val="center"/>
          </w:tcPr>
          <w:p w14:paraId="5ACCAD4A" w14:textId="477D4067" w:rsidR="00843825" w:rsidRPr="00D378DA" w:rsidRDefault="00843825" w:rsidP="00843825">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996" w:type="dxa"/>
            <w:gridSpan w:val="2"/>
            <w:shd w:val="clear" w:color="auto" w:fill="FFFFFF" w:themeFill="background1"/>
            <w:vAlign w:val="center"/>
          </w:tcPr>
          <w:p w14:paraId="7920C6B9" w14:textId="2B1C77F3" w:rsidR="00843825" w:rsidRPr="00D378DA" w:rsidRDefault="00843825" w:rsidP="00843825">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D92815" w:rsidRPr="00D378DA" w14:paraId="0C498036"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56C91797" w14:textId="1128256B" w:rsidR="005F5297" w:rsidRPr="00BE6C7F" w:rsidRDefault="005F5297" w:rsidP="00973F8C">
            <w:pPr>
              <w:pStyle w:val="Table-small"/>
              <w:rPr>
                <w:b w:val="0"/>
                <w:bCs w:val="0"/>
              </w:rPr>
            </w:pPr>
            <w:r w:rsidRPr="00A057C8">
              <w:t>1.2</w:t>
            </w:r>
          </w:p>
        </w:tc>
        <w:tc>
          <w:tcPr>
            <w:tcW w:w="0" w:type="dxa"/>
            <w:gridSpan w:val="3"/>
            <w:shd w:val="clear" w:color="auto" w:fill="FFFFFF" w:themeFill="background1"/>
            <w:vAlign w:val="center"/>
          </w:tcPr>
          <w:p w14:paraId="7B9AEB32" w14:textId="519AD0AE" w:rsidR="005F5297" w:rsidRDefault="005F5297" w:rsidP="00843825">
            <w:pPr>
              <w:pStyle w:val="Table-small"/>
              <w:cnfStyle w:val="000000000000" w:firstRow="0" w:lastRow="0" w:firstColumn="0" w:lastColumn="0" w:oddVBand="0" w:evenVBand="0" w:oddHBand="0" w:evenHBand="0" w:firstRowFirstColumn="0" w:firstRowLastColumn="0" w:lastRowFirstColumn="0" w:lastRowLastColumn="0"/>
            </w:pPr>
            <w:r>
              <w:t>Reset switch matrix</w:t>
            </w:r>
          </w:p>
        </w:tc>
        <w:tc>
          <w:tcPr>
            <w:tcW w:w="0" w:type="dxa"/>
            <w:gridSpan w:val="2"/>
            <w:shd w:val="clear" w:color="auto" w:fill="FFFFFF" w:themeFill="background1"/>
            <w:vAlign w:val="center"/>
          </w:tcPr>
          <w:p w14:paraId="013DDA39" w14:textId="77777777" w:rsidR="005F5297" w:rsidRDefault="005F5297" w:rsidP="00843825">
            <w:pPr>
              <w:pStyle w:val="Table-small"/>
              <w:cnfStyle w:val="000000000000" w:firstRow="0" w:lastRow="0" w:firstColumn="0" w:lastColumn="0" w:oddVBand="0" w:evenVBand="0" w:oddHBand="0" w:evenHBand="0" w:firstRowFirstColumn="0" w:firstRowLastColumn="0" w:lastRowFirstColumn="0" w:lastRowLastColumn="0"/>
            </w:pPr>
          </w:p>
        </w:tc>
        <w:tc>
          <w:tcPr>
            <w:tcW w:w="0" w:type="dxa"/>
            <w:gridSpan w:val="2"/>
            <w:shd w:val="clear" w:color="auto" w:fill="FFFFFF" w:themeFill="background1"/>
            <w:vAlign w:val="center"/>
          </w:tcPr>
          <w:p w14:paraId="3CE97654" w14:textId="77777777" w:rsidR="005F5297" w:rsidRDefault="005F5297" w:rsidP="00843825">
            <w:pPr>
              <w:pStyle w:val="Table-small"/>
              <w:cnfStyle w:val="000000000000" w:firstRow="0" w:lastRow="0" w:firstColumn="0" w:lastColumn="0" w:oddVBand="0" w:evenVBand="0" w:oddHBand="0" w:evenHBand="0" w:firstRowFirstColumn="0" w:firstRowLastColumn="0" w:lastRowFirstColumn="0" w:lastRowLastColumn="0"/>
            </w:pPr>
          </w:p>
        </w:tc>
      </w:tr>
      <w:tr w:rsidR="007C70C3" w:rsidRPr="00D378DA" w14:paraId="1FB99B2A"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2" w:type="dxa"/>
            <w:shd w:val="clear" w:color="auto" w:fill="FFFFFF" w:themeFill="background1"/>
            <w:vAlign w:val="center"/>
          </w:tcPr>
          <w:p w14:paraId="6CE638E3" w14:textId="33929A63" w:rsidR="007C70C3" w:rsidRPr="00BE6C7F" w:rsidRDefault="007C70C3" w:rsidP="007C70C3">
            <w:pPr>
              <w:pStyle w:val="Table-small"/>
              <w:rPr>
                <w:b w:val="0"/>
                <w:bCs w:val="0"/>
              </w:rPr>
            </w:pPr>
            <w:r w:rsidRPr="00A057C8">
              <w:lastRenderedPageBreak/>
              <w:t>1.</w:t>
            </w:r>
            <w:r w:rsidR="001C227B" w:rsidRPr="00A057C8">
              <w:t>3</w:t>
            </w:r>
          </w:p>
        </w:tc>
        <w:tc>
          <w:tcPr>
            <w:tcW w:w="6475" w:type="dxa"/>
            <w:gridSpan w:val="3"/>
            <w:shd w:val="clear" w:color="auto" w:fill="FFFFFF" w:themeFill="background1"/>
            <w:vAlign w:val="center"/>
          </w:tcPr>
          <w:p w14:paraId="57215865" w14:textId="288E6F47" w:rsidR="007C70C3" w:rsidRDefault="007C70C3" w:rsidP="007C70C3">
            <w:pPr>
              <w:pStyle w:val="Table-small"/>
              <w:cnfStyle w:val="000000100000" w:firstRow="0" w:lastRow="0" w:firstColumn="0" w:lastColumn="0" w:oddVBand="0" w:evenVBand="0" w:oddHBand="1" w:evenHBand="0" w:firstRowFirstColumn="0" w:firstRowLastColumn="0" w:lastRowFirstColumn="0" w:lastRowLastColumn="0"/>
            </w:pPr>
            <w:r>
              <w:t>Connect SMU to LDO pin on DUT</w:t>
            </w:r>
          </w:p>
        </w:tc>
        <w:tc>
          <w:tcPr>
            <w:tcW w:w="996" w:type="dxa"/>
            <w:gridSpan w:val="2"/>
            <w:shd w:val="clear" w:color="auto" w:fill="FFFFFF" w:themeFill="background1"/>
            <w:vAlign w:val="center"/>
          </w:tcPr>
          <w:p w14:paraId="35490551" w14:textId="611813DD" w:rsidR="007C70C3" w:rsidRDefault="007C70C3" w:rsidP="007C70C3">
            <w:pPr>
              <w:pStyle w:val="Table-small"/>
              <w:cnfStyle w:val="000000100000" w:firstRow="0" w:lastRow="0" w:firstColumn="0" w:lastColumn="0" w:oddVBand="0" w:evenVBand="0" w:oddHBand="1" w:evenHBand="0" w:firstRowFirstColumn="0" w:firstRowLastColumn="0" w:lastRowFirstColumn="0" w:lastRowLastColumn="0"/>
            </w:pPr>
            <w:r>
              <w:fldChar w:fldCharType="begin"/>
            </w:r>
            <w:r>
              <w:instrText xml:space="preserve"> REF _Ref211241383 \h </w:instrText>
            </w:r>
            <w:r w:rsidR="00A057C8">
              <w:instrText xml:space="preserve"> \* MERGEFORMAT </w:instrText>
            </w:r>
            <w:r>
              <w:fldChar w:fldCharType="separate"/>
            </w:r>
            <w:r w:rsidR="00AA08B9">
              <w:rPr>
                <w:lang w:eastAsia="en-US"/>
              </w:rPr>
              <w:t>T0010: Block Sweep</w:t>
            </w:r>
            <w:r>
              <w:fldChar w:fldCharType="end"/>
            </w:r>
            <w:r>
              <w:t>: Block specification</w:t>
            </w:r>
          </w:p>
        </w:tc>
        <w:tc>
          <w:tcPr>
            <w:tcW w:w="996" w:type="dxa"/>
            <w:gridSpan w:val="2"/>
            <w:shd w:val="clear" w:color="auto" w:fill="FFFFFF" w:themeFill="background1"/>
            <w:vAlign w:val="center"/>
          </w:tcPr>
          <w:p w14:paraId="4D5DBA1C" w14:textId="77777777" w:rsidR="007C70C3" w:rsidRDefault="007C70C3" w:rsidP="007C70C3">
            <w:pPr>
              <w:pStyle w:val="Table-small"/>
              <w:cnfStyle w:val="000000100000" w:firstRow="0" w:lastRow="0" w:firstColumn="0" w:lastColumn="0" w:oddVBand="0" w:evenVBand="0" w:oddHBand="1" w:evenHBand="0" w:firstRowFirstColumn="0" w:firstRowLastColumn="0" w:lastRowFirstColumn="0" w:lastRowLastColumn="0"/>
            </w:pPr>
          </w:p>
        </w:tc>
      </w:tr>
      <w:tr w:rsidR="007B617F" w:rsidRPr="00D378DA" w14:paraId="5317D0FF" w14:textId="77777777" w:rsidTr="00267686">
        <w:tc>
          <w:tcPr>
            <w:cnfStyle w:val="001000000000" w:firstRow="0" w:lastRow="0" w:firstColumn="1" w:lastColumn="0" w:oddVBand="0" w:evenVBand="0" w:oddHBand="0" w:evenHBand="0" w:firstRowFirstColumn="0" w:firstRowLastColumn="0" w:lastRowFirstColumn="0" w:lastRowLastColumn="0"/>
            <w:tcW w:w="1162" w:type="dxa"/>
            <w:vMerge w:val="restart"/>
            <w:shd w:val="clear" w:color="auto" w:fill="FFFFFF" w:themeFill="background1"/>
            <w:vAlign w:val="center"/>
          </w:tcPr>
          <w:p w14:paraId="59D23786" w14:textId="25F2ECAD" w:rsidR="00A057C8" w:rsidRPr="00BE6C7F" w:rsidRDefault="00A057C8" w:rsidP="001C227B">
            <w:pPr>
              <w:pStyle w:val="Table-small"/>
              <w:rPr>
                <w:b w:val="0"/>
                <w:bCs w:val="0"/>
              </w:rPr>
            </w:pPr>
            <w:r w:rsidRPr="00A057C8">
              <w:t>1.4</w:t>
            </w:r>
          </w:p>
        </w:tc>
        <w:tc>
          <w:tcPr>
            <w:tcW w:w="6475" w:type="dxa"/>
            <w:gridSpan w:val="3"/>
            <w:vMerge w:val="restart"/>
            <w:shd w:val="clear" w:color="auto" w:fill="FFFFFF" w:themeFill="background1"/>
            <w:vAlign w:val="center"/>
          </w:tcPr>
          <w:p w14:paraId="70A8F91A" w14:textId="1C64575F" w:rsidR="00A057C8" w:rsidRDefault="00A057C8" w:rsidP="001C227B">
            <w:pPr>
              <w:pStyle w:val="Table-small"/>
              <w:cnfStyle w:val="000000000000" w:firstRow="0" w:lastRow="0" w:firstColumn="0" w:lastColumn="0" w:oddVBand="0" w:evenVBand="0" w:oddHBand="0" w:evenHBand="0" w:firstRowFirstColumn="0" w:firstRowLastColumn="0" w:lastRowFirstColumn="0" w:lastRowLastColumn="0"/>
            </w:pPr>
            <w:r>
              <w:t>Configure SMU</w:t>
            </w:r>
          </w:p>
        </w:tc>
        <w:tc>
          <w:tcPr>
            <w:tcW w:w="996" w:type="dxa"/>
            <w:gridSpan w:val="2"/>
            <w:shd w:val="clear" w:color="auto" w:fill="FFFFFF" w:themeFill="background1"/>
            <w:vAlign w:val="center"/>
          </w:tcPr>
          <w:p w14:paraId="1D694A17" w14:textId="5078A357" w:rsidR="00A057C8" w:rsidRDefault="00A057C8" w:rsidP="001C227B">
            <w:pPr>
              <w:pStyle w:val="Table-small"/>
              <w:cnfStyle w:val="000000000000" w:firstRow="0" w:lastRow="0" w:firstColumn="0" w:lastColumn="0" w:oddVBand="0" w:evenVBand="0" w:oddHBand="0" w:evenHBand="0" w:firstRowFirstColumn="0" w:firstRowLastColumn="0" w:lastRowFirstColumn="0" w:lastRowLastColumn="0"/>
            </w:pPr>
            <w:r>
              <w:t>Mode</w:t>
            </w:r>
          </w:p>
        </w:tc>
        <w:tc>
          <w:tcPr>
            <w:tcW w:w="996" w:type="dxa"/>
            <w:gridSpan w:val="2"/>
            <w:shd w:val="clear" w:color="auto" w:fill="FFFFFF" w:themeFill="background1"/>
            <w:vAlign w:val="center"/>
          </w:tcPr>
          <w:p w14:paraId="6B4C20B5" w14:textId="3F1F138D" w:rsidR="00A057C8" w:rsidRDefault="00A057C8" w:rsidP="001C227B">
            <w:pPr>
              <w:pStyle w:val="Table-small"/>
              <w:cnfStyle w:val="000000000000" w:firstRow="0" w:lastRow="0" w:firstColumn="0" w:lastColumn="0" w:oddVBand="0" w:evenVBand="0" w:oddHBand="0" w:evenHBand="0" w:firstRowFirstColumn="0" w:firstRowLastColumn="0" w:lastRowFirstColumn="0" w:lastRowLastColumn="0"/>
            </w:pPr>
            <w:r>
              <w:t>Current</w:t>
            </w:r>
          </w:p>
        </w:tc>
      </w:tr>
      <w:tr w:rsidR="007B617F" w:rsidRPr="00D378DA" w14:paraId="41DDF6F4"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2" w:type="dxa"/>
            <w:vMerge/>
            <w:shd w:val="clear" w:color="auto" w:fill="FFFFFF" w:themeFill="background1"/>
            <w:vAlign w:val="center"/>
          </w:tcPr>
          <w:p w14:paraId="6E8F286D" w14:textId="77777777" w:rsidR="00A057C8" w:rsidRPr="00BE6C7F" w:rsidRDefault="00A057C8" w:rsidP="00CC2052">
            <w:pPr>
              <w:pStyle w:val="Table-small"/>
              <w:rPr>
                <w:b w:val="0"/>
                <w:bCs w:val="0"/>
              </w:rPr>
            </w:pPr>
          </w:p>
        </w:tc>
        <w:tc>
          <w:tcPr>
            <w:tcW w:w="6475" w:type="dxa"/>
            <w:gridSpan w:val="3"/>
            <w:vMerge/>
            <w:shd w:val="clear" w:color="auto" w:fill="FFFFFF" w:themeFill="background1"/>
            <w:vAlign w:val="center"/>
          </w:tcPr>
          <w:p w14:paraId="050ECF31" w14:textId="77777777" w:rsidR="00A057C8" w:rsidRDefault="00A057C8" w:rsidP="00CC2052">
            <w:pPr>
              <w:pStyle w:val="Table-small"/>
              <w:cnfStyle w:val="000000100000" w:firstRow="0" w:lastRow="0" w:firstColumn="0" w:lastColumn="0" w:oddVBand="0" w:evenVBand="0" w:oddHBand="1" w:evenHBand="0" w:firstRowFirstColumn="0" w:firstRowLastColumn="0" w:lastRowFirstColumn="0" w:lastRowLastColumn="0"/>
            </w:pPr>
          </w:p>
        </w:tc>
        <w:tc>
          <w:tcPr>
            <w:tcW w:w="996" w:type="dxa"/>
            <w:gridSpan w:val="2"/>
            <w:shd w:val="clear" w:color="auto" w:fill="FFFFFF" w:themeFill="background1"/>
            <w:vAlign w:val="center"/>
          </w:tcPr>
          <w:p w14:paraId="242F4C5D" w14:textId="3EC67A08" w:rsidR="00A057C8" w:rsidRDefault="00A057C8" w:rsidP="00CC2052">
            <w:pPr>
              <w:pStyle w:val="Table-small"/>
              <w:cnfStyle w:val="000000100000" w:firstRow="0" w:lastRow="0" w:firstColumn="0" w:lastColumn="0" w:oddVBand="0" w:evenVBand="0" w:oddHBand="1" w:evenHBand="0" w:firstRowFirstColumn="0" w:firstRowLastColumn="0" w:lastRowFirstColumn="0" w:lastRowLastColumn="0"/>
            </w:pPr>
            <w:r>
              <w:t>Current level</w:t>
            </w:r>
          </w:p>
        </w:tc>
        <w:tc>
          <w:tcPr>
            <w:tcW w:w="996" w:type="dxa"/>
            <w:gridSpan w:val="2"/>
            <w:shd w:val="clear" w:color="auto" w:fill="FFFFFF" w:themeFill="background1"/>
            <w:vAlign w:val="center"/>
          </w:tcPr>
          <w:p w14:paraId="45916327" w14:textId="5F446BA2" w:rsidR="00A057C8" w:rsidRDefault="00A057C8" w:rsidP="00CC2052">
            <w:pPr>
              <w:pStyle w:val="Table-small"/>
              <w:cnfStyle w:val="000000100000" w:firstRow="0" w:lastRow="0" w:firstColumn="0" w:lastColumn="0" w:oddVBand="0" w:evenVBand="0" w:oddHBand="1" w:evenHBand="0" w:firstRowFirstColumn="0" w:firstRowLastColumn="0" w:lastRowFirstColumn="0" w:lastRowLastColumn="0"/>
            </w:pPr>
            <w:r>
              <w:t>0 mA</w:t>
            </w:r>
          </w:p>
        </w:tc>
      </w:tr>
      <w:tr w:rsidR="007B617F" w:rsidRPr="00D378DA" w14:paraId="27995C41" w14:textId="77777777" w:rsidTr="00267686">
        <w:tc>
          <w:tcPr>
            <w:cnfStyle w:val="001000000000" w:firstRow="0" w:lastRow="0" w:firstColumn="1" w:lastColumn="0" w:oddVBand="0" w:evenVBand="0" w:oddHBand="0" w:evenHBand="0" w:firstRowFirstColumn="0" w:firstRowLastColumn="0" w:lastRowFirstColumn="0" w:lastRowLastColumn="0"/>
            <w:tcW w:w="1162" w:type="dxa"/>
            <w:vMerge/>
            <w:shd w:val="clear" w:color="auto" w:fill="FFFFFF" w:themeFill="background1"/>
            <w:vAlign w:val="center"/>
          </w:tcPr>
          <w:p w14:paraId="2A210612" w14:textId="77777777" w:rsidR="00A057C8" w:rsidRPr="00BE6C7F" w:rsidRDefault="00A057C8" w:rsidP="00CC2052">
            <w:pPr>
              <w:pStyle w:val="Table-small"/>
              <w:rPr>
                <w:b w:val="0"/>
                <w:bCs w:val="0"/>
              </w:rPr>
            </w:pPr>
          </w:p>
        </w:tc>
        <w:tc>
          <w:tcPr>
            <w:tcW w:w="6475" w:type="dxa"/>
            <w:gridSpan w:val="3"/>
            <w:vMerge/>
            <w:shd w:val="clear" w:color="auto" w:fill="FFFFFF" w:themeFill="background1"/>
            <w:vAlign w:val="center"/>
          </w:tcPr>
          <w:p w14:paraId="4FF29A3C" w14:textId="77777777" w:rsidR="00A057C8" w:rsidRDefault="00A057C8" w:rsidP="00CC2052">
            <w:pPr>
              <w:pStyle w:val="Table-small"/>
              <w:cnfStyle w:val="000000000000" w:firstRow="0" w:lastRow="0" w:firstColumn="0" w:lastColumn="0" w:oddVBand="0" w:evenVBand="0" w:oddHBand="0" w:evenHBand="0" w:firstRowFirstColumn="0" w:firstRowLastColumn="0" w:lastRowFirstColumn="0" w:lastRowLastColumn="0"/>
            </w:pPr>
          </w:p>
        </w:tc>
        <w:tc>
          <w:tcPr>
            <w:tcW w:w="996" w:type="dxa"/>
            <w:gridSpan w:val="2"/>
            <w:shd w:val="clear" w:color="auto" w:fill="FFFFFF" w:themeFill="background1"/>
            <w:vAlign w:val="center"/>
          </w:tcPr>
          <w:p w14:paraId="2913C465" w14:textId="5EE200D0" w:rsidR="00A057C8" w:rsidRDefault="00A057C8" w:rsidP="00CC2052">
            <w:pPr>
              <w:pStyle w:val="Table-small"/>
              <w:cnfStyle w:val="000000000000" w:firstRow="0" w:lastRow="0" w:firstColumn="0" w:lastColumn="0" w:oddVBand="0" w:evenVBand="0" w:oddHBand="0" w:evenHBand="0" w:firstRowFirstColumn="0" w:firstRowLastColumn="0" w:lastRowFirstColumn="0" w:lastRowLastColumn="0"/>
            </w:pPr>
            <w:r>
              <w:t>Current range</w:t>
            </w:r>
          </w:p>
        </w:tc>
        <w:tc>
          <w:tcPr>
            <w:tcW w:w="996" w:type="dxa"/>
            <w:gridSpan w:val="2"/>
            <w:shd w:val="clear" w:color="auto" w:fill="FFFFFF" w:themeFill="background1"/>
            <w:vAlign w:val="center"/>
          </w:tcPr>
          <w:p w14:paraId="76620CF0" w14:textId="1F461909" w:rsidR="00A057C8" w:rsidRDefault="00A057C8" w:rsidP="00CC2052">
            <w:pPr>
              <w:pStyle w:val="Table-small"/>
              <w:cnfStyle w:val="000000000000" w:firstRow="0" w:lastRow="0" w:firstColumn="0" w:lastColumn="0" w:oddVBand="0" w:evenVBand="0" w:oddHBand="0" w:evenHBand="0" w:firstRowFirstColumn="0" w:firstRowLastColumn="0" w:lastRowFirstColumn="0" w:lastRowLastColumn="0"/>
            </w:pPr>
            <w:r>
              <w:t>20 mA</w:t>
            </w:r>
          </w:p>
        </w:tc>
      </w:tr>
      <w:tr w:rsidR="007B617F" w:rsidRPr="00D378DA" w14:paraId="68D29E4C"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2" w:type="dxa"/>
            <w:vMerge/>
            <w:shd w:val="clear" w:color="auto" w:fill="FFFFFF" w:themeFill="background1"/>
            <w:vAlign w:val="center"/>
          </w:tcPr>
          <w:p w14:paraId="353FDB09" w14:textId="77777777" w:rsidR="00A057C8" w:rsidRPr="00BE6C7F" w:rsidRDefault="00A057C8" w:rsidP="00CC2052">
            <w:pPr>
              <w:pStyle w:val="Table-small"/>
              <w:rPr>
                <w:b w:val="0"/>
                <w:bCs w:val="0"/>
              </w:rPr>
            </w:pPr>
          </w:p>
        </w:tc>
        <w:tc>
          <w:tcPr>
            <w:tcW w:w="6475" w:type="dxa"/>
            <w:gridSpan w:val="3"/>
            <w:vMerge/>
            <w:shd w:val="clear" w:color="auto" w:fill="FFFFFF" w:themeFill="background1"/>
            <w:vAlign w:val="center"/>
          </w:tcPr>
          <w:p w14:paraId="6DC2BD9C" w14:textId="77777777" w:rsidR="00A057C8" w:rsidRDefault="00A057C8" w:rsidP="00CC2052">
            <w:pPr>
              <w:pStyle w:val="Table-small"/>
              <w:cnfStyle w:val="000000100000" w:firstRow="0" w:lastRow="0" w:firstColumn="0" w:lastColumn="0" w:oddVBand="0" w:evenVBand="0" w:oddHBand="1" w:evenHBand="0" w:firstRowFirstColumn="0" w:firstRowLastColumn="0" w:lastRowFirstColumn="0" w:lastRowLastColumn="0"/>
            </w:pPr>
          </w:p>
        </w:tc>
        <w:tc>
          <w:tcPr>
            <w:tcW w:w="996" w:type="dxa"/>
            <w:gridSpan w:val="2"/>
            <w:shd w:val="clear" w:color="auto" w:fill="FFFFFF" w:themeFill="background1"/>
            <w:vAlign w:val="center"/>
          </w:tcPr>
          <w:p w14:paraId="62F1059A" w14:textId="6EEF99E2" w:rsidR="00A057C8" w:rsidRDefault="00A057C8" w:rsidP="00CC2052">
            <w:pPr>
              <w:pStyle w:val="Table-small"/>
              <w:cnfStyle w:val="000000100000" w:firstRow="0" w:lastRow="0" w:firstColumn="0" w:lastColumn="0" w:oddVBand="0" w:evenVBand="0" w:oddHBand="1" w:evenHBand="0" w:firstRowFirstColumn="0" w:firstRowLastColumn="0" w:lastRowFirstColumn="0" w:lastRowLastColumn="0"/>
            </w:pPr>
            <w:r>
              <w:t>Voltage protection</w:t>
            </w:r>
          </w:p>
        </w:tc>
        <w:tc>
          <w:tcPr>
            <w:tcW w:w="996" w:type="dxa"/>
            <w:gridSpan w:val="2"/>
            <w:shd w:val="clear" w:color="auto" w:fill="FFFFFF" w:themeFill="background1"/>
            <w:vAlign w:val="center"/>
          </w:tcPr>
          <w:p w14:paraId="5370CF91" w14:textId="78EF5375" w:rsidR="00A057C8" w:rsidRDefault="00A057C8" w:rsidP="00CC2052">
            <w:pPr>
              <w:pStyle w:val="Table-small"/>
              <w:cnfStyle w:val="000000100000" w:firstRow="0" w:lastRow="0" w:firstColumn="0" w:lastColumn="0" w:oddVBand="0" w:evenVBand="0" w:oddHBand="1" w:evenHBand="0" w:firstRowFirstColumn="0" w:firstRowLastColumn="0" w:lastRowFirstColumn="0" w:lastRowLastColumn="0"/>
            </w:pPr>
            <w:r>
              <w:t>3.5 V</w:t>
            </w:r>
          </w:p>
        </w:tc>
      </w:tr>
      <w:tr w:rsidR="00CC2052" w:rsidRPr="00D378DA" w14:paraId="1D4B332F" w14:textId="77777777" w:rsidTr="00BE6C7F">
        <w:tc>
          <w:tcPr>
            <w:cnfStyle w:val="001000000000" w:firstRow="0" w:lastRow="0" w:firstColumn="1" w:lastColumn="0" w:oddVBand="0" w:evenVBand="0" w:oddHBand="0" w:evenHBand="0" w:firstRowFirstColumn="0" w:firstRowLastColumn="0" w:lastRowFirstColumn="0" w:lastRowLastColumn="0"/>
            <w:tcW w:w="1162" w:type="dxa"/>
            <w:shd w:val="clear" w:color="auto" w:fill="FFFFFF" w:themeFill="background1"/>
            <w:vAlign w:val="center"/>
          </w:tcPr>
          <w:p w14:paraId="37BFFFD1" w14:textId="6D6E495A" w:rsidR="00CC2052" w:rsidRPr="00BE6C7F" w:rsidRDefault="00CC2052" w:rsidP="00CC2052">
            <w:pPr>
              <w:pStyle w:val="Table-small"/>
              <w:rPr>
                <w:b w:val="0"/>
                <w:bCs w:val="0"/>
              </w:rPr>
            </w:pPr>
            <w:r w:rsidRPr="00A057C8">
              <w:t>1.</w:t>
            </w:r>
            <w:r w:rsidR="00655913" w:rsidRPr="00A057C8">
              <w:t>5</w:t>
            </w:r>
          </w:p>
        </w:tc>
        <w:tc>
          <w:tcPr>
            <w:tcW w:w="6475" w:type="dxa"/>
            <w:gridSpan w:val="3"/>
            <w:shd w:val="clear" w:color="auto" w:fill="FFFFFF" w:themeFill="background1"/>
            <w:vAlign w:val="center"/>
          </w:tcPr>
          <w:p w14:paraId="5BC5C805" w14:textId="63E19850" w:rsidR="00CC2052" w:rsidRDefault="00CC2052" w:rsidP="00CC2052">
            <w:pPr>
              <w:pStyle w:val="Table-small"/>
              <w:cnfStyle w:val="000000000000" w:firstRow="0" w:lastRow="0" w:firstColumn="0" w:lastColumn="0" w:oddVBand="0" w:evenVBand="0" w:oddHBand="0" w:evenHBand="0" w:firstRowFirstColumn="0" w:firstRowLastColumn="0" w:lastRowFirstColumn="0" w:lastRowLastColumn="0"/>
            </w:pPr>
            <w:r>
              <w:t>Enable the SMU</w:t>
            </w:r>
          </w:p>
        </w:tc>
        <w:tc>
          <w:tcPr>
            <w:tcW w:w="996" w:type="dxa"/>
            <w:gridSpan w:val="2"/>
            <w:shd w:val="clear" w:color="auto" w:fill="FFFFFF" w:themeFill="background1"/>
            <w:vAlign w:val="center"/>
          </w:tcPr>
          <w:p w14:paraId="4D975284" w14:textId="77777777" w:rsidR="00CC2052" w:rsidRDefault="00CC2052" w:rsidP="00CC2052">
            <w:pPr>
              <w:pStyle w:val="Table-small"/>
              <w:cnfStyle w:val="000000000000" w:firstRow="0" w:lastRow="0" w:firstColumn="0" w:lastColumn="0" w:oddVBand="0" w:evenVBand="0" w:oddHBand="0" w:evenHBand="0" w:firstRowFirstColumn="0" w:firstRowLastColumn="0" w:lastRowFirstColumn="0" w:lastRowLastColumn="0"/>
            </w:pPr>
          </w:p>
        </w:tc>
        <w:tc>
          <w:tcPr>
            <w:tcW w:w="996" w:type="dxa"/>
            <w:gridSpan w:val="2"/>
            <w:shd w:val="clear" w:color="auto" w:fill="FFFFFF" w:themeFill="background1"/>
            <w:vAlign w:val="center"/>
          </w:tcPr>
          <w:p w14:paraId="41455E9B" w14:textId="77777777" w:rsidR="00CC2052" w:rsidRDefault="00CC2052" w:rsidP="00CC2052">
            <w:pPr>
              <w:pStyle w:val="Table-small"/>
              <w:cnfStyle w:val="000000000000" w:firstRow="0" w:lastRow="0" w:firstColumn="0" w:lastColumn="0" w:oddVBand="0" w:evenVBand="0" w:oddHBand="0" w:evenHBand="0" w:firstRowFirstColumn="0" w:firstRowLastColumn="0" w:lastRowFirstColumn="0" w:lastRowLastColumn="0"/>
            </w:pPr>
          </w:p>
        </w:tc>
      </w:tr>
      <w:tr w:rsidR="00D92815" w:rsidRPr="00D378DA" w14:paraId="69914688"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14288E38" w14:textId="0FD1CBB8" w:rsidR="00CC2052" w:rsidRPr="00BE6C7F" w:rsidRDefault="00CC2052" w:rsidP="00CC2052">
            <w:pPr>
              <w:pStyle w:val="Table-small"/>
              <w:rPr>
                <w:b w:val="0"/>
                <w:bCs w:val="0"/>
              </w:rPr>
            </w:pPr>
            <w:r w:rsidRPr="00A057C8">
              <w:t>1.</w:t>
            </w:r>
            <w:r w:rsidR="00655913" w:rsidRPr="00A057C8">
              <w:t>6</w:t>
            </w:r>
          </w:p>
        </w:tc>
        <w:tc>
          <w:tcPr>
            <w:tcW w:w="0" w:type="dxa"/>
            <w:gridSpan w:val="3"/>
            <w:shd w:val="clear" w:color="auto" w:fill="FFFFFF" w:themeFill="background1"/>
            <w:vAlign w:val="center"/>
          </w:tcPr>
          <w:p w14:paraId="72E4B7C8" w14:textId="7985228C" w:rsidR="00CC2052" w:rsidRDefault="00CC2052" w:rsidP="00CC2052">
            <w:pPr>
              <w:pStyle w:val="Table-small"/>
              <w:cnfStyle w:val="000000100000" w:firstRow="0" w:lastRow="0" w:firstColumn="0" w:lastColumn="0" w:oddVBand="0" w:evenVBand="0" w:oddHBand="1" w:evenHBand="0" w:firstRowFirstColumn="0" w:firstRowLastColumn="0" w:lastRowFirstColumn="0" w:lastRowLastColumn="0"/>
            </w:pPr>
            <w:r>
              <w:t xml:space="preserve">Connect </w:t>
            </w:r>
            <w:r w:rsidR="00D22965">
              <w:t xml:space="preserve">the </w:t>
            </w:r>
            <w:r>
              <w:t>DMM to</w:t>
            </w:r>
            <w:r w:rsidR="00B240C1">
              <w:t xml:space="preserve"> GPIO 0 or 1</w:t>
            </w:r>
            <w:r w:rsidR="00B91F42">
              <w:t xml:space="preserve">, depending on which </w:t>
            </w:r>
            <w:r w:rsidR="00D22965">
              <w:t>pin the test mux can output the current LDO’s output.</w:t>
            </w:r>
            <w:commentRangeStart w:id="291"/>
            <w:commentRangeStart w:id="292"/>
            <w:r>
              <w:t xml:space="preserve"> </w:t>
            </w:r>
            <w:commentRangeEnd w:id="291"/>
            <w:r w:rsidR="005C6D06">
              <w:rPr>
                <w:rStyle w:val="CommentReference"/>
                <w:sz w:val="20"/>
              </w:rPr>
              <w:commentReference w:id="291"/>
            </w:r>
            <w:commentRangeEnd w:id="292"/>
            <w:r w:rsidR="00607DF1">
              <w:rPr>
                <w:rStyle w:val="CommentReference"/>
                <w:sz w:val="20"/>
              </w:rPr>
              <w:commentReference w:id="292"/>
            </w:r>
            <w:r>
              <w:t xml:space="preserve">if the LDO is </w:t>
            </w:r>
            <w:r w:rsidR="00E563AE">
              <w:t xml:space="preserve">not </w:t>
            </w:r>
            <w:r>
              <w:t xml:space="preserve">accessible </w:t>
            </w:r>
            <w:r w:rsidR="005C6D06">
              <w:t>via</w:t>
            </w:r>
            <w:r>
              <w:t xml:space="preserve"> the test </w:t>
            </w:r>
            <w:r w:rsidR="005305BB">
              <w:t>mux</w:t>
            </w:r>
            <w:r>
              <w:t>, do not use the DMM</w:t>
            </w:r>
            <w:r w:rsidR="00E563AE">
              <w:t xml:space="preserve"> and ignore this action.</w:t>
            </w:r>
          </w:p>
        </w:tc>
        <w:tc>
          <w:tcPr>
            <w:tcW w:w="0" w:type="dxa"/>
            <w:gridSpan w:val="2"/>
            <w:shd w:val="clear" w:color="auto" w:fill="FFFFFF" w:themeFill="background1"/>
            <w:vAlign w:val="center"/>
          </w:tcPr>
          <w:p w14:paraId="4B6B71C3" w14:textId="2F65AE90" w:rsidR="00CC2052" w:rsidRDefault="00CC2052" w:rsidP="00CC2052">
            <w:pPr>
              <w:pStyle w:val="Table-small"/>
              <w:cnfStyle w:val="000000100000" w:firstRow="0" w:lastRow="0" w:firstColumn="0" w:lastColumn="0" w:oddVBand="0" w:evenVBand="0" w:oddHBand="1" w:evenHBand="0" w:firstRowFirstColumn="0" w:firstRowLastColumn="0" w:lastRowFirstColumn="0" w:lastRowLastColumn="0"/>
            </w:pPr>
            <w:r>
              <w:fldChar w:fldCharType="begin"/>
            </w:r>
            <w:r>
              <w:instrText xml:space="preserve"> REF _Ref211241383 \h </w:instrText>
            </w:r>
            <w:r w:rsidR="00A057C8">
              <w:instrText xml:space="preserve"> \* MERGEFORMAT </w:instrText>
            </w:r>
            <w:r>
              <w:fldChar w:fldCharType="separate"/>
            </w:r>
            <w:r w:rsidR="00AA08B9">
              <w:rPr>
                <w:lang w:eastAsia="en-US"/>
              </w:rPr>
              <w:t>T0010: Block Sweep</w:t>
            </w:r>
            <w:r>
              <w:fldChar w:fldCharType="end"/>
            </w:r>
            <w:r>
              <w:t>: Block specification table</w:t>
            </w:r>
          </w:p>
        </w:tc>
        <w:tc>
          <w:tcPr>
            <w:tcW w:w="0" w:type="dxa"/>
            <w:gridSpan w:val="2"/>
            <w:shd w:val="clear" w:color="auto" w:fill="FFFFFF" w:themeFill="background1"/>
            <w:vAlign w:val="center"/>
          </w:tcPr>
          <w:p w14:paraId="73F81449" w14:textId="77777777" w:rsidR="00CC2052" w:rsidRDefault="00CC2052" w:rsidP="00CC2052">
            <w:pPr>
              <w:pStyle w:val="Table-small"/>
              <w:cnfStyle w:val="000000100000" w:firstRow="0" w:lastRow="0" w:firstColumn="0" w:lastColumn="0" w:oddVBand="0" w:evenVBand="0" w:oddHBand="1" w:evenHBand="0" w:firstRowFirstColumn="0" w:firstRowLastColumn="0" w:lastRowFirstColumn="0" w:lastRowLastColumn="0"/>
            </w:pPr>
          </w:p>
        </w:tc>
      </w:tr>
      <w:tr w:rsidR="00D92815" w:rsidRPr="00D378DA" w14:paraId="0C335AFB"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0886F8A8" w14:textId="27AE1171" w:rsidR="00CC2052" w:rsidRPr="00A057C8" w:rsidRDefault="00CC2052" w:rsidP="00BE6C7F">
            <w:pPr>
              <w:pStyle w:val="Table-small"/>
              <w:rPr>
                <w:rFonts w:cstheme="minorHAnsi"/>
                <w:b w:val="0"/>
                <w:bCs w:val="0"/>
                <w:szCs w:val="20"/>
              </w:rPr>
            </w:pPr>
            <w:r w:rsidRPr="00A057C8">
              <w:t>1.</w:t>
            </w:r>
            <w:r w:rsidR="00655913" w:rsidRPr="00A057C8">
              <w:t>7</w:t>
            </w:r>
            <w:r w:rsidRPr="00A057C8">
              <w:t> </w:t>
            </w:r>
          </w:p>
        </w:tc>
        <w:tc>
          <w:tcPr>
            <w:tcW w:w="0" w:type="dxa"/>
            <w:gridSpan w:val="3"/>
            <w:shd w:val="clear" w:color="auto" w:fill="FFFFFF" w:themeFill="background1"/>
            <w:vAlign w:val="center"/>
          </w:tcPr>
          <w:p w14:paraId="3CFDEBEB" w14:textId="006656AF" w:rsidR="00CC2052" w:rsidRDefault="00CC2052" w:rsidP="00CC2052">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Park state, without reset of the switch matrix</w:t>
            </w:r>
          </w:p>
        </w:tc>
        <w:tc>
          <w:tcPr>
            <w:tcW w:w="0" w:type="dxa"/>
            <w:gridSpan w:val="2"/>
            <w:shd w:val="clear" w:color="auto" w:fill="FFFFFF" w:themeFill="background1"/>
            <w:vAlign w:val="center"/>
          </w:tcPr>
          <w:p w14:paraId="74507A9F" w14:textId="50B8D35F" w:rsidR="00CC2052" w:rsidRPr="00D378DA" w:rsidRDefault="00CC2052" w:rsidP="00CC2052">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0" w:type="dxa"/>
            <w:gridSpan w:val="2"/>
            <w:shd w:val="clear" w:color="auto" w:fill="FFFFFF" w:themeFill="background1"/>
            <w:vAlign w:val="center"/>
          </w:tcPr>
          <w:p w14:paraId="4E7D2750" w14:textId="3A0BC386" w:rsidR="00CC2052" w:rsidRPr="00D378DA" w:rsidRDefault="00CC2052" w:rsidP="00CC2052">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CC2052" w:rsidRPr="00D378DA" w14:paraId="02133322"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2" w:type="dxa"/>
            <w:shd w:val="clear" w:color="auto" w:fill="FFFFFF" w:themeFill="background1"/>
            <w:vAlign w:val="center"/>
          </w:tcPr>
          <w:p w14:paraId="425E08B6" w14:textId="194117E1" w:rsidR="00CC2052" w:rsidRPr="00A057C8" w:rsidRDefault="00CC2052" w:rsidP="00BE6C7F">
            <w:pPr>
              <w:pStyle w:val="Table-small"/>
              <w:rPr>
                <w:rFonts w:cstheme="minorHAnsi"/>
                <w:b w:val="0"/>
                <w:bCs w:val="0"/>
                <w:szCs w:val="20"/>
              </w:rPr>
            </w:pPr>
            <w:r w:rsidRPr="00A057C8">
              <w:t>1.8 </w:t>
            </w:r>
          </w:p>
        </w:tc>
        <w:tc>
          <w:tcPr>
            <w:tcW w:w="6475" w:type="dxa"/>
            <w:gridSpan w:val="3"/>
            <w:shd w:val="clear" w:color="auto" w:fill="FFFFFF" w:themeFill="background1"/>
            <w:vAlign w:val="center"/>
          </w:tcPr>
          <w:p w14:paraId="2C80FEF7" w14:textId="58DF6D43" w:rsidR="00CC2052" w:rsidRDefault="00CC2052" w:rsidP="00CC205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Connect LDO</w:t>
            </w:r>
            <w:r w:rsidR="00653F2A">
              <w:t>’s</w:t>
            </w:r>
            <w:r>
              <w:t xml:space="preserve"> output to </w:t>
            </w:r>
            <w:r w:rsidR="00653F2A">
              <w:t>GPIO 0</w:t>
            </w:r>
            <w:r w:rsidR="00F421BC">
              <w:t xml:space="preserve"> or </w:t>
            </w:r>
            <w:r w:rsidR="00653F2A">
              <w:t xml:space="preserve">1 </w:t>
            </w:r>
            <w:commentRangeStart w:id="293"/>
            <w:commentRangeStart w:id="294"/>
            <w:r>
              <w:t xml:space="preserve">pin </w:t>
            </w:r>
            <w:commentRangeEnd w:id="293"/>
            <w:r w:rsidR="003B57F1">
              <w:rPr>
                <w:rStyle w:val="CommentReference"/>
                <w:sz w:val="20"/>
              </w:rPr>
              <w:commentReference w:id="293"/>
            </w:r>
            <w:commentRangeEnd w:id="294"/>
            <w:r w:rsidR="00521C85">
              <w:rPr>
                <w:rStyle w:val="CommentReference"/>
                <w:sz w:val="20"/>
              </w:rPr>
              <w:commentReference w:id="294"/>
            </w:r>
            <w:r>
              <w:t xml:space="preserve">through test </w:t>
            </w:r>
            <w:r w:rsidR="00521C85">
              <w:t>mux</w:t>
            </w:r>
            <w:r w:rsidR="00DC3DA8">
              <w:t xml:space="preserve">, if </w:t>
            </w:r>
            <w:r w:rsidR="00536746">
              <w:t xml:space="preserve">the LDO is accessible </w:t>
            </w:r>
            <w:r w:rsidR="00656EFA">
              <w:t>via</w:t>
            </w:r>
            <w:r w:rsidR="00536746">
              <w:t xml:space="preserve"> the test mux.</w:t>
            </w:r>
          </w:p>
        </w:tc>
        <w:tc>
          <w:tcPr>
            <w:tcW w:w="996" w:type="dxa"/>
            <w:gridSpan w:val="2"/>
            <w:shd w:val="clear" w:color="auto" w:fill="FFFFFF" w:themeFill="background1"/>
            <w:vAlign w:val="center"/>
          </w:tcPr>
          <w:p w14:paraId="6BC22331" w14:textId="23527E85" w:rsidR="00CC2052" w:rsidRPr="00D378DA" w:rsidRDefault="00CC2052" w:rsidP="00CC205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fldChar w:fldCharType="begin"/>
            </w:r>
            <w:r>
              <w:instrText xml:space="preserve"> REF _Ref211241383 \h </w:instrText>
            </w:r>
            <w:r w:rsidR="00A057C8">
              <w:instrText xml:space="preserve"> \* MERGEFORMAT </w:instrText>
            </w:r>
            <w:r>
              <w:fldChar w:fldCharType="separate"/>
            </w:r>
            <w:r w:rsidR="00AA08B9">
              <w:rPr>
                <w:lang w:eastAsia="en-US"/>
              </w:rPr>
              <w:t>T0010: Block Sweep</w:t>
            </w:r>
            <w:r>
              <w:fldChar w:fldCharType="end"/>
            </w:r>
            <w:r>
              <w:t>: Block specification table</w:t>
            </w:r>
          </w:p>
        </w:tc>
        <w:tc>
          <w:tcPr>
            <w:tcW w:w="996" w:type="dxa"/>
            <w:gridSpan w:val="2"/>
            <w:shd w:val="clear" w:color="auto" w:fill="FFFFFF" w:themeFill="background1"/>
            <w:vAlign w:val="center"/>
          </w:tcPr>
          <w:p w14:paraId="11CD0A5C" w14:textId="7B97EB4B" w:rsidR="00CC2052" w:rsidRPr="00D378DA" w:rsidRDefault="00CC2052" w:rsidP="00CC205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CC2052" w:rsidRPr="00D378DA" w14:paraId="47004E6B" w14:textId="77777777" w:rsidTr="00BE6C7F">
        <w:tc>
          <w:tcPr>
            <w:cnfStyle w:val="001000000000" w:firstRow="0" w:lastRow="0" w:firstColumn="1" w:lastColumn="0" w:oddVBand="0" w:evenVBand="0" w:oddHBand="0" w:evenHBand="0" w:firstRowFirstColumn="0" w:firstRowLastColumn="0" w:lastRowFirstColumn="0" w:lastRowLastColumn="0"/>
            <w:tcW w:w="1162" w:type="dxa"/>
            <w:shd w:val="clear" w:color="auto" w:fill="FFFFFF" w:themeFill="background1"/>
            <w:vAlign w:val="center"/>
          </w:tcPr>
          <w:p w14:paraId="71FF5F3C" w14:textId="586D1932" w:rsidR="00CC2052" w:rsidRPr="00A057C8" w:rsidRDefault="00CC2052" w:rsidP="00BE6C7F">
            <w:pPr>
              <w:pStyle w:val="Table-small"/>
              <w:rPr>
                <w:rFonts w:cstheme="minorHAnsi"/>
                <w:b w:val="0"/>
                <w:bCs w:val="0"/>
                <w:szCs w:val="20"/>
              </w:rPr>
            </w:pPr>
            <w:r w:rsidRPr="00A057C8">
              <w:t>1.9 </w:t>
            </w:r>
          </w:p>
        </w:tc>
        <w:tc>
          <w:tcPr>
            <w:tcW w:w="6475" w:type="dxa"/>
            <w:gridSpan w:val="3"/>
            <w:shd w:val="clear" w:color="auto" w:fill="FFFFFF" w:themeFill="background1"/>
            <w:vAlign w:val="center"/>
          </w:tcPr>
          <w:p w14:paraId="6CF5827F" w14:textId="2711533C" w:rsidR="00CC2052" w:rsidRDefault="00CC2052" w:rsidP="00CC2052">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t>Sweep a load current with the SMU</w:t>
            </w:r>
            <w:r w:rsidR="008C7282">
              <w:t xml:space="preserve">. Also sweep over default, min and max trim settings and </w:t>
            </w:r>
            <w:r w:rsidR="001C29B8">
              <w:t>3 supply level corners.</w:t>
            </w:r>
          </w:p>
        </w:tc>
        <w:tc>
          <w:tcPr>
            <w:tcW w:w="996" w:type="dxa"/>
            <w:gridSpan w:val="2"/>
            <w:shd w:val="clear" w:color="auto" w:fill="FFFFFF" w:themeFill="background1"/>
            <w:vAlign w:val="center"/>
          </w:tcPr>
          <w:p w14:paraId="219C2C2A" w14:textId="28A117EE" w:rsidR="00CC2052" w:rsidRPr="00D378DA" w:rsidRDefault="00CC2052" w:rsidP="00CC2052">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996" w:type="dxa"/>
            <w:gridSpan w:val="2"/>
            <w:shd w:val="clear" w:color="auto" w:fill="FFFFFF" w:themeFill="background1"/>
            <w:vAlign w:val="center"/>
          </w:tcPr>
          <w:p w14:paraId="7F56FBA1" w14:textId="471FD0FD" w:rsidR="00CC2052" w:rsidRPr="00D378DA" w:rsidRDefault="00CC2052" w:rsidP="00CC2052">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Current table</w:t>
            </w:r>
          </w:p>
        </w:tc>
      </w:tr>
      <w:tr w:rsidR="00CC2052" w:rsidRPr="00D378DA" w14:paraId="05FEFAC5"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2" w:type="dxa"/>
            <w:shd w:val="clear" w:color="auto" w:fill="FFFFFF" w:themeFill="background1"/>
            <w:vAlign w:val="center"/>
          </w:tcPr>
          <w:p w14:paraId="7E61815F" w14:textId="51FF63D8" w:rsidR="00CC2052" w:rsidRPr="00A057C8" w:rsidRDefault="00CC2052" w:rsidP="00BE6C7F">
            <w:pPr>
              <w:pStyle w:val="Table-small"/>
              <w:rPr>
                <w:rFonts w:cstheme="minorHAnsi"/>
                <w:b w:val="0"/>
                <w:bCs w:val="0"/>
                <w:szCs w:val="20"/>
              </w:rPr>
            </w:pPr>
            <w:r w:rsidRPr="00A057C8">
              <w:t>1.10 </w:t>
            </w:r>
          </w:p>
        </w:tc>
        <w:tc>
          <w:tcPr>
            <w:tcW w:w="6475" w:type="dxa"/>
            <w:gridSpan w:val="3"/>
            <w:shd w:val="clear" w:color="auto" w:fill="FFFFFF" w:themeFill="background1"/>
            <w:vAlign w:val="center"/>
          </w:tcPr>
          <w:p w14:paraId="7594C33E" w14:textId="4D12FCD4" w:rsidR="00536746" w:rsidRDefault="00CC2052" w:rsidP="00CC2052">
            <w:pPr>
              <w:pStyle w:val="Table-small"/>
              <w:cnfStyle w:val="000000100000" w:firstRow="0" w:lastRow="0" w:firstColumn="0" w:lastColumn="0" w:oddVBand="0" w:evenVBand="0" w:oddHBand="1" w:evenHBand="0" w:firstRowFirstColumn="0" w:firstRowLastColumn="0" w:lastRowFirstColumn="0" w:lastRowLastColumn="0"/>
            </w:pPr>
            <w:r>
              <w:t xml:space="preserve">Measure output voltage </w:t>
            </w:r>
            <w:r w:rsidR="0030340C">
              <w:t xml:space="preserve">at each load current of the </w:t>
            </w:r>
            <w:r>
              <w:t>LDO with</w:t>
            </w:r>
            <w:r w:rsidR="00536746">
              <w:t>:</w:t>
            </w:r>
          </w:p>
          <w:p w14:paraId="11965B61" w14:textId="1C71F421" w:rsidR="00CC2052" w:rsidRPr="00BE6C7F" w:rsidRDefault="00CC2052" w:rsidP="00536746">
            <w:pPr>
              <w:pStyle w:val="Table-small"/>
              <w:numPr>
                <w:ilvl w:val="0"/>
                <w:numId w:val="58"/>
              </w:numPr>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 xml:space="preserve">DMM through test </w:t>
            </w:r>
            <w:r w:rsidR="00062FD3">
              <w:t>bus</w:t>
            </w:r>
            <w:r w:rsidR="0030340C">
              <w:t xml:space="preserve">, if the LDO </w:t>
            </w:r>
            <w:r w:rsidR="0030340C" w:rsidRPr="00BE6C7F">
              <w:rPr>
                <w:b/>
                <w:bCs/>
              </w:rPr>
              <w:t>is</w:t>
            </w:r>
            <w:r w:rsidR="0030340C">
              <w:t xml:space="preserve"> accessible </w:t>
            </w:r>
            <w:r w:rsidR="00062FD3">
              <w:t>via</w:t>
            </w:r>
            <w:r w:rsidR="0030340C">
              <w:t xml:space="preserve"> the test mux</w:t>
            </w:r>
          </w:p>
          <w:p w14:paraId="7DAD1883" w14:textId="5AAF49B0" w:rsidR="0030340C" w:rsidRDefault="0030340C" w:rsidP="00BE6C7F">
            <w:pPr>
              <w:pStyle w:val="Table-small"/>
              <w:numPr>
                <w:ilvl w:val="0"/>
                <w:numId w:val="58"/>
              </w:numPr>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rPr>
                <w:rFonts w:cstheme="minorHAnsi"/>
                <w:color w:val="000000"/>
                <w:szCs w:val="20"/>
              </w:rPr>
              <w:t xml:space="preserve">SMU directly on the pin, if the LDO </w:t>
            </w:r>
            <w:r w:rsidRPr="00BE6C7F">
              <w:rPr>
                <w:rFonts w:cstheme="minorHAnsi"/>
                <w:b/>
                <w:bCs/>
                <w:color w:val="000000"/>
                <w:szCs w:val="20"/>
              </w:rPr>
              <w:t>is not</w:t>
            </w:r>
            <w:r>
              <w:rPr>
                <w:rFonts w:cstheme="minorHAnsi"/>
                <w:color w:val="000000"/>
                <w:szCs w:val="20"/>
              </w:rPr>
              <w:t xml:space="preserve"> accessible </w:t>
            </w:r>
            <w:r w:rsidR="00062FD3">
              <w:rPr>
                <w:rFonts w:cstheme="minorHAnsi"/>
                <w:color w:val="000000"/>
                <w:szCs w:val="20"/>
              </w:rPr>
              <w:t>via</w:t>
            </w:r>
            <w:r w:rsidR="001C29B8">
              <w:rPr>
                <w:rFonts w:cstheme="minorHAnsi"/>
                <w:color w:val="000000"/>
                <w:szCs w:val="20"/>
              </w:rPr>
              <w:t xml:space="preserve"> </w:t>
            </w:r>
            <w:r>
              <w:rPr>
                <w:rFonts w:cstheme="minorHAnsi"/>
                <w:color w:val="000000"/>
                <w:szCs w:val="20"/>
              </w:rPr>
              <w:t>the test mux.</w:t>
            </w:r>
          </w:p>
        </w:tc>
        <w:tc>
          <w:tcPr>
            <w:tcW w:w="996" w:type="dxa"/>
            <w:gridSpan w:val="2"/>
            <w:shd w:val="clear" w:color="auto" w:fill="FFFFFF" w:themeFill="background1"/>
            <w:vAlign w:val="center"/>
          </w:tcPr>
          <w:p w14:paraId="7492554B" w14:textId="6F054559" w:rsidR="00CC2052" w:rsidRPr="00D378DA" w:rsidRDefault="00CC2052" w:rsidP="00CC205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996" w:type="dxa"/>
            <w:gridSpan w:val="2"/>
            <w:shd w:val="clear" w:color="auto" w:fill="FFFFFF" w:themeFill="background1"/>
            <w:vAlign w:val="center"/>
          </w:tcPr>
          <w:p w14:paraId="2CDF1A41" w14:textId="38424A63" w:rsidR="00CC2052" w:rsidRPr="00D378DA" w:rsidRDefault="00CC2052" w:rsidP="00CC205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A50B61" w:rsidRPr="00D378DA" w14:paraId="6C7C2961" w14:textId="77777777" w:rsidTr="00BE6C7F">
        <w:tc>
          <w:tcPr>
            <w:cnfStyle w:val="001000000000" w:firstRow="0" w:lastRow="0" w:firstColumn="1" w:lastColumn="0" w:oddVBand="0" w:evenVBand="0" w:oddHBand="0" w:evenHBand="0" w:firstRowFirstColumn="0" w:firstRowLastColumn="0" w:lastRowFirstColumn="0" w:lastRowLastColumn="0"/>
            <w:tcW w:w="1162" w:type="dxa"/>
            <w:shd w:val="clear" w:color="auto" w:fill="FFFFFF" w:themeFill="background1"/>
            <w:vAlign w:val="center"/>
          </w:tcPr>
          <w:p w14:paraId="3CDD33DD" w14:textId="24F96875" w:rsidR="00A50B61" w:rsidRPr="00BE6C7F" w:rsidRDefault="00A50B61">
            <w:pPr>
              <w:pStyle w:val="Table-small"/>
              <w:rPr>
                <w:b w:val="0"/>
                <w:bCs w:val="0"/>
              </w:rPr>
            </w:pPr>
            <w:r w:rsidRPr="00A50B61">
              <w:t>1.11</w:t>
            </w:r>
          </w:p>
        </w:tc>
        <w:tc>
          <w:tcPr>
            <w:tcW w:w="6475" w:type="dxa"/>
            <w:gridSpan w:val="3"/>
            <w:shd w:val="clear" w:color="auto" w:fill="FFFFFF" w:themeFill="background1"/>
            <w:vAlign w:val="center"/>
          </w:tcPr>
          <w:p w14:paraId="0D1B6846" w14:textId="171B89DB" w:rsidR="00A50B61" w:rsidRDefault="00A760F0" w:rsidP="00CC2052">
            <w:pPr>
              <w:pStyle w:val="Table-small"/>
              <w:cnfStyle w:val="000000000000" w:firstRow="0" w:lastRow="0" w:firstColumn="0" w:lastColumn="0" w:oddVBand="0" w:evenVBand="0" w:oddHBand="0" w:evenHBand="0" w:firstRowFirstColumn="0" w:firstRowLastColumn="0" w:lastRowFirstColumn="0" w:lastRowLastColumn="0"/>
            </w:pPr>
            <w:r>
              <w:t xml:space="preserve">Load regulation parameter is calculated as the voltage difference between the condition </w:t>
            </w:r>
            <w:r w:rsidR="00A0652F">
              <w:t>at max current load vs no current load.</w:t>
            </w:r>
          </w:p>
        </w:tc>
        <w:tc>
          <w:tcPr>
            <w:tcW w:w="996" w:type="dxa"/>
            <w:gridSpan w:val="2"/>
            <w:shd w:val="clear" w:color="auto" w:fill="FFFFFF" w:themeFill="background1"/>
            <w:vAlign w:val="center"/>
          </w:tcPr>
          <w:p w14:paraId="6F7C07BD" w14:textId="77777777" w:rsidR="00A50B61" w:rsidRDefault="00A50B61" w:rsidP="00CC2052">
            <w:pPr>
              <w:pStyle w:val="Table-small"/>
              <w:cnfStyle w:val="000000000000" w:firstRow="0" w:lastRow="0" w:firstColumn="0" w:lastColumn="0" w:oddVBand="0" w:evenVBand="0" w:oddHBand="0" w:evenHBand="0" w:firstRowFirstColumn="0" w:firstRowLastColumn="0" w:lastRowFirstColumn="0" w:lastRowLastColumn="0"/>
            </w:pPr>
          </w:p>
        </w:tc>
        <w:tc>
          <w:tcPr>
            <w:tcW w:w="996" w:type="dxa"/>
            <w:gridSpan w:val="2"/>
            <w:shd w:val="clear" w:color="auto" w:fill="FFFFFF" w:themeFill="background1"/>
            <w:vAlign w:val="center"/>
          </w:tcPr>
          <w:p w14:paraId="0441D45A" w14:textId="77777777" w:rsidR="00A50B61" w:rsidRDefault="00A50B61" w:rsidP="00CC2052">
            <w:pPr>
              <w:pStyle w:val="Table-small"/>
              <w:cnfStyle w:val="000000000000" w:firstRow="0" w:lastRow="0" w:firstColumn="0" w:lastColumn="0" w:oddVBand="0" w:evenVBand="0" w:oddHBand="0" w:evenHBand="0" w:firstRowFirstColumn="0" w:firstRowLastColumn="0" w:lastRowFirstColumn="0" w:lastRowLastColumn="0"/>
            </w:pPr>
          </w:p>
        </w:tc>
      </w:tr>
      <w:tr w:rsidR="00CC2052" w:rsidRPr="00D378DA" w14:paraId="06234DCB"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2" w:type="dxa"/>
            <w:shd w:val="clear" w:color="auto" w:fill="FFFFFF" w:themeFill="background1"/>
            <w:vAlign w:val="center"/>
          </w:tcPr>
          <w:p w14:paraId="0C9ECE66" w14:textId="11AACB84" w:rsidR="00CC2052" w:rsidRPr="00A057C8" w:rsidRDefault="00CC2052" w:rsidP="00BE6C7F">
            <w:pPr>
              <w:pStyle w:val="Table-small"/>
              <w:rPr>
                <w:rFonts w:cstheme="minorHAnsi"/>
                <w:b w:val="0"/>
                <w:bCs w:val="0"/>
                <w:szCs w:val="20"/>
              </w:rPr>
            </w:pPr>
            <w:r w:rsidRPr="00A057C8">
              <w:t>1.1</w:t>
            </w:r>
            <w:r w:rsidR="00A50B61">
              <w:rPr>
                <w:b w:val="0"/>
                <w:bCs w:val="0"/>
              </w:rPr>
              <w:t>2</w:t>
            </w:r>
            <w:r w:rsidRPr="00A057C8">
              <w:t> </w:t>
            </w:r>
          </w:p>
        </w:tc>
        <w:tc>
          <w:tcPr>
            <w:tcW w:w="6475" w:type="dxa"/>
            <w:gridSpan w:val="3"/>
            <w:shd w:val="clear" w:color="auto" w:fill="FFFFFF" w:themeFill="background1"/>
            <w:vAlign w:val="center"/>
          </w:tcPr>
          <w:p w14:paraId="4360CEA2" w14:textId="63A5D4B6" w:rsidR="00CC2052" w:rsidRDefault="00CC2052" w:rsidP="00CC2052">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Turn off SMU.</w:t>
            </w:r>
          </w:p>
        </w:tc>
        <w:tc>
          <w:tcPr>
            <w:tcW w:w="996" w:type="dxa"/>
            <w:gridSpan w:val="2"/>
            <w:shd w:val="clear" w:color="auto" w:fill="FFFFFF" w:themeFill="background1"/>
            <w:vAlign w:val="center"/>
          </w:tcPr>
          <w:p w14:paraId="73E403CD" w14:textId="6BDE3E2E" w:rsidR="00CC2052" w:rsidRPr="00D378DA" w:rsidRDefault="00CC2052" w:rsidP="00CC205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996" w:type="dxa"/>
            <w:gridSpan w:val="2"/>
            <w:shd w:val="clear" w:color="auto" w:fill="FFFFFF" w:themeFill="background1"/>
            <w:vAlign w:val="center"/>
          </w:tcPr>
          <w:p w14:paraId="0D72BF58" w14:textId="48045269" w:rsidR="00CC2052" w:rsidRPr="00D378DA" w:rsidRDefault="00CC2052" w:rsidP="00CC205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CC2052" w:rsidRPr="00D378DA" w14:paraId="46343932" w14:textId="77777777" w:rsidTr="00BE6C7F">
        <w:tc>
          <w:tcPr>
            <w:cnfStyle w:val="001000000000" w:firstRow="0" w:lastRow="0" w:firstColumn="1" w:lastColumn="0" w:oddVBand="0" w:evenVBand="0" w:oddHBand="0" w:evenHBand="0" w:firstRowFirstColumn="0" w:firstRowLastColumn="0" w:lastRowFirstColumn="0" w:lastRowLastColumn="0"/>
            <w:tcW w:w="1162" w:type="dxa"/>
            <w:shd w:val="clear" w:color="auto" w:fill="FFFFFF" w:themeFill="background1"/>
            <w:vAlign w:val="center"/>
          </w:tcPr>
          <w:p w14:paraId="4966E121" w14:textId="37F89389" w:rsidR="00CC2052" w:rsidRPr="00A057C8" w:rsidRDefault="00CC2052" w:rsidP="00BE6C7F">
            <w:pPr>
              <w:pStyle w:val="Table-small"/>
              <w:rPr>
                <w:rFonts w:cstheme="minorHAnsi"/>
                <w:b w:val="0"/>
                <w:bCs w:val="0"/>
                <w:szCs w:val="20"/>
              </w:rPr>
            </w:pPr>
            <w:r w:rsidRPr="00A057C8">
              <w:t>1.1</w:t>
            </w:r>
            <w:r w:rsidR="00A50B61">
              <w:rPr>
                <w:b w:val="0"/>
                <w:bCs w:val="0"/>
              </w:rPr>
              <w:t>3</w:t>
            </w:r>
          </w:p>
        </w:tc>
        <w:tc>
          <w:tcPr>
            <w:tcW w:w="6475" w:type="dxa"/>
            <w:gridSpan w:val="3"/>
            <w:shd w:val="clear" w:color="auto" w:fill="FFFFFF" w:themeFill="background1"/>
            <w:vAlign w:val="center"/>
          </w:tcPr>
          <w:p w14:paraId="0AD79532" w14:textId="5640AFF5" w:rsidR="00CC2052" w:rsidRDefault="0030340C" w:rsidP="00CC2052">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t>D</w:t>
            </w:r>
            <w:r w:rsidR="00CC2052">
              <w:t>isconnect DMM from test mux</w:t>
            </w:r>
            <w:r>
              <w:t>, if applicable.</w:t>
            </w:r>
          </w:p>
        </w:tc>
        <w:tc>
          <w:tcPr>
            <w:tcW w:w="996" w:type="dxa"/>
            <w:gridSpan w:val="2"/>
            <w:shd w:val="clear" w:color="auto" w:fill="FFFFFF" w:themeFill="background1"/>
            <w:vAlign w:val="center"/>
          </w:tcPr>
          <w:p w14:paraId="0B83495A" w14:textId="122DAFDE" w:rsidR="00CC2052" w:rsidRPr="00D378DA" w:rsidRDefault="00CC2052" w:rsidP="00CC2052">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996" w:type="dxa"/>
            <w:gridSpan w:val="2"/>
            <w:shd w:val="clear" w:color="auto" w:fill="FFFFFF" w:themeFill="background1"/>
            <w:vAlign w:val="center"/>
          </w:tcPr>
          <w:p w14:paraId="46A1BF49" w14:textId="7DC0A412" w:rsidR="00CC2052" w:rsidRPr="00D378DA" w:rsidRDefault="00CC2052" w:rsidP="00CC2052">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CC2052" w:rsidRPr="00D378DA" w14:paraId="29EFE754"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2" w:type="dxa"/>
            <w:shd w:val="clear" w:color="auto" w:fill="FFFFFF" w:themeFill="background1"/>
            <w:vAlign w:val="center"/>
          </w:tcPr>
          <w:p w14:paraId="4DE1C1DA" w14:textId="62B32554" w:rsidR="00CC2052" w:rsidRPr="00A057C8" w:rsidRDefault="00CC2052" w:rsidP="00BE6C7F">
            <w:pPr>
              <w:pStyle w:val="Table-small"/>
              <w:rPr>
                <w:rFonts w:cstheme="minorHAnsi"/>
                <w:b w:val="0"/>
                <w:bCs w:val="0"/>
                <w:szCs w:val="20"/>
              </w:rPr>
            </w:pPr>
            <w:r w:rsidRPr="00A057C8">
              <w:t>1.1</w:t>
            </w:r>
            <w:r w:rsidR="00A50B61">
              <w:rPr>
                <w:b w:val="0"/>
                <w:bCs w:val="0"/>
              </w:rPr>
              <w:t>4</w:t>
            </w:r>
          </w:p>
        </w:tc>
        <w:tc>
          <w:tcPr>
            <w:tcW w:w="6475" w:type="dxa"/>
            <w:gridSpan w:val="3"/>
            <w:shd w:val="clear" w:color="auto" w:fill="FFFFFF" w:themeFill="background1"/>
            <w:vAlign w:val="center"/>
          </w:tcPr>
          <w:p w14:paraId="68D6AB79" w14:textId="0DABF3F1" w:rsidR="00CC2052" w:rsidRDefault="00CC2052" w:rsidP="00CC2052">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Disconnect SMU from LDO.</w:t>
            </w:r>
          </w:p>
        </w:tc>
        <w:tc>
          <w:tcPr>
            <w:tcW w:w="996" w:type="dxa"/>
            <w:gridSpan w:val="2"/>
            <w:shd w:val="clear" w:color="auto" w:fill="FFFFFF" w:themeFill="background1"/>
            <w:vAlign w:val="center"/>
          </w:tcPr>
          <w:p w14:paraId="0E7D34A6" w14:textId="2D48269E" w:rsidR="00CC2052" w:rsidRPr="00D378DA" w:rsidRDefault="00CC2052" w:rsidP="00CC205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996" w:type="dxa"/>
            <w:gridSpan w:val="2"/>
            <w:shd w:val="clear" w:color="auto" w:fill="FFFFFF" w:themeFill="background1"/>
            <w:vAlign w:val="center"/>
          </w:tcPr>
          <w:p w14:paraId="74598929" w14:textId="43FE5397" w:rsidR="00CC2052" w:rsidRPr="00D378DA" w:rsidRDefault="00CC2052" w:rsidP="00CC205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CC2052" w:rsidRPr="00D378DA" w14:paraId="31028E2B" w14:textId="77777777" w:rsidTr="00BE6C7F">
        <w:tc>
          <w:tcPr>
            <w:cnfStyle w:val="001000000000" w:firstRow="0" w:lastRow="0" w:firstColumn="1" w:lastColumn="0" w:oddVBand="0" w:evenVBand="0" w:oddHBand="0" w:evenHBand="0" w:firstRowFirstColumn="0" w:firstRowLastColumn="0" w:lastRowFirstColumn="0" w:lastRowLastColumn="0"/>
            <w:tcW w:w="1162" w:type="dxa"/>
            <w:shd w:val="clear" w:color="auto" w:fill="FFFFFF" w:themeFill="background1"/>
            <w:vAlign w:val="center"/>
          </w:tcPr>
          <w:p w14:paraId="104EA565" w14:textId="35444135" w:rsidR="00CC2052" w:rsidRPr="00A057C8" w:rsidRDefault="00CC2052" w:rsidP="00BE6C7F">
            <w:pPr>
              <w:pStyle w:val="Table-small"/>
              <w:rPr>
                <w:rFonts w:cstheme="minorHAnsi"/>
                <w:b w:val="0"/>
                <w:bCs w:val="0"/>
                <w:szCs w:val="20"/>
              </w:rPr>
            </w:pPr>
            <w:r w:rsidRPr="00A057C8">
              <w:t>1.1</w:t>
            </w:r>
            <w:r w:rsidR="00A50B61">
              <w:rPr>
                <w:b w:val="0"/>
                <w:bCs w:val="0"/>
              </w:rPr>
              <w:t>5</w:t>
            </w:r>
          </w:p>
        </w:tc>
        <w:tc>
          <w:tcPr>
            <w:tcW w:w="6475" w:type="dxa"/>
            <w:gridSpan w:val="3"/>
            <w:shd w:val="clear" w:color="auto" w:fill="FFFFFF" w:themeFill="background1"/>
            <w:vAlign w:val="center"/>
          </w:tcPr>
          <w:p w14:paraId="342BD57B" w14:textId="16866CAB" w:rsidR="00CC2052" w:rsidRDefault="00CC2052" w:rsidP="00CC2052">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t>End of LDO loop, go 1 in case more LDOs remain.</w:t>
            </w:r>
          </w:p>
        </w:tc>
        <w:tc>
          <w:tcPr>
            <w:tcW w:w="996" w:type="dxa"/>
            <w:gridSpan w:val="2"/>
            <w:shd w:val="clear" w:color="auto" w:fill="FFFFFF" w:themeFill="background1"/>
            <w:vAlign w:val="center"/>
          </w:tcPr>
          <w:p w14:paraId="10A99598" w14:textId="3174A955" w:rsidR="00CC2052" w:rsidRPr="00D378DA" w:rsidRDefault="00CC2052" w:rsidP="00CC2052">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996" w:type="dxa"/>
            <w:gridSpan w:val="2"/>
            <w:shd w:val="clear" w:color="auto" w:fill="FFFFFF" w:themeFill="background1"/>
            <w:vAlign w:val="center"/>
          </w:tcPr>
          <w:p w14:paraId="54DCADC0" w14:textId="6390EE61" w:rsidR="00CC2052" w:rsidRPr="00D378DA" w:rsidRDefault="00CC2052" w:rsidP="00CC2052">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CC2052" w:rsidRPr="00D378DA" w14:paraId="3F3E3BD5"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514E4E" w:themeFill="accent3" w:themeFillShade="BF"/>
          </w:tcPr>
          <w:p w14:paraId="20462D22" w14:textId="77777777" w:rsidR="00CC2052" w:rsidRPr="00D378DA" w:rsidRDefault="00CC2052" w:rsidP="00CC2052">
            <w:pPr>
              <w:pStyle w:val="Table-small"/>
              <w:rPr>
                <w:rFonts w:cstheme="minorHAnsi"/>
                <w:szCs w:val="20"/>
              </w:rPr>
            </w:pPr>
            <w:r>
              <w:rPr>
                <w:rFonts w:cstheme="minorHAnsi"/>
                <w:color w:val="FFFFFF" w:themeColor="background1"/>
                <w:sz w:val="22"/>
                <w:szCs w:val="22"/>
              </w:rPr>
              <w:t>Notes</w:t>
            </w:r>
          </w:p>
        </w:tc>
      </w:tr>
      <w:tr w:rsidR="00CC2052" w:rsidRPr="00D378DA" w14:paraId="3B6CF7C3"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FFFFFF" w:themeFill="background1"/>
          </w:tcPr>
          <w:p w14:paraId="45BEB873" w14:textId="77777777" w:rsidR="00CC2052" w:rsidRDefault="00CC2052" w:rsidP="00CC2052">
            <w:pPr>
              <w:pStyle w:val="Table-small"/>
              <w:rPr>
                <w:rFonts w:cstheme="minorHAnsi"/>
                <w:b w:val="0"/>
                <w:bCs w:val="0"/>
                <w:szCs w:val="20"/>
              </w:rPr>
            </w:pPr>
            <w:r>
              <w:rPr>
                <w:rFonts w:cstheme="minorHAnsi"/>
                <w:szCs w:val="20"/>
              </w:rPr>
              <w:t>Current Table</w:t>
            </w:r>
          </w:p>
          <w:tbl>
            <w:tblPr>
              <w:tblStyle w:val="testreporttable"/>
              <w:tblW w:w="0" w:type="auto"/>
              <w:tblLayout w:type="fixed"/>
              <w:tblLook w:val="04A0" w:firstRow="1" w:lastRow="0" w:firstColumn="1" w:lastColumn="0" w:noHBand="0" w:noVBand="1"/>
            </w:tblPr>
            <w:tblGrid>
              <w:gridCol w:w="3841"/>
              <w:gridCol w:w="1843"/>
            </w:tblGrid>
            <w:tr w:rsidR="00CC2052" w14:paraId="00B7F7C9" w14:textId="77777777" w:rsidTr="00BE6C7F">
              <w:trPr>
                <w:cnfStyle w:val="100000000000" w:firstRow="1" w:lastRow="0" w:firstColumn="0" w:lastColumn="0" w:oddVBand="0" w:evenVBand="0" w:oddHBand="0" w:evenHBand="0" w:firstRowFirstColumn="0" w:firstRowLastColumn="0" w:lastRowFirstColumn="0" w:lastRowLastColumn="0"/>
              </w:trPr>
              <w:tc>
                <w:tcPr>
                  <w:tcW w:w="3841" w:type="dxa"/>
                </w:tcPr>
                <w:p w14:paraId="1F9B67A8" w14:textId="76DF7FBA" w:rsidR="00CC2052" w:rsidRDefault="00CC2052" w:rsidP="00CC2052">
                  <w:pPr>
                    <w:pStyle w:val="Table-small"/>
                    <w:rPr>
                      <w:rFonts w:cstheme="minorHAnsi"/>
                      <w:szCs w:val="20"/>
                    </w:rPr>
                  </w:pPr>
                  <w:r>
                    <w:rPr>
                      <w:rFonts w:cstheme="minorHAnsi"/>
                      <w:szCs w:val="20"/>
                    </w:rPr>
                    <w:t>LDO</w:t>
                  </w:r>
                </w:p>
              </w:tc>
              <w:tc>
                <w:tcPr>
                  <w:tcW w:w="1843" w:type="dxa"/>
                </w:tcPr>
                <w:p w14:paraId="27E469B4" w14:textId="171A0854" w:rsidR="00CC2052" w:rsidRDefault="00CC2052" w:rsidP="00CC2052">
                  <w:pPr>
                    <w:pStyle w:val="Table-small"/>
                    <w:rPr>
                      <w:rFonts w:cstheme="minorHAnsi"/>
                      <w:szCs w:val="20"/>
                    </w:rPr>
                  </w:pPr>
                  <w:r>
                    <w:rPr>
                      <w:rFonts w:cstheme="minorHAnsi"/>
                      <w:szCs w:val="20"/>
                    </w:rPr>
                    <w:t>Max Current [mA]</w:t>
                  </w:r>
                </w:p>
              </w:tc>
            </w:tr>
            <w:tr w:rsidR="00CC2052" w14:paraId="5C8A5709" w14:textId="77777777" w:rsidTr="00BE6C7F">
              <w:tc>
                <w:tcPr>
                  <w:tcW w:w="3841" w:type="dxa"/>
                </w:tcPr>
                <w:p w14:paraId="2CA981E2" w14:textId="205D717E" w:rsidR="00CC2052" w:rsidRDefault="00CC2052" w:rsidP="00CC2052">
                  <w:pPr>
                    <w:pStyle w:val="Table-small"/>
                    <w:rPr>
                      <w:rFonts w:cstheme="minorHAnsi"/>
                      <w:szCs w:val="20"/>
                    </w:rPr>
                  </w:pPr>
                  <w:r>
                    <w:rPr>
                      <w:rFonts w:cstheme="minorHAnsi"/>
                      <w:szCs w:val="20"/>
                    </w:rPr>
                    <w:t>LDO bias</w:t>
                  </w:r>
                </w:p>
              </w:tc>
              <w:tc>
                <w:tcPr>
                  <w:tcW w:w="1843" w:type="dxa"/>
                </w:tcPr>
                <w:p w14:paraId="7DE886DA" w14:textId="0BB65931" w:rsidR="00CC2052" w:rsidRDefault="00CC2052" w:rsidP="00CC2052">
                  <w:pPr>
                    <w:pStyle w:val="Table-small"/>
                    <w:rPr>
                      <w:rFonts w:cstheme="minorHAnsi"/>
                      <w:szCs w:val="20"/>
                    </w:rPr>
                  </w:pPr>
                  <w:r>
                    <w:rPr>
                      <w:rFonts w:cstheme="minorHAnsi"/>
                      <w:szCs w:val="20"/>
                    </w:rPr>
                    <w:t>5</w:t>
                  </w:r>
                </w:p>
              </w:tc>
            </w:tr>
            <w:tr w:rsidR="00CC2052" w14:paraId="410A0127" w14:textId="77777777" w:rsidTr="00BE6C7F">
              <w:tc>
                <w:tcPr>
                  <w:tcW w:w="3841" w:type="dxa"/>
                </w:tcPr>
                <w:p w14:paraId="4239E3D7" w14:textId="6D138816" w:rsidR="00CC2052" w:rsidRDefault="00CC2052" w:rsidP="00CC2052">
                  <w:pPr>
                    <w:pStyle w:val="Table-small"/>
                    <w:rPr>
                      <w:rFonts w:cstheme="minorHAnsi"/>
                      <w:szCs w:val="20"/>
                    </w:rPr>
                  </w:pPr>
                  <w:r>
                    <w:rPr>
                      <w:rFonts w:cstheme="minorHAnsi"/>
                      <w:szCs w:val="20"/>
                    </w:rPr>
                    <w:t>LDO analog</w:t>
                  </w:r>
                </w:p>
              </w:tc>
              <w:tc>
                <w:tcPr>
                  <w:tcW w:w="1843" w:type="dxa"/>
                </w:tcPr>
                <w:p w14:paraId="41E67457" w14:textId="43D9ED2F" w:rsidR="00CC2052" w:rsidRDefault="00CC2052" w:rsidP="00CC2052">
                  <w:pPr>
                    <w:pStyle w:val="Table-small"/>
                    <w:rPr>
                      <w:rFonts w:cstheme="minorHAnsi"/>
                      <w:szCs w:val="20"/>
                    </w:rPr>
                  </w:pPr>
                  <w:r>
                    <w:rPr>
                      <w:rFonts w:cstheme="minorHAnsi"/>
                      <w:szCs w:val="20"/>
                    </w:rPr>
                    <w:t>20</w:t>
                  </w:r>
                </w:p>
              </w:tc>
            </w:tr>
            <w:tr w:rsidR="00CC2052" w14:paraId="571C1FCB" w14:textId="77777777" w:rsidTr="00BE6C7F">
              <w:tc>
                <w:tcPr>
                  <w:tcW w:w="3841" w:type="dxa"/>
                </w:tcPr>
                <w:p w14:paraId="37DAFCF3" w14:textId="02A06613" w:rsidR="00CC2052" w:rsidRDefault="00CC2052" w:rsidP="00CC2052">
                  <w:pPr>
                    <w:pStyle w:val="Table-small"/>
                    <w:rPr>
                      <w:rFonts w:cstheme="minorHAnsi"/>
                      <w:szCs w:val="20"/>
                    </w:rPr>
                  </w:pPr>
                  <w:r>
                    <w:rPr>
                      <w:rFonts w:cstheme="minorHAnsi"/>
                      <w:szCs w:val="20"/>
                    </w:rPr>
                    <w:t>LDO digital</w:t>
                  </w:r>
                </w:p>
              </w:tc>
              <w:tc>
                <w:tcPr>
                  <w:tcW w:w="1843" w:type="dxa"/>
                </w:tcPr>
                <w:p w14:paraId="6726D090" w14:textId="32208396" w:rsidR="00CC2052" w:rsidRDefault="00CC2052" w:rsidP="00CC2052">
                  <w:pPr>
                    <w:pStyle w:val="Table-small"/>
                    <w:rPr>
                      <w:rFonts w:cstheme="minorHAnsi"/>
                      <w:szCs w:val="20"/>
                    </w:rPr>
                  </w:pPr>
                  <w:r>
                    <w:rPr>
                      <w:rFonts w:cstheme="minorHAnsi"/>
                      <w:szCs w:val="20"/>
                    </w:rPr>
                    <w:t>20</w:t>
                  </w:r>
                </w:p>
              </w:tc>
            </w:tr>
            <w:tr w:rsidR="00CC2052" w14:paraId="7F45558D" w14:textId="77777777" w:rsidTr="00BE6C7F">
              <w:tc>
                <w:tcPr>
                  <w:tcW w:w="3841" w:type="dxa"/>
                </w:tcPr>
                <w:p w14:paraId="6CFC95C5" w14:textId="67EB63C1" w:rsidR="00CC2052" w:rsidRDefault="00CC2052" w:rsidP="00CC2052">
                  <w:pPr>
                    <w:pStyle w:val="Table-small"/>
                    <w:rPr>
                      <w:rFonts w:cstheme="minorHAnsi"/>
                      <w:szCs w:val="20"/>
                    </w:rPr>
                  </w:pPr>
                  <w:r>
                    <w:rPr>
                      <w:rFonts w:cstheme="minorHAnsi"/>
                      <w:szCs w:val="20"/>
                    </w:rPr>
                    <w:lastRenderedPageBreak/>
                    <w:t>LDO PLL</w:t>
                  </w:r>
                </w:p>
              </w:tc>
              <w:tc>
                <w:tcPr>
                  <w:tcW w:w="1843" w:type="dxa"/>
                </w:tcPr>
                <w:p w14:paraId="310A9D67" w14:textId="506200F5" w:rsidR="00CC2052" w:rsidRDefault="006B5765" w:rsidP="00CC2052">
                  <w:pPr>
                    <w:pStyle w:val="Table-small"/>
                    <w:rPr>
                      <w:rFonts w:cstheme="minorHAnsi"/>
                      <w:szCs w:val="20"/>
                    </w:rPr>
                  </w:pPr>
                  <w:r>
                    <w:rPr>
                      <w:rFonts w:cstheme="minorHAnsi"/>
                      <w:szCs w:val="20"/>
                    </w:rPr>
                    <w:t>10</w:t>
                  </w:r>
                </w:p>
              </w:tc>
            </w:tr>
            <w:tr w:rsidR="00CC2052" w14:paraId="7054EF8D" w14:textId="77777777" w:rsidTr="00BE6C7F">
              <w:tc>
                <w:tcPr>
                  <w:tcW w:w="3841" w:type="dxa"/>
                </w:tcPr>
                <w:p w14:paraId="21EFF9F6" w14:textId="14F70A82" w:rsidR="00CC2052" w:rsidRDefault="00CC2052" w:rsidP="00CC2052">
                  <w:pPr>
                    <w:pStyle w:val="Table-small"/>
                    <w:rPr>
                      <w:rFonts w:cstheme="minorHAnsi"/>
                      <w:szCs w:val="20"/>
                    </w:rPr>
                  </w:pPr>
                  <w:r>
                    <w:rPr>
                      <w:rFonts w:cstheme="minorHAnsi"/>
                      <w:szCs w:val="20"/>
                    </w:rPr>
                    <w:t>LDO VCO</w:t>
                  </w:r>
                </w:p>
              </w:tc>
              <w:tc>
                <w:tcPr>
                  <w:tcW w:w="1843" w:type="dxa"/>
                </w:tcPr>
                <w:p w14:paraId="0E551009" w14:textId="5A43E169" w:rsidR="00CC2052" w:rsidRDefault="006B5765" w:rsidP="00CC2052">
                  <w:pPr>
                    <w:pStyle w:val="Table-small"/>
                    <w:rPr>
                      <w:rFonts w:cstheme="minorHAnsi"/>
                      <w:szCs w:val="20"/>
                    </w:rPr>
                  </w:pPr>
                  <w:r>
                    <w:rPr>
                      <w:rFonts w:cstheme="minorHAnsi"/>
                      <w:szCs w:val="20"/>
                    </w:rPr>
                    <w:t>10</w:t>
                  </w:r>
                </w:p>
              </w:tc>
            </w:tr>
            <w:tr w:rsidR="00CC2052" w14:paraId="1B43F9FD" w14:textId="77777777" w:rsidTr="00BE6C7F">
              <w:tc>
                <w:tcPr>
                  <w:tcW w:w="3841" w:type="dxa"/>
                </w:tcPr>
                <w:p w14:paraId="22D03C6D" w14:textId="7AE4A60A" w:rsidR="00CC2052" w:rsidRDefault="00CC2052" w:rsidP="00CC2052">
                  <w:pPr>
                    <w:pStyle w:val="Table-small"/>
                    <w:rPr>
                      <w:rFonts w:cstheme="minorHAnsi"/>
                      <w:szCs w:val="20"/>
                    </w:rPr>
                  </w:pPr>
                  <w:r>
                    <w:rPr>
                      <w:rFonts w:cstheme="minorHAnsi"/>
                      <w:szCs w:val="20"/>
                    </w:rPr>
                    <w:t>LDO camera</w:t>
                  </w:r>
                </w:p>
              </w:tc>
              <w:tc>
                <w:tcPr>
                  <w:tcW w:w="1843" w:type="dxa"/>
                </w:tcPr>
                <w:p w14:paraId="29AADF44" w14:textId="4D8F81DF" w:rsidR="00CC2052" w:rsidRDefault="00CC2052" w:rsidP="00CC2052">
                  <w:pPr>
                    <w:pStyle w:val="Table-small"/>
                    <w:rPr>
                      <w:rFonts w:cstheme="minorHAnsi"/>
                      <w:szCs w:val="20"/>
                    </w:rPr>
                  </w:pPr>
                  <w:r>
                    <w:rPr>
                      <w:rFonts w:cstheme="minorHAnsi"/>
                      <w:szCs w:val="20"/>
                    </w:rPr>
                    <w:t>20</w:t>
                  </w:r>
                </w:p>
              </w:tc>
            </w:tr>
          </w:tbl>
          <w:p w14:paraId="73ADDD37" w14:textId="77777777" w:rsidR="00CC2052" w:rsidRDefault="00CC2052" w:rsidP="00CC2052">
            <w:pPr>
              <w:pStyle w:val="Table-small"/>
              <w:rPr>
                <w:rFonts w:cstheme="minorHAnsi"/>
                <w:szCs w:val="20"/>
              </w:rPr>
            </w:pPr>
          </w:p>
          <w:p w14:paraId="118ECE2A" w14:textId="7B9E0C7A" w:rsidR="00127F8B" w:rsidRPr="00BE6C7F" w:rsidRDefault="00F614C7" w:rsidP="00CC2052">
            <w:pPr>
              <w:pStyle w:val="Table-small"/>
              <w:rPr>
                <w:rFonts w:cstheme="minorHAnsi"/>
                <w:szCs w:val="20"/>
              </w:rPr>
            </w:pPr>
            <w:r w:rsidRPr="00F614C7">
              <w:rPr>
                <w:rFonts w:cstheme="minorHAnsi"/>
                <w:szCs w:val="20"/>
              </w:rPr>
              <w:t>Sweep</w:t>
            </w:r>
            <w:r>
              <w:rPr>
                <w:rFonts w:cstheme="minorHAnsi"/>
                <w:szCs w:val="20"/>
              </w:rPr>
              <w:t>ing</w:t>
            </w:r>
            <w:r w:rsidRPr="00F614C7">
              <w:rPr>
                <w:rFonts w:cstheme="minorHAnsi"/>
                <w:szCs w:val="20"/>
              </w:rPr>
              <w:t xml:space="preserve"> load currents </w:t>
            </w:r>
            <w:r>
              <w:rPr>
                <w:rFonts w:cstheme="minorHAnsi"/>
                <w:szCs w:val="20"/>
              </w:rPr>
              <w:t xml:space="preserve">is </w:t>
            </w:r>
            <w:r w:rsidRPr="00F614C7">
              <w:rPr>
                <w:rFonts w:cstheme="minorHAnsi"/>
                <w:szCs w:val="20"/>
              </w:rPr>
              <w:t>from high to low, this helps unloaded LDOs to settle</w:t>
            </w:r>
            <w:r>
              <w:rPr>
                <w:rFonts w:cstheme="minorHAnsi"/>
                <w:szCs w:val="20"/>
              </w:rPr>
              <w:t xml:space="preserve"> </w:t>
            </w:r>
            <w:r w:rsidRPr="00F614C7">
              <w:rPr>
                <w:rFonts w:cstheme="minorHAnsi"/>
                <w:szCs w:val="20"/>
              </w:rPr>
              <w:t>to the correct output value.</w:t>
            </w:r>
          </w:p>
          <w:p w14:paraId="518A22FC" w14:textId="7DC479FB" w:rsidR="00CC2052" w:rsidRPr="001E52D1" w:rsidRDefault="00CC2052" w:rsidP="00CC2052">
            <w:pPr>
              <w:pStyle w:val="Table-small"/>
              <w:rPr>
                <w:rFonts w:cstheme="minorHAnsi"/>
                <w:szCs w:val="20"/>
              </w:rPr>
            </w:pPr>
          </w:p>
        </w:tc>
      </w:tr>
      <w:tr w:rsidR="00CC2052" w:rsidRPr="00D378DA" w14:paraId="1A43F20F"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514E4E" w:themeFill="accent3" w:themeFillShade="BF"/>
          </w:tcPr>
          <w:p w14:paraId="5E69C1FD" w14:textId="77777777" w:rsidR="00CC2052" w:rsidRPr="00D378DA" w:rsidRDefault="00CC2052" w:rsidP="00CC2052">
            <w:pPr>
              <w:pStyle w:val="Table-small"/>
              <w:rPr>
                <w:rFonts w:cstheme="minorHAnsi"/>
                <w:b w:val="0"/>
                <w:bCs w:val="0"/>
                <w:szCs w:val="20"/>
              </w:rPr>
            </w:pPr>
            <w:r>
              <w:rPr>
                <w:rFonts w:cstheme="minorHAnsi"/>
                <w:color w:val="FFFFFF" w:themeColor="background1"/>
                <w:sz w:val="22"/>
                <w:szCs w:val="22"/>
              </w:rPr>
              <w:lastRenderedPageBreak/>
              <w:t xml:space="preserve">Test parameters and acceptance criteria </w:t>
            </w:r>
          </w:p>
        </w:tc>
      </w:tr>
      <w:tr w:rsidR="00502EDA" w:rsidRPr="00D378DA" w14:paraId="0D72E2D4" w14:textId="77777777" w:rsidTr="00267686">
        <w:tc>
          <w:tcPr>
            <w:cnfStyle w:val="001000000000" w:firstRow="0" w:lastRow="0" w:firstColumn="1" w:lastColumn="0" w:oddVBand="0" w:evenVBand="0" w:oddHBand="0" w:evenHBand="0" w:firstRowFirstColumn="0" w:firstRowLastColumn="0" w:lastRowFirstColumn="0" w:lastRowLastColumn="0"/>
            <w:tcW w:w="0" w:type="dxa"/>
            <w:shd w:val="clear" w:color="auto" w:fill="C5C2C2" w:themeFill="accent3" w:themeFillTint="66"/>
          </w:tcPr>
          <w:p w14:paraId="3BA9F98C" w14:textId="77777777" w:rsidR="00CC2052" w:rsidRPr="00836085" w:rsidRDefault="00CC2052" w:rsidP="00CC2052">
            <w:pPr>
              <w:pStyle w:val="Table-small"/>
              <w:rPr>
                <w:rFonts w:cstheme="minorHAnsi"/>
                <w:szCs w:val="20"/>
              </w:rPr>
            </w:pPr>
            <w:r w:rsidRPr="00836085">
              <w:rPr>
                <w:rFonts w:cstheme="minorHAnsi"/>
                <w:sz w:val="22"/>
                <w:szCs w:val="22"/>
              </w:rPr>
              <w:t xml:space="preserve">ID </w:t>
            </w:r>
          </w:p>
        </w:tc>
        <w:tc>
          <w:tcPr>
            <w:tcW w:w="0" w:type="dxa"/>
            <w:shd w:val="clear" w:color="auto" w:fill="C5C2C2" w:themeFill="accent3" w:themeFillTint="66"/>
          </w:tcPr>
          <w:p w14:paraId="02D7505F" w14:textId="77777777" w:rsidR="00CC2052" w:rsidRPr="00836085" w:rsidRDefault="00CC2052" w:rsidP="00CC2052">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Name</w:t>
            </w:r>
          </w:p>
        </w:tc>
        <w:tc>
          <w:tcPr>
            <w:tcW w:w="0" w:type="dxa"/>
            <w:shd w:val="clear" w:color="auto" w:fill="C5C2C2" w:themeFill="accent3" w:themeFillTint="66"/>
          </w:tcPr>
          <w:p w14:paraId="1932FE31" w14:textId="77777777" w:rsidR="00CC2052" w:rsidRPr="00836085" w:rsidRDefault="00CC2052" w:rsidP="00CC2052">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Unit</w:t>
            </w:r>
          </w:p>
        </w:tc>
        <w:tc>
          <w:tcPr>
            <w:tcW w:w="0" w:type="dxa"/>
            <w:gridSpan w:val="2"/>
            <w:shd w:val="clear" w:color="auto" w:fill="C5C2C2" w:themeFill="accent3" w:themeFillTint="66"/>
          </w:tcPr>
          <w:p w14:paraId="544E61B0" w14:textId="77777777" w:rsidR="00CC2052" w:rsidRPr="00836085" w:rsidRDefault="00CC2052" w:rsidP="00CC2052">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LTL</w:t>
            </w:r>
          </w:p>
        </w:tc>
        <w:tc>
          <w:tcPr>
            <w:tcW w:w="0" w:type="dxa"/>
            <w:gridSpan w:val="2"/>
            <w:shd w:val="clear" w:color="auto" w:fill="C5C2C2" w:themeFill="accent3" w:themeFillTint="66"/>
          </w:tcPr>
          <w:p w14:paraId="5E067D25" w14:textId="77777777" w:rsidR="00CC2052" w:rsidRPr="00836085" w:rsidRDefault="00CC2052" w:rsidP="00CC2052">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Typ</w:t>
            </w:r>
          </w:p>
        </w:tc>
        <w:tc>
          <w:tcPr>
            <w:tcW w:w="0" w:type="dxa"/>
            <w:shd w:val="clear" w:color="auto" w:fill="C5C2C2" w:themeFill="accent3" w:themeFillTint="66"/>
          </w:tcPr>
          <w:p w14:paraId="39FBD6F9" w14:textId="77777777" w:rsidR="00CC2052" w:rsidRPr="00836085" w:rsidRDefault="00CC2052" w:rsidP="00CC2052">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UTL</w:t>
            </w:r>
          </w:p>
        </w:tc>
      </w:tr>
      <w:tr w:rsidR="00502EDA" w:rsidRPr="004E1387" w14:paraId="31213409"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0B74A6BA" w14:textId="28E53B0D" w:rsidR="00CC2052" w:rsidRPr="009C5E6B" w:rsidRDefault="006A064B" w:rsidP="00CC2052">
            <w:pPr>
              <w:pStyle w:val="Table-small"/>
              <w:rPr>
                <w:rFonts w:cstheme="minorHAnsi"/>
                <w:b w:val="0"/>
                <w:bCs w:val="0"/>
                <w:szCs w:val="20"/>
              </w:rPr>
            </w:pPr>
            <w:r>
              <w:t>M0209</w:t>
            </w:r>
          </w:p>
        </w:tc>
        <w:tc>
          <w:tcPr>
            <w:tcW w:w="0" w:type="dxa"/>
            <w:shd w:val="clear" w:color="auto" w:fill="FFFFFF" w:themeFill="background1"/>
          </w:tcPr>
          <w:p w14:paraId="152CDA88" w14:textId="7B4443CC" w:rsidR="00CC2052" w:rsidRPr="00BE6C7F" w:rsidRDefault="004E1387" w:rsidP="00BE6C7F">
            <w:pPr>
              <w:spacing w:before="0" w:after="0"/>
              <w:jc w:val="left"/>
              <w:cnfStyle w:val="000000100000" w:firstRow="0" w:lastRow="0" w:firstColumn="0" w:lastColumn="0" w:oddVBand="0" w:evenVBand="0" w:oddHBand="1" w:evenHBand="0" w:firstRowFirstColumn="0" w:firstRowLastColumn="0" w:lastRowFirstColumn="0" w:lastRowLastColumn="0"/>
              <w:rPr>
                <w:rFonts w:ascii="Arial" w:hAnsi="Arial" w:cs="Arial"/>
                <w:szCs w:val="20"/>
                <w:lang w:val="fr-BE"/>
              </w:rPr>
            </w:pPr>
            <w:r w:rsidRPr="00BE6C7F">
              <w:rPr>
                <w:rFonts w:ascii="Arial" w:hAnsi="Arial" w:cs="Arial"/>
                <w:sz w:val="20"/>
                <w:szCs w:val="20"/>
                <w:lang w:val="fr-BE"/>
              </w:rPr>
              <w:t>T0012_ldo_bias_M0209_output_voltage_ldo_bias</w:t>
            </w:r>
          </w:p>
        </w:tc>
        <w:tc>
          <w:tcPr>
            <w:tcW w:w="0" w:type="dxa"/>
            <w:shd w:val="clear" w:color="auto" w:fill="FFFFFF" w:themeFill="background1"/>
          </w:tcPr>
          <w:p w14:paraId="74C84648" w14:textId="04E9E485" w:rsidR="00CC2052" w:rsidRPr="00BE6C7F" w:rsidRDefault="006A064B" w:rsidP="00CC205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r>
              <w:rPr>
                <w:rFonts w:cstheme="minorHAnsi"/>
                <w:szCs w:val="20"/>
                <w:lang w:val="fr-BE"/>
              </w:rPr>
              <w:t>V</w:t>
            </w:r>
          </w:p>
        </w:tc>
        <w:tc>
          <w:tcPr>
            <w:tcW w:w="0" w:type="dxa"/>
            <w:gridSpan w:val="2"/>
            <w:shd w:val="clear" w:color="auto" w:fill="FFFFFF" w:themeFill="background1"/>
          </w:tcPr>
          <w:p w14:paraId="423D1ECF" w14:textId="77777777" w:rsidR="00CC2052" w:rsidRPr="00BE6C7F" w:rsidRDefault="00CC2052" w:rsidP="00CC205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p>
        </w:tc>
        <w:tc>
          <w:tcPr>
            <w:tcW w:w="0" w:type="dxa"/>
            <w:gridSpan w:val="2"/>
            <w:shd w:val="clear" w:color="auto" w:fill="FFFFFF" w:themeFill="background1"/>
          </w:tcPr>
          <w:p w14:paraId="3DD3BF58" w14:textId="77777777" w:rsidR="00CC2052" w:rsidRPr="00BE6C7F" w:rsidRDefault="00CC2052" w:rsidP="00CC205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p>
        </w:tc>
        <w:tc>
          <w:tcPr>
            <w:tcW w:w="0" w:type="dxa"/>
            <w:shd w:val="clear" w:color="auto" w:fill="FFFFFF" w:themeFill="background1"/>
          </w:tcPr>
          <w:p w14:paraId="7F606C21" w14:textId="77777777" w:rsidR="00CC2052" w:rsidRPr="00BE6C7F" w:rsidRDefault="00CC2052" w:rsidP="00CC205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p>
        </w:tc>
      </w:tr>
      <w:tr w:rsidR="007B617F" w:rsidRPr="00D378DA" w14:paraId="4D28DD37" w14:textId="77777777" w:rsidTr="00267686">
        <w:tc>
          <w:tcPr>
            <w:cnfStyle w:val="001000000000" w:firstRow="0" w:lastRow="0" w:firstColumn="1" w:lastColumn="0" w:oddVBand="0" w:evenVBand="0" w:oddHBand="0" w:evenHBand="0" w:firstRowFirstColumn="0" w:firstRowLastColumn="0" w:lastRowFirstColumn="0" w:lastRowLastColumn="0"/>
            <w:tcW w:w="1162" w:type="dxa"/>
            <w:shd w:val="clear" w:color="auto" w:fill="FFFFFF" w:themeFill="background1"/>
          </w:tcPr>
          <w:p w14:paraId="04D4935B" w14:textId="2C1BF142" w:rsidR="004E1387" w:rsidRPr="00C045EA" w:rsidRDefault="004E1387" w:rsidP="004E1387">
            <w:pPr>
              <w:pStyle w:val="Table-small"/>
            </w:pPr>
            <w:r w:rsidRPr="00C045EA">
              <w:t>M0125</w:t>
            </w:r>
          </w:p>
        </w:tc>
        <w:tc>
          <w:tcPr>
            <w:tcW w:w="5496" w:type="dxa"/>
            <w:shd w:val="clear" w:color="auto" w:fill="FFFFFF" w:themeFill="background1"/>
          </w:tcPr>
          <w:p w14:paraId="6A25CC5E" w14:textId="470336E2" w:rsidR="004E1387" w:rsidRPr="00D36234" w:rsidRDefault="004E1387" w:rsidP="004E1387">
            <w:pPr>
              <w:pStyle w:val="Table-small"/>
              <w:cnfStyle w:val="000000000000" w:firstRow="0" w:lastRow="0" w:firstColumn="0" w:lastColumn="0" w:oddVBand="0" w:evenVBand="0" w:oddHBand="0" w:evenHBand="0" w:firstRowFirstColumn="0" w:firstRowLastColumn="0" w:lastRowFirstColumn="0" w:lastRowLastColumn="0"/>
              <w:rPr>
                <w:lang w:val="it-IT"/>
              </w:rPr>
            </w:pPr>
            <w:r w:rsidRPr="00A823EA">
              <w:rPr>
                <w:lang w:val="it-IT"/>
              </w:rPr>
              <w:t>T0012_ldo_bias_M0125_v_delta_ldo_bias</w:t>
            </w:r>
          </w:p>
        </w:tc>
        <w:tc>
          <w:tcPr>
            <w:tcW w:w="897" w:type="dxa"/>
            <w:shd w:val="clear" w:color="auto" w:fill="FFFFFF" w:themeFill="background1"/>
          </w:tcPr>
          <w:p w14:paraId="471E28D6" w14:textId="615D67FF" w:rsidR="004E1387" w:rsidRDefault="004E1387" w:rsidP="004E138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mV</w:t>
            </w:r>
          </w:p>
        </w:tc>
        <w:tc>
          <w:tcPr>
            <w:tcW w:w="782" w:type="dxa"/>
            <w:gridSpan w:val="2"/>
            <w:shd w:val="clear" w:color="auto" w:fill="FFFFFF" w:themeFill="background1"/>
          </w:tcPr>
          <w:p w14:paraId="6B1168CA" w14:textId="77777777" w:rsidR="004E1387" w:rsidRPr="009C5E6B" w:rsidRDefault="004E1387" w:rsidP="004E138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585" w:type="dxa"/>
            <w:gridSpan w:val="2"/>
            <w:shd w:val="clear" w:color="auto" w:fill="FFFFFF" w:themeFill="background1"/>
          </w:tcPr>
          <w:p w14:paraId="15EDFF6D" w14:textId="77777777" w:rsidR="004E1387" w:rsidRPr="009C5E6B" w:rsidRDefault="004E1387" w:rsidP="004E138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707" w:type="dxa"/>
            <w:shd w:val="clear" w:color="auto" w:fill="FFFFFF" w:themeFill="background1"/>
          </w:tcPr>
          <w:p w14:paraId="666CBDC1" w14:textId="77777777" w:rsidR="004E1387" w:rsidRPr="009C5E6B" w:rsidRDefault="004E1387" w:rsidP="004E138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7B617F" w:rsidRPr="00D378DA" w14:paraId="48408915"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2" w:type="dxa"/>
            <w:shd w:val="clear" w:color="auto" w:fill="FFFFFF" w:themeFill="background1"/>
          </w:tcPr>
          <w:p w14:paraId="337DDC53" w14:textId="34DE414B" w:rsidR="004E1387" w:rsidRPr="00C045EA" w:rsidRDefault="006A064B" w:rsidP="004E1387">
            <w:pPr>
              <w:pStyle w:val="Table-small"/>
            </w:pPr>
            <w:r>
              <w:t>M0210</w:t>
            </w:r>
          </w:p>
        </w:tc>
        <w:tc>
          <w:tcPr>
            <w:tcW w:w="5496" w:type="dxa"/>
            <w:shd w:val="clear" w:color="auto" w:fill="FFFFFF" w:themeFill="background1"/>
          </w:tcPr>
          <w:p w14:paraId="7E7A20DC" w14:textId="0EC8AE7C" w:rsidR="004E1387" w:rsidRPr="00BE6C7F" w:rsidRDefault="006A064B" w:rsidP="00BE6C7F">
            <w:pPr>
              <w:spacing w:before="0" w:after="0"/>
              <w:jc w:val="left"/>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Pr>
                <w:rFonts w:ascii="Arial" w:hAnsi="Arial" w:cs="Arial"/>
                <w:sz w:val="20"/>
                <w:szCs w:val="20"/>
              </w:rPr>
              <w:t>T0012_ldo_analog_M0210_output_voltage_ldo_analog</w:t>
            </w:r>
          </w:p>
        </w:tc>
        <w:tc>
          <w:tcPr>
            <w:tcW w:w="897" w:type="dxa"/>
            <w:shd w:val="clear" w:color="auto" w:fill="FFFFFF" w:themeFill="background1"/>
          </w:tcPr>
          <w:p w14:paraId="2E4B876B" w14:textId="73B6A176" w:rsidR="004E1387" w:rsidRDefault="006A064B" w:rsidP="004E138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V</w:t>
            </w:r>
          </w:p>
        </w:tc>
        <w:tc>
          <w:tcPr>
            <w:tcW w:w="782" w:type="dxa"/>
            <w:gridSpan w:val="2"/>
            <w:shd w:val="clear" w:color="auto" w:fill="FFFFFF" w:themeFill="background1"/>
          </w:tcPr>
          <w:p w14:paraId="2296D223" w14:textId="77777777" w:rsidR="004E1387" w:rsidRPr="009C5E6B" w:rsidRDefault="004E1387" w:rsidP="004E138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585" w:type="dxa"/>
            <w:gridSpan w:val="2"/>
            <w:shd w:val="clear" w:color="auto" w:fill="FFFFFF" w:themeFill="background1"/>
          </w:tcPr>
          <w:p w14:paraId="0F086062" w14:textId="77777777" w:rsidR="004E1387" w:rsidRPr="009C5E6B" w:rsidRDefault="004E1387" w:rsidP="004E138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707" w:type="dxa"/>
            <w:shd w:val="clear" w:color="auto" w:fill="FFFFFF" w:themeFill="background1"/>
          </w:tcPr>
          <w:p w14:paraId="4F665702" w14:textId="77777777" w:rsidR="004E1387" w:rsidRPr="009C5E6B" w:rsidRDefault="004E1387" w:rsidP="004E138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7B617F" w:rsidRPr="00D378DA" w14:paraId="6A0E5B30" w14:textId="77777777" w:rsidTr="00267686">
        <w:tc>
          <w:tcPr>
            <w:cnfStyle w:val="001000000000" w:firstRow="0" w:lastRow="0" w:firstColumn="1" w:lastColumn="0" w:oddVBand="0" w:evenVBand="0" w:oddHBand="0" w:evenHBand="0" w:firstRowFirstColumn="0" w:firstRowLastColumn="0" w:lastRowFirstColumn="0" w:lastRowLastColumn="0"/>
            <w:tcW w:w="1162" w:type="dxa"/>
            <w:shd w:val="clear" w:color="auto" w:fill="FFFFFF" w:themeFill="background1"/>
          </w:tcPr>
          <w:p w14:paraId="0A0DC6A8" w14:textId="571B4937" w:rsidR="004E1387" w:rsidRDefault="004E1387" w:rsidP="004E1387">
            <w:pPr>
              <w:pStyle w:val="Table-small"/>
            </w:pPr>
            <w:r w:rsidRPr="00C045EA">
              <w:t>M0126</w:t>
            </w:r>
          </w:p>
        </w:tc>
        <w:tc>
          <w:tcPr>
            <w:tcW w:w="5496" w:type="dxa"/>
            <w:shd w:val="clear" w:color="auto" w:fill="FFFFFF" w:themeFill="background1"/>
          </w:tcPr>
          <w:p w14:paraId="4D8AC76D" w14:textId="31655E5C" w:rsidR="004E1387" w:rsidRDefault="004E1387" w:rsidP="004E138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fr-BE"/>
              </w:rPr>
            </w:pPr>
            <w:r w:rsidRPr="008222BA">
              <w:t>T0012_ldo_analog_M0126_v_delta_ldo_analog</w:t>
            </w:r>
          </w:p>
        </w:tc>
        <w:tc>
          <w:tcPr>
            <w:tcW w:w="897" w:type="dxa"/>
            <w:shd w:val="clear" w:color="auto" w:fill="FFFFFF" w:themeFill="background1"/>
          </w:tcPr>
          <w:p w14:paraId="60117F1E" w14:textId="45A88382" w:rsidR="004E1387" w:rsidRDefault="004E1387" w:rsidP="004E138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mV</w:t>
            </w:r>
          </w:p>
        </w:tc>
        <w:tc>
          <w:tcPr>
            <w:tcW w:w="782" w:type="dxa"/>
            <w:gridSpan w:val="2"/>
            <w:shd w:val="clear" w:color="auto" w:fill="FFFFFF" w:themeFill="background1"/>
          </w:tcPr>
          <w:p w14:paraId="1A46943E" w14:textId="77777777" w:rsidR="004E1387" w:rsidRPr="009C5E6B" w:rsidRDefault="004E1387" w:rsidP="004E138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585" w:type="dxa"/>
            <w:gridSpan w:val="2"/>
            <w:shd w:val="clear" w:color="auto" w:fill="FFFFFF" w:themeFill="background1"/>
          </w:tcPr>
          <w:p w14:paraId="20B1C90B" w14:textId="77777777" w:rsidR="004E1387" w:rsidRPr="009C5E6B" w:rsidRDefault="004E1387" w:rsidP="004E138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707" w:type="dxa"/>
            <w:shd w:val="clear" w:color="auto" w:fill="FFFFFF" w:themeFill="background1"/>
          </w:tcPr>
          <w:p w14:paraId="5F7A7F83" w14:textId="77777777" w:rsidR="004E1387" w:rsidRPr="009C5E6B" w:rsidRDefault="004E1387" w:rsidP="004E138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7B617F" w:rsidRPr="00D378DA" w14:paraId="4973280A"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2" w:type="dxa"/>
            <w:shd w:val="clear" w:color="auto" w:fill="FFFFFF" w:themeFill="background1"/>
          </w:tcPr>
          <w:p w14:paraId="12795799" w14:textId="7D46F39F" w:rsidR="004E1387" w:rsidRPr="00C045EA" w:rsidRDefault="006A064B" w:rsidP="004E1387">
            <w:pPr>
              <w:pStyle w:val="Table-small"/>
            </w:pPr>
            <w:r>
              <w:t>M0211</w:t>
            </w:r>
          </w:p>
        </w:tc>
        <w:tc>
          <w:tcPr>
            <w:tcW w:w="5496" w:type="dxa"/>
            <w:shd w:val="clear" w:color="auto" w:fill="FFFFFF" w:themeFill="background1"/>
          </w:tcPr>
          <w:p w14:paraId="542242E0" w14:textId="238BFD60" w:rsidR="004E1387" w:rsidRPr="00BE6C7F" w:rsidRDefault="006A064B" w:rsidP="00BE6C7F">
            <w:pPr>
              <w:spacing w:before="0" w:after="0"/>
              <w:jc w:val="left"/>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Pr>
                <w:rFonts w:ascii="Arial" w:hAnsi="Arial" w:cs="Arial"/>
                <w:sz w:val="20"/>
                <w:szCs w:val="20"/>
              </w:rPr>
              <w:t>T0012_ldo_digital_M0211_output_voltage_ldo_digital</w:t>
            </w:r>
          </w:p>
        </w:tc>
        <w:tc>
          <w:tcPr>
            <w:tcW w:w="897" w:type="dxa"/>
            <w:shd w:val="clear" w:color="auto" w:fill="FFFFFF" w:themeFill="background1"/>
          </w:tcPr>
          <w:p w14:paraId="416C715A" w14:textId="4142EA35" w:rsidR="004E1387" w:rsidRDefault="006A064B" w:rsidP="004E138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V</w:t>
            </w:r>
          </w:p>
        </w:tc>
        <w:tc>
          <w:tcPr>
            <w:tcW w:w="782" w:type="dxa"/>
            <w:gridSpan w:val="2"/>
            <w:shd w:val="clear" w:color="auto" w:fill="FFFFFF" w:themeFill="background1"/>
          </w:tcPr>
          <w:p w14:paraId="78456BB3" w14:textId="77777777" w:rsidR="004E1387" w:rsidRPr="009C5E6B" w:rsidRDefault="004E1387" w:rsidP="004E138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585" w:type="dxa"/>
            <w:gridSpan w:val="2"/>
            <w:shd w:val="clear" w:color="auto" w:fill="FFFFFF" w:themeFill="background1"/>
          </w:tcPr>
          <w:p w14:paraId="1A41A259" w14:textId="77777777" w:rsidR="004E1387" w:rsidRPr="009C5E6B" w:rsidRDefault="004E1387" w:rsidP="004E138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707" w:type="dxa"/>
            <w:shd w:val="clear" w:color="auto" w:fill="FFFFFF" w:themeFill="background1"/>
          </w:tcPr>
          <w:p w14:paraId="62FDEE98" w14:textId="77777777" w:rsidR="004E1387" w:rsidRPr="009C5E6B" w:rsidRDefault="004E1387" w:rsidP="004E138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7B617F" w:rsidRPr="009F64D3" w14:paraId="07252911" w14:textId="77777777" w:rsidTr="00267686">
        <w:tc>
          <w:tcPr>
            <w:cnfStyle w:val="001000000000" w:firstRow="0" w:lastRow="0" w:firstColumn="1" w:lastColumn="0" w:oddVBand="0" w:evenVBand="0" w:oddHBand="0" w:evenHBand="0" w:firstRowFirstColumn="0" w:firstRowLastColumn="0" w:lastRowFirstColumn="0" w:lastRowLastColumn="0"/>
            <w:tcW w:w="1162" w:type="dxa"/>
            <w:shd w:val="clear" w:color="auto" w:fill="FFFFFF" w:themeFill="background1"/>
          </w:tcPr>
          <w:p w14:paraId="4510A42A" w14:textId="4CD4B8FE" w:rsidR="004E1387" w:rsidRDefault="004E1387" w:rsidP="004E1387">
            <w:pPr>
              <w:pStyle w:val="Table-small"/>
            </w:pPr>
            <w:r w:rsidRPr="00C045EA">
              <w:t>M0127</w:t>
            </w:r>
          </w:p>
        </w:tc>
        <w:tc>
          <w:tcPr>
            <w:tcW w:w="5496" w:type="dxa"/>
            <w:shd w:val="clear" w:color="auto" w:fill="FFFFFF" w:themeFill="background1"/>
          </w:tcPr>
          <w:p w14:paraId="2A76AC36" w14:textId="18E1C6A4" w:rsidR="004E1387" w:rsidRPr="00BE6C7F" w:rsidRDefault="004E1387" w:rsidP="004E138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de-DE"/>
              </w:rPr>
            </w:pPr>
            <w:r w:rsidRPr="00BE6C7F">
              <w:rPr>
                <w:lang w:val="de-DE"/>
              </w:rPr>
              <w:t>T0012_ldo_digital_M0127_v_delta_ldo_digital</w:t>
            </w:r>
          </w:p>
        </w:tc>
        <w:tc>
          <w:tcPr>
            <w:tcW w:w="897" w:type="dxa"/>
            <w:shd w:val="clear" w:color="auto" w:fill="FFFFFF" w:themeFill="background1"/>
          </w:tcPr>
          <w:p w14:paraId="25B95C00" w14:textId="1BEDDDBF" w:rsidR="004E1387" w:rsidRPr="00BE6C7F" w:rsidRDefault="004E1387" w:rsidP="004E138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de-DE"/>
              </w:rPr>
            </w:pPr>
            <w:r w:rsidRPr="00A412F0">
              <w:rPr>
                <w:rFonts w:cstheme="minorHAnsi"/>
                <w:szCs w:val="20"/>
              </w:rPr>
              <w:t>mV</w:t>
            </w:r>
          </w:p>
        </w:tc>
        <w:tc>
          <w:tcPr>
            <w:tcW w:w="782" w:type="dxa"/>
            <w:gridSpan w:val="2"/>
            <w:shd w:val="clear" w:color="auto" w:fill="FFFFFF" w:themeFill="background1"/>
          </w:tcPr>
          <w:p w14:paraId="530B314F" w14:textId="77777777" w:rsidR="004E1387" w:rsidRPr="00BE6C7F" w:rsidRDefault="004E1387" w:rsidP="004E138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de-DE"/>
              </w:rPr>
            </w:pPr>
          </w:p>
        </w:tc>
        <w:tc>
          <w:tcPr>
            <w:tcW w:w="585" w:type="dxa"/>
            <w:gridSpan w:val="2"/>
            <w:shd w:val="clear" w:color="auto" w:fill="FFFFFF" w:themeFill="background1"/>
          </w:tcPr>
          <w:p w14:paraId="6F6F7E36" w14:textId="77777777" w:rsidR="004E1387" w:rsidRPr="00BE6C7F" w:rsidRDefault="004E1387" w:rsidP="004E138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de-DE"/>
              </w:rPr>
            </w:pPr>
          </w:p>
        </w:tc>
        <w:tc>
          <w:tcPr>
            <w:tcW w:w="707" w:type="dxa"/>
            <w:shd w:val="clear" w:color="auto" w:fill="FFFFFF" w:themeFill="background1"/>
          </w:tcPr>
          <w:p w14:paraId="2349C7A5" w14:textId="77777777" w:rsidR="004E1387" w:rsidRPr="00BE6C7F" w:rsidRDefault="004E1387" w:rsidP="004E138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de-DE"/>
              </w:rPr>
            </w:pPr>
          </w:p>
        </w:tc>
      </w:tr>
      <w:tr w:rsidR="007B617F" w:rsidRPr="009F64D3" w14:paraId="57E443F7"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2" w:type="dxa"/>
            <w:shd w:val="clear" w:color="auto" w:fill="FFFFFF" w:themeFill="background1"/>
          </w:tcPr>
          <w:p w14:paraId="11357133" w14:textId="3CBFF0BA" w:rsidR="004E1387" w:rsidRPr="00C045EA" w:rsidRDefault="006A064B" w:rsidP="004E1387">
            <w:pPr>
              <w:pStyle w:val="Table-small"/>
            </w:pPr>
            <w:r>
              <w:t>M0212</w:t>
            </w:r>
          </w:p>
        </w:tc>
        <w:tc>
          <w:tcPr>
            <w:tcW w:w="5496" w:type="dxa"/>
            <w:shd w:val="clear" w:color="auto" w:fill="FFFFFF" w:themeFill="background1"/>
          </w:tcPr>
          <w:p w14:paraId="4A4468D3" w14:textId="38B13203" w:rsidR="004E1387" w:rsidRPr="00BE6C7F" w:rsidRDefault="006A064B" w:rsidP="00BE6C7F">
            <w:pPr>
              <w:spacing w:before="0" w:after="0"/>
              <w:jc w:val="left"/>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Pr>
                <w:rFonts w:ascii="Arial" w:hAnsi="Arial" w:cs="Arial"/>
                <w:sz w:val="20"/>
                <w:szCs w:val="20"/>
              </w:rPr>
              <w:t>T0012_ldo_pll_M0212_output_voltage_ldo_pll</w:t>
            </w:r>
          </w:p>
        </w:tc>
        <w:tc>
          <w:tcPr>
            <w:tcW w:w="897" w:type="dxa"/>
            <w:shd w:val="clear" w:color="auto" w:fill="FFFFFF" w:themeFill="background1"/>
          </w:tcPr>
          <w:p w14:paraId="3D764271" w14:textId="61ED792B" w:rsidR="004E1387" w:rsidRPr="00A412F0" w:rsidRDefault="006A064B" w:rsidP="004E138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V</w:t>
            </w:r>
          </w:p>
        </w:tc>
        <w:tc>
          <w:tcPr>
            <w:tcW w:w="782" w:type="dxa"/>
            <w:gridSpan w:val="2"/>
            <w:shd w:val="clear" w:color="auto" w:fill="FFFFFF" w:themeFill="background1"/>
          </w:tcPr>
          <w:p w14:paraId="7CDFB014" w14:textId="77777777" w:rsidR="004E1387" w:rsidRPr="004E1387" w:rsidRDefault="004E1387" w:rsidP="004E138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de-DE"/>
              </w:rPr>
            </w:pPr>
          </w:p>
        </w:tc>
        <w:tc>
          <w:tcPr>
            <w:tcW w:w="585" w:type="dxa"/>
            <w:gridSpan w:val="2"/>
            <w:shd w:val="clear" w:color="auto" w:fill="FFFFFF" w:themeFill="background1"/>
          </w:tcPr>
          <w:p w14:paraId="2C72F6F6" w14:textId="77777777" w:rsidR="004E1387" w:rsidRPr="004E1387" w:rsidRDefault="004E1387" w:rsidP="004E138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de-DE"/>
              </w:rPr>
            </w:pPr>
          </w:p>
        </w:tc>
        <w:tc>
          <w:tcPr>
            <w:tcW w:w="707" w:type="dxa"/>
            <w:shd w:val="clear" w:color="auto" w:fill="FFFFFF" w:themeFill="background1"/>
          </w:tcPr>
          <w:p w14:paraId="51791368" w14:textId="77777777" w:rsidR="004E1387" w:rsidRPr="004E1387" w:rsidRDefault="004E1387" w:rsidP="004E138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de-DE"/>
              </w:rPr>
            </w:pPr>
          </w:p>
        </w:tc>
      </w:tr>
      <w:tr w:rsidR="007B617F" w:rsidRPr="009F64D3" w14:paraId="690EF5ED" w14:textId="77777777" w:rsidTr="00267686">
        <w:tc>
          <w:tcPr>
            <w:cnfStyle w:val="001000000000" w:firstRow="0" w:lastRow="0" w:firstColumn="1" w:lastColumn="0" w:oddVBand="0" w:evenVBand="0" w:oddHBand="0" w:evenHBand="0" w:firstRowFirstColumn="0" w:firstRowLastColumn="0" w:lastRowFirstColumn="0" w:lastRowLastColumn="0"/>
            <w:tcW w:w="1162" w:type="dxa"/>
            <w:shd w:val="clear" w:color="auto" w:fill="FFFFFF" w:themeFill="background1"/>
          </w:tcPr>
          <w:p w14:paraId="06A40411" w14:textId="17C9C556" w:rsidR="004E1387" w:rsidRPr="00BE6C7F" w:rsidRDefault="004E1387" w:rsidP="004E1387">
            <w:pPr>
              <w:pStyle w:val="Table-small"/>
              <w:rPr>
                <w:lang w:val="de-DE"/>
              </w:rPr>
            </w:pPr>
            <w:r w:rsidRPr="00C045EA">
              <w:t>M0128</w:t>
            </w:r>
          </w:p>
        </w:tc>
        <w:tc>
          <w:tcPr>
            <w:tcW w:w="5496" w:type="dxa"/>
            <w:shd w:val="clear" w:color="auto" w:fill="FFFFFF" w:themeFill="background1"/>
          </w:tcPr>
          <w:p w14:paraId="5D3CB11A" w14:textId="288E458A" w:rsidR="004E1387" w:rsidRPr="00BE6C7F" w:rsidRDefault="004E1387" w:rsidP="004E138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it-IT"/>
              </w:rPr>
            </w:pPr>
            <w:r w:rsidRPr="00BE6C7F">
              <w:rPr>
                <w:lang w:val="it-IT"/>
              </w:rPr>
              <w:t>T0012_ldo_pll_M0128_v_delta_ldo_pll</w:t>
            </w:r>
          </w:p>
        </w:tc>
        <w:tc>
          <w:tcPr>
            <w:tcW w:w="897" w:type="dxa"/>
            <w:shd w:val="clear" w:color="auto" w:fill="FFFFFF" w:themeFill="background1"/>
          </w:tcPr>
          <w:p w14:paraId="7C6323BC" w14:textId="0F609A84" w:rsidR="004E1387" w:rsidRPr="00BE6C7F" w:rsidRDefault="004E1387" w:rsidP="004E138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it-IT"/>
              </w:rPr>
            </w:pPr>
            <w:r w:rsidRPr="00A412F0">
              <w:rPr>
                <w:rFonts w:cstheme="minorHAnsi"/>
                <w:szCs w:val="20"/>
              </w:rPr>
              <w:t>mV</w:t>
            </w:r>
          </w:p>
        </w:tc>
        <w:tc>
          <w:tcPr>
            <w:tcW w:w="782" w:type="dxa"/>
            <w:gridSpan w:val="2"/>
            <w:shd w:val="clear" w:color="auto" w:fill="FFFFFF" w:themeFill="background1"/>
          </w:tcPr>
          <w:p w14:paraId="025ED5B7" w14:textId="77777777" w:rsidR="004E1387" w:rsidRPr="00BE6C7F" w:rsidRDefault="004E1387" w:rsidP="004E138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it-IT"/>
              </w:rPr>
            </w:pPr>
          </w:p>
        </w:tc>
        <w:tc>
          <w:tcPr>
            <w:tcW w:w="585" w:type="dxa"/>
            <w:gridSpan w:val="2"/>
            <w:shd w:val="clear" w:color="auto" w:fill="FFFFFF" w:themeFill="background1"/>
          </w:tcPr>
          <w:p w14:paraId="0B398F0C" w14:textId="77777777" w:rsidR="004E1387" w:rsidRPr="00BE6C7F" w:rsidRDefault="004E1387" w:rsidP="004E138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it-IT"/>
              </w:rPr>
            </w:pPr>
          </w:p>
        </w:tc>
        <w:tc>
          <w:tcPr>
            <w:tcW w:w="707" w:type="dxa"/>
            <w:shd w:val="clear" w:color="auto" w:fill="FFFFFF" w:themeFill="background1"/>
          </w:tcPr>
          <w:p w14:paraId="3A31705E" w14:textId="77777777" w:rsidR="004E1387" w:rsidRPr="00BE6C7F" w:rsidRDefault="004E1387" w:rsidP="004E138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it-IT"/>
              </w:rPr>
            </w:pPr>
          </w:p>
        </w:tc>
      </w:tr>
      <w:tr w:rsidR="007B617F" w:rsidRPr="009F64D3" w14:paraId="04BF3FB8"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2" w:type="dxa"/>
            <w:shd w:val="clear" w:color="auto" w:fill="FFFFFF" w:themeFill="background1"/>
          </w:tcPr>
          <w:p w14:paraId="18EB9571" w14:textId="63ECD01C" w:rsidR="004E1387" w:rsidRPr="00C045EA" w:rsidRDefault="006A064B" w:rsidP="004E1387">
            <w:pPr>
              <w:pStyle w:val="Table-small"/>
            </w:pPr>
            <w:r>
              <w:t>M0213</w:t>
            </w:r>
          </w:p>
        </w:tc>
        <w:tc>
          <w:tcPr>
            <w:tcW w:w="5496" w:type="dxa"/>
            <w:shd w:val="clear" w:color="auto" w:fill="FFFFFF" w:themeFill="background1"/>
          </w:tcPr>
          <w:p w14:paraId="20D0C0E8" w14:textId="726DE97E" w:rsidR="004E1387" w:rsidRPr="00BE6C7F" w:rsidRDefault="006A064B" w:rsidP="00BE6C7F">
            <w:pPr>
              <w:spacing w:before="0" w:after="0"/>
              <w:jc w:val="left"/>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Pr>
                <w:rFonts w:ascii="Arial" w:hAnsi="Arial" w:cs="Arial"/>
                <w:sz w:val="20"/>
                <w:szCs w:val="20"/>
              </w:rPr>
              <w:t>T0012_ldo_vco_M0213_output_voltage_ldo_vco</w:t>
            </w:r>
          </w:p>
        </w:tc>
        <w:tc>
          <w:tcPr>
            <w:tcW w:w="897" w:type="dxa"/>
            <w:shd w:val="clear" w:color="auto" w:fill="FFFFFF" w:themeFill="background1"/>
          </w:tcPr>
          <w:p w14:paraId="0385483F" w14:textId="1200E025" w:rsidR="004E1387" w:rsidRPr="00A412F0" w:rsidRDefault="006A064B" w:rsidP="004E138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V</w:t>
            </w:r>
          </w:p>
        </w:tc>
        <w:tc>
          <w:tcPr>
            <w:tcW w:w="782" w:type="dxa"/>
            <w:gridSpan w:val="2"/>
            <w:shd w:val="clear" w:color="auto" w:fill="FFFFFF" w:themeFill="background1"/>
          </w:tcPr>
          <w:p w14:paraId="2B3142B3" w14:textId="77777777" w:rsidR="004E1387" w:rsidRPr="004E1387" w:rsidRDefault="004E1387" w:rsidP="004E138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it-IT"/>
              </w:rPr>
            </w:pPr>
          </w:p>
        </w:tc>
        <w:tc>
          <w:tcPr>
            <w:tcW w:w="585" w:type="dxa"/>
            <w:gridSpan w:val="2"/>
            <w:shd w:val="clear" w:color="auto" w:fill="FFFFFF" w:themeFill="background1"/>
          </w:tcPr>
          <w:p w14:paraId="1BD88E24" w14:textId="77777777" w:rsidR="004E1387" w:rsidRPr="004E1387" w:rsidRDefault="004E1387" w:rsidP="004E138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it-IT"/>
              </w:rPr>
            </w:pPr>
          </w:p>
        </w:tc>
        <w:tc>
          <w:tcPr>
            <w:tcW w:w="707" w:type="dxa"/>
            <w:shd w:val="clear" w:color="auto" w:fill="FFFFFF" w:themeFill="background1"/>
          </w:tcPr>
          <w:p w14:paraId="5DD1CEFF" w14:textId="77777777" w:rsidR="004E1387" w:rsidRPr="004E1387" w:rsidRDefault="004E1387" w:rsidP="004E138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it-IT"/>
              </w:rPr>
            </w:pPr>
          </w:p>
        </w:tc>
      </w:tr>
      <w:tr w:rsidR="007B617F" w:rsidRPr="009F64D3" w14:paraId="346866EA" w14:textId="77777777" w:rsidTr="00267686">
        <w:tc>
          <w:tcPr>
            <w:cnfStyle w:val="001000000000" w:firstRow="0" w:lastRow="0" w:firstColumn="1" w:lastColumn="0" w:oddVBand="0" w:evenVBand="0" w:oddHBand="0" w:evenHBand="0" w:firstRowFirstColumn="0" w:firstRowLastColumn="0" w:lastRowFirstColumn="0" w:lastRowLastColumn="0"/>
            <w:tcW w:w="1162" w:type="dxa"/>
            <w:shd w:val="clear" w:color="auto" w:fill="FFFFFF" w:themeFill="background1"/>
          </w:tcPr>
          <w:p w14:paraId="0259C8D6" w14:textId="32A43EA6" w:rsidR="004E1387" w:rsidRPr="00BE6C7F" w:rsidRDefault="004E1387" w:rsidP="004E1387">
            <w:pPr>
              <w:pStyle w:val="Table-small"/>
              <w:rPr>
                <w:lang w:val="it-IT"/>
              </w:rPr>
            </w:pPr>
            <w:r w:rsidRPr="00C045EA">
              <w:t>M0129</w:t>
            </w:r>
          </w:p>
        </w:tc>
        <w:tc>
          <w:tcPr>
            <w:tcW w:w="5496" w:type="dxa"/>
            <w:shd w:val="clear" w:color="auto" w:fill="FFFFFF" w:themeFill="background1"/>
          </w:tcPr>
          <w:p w14:paraId="497A7AA1" w14:textId="750E8F4E" w:rsidR="004E1387" w:rsidRPr="00BE6C7F" w:rsidRDefault="004E1387" w:rsidP="004E138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it-IT"/>
              </w:rPr>
            </w:pPr>
            <w:r w:rsidRPr="00BE6C7F">
              <w:rPr>
                <w:lang w:val="it-IT"/>
              </w:rPr>
              <w:t>T0012_ldo_vco_M0129_v_delta_ldo_vco</w:t>
            </w:r>
          </w:p>
        </w:tc>
        <w:tc>
          <w:tcPr>
            <w:tcW w:w="897" w:type="dxa"/>
            <w:shd w:val="clear" w:color="auto" w:fill="FFFFFF" w:themeFill="background1"/>
          </w:tcPr>
          <w:p w14:paraId="7ABF57DE" w14:textId="0814814A" w:rsidR="004E1387" w:rsidRPr="00BE6C7F" w:rsidRDefault="004E1387" w:rsidP="004E138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it-IT"/>
              </w:rPr>
            </w:pPr>
            <w:r w:rsidRPr="00A412F0">
              <w:rPr>
                <w:rFonts w:cstheme="minorHAnsi"/>
                <w:szCs w:val="20"/>
              </w:rPr>
              <w:t>mV</w:t>
            </w:r>
          </w:p>
        </w:tc>
        <w:tc>
          <w:tcPr>
            <w:tcW w:w="782" w:type="dxa"/>
            <w:gridSpan w:val="2"/>
            <w:shd w:val="clear" w:color="auto" w:fill="FFFFFF" w:themeFill="background1"/>
          </w:tcPr>
          <w:p w14:paraId="199AC747" w14:textId="77777777" w:rsidR="004E1387" w:rsidRPr="00BE6C7F" w:rsidRDefault="004E1387" w:rsidP="004E138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it-IT"/>
              </w:rPr>
            </w:pPr>
          </w:p>
        </w:tc>
        <w:tc>
          <w:tcPr>
            <w:tcW w:w="585" w:type="dxa"/>
            <w:gridSpan w:val="2"/>
            <w:shd w:val="clear" w:color="auto" w:fill="FFFFFF" w:themeFill="background1"/>
          </w:tcPr>
          <w:p w14:paraId="61DBAA5C" w14:textId="77777777" w:rsidR="004E1387" w:rsidRPr="00BE6C7F" w:rsidRDefault="004E1387" w:rsidP="004E138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it-IT"/>
              </w:rPr>
            </w:pPr>
          </w:p>
        </w:tc>
        <w:tc>
          <w:tcPr>
            <w:tcW w:w="707" w:type="dxa"/>
            <w:shd w:val="clear" w:color="auto" w:fill="FFFFFF" w:themeFill="background1"/>
          </w:tcPr>
          <w:p w14:paraId="432374C5" w14:textId="77777777" w:rsidR="004E1387" w:rsidRPr="00BE6C7F" w:rsidRDefault="004E1387" w:rsidP="004E138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it-IT"/>
              </w:rPr>
            </w:pPr>
          </w:p>
        </w:tc>
      </w:tr>
      <w:tr w:rsidR="007B617F" w:rsidRPr="006A064B" w14:paraId="1D911614"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2" w:type="dxa"/>
            <w:shd w:val="clear" w:color="auto" w:fill="FFFFFF" w:themeFill="background1"/>
          </w:tcPr>
          <w:p w14:paraId="0E8B054A" w14:textId="6E324567" w:rsidR="004E1387" w:rsidRPr="00C045EA" w:rsidRDefault="006A064B" w:rsidP="004E1387">
            <w:pPr>
              <w:pStyle w:val="Table-small"/>
            </w:pPr>
            <w:r>
              <w:t>M0214</w:t>
            </w:r>
          </w:p>
        </w:tc>
        <w:tc>
          <w:tcPr>
            <w:tcW w:w="5496" w:type="dxa"/>
            <w:shd w:val="clear" w:color="auto" w:fill="FFFFFF" w:themeFill="background1"/>
          </w:tcPr>
          <w:p w14:paraId="0656B01E" w14:textId="1E6B5B24" w:rsidR="004E1387" w:rsidRPr="00BE6C7F" w:rsidRDefault="006A064B" w:rsidP="00BE6C7F">
            <w:pPr>
              <w:spacing w:before="0" w:after="0"/>
              <w:jc w:val="left"/>
              <w:cnfStyle w:val="000000100000" w:firstRow="0" w:lastRow="0" w:firstColumn="0" w:lastColumn="0" w:oddVBand="0" w:evenVBand="0" w:oddHBand="1" w:evenHBand="0" w:firstRowFirstColumn="0" w:firstRowLastColumn="0" w:lastRowFirstColumn="0" w:lastRowLastColumn="0"/>
              <w:rPr>
                <w:rFonts w:ascii="Arial" w:hAnsi="Arial" w:cs="Arial"/>
                <w:szCs w:val="20"/>
                <w:lang w:val="it-IT"/>
              </w:rPr>
            </w:pPr>
            <w:r w:rsidRPr="00BE6C7F">
              <w:rPr>
                <w:rFonts w:ascii="Arial" w:hAnsi="Arial" w:cs="Arial"/>
                <w:sz w:val="20"/>
                <w:szCs w:val="20"/>
                <w:lang w:val="it-IT"/>
              </w:rPr>
              <w:t>T0012_ldo_camera_M0214_output_voltage_ldo_camera</w:t>
            </w:r>
          </w:p>
        </w:tc>
        <w:tc>
          <w:tcPr>
            <w:tcW w:w="897" w:type="dxa"/>
            <w:shd w:val="clear" w:color="auto" w:fill="FFFFFF" w:themeFill="background1"/>
          </w:tcPr>
          <w:p w14:paraId="46AF2645" w14:textId="5DB6B9DC" w:rsidR="004E1387" w:rsidRPr="00BE6C7F" w:rsidRDefault="006A064B" w:rsidP="004E138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it-IT"/>
              </w:rPr>
            </w:pPr>
            <w:r>
              <w:rPr>
                <w:rFonts w:cstheme="minorHAnsi"/>
                <w:szCs w:val="20"/>
                <w:lang w:val="it-IT"/>
              </w:rPr>
              <w:t>V</w:t>
            </w:r>
          </w:p>
        </w:tc>
        <w:tc>
          <w:tcPr>
            <w:tcW w:w="782" w:type="dxa"/>
            <w:gridSpan w:val="2"/>
            <w:shd w:val="clear" w:color="auto" w:fill="FFFFFF" w:themeFill="background1"/>
          </w:tcPr>
          <w:p w14:paraId="485C07D2" w14:textId="77777777" w:rsidR="004E1387" w:rsidRPr="004E1387" w:rsidRDefault="004E1387" w:rsidP="004E138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it-IT"/>
              </w:rPr>
            </w:pPr>
          </w:p>
        </w:tc>
        <w:tc>
          <w:tcPr>
            <w:tcW w:w="585" w:type="dxa"/>
            <w:gridSpan w:val="2"/>
            <w:shd w:val="clear" w:color="auto" w:fill="FFFFFF" w:themeFill="background1"/>
          </w:tcPr>
          <w:p w14:paraId="0DA4EC91" w14:textId="77777777" w:rsidR="004E1387" w:rsidRPr="004E1387" w:rsidRDefault="004E1387" w:rsidP="004E138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it-IT"/>
              </w:rPr>
            </w:pPr>
          </w:p>
        </w:tc>
        <w:tc>
          <w:tcPr>
            <w:tcW w:w="707" w:type="dxa"/>
            <w:shd w:val="clear" w:color="auto" w:fill="FFFFFF" w:themeFill="background1"/>
          </w:tcPr>
          <w:p w14:paraId="0B143206" w14:textId="77777777" w:rsidR="004E1387" w:rsidRPr="004E1387" w:rsidRDefault="004E1387" w:rsidP="004E138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it-IT"/>
              </w:rPr>
            </w:pPr>
          </w:p>
        </w:tc>
      </w:tr>
      <w:tr w:rsidR="007B617F" w:rsidRPr="00D378DA" w14:paraId="4662C9C7" w14:textId="77777777" w:rsidTr="00267686">
        <w:tc>
          <w:tcPr>
            <w:cnfStyle w:val="001000000000" w:firstRow="0" w:lastRow="0" w:firstColumn="1" w:lastColumn="0" w:oddVBand="0" w:evenVBand="0" w:oddHBand="0" w:evenHBand="0" w:firstRowFirstColumn="0" w:firstRowLastColumn="0" w:lastRowFirstColumn="0" w:lastRowLastColumn="0"/>
            <w:tcW w:w="1162" w:type="dxa"/>
            <w:shd w:val="clear" w:color="auto" w:fill="FFFFFF" w:themeFill="background1"/>
          </w:tcPr>
          <w:p w14:paraId="062EAC95" w14:textId="620427F1" w:rsidR="004E1387" w:rsidRPr="00BE6C7F" w:rsidRDefault="004E1387" w:rsidP="004E1387">
            <w:pPr>
              <w:pStyle w:val="Table-small"/>
              <w:rPr>
                <w:lang w:val="it-IT"/>
              </w:rPr>
            </w:pPr>
            <w:r w:rsidRPr="00C045EA">
              <w:t>M0130</w:t>
            </w:r>
          </w:p>
        </w:tc>
        <w:tc>
          <w:tcPr>
            <w:tcW w:w="5496" w:type="dxa"/>
            <w:shd w:val="clear" w:color="auto" w:fill="FFFFFF" w:themeFill="background1"/>
          </w:tcPr>
          <w:p w14:paraId="479F8CD2" w14:textId="4A9C8AD0" w:rsidR="004E1387" w:rsidRPr="00BE6C7F" w:rsidRDefault="004E1387" w:rsidP="004E138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it-IT"/>
              </w:rPr>
            </w:pPr>
            <w:r w:rsidRPr="00BE6C7F">
              <w:rPr>
                <w:lang w:val="it-IT"/>
              </w:rPr>
              <w:t>T0012_ldo_camera_M0130_v_delta_ldo_camera</w:t>
            </w:r>
          </w:p>
        </w:tc>
        <w:tc>
          <w:tcPr>
            <w:tcW w:w="897" w:type="dxa"/>
            <w:shd w:val="clear" w:color="auto" w:fill="FFFFFF" w:themeFill="background1"/>
          </w:tcPr>
          <w:p w14:paraId="4EEA3313" w14:textId="15B0A45D" w:rsidR="004E1387" w:rsidRDefault="004E1387" w:rsidP="004E138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412F0">
              <w:rPr>
                <w:rFonts w:cstheme="minorHAnsi"/>
                <w:szCs w:val="20"/>
              </w:rPr>
              <w:t>mV</w:t>
            </w:r>
          </w:p>
        </w:tc>
        <w:tc>
          <w:tcPr>
            <w:tcW w:w="782" w:type="dxa"/>
            <w:gridSpan w:val="2"/>
            <w:shd w:val="clear" w:color="auto" w:fill="FFFFFF" w:themeFill="background1"/>
          </w:tcPr>
          <w:p w14:paraId="09B63121" w14:textId="77777777" w:rsidR="004E1387" w:rsidRPr="009C5E6B" w:rsidRDefault="004E1387" w:rsidP="004E138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585" w:type="dxa"/>
            <w:gridSpan w:val="2"/>
            <w:shd w:val="clear" w:color="auto" w:fill="FFFFFF" w:themeFill="background1"/>
          </w:tcPr>
          <w:p w14:paraId="2D876E92" w14:textId="77777777" w:rsidR="004E1387" w:rsidRPr="009C5E6B" w:rsidRDefault="004E1387" w:rsidP="004E138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707" w:type="dxa"/>
            <w:shd w:val="clear" w:color="auto" w:fill="FFFFFF" w:themeFill="background1"/>
          </w:tcPr>
          <w:p w14:paraId="3FA997A1" w14:textId="77777777" w:rsidR="004E1387" w:rsidRPr="009C5E6B" w:rsidRDefault="004E1387" w:rsidP="004E138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bl>
    <w:p w14:paraId="2573B018" w14:textId="77777777" w:rsidR="000449A6" w:rsidRDefault="000449A6" w:rsidP="000449A6">
      <w:pPr>
        <w:rPr>
          <w:lang w:eastAsia="en-US"/>
        </w:rPr>
      </w:pPr>
    </w:p>
    <w:p w14:paraId="1EBEE6BE" w14:textId="7F87B366" w:rsidR="000449A6" w:rsidRDefault="000449A6" w:rsidP="000449A6">
      <w:pPr>
        <w:pStyle w:val="Heading2"/>
        <w:rPr>
          <w:lang w:eastAsia="en-US"/>
        </w:rPr>
      </w:pPr>
      <w:bookmarkStart w:id="295" w:name="_Toc179553631"/>
      <w:bookmarkStart w:id="296" w:name="_Toc179793642"/>
      <w:bookmarkStart w:id="297" w:name="_Toc179799221"/>
      <w:bookmarkStart w:id="298" w:name="_Toc179815824"/>
      <w:bookmarkStart w:id="299" w:name="_Toc179817878"/>
      <w:bookmarkStart w:id="300" w:name="_Toc179818369"/>
      <w:bookmarkStart w:id="301" w:name="_Toc179553638"/>
      <w:bookmarkStart w:id="302" w:name="_Toc179793649"/>
      <w:bookmarkStart w:id="303" w:name="_Toc179799228"/>
      <w:bookmarkStart w:id="304" w:name="_Toc179815831"/>
      <w:bookmarkStart w:id="305" w:name="_Toc179817885"/>
      <w:bookmarkStart w:id="306" w:name="_Toc179818376"/>
      <w:bookmarkStart w:id="307" w:name="_Ref159336315"/>
      <w:bookmarkStart w:id="308" w:name="_Toc179819041"/>
      <w:bookmarkStart w:id="309" w:name="_Ref207890547"/>
      <w:bookmarkStart w:id="310" w:name="_Ref207893198"/>
      <w:bookmarkStart w:id="311" w:name="_Toc214350552"/>
      <w:bookmarkEnd w:id="281"/>
      <w:bookmarkEnd w:id="295"/>
      <w:bookmarkEnd w:id="296"/>
      <w:bookmarkEnd w:id="297"/>
      <w:bookmarkEnd w:id="298"/>
      <w:bookmarkEnd w:id="299"/>
      <w:bookmarkEnd w:id="300"/>
      <w:bookmarkEnd w:id="301"/>
      <w:bookmarkEnd w:id="302"/>
      <w:bookmarkEnd w:id="303"/>
      <w:bookmarkEnd w:id="304"/>
      <w:bookmarkEnd w:id="305"/>
      <w:bookmarkEnd w:id="306"/>
      <w:r>
        <w:rPr>
          <w:lang w:eastAsia="en-US"/>
        </w:rPr>
        <w:t>T</w:t>
      </w:r>
      <w:r w:rsidR="00E9755A">
        <w:rPr>
          <w:lang w:eastAsia="en-US"/>
        </w:rPr>
        <w:t>0013</w:t>
      </w:r>
      <w:r>
        <w:rPr>
          <w:lang w:eastAsia="en-US"/>
        </w:rPr>
        <w:t xml:space="preserve">: </w:t>
      </w:r>
      <w:bookmarkEnd w:id="307"/>
      <w:bookmarkEnd w:id="308"/>
      <w:r w:rsidR="00E9755A">
        <w:rPr>
          <w:lang w:eastAsia="en-US"/>
        </w:rPr>
        <w:t>Oscillator</w:t>
      </w:r>
      <w:bookmarkEnd w:id="309"/>
      <w:bookmarkEnd w:id="310"/>
      <w:r w:rsidR="00A63381">
        <w:rPr>
          <w:lang w:eastAsia="en-US"/>
        </w:rPr>
        <w:t xml:space="preserve"> Test</w:t>
      </w:r>
      <w:bookmarkEnd w:id="311"/>
    </w:p>
    <w:p w14:paraId="1CA6C930" w14:textId="7D4FE133" w:rsidR="000449A6" w:rsidRPr="00BE6C7F" w:rsidRDefault="000449A6" w:rsidP="000449A6">
      <w:pPr>
        <w:pStyle w:val="Caption"/>
        <w:keepNext/>
        <w:rPr>
          <w:lang w:val="fr-BE"/>
        </w:rPr>
      </w:pPr>
      <w:bookmarkStart w:id="312" w:name="_Toc179819104"/>
      <w:bookmarkStart w:id="313" w:name="_Toc214350603"/>
      <w:r w:rsidRPr="00BE6C7F">
        <w:rPr>
          <w:lang w:val="fr-BE"/>
        </w:rPr>
        <w:t xml:space="preserve">Table </w:t>
      </w:r>
      <w:r>
        <w:fldChar w:fldCharType="begin"/>
      </w:r>
      <w:r w:rsidRPr="00BE6C7F">
        <w:rPr>
          <w:lang w:val="fr-BE"/>
        </w:rPr>
        <w:instrText xml:space="preserve"> SEQ Table \* ARABIC </w:instrText>
      </w:r>
      <w:r>
        <w:fldChar w:fldCharType="separate"/>
      </w:r>
      <w:r w:rsidR="00AA08B9">
        <w:rPr>
          <w:noProof/>
          <w:lang w:val="fr-BE"/>
        </w:rPr>
        <w:t>30</w:t>
      </w:r>
      <w:r>
        <w:fldChar w:fldCharType="end"/>
      </w:r>
      <w:r w:rsidRPr="00BE6C7F">
        <w:rPr>
          <w:lang w:val="fr-BE"/>
        </w:rPr>
        <w:t xml:space="preserve">:  </w:t>
      </w:r>
      <w:bookmarkEnd w:id="312"/>
      <w:r w:rsidR="00686F0B" w:rsidRPr="00BE6C7F">
        <w:rPr>
          <w:lang w:val="fr-BE"/>
        </w:rPr>
        <w:t>T0013</w:t>
      </w:r>
      <w:r w:rsidR="00BB23BE">
        <w:rPr>
          <w:lang w:val="fr-BE"/>
        </w:rPr>
        <w:t>:</w:t>
      </w:r>
      <w:r w:rsidR="00686F0B" w:rsidRPr="00BE6C7F">
        <w:rPr>
          <w:lang w:val="fr-BE"/>
        </w:rPr>
        <w:t xml:space="preserve"> Oscillator </w:t>
      </w:r>
      <w:r w:rsidR="00A63381" w:rsidRPr="00BE6C7F">
        <w:rPr>
          <w:lang w:val="fr-BE"/>
        </w:rPr>
        <w:t>T</w:t>
      </w:r>
      <w:r w:rsidR="00686F0B" w:rsidRPr="00BE6C7F">
        <w:rPr>
          <w:lang w:val="fr-BE"/>
        </w:rPr>
        <w:t xml:space="preserve">est </w:t>
      </w:r>
      <w:r w:rsidR="00A63381" w:rsidRPr="00BE6C7F">
        <w:rPr>
          <w:lang w:val="fr-BE"/>
        </w:rPr>
        <w:t>O</w:t>
      </w:r>
      <w:r w:rsidR="00686F0B" w:rsidRPr="00BE6C7F">
        <w:rPr>
          <w:lang w:val="fr-BE"/>
        </w:rPr>
        <w:t>verview</w:t>
      </w:r>
      <w:bookmarkEnd w:id="313"/>
    </w:p>
    <w:tbl>
      <w:tblPr>
        <w:tblStyle w:val="GridTable4-Accent3"/>
        <w:tblW w:w="9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9"/>
        <w:gridCol w:w="3541"/>
        <w:gridCol w:w="1210"/>
        <w:gridCol w:w="1483"/>
        <w:gridCol w:w="1262"/>
        <w:gridCol w:w="1197"/>
        <w:gridCol w:w="25"/>
      </w:tblGrid>
      <w:tr w:rsidR="000449A6" w:rsidRPr="00D378DA" w14:paraId="7FD68DF1" w14:textId="77777777" w:rsidTr="00BE6C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67" w:type="dxa"/>
            <w:gridSpan w:val="7"/>
            <w:shd w:val="clear" w:color="auto" w:fill="514E4E" w:themeFill="accent3" w:themeFillShade="BF"/>
          </w:tcPr>
          <w:p w14:paraId="4580F8D3" w14:textId="77777777" w:rsidR="000449A6" w:rsidRPr="00D378DA" w:rsidRDefault="000449A6">
            <w:pPr>
              <w:pStyle w:val="Table-small"/>
              <w:rPr>
                <w:rFonts w:cstheme="minorHAnsi"/>
                <w:sz w:val="22"/>
                <w:szCs w:val="18"/>
              </w:rPr>
            </w:pPr>
            <w:r w:rsidRPr="00D378DA">
              <w:rPr>
                <w:rFonts w:cstheme="minorHAnsi"/>
                <w:sz w:val="22"/>
                <w:szCs w:val="18"/>
              </w:rPr>
              <w:t xml:space="preserve">Test </w:t>
            </w:r>
            <w:r>
              <w:rPr>
                <w:rFonts w:cstheme="minorHAnsi"/>
                <w:sz w:val="22"/>
                <w:szCs w:val="18"/>
              </w:rPr>
              <w:t xml:space="preserve">Description </w:t>
            </w:r>
          </w:p>
        </w:tc>
      </w:tr>
      <w:tr w:rsidR="000449A6" w:rsidRPr="00D378DA" w14:paraId="3CA0F586"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67" w:type="dxa"/>
            <w:gridSpan w:val="7"/>
            <w:shd w:val="clear" w:color="auto" w:fill="FFFFFF" w:themeFill="background1"/>
          </w:tcPr>
          <w:p w14:paraId="651047D7" w14:textId="5C0CB679" w:rsidR="000449A6" w:rsidRPr="00D378DA" w:rsidRDefault="00AC015B" w:rsidP="00AC015B">
            <w:pPr>
              <w:pStyle w:val="Table-small"/>
              <w:rPr>
                <w:rFonts w:cstheme="minorHAnsi"/>
                <w:b w:val="0"/>
                <w:bCs w:val="0"/>
              </w:rPr>
            </w:pPr>
            <w:r w:rsidRPr="00AC015B">
              <w:rPr>
                <w:rFonts w:cstheme="minorHAnsi"/>
                <w:b w:val="0"/>
                <w:bCs w:val="0"/>
              </w:rPr>
              <w:t xml:space="preserve">This test checks the reference clock circuits of the </w:t>
            </w:r>
            <w:r>
              <w:rPr>
                <w:rFonts w:cstheme="minorHAnsi"/>
                <w:b w:val="0"/>
                <w:bCs w:val="0"/>
              </w:rPr>
              <w:t>DUT.</w:t>
            </w:r>
          </w:p>
        </w:tc>
      </w:tr>
      <w:tr w:rsidR="00F477ED" w:rsidRPr="00D378DA" w14:paraId="68E6455D" w14:textId="77777777" w:rsidTr="00BE6C7F">
        <w:tc>
          <w:tcPr>
            <w:cnfStyle w:val="001000000000" w:firstRow="0" w:lastRow="0" w:firstColumn="1" w:lastColumn="0" w:oddVBand="0" w:evenVBand="0" w:oddHBand="0" w:evenHBand="0" w:firstRowFirstColumn="0" w:firstRowLastColumn="0" w:lastRowFirstColumn="0" w:lastRowLastColumn="0"/>
            <w:tcW w:w="9567" w:type="dxa"/>
            <w:gridSpan w:val="7"/>
            <w:shd w:val="clear" w:color="auto" w:fill="514E4E" w:themeFill="accent3" w:themeFillShade="BF"/>
          </w:tcPr>
          <w:p w14:paraId="54DACC8E" w14:textId="38702843" w:rsidR="00F477ED" w:rsidRDefault="00F477ED" w:rsidP="00F477ED">
            <w:pPr>
              <w:pStyle w:val="Table-small"/>
              <w:rPr>
                <w:rFonts w:cstheme="minorHAnsi"/>
              </w:rPr>
            </w:pPr>
            <w:r w:rsidRPr="001607D4">
              <w:rPr>
                <w:rFonts w:cstheme="minorHAnsi"/>
                <w:color w:val="FFFFFF" w:themeColor="background1"/>
                <w:sz w:val="22"/>
                <w:szCs w:val="18"/>
              </w:rPr>
              <w:t>Test Configuration</w:t>
            </w:r>
          </w:p>
        </w:tc>
      </w:tr>
      <w:tr w:rsidR="00F477ED" w:rsidRPr="00D378DA" w14:paraId="63D3BAC9"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67" w:type="dxa"/>
            <w:gridSpan w:val="7"/>
            <w:shd w:val="clear" w:color="auto" w:fill="FFFFFF" w:themeFill="background1"/>
          </w:tcPr>
          <w:p w14:paraId="7165A765" w14:textId="02B2B14C" w:rsidR="00F477ED" w:rsidRDefault="00F477ED" w:rsidP="008B0182">
            <w:pPr>
              <w:pStyle w:val="Table-small"/>
              <w:rPr>
                <w:rFonts w:cstheme="minorHAnsi"/>
              </w:rPr>
            </w:pPr>
          </w:p>
        </w:tc>
      </w:tr>
      <w:tr w:rsidR="00F477ED" w:rsidRPr="00D378DA" w14:paraId="10065D06" w14:textId="77777777" w:rsidTr="00BE6C7F">
        <w:tc>
          <w:tcPr>
            <w:cnfStyle w:val="001000000000" w:firstRow="0" w:lastRow="0" w:firstColumn="1" w:lastColumn="0" w:oddVBand="0" w:evenVBand="0" w:oddHBand="0" w:evenHBand="0" w:firstRowFirstColumn="0" w:firstRowLastColumn="0" w:lastRowFirstColumn="0" w:lastRowLastColumn="0"/>
            <w:tcW w:w="9567" w:type="dxa"/>
            <w:gridSpan w:val="7"/>
            <w:shd w:val="clear" w:color="auto" w:fill="514E4E" w:themeFill="accent3" w:themeFillShade="BF"/>
          </w:tcPr>
          <w:p w14:paraId="05F7D72C" w14:textId="77777777" w:rsidR="00F477ED" w:rsidRPr="00D378DA" w:rsidRDefault="00F477ED" w:rsidP="00F477ED">
            <w:pPr>
              <w:pStyle w:val="Table-small"/>
              <w:rPr>
                <w:rFonts w:cstheme="minorHAnsi"/>
                <w:color w:val="FFFFFF" w:themeColor="background1"/>
                <w:sz w:val="22"/>
                <w:szCs w:val="18"/>
              </w:rPr>
            </w:pPr>
            <w:r>
              <w:rPr>
                <w:rFonts w:cstheme="minorHAnsi"/>
                <w:color w:val="FFFFFF" w:themeColor="background1"/>
                <w:sz w:val="22"/>
                <w:szCs w:val="18"/>
              </w:rPr>
              <w:t xml:space="preserve">Test Equipment Requirements </w:t>
            </w:r>
          </w:p>
        </w:tc>
      </w:tr>
      <w:tr w:rsidR="00F477ED" w:rsidRPr="00D378DA" w14:paraId="1DE1FF4D"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67" w:type="dxa"/>
            <w:gridSpan w:val="7"/>
            <w:shd w:val="clear" w:color="auto" w:fill="FFFFFF" w:themeFill="background1"/>
          </w:tcPr>
          <w:p w14:paraId="00DA5AA2" w14:textId="77777777" w:rsidR="00891BAE" w:rsidRPr="003478DB" w:rsidRDefault="00891BAE" w:rsidP="00891BAE">
            <w:pPr>
              <w:spacing w:before="20" w:after="20"/>
              <w:rPr>
                <w:b w:val="0"/>
                <w:bCs w:val="0"/>
                <w:sz w:val="20"/>
                <w:szCs w:val="14"/>
              </w:rPr>
            </w:pPr>
            <w:r w:rsidRPr="003478DB">
              <w:rPr>
                <w:b w:val="0"/>
                <w:bCs w:val="0"/>
                <w:sz w:val="20"/>
                <w:szCs w:val="14"/>
              </w:rPr>
              <w:t>An oscilloscope with:</w:t>
            </w:r>
          </w:p>
          <w:p w14:paraId="7795D191" w14:textId="17AA8A31" w:rsidR="00891BAE" w:rsidRPr="003478DB" w:rsidRDefault="00891BAE" w:rsidP="004C0CD3">
            <w:pPr>
              <w:pStyle w:val="ListParagraph"/>
              <w:numPr>
                <w:ilvl w:val="0"/>
                <w:numId w:val="59"/>
              </w:numPr>
              <w:spacing w:before="20" w:after="20"/>
              <w:rPr>
                <w:b w:val="0"/>
                <w:bCs w:val="0"/>
                <w:sz w:val="20"/>
                <w:szCs w:val="14"/>
              </w:rPr>
            </w:pPr>
            <w:r w:rsidRPr="003478DB">
              <w:rPr>
                <w:b w:val="0"/>
                <w:bCs w:val="0"/>
                <w:sz w:val="20"/>
                <w:szCs w:val="14"/>
              </w:rPr>
              <w:t>Frequency measurement range: 20 MHz</w:t>
            </w:r>
          </w:p>
          <w:p w14:paraId="5F2B5ED5" w14:textId="649E97A9" w:rsidR="00F477ED" w:rsidRPr="0047278F" w:rsidRDefault="00891BAE" w:rsidP="004C0CD3">
            <w:pPr>
              <w:pStyle w:val="ListParagraph"/>
              <w:numPr>
                <w:ilvl w:val="0"/>
                <w:numId w:val="59"/>
              </w:numPr>
              <w:spacing w:before="20" w:after="20"/>
              <w:rPr>
                <w:b w:val="0"/>
                <w:bCs w:val="0"/>
              </w:rPr>
            </w:pPr>
            <w:r w:rsidRPr="003478DB">
              <w:rPr>
                <w:b w:val="0"/>
                <w:bCs w:val="0"/>
                <w:sz w:val="20"/>
                <w:szCs w:val="14"/>
              </w:rPr>
              <w:t>Frequency measurement accuracy: 10 kHz</w:t>
            </w:r>
          </w:p>
        </w:tc>
      </w:tr>
      <w:tr w:rsidR="00EF5B1E" w:rsidRPr="00D378DA" w14:paraId="737DD9DD" w14:textId="77777777" w:rsidTr="00BE6C7F">
        <w:tc>
          <w:tcPr>
            <w:cnfStyle w:val="001000000000" w:firstRow="0" w:lastRow="0" w:firstColumn="1" w:lastColumn="0" w:oddVBand="0" w:evenVBand="0" w:oddHBand="0" w:evenHBand="0" w:firstRowFirstColumn="0" w:firstRowLastColumn="0" w:lastRowFirstColumn="0" w:lastRowLastColumn="0"/>
            <w:tcW w:w="9567" w:type="dxa"/>
            <w:gridSpan w:val="7"/>
            <w:shd w:val="clear" w:color="auto" w:fill="514E4E" w:themeFill="accent3" w:themeFillShade="BF"/>
          </w:tcPr>
          <w:p w14:paraId="39119B41" w14:textId="77777777" w:rsidR="00EF5B1E" w:rsidRPr="0047278F" w:rsidRDefault="00EF5B1E">
            <w:pPr>
              <w:spacing w:before="20" w:after="20"/>
              <w:rPr>
                <w:sz w:val="20"/>
                <w:szCs w:val="14"/>
              </w:rPr>
            </w:pPr>
            <w:r w:rsidRPr="00A452BD">
              <w:rPr>
                <w:rFonts w:cstheme="minorHAnsi"/>
                <w:color w:val="FFFFFF" w:themeColor="background1"/>
                <w:szCs w:val="18"/>
              </w:rPr>
              <w:t>Test Conditions</w:t>
            </w:r>
          </w:p>
        </w:tc>
      </w:tr>
      <w:tr w:rsidR="00EF5B1E" w:rsidRPr="00D378DA" w14:paraId="4D28A478"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67" w:type="dxa"/>
            <w:gridSpan w:val="7"/>
            <w:shd w:val="clear" w:color="auto" w:fill="FFFFFF" w:themeFill="background1"/>
          </w:tcPr>
          <w:p w14:paraId="3E1BD78A" w14:textId="3D147D45" w:rsidR="00EF5B1E" w:rsidRPr="003478DB" w:rsidRDefault="009F3D3C">
            <w:pPr>
              <w:spacing w:before="20" w:after="20"/>
              <w:rPr>
                <w:b w:val="0"/>
                <w:bCs w:val="0"/>
                <w:sz w:val="20"/>
                <w:szCs w:val="20"/>
              </w:rPr>
            </w:pPr>
            <w:r w:rsidRPr="003478DB">
              <w:rPr>
                <w:b w:val="0"/>
                <w:bCs w:val="0"/>
                <w:sz w:val="20"/>
                <w:szCs w:val="20"/>
              </w:rPr>
              <w:t xml:space="preserve">No deviations from chapter </w:t>
            </w:r>
            <w:r w:rsidRPr="003478DB">
              <w:rPr>
                <w:sz w:val="20"/>
                <w:szCs w:val="20"/>
              </w:rPr>
              <w:fldChar w:fldCharType="begin"/>
            </w:r>
            <w:r w:rsidRPr="003478DB">
              <w:rPr>
                <w:b w:val="0"/>
                <w:bCs w:val="0"/>
                <w:sz w:val="20"/>
                <w:szCs w:val="20"/>
              </w:rPr>
              <w:instrText xml:space="preserve"> REF _Ref208396945 \r \h </w:instrText>
            </w:r>
            <w:r w:rsidR="00D92815" w:rsidRPr="003478DB">
              <w:rPr>
                <w:b w:val="0"/>
                <w:bCs w:val="0"/>
                <w:sz w:val="20"/>
                <w:szCs w:val="20"/>
              </w:rPr>
              <w:instrText xml:space="preserve"> \* MERGEFORMAT </w:instrText>
            </w:r>
            <w:r w:rsidRPr="003478DB">
              <w:rPr>
                <w:sz w:val="20"/>
                <w:szCs w:val="20"/>
              </w:rPr>
            </w:r>
            <w:r w:rsidRPr="003478DB">
              <w:rPr>
                <w:sz w:val="20"/>
                <w:szCs w:val="20"/>
              </w:rPr>
              <w:fldChar w:fldCharType="separate"/>
            </w:r>
            <w:r w:rsidR="00AA08B9" w:rsidRPr="00AA08B9">
              <w:rPr>
                <w:b w:val="0"/>
                <w:bCs w:val="0"/>
                <w:sz w:val="20"/>
                <w:szCs w:val="20"/>
              </w:rPr>
              <w:t>2</w:t>
            </w:r>
            <w:r w:rsidRPr="003478DB">
              <w:rPr>
                <w:sz w:val="20"/>
                <w:szCs w:val="20"/>
              </w:rPr>
              <w:fldChar w:fldCharType="end"/>
            </w:r>
            <w:r w:rsidRPr="003478DB">
              <w:rPr>
                <w:b w:val="0"/>
                <w:bCs w:val="0"/>
                <w:sz w:val="20"/>
                <w:szCs w:val="20"/>
              </w:rPr>
              <w:t xml:space="preserve"> applies to this test.</w:t>
            </w:r>
          </w:p>
        </w:tc>
      </w:tr>
      <w:tr w:rsidR="00E103ED" w:rsidRPr="00D378DA" w14:paraId="0BB7FF91" w14:textId="77777777" w:rsidTr="00BE6C7F">
        <w:tc>
          <w:tcPr>
            <w:cnfStyle w:val="001000000000" w:firstRow="0" w:lastRow="0" w:firstColumn="1" w:lastColumn="0" w:oddVBand="0" w:evenVBand="0" w:oddHBand="0" w:evenHBand="0" w:firstRowFirstColumn="0" w:firstRowLastColumn="0" w:lastRowFirstColumn="0" w:lastRowLastColumn="0"/>
            <w:tcW w:w="9567" w:type="dxa"/>
            <w:gridSpan w:val="7"/>
            <w:shd w:val="clear" w:color="auto" w:fill="514E4E" w:themeFill="accent3" w:themeFillShade="BF"/>
          </w:tcPr>
          <w:p w14:paraId="12E2392C" w14:textId="77777777" w:rsidR="00E103ED" w:rsidRPr="00920ABA" w:rsidRDefault="00E103ED">
            <w:pPr>
              <w:spacing w:before="20" w:after="20"/>
              <w:rPr>
                <w:color w:val="FF0000"/>
                <w:sz w:val="20"/>
                <w:szCs w:val="14"/>
              </w:rPr>
            </w:pPr>
            <w:r w:rsidRPr="003D1F8A">
              <w:rPr>
                <w:rFonts w:cstheme="minorHAnsi"/>
                <w:color w:val="FFFFFF" w:themeColor="background1"/>
                <w:szCs w:val="18"/>
              </w:rPr>
              <w:t>Environmental conditions</w:t>
            </w:r>
            <w:r w:rsidRPr="003D1F8A">
              <w:rPr>
                <w:color w:val="FFFFFF" w:themeColor="background1"/>
                <w:sz w:val="20"/>
                <w:szCs w:val="14"/>
              </w:rPr>
              <w:t xml:space="preserve"> </w:t>
            </w:r>
          </w:p>
        </w:tc>
      </w:tr>
      <w:tr w:rsidR="00E103ED" w:rsidRPr="00D378DA" w14:paraId="5C6110D5"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67" w:type="dxa"/>
            <w:gridSpan w:val="7"/>
            <w:shd w:val="clear" w:color="auto" w:fill="FFFFFF" w:themeFill="background1"/>
          </w:tcPr>
          <w:p w14:paraId="2CD40218" w14:textId="1C4873F9" w:rsidR="00E103ED" w:rsidRPr="00DC13A1" w:rsidRDefault="00686A93" w:rsidP="00686A93">
            <w:pPr>
              <w:spacing w:before="20" w:after="20"/>
              <w:rPr>
                <w:b w:val="0"/>
                <w:bCs w:val="0"/>
                <w:sz w:val="20"/>
                <w:szCs w:val="14"/>
              </w:rPr>
            </w:pPr>
            <w:r w:rsidRPr="00686A93">
              <w:rPr>
                <w:b w:val="0"/>
                <w:bCs w:val="0"/>
                <w:sz w:val="20"/>
                <w:szCs w:val="14"/>
              </w:rPr>
              <w:t>This test will be executed in an automated way and in a temperature controlled environment</w:t>
            </w:r>
          </w:p>
        </w:tc>
      </w:tr>
      <w:tr w:rsidR="00F477ED" w:rsidRPr="00D378DA" w14:paraId="1F5D6E8B" w14:textId="77777777" w:rsidTr="00BE6C7F">
        <w:tc>
          <w:tcPr>
            <w:cnfStyle w:val="001000000000" w:firstRow="0" w:lastRow="0" w:firstColumn="1" w:lastColumn="0" w:oddVBand="0" w:evenVBand="0" w:oddHBand="0" w:evenHBand="0" w:firstRowFirstColumn="0" w:firstRowLastColumn="0" w:lastRowFirstColumn="0" w:lastRowLastColumn="0"/>
            <w:tcW w:w="9567" w:type="dxa"/>
            <w:gridSpan w:val="7"/>
            <w:shd w:val="clear" w:color="auto" w:fill="514E4E" w:themeFill="accent3" w:themeFillShade="BF"/>
          </w:tcPr>
          <w:p w14:paraId="020BF25C" w14:textId="77777777" w:rsidR="00F477ED" w:rsidRPr="00D378DA" w:rsidRDefault="00F477ED" w:rsidP="00F477ED">
            <w:pPr>
              <w:pStyle w:val="Table-small"/>
              <w:rPr>
                <w:rFonts w:cstheme="minorHAnsi"/>
                <w:sz w:val="22"/>
                <w:szCs w:val="18"/>
              </w:rPr>
            </w:pPr>
            <w:r>
              <w:rPr>
                <w:rFonts w:cstheme="minorHAnsi"/>
                <w:color w:val="FFFFFF" w:themeColor="background1"/>
                <w:sz w:val="22"/>
                <w:szCs w:val="18"/>
              </w:rPr>
              <w:t>Test Procedure</w:t>
            </w:r>
          </w:p>
        </w:tc>
      </w:tr>
      <w:tr w:rsidR="00502EDA" w:rsidRPr="00D378DA" w14:paraId="21FBF6A5" w14:textId="77777777" w:rsidTr="003478DB">
        <w:trPr>
          <w:gridAfter w:val="1"/>
          <w:cnfStyle w:val="000000100000" w:firstRow="0" w:lastRow="0" w:firstColumn="0" w:lastColumn="0" w:oddVBand="0" w:evenVBand="0" w:oddHBand="1" w:evenHBand="0" w:firstRowFirstColumn="0" w:firstRowLastColumn="0" w:lastRowFirstColumn="0" w:lastRowLastColumn="0"/>
          <w:wAfter w:w="25" w:type="dxa"/>
        </w:trPr>
        <w:tc>
          <w:tcPr>
            <w:cnfStyle w:val="001000000000" w:firstRow="0" w:lastRow="0" w:firstColumn="1" w:lastColumn="0" w:oddVBand="0" w:evenVBand="0" w:oddHBand="0" w:evenHBand="0" w:firstRowFirstColumn="0" w:firstRowLastColumn="0" w:lastRowFirstColumn="0" w:lastRowLastColumn="0"/>
            <w:tcW w:w="849" w:type="dxa"/>
            <w:shd w:val="clear" w:color="auto" w:fill="C5C2C2" w:themeFill="accent3" w:themeFillTint="66"/>
          </w:tcPr>
          <w:p w14:paraId="5E668A09" w14:textId="77777777" w:rsidR="00F477ED" w:rsidRPr="00836085" w:rsidRDefault="00F477ED" w:rsidP="00F477ED">
            <w:pPr>
              <w:pStyle w:val="Table-small"/>
              <w:rPr>
                <w:rFonts w:cstheme="minorHAnsi"/>
                <w:sz w:val="22"/>
                <w:szCs w:val="18"/>
              </w:rPr>
            </w:pPr>
            <w:r w:rsidRPr="00836085">
              <w:rPr>
                <w:rFonts w:cstheme="minorHAnsi"/>
                <w:sz w:val="22"/>
                <w:szCs w:val="18"/>
              </w:rPr>
              <w:t>Step</w:t>
            </w:r>
          </w:p>
        </w:tc>
        <w:tc>
          <w:tcPr>
            <w:tcW w:w="4751" w:type="dxa"/>
            <w:gridSpan w:val="2"/>
            <w:shd w:val="clear" w:color="auto" w:fill="C5C2C2" w:themeFill="accent3" w:themeFillTint="66"/>
          </w:tcPr>
          <w:p w14:paraId="1ECA6D50" w14:textId="77777777" w:rsidR="00F477ED" w:rsidRPr="00836085" w:rsidRDefault="00F477ED" w:rsidP="00F477ED">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Action</w:t>
            </w:r>
          </w:p>
        </w:tc>
        <w:tc>
          <w:tcPr>
            <w:tcW w:w="1483" w:type="dxa"/>
            <w:shd w:val="clear" w:color="auto" w:fill="C5C2C2" w:themeFill="accent3" w:themeFillTint="66"/>
          </w:tcPr>
          <w:p w14:paraId="56D05B12" w14:textId="77777777" w:rsidR="00F477ED" w:rsidRPr="00836085" w:rsidRDefault="00F477ED" w:rsidP="00F477ED">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Register parameter</w:t>
            </w:r>
          </w:p>
        </w:tc>
        <w:tc>
          <w:tcPr>
            <w:tcW w:w="2459" w:type="dxa"/>
            <w:gridSpan w:val="2"/>
            <w:shd w:val="clear" w:color="auto" w:fill="C5C2C2" w:themeFill="accent3" w:themeFillTint="66"/>
          </w:tcPr>
          <w:p w14:paraId="1242A68C" w14:textId="77777777" w:rsidR="00F477ED" w:rsidRPr="00836085" w:rsidRDefault="00F477ED" w:rsidP="00F477ED">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Value</w:t>
            </w:r>
          </w:p>
        </w:tc>
      </w:tr>
      <w:tr w:rsidR="00502EDA" w:rsidRPr="00D378DA" w14:paraId="3B0BDBBC" w14:textId="77777777" w:rsidTr="003478DB">
        <w:trPr>
          <w:gridAfter w:val="1"/>
          <w:wAfter w:w="25" w:type="dxa"/>
        </w:trPr>
        <w:tc>
          <w:tcPr>
            <w:cnfStyle w:val="001000000000" w:firstRow="0" w:lastRow="0" w:firstColumn="1" w:lastColumn="0" w:oddVBand="0" w:evenVBand="0" w:oddHBand="0" w:evenHBand="0" w:firstRowFirstColumn="0" w:firstRowLastColumn="0" w:lastRowFirstColumn="0" w:lastRowLastColumn="0"/>
            <w:tcW w:w="849" w:type="dxa"/>
            <w:shd w:val="clear" w:color="auto" w:fill="FFFFFF" w:themeFill="background1"/>
            <w:vAlign w:val="center"/>
          </w:tcPr>
          <w:p w14:paraId="5A31CABE" w14:textId="74FAF8A4" w:rsidR="00D813F4" w:rsidRPr="00D378DA" w:rsidRDefault="00D813F4" w:rsidP="004C0CD3">
            <w:pPr>
              <w:pStyle w:val="Table-small"/>
              <w:numPr>
                <w:ilvl w:val="0"/>
                <w:numId w:val="30"/>
              </w:numPr>
              <w:rPr>
                <w:rFonts w:cstheme="minorHAnsi"/>
                <w:b w:val="0"/>
                <w:bCs w:val="0"/>
                <w:szCs w:val="20"/>
              </w:rPr>
            </w:pPr>
            <w:r>
              <w:t> </w:t>
            </w:r>
          </w:p>
        </w:tc>
        <w:tc>
          <w:tcPr>
            <w:tcW w:w="4751" w:type="dxa"/>
            <w:gridSpan w:val="2"/>
            <w:shd w:val="clear" w:color="auto" w:fill="FFFFFF" w:themeFill="background1"/>
            <w:vAlign w:val="center"/>
          </w:tcPr>
          <w:p w14:paraId="433BBAB5" w14:textId="2295D640" w:rsidR="00D813F4" w:rsidRPr="00D378DA" w:rsidRDefault="00AF4620" w:rsidP="00D813F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Start from p</w:t>
            </w:r>
            <w:r w:rsidR="00D813F4">
              <w:t>ark state</w:t>
            </w:r>
          </w:p>
        </w:tc>
        <w:tc>
          <w:tcPr>
            <w:tcW w:w="1483" w:type="dxa"/>
            <w:shd w:val="clear" w:color="auto" w:fill="FFFFFF" w:themeFill="background1"/>
            <w:vAlign w:val="center"/>
          </w:tcPr>
          <w:p w14:paraId="657689DE" w14:textId="13001574" w:rsidR="00D813F4" w:rsidRPr="00B63475" w:rsidRDefault="00D813F4" w:rsidP="00D813F4">
            <w:pPr>
              <w:pStyle w:val="Table-small"/>
              <w:cnfStyle w:val="000000000000" w:firstRow="0" w:lastRow="0" w:firstColumn="0" w:lastColumn="0" w:oddVBand="0" w:evenVBand="0" w:oddHBand="0" w:evenHBand="0" w:firstRowFirstColumn="0" w:firstRowLastColumn="0" w:lastRowFirstColumn="0" w:lastRowLastColumn="0"/>
            </w:pPr>
            <w:r>
              <w:t> </w:t>
            </w:r>
          </w:p>
        </w:tc>
        <w:tc>
          <w:tcPr>
            <w:tcW w:w="2459" w:type="dxa"/>
            <w:gridSpan w:val="2"/>
            <w:shd w:val="clear" w:color="auto" w:fill="FFFFFF" w:themeFill="background1"/>
            <w:vAlign w:val="center"/>
          </w:tcPr>
          <w:p w14:paraId="0F93FADE" w14:textId="0543B4F9" w:rsidR="00D813F4" w:rsidRPr="00D378DA" w:rsidRDefault="00D813F4" w:rsidP="00D813F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502EDA" w:rsidRPr="00D378DA" w14:paraId="052A9427" w14:textId="77777777" w:rsidTr="003478DB">
        <w:trPr>
          <w:gridAfter w:val="1"/>
          <w:cnfStyle w:val="000000100000" w:firstRow="0" w:lastRow="0" w:firstColumn="0" w:lastColumn="0" w:oddVBand="0" w:evenVBand="0" w:oddHBand="1" w:evenHBand="0" w:firstRowFirstColumn="0" w:firstRowLastColumn="0" w:lastRowFirstColumn="0" w:lastRowLastColumn="0"/>
          <w:wAfter w:w="25" w:type="dxa"/>
        </w:trPr>
        <w:tc>
          <w:tcPr>
            <w:cnfStyle w:val="001000000000" w:firstRow="0" w:lastRow="0" w:firstColumn="1" w:lastColumn="0" w:oddVBand="0" w:evenVBand="0" w:oddHBand="0" w:evenHBand="0" w:firstRowFirstColumn="0" w:firstRowLastColumn="0" w:lastRowFirstColumn="0" w:lastRowLastColumn="0"/>
            <w:tcW w:w="849" w:type="dxa"/>
            <w:shd w:val="clear" w:color="auto" w:fill="FFFFFF" w:themeFill="background1"/>
            <w:vAlign w:val="center"/>
          </w:tcPr>
          <w:p w14:paraId="3E638592" w14:textId="77777777" w:rsidR="00AF4620" w:rsidRDefault="00AF4620" w:rsidP="004C0CD3">
            <w:pPr>
              <w:pStyle w:val="Table-small"/>
              <w:numPr>
                <w:ilvl w:val="0"/>
                <w:numId w:val="30"/>
              </w:numPr>
            </w:pPr>
          </w:p>
        </w:tc>
        <w:tc>
          <w:tcPr>
            <w:tcW w:w="4751" w:type="dxa"/>
            <w:gridSpan w:val="2"/>
            <w:shd w:val="clear" w:color="auto" w:fill="FFFFFF" w:themeFill="background1"/>
            <w:vAlign w:val="center"/>
          </w:tcPr>
          <w:p w14:paraId="0B080DD4" w14:textId="13BD0CA2" w:rsidR="00AF4620" w:rsidRDefault="00AF4620" w:rsidP="00D813F4">
            <w:pPr>
              <w:pStyle w:val="Table-small"/>
              <w:cnfStyle w:val="000000100000" w:firstRow="0" w:lastRow="0" w:firstColumn="0" w:lastColumn="0" w:oddVBand="0" w:evenVBand="0" w:oddHBand="1" w:evenHBand="0" w:firstRowFirstColumn="0" w:firstRowLastColumn="0" w:lastRowFirstColumn="0" w:lastRowLastColumn="0"/>
            </w:pPr>
            <w:r>
              <w:t>Enable reference clock ouput</w:t>
            </w:r>
          </w:p>
        </w:tc>
        <w:tc>
          <w:tcPr>
            <w:tcW w:w="1483" w:type="dxa"/>
            <w:shd w:val="clear" w:color="auto" w:fill="FFFFFF" w:themeFill="background1"/>
            <w:vAlign w:val="center"/>
          </w:tcPr>
          <w:p w14:paraId="4F07450C" w14:textId="2EB8A512" w:rsidR="00AF4620" w:rsidRDefault="00F46D92" w:rsidP="00D813F4">
            <w:pPr>
              <w:pStyle w:val="Table-small"/>
              <w:cnfStyle w:val="000000100000" w:firstRow="0" w:lastRow="0" w:firstColumn="0" w:lastColumn="0" w:oddVBand="0" w:evenVBand="0" w:oddHBand="1" w:evenHBand="0" w:firstRowFirstColumn="0" w:firstRowLastColumn="0" w:lastRowFirstColumn="0" w:lastRowLastColumn="0"/>
            </w:pPr>
            <w:r w:rsidRPr="00F46D92">
              <w:t>Analog_en_sys_out</w:t>
            </w:r>
          </w:p>
        </w:tc>
        <w:tc>
          <w:tcPr>
            <w:tcW w:w="2459" w:type="dxa"/>
            <w:gridSpan w:val="2"/>
            <w:shd w:val="clear" w:color="auto" w:fill="FFFFFF" w:themeFill="background1"/>
            <w:vAlign w:val="center"/>
          </w:tcPr>
          <w:p w14:paraId="64F0BEB0" w14:textId="0D681C4A" w:rsidR="00AF4620" w:rsidRDefault="00F46D92" w:rsidP="00D813F4">
            <w:pPr>
              <w:pStyle w:val="Table-small"/>
              <w:cnfStyle w:val="000000100000" w:firstRow="0" w:lastRow="0" w:firstColumn="0" w:lastColumn="0" w:oddVBand="0" w:evenVBand="0" w:oddHBand="1" w:evenHBand="0" w:firstRowFirstColumn="0" w:firstRowLastColumn="0" w:lastRowFirstColumn="0" w:lastRowLastColumn="0"/>
            </w:pPr>
            <w:r>
              <w:t>1</w:t>
            </w:r>
          </w:p>
        </w:tc>
      </w:tr>
      <w:tr w:rsidR="007B617F" w:rsidRPr="00D378DA" w14:paraId="520BF73A" w14:textId="77777777" w:rsidTr="003478DB">
        <w:trPr>
          <w:gridAfter w:val="1"/>
          <w:wAfter w:w="25" w:type="dxa"/>
        </w:trPr>
        <w:tc>
          <w:tcPr>
            <w:cnfStyle w:val="001000000000" w:firstRow="0" w:lastRow="0" w:firstColumn="1" w:lastColumn="0" w:oddVBand="0" w:evenVBand="0" w:oddHBand="0" w:evenHBand="0" w:firstRowFirstColumn="0" w:firstRowLastColumn="0" w:lastRowFirstColumn="0" w:lastRowLastColumn="0"/>
            <w:tcW w:w="849" w:type="dxa"/>
            <w:shd w:val="clear" w:color="auto" w:fill="FFFFFF" w:themeFill="background1"/>
            <w:vAlign w:val="center"/>
          </w:tcPr>
          <w:p w14:paraId="5115065A" w14:textId="77777777" w:rsidR="00015B99" w:rsidRDefault="00015B99" w:rsidP="00015B99">
            <w:pPr>
              <w:pStyle w:val="Table-small"/>
              <w:numPr>
                <w:ilvl w:val="0"/>
                <w:numId w:val="30"/>
              </w:numPr>
            </w:pPr>
          </w:p>
        </w:tc>
        <w:tc>
          <w:tcPr>
            <w:tcW w:w="4751" w:type="dxa"/>
            <w:gridSpan w:val="2"/>
            <w:shd w:val="clear" w:color="auto" w:fill="FFFFFF" w:themeFill="background1"/>
            <w:vAlign w:val="center"/>
          </w:tcPr>
          <w:p w14:paraId="2EA19AA4" w14:textId="54E0832C" w:rsidR="00015B99" w:rsidRDefault="00015B99" w:rsidP="00015B99">
            <w:pPr>
              <w:pStyle w:val="Table-small"/>
              <w:cnfStyle w:val="000000000000" w:firstRow="0" w:lastRow="0" w:firstColumn="0" w:lastColumn="0" w:oddVBand="0" w:evenVBand="0" w:oddHBand="0" w:evenHBand="0" w:firstRowFirstColumn="0" w:firstRowLastColumn="0" w:lastRowFirstColumn="0" w:lastRowLastColumn="0"/>
            </w:pPr>
            <w:r>
              <w:t>Connect scope to osc pin</w:t>
            </w:r>
          </w:p>
        </w:tc>
        <w:tc>
          <w:tcPr>
            <w:tcW w:w="1483" w:type="dxa"/>
            <w:shd w:val="clear" w:color="auto" w:fill="FFFFFF" w:themeFill="background1"/>
            <w:vAlign w:val="center"/>
          </w:tcPr>
          <w:p w14:paraId="08B6474B" w14:textId="77777777" w:rsidR="00015B99" w:rsidRPr="00F46D92" w:rsidRDefault="00015B99" w:rsidP="00015B99">
            <w:pPr>
              <w:pStyle w:val="Table-small"/>
              <w:cnfStyle w:val="000000000000" w:firstRow="0" w:lastRow="0" w:firstColumn="0" w:lastColumn="0" w:oddVBand="0" w:evenVBand="0" w:oddHBand="0" w:evenHBand="0" w:firstRowFirstColumn="0" w:firstRowLastColumn="0" w:lastRowFirstColumn="0" w:lastRowLastColumn="0"/>
            </w:pPr>
          </w:p>
        </w:tc>
        <w:tc>
          <w:tcPr>
            <w:tcW w:w="2459" w:type="dxa"/>
            <w:gridSpan w:val="2"/>
            <w:shd w:val="clear" w:color="auto" w:fill="FFFFFF" w:themeFill="background1"/>
            <w:vAlign w:val="center"/>
          </w:tcPr>
          <w:p w14:paraId="53D9C72F" w14:textId="77777777" w:rsidR="00015B99" w:rsidRDefault="00015B99" w:rsidP="00015B99">
            <w:pPr>
              <w:pStyle w:val="Table-small"/>
              <w:cnfStyle w:val="000000000000" w:firstRow="0" w:lastRow="0" w:firstColumn="0" w:lastColumn="0" w:oddVBand="0" w:evenVBand="0" w:oddHBand="0" w:evenHBand="0" w:firstRowFirstColumn="0" w:firstRowLastColumn="0" w:lastRowFirstColumn="0" w:lastRowLastColumn="0"/>
            </w:pPr>
          </w:p>
        </w:tc>
      </w:tr>
      <w:tr w:rsidR="007B617F" w:rsidRPr="00D378DA" w14:paraId="2754FFA5" w14:textId="77777777" w:rsidTr="003478DB">
        <w:trPr>
          <w:gridAfter w:val="1"/>
          <w:cnfStyle w:val="000000100000" w:firstRow="0" w:lastRow="0" w:firstColumn="0" w:lastColumn="0" w:oddVBand="0" w:evenVBand="0" w:oddHBand="1" w:evenHBand="0" w:firstRowFirstColumn="0" w:firstRowLastColumn="0" w:lastRowFirstColumn="0" w:lastRowLastColumn="0"/>
          <w:wAfter w:w="25" w:type="dxa"/>
        </w:trPr>
        <w:tc>
          <w:tcPr>
            <w:cnfStyle w:val="001000000000" w:firstRow="0" w:lastRow="0" w:firstColumn="1" w:lastColumn="0" w:oddVBand="0" w:evenVBand="0" w:oddHBand="0" w:evenHBand="0" w:firstRowFirstColumn="0" w:firstRowLastColumn="0" w:lastRowFirstColumn="0" w:lastRowLastColumn="0"/>
            <w:tcW w:w="849" w:type="dxa"/>
            <w:vMerge w:val="restart"/>
            <w:shd w:val="clear" w:color="auto" w:fill="FFFFFF" w:themeFill="background1"/>
            <w:vAlign w:val="center"/>
          </w:tcPr>
          <w:p w14:paraId="50F980E8" w14:textId="11825FEB" w:rsidR="00051F91" w:rsidRPr="00D378DA" w:rsidRDefault="00051F91" w:rsidP="00015B99">
            <w:pPr>
              <w:pStyle w:val="Table-small"/>
              <w:numPr>
                <w:ilvl w:val="0"/>
                <w:numId w:val="30"/>
              </w:numPr>
              <w:rPr>
                <w:rFonts w:cstheme="minorHAnsi"/>
                <w:b w:val="0"/>
                <w:bCs w:val="0"/>
                <w:szCs w:val="20"/>
              </w:rPr>
            </w:pPr>
            <w:r>
              <w:t> </w:t>
            </w:r>
          </w:p>
        </w:tc>
        <w:tc>
          <w:tcPr>
            <w:tcW w:w="4751" w:type="dxa"/>
            <w:gridSpan w:val="2"/>
            <w:vMerge w:val="restart"/>
            <w:shd w:val="clear" w:color="auto" w:fill="FFFFFF" w:themeFill="background1"/>
            <w:vAlign w:val="center"/>
          </w:tcPr>
          <w:p w14:paraId="0ED3144F" w14:textId="7AD65839" w:rsidR="00051F91" w:rsidRPr="00D378DA" w:rsidRDefault="00051F91" w:rsidP="00015B99">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Configure scope for frequency measurement</w:t>
            </w:r>
          </w:p>
        </w:tc>
        <w:tc>
          <w:tcPr>
            <w:tcW w:w="1483" w:type="dxa"/>
            <w:shd w:val="clear" w:color="auto" w:fill="FFFFFF" w:themeFill="background1"/>
            <w:vAlign w:val="center"/>
          </w:tcPr>
          <w:p w14:paraId="52BECDE0" w14:textId="694927F8" w:rsidR="00051F91" w:rsidRPr="00BE6C7F" w:rsidRDefault="00051F91" w:rsidP="00BE6C7F">
            <w:pPr>
              <w:pStyle w:val="Table-small"/>
              <w:cnfStyle w:val="000000100000" w:firstRow="0" w:lastRow="0" w:firstColumn="0" w:lastColumn="0" w:oddVBand="0" w:evenVBand="0" w:oddHBand="1" w:evenHBand="0" w:firstRowFirstColumn="0" w:firstRowLastColumn="0" w:lastRowFirstColumn="0" w:lastRowLastColumn="0"/>
            </w:pPr>
            <w:r>
              <w:t>trigger.channel</w:t>
            </w:r>
          </w:p>
        </w:tc>
        <w:tc>
          <w:tcPr>
            <w:tcW w:w="2459" w:type="dxa"/>
            <w:gridSpan w:val="2"/>
            <w:shd w:val="clear" w:color="auto" w:fill="FFFFFF" w:themeFill="background1"/>
            <w:vAlign w:val="center"/>
          </w:tcPr>
          <w:p w14:paraId="7CECE689" w14:textId="368F4350" w:rsidR="00051F91" w:rsidRPr="00D378DA" w:rsidRDefault="00051F91" w:rsidP="00015B99">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1</w:t>
            </w:r>
          </w:p>
        </w:tc>
      </w:tr>
      <w:tr w:rsidR="007B617F" w:rsidRPr="00D378DA" w14:paraId="77168876" w14:textId="77777777" w:rsidTr="003478DB">
        <w:trPr>
          <w:gridAfter w:val="1"/>
          <w:wAfter w:w="25" w:type="dxa"/>
        </w:trPr>
        <w:tc>
          <w:tcPr>
            <w:cnfStyle w:val="001000000000" w:firstRow="0" w:lastRow="0" w:firstColumn="1" w:lastColumn="0" w:oddVBand="0" w:evenVBand="0" w:oddHBand="0" w:evenHBand="0" w:firstRowFirstColumn="0" w:firstRowLastColumn="0" w:lastRowFirstColumn="0" w:lastRowLastColumn="0"/>
            <w:tcW w:w="849" w:type="dxa"/>
            <w:vMerge/>
            <w:shd w:val="clear" w:color="auto" w:fill="FFFFFF" w:themeFill="background1"/>
            <w:vAlign w:val="center"/>
          </w:tcPr>
          <w:p w14:paraId="6977FBC5" w14:textId="77777777" w:rsidR="00051F91" w:rsidRDefault="00051F91" w:rsidP="00BE6C7F">
            <w:pPr>
              <w:pStyle w:val="Table-small"/>
            </w:pPr>
          </w:p>
        </w:tc>
        <w:tc>
          <w:tcPr>
            <w:tcW w:w="4751" w:type="dxa"/>
            <w:gridSpan w:val="2"/>
            <w:vMerge/>
            <w:shd w:val="clear" w:color="auto" w:fill="FFFFFF" w:themeFill="background1"/>
            <w:vAlign w:val="center"/>
          </w:tcPr>
          <w:p w14:paraId="3B02B166" w14:textId="77777777" w:rsidR="00051F91" w:rsidRDefault="00051F91" w:rsidP="00015B99">
            <w:pPr>
              <w:pStyle w:val="Table-small"/>
              <w:cnfStyle w:val="000000000000" w:firstRow="0" w:lastRow="0" w:firstColumn="0" w:lastColumn="0" w:oddVBand="0" w:evenVBand="0" w:oddHBand="0" w:evenHBand="0" w:firstRowFirstColumn="0" w:firstRowLastColumn="0" w:lastRowFirstColumn="0" w:lastRowLastColumn="0"/>
            </w:pPr>
          </w:p>
        </w:tc>
        <w:tc>
          <w:tcPr>
            <w:tcW w:w="1483" w:type="dxa"/>
            <w:shd w:val="clear" w:color="auto" w:fill="FFFFFF" w:themeFill="background1"/>
            <w:vAlign w:val="center"/>
          </w:tcPr>
          <w:p w14:paraId="715C610E" w14:textId="5F19BF19" w:rsidR="00051F91" w:rsidDel="00125657" w:rsidRDefault="00051F91" w:rsidP="00015B99">
            <w:pPr>
              <w:pStyle w:val="Table-small"/>
              <w:cnfStyle w:val="000000000000" w:firstRow="0" w:lastRow="0" w:firstColumn="0" w:lastColumn="0" w:oddVBand="0" w:evenVBand="0" w:oddHBand="0" w:evenHBand="0" w:firstRowFirstColumn="0" w:firstRowLastColumn="0" w:lastRowFirstColumn="0" w:lastRowLastColumn="0"/>
            </w:pPr>
            <w:r>
              <w:t>channel.measure.clear</w:t>
            </w:r>
          </w:p>
        </w:tc>
        <w:tc>
          <w:tcPr>
            <w:tcW w:w="2459" w:type="dxa"/>
            <w:gridSpan w:val="2"/>
            <w:shd w:val="clear" w:color="auto" w:fill="FFFFFF" w:themeFill="background1"/>
            <w:vAlign w:val="center"/>
          </w:tcPr>
          <w:p w14:paraId="00044F79" w14:textId="692C7D10" w:rsidR="00051F91" w:rsidRDefault="00051F91" w:rsidP="00015B99">
            <w:pPr>
              <w:pStyle w:val="Table-small"/>
              <w:cnfStyle w:val="000000000000" w:firstRow="0" w:lastRow="0" w:firstColumn="0" w:lastColumn="0" w:oddVBand="0" w:evenVBand="0" w:oddHBand="0" w:evenHBand="0" w:firstRowFirstColumn="0" w:firstRowLastColumn="0" w:lastRowFirstColumn="0" w:lastRowLastColumn="0"/>
            </w:pPr>
            <w:r>
              <w:t>1</w:t>
            </w:r>
          </w:p>
        </w:tc>
      </w:tr>
      <w:tr w:rsidR="007B617F" w:rsidRPr="00D378DA" w14:paraId="22FEC6DD" w14:textId="77777777" w:rsidTr="003478DB">
        <w:trPr>
          <w:gridAfter w:val="1"/>
          <w:cnfStyle w:val="000000100000" w:firstRow="0" w:lastRow="0" w:firstColumn="0" w:lastColumn="0" w:oddVBand="0" w:evenVBand="0" w:oddHBand="1" w:evenHBand="0" w:firstRowFirstColumn="0" w:firstRowLastColumn="0" w:lastRowFirstColumn="0" w:lastRowLastColumn="0"/>
          <w:wAfter w:w="25" w:type="dxa"/>
        </w:trPr>
        <w:tc>
          <w:tcPr>
            <w:cnfStyle w:val="001000000000" w:firstRow="0" w:lastRow="0" w:firstColumn="1" w:lastColumn="0" w:oddVBand="0" w:evenVBand="0" w:oddHBand="0" w:evenHBand="0" w:firstRowFirstColumn="0" w:firstRowLastColumn="0" w:lastRowFirstColumn="0" w:lastRowLastColumn="0"/>
            <w:tcW w:w="849" w:type="dxa"/>
            <w:vMerge/>
            <w:shd w:val="clear" w:color="auto" w:fill="FFFFFF" w:themeFill="background1"/>
            <w:vAlign w:val="center"/>
          </w:tcPr>
          <w:p w14:paraId="7AD3718B" w14:textId="77777777" w:rsidR="00051F91" w:rsidRDefault="00051F91" w:rsidP="00BE6C7F">
            <w:pPr>
              <w:pStyle w:val="Table-small"/>
            </w:pPr>
          </w:p>
        </w:tc>
        <w:tc>
          <w:tcPr>
            <w:tcW w:w="4751" w:type="dxa"/>
            <w:gridSpan w:val="2"/>
            <w:vMerge/>
            <w:shd w:val="clear" w:color="auto" w:fill="FFFFFF" w:themeFill="background1"/>
            <w:vAlign w:val="center"/>
          </w:tcPr>
          <w:p w14:paraId="1CB7E9B8" w14:textId="77777777" w:rsidR="00051F91" w:rsidRDefault="00051F91" w:rsidP="00015B99">
            <w:pPr>
              <w:pStyle w:val="Table-small"/>
              <w:cnfStyle w:val="000000100000" w:firstRow="0" w:lastRow="0" w:firstColumn="0" w:lastColumn="0" w:oddVBand="0" w:evenVBand="0" w:oddHBand="1" w:evenHBand="0" w:firstRowFirstColumn="0" w:firstRowLastColumn="0" w:lastRowFirstColumn="0" w:lastRowLastColumn="0"/>
            </w:pPr>
          </w:p>
        </w:tc>
        <w:tc>
          <w:tcPr>
            <w:tcW w:w="1483" w:type="dxa"/>
            <w:shd w:val="clear" w:color="auto" w:fill="FFFFFF" w:themeFill="background1"/>
            <w:vAlign w:val="center"/>
          </w:tcPr>
          <w:p w14:paraId="568DF403" w14:textId="7ABD6542" w:rsidR="00051F91" w:rsidRDefault="00051F91" w:rsidP="00BE6C7F">
            <w:pPr>
              <w:pStyle w:val="Table-small"/>
              <w:cnfStyle w:val="000000100000" w:firstRow="0" w:lastRow="0" w:firstColumn="0" w:lastColumn="0" w:oddVBand="0" w:evenVBand="0" w:oddHBand="1" w:evenHBand="0" w:firstRowFirstColumn="0" w:firstRowLastColumn="0" w:lastRowFirstColumn="0" w:lastRowLastColumn="0"/>
            </w:pPr>
            <w:r>
              <w:t>channel.offset</w:t>
            </w:r>
          </w:p>
        </w:tc>
        <w:tc>
          <w:tcPr>
            <w:tcW w:w="2459" w:type="dxa"/>
            <w:gridSpan w:val="2"/>
            <w:shd w:val="clear" w:color="auto" w:fill="FFFFFF" w:themeFill="background1"/>
            <w:vAlign w:val="center"/>
          </w:tcPr>
          <w:p w14:paraId="1ED6EB76" w14:textId="4EE27BB4" w:rsidR="00051F91" w:rsidRDefault="00051F91" w:rsidP="00015B99">
            <w:pPr>
              <w:pStyle w:val="Table-small"/>
              <w:cnfStyle w:val="000000100000" w:firstRow="0" w:lastRow="0" w:firstColumn="0" w:lastColumn="0" w:oddVBand="0" w:evenVBand="0" w:oddHBand="1" w:evenHBand="0" w:firstRowFirstColumn="0" w:firstRowLastColumn="0" w:lastRowFirstColumn="0" w:lastRowLastColumn="0"/>
            </w:pPr>
            <w:r>
              <w:t>0</w:t>
            </w:r>
          </w:p>
        </w:tc>
      </w:tr>
      <w:tr w:rsidR="007B617F" w:rsidRPr="00D378DA" w14:paraId="59F1E1F4" w14:textId="77777777" w:rsidTr="003478DB">
        <w:trPr>
          <w:gridAfter w:val="1"/>
          <w:wAfter w:w="25" w:type="dxa"/>
        </w:trPr>
        <w:tc>
          <w:tcPr>
            <w:cnfStyle w:val="001000000000" w:firstRow="0" w:lastRow="0" w:firstColumn="1" w:lastColumn="0" w:oddVBand="0" w:evenVBand="0" w:oddHBand="0" w:evenHBand="0" w:firstRowFirstColumn="0" w:firstRowLastColumn="0" w:lastRowFirstColumn="0" w:lastRowLastColumn="0"/>
            <w:tcW w:w="849" w:type="dxa"/>
            <w:vMerge/>
            <w:shd w:val="clear" w:color="auto" w:fill="FFFFFF" w:themeFill="background1"/>
            <w:vAlign w:val="center"/>
          </w:tcPr>
          <w:p w14:paraId="659AA2D5" w14:textId="77777777" w:rsidR="00051F91" w:rsidRDefault="00051F91" w:rsidP="00BE6C7F">
            <w:pPr>
              <w:pStyle w:val="Table-small"/>
            </w:pPr>
          </w:p>
        </w:tc>
        <w:tc>
          <w:tcPr>
            <w:tcW w:w="4751" w:type="dxa"/>
            <w:gridSpan w:val="2"/>
            <w:vMerge/>
            <w:shd w:val="clear" w:color="auto" w:fill="FFFFFF" w:themeFill="background1"/>
            <w:vAlign w:val="center"/>
          </w:tcPr>
          <w:p w14:paraId="7865A7C2" w14:textId="77777777" w:rsidR="00051F91" w:rsidRDefault="00051F91" w:rsidP="00015B99">
            <w:pPr>
              <w:pStyle w:val="Table-small"/>
              <w:cnfStyle w:val="000000000000" w:firstRow="0" w:lastRow="0" w:firstColumn="0" w:lastColumn="0" w:oddVBand="0" w:evenVBand="0" w:oddHBand="0" w:evenHBand="0" w:firstRowFirstColumn="0" w:firstRowLastColumn="0" w:lastRowFirstColumn="0" w:lastRowLastColumn="0"/>
            </w:pPr>
          </w:p>
        </w:tc>
        <w:tc>
          <w:tcPr>
            <w:tcW w:w="1483" w:type="dxa"/>
            <w:shd w:val="clear" w:color="auto" w:fill="FFFFFF" w:themeFill="background1"/>
            <w:vAlign w:val="center"/>
          </w:tcPr>
          <w:p w14:paraId="6EE1AA45" w14:textId="61B0836D" w:rsidR="00051F91" w:rsidRDefault="00051F91" w:rsidP="00BE6C7F">
            <w:pPr>
              <w:pStyle w:val="Table-small"/>
              <w:cnfStyle w:val="000000000000" w:firstRow="0" w:lastRow="0" w:firstColumn="0" w:lastColumn="0" w:oddVBand="0" w:evenVBand="0" w:oddHBand="0" w:evenHBand="0" w:firstRowFirstColumn="0" w:firstRowLastColumn="0" w:lastRowFirstColumn="0" w:lastRowLastColumn="0"/>
            </w:pPr>
            <w:r>
              <w:t>channel.probe.attenuation</w:t>
            </w:r>
          </w:p>
        </w:tc>
        <w:tc>
          <w:tcPr>
            <w:tcW w:w="2459" w:type="dxa"/>
            <w:gridSpan w:val="2"/>
            <w:shd w:val="clear" w:color="auto" w:fill="FFFFFF" w:themeFill="background1"/>
            <w:vAlign w:val="center"/>
          </w:tcPr>
          <w:p w14:paraId="624E0F60" w14:textId="4BAEE109" w:rsidR="00051F91" w:rsidRDefault="00051F91" w:rsidP="00015B99">
            <w:pPr>
              <w:pStyle w:val="Table-small"/>
              <w:cnfStyle w:val="000000000000" w:firstRow="0" w:lastRow="0" w:firstColumn="0" w:lastColumn="0" w:oddVBand="0" w:evenVBand="0" w:oddHBand="0" w:evenHBand="0" w:firstRowFirstColumn="0" w:firstRowLastColumn="0" w:lastRowFirstColumn="0" w:lastRowLastColumn="0"/>
            </w:pPr>
            <w:r>
              <w:t>1</w:t>
            </w:r>
          </w:p>
        </w:tc>
      </w:tr>
      <w:tr w:rsidR="007B617F" w:rsidRPr="00D378DA" w14:paraId="5AC959DB" w14:textId="77777777" w:rsidTr="003478DB">
        <w:trPr>
          <w:gridAfter w:val="1"/>
          <w:cnfStyle w:val="000000100000" w:firstRow="0" w:lastRow="0" w:firstColumn="0" w:lastColumn="0" w:oddVBand="0" w:evenVBand="0" w:oddHBand="1" w:evenHBand="0" w:firstRowFirstColumn="0" w:firstRowLastColumn="0" w:lastRowFirstColumn="0" w:lastRowLastColumn="0"/>
          <w:wAfter w:w="25" w:type="dxa"/>
        </w:trPr>
        <w:tc>
          <w:tcPr>
            <w:cnfStyle w:val="001000000000" w:firstRow="0" w:lastRow="0" w:firstColumn="1" w:lastColumn="0" w:oddVBand="0" w:evenVBand="0" w:oddHBand="0" w:evenHBand="0" w:firstRowFirstColumn="0" w:firstRowLastColumn="0" w:lastRowFirstColumn="0" w:lastRowLastColumn="0"/>
            <w:tcW w:w="849" w:type="dxa"/>
            <w:vMerge/>
            <w:shd w:val="clear" w:color="auto" w:fill="FFFFFF" w:themeFill="background1"/>
            <w:vAlign w:val="center"/>
          </w:tcPr>
          <w:p w14:paraId="0E411970" w14:textId="77777777" w:rsidR="00051F91" w:rsidRDefault="00051F91" w:rsidP="00BE6C7F">
            <w:pPr>
              <w:pStyle w:val="Table-small"/>
            </w:pPr>
          </w:p>
        </w:tc>
        <w:tc>
          <w:tcPr>
            <w:tcW w:w="4751" w:type="dxa"/>
            <w:gridSpan w:val="2"/>
            <w:vMerge/>
            <w:shd w:val="clear" w:color="auto" w:fill="FFFFFF" w:themeFill="background1"/>
            <w:vAlign w:val="center"/>
          </w:tcPr>
          <w:p w14:paraId="72798B8A" w14:textId="77777777" w:rsidR="00051F91" w:rsidRDefault="00051F91" w:rsidP="00015B99">
            <w:pPr>
              <w:pStyle w:val="Table-small"/>
              <w:cnfStyle w:val="000000100000" w:firstRow="0" w:lastRow="0" w:firstColumn="0" w:lastColumn="0" w:oddVBand="0" w:evenVBand="0" w:oddHBand="1" w:evenHBand="0" w:firstRowFirstColumn="0" w:firstRowLastColumn="0" w:lastRowFirstColumn="0" w:lastRowLastColumn="0"/>
            </w:pPr>
          </w:p>
        </w:tc>
        <w:tc>
          <w:tcPr>
            <w:tcW w:w="1483" w:type="dxa"/>
            <w:shd w:val="clear" w:color="auto" w:fill="FFFFFF" w:themeFill="background1"/>
            <w:vAlign w:val="center"/>
          </w:tcPr>
          <w:p w14:paraId="3BEB33A1" w14:textId="0EFBFA74" w:rsidR="00051F91" w:rsidRDefault="00051F91" w:rsidP="00BE6C7F">
            <w:pPr>
              <w:pStyle w:val="Table-small"/>
              <w:cnfStyle w:val="000000100000" w:firstRow="0" w:lastRow="0" w:firstColumn="0" w:lastColumn="0" w:oddVBand="0" w:evenVBand="0" w:oddHBand="1" w:evenHBand="0" w:firstRowFirstColumn="0" w:firstRowLastColumn="0" w:lastRowFirstColumn="0" w:lastRowLastColumn="0"/>
            </w:pPr>
            <w:r>
              <w:t>channel.scale</w:t>
            </w:r>
          </w:p>
        </w:tc>
        <w:tc>
          <w:tcPr>
            <w:tcW w:w="2459" w:type="dxa"/>
            <w:gridSpan w:val="2"/>
            <w:shd w:val="clear" w:color="auto" w:fill="FFFFFF" w:themeFill="background1"/>
            <w:vAlign w:val="center"/>
          </w:tcPr>
          <w:p w14:paraId="49288320" w14:textId="73C3E1FE" w:rsidR="00051F91" w:rsidRDefault="00051F91" w:rsidP="00015B99">
            <w:pPr>
              <w:pStyle w:val="Table-small"/>
              <w:cnfStyle w:val="000000100000" w:firstRow="0" w:lastRow="0" w:firstColumn="0" w:lastColumn="0" w:oddVBand="0" w:evenVBand="0" w:oddHBand="1" w:evenHBand="0" w:firstRowFirstColumn="0" w:firstRowLastColumn="0" w:lastRowFirstColumn="0" w:lastRowLastColumn="0"/>
            </w:pPr>
            <w:r>
              <w:t>1</w:t>
            </w:r>
          </w:p>
        </w:tc>
      </w:tr>
      <w:tr w:rsidR="007B617F" w:rsidRPr="00D378DA" w14:paraId="4CE46061" w14:textId="77777777" w:rsidTr="003478DB">
        <w:trPr>
          <w:gridAfter w:val="1"/>
          <w:wAfter w:w="25" w:type="dxa"/>
        </w:trPr>
        <w:tc>
          <w:tcPr>
            <w:cnfStyle w:val="001000000000" w:firstRow="0" w:lastRow="0" w:firstColumn="1" w:lastColumn="0" w:oddVBand="0" w:evenVBand="0" w:oddHBand="0" w:evenHBand="0" w:firstRowFirstColumn="0" w:firstRowLastColumn="0" w:lastRowFirstColumn="0" w:lastRowLastColumn="0"/>
            <w:tcW w:w="849" w:type="dxa"/>
            <w:vMerge/>
            <w:shd w:val="clear" w:color="auto" w:fill="FFFFFF" w:themeFill="background1"/>
            <w:vAlign w:val="center"/>
          </w:tcPr>
          <w:p w14:paraId="6A36B0A9" w14:textId="77777777" w:rsidR="00051F91" w:rsidRDefault="00051F91" w:rsidP="00BE6C7F">
            <w:pPr>
              <w:pStyle w:val="Table-small"/>
            </w:pPr>
          </w:p>
        </w:tc>
        <w:tc>
          <w:tcPr>
            <w:tcW w:w="4751" w:type="dxa"/>
            <w:gridSpan w:val="2"/>
            <w:vMerge/>
            <w:shd w:val="clear" w:color="auto" w:fill="FFFFFF" w:themeFill="background1"/>
            <w:vAlign w:val="center"/>
          </w:tcPr>
          <w:p w14:paraId="4F243BF4" w14:textId="77777777" w:rsidR="00051F91" w:rsidRDefault="00051F91" w:rsidP="00015B99">
            <w:pPr>
              <w:pStyle w:val="Table-small"/>
              <w:cnfStyle w:val="000000000000" w:firstRow="0" w:lastRow="0" w:firstColumn="0" w:lastColumn="0" w:oddVBand="0" w:evenVBand="0" w:oddHBand="0" w:evenHBand="0" w:firstRowFirstColumn="0" w:firstRowLastColumn="0" w:lastRowFirstColumn="0" w:lastRowLastColumn="0"/>
            </w:pPr>
          </w:p>
        </w:tc>
        <w:tc>
          <w:tcPr>
            <w:tcW w:w="1483" w:type="dxa"/>
            <w:shd w:val="clear" w:color="auto" w:fill="FFFFFF" w:themeFill="background1"/>
            <w:vAlign w:val="center"/>
          </w:tcPr>
          <w:p w14:paraId="3C1CE372" w14:textId="3CC1D3C5" w:rsidR="00051F91" w:rsidRDefault="00051F91" w:rsidP="00015B99">
            <w:pPr>
              <w:pStyle w:val="Table-small"/>
              <w:cnfStyle w:val="000000000000" w:firstRow="0" w:lastRow="0" w:firstColumn="0" w:lastColumn="0" w:oddVBand="0" w:evenVBand="0" w:oddHBand="0" w:evenHBand="0" w:firstRowFirstColumn="0" w:firstRowLastColumn="0" w:lastRowFirstColumn="0" w:lastRowLastColumn="0"/>
            </w:pPr>
            <w:r>
              <w:t>timebase.scale</w:t>
            </w:r>
          </w:p>
        </w:tc>
        <w:tc>
          <w:tcPr>
            <w:tcW w:w="2459" w:type="dxa"/>
            <w:gridSpan w:val="2"/>
            <w:shd w:val="clear" w:color="auto" w:fill="FFFFFF" w:themeFill="background1"/>
            <w:vAlign w:val="center"/>
          </w:tcPr>
          <w:p w14:paraId="3B4E6428" w14:textId="72E60833" w:rsidR="00051F91" w:rsidRDefault="00051F91" w:rsidP="00015B99">
            <w:pPr>
              <w:pStyle w:val="Table-small"/>
              <w:cnfStyle w:val="000000000000" w:firstRow="0" w:lastRow="0" w:firstColumn="0" w:lastColumn="0" w:oddVBand="0" w:evenVBand="0" w:oddHBand="0" w:evenHBand="0" w:firstRowFirstColumn="0" w:firstRowLastColumn="0" w:lastRowFirstColumn="0" w:lastRowLastColumn="0"/>
            </w:pPr>
            <w:r>
              <w:t>50ns</w:t>
            </w:r>
          </w:p>
        </w:tc>
      </w:tr>
      <w:tr w:rsidR="007B617F" w:rsidRPr="00D378DA" w14:paraId="48D5882A" w14:textId="77777777" w:rsidTr="003478DB">
        <w:trPr>
          <w:gridAfter w:val="1"/>
          <w:cnfStyle w:val="000000100000" w:firstRow="0" w:lastRow="0" w:firstColumn="0" w:lastColumn="0" w:oddVBand="0" w:evenVBand="0" w:oddHBand="1" w:evenHBand="0" w:firstRowFirstColumn="0" w:firstRowLastColumn="0" w:lastRowFirstColumn="0" w:lastRowLastColumn="0"/>
          <w:wAfter w:w="25" w:type="dxa"/>
        </w:trPr>
        <w:tc>
          <w:tcPr>
            <w:cnfStyle w:val="001000000000" w:firstRow="0" w:lastRow="0" w:firstColumn="1" w:lastColumn="0" w:oddVBand="0" w:evenVBand="0" w:oddHBand="0" w:evenHBand="0" w:firstRowFirstColumn="0" w:firstRowLastColumn="0" w:lastRowFirstColumn="0" w:lastRowLastColumn="0"/>
            <w:tcW w:w="849" w:type="dxa"/>
            <w:vMerge/>
            <w:shd w:val="clear" w:color="auto" w:fill="FFFFFF" w:themeFill="background1"/>
            <w:vAlign w:val="center"/>
          </w:tcPr>
          <w:p w14:paraId="27C6864D" w14:textId="77777777" w:rsidR="00051F91" w:rsidRDefault="00051F91" w:rsidP="00BE6C7F">
            <w:pPr>
              <w:pStyle w:val="Table-small"/>
            </w:pPr>
          </w:p>
        </w:tc>
        <w:tc>
          <w:tcPr>
            <w:tcW w:w="4751" w:type="dxa"/>
            <w:gridSpan w:val="2"/>
            <w:vMerge/>
            <w:shd w:val="clear" w:color="auto" w:fill="FFFFFF" w:themeFill="background1"/>
            <w:vAlign w:val="center"/>
          </w:tcPr>
          <w:p w14:paraId="061B102B" w14:textId="77777777" w:rsidR="00051F91" w:rsidRDefault="00051F91" w:rsidP="00015B99">
            <w:pPr>
              <w:pStyle w:val="Table-small"/>
              <w:cnfStyle w:val="000000100000" w:firstRow="0" w:lastRow="0" w:firstColumn="0" w:lastColumn="0" w:oddVBand="0" w:evenVBand="0" w:oddHBand="1" w:evenHBand="0" w:firstRowFirstColumn="0" w:firstRowLastColumn="0" w:lastRowFirstColumn="0" w:lastRowLastColumn="0"/>
            </w:pPr>
          </w:p>
        </w:tc>
        <w:tc>
          <w:tcPr>
            <w:tcW w:w="1483" w:type="dxa"/>
            <w:shd w:val="clear" w:color="auto" w:fill="FFFFFF" w:themeFill="background1"/>
            <w:vAlign w:val="center"/>
          </w:tcPr>
          <w:p w14:paraId="5747ED14" w14:textId="0D124E98" w:rsidR="00051F91" w:rsidRDefault="00051F91" w:rsidP="00BE6C7F">
            <w:pPr>
              <w:pStyle w:val="Table-small"/>
              <w:cnfStyle w:val="000000100000" w:firstRow="0" w:lastRow="0" w:firstColumn="0" w:lastColumn="0" w:oddVBand="0" w:evenVBand="0" w:oddHBand="1" w:evenHBand="0" w:firstRowFirstColumn="0" w:firstRowLastColumn="0" w:lastRowFirstColumn="0" w:lastRowLastColumn="0"/>
            </w:pPr>
            <w:r>
              <w:t>trigger.level</w:t>
            </w:r>
          </w:p>
        </w:tc>
        <w:tc>
          <w:tcPr>
            <w:tcW w:w="2459" w:type="dxa"/>
            <w:gridSpan w:val="2"/>
            <w:shd w:val="clear" w:color="auto" w:fill="FFFFFF" w:themeFill="background1"/>
            <w:vAlign w:val="center"/>
          </w:tcPr>
          <w:p w14:paraId="7D5EFF97" w14:textId="125DE00F" w:rsidR="00051F91" w:rsidRDefault="00051F91" w:rsidP="00015B99">
            <w:pPr>
              <w:pStyle w:val="Table-small"/>
              <w:cnfStyle w:val="000000100000" w:firstRow="0" w:lastRow="0" w:firstColumn="0" w:lastColumn="0" w:oddVBand="0" w:evenVBand="0" w:oddHBand="1" w:evenHBand="0" w:firstRowFirstColumn="0" w:firstRowLastColumn="0" w:lastRowFirstColumn="0" w:lastRowLastColumn="0"/>
            </w:pPr>
            <w:r>
              <w:t>1.65</w:t>
            </w:r>
          </w:p>
        </w:tc>
      </w:tr>
      <w:tr w:rsidR="00502EDA" w:rsidRPr="00D378DA" w14:paraId="4A55D3A0" w14:textId="77777777" w:rsidTr="003478DB">
        <w:trPr>
          <w:gridAfter w:val="1"/>
          <w:wAfter w:w="25" w:type="dxa"/>
        </w:trPr>
        <w:tc>
          <w:tcPr>
            <w:cnfStyle w:val="001000000000" w:firstRow="0" w:lastRow="0" w:firstColumn="1" w:lastColumn="0" w:oddVBand="0" w:evenVBand="0" w:oddHBand="0" w:evenHBand="0" w:firstRowFirstColumn="0" w:firstRowLastColumn="0" w:lastRowFirstColumn="0" w:lastRowLastColumn="0"/>
            <w:tcW w:w="849" w:type="dxa"/>
            <w:shd w:val="clear" w:color="auto" w:fill="FFFFFF" w:themeFill="background1"/>
            <w:vAlign w:val="center"/>
          </w:tcPr>
          <w:p w14:paraId="2CC58B0F" w14:textId="5AD85242" w:rsidR="00015B99" w:rsidRPr="00D378DA" w:rsidRDefault="00015B99" w:rsidP="00015B99">
            <w:pPr>
              <w:pStyle w:val="Table-small"/>
              <w:numPr>
                <w:ilvl w:val="0"/>
                <w:numId w:val="30"/>
              </w:numPr>
              <w:rPr>
                <w:rFonts w:cstheme="minorHAnsi"/>
                <w:b w:val="0"/>
                <w:bCs w:val="0"/>
                <w:szCs w:val="20"/>
              </w:rPr>
            </w:pPr>
            <w:r>
              <w:t> </w:t>
            </w:r>
          </w:p>
        </w:tc>
        <w:tc>
          <w:tcPr>
            <w:tcW w:w="4751" w:type="dxa"/>
            <w:gridSpan w:val="2"/>
            <w:shd w:val="clear" w:color="auto" w:fill="FFFFFF" w:themeFill="background1"/>
            <w:vAlign w:val="center"/>
          </w:tcPr>
          <w:p w14:paraId="317497C4" w14:textId="37D88891" w:rsidR="00015B99" w:rsidRDefault="00015B99" w:rsidP="00015B99">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t>Measurement crystal oscillator frequency on osc pin with scope</w:t>
            </w:r>
          </w:p>
        </w:tc>
        <w:tc>
          <w:tcPr>
            <w:tcW w:w="1483" w:type="dxa"/>
            <w:shd w:val="clear" w:color="auto" w:fill="FFFFFF" w:themeFill="background1"/>
            <w:vAlign w:val="center"/>
          </w:tcPr>
          <w:p w14:paraId="60EF0175" w14:textId="31C0B63B" w:rsidR="00015B99" w:rsidRPr="00BE6C7F" w:rsidRDefault="00015B99" w:rsidP="00BE6C7F">
            <w:pPr>
              <w:pStyle w:val="Table-small"/>
              <w:cnfStyle w:val="000000000000" w:firstRow="0" w:lastRow="0" w:firstColumn="0" w:lastColumn="0" w:oddVBand="0" w:evenVBand="0" w:oddHBand="0" w:evenHBand="0" w:firstRowFirstColumn="0" w:firstRowLastColumn="0" w:lastRowFirstColumn="0" w:lastRowLastColumn="0"/>
            </w:pPr>
            <w:r>
              <w:t>channel.measure.counter</w:t>
            </w:r>
          </w:p>
        </w:tc>
        <w:tc>
          <w:tcPr>
            <w:tcW w:w="2459" w:type="dxa"/>
            <w:gridSpan w:val="2"/>
            <w:shd w:val="clear" w:color="auto" w:fill="FFFFFF" w:themeFill="background1"/>
            <w:vAlign w:val="center"/>
          </w:tcPr>
          <w:p w14:paraId="4C17DBBE" w14:textId="43CB9FE1" w:rsidR="00015B99" w:rsidRDefault="00015B99" w:rsidP="00015B99">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502EDA" w:rsidRPr="00D378DA" w14:paraId="14CF5AED" w14:textId="77777777" w:rsidTr="003478DB">
        <w:trPr>
          <w:gridAfter w:val="1"/>
          <w:cnfStyle w:val="000000100000" w:firstRow="0" w:lastRow="0" w:firstColumn="0" w:lastColumn="0" w:oddVBand="0" w:evenVBand="0" w:oddHBand="1" w:evenHBand="0" w:firstRowFirstColumn="0" w:firstRowLastColumn="0" w:lastRowFirstColumn="0" w:lastRowLastColumn="0"/>
          <w:wAfter w:w="25" w:type="dxa"/>
        </w:trPr>
        <w:tc>
          <w:tcPr>
            <w:cnfStyle w:val="001000000000" w:firstRow="0" w:lastRow="0" w:firstColumn="1" w:lastColumn="0" w:oddVBand="0" w:evenVBand="0" w:oddHBand="0" w:evenHBand="0" w:firstRowFirstColumn="0" w:firstRowLastColumn="0" w:lastRowFirstColumn="0" w:lastRowLastColumn="0"/>
            <w:tcW w:w="849" w:type="dxa"/>
            <w:shd w:val="clear" w:color="auto" w:fill="FFFFFF" w:themeFill="background1"/>
            <w:vAlign w:val="center"/>
          </w:tcPr>
          <w:p w14:paraId="05188A2B" w14:textId="75C14CB5" w:rsidR="00015B99" w:rsidRPr="00D378DA" w:rsidRDefault="00015B99" w:rsidP="00015B99">
            <w:pPr>
              <w:pStyle w:val="Table-small"/>
              <w:numPr>
                <w:ilvl w:val="0"/>
                <w:numId w:val="30"/>
              </w:numPr>
              <w:rPr>
                <w:rFonts w:cstheme="minorHAnsi"/>
                <w:b w:val="0"/>
                <w:bCs w:val="0"/>
                <w:szCs w:val="20"/>
              </w:rPr>
            </w:pPr>
            <w:r>
              <w:t> </w:t>
            </w:r>
          </w:p>
        </w:tc>
        <w:tc>
          <w:tcPr>
            <w:tcW w:w="4751" w:type="dxa"/>
            <w:gridSpan w:val="2"/>
            <w:shd w:val="clear" w:color="auto" w:fill="FFFFFF" w:themeFill="background1"/>
            <w:vAlign w:val="center"/>
          </w:tcPr>
          <w:p w14:paraId="1979429B" w14:textId="13A8B105" w:rsidR="00015B99" w:rsidRDefault="00015B99" w:rsidP="00015B99">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Connect ref_clk input to FPGA</w:t>
            </w:r>
          </w:p>
        </w:tc>
        <w:tc>
          <w:tcPr>
            <w:tcW w:w="1483" w:type="dxa"/>
            <w:shd w:val="clear" w:color="auto" w:fill="FFFFFF" w:themeFill="background1"/>
            <w:vAlign w:val="center"/>
          </w:tcPr>
          <w:p w14:paraId="5BFCE383" w14:textId="499BCAA2" w:rsidR="00015B99" w:rsidRPr="00BE6C7F" w:rsidRDefault="00015B99" w:rsidP="00BE6C7F">
            <w:pPr>
              <w:pStyle w:val="Table-small"/>
              <w:cnfStyle w:val="000000100000" w:firstRow="0" w:lastRow="0" w:firstColumn="0" w:lastColumn="0" w:oddVBand="0" w:evenVBand="0" w:oddHBand="1" w:evenHBand="0" w:firstRowFirstColumn="0" w:firstRowLastColumn="0" w:lastRowFirstColumn="0" w:lastRowLastColumn="0"/>
            </w:pPr>
            <w:r>
              <w:t> </w:t>
            </w:r>
          </w:p>
        </w:tc>
        <w:tc>
          <w:tcPr>
            <w:tcW w:w="2459" w:type="dxa"/>
            <w:gridSpan w:val="2"/>
            <w:shd w:val="clear" w:color="auto" w:fill="FFFFFF" w:themeFill="background1"/>
            <w:vAlign w:val="center"/>
          </w:tcPr>
          <w:p w14:paraId="0FB10311" w14:textId="78B97D11" w:rsidR="00015B99" w:rsidRDefault="00015B99" w:rsidP="00015B99">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7B617F" w:rsidRPr="00D378DA" w14:paraId="521C8767" w14:textId="77777777" w:rsidTr="003478DB">
        <w:trPr>
          <w:gridAfter w:val="1"/>
          <w:wAfter w:w="25" w:type="dxa"/>
        </w:trPr>
        <w:tc>
          <w:tcPr>
            <w:cnfStyle w:val="001000000000" w:firstRow="0" w:lastRow="0" w:firstColumn="1" w:lastColumn="0" w:oddVBand="0" w:evenVBand="0" w:oddHBand="0" w:evenHBand="0" w:firstRowFirstColumn="0" w:firstRowLastColumn="0" w:lastRowFirstColumn="0" w:lastRowLastColumn="0"/>
            <w:tcW w:w="849" w:type="dxa"/>
            <w:vMerge w:val="restart"/>
            <w:shd w:val="clear" w:color="auto" w:fill="FFFFFF" w:themeFill="background1"/>
            <w:vAlign w:val="center"/>
          </w:tcPr>
          <w:p w14:paraId="078D568E" w14:textId="77777777" w:rsidR="0028433D" w:rsidRPr="00D378DA" w:rsidRDefault="0028433D" w:rsidP="00015B99">
            <w:pPr>
              <w:pStyle w:val="Table-small"/>
              <w:numPr>
                <w:ilvl w:val="0"/>
                <w:numId w:val="30"/>
              </w:numPr>
              <w:rPr>
                <w:rFonts w:cstheme="minorHAnsi"/>
                <w:szCs w:val="20"/>
              </w:rPr>
            </w:pPr>
            <w:r>
              <w:t> </w:t>
            </w:r>
          </w:p>
          <w:p w14:paraId="7C971BF6" w14:textId="543E30AB" w:rsidR="0028433D" w:rsidRPr="00D378DA" w:rsidRDefault="0028433D" w:rsidP="0028433D">
            <w:pPr>
              <w:pStyle w:val="Table-small"/>
              <w:ind w:left="360"/>
              <w:rPr>
                <w:rFonts w:cstheme="minorHAnsi"/>
                <w:b w:val="0"/>
                <w:bCs w:val="0"/>
                <w:szCs w:val="20"/>
              </w:rPr>
            </w:pPr>
            <w:r>
              <w:t> </w:t>
            </w:r>
          </w:p>
        </w:tc>
        <w:tc>
          <w:tcPr>
            <w:tcW w:w="4751" w:type="dxa"/>
            <w:gridSpan w:val="2"/>
            <w:vMerge w:val="restart"/>
            <w:shd w:val="clear" w:color="auto" w:fill="FFFFFF" w:themeFill="background1"/>
            <w:vAlign w:val="center"/>
          </w:tcPr>
          <w:p w14:paraId="2DE120FA" w14:textId="491BCB00" w:rsidR="0028433D" w:rsidRDefault="0028433D" w:rsidP="00015B99">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t>Switch to reference clock input</w:t>
            </w:r>
          </w:p>
          <w:p w14:paraId="4C18B39D" w14:textId="4A47A979" w:rsidR="0028433D" w:rsidRDefault="0028433D" w:rsidP="00015B99">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t> </w:t>
            </w:r>
          </w:p>
        </w:tc>
        <w:tc>
          <w:tcPr>
            <w:tcW w:w="1483" w:type="dxa"/>
            <w:shd w:val="clear" w:color="auto" w:fill="FFFFFF" w:themeFill="background1"/>
            <w:vAlign w:val="center"/>
          </w:tcPr>
          <w:p w14:paraId="6AAF62A0" w14:textId="3A3D6511" w:rsidR="0028433D" w:rsidRPr="00BE6C7F" w:rsidRDefault="0028433D" w:rsidP="00BE6C7F">
            <w:pPr>
              <w:pStyle w:val="Table-small"/>
              <w:cnfStyle w:val="000000000000" w:firstRow="0" w:lastRow="0" w:firstColumn="0" w:lastColumn="0" w:oddVBand="0" w:evenVBand="0" w:oddHBand="0" w:evenHBand="0" w:firstRowFirstColumn="0" w:firstRowLastColumn="0" w:lastRowFirstColumn="0" w:lastRowLastColumn="0"/>
            </w:pPr>
            <w:r w:rsidRPr="00B63475">
              <w:t>Analog_en_xo</w:t>
            </w:r>
          </w:p>
        </w:tc>
        <w:tc>
          <w:tcPr>
            <w:tcW w:w="2459" w:type="dxa"/>
            <w:gridSpan w:val="2"/>
            <w:shd w:val="clear" w:color="auto" w:fill="FFFFFF" w:themeFill="background1"/>
            <w:vAlign w:val="center"/>
          </w:tcPr>
          <w:p w14:paraId="65679719" w14:textId="605B1C68" w:rsidR="0028433D" w:rsidRDefault="0028433D" w:rsidP="00015B99">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0</w:t>
            </w:r>
          </w:p>
        </w:tc>
      </w:tr>
      <w:tr w:rsidR="007B617F" w:rsidRPr="00D378DA" w14:paraId="1797DA0F" w14:textId="77777777" w:rsidTr="003478DB">
        <w:trPr>
          <w:gridAfter w:val="1"/>
          <w:cnfStyle w:val="000000100000" w:firstRow="0" w:lastRow="0" w:firstColumn="0" w:lastColumn="0" w:oddVBand="0" w:evenVBand="0" w:oddHBand="1" w:evenHBand="0" w:firstRowFirstColumn="0" w:firstRowLastColumn="0" w:lastRowFirstColumn="0" w:lastRowLastColumn="0"/>
          <w:wAfter w:w="25" w:type="dxa"/>
        </w:trPr>
        <w:tc>
          <w:tcPr>
            <w:cnfStyle w:val="001000000000" w:firstRow="0" w:lastRow="0" w:firstColumn="1" w:lastColumn="0" w:oddVBand="0" w:evenVBand="0" w:oddHBand="0" w:evenHBand="0" w:firstRowFirstColumn="0" w:firstRowLastColumn="0" w:lastRowFirstColumn="0" w:lastRowLastColumn="0"/>
            <w:tcW w:w="849" w:type="dxa"/>
            <w:vMerge/>
            <w:shd w:val="clear" w:color="auto" w:fill="FFFFFF" w:themeFill="background1"/>
            <w:vAlign w:val="center"/>
          </w:tcPr>
          <w:p w14:paraId="3787B9A9" w14:textId="2CFC63CE" w:rsidR="0028433D" w:rsidRPr="00D378DA" w:rsidRDefault="0028433D" w:rsidP="00BE6C7F">
            <w:pPr>
              <w:pStyle w:val="Table-small"/>
              <w:ind w:left="360"/>
              <w:rPr>
                <w:rFonts w:cstheme="minorHAnsi"/>
                <w:b w:val="0"/>
                <w:bCs w:val="0"/>
                <w:szCs w:val="20"/>
              </w:rPr>
            </w:pPr>
          </w:p>
        </w:tc>
        <w:tc>
          <w:tcPr>
            <w:tcW w:w="4751" w:type="dxa"/>
            <w:gridSpan w:val="2"/>
            <w:vMerge/>
            <w:shd w:val="clear" w:color="auto" w:fill="FFFFFF" w:themeFill="background1"/>
            <w:vAlign w:val="center"/>
          </w:tcPr>
          <w:p w14:paraId="6CEA696D" w14:textId="1C31D3FF" w:rsidR="0028433D" w:rsidRDefault="0028433D" w:rsidP="00015B99">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p>
        </w:tc>
        <w:tc>
          <w:tcPr>
            <w:tcW w:w="1483" w:type="dxa"/>
            <w:shd w:val="clear" w:color="auto" w:fill="FFFFFF" w:themeFill="background1"/>
            <w:vAlign w:val="center"/>
          </w:tcPr>
          <w:p w14:paraId="77DB5D0D" w14:textId="225DBCD1" w:rsidR="0028433D" w:rsidRPr="00BE6C7F" w:rsidRDefault="0028433D" w:rsidP="00BE6C7F">
            <w:pPr>
              <w:pStyle w:val="Table-small"/>
              <w:cnfStyle w:val="000000100000" w:firstRow="0" w:lastRow="0" w:firstColumn="0" w:lastColumn="0" w:oddVBand="0" w:evenVBand="0" w:oddHBand="1" w:evenHBand="0" w:firstRowFirstColumn="0" w:firstRowLastColumn="0" w:lastRowFirstColumn="0" w:lastRowLastColumn="0"/>
            </w:pPr>
            <w:r w:rsidRPr="00B63475">
              <w:t>Analog_en_ref_buf</w:t>
            </w:r>
          </w:p>
        </w:tc>
        <w:tc>
          <w:tcPr>
            <w:tcW w:w="2459" w:type="dxa"/>
            <w:gridSpan w:val="2"/>
            <w:shd w:val="clear" w:color="auto" w:fill="FFFFFF" w:themeFill="background1"/>
            <w:vAlign w:val="center"/>
          </w:tcPr>
          <w:p w14:paraId="358DAFA3" w14:textId="01215B25" w:rsidR="0028433D" w:rsidRPr="004F784D" w:rsidRDefault="0028433D" w:rsidP="00015B99">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1</w:t>
            </w:r>
          </w:p>
        </w:tc>
      </w:tr>
      <w:tr w:rsidR="00502EDA" w:rsidRPr="00D378DA" w14:paraId="7FAF5D6A" w14:textId="77777777" w:rsidTr="003478DB">
        <w:trPr>
          <w:gridAfter w:val="1"/>
          <w:wAfter w:w="25" w:type="dxa"/>
        </w:trPr>
        <w:tc>
          <w:tcPr>
            <w:cnfStyle w:val="001000000000" w:firstRow="0" w:lastRow="0" w:firstColumn="1" w:lastColumn="0" w:oddVBand="0" w:evenVBand="0" w:oddHBand="0" w:evenHBand="0" w:firstRowFirstColumn="0" w:firstRowLastColumn="0" w:lastRowFirstColumn="0" w:lastRowLastColumn="0"/>
            <w:tcW w:w="849" w:type="dxa"/>
            <w:shd w:val="clear" w:color="auto" w:fill="FFFFFF" w:themeFill="background1"/>
            <w:vAlign w:val="center"/>
          </w:tcPr>
          <w:p w14:paraId="1A545233" w14:textId="1666C287" w:rsidR="00015B99" w:rsidRPr="00D378DA" w:rsidRDefault="00015B99" w:rsidP="00015B99">
            <w:pPr>
              <w:pStyle w:val="Table-small"/>
              <w:numPr>
                <w:ilvl w:val="0"/>
                <w:numId w:val="30"/>
              </w:numPr>
              <w:rPr>
                <w:rFonts w:cstheme="minorHAnsi"/>
                <w:b w:val="0"/>
                <w:bCs w:val="0"/>
                <w:szCs w:val="20"/>
              </w:rPr>
            </w:pPr>
            <w:r>
              <w:t> </w:t>
            </w:r>
          </w:p>
        </w:tc>
        <w:tc>
          <w:tcPr>
            <w:tcW w:w="4751" w:type="dxa"/>
            <w:gridSpan w:val="2"/>
            <w:shd w:val="clear" w:color="auto" w:fill="FFFFFF" w:themeFill="background1"/>
            <w:vAlign w:val="center"/>
          </w:tcPr>
          <w:p w14:paraId="2FE221EE" w14:textId="77B25D46" w:rsidR="00015B99" w:rsidRDefault="00015B99" w:rsidP="00015B99">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t>Apply 20 MHz clock to ref_clk with FPGA</w:t>
            </w:r>
          </w:p>
        </w:tc>
        <w:tc>
          <w:tcPr>
            <w:tcW w:w="1483" w:type="dxa"/>
            <w:shd w:val="clear" w:color="auto" w:fill="FFFFFF" w:themeFill="background1"/>
            <w:vAlign w:val="center"/>
          </w:tcPr>
          <w:p w14:paraId="113C722B" w14:textId="10B14789" w:rsidR="00015B99" w:rsidRPr="00BE6C7F" w:rsidRDefault="00015B99" w:rsidP="00BE6C7F">
            <w:pPr>
              <w:pStyle w:val="Table-small"/>
              <w:cnfStyle w:val="000000000000" w:firstRow="0" w:lastRow="0" w:firstColumn="0" w:lastColumn="0" w:oddVBand="0" w:evenVBand="0" w:oddHBand="0" w:evenHBand="0" w:firstRowFirstColumn="0" w:firstRowLastColumn="0" w:lastRowFirstColumn="0" w:lastRowLastColumn="0"/>
            </w:pPr>
            <w:r>
              <w:t> </w:t>
            </w:r>
          </w:p>
        </w:tc>
        <w:tc>
          <w:tcPr>
            <w:tcW w:w="2459" w:type="dxa"/>
            <w:gridSpan w:val="2"/>
            <w:shd w:val="clear" w:color="auto" w:fill="FFFFFF" w:themeFill="background1"/>
            <w:vAlign w:val="center"/>
          </w:tcPr>
          <w:p w14:paraId="56F492C4" w14:textId="7C121095" w:rsidR="00015B99" w:rsidRPr="004F784D" w:rsidRDefault="00015B99" w:rsidP="00015B99">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502EDA" w:rsidRPr="00D378DA" w14:paraId="47AA1582" w14:textId="77777777" w:rsidTr="003478DB">
        <w:trPr>
          <w:gridAfter w:val="1"/>
          <w:cnfStyle w:val="000000100000" w:firstRow="0" w:lastRow="0" w:firstColumn="0" w:lastColumn="0" w:oddVBand="0" w:evenVBand="0" w:oddHBand="1" w:evenHBand="0" w:firstRowFirstColumn="0" w:firstRowLastColumn="0" w:lastRowFirstColumn="0" w:lastRowLastColumn="0"/>
          <w:wAfter w:w="25" w:type="dxa"/>
        </w:trPr>
        <w:tc>
          <w:tcPr>
            <w:cnfStyle w:val="001000000000" w:firstRow="0" w:lastRow="0" w:firstColumn="1" w:lastColumn="0" w:oddVBand="0" w:evenVBand="0" w:oddHBand="0" w:evenHBand="0" w:firstRowFirstColumn="0" w:firstRowLastColumn="0" w:lastRowFirstColumn="0" w:lastRowLastColumn="0"/>
            <w:tcW w:w="849" w:type="dxa"/>
            <w:shd w:val="clear" w:color="auto" w:fill="FFFFFF" w:themeFill="background1"/>
            <w:vAlign w:val="center"/>
          </w:tcPr>
          <w:p w14:paraId="5ECFC1B1" w14:textId="29769BD7" w:rsidR="00015B99" w:rsidRPr="00D378DA" w:rsidRDefault="00015B99" w:rsidP="00015B99">
            <w:pPr>
              <w:pStyle w:val="Table-small"/>
              <w:numPr>
                <w:ilvl w:val="0"/>
                <w:numId w:val="30"/>
              </w:numPr>
              <w:rPr>
                <w:rFonts w:cstheme="minorHAnsi"/>
                <w:b w:val="0"/>
                <w:bCs w:val="0"/>
                <w:szCs w:val="20"/>
              </w:rPr>
            </w:pPr>
            <w:r>
              <w:t> </w:t>
            </w:r>
          </w:p>
        </w:tc>
        <w:tc>
          <w:tcPr>
            <w:tcW w:w="4751" w:type="dxa"/>
            <w:gridSpan w:val="2"/>
            <w:shd w:val="clear" w:color="auto" w:fill="FFFFFF" w:themeFill="background1"/>
            <w:vAlign w:val="center"/>
          </w:tcPr>
          <w:p w14:paraId="63469DBB" w14:textId="46454F1D" w:rsidR="00015B99" w:rsidRDefault="00015B99" w:rsidP="00015B99">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Measure ref_clk input frequency on osc pin with scope</w:t>
            </w:r>
          </w:p>
        </w:tc>
        <w:tc>
          <w:tcPr>
            <w:tcW w:w="1483" w:type="dxa"/>
            <w:shd w:val="clear" w:color="auto" w:fill="FFFFFF" w:themeFill="background1"/>
            <w:vAlign w:val="center"/>
          </w:tcPr>
          <w:p w14:paraId="271E077F" w14:textId="5C131EB6" w:rsidR="00015B99" w:rsidRPr="00BE6C7F" w:rsidRDefault="004776E9" w:rsidP="00BE6C7F">
            <w:pPr>
              <w:pStyle w:val="Table-small"/>
              <w:cnfStyle w:val="000000100000" w:firstRow="0" w:lastRow="0" w:firstColumn="0" w:lastColumn="0" w:oddVBand="0" w:evenVBand="0" w:oddHBand="1" w:evenHBand="0" w:firstRowFirstColumn="0" w:firstRowLastColumn="0" w:lastRowFirstColumn="0" w:lastRowLastColumn="0"/>
            </w:pPr>
            <w:r>
              <w:t>channel.measure.counter</w:t>
            </w:r>
          </w:p>
        </w:tc>
        <w:tc>
          <w:tcPr>
            <w:tcW w:w="2459" w:type="dxa"/>
            <w:gridSpan w:val="2"/>
            <w:shd w:val="clear" w:color="auto" w:fill="FFFFFF" w:themeFill="background1"/>
            <w:vAlign w:val="center"/>
          </w:tcPr>
          <w:p w14:paraId="46125094" w14:textId="43F7E2E7" w:rsidR="00015B99" w:rsidRDefault="00015B99" w:rsidP="00015B99">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502EDA" w:rsidRPr="00D378DA" w14:paraId="3310B689" w14:textId="77777777" w:rsidTr="003478DB">
        <w:trPr>
          <w:gridAfter w:val="1"/>
          <w:wAfter w:w="25" w:type="dxa"/>
        </w:trPr>
        <w:tc>
          <w:tcPr>
            <w:cnfStyle w:val="001000000000" w:firstRow="0" w:lastRow="0" w:firstColumn="1" w:lastColumn="0" w:oddVBand="0" w:evenVBand="0" w:oddHBand="0" w:evenHBand="0" w:firstRowFirstColumn="0" w:firstRowLastColumn="0" w:lastRowFirstColumn="0" w:lastRowLastColumn="0"/>
            <w:tcW w:w="849" w:type="dxa"/>
            <w:shd w:val="clear" w:color="auto" w:fill="FFFFFF" w:themeFill="background1"/>
            <w:vAlign w:val="center"/>
          </w:tcPr>
          <w:p w14:paraId="5A1578AF" w14:textId="17C8A025" w:rsidR="00015B99" w:rsidRPr="00D378DA" w:rsidRDefault="00015B99" w:rsidP="00015B99">
            <w:pPr>
              <w:pStyle w:val="Table-small"/>
              <w:numPr>
                <w:ilvl w:val="0"/>
                <w:numId w:val="30"/>
              </w:numPr>
              <w:rPr>
                <w:rFonts w:cstheme="minorHAnsi"/>
                <w:b w:val="0"/>
                <w:bCs w:val="0"/>
                <w:szCs w:val="20"/>
              </w:rPr>
            </w:pPr>
            <w:r>
              <w:t> </w:t>
            </w:r>
          </w:p>
        </w:tc>
        <w:tc>
          <w:tcPr>
            <w:tcW w:w="4751" w:type="dxa"/>
            <w:gridSpan w:val="2"/>
            <w:shd w:val="clear" w:color="auto" w:fill="FFFFFF" w:themeFill="background1"/>
            <w:vAlign w:val="center"/>
          </w:tcPr>
          <w:p w14:paraId="04C3B7EE" w14:textId="06B47852" w:rsidR="00015B99" w:rsidRDefault="00015B99" w:rsidP="00015B99">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t>Disconnect ref_clk input from FPGA</w:t>
            </w:r>
          </w:p>
        </w:tc>
        <w:tc>
          <w:tcPr>
            <w:tcW w:w="1483" w:type="dxa"/>
            <w:shd w:val="clear" w:color="auto" w:fill="FFFFFF" w:themeFill="background1"/>
            <w:vAlign w:val="center"/>
          </w:tcPr>
          <w:p w14:paraId="6373DD95" w14:textId="5478A333" w:rsidR="00015B99" w:rsidRPr="00BE6C7F" w:rsidRDefault="00015B99" w:rsidP="00BE6C7F">
            <w:pPr>
              <w:pStyle w:val="Table-small"/>
              <w:cnfStyle w:val="000000000000" w:firstRow="0" w:lastRow="0" w:firstColumn="0" w:lastColumn="0" w:oddVBand="0" w:evenVBand="0" w:oddHBand="0" w:evenHBand="0" w:firstRowFirstColumn="0" w:firstRowLastColumn="0" w:lastRowFirstColumn="0" w:lastRowLastColumn="0"/>
            </w:pPr>
            <w:r>
              <w:t> </w:t>
            </w:r>
          </w:p>
        </w:tc>
        <w:tc>
          <w:tcPr>
            <w:tcW w:w="2459" w:type="dxa"/>
            <w:gridSpan w:val="2"/>
            <w:shd w:val="clear" w:color="auto" w:fill="FFFFFF" w:themeFill="background1"/>
            <w:vAlign w:val="center"/>
          </w:tcPr>
          <w:p w14:paraId="6F0878D7" w14:textId="3319CB52" w:rsidR="00015B99" w:rsidRDefault="00015B99" w:rsidP="00015B99">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502EDA" w:rsidRPr="00D378DA" w14:paraId="0E92A8AC" w14:textId="77777777" w:rsidTr="003478DB">
        <w:trPr>
          <w:gridAfter w:val="1"/>
          <w:cnfStyle w:val="000000100000" w:firstRow="0" w:lastRow="0" w:firstColumn="0" w:lastColumn="0" w:oddVBand="0" w:evenVBand="0" w:oddHBand="1" w:evenHBand="0" w:firstRowFirstColumn="0" w:firstRowLastColumn="0" w:lastRowFirstColumn="0" w:lastRowLastColumn="0"/>
          <w:wAfter w:w="25" w:type="dxa"/>
        </w:trPr>
        <w:tc>
          <w:tcPr>
            <w:cnfStyle w:val="001000000000" w:firstRow="0" w:lastRow="0" w:firstColumn="1" w:lastColumn="0" w:oddVBand="0" w:evenVBand="0" w:oddHBand="0" w:evenHBand="0" w:firstRowFirstColumn="0" w:firstRowLastColumn="0" w:lastRowFirstColumn="0" w:lastRowLastColumn="0"/>
            <w:tcW w:w="849" w:type="dxa"/>
            <w:shd w:val="clear" w:color="auto" w:fill="FFFFFF" w:themeFill="background1"/>
            <w:vAlign w:val="center"/>
          </w:tcPr>
          <w:p w14:paraId="34ED95A4" w14:textId="037CA7C5" w:rsidR="00015B99" w:rsidRPr="00D378DA" w:rsidRDefault="00015B99" w:rsidP="00015B99">
            <w:pPr>
              <w:pStyle w:val="Table-small"/>
              <w:numPr>
                <w:ilvl w:val="0"/>
                <w:numId w:val="30"/>
              </w:numPr>
              <w:rPr>
                <w:rFonts w:cstheme="minorHAnsi"/>
                <w:b w:val="0"/>
                <w:bCs w:val="0"/>
                <w:szCs w:val="20"/>
              </w:rPr>
            </w:pPr>
            <w:r>
              <w:t> </w:t>
            </w:r>
          </w:p>
        </w:tc>
        <w:tc>
          <w:tcPr>
            <w:tcW w:w="4751" w:type="dxa"/>
            <w:gridSpan w:val="2"/>
            <w:shd w:val="clear" w:color="auto" w:fill="FFFFFF" w:themeFill="background1"/>
            <w:vAlign w:val="center"/>
          </w:tcPr>
          <w:p w14:paraId="19929337" w14:textId="603CD5BB" w:rsidR="00015B99" w:rsidRDefault="00015B99" w:rsidP="00015B99">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Disconnect scope from osc pin</w:t>
            </w:r>
          </w:p>
        </w:tc>
        <w:tc>
          <w:tcPr>
            <w:tcW w:w="1483" w:type="dxa"/>
            <w:shd w:val="clear" w:color="auto" w:fill="FFFFFF" w:themeFill="background1"/>
            <w:vAlign w:val="center"/>
          </w:tcPr>
          <w:p w14:paraId="27266845" w14:textId="77777777" w:rsidR="00015B99" w:rsidRPr="00BE6C7F" w:rsidRDefault="00015B99" w:rsidP="00BE6C7F">
            <w:pPr>
              <w:pStyle w:val="Table-small"/>
              <w:cnfStyle w:val="000000100000" w:firstRow="0" w:lastRow="0" w:firstColumn="0" w:lastColumn="0" w:oddVBand="0" w:evenVBand="0" w:oddHBand="1" w:evenHBand="0" w:firstRowFirstColumn="0" w:firstRowLastColumn="0" w:lastRowFirstColumn="0" w:lastRowLastColumn="0"/>
            </w:pPr>
          </w:p>
        </w:tc>
        <w:tc>
          <w:tcPr>
            <w:tcW w:w="2459" w:type="dxa"/>
            <w:gridSpan w:val="2"/>
            <w:shd w:val="clear" w:color="auto" w:fill="FFFFFF" w:themeFill="background1"/>
            <w:vAlign w:val="center"/>
          </w:tcPr>
          <w:p w14:paraId="077AD6E4" w14:textId="77777777" w:rsidR="00015B99" w:rsidRDefault="00015B99" w:rsidP="00015B99">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015B99" w:rsidRPr="00D378DA" w14:paraId="3F544392" w14:textId="77777777" w:rsidTr="00BE6C7F">
        <w:tc>
          <w:tcPr>
            <w:cnfStyle w:val="001000000000" w:firstRow="0" w:lastRow="0" w:firstColumn="1" w:lastColumn="0" w:oddVBand="0" w:evenVBand="0" w:oddHBand="0" w:evenHBand="0" w:firstRowFirstColumn="0" w:firstRowLastColumn="0" w:lastRowFirstColumn="0" w:lastRowLastColumn="0"/>
            <w:tcW w:w="9567" w:type="dxa"/>
            <w:gridSpan w:val="7"/>
            <w:shd w:val="clear" w:color="auto" w:fill="514E4E" w:themeFill="accent3" w:themeFillShade="BF"/>
          </w:tcPr>
          <w:p w14:paraId="04D6CBC7" w14:textId="77777777" w:rsidR="00015B99" w:rsidRPr="00D378DA" w:rsidRDefault="00015B99" w:rsidP="00015B99">
            <w:pPr>
              <w:pStyle w:val="Table-small"/>
              <w:rPr>
                <w:rFonts w:cstheme="minorHAnsi"/>
                <w:szCs w:val="20"/>
              </w:rPr>
            </w:pPr>
            <w:r>
              <w:rPr>
                <w:rFonts w:cstheme="minorHAnsi"/>
                <w:color w:val="FFFFFF" w:themeColor="background1"/>
                <w:sz w:val="22"/>
                <w:szCs w:val="22"/>
              </w:rPr>
              <w:t>Notes</w:t>
            </w:r>
          </w:p>
        </w:tc>
      </w:tr>
      <w:tr w:rsidR="00015B99" w:rsidRPr="00D378DA" w14:paraId="09585E4D"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67" w:type="dxa"/>
            <w:gridSpan w:val="7"/>
            <w:shd w:val="clear" w:color="auto" w:fill="FFFFFF" w:themeFill="background1"/>
          </w:tcPr>
          <w:p w14:paraId="1EB10D4F" w14:textId="77777777" w:rsidR="00015B99" w:rsidRPr="00D378DA" w:rsidRDefault="00015B99" w:rsidP="00015B99">
            <w:pPr>
              <w:pStyle w:val="Table-small"/>
              <w:rPr>
                <w:rFonts w:cstheme="minorHAnsi"/>
                <w:b w:val="0"/>
                <w:bCs w:val="0"/>
                <w:szCs w:val="20"/>
              </w:rPr>
            </w:pPr>
            <w:r>
              <w:rPr>
                <w:rFonts w:cstheme="minorHAnsi"/>
                <w:b w:val="0"/>
                <w:bCs w:val="0"/>
                <w:szCs w:val="20"/>
              </w:rPr>
              <w:t>Crystal of 20MHz is used.</w:t>
            </w:r>
          </w:p>
        </w:tc>
      </w:tr>
      <w:tr w:rsidR="00015B99" w:rsidRPr="00D378DA" w14:paraId="44DE40A0" w14:textId="77777777" w:rsidTr="00BE6C7F">
        <w:tc>
          <w:tcPr>
            <w:cnfStyle w:val="001000000000" w:firstRow="0" w:lastRow="0" w:firstColumn="1" w:lastColumn="0" w:oddVBand="0" w:evenVBand="0" w:oddHBand="0" w:evenHBand="0" w:firstRowFirstColumn="0" w:firstRowLastColumn="0" w:lastRowFirstColumn="0" w:lastRowLastColumn="0"/>
            <w:tcW w:w="9567" w:type="dxa"/>
            <w:gridSpan w:val="7"/>
            <w:shd w:val="clear" w:color="auto" w:fill="514E4E" w:themeFill="accent3" w:themeFillShade="BF"/>
          </w:tcPr>
          <w:p w14:paraId="1E267835" w14:textId="77777777" w:rsidR="00015B99" w:rsidRPr="00D378DA" w:rsidRDefault="00015B99" w:rsidP="00015B99">
            <w:pPr>
              <w:pStyle w:val="Table-small"/>
              <w:rPr>
                <w:rFonts w:cstheme="minorHAnsi"/>
                <w:b w:val="0"/>
                <w:bCs w:val="0"/>
                <w:szCs w:val="20"/>
              </w:rPr>
            </w:pPr>
            <w:r>
              <w:rPr>
                <w:rFonts w:cstheme="minorHAnsi"/>
                <w:color w:val="FFFFFF" w:themeColor="background1"/>
                <w:sz w:val="22"/>
                <w:szCs w:val="22"/>
              </w:rPr>
              <w:t xml:space="preserve">Measurements – Acceptance criteria </w:t>
            </w:r>
          </w:p>
        </w:tc>
      </w:tr>
      <w:tr w:rsidR="003478DB" w:rsidRPr="00D378DA" w14:paraId="2497FDC0" w14:textId="77777777" w:rsidTr="003478DB">
        <w:trPr>
          <w:gridAfter w:val="1"/>
          <w:cnfStyle w:val="000000100000" w:firstRow="0" w:lastRow="0" w:firstColumn="0" w:lastColumn="0" w:oddVBand="0" w:evenVBand="0" w:oddHBand="1" w:evenHBand="0" w:firstRowFirstColumn="0" w:firstRowLastColumn="0" w:lastRowFirstColumn="0" w:lastRowLastColumn="0"/>
          <w:wAfter w:w="25" w:type="dxa"/>
        </w:trPr>
        <w:tc>
          <w:tcPr>
            <w:cnfStyle w:val="001000000000" w:firstRow="0" w:lastRow="0" w:firstColumn="1" w:lastColumn="0" w:oddVBand="0" w:evenVBand="0" w:oddHBand="0" w:evenHBand="0" w:firstRowFirstColumn="0" w:firstRowLastColumn="0" w:lastRowFirstColumn="0" w:lastRowLastColumn="0"/>
            <w:tcW w:w="849" w:type="dxa"/>
            <w:shd w:val="clear" w:color="auto" w:fill="C5C2C2" w:themeFill="accent3" w:themeFillTint="66"/>
          </w:tcPr>
          <w:p w14:paraId="1D621CE2" w14:textId="77777777" w:rsidR="00015B99" w:rsidRPr="00836085" w:rsidRDefault="00015B99" w:rsidP="00015B99">
            <w:pPr>
              <w:pStyle w:val="Table-small"/>
              <w:rPr>
                <w:rFonts w:cstheme="minorHAnsi"/>
                <w:szCs w:val="20"/>
              </w:rPr>
            </w:pPr>
            <w:r w:rsidRPr="00836085">
              <w:rPr>
                <w:rFonts w:cstheme="minorHAnsi"/>
                <w:sz w:val="22"/>
                <w:szCs w:val="22"/>
              </w:rPr>
              <w:t xml:space="preserve">ID </w:t>
            </w:r>
          </w:p>
        </w:tc>
        <w:tc>
          <w:tcPr>
            <w:tcW w:w="3541" w:type="dxa"/>
            <w:shd w:val="clear" w:color="auto" w:fill="C5C2C2" w:themeFill="accent3" w:themeFillTint="66"/>
          </w:tcPr>
          <w:p w14:paraId="57FACD03" w14:textId="77777777" w:rsidR="00015B99" w:rsidRPr="00836085" w:rsidRDefault="00015B99" w:rsidP="00015B99">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836085">
              <w:rPr>
                <w:rFonts w:cstheme="minorHAnsi"/>
                <w:b/>
                <w:bCs/>
                <w:sz w:val="22"/>
                <w:szCs w:val="22"/>
              </w:rPr>
              <w:t>Name</w:t>
            </w:r>
          </w:p>
        </w:tc>
        <w:tc>
          <w:tcPr>
            <w:tcW w:w="1210" w:type="dxa"/>
            <w:shd w:val="clear" w:color="auto" w:fill="C5C2C2" w:themeFill="accent3" w:themeFillTint="66"/>
          </w:tcPr>
          <w:p w14:paraId="4B97CDCC" w14:textId="77777777" w:rsidR="00015B99" w:rsidRPr="00836085" w:rsidRDefault="00015B99" w:rsidP="00015B99">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836085">
              <w:rPr>
                <w:rFonts w:cstheme="minorHAnsi"/>
                <w:b/>
                <w:bCs/>
                <w:sz w:val="22"/>
                <w:szCs w:val="22"/>
              </w:rPr>
              <w:t>Unit</w:t>
            </w:r>
          </w:p>
        </w:tc>
        <w:tc>
          <w:tcPr>
            <w:tcW w:w="1483" w:type="dxa"/>
            <w:shd w:val="clear" w:color="auto" w:fill="C5C2C2" w:themeFill="accent3" w:themeFillTint="66"/>
          </w:tcPr>
          <w:p w14:paraId="19BEDF8E" w14:textId="77777777" w:rsidR="00015B99" w:rsidRPr="00836085" w:rsidRDefault="00015B99" w:rsidP="00015B99">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836085">
              <w:rPr>
                <w:rFonts w:cstheme="minorHAnsi"/>
                <w:b/>
                <w:bCs/>
                <w:sz w:val="22"/>
                <w:szCs w:val="22"/>
              </w:rPr>
              <w:t>LTL</w:t>
            </w:r>
          </w:p>
        </w:tc>
        <w:tc>
          <w:tcPr>
            <w:tcW w:w="1262" w:type="dxa"/>
            <w:shd w:val="clear" w:color="auto" w:fill="C5C2C2" w:themeFill="accent3" w:themeFillTint="66"/>
          </w:tcPr>
          <w:p w14:paraId="4A931943" w14:textId="77777777" w:rsidR="00015B99" w:rsidRPr="00836085" w:rsidRDefault="00015B99" w:rsidP="00015B99">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836085">
              <w:rPr>
                <w:rFonts w:cstheme="minorHAnsi"/>
                <w:b/>
                <w:bCs/>
                <w:sz w:val="22"/>
                <w:szCs w:val="22"/>
              </w:rPr>
              <w:t>Typ</w:t>
            </w:r>
          </w:p>
        </w:tc>
        <w:tc>
          <w:tcPr>
            <w:tcW w:w="1197" w:type="dxa"/>
            <w:shd w:val="clear" w:color="auto" w:fill="C5C2C2" w:themeFill="accent3" w:themeFillTint="66"/>
          </w:tcPr>
          <w:p w14:paraId="083CEE8B" w14:textId="77777777" w:rsidR="00015B99" w:rsidRPr="00836085" w:rsidRDefault="00015B99" w:rsidP="00015B99">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836085">
              <w:rPr>
                <w:rFonts w:cstheme="minorHAnsi"/>
                <w:b/>
                <w:bCs/>
                <w:sz w:val="22"/>
                <w:szCs w:val="22"/>
              </w:rPr>
              <w:t>UTL</w:t>
            </w:r>
          </w:p>
        </w:tc>
      </w:tr>
      <w:tr w:rsidR="003478DB" w:rsidRPr="00D378DA" w14:paraId="4B5A81CD" w14:textId="77777777" w:rsidTr="003478DB">
        <w:trPr>
          <w:gridAfter w:val="1"/>
          <w:wAfter w:w="25" w:type="dxa"/>
        </w:trPr>
        <w:tc>
          <w:tcPr>
            <w:cnfStyle w:val="001000000000" w:firstRow="0" w:lastRow="0" w:firstColumn="1" w:lastColumn="0" w:oddVBand="0" w:evenVBand="0" w:oddHBand="0" w:evenHBand="0" w:firstRowFirstColumn="0" w:firstRowLastColumn="0" w:lastRowFirstColumn="0" w:lastRowLastColumn="0"/>
            <w:tcW w:w="849" w:type="dxa"/>
            <w:shd w:val="clear" w:color="auto" w:fill="FFFFFF" w:themeFill="background1"/>
            <w:vAlign w:val="center"/>
          </w:tcPr>
          <w:p w14:paraId="75EE6B84" w14:textId="648E0C40" w:rsidR="00015B99" w:rsidRPr="00AC38B1" w:rsidRDefault="00015B99" w:rsidP="00015B99">
            <w:pPr>
              <w:pStyle w:val="Table-small"/>
              <w:rPr>
                <w:rFonts w:cstheme="minorHAnsi"/>
                <w:b w:val="0"/>
                <w:bCs w:val="0"/>
                <w:szCs w:val="20"/>
              </w:rPr>
            </w:pPr>
            <w:r>
              <w:t>M0131</w:t>
            </w:r>
          </w:p>
        </w:tc>
        <w:tc>
          <w:tcPr>
            <w:tcW w:w="3541" w:type="dxa"/>
            <w:shd w:val="clear" w:color="auto" w:fill="FFFFFF" w:themeFill="background1"/>
          </w:tcPr>
          <w:p w14:paraId="569F8CB4" w14:textId="3878CED0" w:rsidR="00015B99" w:rsidRPr="00AC38B1" w:rsidRDefault="00015B99" w:rsidP="00015B99">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CD5778">
              <w:t>T0013_M0131_xtal_frequency</w:t>
            </w:r>
          </w:p>
        </w:tc>
        <w:tc>
          <w:tcPr>
            <w:tcW w:w="1210" w:type="dxa"/>
            <w:shd w:val="clear" w:color="auto" w:fill="FFFFFF" w:themeFill="background1"/>
            <w:vAlign w:val="center"/>
          </w:tcPr>
          <w:p w14:paraId="41E5C901" w14:textId="5723D41F" w:rsidR="00015B99" w:rsidRPr="00AC38B1" w:rsidRDefault="00015B99" w:rsidP="00015B99">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r w:rsidR="00492003">
              <w:t>MHz</w:t>
            </w:r>
          </w:p>
        </w:tc>
        <w:tc>
          <w:tcPr>
            <w:tcW w:w="1483" w:type="dxa"/>
            <w:shd w:val="clear" w:color="auto" w:fill="FFFFFF" w:themeFill="background1"/>
            <w:vAlign w:val="center"/>
          </w:tcPr>
          <w:p w14:paraId="275D0F9F" w14:textId="4DB6DE59" w:rsidR="00015B99" w:rsidRPr="00AC38B1" w:rsidRDefault="00015B99" w:rsidP="00015B99">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1262" w:type="dxa"/>
            <w:shd w:val="clear" w:color="auto" w:fill="FFFFFF" w:themeFill="background1"/>
            <w:vAlign w:val="center"/>
          </w:tcPr>
          <w:p w14:paraId="382CFB96" w14:textId="0DA2DA0E" w:rsidR="00015B99" w:rsidRPr="00AC38B1" w:rsidRDefault="00015B99" w:rsidP="00015B99">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20</w:t>
            </w:r>
          </w:p>
        </w:tc>
        <w:tc>
          <w:tcPr>
            <w:tcW w:w="1197" w:type="dxa"/>
            <w:shd w:val="clear" w:color="auto" w:fill="FFFFFF" w:themeFill="background1"/>
            <w:vAlign w:val="center"/>
          </w:tcPr>
          <w:p w14:paraId="30BC8581" w14:textId="1BEA4E9B" w:rsidR="00015B99" w:rsidRPr="00AC38B1" w:rsidRDefault="00015B99" w:rsidP="00015B99">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3478DB" w:rsidRPr="00D378DA" w14:paraId="789F1D28" w14:textId="77777777" w:rsidTr="003478DB">
        <w:trPr>
          <w:gridAfter w:val="1"/>
          <w:cnfStyle w:val="000000100000" w:firstRow="0" w:lastRow="0" w:firstColumn="0" w:lastColumn="0" w:oddVBand="0" w:evenVBand="0" w:oddHBand="1" w:evenHBand="0" w:firstRowFirstColumn="0" w:firstRowLastColumn="0" w:lastRowFirstColumn="0" w:lastRowLastColumn="0"/>
          <w:wAfter w:w="25" w:type="dxa"/>
        </w:trPr>
        <w:tc>
          <w:tcPr>
            <w:cnfStyle w:val="001000000000" w:firstRow="0" w:lastRow="0" w:firstColumn="1" w:lastColumn="0" w:oddVBand="0" w:evenVBand="0" w:oddHBand="0" w:evenHBand="0" w:firstRowFirstColumn="0" w:firstRowLastColumn="0" w:lastRowFirstColumn="0" w:lastRowLastColumn="0"/>
            <w:tcW w:w="849" w:type="dxa"/>
            <w:shd w:val="clear" w:color="auto" w:fill="FFFFFF" w:themeFill="background1"/>
            <w:vAlign w:val="center"/>
          </w:tcPr>
          <w:p w14:paraId="13DAC243" w14:textId="13088373" w:rsidR="00015B99" w:rsidRPr="00BE6C7F" w:rsidRDefault="00015B99" w:rsidP="00015B99">
            <w:pPr>
              <w:pStyle w:val="Table-small"/>
              <w:rPr>
                <w:rFonts w:cstheme="minorHAnsi"/>
                <w:szCs w:val="20"/>
              </w:rPr>
            </w:pPr>
            <w:r w:rsidRPr="0022541B">
              <w:rPr>
                <w:rFonts w:cstheme="minorHAnsi"/>
                <w:szCs w:val="20"/>
              </w:rPr>
              <w:t>M0132</w:t>
            </w:r>
          </w:p>
        </w:tc>
        <w:tc>
          <w:tcPr>
            <w:tcW w:w="3541" w:type="dxa"/>
            <w:shd w:val="clear" w:color="auto" w:fill="FFFFFF" w:themeFill="background1"/>
          </w:tcPr>
          <w:p w14:paraId="4A5B3D96" w14:textId="3B94126B" w:rsidR="00015B99" w:rsidRPr="00AC38B1" w:rsidRDefault="00015B99" w:rsidP="00015B99">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CD5778">
              <w:t>T0013_M0132_ref_clk_frequency</w:t>
            </w:r>
          </w:p>
        </w:tc>
        <w:tc>
          <w:tcPr>
            <w:tcW w:w="1210" w:type="dxa"/>
            <w:shd w:val="clear" w:color="auto" w:fill="FFFFFF" w:themeFill="background1"/>
            <w:vAlign w:val="center"/>
          </w:tcPr>
          <w:p w14:paraId="295674A4" w14:textId="11D7CDD4" w:rsidR="00015B99" w:rsidRPr="00AC38B1" w:rsidRDefault="00015B99" w:rsidP="00015B99">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r w:rsidR="00492003">
              <w:t>MHz</w:t>
            </w:r>
          </w:p>
        </w:tc>
        <w:tc>
          <w:tcPr>
            <w:tcW w:w="1483" w:type="dxa"/>
            <w:shd w:val="clear" w:color="auto" w:fill="FFFFFF" w:themeFill="background1"/>
            <w:vAlign w:val="center"/>
          </w:tcPr>
          <w:p w14:paraId="74C5868D" w14:textId="478C1013" w:rsidR="00015B99" w:rsidRPr="00AC38B1" w:rsidRDefault="00015B99" w:rsidP="00015B99">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1262" w:type="dxa"/>
            <w:shd w:val="clear" w:color="auto" w:fill="FFFFFF" w:themeFill="background1"/>
            <w:vAlign w:val="center"/>
          </w:tcPr>
          <w:p w14:paraId="58C7BA4B" w14:textId="3A9369B7" w:rsidR="00015B99" w:rsidRDefault="00015B99" w:rsidP="00015B99">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20</w:t>
            </w:r>
          </w:p>
        </w:tc>
        <w:tc>
          <w:tcPr>
            <w:tcW w:w="1197" w:type="dxa"/>
            <w:shd w:val="clear" w:color="auto" w:fill="FFFFFF" w:themeFill="background1"/>
            <w:vAlign w:val="center"/>
          </w:tcPr>
          <w:p w14:paraId="0142BED2" w14:textId="4973404C" w:rsidR="00015B99" w:rsidRPr="00AC38B1" w:rsidRDefault="00015B99" w:rsidP="00015B99">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bl>
    <w:p w14:paraId="01918D8B" w14:textId="19A0BA26" w:rsidR="002802FE" w:rsidRDefault="00774B67" w:rsidP="002802FE">
      <w:pPr>
        <w:pStyle w:val="Heading2"/>
      </w:pPr>
      <w:bookmarkStart w:id="314" w:name="_Toc179799248"/>
      <w:bookmarkStart w:id="315" w:name="_Toc179815851"/>
      <w:bookmarkStart w:id="316" w:name="_Toc179817905"/>
      <w:bookmarkStart w:id="317" w:name="_Toc179818396"/>
      <w:bookmarkStart w:id="318" w:name="_Ref207890551"/>
      <w:bookmarkStart w:id="319" w:name="_Toc214350553"/>
      <w:bookmarkStart w:id="320" w:name="_Ref159340060"/>
      <w:bookmarkStart w:id="321" w:name="_Toc179819058"/>
      <w:bookmarkStart w:id="322" w:name="_Ref159336391"/>
      <w:bookmarkEnd w:id="314"/>
      <w:bookmarkEnd w:id="315"/>
      <w:bookmarkEnd w:id="316"/>
      <w:bookmarkEnd w:id="317"/>
      <w:r>
        <w:t xml:space="preserve">T0014: PLL </w:t>
      </w:r>
      <w:r w:rsidR="00A63381">
        <w:t>O</w:t>
      </w:r>
      <w:r>
        <w:t xml:space="preserve">pen </w:t>
      </w:r>
      <w:r w:rsidR="00A63381">
        <w:t>L</w:t>
      </w:r>
      <w:r>
        <w:t>oop</w:t>
      </w:r>
      <w:bookmarkEnd w:id="318"/>
      <w:r w:rsidR="00A63381">
        <w:t xml:space="preserve"> Test</w:t>
      </w:r>
      <w:bookmarkEnd w:id="319"/>
    </w:p>
    <w:p w14:paraId="47EFB38F" w14:textId="23B19099" w:rsidR="002802FE" w:rsidRDefault="002802FE" w:rsidP="002802FE">
      <w:pPr>
        <w:pStyle w:val="Caption"/>
        <w:keepNext/>
      </w:pPr>
      <w:bookmarkStart w:id="323" w:name="_Toc214350604"/>
      <w:r>
        <w:t xml:space="preserve">Table </w:t>
      </w:r>
      <w:r>
        <w:fldChar w:fldCharType="begin"/>
      </w:r>
      <w:r>
        <w:instrText xml:space="preserve"> SEQ Table \* ARABIC </w:instrText>
      </w:r>
      <w:r>
        <w:fldChar w:fldCharType="separate"/>
      </w:r>
      <w:r w:rsidR="00AA08B9">
        <w:rPr>
          <w:noProof/>
        </w:rPr>
        <w:t>31</w:t>
      </w:r>
      <w:r>
        <w:fldChar w:fldCharType="end"/>
      </w:r>
      <w:r>
        <w:t xml:space="preserve">: </w:t>
      </w:r>
      <w:r w:rsidR="00BB23BE">
        <w:t xml:space="preserve">T0014: </w:t>
      </w:r>
      <w:r w:rsidR="00037DE0">
        <w:t>PLL Open Loop Test O</w:t>
      </w:r>
      <w:r w:rsidRPr="000266DF">
        <w:t>verview</w:t>
      </w:r>
      <w:bookmarkEnd w:id="323"/>
    </w:p>
    <w:tbl>
      <w:tblPr>
        <w:tblStyle w:val="GridTable4-Accent3"/>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9"/>
        <w:gridCol w:w="4958"/>
        <w:gridCol w:w="851"/>
        <w:gridCol w:w="850"/>
        <w:gridCol w:w="901"/>
        <w:gridCol w:w="1084"/>
      </w:tblGrid>
      <w:tr w:rsidR="002802FE" w:rsidRPr="00D378DA" w14:paraId="0E15E66B" w14:textId="77777777" w:rsidTr="00BE6C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3" w:type="dxa"/>
            <w:gridSpan w:val="6"/>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514E4E" w:themeFill="accent3" w:themeFillShade="BF"/>
          </w:tcPr>
          <w:p w14:paraId="51C85947" w14:textId="77777777" w:rsidR="002802FE" w:rsidRPr="00D378DA" w:rsidRDefault="002802FE">
            <w:pPr>
              <w:pStyle w:val="Table-small"/>
              <w:rPr>
                <w:rFonts w:cstheme="minorHAnsi"/>
                <w:sz w:val="22"/>
                <w:szCs w:val="18"/>
              </w:rPr>
            </w:pPr>
            <w:r w:rsidRPr="00D378DA">
              <w:rPr>
                <w:rFonts w:cstheme="minorHAnsi"/>
                <w:sz w:val="22"/>
                <w:szCs w:val="18"/>
              </w:rPr>
              <w:t xml:space="preserve">Test </w:t>
            </w:r>
            <w:r>
              <w:rPr>
                <w:rFonts w:cstheme="minorHAnsi"/>
                <w:sz w:val="22"/>
                <w:szCs w:val="18"/>
              </w:rPr>
              <w:t xml:space="preserve">Description </w:t>
            </w:r>
          </w:p>
        </w:tc>
      </w:tr>
      <w:tr w:rsidR="002802FE" w:rsidRPr="00D378DA" w14:paraId="0AF3BB35"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3" w:type="dxa"/>
            <w:gridSpan w:val="6"/>
            <w:shd w:val="clear" w:color="auto" w:fill="FFFFFF" w:themeFill="background1"/>
          </w:tcPr>
          <w:p w14:paraId="79354061" w14:textId="71B9BD70" w:rsidR="002802FE" w:rsidRPr="00143C64" w:rsidRDefault="001B3EC8" w:rsidP="001B3EC8">
            <w:pPr>
              <w:pStyle w:val="Table-small"/>
              <w:rPr>
                <w:rFonts w:cstheme="minorHAnsi"/>
                <w:b w:val="0"/>
              </w:rPr>
            </w:pPr>
            <w:r w:rsidRPr="001B3EC8">
              <w:rPr>
                <w:rFonts w:cstheme="minorHAnsi"/>
                <w:b w:val="0"/>
                <w:bCs w:val="0"/>
              </w:rPr>
              <w:t>This test will check the PLL open loop behavior.</w:t>
            </w:r>
            <w:r w:rsidR="00C567F9">
              <w:rPr>
                <w:rFonts w:cstheme="minorHAnsi"/>
                <w:b w:val="0"/>
                <w:bCs w:val="0"/>
              </w:rPr>
              <w:t xml:space="preserve"> I</w:t>
            </w:r>
            <w:r w:rsidR="00C567F9" w:rsidRPr="001B3EC8">
              <w:rPr>
                <w:rFonts w:cstheme="minorHAnsi"/>
                <w:b w:val="0"/>
                <w:bCs w:val="0"/>
              </w:rPr>
              <w:t>n this test the PLL loop will be opened to check the range of the v_tune voltage. This will be done by changing the input divider to force the v_tune signal into low, mid and high state.</w:t>
            </w:r>
          </w:p>
        </w:tc>
      </w:tr>
      <w:tr w:rsidR="002802FE" w:rsidRPr="00D378DA" w14:paraId="13056C3F" w14:textId="77777777" w:rsidTr="00BE6C7F">
        <w:tc>
          <w:tcPr>
            <w:cnfStyle w:val="001000000000" w:firstRow="0" w:lastRow="0" w:firstColumn="1" w:lastColumn="0" w:oddVBand="0" w:evenVBand="0" w:oddHBand="0" w:evenHBand="0" w:firstRowFirstColumn="0" w:firstRowLastColumn="0" w:lastRowFirstColumn="0" w:lastRowLastColumn="0"/>
            <w:tcW w:w="9493" w:type="dxa"/>
            <w:gridSpan w:val="6"/>
            <w:shd w:val="clear" w:color="auto" w:fill="514E4E" w:themeFill="accent3" w:themeFillShade="BF"/>
          </w:tcPr>
          <w:p w14:paraId="43619E5F" w14:textId="77777777" w:rsidR="002802FE" w:rsidRPr="00362FE5" w:rsidRDefault="002802FE">
            <w:pPr>
              <w:pStyle w:val="Table-small"/>
              <w:rPr>
                <w:rFonts w:cstheme="minorHAnsi"/>
                <w:color w:val="FF0000"/>
              </w:rPr>
            </w:pPr>
            <w:r w:rsidRPr="001607D4">
              <w:rPr>
                <w:rFonts w:cstheme="minorHAnsi"/>
                <w:color w:val="FFFFFF" w:themeColor="background1"/>
                <w:sz w:val="22"/>
                <w:szCs w:val="18"/>
              </w:rPr>
              <w:t>Test Configuration</w:t>
            </w:r>
          </w:p>
        </w:tc>
      </w:tr>
      <w:tr w:rsidR="002802FE" w:rsidRPr="00D378DA" w14:paraId="740229D6"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3" w:type="dxa"/>
            <w:gridSpan w:val="6"/>
            <w:shd w:val="clear" w:color="auto" w:fill="FFFFFF" w:themeFill="background1"/>
          </w:tcPr>
          <w:p w14:paraId="6F859DC3" w14:textId="6D213D69" w:rsidR="002802FE" w:rsidRPr="00A1698F" w:rsidRDefault="002802FE" w:rsidP="001B3EC8">
            <w:pPr>
              <w:pStyle w:val="Table-small"/>
              <w:rPr>
                <w:rFonts w:cstheme="minorHAnsi"/>
                <w:b w:val="0"/>
                <w:bCs w:val="0"/>
              </w:rPr>
            </w:pPr>
          </w:p>
        </w:tc>
      </w:tr>
      <w:tr w:rsidR="002802FE" w:rsidRPr="00D378DA" w14:paraId="70B9EBE6" w14:textId="77777777" w:rsidTr="00BE6C7F">
        <w:tc>
          <w:tcPr>
            <w:cnfStyle w:val="001000000000" w:firstRow="0" w:lastRow="0" w:firstColumn="1" w:lastColumn="0" w:oddVBand="0" w:evenVBand="0" w:oddHBand="0" w:evenHBand="0" w:firstRowFirstColumn="0" w:firstRowLastColumn="0" w:lastRowFirstColumn="0" w:lastRowLastColumn="0"/>
            <w:tcW w:w="9493" w:type="dxa"/>
            <w:gridSpan w:val="6"/>
            <w:shd w:val="clear" w:color="auto" w:fill="514E4E" w:themeFill="accent3" w:themeFillShade="BF"/>
          </w:tcPr>
          <w:p w14:paraId="120BFB71" w14:textId="77777777" w:rsidR="002802FE" w:rsidRPr="00D378DA" w:rsidRDefault="002802FE">
            <w:pPr>
              <w:pStyle w:val="Table-small"/>
              <w:rPr>
                <w:rFonts w:cstheme="minorHAnsi"/>
                <w:color w:val="FFFFFF" w:themeColor="background1"/>
                <w:sz w:val="22"/>
                <w:szCs w:val="18"/>
              </w:rPr>
            </w:pPr>
            <w:r>
              <w:rPr>
                <w:rFonts w:cstheme="minorHAnsi"/>
                <w:color w:val="FFFFFF" w:themeColor="background1"/>
                <w:sz w:val="22"/>
                <w:szCs w:val="18"/>
              </w:rPr>
              <w:t xml:space="preserve">Test Equipment Requirements </w:t>
            </w:r>
          </w:p>
        </w:tc>
      </w:tr>
      <w:tr w:rsidR="002802FE" w:rsidRPr="00D378DA" w14:paraId="44B8D25A"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3" w:type="dxa"/>
            <w:gridSpan w:val="6"/>
            <w:shd w:val="clear" w:color="auto" w:fill="FFFFFF" w:themeFill="background1"/>
          </w:tcPr>
          <w:p w14:paraId="3B586F10" w14:textId="789C38D7" w:rsidR="002D307A" w:rsidRPr="004F784D" w:rsidRDefault="002D307A" w:rsidP="002D307A">
            <w:pPr>
              <w:spacing w:before="20" w:after="20"/>
              <w:rPr>
                <w:b w:val="0"/>
                <w:bCs w:val="0"/>
                <w:sz w:val="20"/>
                <w:szCs w:val="20"/>
              </w:rPr>
            </w:pPr>
            <w:r w:rsidRPr="004F784D">
              <w:rPr>
                <w:b w:val="0"/>
                <w:bCs w:val="0"/>
                <w:sz w:val="20"/>
                <w:szCs w:val="20"/>
              </w:rPr>
              <w:t>An oscilloscope with:</w:t>
            </w:r>
          </w:p>
          <w:p w14:paraId="4AA99114" w14:textId="20342D5D" w:rsidR="002D307A" w:rsidRPr="004F784D" w:rsidRDefault="002D307A" w:rsidP="004C0CD3">
            <w:pPr>
              <w:pStyle w:val="ListParagraph"/>
              <w:numPr>
                <w:ilvl w:val="0"/>
                <w:numId w:val="60"/>
              </w:numPr>
              <w:spacing w:before="20" w:after="20"/>
              <w:rPr>
                <w:b w:val="0"/>
                <w:bCs w:val="0"/>
                <w:sz w:val="20"/>
                <w:szCs w:val="20"/>
              </w:rPr>
            </w:pPr>
            <w:r w:rsidRPr="004F784D">
              <w:rPr>
                <w:b w:val="0"/>
                <w:bCs w:val="0"/>
                <w:sz w:val="20"/>
                <w:szCs w:val="20"/>
              </w:rPr>
              <w:t>Frequency measurement range: 20 MHz</w:t>
            </w:r>
          </w:p>
          <w:p w14:paraId="662F850E" w14:textId="72D4CD3E" w:rsidR="002D307A" w:rsidRPr="004F784D" w:rsidRDefault="002D307A" w:rsidP="004C0CD3">
            <w:pPr>
              <w:pStyle w:val="ListParagraph"/>
              <w:numPr>
                <w:ilvl w:val="0"/>
                <w:numId w:val="60"/>
              </w:numPr>
              <w:spacing w:before="20" w:after="20"/>
              <w:rPr>
                <w:b w:val="0"/>
                <w:bCs w:val="0"/>
                <w:sz w:val="20"/>
                <w:szCs w:val="20"/>
              </w:rPr>
            </w:pPr>
            <w:r w:rsidRPr="004F784D">
              <w:rPr>
                <w:b w:val="0"/>
                <w:bCs w:val="0"/>
                <w:sz w:val="20"/>
                <w:szCs w:val="20"/>
              </w:rPr>
              <w:t>Frequency measurement accuracy: 10 kHz</w:t>
            </w:r>
          </w:p>
          <w:p w14:paraId="48104D4A" w14:textId="77777777" w:rsidR="002D307A" w:rsidRPr="004F784D" w:rsidRDefault="002D307A" w:rsidP="002D307A">
            <w:pPr>
              <w:spacing w:before="20" w:after="20"/>
              <w:rPr>
                <w:sz w:val="20"/>
                <w:szCs w:val="20"/>
              </w:rPr>
            </w:pPr>
          </w:p>
          <w:p w14:paraId="13F48F4B" w14:textId="1F57CC5A" w:rsidR="002D307A" w:rsidRPr="004F784D" w:rsidRDefault="002D307A" w:rsidP="002D307A">
            <w:pPr>
              <w:spacing w:before="20" w:after="20"/>
              <w:rPr>
                <w:b w:val="0"/>
                <w:bCs w:val="0"/>
                <w:sz w:val="20"/>
                <w:szCs w:val="20"/>
              </w:rPr>
            </w:pPr>
            <w:r w:rsidRPr="004F784D">
              <w:rPr>
                <w:b w:val="0"/>
                <w:bCs w:val="0"/>
                <w:sz w:val="20"/>
                <w:szCs w:val="20"/>
              </w:rPr>
              <w:t>An SMU with:</w:t>
            </w:r>
          </w:p>
          <w:p w14:paraId="2829E094" w14:textId="0C5488E1" w:rsidR="002D307A" w:rsidRPr="004F784D" w:rsidRDefault="002D307A" w:rsidP="004C0CD3">
            <w:pPr>
              <w:pStyle w:val="ListParagraph"/>
              <w:numPr>
                <w:ilvl w:val="0"/>
                <w:numId w:val="61"/>
              </w:numPr>
              <w:spacing w:before="20" w:after="20"/>
              <w:rPr>
                <w:b w:val="0"/>
                <w:bCs w:val="0"/>
                <w:sz w:val="20"/>
                <w:szCs w:val="20"/>
              </w:rPr>
            </w:pPr>
            <w:r w:rsidRPr="004F784D">
              <w:rPr>
                <w:b w:val="0"/>
                <w:bCs w:val="0"/>
                <w:sz w:val="20"/>
                <w:szCs w:val="20"/>
              </w:rPr>
              <w:t>Voltage measurement range: 2 V</w:t>
            </w:r>
          </w:p>
          <w:p w14:paraId="6999474F" w14:textId="18DDDF98" w:rsidR="002D307A" w:rsidRPr="004F784D" w:rsidRDefault="002D307A" w:rsidP="004C0CD3">
            <w:pPr>
              <w:pStyle w:val="ListParagraph"/>
              <w:numPr>
                <w:ilvl w:val="0"/>
                <w:numId w:val="61"/>
              </w:numPr>
              <w:spacing w:before="20" w:after="20"/>
              <w:rPr>
                <w:b w:val="0"/>
                <w:bCs w:val="0"/>
                <w:sz w:val="20"/>
                <w:szCs w:val="20"/>
              </w:rPr>
            </w:pPr>
            <w:r w:rsidRPr="004F784D">
              <w:rPr>
                <w:b w:val="0"/>
                <w:bCs w:val="0"/>
                <w:sz w:val="20"/>
                <w:szCs w:val="20"/>
              </w:rPr>
              <w:lastRenderedPageBreak/>
              <w:t>Voltage measurement accuracy: 2 mV</w:t>
            </w:r>
          </w:p>
          <w:p w14:paraId="1EF55489" w14:textId="501D7013" w:rsidR="002802FE" w:rsidRPr="002D307A" w:rsidRDefault="002802FE" w:rsidP="002D307A">
            <w:pPr>
              <w:spacing w:before="20" w:after="20"/>
            </w:pPr>
          </w:p>
        </w:tc>
      </w:tr>
      <w:tr w:rsidR="002802FE" w:rsidRPr="00D378DA" w14:paraId="7338B274" w14:textId="77777777" w:rsidTr="00BE6C7F">
        <w:tc>
          <w:tcPr>
            <w:cnfStyle w:val="001000000000" w:firstRow="0" w:lastRow="0" w:firstColumn="1" w:lastColumn="0" w:oddVBand="0" w:evenVBand="0" w:oddHBand="0" w:evenHBand="0" w:firstRowFirstColumn="0" w:firstRowLastColumn="0" w:lastRowFirstColumn="0" w:lastRowLastColumn="0"/>
            <w:tcW w:w="9493" w:type="dxa"/>
            <w:gridSpan w:val="6"/>
            <w:shd w:val="clear" w:color="auto" w:fill="514E4E" w:themeFill="accent3" w:themeFillShade="BF"/>
          </w:tcPr>
          <w:p w14:paraId="016AA496" w14:textId="77777777" w:rsidR="002802FE" w:rsidRPr="0047278F" w:rsidRDefault="002802FE">
            <w:pPr>
              <w:spacing w:before="20" w:after="20"/>
              <w:rPr>
                <w:sz w:val="20"/>
                <w:szCs w:val="14"/>
              </w:rPr>
            </w:pPr>
            <w:r w:rsidRPr="00A452BD">
              <w:rPr>
                <w:rFonts w:cstheme="minorHAnsi"/>
                <w:color w:val="FFFFFF" w:themeColor="background1"/>
                <w:szCs w:val="18"/>
              </w:rPr>
              <w:lastRenderedPageBreak/>
              <w:t>Test Conditions</w:t>
            </w:r>
          </w:p>
        </w:tc>
      </w:tr>
      <w:tr w:rsidR="002802FE" w:rsidRPr="00D378DA" w14:paraId="19B15CD8"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3" w:type="dxa"/>
            <w:gridSpan w:val="6"/>
            <w:shd w:val="clear" w:color="auto" w:fill="FFFFFF" w:themeFill="background1"/>
          </w:tcPr>
          <w:p w14:paraId="61231389" w14:textId="5357E7CE" w:rsidR="002802FE" w:rsidRPr="00AE3D60" w:rsidRDefault="009F3D3C">
            <w:pPr>
              <w:spacing w:before="20" w:after="20"/>
              <w:rPr>
                <w:b w:val="0"/>
                <w:bCs w:val="0"/>
                <w:sz w:val="20"/>
                <w:szCs w:val="20"/>
              </w:rPr>
            </w:pPr>
            <w:r w:rsidRPr="00AE3D60">
              <w:rPr>
                <w:b w:val="0"/>
                <w:bCs w:val="0"/>
                <w:sz w:val="20"/>
                <w:szCs w:val="20"/>
              </w:rPr>
              <w:t xml:space="preserve">No deviations from chapter </w:t>
            </w:r>
            <w:r w:rsidRPr="00AE3D60">
              <w:rPr>
                <w:sz w:val="20"/>
                <w:szCs w:val="20"/>
              </w:rPr>
              <w:fldChar w:fldCharType="begin"/>
            </w:r>
            <w:r w:rsidRPr="00AE3D60">
              <w:rPr>
                <w:b w:val="0"/>
                <w:bCs w:val="0"/>
                <w:sz w:val="20"/>
                <w:szCs w:val="20"/>
              </w:rPr>
              <w:instrText xml:space="preserve"> REF _Ref208396945 \r \h </w:instrText>
            </w:r>
            <w:r w:rsidR="00C567F9" w:rsidRPr="00AE3D60">
              <w:rPr>
                <w:b w:val="0"/>
                <w:bCs w:val="0"/>
                <w:sz w:val="20"/>
                <w:szCs w:val="20"/>
              </w:rPr>
              <w:instrText xml:space="preserve"> \* MERGEFORMAT </w:instrText>
            </w:r>
            <w:r w:rsidRPr="00AE3D60">
              <w:rPr>
                <w:sz w:val="20"/>
                <w:szCs w:val="20"/>
              </w:rPr>
            </w:r>
            <w:r w:rsidRPr="00AE3D60">
              <w:rPr>
                <w:sz w:val="20"/>
                <w:szCs w:val="20"/>
              </w:rPr>
              <w:fldChar w:fldCharType="separate"/>
            </w:r>
            <w:r w:rsidR="00AA08B9" w:rsidRPr="00AA08B9">
              <w:rPr>
                <w:b w:val="0"/>
                <w:bCs w:val="0"/>
                <w:sz w:val="20"/>
                <w:szCs w:val="20"/>
              </w:rPr>
              <w:t>2</w:t>
            </w:r>
            <w:r w:rsidRPr="00AE3D60">
              <w:rPr>
                <w:sz w:val="20"/>
                <w:szCs w:val="20"/>
              </w:rPr>
              <w:fldChar w:fldCharType="end"/>
            </w:r>
            <w:r w:rsidRPr="00AE3D60">
              <w:rPr>
                <w:b w:val="0"/>
                <w:bCs w:val="0"/>
                <w:sz w:val="20"/>
                <w:szCs w:val="20"/>
              </w:rPr>
              <w:t xml:space="preserve"> applies to this test.</w:t>
            </w:r>
          </w:p>
        </w:tc>
      </w:tr>
      <w:tr w:rsidR="002802FE" w:rsidRPr="00D378DA" w14:paraId="6B4969D6" w14:textId="77777777" w:rsidTr="00BE6C7F">
        <w:tc>
          <w:tcPr>
            <w:cnfStyle w:val="001000000000" w:firstRow="0" w:lastRow="0" w:firstColumn="1" w:lastColumn="0" w:oddVBand="0" w:evenVBand="0" w:oddHBand="0" w:evenHBand="0" w:firstRowFirstColumn="0" w:firstRowLastColumn="0" w:lastRowFirstColumn="0" w:lastRowLastColumn="0"/>
            <w:tcW w:w="9493" w:type="dxa"/>
            <w:gridSpan w:val="6"/>
            <w:shd w:val="clear" w:color="auto" w:fill="514E4E" w:themeFill="accent3" w:themeFillShade="BF"/>
          </w:tcPr>
          <w:p w14:paraId="4443776D" w14:textId="77777777" w:rsidR="002802FE" w:rsidRPr="00920ABA" w:rsidRDefault="002802FE">
            <w:pPr>
              <w:spacing w:before="20" w:after="20"/>
              <w:rPr>
                <w:color w:val="FF0000"/>
                <w:sz w:val="20"/>
                <w:szCs w:val="14"/>
              </w:rPr>
            </w:pPr>
            <w:r w:rsidRPr="003D1F8A">
              <w:rPr>
                <w:rFonts w:cstheme="minorHAnsi"/>
                <w:color w:val="FFFFFF" w:themeColor="background1"/>
                <w:szCs w:val="18"/>
              </w:rPr>
              <w:t>Environmental conditions</w:t>
            </w:r>
            <w:r w:rsidRPr="003D1F8A">
              <w:rPr>
                <w:color w:val="FFFFFF" w:themeColor="background1"/>
                <w:sz w:val="20"/>
                <w:szCs w:val="14"/>
              </w:rPr>
              <w:t xml:space="preserve"> </w:t>
            </w:r>
          </w:p>
        </w:tc>
      </w:tr>
      <w:tr w:rsidR="002802FE" w:rsidRPr="00D378DA" w14:paraId="6D6A7FD5"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3" w:type="dxa"/>
            <w:gridSpan w:val="6"/>
            <w:shd w:val="clear" w:color="auto" w:fill="FFFFFF" w:themeFill="background1"/>
          </w:tcPr>
          <w:p w14:paraId="7A6E1D64" w14:textId="418DD994" w:rsidR="002802FE" w:rsidRPr="00DC13A1" w:rsidRDefault="007F7D99" w:rsidP="007F7D99">
            <w:pPr>
              <w:spacing w:before="20" w:after="20"/>
              <w:rPr>
                <w:b w:val="0"/>
                <w:bCs w:val="0"/>
                <w:sz w:val="20"/>
                <w:szCs w:val="14"/>
              </w:rPr>
            </w:pPr>
            <w:r w:rsidRPr="007F7D99">
              <w:rPr>
                <w:b w:val="0"/>
                <w:bCs w:val="0"/>
                <w:sz w:val="20"/>
                <w:szCs w:val="14"/>
              </w:rPr>
              <w:t>This test will be executed in an automated way, at room temperature and in a temperature controlled environment</w:t>
            </w:r>
          </w:p>
        </w:tc>
      </w:tr>
      <w:tr w:rsidR="002802FE" w:rsidRPr="00D378DA" w14:paraId="6EA03CE8" w14:textId="77777777" w:rsidTr="00BE6C7F">
        <w:tc>
          <w:tcPr>
            <w:cnfStyle w:val="001000000000" w:firstRow="0" w:lastRow="0" w:firstColumn="1" w:lastColumn="0" w:oddVBand="0" w:evenVBand="0" w:oddHBand="0" w:evenHBand="0" w:firstRowFirstColumn="0" w:firstRowLastColumn="0" w:lastRowFirstColumn="0" w:lastRowLastColumn="0"/>
            <w:tcW w:w="9493" w:type="dxa"/>
            <w:gridSpan w:val="6"/>
            <w:shd w:val="clear" w:color="auto" w:fill="514E4E" w:themeFill="accent3" w:themeFillShade="BF"/>
          </w:tcPr>
          <w:p w14:paraId="29B70DFC" w14:textId="77777777" w:rsidR="002802FE" w:rsidRPr="00D378DA" w:rsidRDefault="002802FE">
            <w:pPr>
              <w:pStyle w:val="Table-small"/>
              <w:rPr>
                <w:rFonts w:cstheme="minorHAnsi"/>
                <w:sz w:val="22"/>
                <w:szCs w:val="18"/>
              </w:rPr>
            </w:pPr>
            <w:r>
              <w:rPr>
                <w:rFonts w:cstheme="minorHAnsi"/>
                <w:color w:val="FFFFFF" w:themeColor="background1"/>
                <w:sz w:val="22"/>
                <w:szCs w:val="18"/>
              </w:rPr>
              <w:t>Test Procedure</w:t>
            </w:r>
          </w:p>
        </w:tc>
      </w:tr>
      <w:tr w:rsidR="00C92635" w:rsidRPr="00D378DA" w14:paraId="4054269D"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 w:type="dxa"/>
            <w:shd w:val="clear" w:color="auto" w:fill="C5C2C2" w:themeFill="accent3" w:themeFillTint="66"/>
          </w:tcPr>
          <w:p w14:paraId="144D919C" w14:textId="77777777" w:rsidR="002802FE" w:rsidRPr="00836085" w:rsidRDefault="002802FE">
            <w:pPr>
              <w:pStyle w:val="Table-small"/>
              <w:rPr>
                <w:rFonts w:cstheme="minorHAnsi"/>
                <w:sz w:val="22"/>
                <w:szCs w:val="18"/>
              </w:rPr>
            </w:pPr>
            <w:r w:rsidRPr="00836085">
              <w:rPr>
                <w:rFonts w:cstheme="minorHAnsi"/>
                <w:sz w:val="22"/>
                <w:szCs w:val="18"/>
              </w:rPr>
              <w:t>Step</w:t>
            </w:r>
          </w:p>
        </w:tc>
        <w:tc>
          <w:tcPr>
            <w:tcW w:w="4958" w:type="dxa"/>
            <w:shd w:val="clear" w:color="auto" w:fill="C5C2C2" w:themeFill="accent3" w:themeFillTint="66"/>
          </w:tcPr>
          <w:p w14:paraId="7ED7D4ED" w14:textId="77777777" w:rsidR="002802FE" w:rsidRPr="00836085" w:rsidRDefault="002802FE">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Action</w:t>
            </w:r>
          </w:p>
        </w:tc>
        <w:tc>
          <w:tcPr>
            <w:tcW w:w="2602" w:type="dxa"/>
            <w:gridSpan w:val="3"/>
            <w:shd w:val="clear" w:color="auto" w:fill="C5C2C2" w:themeFill="accent3" w:themeFillTint="66"/>
          </w:tcPr>
          <w:p w14:paraId="39107E56" w14:textId="77777777" w:rsidR="002802FE" w:rsidRPr="00836085" w:rsidRDefault="002802FE">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Register parameter</w:t>
            </w:r>
          </w:p>
        </w:tc>
        <w:tc>
          <w:tcPr>
            <w:tcW w:w="1084" w:type="dxa"/>
            <w:shd w:val="clear" w:color="auto" w:fill="C5C2C2" w:themeFill="accent3" w:themeFillTint="66"/>
          </w:tcPr>
          <w:p w14:paraId="48CB74FF" w14:textId="77777777" w:rsidR="002802FE" w:rsidRPr="00836085" w:rsidRDefault="002802FE">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Value</w:t>
            </w:r>
          </w:p>
        </w:tc>
      </w:tr>
      <w:tr w:rsidR="00C92635" w:rsidRPr="00D378DA" w14:paraId="14DFC869" w14:textId="77777777" w:rsidTr="00BE6C7F">
        <w:tc>
          <w:tcPr>
            <w:cnfStyle w:val="001000000000" w:firstRow="0" w:lastRow="0" w:firstColumn="1" w:lastColumn="0" w:oddVBand="0" w:evenVBand="0" w:oddHBand="0" w:evenHBand="0" w:firstRowFirstColumn="0" w:firstRowLastColumn="0" w:lastRowFirstColumn="0" w:lastRowLastColumn="0"/>
            <w:tcW w:w="849" w:type="dxa"/>
            <w:shd w:val="clear" w:color="auto" w:fill="FFFFFF" w:themeFill="background1"/>
            <w:vAlign w:val="center"/>
          </w:tcPr>
          <w:p w14:paraId="775A35EA" w14:textId="5549FD20" w:rsidR="004F79C1" w:rsidRPr="00D378DA" w:rsidRDefault="004F79C1" w:rsidP="00BE6C7F">
            <w:pPr>
              <w:pStyle w:val="Table-small"/>
              <w:numPr>
                <w:ilvl w:val="0"/>
                <w:numId w:val="74"/>
              </w:numPr>
              <w:rPr>
                <w:rFonts w:cstheme="minorHAnsi"/>
                <w:b w:val="0"/>
                <w:bCs w:val="0"/>
                <w:szCs w:val="20"/>
              </w:rPr>
            </w:pPr>
            <w:r>
              <w:t> </w:t>
            </w:r>
          </w:p>
        </w:tc>
        <w:tc>
          <w:tcPr>
            <w:tcW w:w="4958" w:type="dxa"/>
            <w:shd w:val="clear" w:color="auto" w:fill="FFFFFF" w:themeFill="background1"/>
            <w:vAlign w:val="center"/>
          </w:tcPr>
          <w:p w14:paraId="5AD34CE4" w14:textId="698455CA" w:rsidR="004F79C1" w:rsidRPr="00D378DA" w:rsidRDefault="004F79C1" w:rsidP="004F79C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Park state</w:t>
            </w:r>
          </w:p>
        </w:tc>
        <w:tc>
          <w:tcPr>
            <w:tcW w:w="2602" w:type="dxa"/>
            <w:gridSpan w:val="3"/>
            <w:shd w:val="clear" w:color="auto" w:fill="FFFFFF" w:themeFill="background1"/>
            <w:vAlign w:val="center"/>
          </w:tcPr>
          <w:p w14:paraId="77399C78" w14:textId="14DC034C" w:rsidR="004F79C1" w:rsidRPr="00D378DA" w:rsidRDefault="004F79C1" w:rsidP="004F79C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1084" w:type="dxa"/>
            <w:shd w:val="clear" w:color="auto" w:fill="FFFFFF" w:themeFill="background1"/>
            <w:vAlign w:val="center"/>
          </w:tcPr>
          <w:p w14:paraId="78349908" w14:textId="57773713" w:rsidR="004F79C1" w:rsidRPr="00D378DA" w:rsidRDefault="004F79C1" w:rsidP="004F79C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C92635" w:rsidRPr="00AA2C09" w14:paraId="4EBEC0EC"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 w:type="dxa"/>
            <w:shd w:val="clear" w:color="auto" w:fill="FFFFFF" w:themeFill="background1"/>
            <w:vAlign w:val="center"/>
          </w:tcPr>
          <w:p w14:paraId="68182B66" w14:textId="1388C426" w:rsidR="006B3B50" w:rsidRPr="00D378DA" w:rsidRDefault="006B3B50" w:rsidP="00BE6C7F">
            <w:pPr>
              <w:pStyle w:val="Table-small"/>
              <w:numPr>
                <w:ilvl w:val="0"/>
                <w:numId w:val="74"/>
              </w:numPr>
              <w:rPr>
                <w:rFonts w:cstheme="minorHAnsi"/>
                <w:b w:val="0"/>
                <w:bCs w:val="0"/>
                <w:szCs w:val="20"/>
              </w:rPr>
            </w:pPr>
            <w:r>
              <w:t> </w:t>
            </w:r>
          </w:p>
        </w:tc>
        <w:tc>
          <w:tcPr>
            <w:tcW w:w="4958" w:type="dxa"/>
            <w:shd w:val="clear" w:color="auto" w:fill="FFFFFF" w:themeFill="background1"/>
            <w:vAlign w:val="center"/>
          </w:tcPr>
          <w:p w14:paraId="0245DE4C" w14:textId="2F3DCAF9" w:rsidR="006B3B50" w:rsidRPr="00BE6C7F" w:rsidRDefault="006B3B50" w:rsidP="006B3B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r w:rsidRPr="00271953">
              <w:rPr>
                <w:lang w:val="fr-BE"/>
              </w:rPr>
              <w:t>Configure SMU as voltage meter</w:t>
            </w:r>
          </w:p>
        </w:tc>
        <w:tc>
          <w:tcPr>
            <w:tcW w:w="2602" w:type="dxa"/>
            <w:gridSpan w:val="3"/>
            <w:shd w:val="clear" w:color="auto" w:fill="FFFFFF" w:themeFill="background1"/>
            <w:vAlign w:val="center"/>
          </w:tcPr>
          <w:p w14:paraId="4D6DAED9" w14:textId="70A08699" w:rsidR="006B3B50" w:rsidRPr="00BE6C7F" w:rsidRDefault="006B3B50" w:rsidP="006B3B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r w:rsidRPr="00271953">
              <w:rPr>
                <w:lang w:val="fr-BE"/>
              </w:rPr>
              <w:t> </w:t>
            </w:r>
          </w:p>
        </w:tc>
        <w:tc>
          <w:tcPr>
            <w:tcW w:w="1084" w:type="dxa"/>
            <w:shd w:val="clear" w:color="auto" w:fill="FFFFFF" w:themeFill="background1"/>
            <w:vAlign w:val="center"/>
          </w:tcPr>
          <w:p w14:paraId="03D99F3E" w14:textId="356D2F9C" w:rsidR="006B3B50" w:rsidRPr="00BE6C7F" w:rsidRDefault="006B3B50" w:rsidP="006B3B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r w:rsidRPr="00BE6C7F">
              <w:rPr>
                <w:lang w:val="fr-BE"/>
              </w:rPr>
              <w:t> </w:t>
            </w:r>
          </w:p>
        </w:tc>
      </w:tr>
      <w:tr w:rsidR="00502EDA" w:rsidRPr="00D378DA" w14:paraId="3F4A5F40" w14:textId="77777777" w:rsidTr="00C92635">
        <w:tc>
          <w:tcPr>
            <w:cnfStyle w:val="001000000000" w:firstRow="0" w:lastRow="0" w:firstColumn="1" w:lastColumn="0" w:oddVBand="0" w:evenVBand="0" w:oddHBand="0" w:evenHBand="0" w:firstRowFirstColumn="0" w:firstRowLastColumn="0" w:lastRowFirstColumn="0" w:lastRowLastColumn="0"/>
            <w:tcW w:w="849" w:type="dxa"/>
            <w:vMerge w:val="restart"/>
            <w:shd w:val="clear" w:color="auto" w:fill="FFFFFF" w:themeFill="background1"/>
            <w:vAlign w:val="center"/>
          </w:tcPr>
          <w:p w14:paraId="5211E4E1" w14:textId="77777777" w:rsidR="00E009CA" w:rsidRPr="00E009CA" w:rsidRDefault="00E009CA">
            <w:pPr>
              <w:pStyle w:val="Table-small"/>
              <w:numPr>
                <w:ilvl w:val="0"/>
                <w:numId w:val="74"/>
              </w:numPr>
              <w:rPr>
                <w:rFonts w:cstheme="minorHAnsi"/>
                <w:szCs w:val="20"/>
                <w:lang w:val="fr-BE"/>
              </w:rPr>
            </w:pPr>
            <w:r w:rsidRPr="00BE6C7F">
              <w:rPr>
                <w:lang w:val="fr-BE"/>
              </w:rPr>
              <w:t> </w:t>
            </w:r>
          </w:p>
          <w:p w14:paraId="13867012" w14:textId="77777777" w:rsidR="00E009CA" w:rsidRPr="00BE6C7F" w:rsidRDefault="00E009CA" w:rsidP="00E009CA">
            <w:pPr>
              <w:pStyle w:val="Table-small"/>
              <w:ind w:left="360"/>
              <w:rPr>
                <w:rFonts w:cstheme="minorHAnsi"/>
                <w:szCs w:val="20"/>
                <w:lang w:val="fr-BE"/>
              </w:rPr>
            </w:pPr>
            <w:r w:rsidRPr="00BE6C7F">
              <w:rPr>
                <w:lang w:val="fr-BE"/>
              </w:rPr>
              <w:t> </w:t>
            </w:r>
          </w:p>
          <w:p w14:paraId="06FC0ECE" w14:textId="27861E55" w:rsidR="00E009CA" w:rsidRPr="00BE6C7F" w:rsidRDefault="00E009CA" w:rsidP="00BE6C7F">
            <w:pPr>
              <w:pStyle w:val="Table-small"/>
              <w:ind w:left="360"/>
              <w:rPr>
                <w:rFonts w:cstheme="minorHAnsi"/>
                <w:b w:val="0"/>
                <w:bCs w:val="0"/>
                <w:szCs w:val="20"/>
                <w:lang w:val="fr-BE"/>
              </w:rPr>
            </w:pPr>
            <w:r w:rsidRPr="00271953">
              <w:rPr>
                <w:lang w:val="fr-BE"/>
              </w:rPr>
              <w:t> </w:t>
            </w:r>
          </w:p>
        </w:tc>
        <w:tc>
          <w:tcPr>
            <w:tcW w:w="4958" w:type="dxa"/>
            <w:vMerge w:val="restart"/>
            <w:shd w:val="clear" w:color="auto" w:fill="FFFFFF" w:themeFill="background1"/>
            <w:vAlign w:val="center"/>
          </w:tcPr>
          <w:p w14:paraId="4C33C12A" w14:textId="59589B1C" w:rsidR="00E009CA" w:rsidRDefault="00E009CA" w:rsidP="000448F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Configure scope for frequency measurement</w:t>
            </w:r>
          </w:p>
          <w:p w14:paraId="788639B4" w14:textId="37436102" w:rsidR="00E009CA" w:rsidRPr="00BE6C7F" w:rsidRDefault="00E009CA" w:rsidP="000448F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p>
          <w:p w14:paraId="0ED0ABFD" w14:textId="2EED496B" w:rsidR="00E009CA" w:rsidRDefault="00E009CA" w:rsidP="000448F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2602" w:type="dxa"/>
            <w:gridSpan w:val="3"/>
            <w:shd w:val="clear" w:color="auto" w:fill="FFFFFF" w:themeFill="background1"/>
            <w:vAlign w:val="center"/>
          </w:tcPr>
          <w:p w14:paraId="7662B065" w14:textId="6026507B" w:rsidR="00E009CA" w:rsidRPr="00D378DA" w:rsidRDefault="00E009CA" w:rsidP="000448F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timebase.scale</w:t>
            </w:r>
          </w:p>
        </w:tc>
        <w:tc>
          <w:tcPr>
            <w:tcW w:w="1084" w:type="dxa"/>
            <w:shd w:val="clear" w:color="auto" w:fill="FFFFFF" w:themeFill="background1"/>
            <w:vAlign w:val="center"/>
          </w:tcPr>
          <w:p w14:paraId="43160854" w14:textId="38EA6AE1" w:rsidR="00E009CA" w:rsidRPr="00D378DA" w:rsidRDefault="00E009CA" w:rsidP="000448F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50 ns </w:t>
            </w:r>
          </w:p>
        </w:tc>
      </w:tr>
      <w:tr w:rsidR="00502EDA" w:rsidRPr="00BB7C75" w14:paraId="3BACA0B8" w14:textId="77777777" w:rsidTr="00C92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 w:type="dxa"/>
            <w:vMerge/>
            <w:shd w:val="clear" w:color="auto" w:fill="FFFFFF" w:themeFill="background1"/>
            <w:vAlign w:val="center"/>
          </w:tcPr>
          <w:p w14:paraId="2334E0D6" w14:textId="7CAD1AFE" w:rsidR="00E009CA" w:rsidRPr="00D378DA" w:rsidRDefault="00E009CA" w:rsidP="00BE6C7F">
            <w:pPr>
              <w:pStyle w:val="Table-small"/>
              <w:ind w:left="360"/>
              <w:rPr>
                <w:rFonts w:cstheme="minorHAnsi"/>
                <w:b w:val="0"/>
                <w:bCs w:val="0"/>
                <w:szCs w:val="20"/>
              </w:rPr>
            </w:pPr>
          </w:p>
        </w:tc>
        <w:tc>
          <w:tcPr>
            <w:tcW w:w="4958" w:type="dxa"/>
            <w:vMerge/>
            <w:shd w:val="clear" w:color="auto" w:fill="FFFFFF" w:themeFill="background1"/>
            <w:vAlign w:val="center"/>
          </w:tcPr>
          <w:p w14:paraId="3EA22944" w14:textId="0DBCF787" w:rsidR="00E009CA" w:rsidRPr="00271953" w:rsidRDefault="00E009CA" w:rsidP="000448F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p>
        </w:tc>
        <w:tc>
          <w:tcPr>
            <w:tcW w:w="2602" w:type="dxa"/>
            <w:gridSpan w:val="3"/>
            <w:shd w:val="clear" w:color="auto" w:fill="FFFFFF" w:themeFill="background1"/>
            <w:vAlign w:val="center"/>
          </w:tcPr>
          <w:p w14:paraId="6E15E008" w14:textId="14131EAB" w:rsidR="00E009CA" w:rsidRPr="00271953" w:rsidRDefault="00E009CA" w:rsidP="000448F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r>
              <w:t>trigger.channel</w:t>
            </w:r>
          </w:p>
        </w:tc>
        <w:tc>
          <w:tcPr>
            <w:tcW w:w="1084" w:type="dxa"/>
            <w:shd w:val="clear" w:color="auto" w:fill="FFFFFF" w:themeFill="background1"/>
            <w:vAlign w:val="center"/>
          </w:tcPr>
          <w:p w14:paraId="584073F0" w14:textId="3C8C534C" w:rsidR="00E009CA" w:rsidRPr="00271953" w:rsidRDefault="00E009CA" w:rsidP="000448F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r>
              <w:t>1</w:t>
            </w:r>
          </w:p>
        </w:tc>
      </w:tr>
      <w:tr w:rsidR="00502EDA" w:rsidRPr="00D378DA" w14:paraId="1290050D" w14:textId="77777777" w:rsidTr="00C92635">
        <w:tc>
          <w:tcPr>
            <w:cnfStyle w:val="001000000000" w:firstRow="0" w:lastRow="0" w:firstColumn="1" w:lastColumn="0" w:oddVBand="0" w:evenVBand="0" w:oddHBand="0" w:evenHBand="0" w:firstRowFirstColumn="0" w:firstRowLastColumn="0" w:lastRowFirstColumn="0" w:lastRowLastColumn="0"/>
            <w:tcW w:w="849" w:type="dxa"/>
            <w:vMerge/>
            <w:shd w:val="clear" w:color="auto" w:fill="FFFFFF" w:themeFill="background1"/>
            <w:vAlign w:val="center"/>
          </w:tcPr>
          <w:p w14:paraId="62BE14A4" w14:textId="1443175E" w:rsidR="00E009CA" w:rsidRPr="00271953" w:rsidRDefault="00E009CA" w:rsidP="00BE6C7F">
            <w:pPr>
              <w:pStyle w:val="Table-small"/>
              <w:ind w:left="360"/>
              <w:rPr>
                <w:rFonts w:cstheme="minorHAnsi"/>
                <w:b w:val="0"/>
                <w:bCs w:val="0"/>
                <w:szCs w:val="20"/>
                <w:lang w:val="fr-BE"/>
              </w:rPr>
            </w:pPr>
          </w:p>
        </w:tc>
        <w:tc>
          <w:tcPr>
            <w:tcW w:w="4958" w:type="dxa"/>
            <w:vMerge/>
            <w:shd w:val="clear" w:color="auto" w:fill="FFFFFF" w:themeFill="background1"/>
            <w:vAlign w:val="center"/>
          </w:tcPr>
          <w:p w14:paraId="312ABB29" w14:textId="6FCCFEEC" w:rsidR="00E009CA" w:rsidRDefault="00E009CA" w:rsidP="000448FE">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p>
        </w:tc>
        <w:tc>
          <w:tcPr>
            <w:tcW w:w="2602" w:type="dxa"/>
            <w:gridSpan w:val="3"/>
            <w:shd w:val="clear" w:color="auto" w:fill="FFFFFF" w:themeFill="background1"/>
            <w:vAlign w:val="center"/>
          </w:tcPr>
          <w:p w14:paraId="4F5AD6BB" w14:textId="6E6467E5" w:rsidR="00E009CA" w:rsidRPr="00D378DA" w:rsidRDefault="00E009CA" w:rsidP="000448F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trigger.level</w:t>
            </w:r>
          </w:p>
        </w:tc>
        <w:tc>
          <w:tcPr>
            <w:tcW w:w="1084" w:type="dxa"/>
            <w:shd w:val="clear" w:color="auto" w:fill="FFFFFF" w:themeFill="background1"/>
            <w:vAlign w:val="center"/>
          </w:tcPr>
          <w:p w14:paraId="6AEC9EAB" w14:textId="1CF29B81" w:rsidR="00E009CA" w:rsidRPr="00D378DA" w:rsidRDefault="00E009CA" w:rsidP="000448F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1.65</w:t>
            </w:r>
          </w:p>
        </w:tc>
      </w:tr>
      <w:tr w:rsidR="00502EDA" w:rsidRPr="00D378DA" w14:paraId="58F98FF3" w14:textId="77777777" w:rsidTr="00C92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 w:type="dxa"/>
            <w:vMerge/>
            <w:shd w:val="clear" w:color="auto" w:fill="FFFFFF" w:themeFill="background1"/>
            <w:vAlign w:val="center"/>
          </w:tcPr>
          <w:p w14:paraId="36814EA0" w14:textId="77777777" w:rsidR="00E009CA" w:rsidRPr="00271953" w:rsidRDefault="00E009CA" w:rsidP="00BE6C7F">
            <w:pPr>
              <w:pStyle w:val="Table-small"/>
              <w:ind w:left="360"/>
              <w:rPr>
                <w:lang w:val="fr-BE"/>
              </w:rPr>
            </w:pPr>
          </w:p>
        </w:tc>
        <w:tc>
          <w:tcPr>
            <w:tcW w:w="4958" w:type="dxa"/>
            <w:vMerge/>
            <w:shd w:val="clear" w:color="auto" w:fill="FFFFFF" w:themeFill="background1"/>
            <w:vAlign w:val="center"/>
          </w:tcPr>
          <w:p w14:paraId="19B227F2" w14:textId="77777777" w:rsidR="00E009CA" w:rsidRDefault="00E009CA" w:rsidP="000448FE">
            <w:pPr>
              <w:pStyle w:val="Table-small"/>
              <w:cnfStyle w:val="000000100000" w:firstRow="0" w:lastRow="0" w:firstColumn="0" w:lastColumn="0" w:oddVBand="0" w:evenVBand="0" w:oddHBand="1" w:evenHBand="0" w:firstRowFirstColumn="0" w:firstRowLastColumn="0" w:lastRowFirstColumn="0" w:lastRowLastColumn="0"/>
            </w:pPr>
          </w:p>
        </w:tc>
        <w:tc>
          <w:tcPr>
            <w:tcW w:w="2602" w:type="dxa"/>
            <w:gridSpan w:val="3"/>
            <w:shd w:val="clear" w:color="auto" w:fill="FFFFFF" w:themeFill="background1"/>
            <w:vAlign w:val="center"/>
          </w:tcPr>
          <w:p w14:paraId="62B31DE4" w14:textId="4063EE4E" w:rsidR="00E009CA" w:rsidRDefault="00E009CA" w:rsidP="000448FE">
            <w:pPr>
              <w:pStyle w:val="Table-small"/>
              <w:cnfStyle w:val="000000100000" w:firstRow="0" w:lastRow="0" w:firstColumn="0" w:lastColumn="0" w:oddVBand="0" w:evenVBand="0" w:oddHBand="1" w:evenHBand="0" w:firstRowFirstColumn="0" w:firstRowLastColumn="0" w:lastRowFirstColumn="0" w:lastRowLastColumn="0"/>
            </w:pPr>
            <w:r>
              <w:t>channel.measure.clear</w:t>
            </w:r>
          </w:p>
        </w:tc>
        <w:tc>
          <w:tcPr>
            <w:tcW w:w="1084" w:type="dxa"/>
            <w:shd w:val="clear" w:color="auto" w:fill="FFFFFF" w:themeFill="background1"/>
            <w:vAlign w:val="center"/>
          </w:tcPr>
          <w:p w14:paraId="0C8EAFC3" w14:textId="07C4B191" w:rsidR="00E009CA" w:rsidRDefault="00E009CA" w:rsidP="000448FE">
            <w:pPr>
              <w:pStyle w:val="Table-small"/>
              <w:cnfStyle w:val="000000100000" w:firstRow="0" w:lastRow="0" w:firstColumn="0" w:lastColumn="0" w:oddVBand="0" w:evenVBand="0" w:oddHBand="1" w:evenHBand="0" w:firstRowFirstColumn="0" w:firstRowLastColumn="0" w:lastRowFirstColumn="0" w:lastRowLastColumn="0"/>
            </w:pPr>
            <w:r>
              <w:t>1</w:t>
            </w:r>
          </w:p>
        </w:tc>
      </w:tr>
      <w:tr w:rsidR="00502EDA" w:rsidRPr="00D378DA" w14:paraId="687771F9" w14:textId="77777777" w:rsidTr="00C92635">
        <w:tc>
          <w:tcPr>
            <w:cnfStyle w:val="001000000000" w:firstRow="0" w:lastRow="0" w:firstColumn="1" w:lastColumn="0" w:oddVBand="0" w:evenVBand="0" w:oddHBand="0" w:evenHBand="0" w:firstRowFirstColumn="0" w:firstRowLastColumn="0" w:lastRowFirstColumn="0" w:lastRowLastColumn="0"/>
            <w:tcW w:w="849" w:type="dxa"/>
            <w:vMerge/>
            <w:shd w:val="clear" w:color="auto" w:fill="FFFFFF" w:themeFill="background1"/>
            <w:vAlign w:val="center"/>
          </w:tcPr>
          <w:p w14:paraId="39DD4653" w14:textId="77777777" w:rsidR="00E009CA" w:rsidRPr="00271953" w:rsidRDefault="00E009CA" w:rsidP="00BE6C7F">
            <w:pPr>
              <w:pStyle w:val="Table-small"/>
              <w:ind w:left="360"/>
              <w:rPr>
                <w:lang w:val="fr-BE"/>
              </w:rPr>
            </w:pPr>
          </w:p>
        </w:tc>
        <w:tc>
          <w:tcPr>
            <w:tcW w:w="4958" w:type="dxa"/>
            <w:vMerge/>
            <w:shd w:val="clear" w:color="auto" w:fill="FFFFFF" w:themeFill="background1"/>
            <w:vAlign w:val="center"/>
          </w:tcPr>
          <w:p w14:paraId="78DFABA0" w14:textId="77777777" w:rsidR="00E009CA" w:rsidRDefault="00E009CA" w:rsidP="000448FE">
            <w:pPr>
              <w:pStyle w:val="Table-small"/>
              <w:cnfStyle w:val="000000000000" w:firstRow="0" w:lastRow="0" w:firstColumn="0" w:lastColumn="0" w:oddVBand="0" w:evenVBand="0" w:oddHBand="0" w:evenHBand="0" w:firstRowFirstColumn="0" w:firstRowLastColumn="0" w:lastRowFirstColumn="0" w:lastRowLastColumn="0"/>
            </w:pPr>
          </w:p>
        </w:tc>
        <w:tc>
          <w:tcPr>
            <w:tcW w:w="2602" w:type="dxa"/>
            <w:gridSpan w:val="3"/>
            <w:shd w:val="clear" w:color="auto" w:fill="FFFFFF" w:themeFill="background1"/>
            <w:vAlign w:val="center"/>
          </w:tcPr>
          <w:p w14:paraId="37C81249" w14:textId="54B9F78F" w:rsidR="00E009CA" w:rsidRDefault="00E009CA" w:rsidP="000448FE">
            <w:pPr>
              <w:pStyle w:val="Table-small"/>
              <w:cnfStyle w:val="000000000000" w:firstRow="0" w:lastRow="0" w:firstColumn="0" w:lastColumn="0" w:oddVBand="0" w:evenVBand="0" w:oddHBand="0" w:evenHBand="0" w:firstRowFirstColumn="0" w:firstRowLastColumn="0" w:lastRowFirstColumn="0" w:lastRowLastColumn="0"/>
            </w:pPr>
            <w:r>
              <w:t>channel.offset</w:t>
            </w:r>
          </w:p>
        </w:tc>
        <w:tc>
          <w:tcPr>
            <w:tcW w:w="1084" w:type="dxa"/>
            <w:shd w:val="clear" w:color="auto" w:fill="FFFFFF" w:themeFill="background1"/>
            <w:vAlign w:val="center"/>
          </w:tcPr>
          <w:p w14:paraId="1172496C" w14:textId="1FDCAECA" w:rsidR="00E009CA" w:rsidRDefault="00E009CA" w:rsidP="000448FE">
            <w:pPr>
              <w:pStyle w:val="Table-small"/>
              <w:cnfStyle w:val="000000000000" w:firstRow="0" w:lastRow="0" w:firstColumn="0" w:lastColumn="0" w:oddVBand="0" w:evenVBand="0" w:oddHBand="0" w:evenHBand="0" w:firstRowFirstColumn="0" w:firstRowLastColumn="0" w:lastRowFirstColumn="0" w:lastRowLastColumn="0"/>
            </w:pPr>
            <w:r>
              <w:t>0</w:t>
            </w:r>
          </w:p>
        </w:tc>
      </w:tr>
      <w:tr w:rsidR="00502EDA" w:rsidRPr="00D378DA" w14:paraId="2B9D0907" w14:textId="77777777" w:rsidTr="00C92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 w:type="dxa"/>
            <w:vMerge/>
            <w:shd w:val="clear" w:color="auto" w:fill="FFFFFF" w:themeFill="background1"/>
            <w:vAlign w:val="center"/>
          </w:tcPr>
          <w:p w14:paraId="1D2E2726" w14:textId="77777777" w:rsidR="00E009CA" w:rsidRPr="00271953" w:rsidRDefault="00E009CA" w:rsidP="00BE6C7F">
            <w:pPr>
              <w:pStyle w:val="Table-small"/>
              <w:ind w:left="360"/>
              <w:rPr>
                <w:lang w:val="fr-BE"/>
              </w:rPr>
            </w:pPr>
          </w:p>
        </w:tc>
        <w:tc>
          <w:tcPr>
            <w:tcW w:w="4958" w:type="dxa"/>
            <w:vMerge/>
            <w:shd w:val="clear" w:color="auto" w:fill="FFFFFF" w:themeFill="background1"/>
            <w:vAlign w:val="center"/>
          </w:tcPr>
          <w:p w14:paraId="0EA0A676" w14:textId="77777777" w:rsidR="00E009CA" w:rsidRDefault="00E009CA" w:rsidP="000448FE">
            <w:pPr>
              <w:pStyle w:val="Table-small"/>
              <w:cnfStyle w:val="000000100000" w:firstRow="0" w:lastRow="0" w:firstColumn="0" w:lastColumn="0" w:oddVBand="0" w:evenVBand="0" w:oddHBand="1" w:evenHBand="0" w:firstRowFirstColumn="0" w:firstRowLastColumn="0" w:lastRowFirstColumn="0" w:lastRowLastColumn="0"/>
            </w:pPr>
          </w:p>
        </w:tc>
        <w:tc>
          <w:tcPr>
            <w:tcW w:w="2602" w:type="dxa"/>
            <w:gridSpan w:val="3"/>
            <w:shd w:val="clear" w:color="auto" w:fill="FFFFFF" w:themeFill="background1"/>
            <w:vAlign w:val="center"/>
          </w:tcPr>
          <w:p w14:paraId="441EC58C" w14:textId="7D5AFEE3" w:rsidR="00E009CA" w:rsidRDefault="00E009CA" w:rsidP="000448FE">
            <w:pPr>
              <w:pStyle w:val="Table-small"/>
              <w:cnfStyle w:val="000000100000" w:firstRow="0" w:lastRow="0" w:firstColumn="0" w:lastColumn="0" w:oddVBand="0" w:evenVBand="0" w:oddHBand="1" w:evenHBand="0" w:firstRowFirstColumn="0" w:firstRowLastColumn="0" w:lastRowFirstColumn="0" w:lastRowLastColumn="0"/>
            </w:pPr>
            <w:r>
              <w:t>channel.probe.attenuation</w:t>
            </w:r>
          </w:p>
        </w:tc>
        <w:tc>
          <w:tcPr>
            <w:tcW w:w="1084" w:type="dxa"/>
            <w:shd w:val="clear" w:color="auto" w:fill="FFFFFF" w:themeFill="background1"/>
            <w:vAlign w:val="center"/>
          </w:tcPr>
          <w:p w14:paraId="6B8D6D0A" w14:textId="702A4E2D" w:rsidR="00E009CA" w:rsidRDefault="00E009CA" w:rsidP="000448FE">
            <w:pPr>
              <w:pStyle w:val="Table-small"/>
              <w:cnfStyle w:val="000000100000" w:firstRow="0" w:lastRow="0" w:firstColumn="0" w:lastColumn="0" w:oddVBand="0" w:evenVBand="0" w:oddHBand="1" w:evenHBand="0" w:firstRowFirstColumn="0" w:firstRowLastColumn="0" w:lastRowFirstColumn="0" w:lastRowLastColumn="0"/>
            </w:pPr>
            <w:r>
              <w:t>1</w:t>
            </w:r>
          </w:p>
        </w:tc>
      </w:tr>
      <w:tr w:rsidR="00502EDA" w:rsidRPr="00D378DA" w14:paraId="0FE00055" w14:textId="77777777" w:rsidTr="00C92635">
        <w:tc>
          <w:tcPr>
            <w:cnfStyle w:val="001000000000" w:firstRow="0" w:lastRow="0" w:firstColumn="1" w:lastColumn="0" w:oddVBand="0" w:evenVBand="0" w:oddHBand="0" w:evenHBand="0" w:firstRowFirstColumn="0" w:firstRowLastColumn="0" w:lastRowFirstColumn="0" w:lastRowLastColumn="0"/>
            <w:tcW w:w="849" w:type="dxa"/>
            <w:vMerge/>
            <w:shd w:val="clear" w:color="auto" w:fill="FFFFFF" w:themeFill="background1"/>
            <w:vAlign w:val="center"/>
          </w:tcPr>
          <w:p w14:paraId="2E383937" w14:textId="77777777" w:rsidR="00E009CA" w:rsidRPr="00271953" w:rsidRDefault="00E009CA" w:rsidP="00BE6C7F">
            <w:pPr>
              <w:pStyle w:val="Table-small"/>
              <w:ind w:left="360"/>
              <w:rPr>
                <w:lang w:val="fr-BE"/>
              </w:rPr>
            </w:pPr>
          </w:p>
        </w:tc>
        <w:tc>
          <w:tcPr>
            <w:tcW w:w="4958" w:type="dxa"/>
            <w:vMerge/>
            <w:shd w:val="clear" w:color="auto" w:fill="FFFFFF" w:themeFill="background1"/>
            <w:vAlign w:val="center"/>
          </w:tcPr>
          <w:p w14:paraId="3DF7C2B4" w14:textId="77777777" w:rsidR="00E009CA" w:rsidRDefault="00E009CA" w:rsidP="000448FE">
            <w:pPr>
              <w:pStyle w:val="Table-small"/>
              <w:cnfStyle w:val="000000000000" w:firstRow="0" w:lastRow="0" w:firstColumn="0" w:lastColumn="0" w:oddVBand="0" w:evenVBand="0" w:oddHBand="0" w:evenHBand="0" w:firstRowFirstColumn="0" w:firstRowLastColumn="0" w:lastRowFirstColumn="0" w:lastRowLastColumn="0"/>
            </w:pPr>
          </w:p>
        </w:tc>
        <w:tc>
          <w:tcPr>
            <w:tcW w:w="2602" w:type="dxa"/>
            <w:gridSpan w:val="3"/>
            <w:shd w:val="clear" w:color="auto" w:fill="FFFFFF" w:themeFill="background1"/>
            <w:vAlign w:val="center"/>
          </w:tcPr>
          <w:p w14:paraId="64F5576B" w14:textId="26F157C8" w:rsidR="00E009CA" w:rsidRDefault="00E009CA" w:rsidP="000448FE">
            <w:pPr>
              <w:pStyle w:val="Table-small"/>
              <w:cnfStyle w:val="000000000000" w:firstRow="0" w:lastRow="0" w:firstColumn="0" w:lastColumn="0" w:oddVBand="0" w:evenVBand="0" w:oddHBand="0" w:evenHBand="0" w:firstRowFirstColumn="0" w:firstRowLastColumn="0" w:lastRowFirstColumn="0" w:lastRowLastColumn="0"/>
            </w:pPr>
            <w:r>
              <w:t>channel.scale</w:t>
            </w:r>
          </w:p>
        </w:tc>
        <w:tc>
          <w:tcPr>
            <w:tcW w:w="1084" w:type="dxa"/>
            <w:shd w:val="clear" w:color="auto" w:fill="FFFFFF" w:themeFill="background1"/>
            <w:vAlign w:val="center"/>
          </w:tcPr>
          <w:p w14:paraId="33279085" w14:textId="2206098A" w:rsidR="00E009CA" w:rsidRDefault="00E009CA" w:rsidP="000448FE">
            <w:pPr>
              <w:pStyle w:val="Table-small"/>
              <w:cnfStyle w:val="000000000000" w:firstRow="0" w:lastRow="0" w:firstColumn="0" w:lastColumn="0" w:oddVBand="0" w:evenVBand="0" w:oddHBand="0" w:evenHBand="0" w:firstRowFirstColumn="0" w:firstRowLastColumn="0" w:lastRowFirstColumn="0" w:lastRowLastColumn="0"/>
            </w:pPr>
            <w:r>
              <w:t>1</w:t>
            </w:r>
          </w:p>
        </w:tc>
      </w:tr>
      <w:tr w:rsidR="00C92635" w:rsidRPr="00D378DA" w14:paraId="6B0BE63A"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 w:type="dxa"/>
            <w:shd w:val="clear" w:color="auto" w:fill="FFFFFF" w:themeFill="background1"/>
            <w:vAlign w:val="center"/>
          </w:tcPr>
          <w:p w14:paraId="2BF89280" w14:textId="77777777" w:rsidR="000448FE" w:rsidRPr="00271953" w:rsidRDefault="000448FE" w:rsidP="000448FE">
            <w:pPr>
              <w:pStyle w:val="Table-small"/>
              <w:numPr>
                <w:ilvl w:val="0"/>
                <w:numId w:val="74"/>
              </w:numPr>
              <w:rPr>
                <w:lang w:val="fr-BE"/>
              </w:rPr>
            </w:pPr>
          </w:p>
        </w:tc>
        <w:tc>
          <w:tcPr>
            <w:tcW w:w="4958" w:type="dxa"/>
            <w:shd w:val="clear" w:color="auto" w:fill="FFFFFF" w:themeFill="background1"/>
            <w:vAlign w:val="center"/>
          </w:tcPr>
          <w:p w14:paraId="7A19091F" w14:textId="5AB209B5" w:rsidR="000448FE" w:rsidRDefault="000448FE" w:rsidP="000448FE">
            <w:pPr>
              <w:pStyle w:val="Table-small"/>
              <w:cnfStyle w:val="000000100000" w:firstRow="0" w:lastRow="0" w:firstColumn="0" w:lastColumn="0" w:oddVBand="0" w:evenVBand="0" w:oddHBand="1" w:evenHBand="0" w:firstRowFirstColumn="0" w:firstRowLastColumn="0" w:lastRowFirstColumn="0" w:lastRowLastColumn="0"/>
            </w:pPr>
            <w:r>
              <w:t>Connect vtst_vtune on test mux on gpio_1</w:t>
            </w:r>
          </w:p>
        </w:tc>
        <w:tc>
          <w:tcPr>
            <w:tcW w:w="2602" w:type="dxa"/>
            <w:gridSpan w:val="3"/>
            <w:shd w:val="clear" w:color="auto" w:fill="FFFFFF" w:themeFill="background1"/>
            <w:vAlign w:val="center"/>
          </w:tcPr>
          <w:p w14:paraId="2D7FD530" w14:textId="5EA60FA6" w:rsidR="000448FE" w:rsidRDefault="000448FE" w:rsidP="000448FE">
            <w:pPr>
              <w:pStyle w:val="Table-small"/>
              <w:cnfStyle w:val="000000100000" w:firstRow="0" w:lastRow="0" w:firstColumn="0" w:lastColumn="0" w:oddVBand="0" w:evenVBand="0" w:oddHBand="1" w:evenHBand="0" w:firstRowFirstColumn="0" w:firstRowLastColumn="0" w:lastRowFirstColumn="0" w:lastRowLastColumn="0"/>
            </w:pPr>
          </w:p>
        </w:tc>
        <w:tc>
          <w:tcPr>
            <w:tcW w:w="1084" w:type="dxa"/>
            <w:shd w:val="clear" w:color="auto" w:fill="FFFFFF" w:themeFill="background1"/>
            <w:vAlign w:val="center"/>
          </w:tcPr>
          <w:p w14:paraId="1C224DB5" w14:textId="4699C1C6" w:rsidR="000448FE" w:rsidRDefault="000448FE" w:rsidP="000448FE">
            <w:pPr>
              <w:pStyle w:val="Table-small"/>
              <w:cnfStyle w:val="000000100000" w:firstRow="0" w:lastRow="0" w:firstColumn="0" w:lastColumn="0" w:oddVBand="0" w:evenVBand="0" w:oddHBand="1" w:evenHBand="0" w:firstRowFirstColumn="0" w:firstRowLastColumn="0" w:lastRowFirstColumn="0" w:lastRowLastColumn="0"/>
            </w:pPr>
          </w:p>
        </w:tc>
      </w:tr>
      <w:tr w:rsidR="00C92635" w:rsidRPr="00D378DA" w14:paraId="13F73444" w14:textId="77777777" w:rsidTr="00BE6C7F">
        <w:tc>
          <w:tcPr>
            <w:cnfStyle w:val="001000000000" w:firstRow="0" w:lastRow="0" w:firstColumn="1" w:lastColumn="0" w:oddVBand="0" w:evenVBand="0" w:oddHBand="0" w:evenHBand="0" w:firstRowFirstColumn="0" w:firstRowLastColumn="0" w:lastRowFirstColumn="0" w:lastRowLastColumn="0"/>
            <w:tcW w:w="849" w:type="dxa"/>
            <w:shd w:val="clear" w:color="auto" w:fill="FFFFFF" w:themeFill="background1"/>
            <w:vAlign w:val="center"/>
          </w:tcPr>
          <w:p w14:paraId="03600110" w14:textId="77777777" w:rsidR="000448FE" w:rsidRPr="00BE6C7F" w:rsidRDefault="000448FE" w:rsidP="000448FE">
            <w:pPr>
              <w:pStyle w:val="Table-small"/>
              <w:numPr>
                <w:ilvl w:val="0"/>
                <w:numId w:val="74"/>
              </w:numPr>
              <w:rPr>
                <w:lang w:val="en-US"/>
              </w:rPr>
            </w:pPr>
          </w:p>
        </w:tc>
        <w:tc>
          <w:tcPr>
            <w:tcW w:w="4958" w:type="dxa"/>
            <w:shd w:val="clear" w:color="auto" w:fill="FFFFFF" w:themeFill="background1"/>
            <w:vAlign w:val="center"/>
          </w:tcPr>
          <w:p w14:paraId="15157F95" w14:textId="7B2B59A4" w:rsidR="000448FE" w:rsidRDefault="000448FE" w:rsidP="000448FE">
            <w:pPr>
              <w:pStyle w:val="Table-small"/>
              <w:cnfStyle w:val="000000000000" w:firstRow="0" w:lastRow="0" w:firstColumn="0" w:lastColumn="0" w:oddVBand="0" w:evenVBand="0" w:oddHBand="0" w:evenHBand="0" w:firstRowFirstColumn="0" w:firstRowLastColumn="0" w:lastRowFirstColumn="0" w:lastRowLastColumn="0"/>
            </w:pPr>
            <w:r>
              <w:t>Connect ldiv_out_tst on test mux on gpio_2</w:t>
            </w:r>
          </w:p>
        </w:tc>
        <w:tc>
          <w:tcPr>
            <w:tcW w:w="2602" w:type="dxa"/>
            <w:gridSpan w:val="3"/>
            <w:shd w:val="clear" w:color="auto" w:fill="FFFFFF" w:themeFill="background1"/>
            <w:vAlign w:val="center"/>
          </w:tcPr>
          <w:p w14:paraId="74CC3684" w14:textId="23B32BCC" w:rsidR="000448FE" w:rsidRDefault="000448FE" w:rsidP="000448FE">
            <w:pPr>
              <w:pStyle w:val="Table-small"/>
              <w:cnfStyle w:val="000000000000" w:firstRow="0" w:lastRow="0" w:firstColumn="0" w:lastColumn="0" w:oddVBand="0" w:evenVBand="0" w:oddHBand="0" w:evenHBand="0" w:firstRowFirstColumn="0" w:firstRowLastColumn="0" w:lastRowFirstColumn="0" w:lastRowLastColumn="0"/>
            </w:pPr>
          </w:p>
        </w:tc>
        <w:tc>
          <w:tcPr>
            <w:tcW w:w="1084" w:type="dxa"/>
            <w:shd w:val="clear" w:color="auto" w:fill="FFFFFF" w:themeFill="background1"/>
            <w:vAlign w:val="center"/>
          </w:tcPr>
          <w:p w14:paraId="5954596B" w14:textId="13ABB31B" w:rsidR="000448FE" w:rsidRDefault="000448FE" w:rsidP="000448FE">
            <w:pPr>
              <w:pStyle w:val="Table-small"/>
              <w:cnfStyle w:val="000000000000" w:firstRow="0" w:lastRow="0" w:firstColumn="0" w:lastColumn="0" w:oddVBand="0" w:evenVBand="0" w:oddHBand="0" w:evenHBand="0" w:firstRowFirstColumn="0" w:firstRowLastColumn="0" w:lastRowFirstColumn="0" w:lastRowLastColumn="0"/>
            </w:pPr>
          </w:p>
        </w:tc>
      </w:tr>
      <w:tr w:rsidR="00C92635" w:rsidRPr="00D378DA" w14:paraId="0A40A607"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 w:type="dxa"/>
            <w:shd w:val="clear" w:color="auto" w:fill="FFFFFF" w:themeFill="background1"/>
            <w:vAlign w:val="center"/>
          </w:tcPr>
          <w:p w14:paraId="6ED07D0D" w14:textId="09940803" w:rsidR="000448FE" w:rsidRPr="00D378DA" w:rsidRDefault="000448FE" w:rsidP="00BE6C7F">
            <w:pPr>
              <w:pStyle w:val="Table-small"/>
              <w:numPr>
                <w:ilvl w:val="0"/>
                <w:numId w:val="74"/>
              </w:numPr>
              <w:rPr>
                <w:rFonts w:cstheme="minorHAnsi"/>
                <w:b w:val="0"/>
                <w:bCs w:val="0"/>
                <w:szCs w:val="20"/>
              </w:rPr>
            </w:pPr>
            <w:r>
              <w:t> </w:t>
            </w:r>
          </w:p>
        </w:tc>
        <w:tc>
          <w:tcPr>
            <w:tcW w:w="4958" w:type="dxa"/>
            <w:shd w:val="clear" w:color="auto" w:fill="FFFFFF" w:themeFill="background1"/>
            <w:vAlign w:val="center"/>
          </w:tcPr>
          <w:p w14:paraId="4F5A490B" w14:textId="2499FEAE" w:rsidR="000448FE" w:rsidRDefault="000448FE" w:rsidP="000448FE">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Connect SMU to gpio_1 (vtune)</w:t>
            </w:r>
          </w:p>
        </w:tc>
        <w:tc>
          <w:tcPr>
            <w:tcW w:w="2602" w:type="dxa"/>
            <w:gridSpan w:val="3"/>
            <w:shd w:val="clear" w:color="auto" w:fill="FFFFFF" w:themeFill="background1"/>
            <w:vAlign w:val="center"/>
          </w:tcPr>
          <w:p w14:paraId="55B1056F" w14:textId="28A16E82" w:rsidR="000448FE" w:rsidRPr="00D378DA" w:rsidRDefault="000448FE" w:rsidP="000448F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1084" w:type="dxa"/>
            <w:shd w:val="clear" w:color="auto" w:fill="FFFFFF" w:themeFill="background1"/>
            <w:vAlign w:val="center"/>
          </w:tcPr>
          <w:p w14:paraId="032A5662" w14:textId="54192800" w:rsidR="000448FE" w:rsidRPr="00D378DA" w:rsidRDefault="000448FE" w:rsidP="000448F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C92635" w:rsidRPr="00D378DA" w14:paraId="6239D3AB" w14:textId="77777777" w:rsidTr="00BE6C7F">
        <w:tc>
          <w:tcPr>
            <w:cnfStyle w:val="001000000000" w:firstRow="0" w:lastRow="0" w:firstColumn="1" w:lastColumn="0" w:oddVBand="0" w:evenVBand="0" w:oddHBand="0" w:evenHBand="0" w:firstRowFirstColumn="0" w:firstRowLastColumn="0" w:lastRowFirstColumn="0" w:lastRowLastColumn="0"/>
            <w:tcW w:w="849" w:type="dxa"/>
            <w:shd w:val="clear" w:color="auto" w:fill="FFFFFF" w:themeFill="background1"/>
            <w:vAlign w:val="center"/>
          </w:tcPr>
          <w:p w14:paraId="26B9732F" w14:textId="6420595F" w:rsidR="000448FE" w:rsidRPr="00D378DA" w:rsidRDefault="000448FE" w:rsidP="00BE6C7F">
            <w:pPr>
              <w:pStyle w:val="Table-small"/>
              <w:numPr>
                <w:ilvl w:val="0"/>
                <w:numId w:val="74"/>
              </w:numPr>
              <w:rPr>
                <w:rFonts w:cstheme="minorHAnsi"/>
                <w:b w:val="0"/>
                <w:bCs w:val="0"/>
                <w:szCs w:val="20"/>
              </w:rPr>
            </w:pPr>
            <w:r>
              <w:t> </w:t>
            </w:r>
          </w:p>
        </w:tc>
        <w:tc>
          <w:tcPr>
            <w:tcW w:w="4958" w:type="dxa"/>
            <w:shd w:val="clear" w:color="auto" w:fill="FFFFFF" w:themeFill="background1"/>
            <w:vAlign w:val="center"/>
          </w:tcPr>
          <w:p w14:paraId="338498E2" w14:textId="656F76EE" w:rsidR="000448FE" w:rsidRDefault="000448FE" w:rsidP="000448FE">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t>Connect scope to gpio_2 (ldiv)</w:t>
            </w:r>
          </w:p>
        </w:tc>
        <w:tc>
          <w:tcPr>
            <w:tcW w:w="2602" w:type="dxa"/>
            <w:gridSpan w:val="3"/>
            <w:shd w:val="clear" w:color="auto" w:fill="FFFFFF" w:themeFill="background1"/>
            <w:vAlign w:val="center"/>
          </w:tcPr>
          <w:p w14:paraId="00E9E288" w14:textId="60D15C09" w:rsidR="000448FE" w:rsidRPr="00D378DA" w:rsidRDefault="000448FE" w:rsidP="000448F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1084" w:type="dxa"/>
            <w:shd w:val="clear" w:color="auto" w:fill="FFFFFF" w:themeFill="background1"/>
            <w:vAlign w:val="center"/>
          </w:tcPr>
          <w:p w14:paraId="27A43960" w14:textId="5AC4B5E3" w:rsidR="000448FE" w:rsidRPr="00D378DA" w:rsidRDefault="000448FE" w:rsidP="000448F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6E3747" w:rsidRPr="00D378DA" w14:paraId="4B650E33" w14:textId="77777777" w:rsidTr="00C92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 w:type="dxa"/>
            <w:shd w:val="clear" w:color="auto" w:fill="FFFFFF" w:themeFill="background1"/>
            <w:vAlign w:val="center"/>
          </w:tcPr>
          <w:p w14:paraId="40393769" w14:textId="77777777" w:rsidR="006E3747" w:rsidRDefault="006E3747">
            <w:pPr>
              <w:pStyle w:val="Table-small"/>
              <w:numPr>
                <w:ilvl w:val="0"/>
                <w:numId w:val="74"/>
              </w:numPr>
            </w:pPr>
          </w:p>
        </w:tc>
        <w:tc>
          <w:tcPr>
            <w:tcW w:w="4958" w:type="dxa"/>
            <w:shd w:val="clear" w:color="auto" w:fill="FFFFFF" w:themeFill="background1"/>
            <w:vAlign w:val="center"/>
          </w:tcPr>
          <w:p w14:paraId="6E0F8465" w14:textId="62530C38" w:rsidR="006E3747" w:rsidRDefault="00D67CD8" w:rsidP="000448FE">
            <w:pPr>
              <w:pStyle w:val="Table-small"/>
              <w:cnfStyle w:val="000000100000" w:firstRow="0" w:lastRow="0" w:firstColumn="0" w:lastColumn="0" w:oddVBand="0" w:evenVBand="0" w:oddHBand="1" w:evenHBand="0" w:firstRowFirstColumn="0" w:firstRowLastColumn="0" w:lastRowFirstColumn="0" w:lastRowLastColumn="0"/>
            </w:pPr>
            <w:r>
              <w:t>Enable manual control of coarse bank control word.</w:t>
            </w:r>
          </w:p>
        </w:tc>
        <w:tc>
          <w:tcPr>
            <w:tcW w:w="2602" w:type="dxa"/>
            <w:gridSpan w:val="3"/>
            <w:shd w:val="clear" w:color="auto" w:fill="FFFFFF" w:themeFill="background1"/>
            <w:vAlign w:val="center"/>
          </w:tcPr>
          <w:p w14:paraId="6456FAF2" w14:textId="7CA1979D" w:rsidR="006E3747" w:rsidRDefault="00D67CD8" w:rsidP="000448FE">
            <w:pPr>
              <w:pStyle w:val="Table-small"/>
              <w:cnfStyle w:val="000000100000" w:firstRow="0" w:lastRow="0" w:firstColumn="0" w:lastColumn="0" w:oddVBand="0" w:evenVBand="0" w:oddHBand="1" w:evenHBand="0" w:firstRowFirstColumn="0" w:firstRowLastColumn="0" w:lastRowFirstColumn="0" w:lastRowLastColumn="0"/>
            </w:pPr>
            <w:r>
              <w:t>Analog_</w:t>
            </w:r>
            <w:r w:rsidR="0008006C">
              <w:t>ct_test_en</w:t>
            </w:r>
          </w:p>
        </w:tc>
        <w:tc>
          <w:tcPr>
            <w:tcW w:w="1084" w:type="dxa"/>
            <w:shd w:val="clear" w:color="auto" w:fill="FFFFFF" w:themeFill="background1"/>
            <w:vAlign w:val="center"/>
          </w:tcPr>
          <w:p w14:paraId="77E5F140" w14:textId="78D06113" w:rsidR="006E3747" w:rsidRDefault="0008006C" w:rsidP="000448FE">
            <w:pPr>
              <w:pStyle w:val="Table-small"/>
              <w:cnfStyle w:val="000000100000" w:firstRow="0" w:lastRow="0" w:firstColumn="0" w:lastColumn="0" w:oddVBand="0" w:evenVBand="0" w:oddHBand="1" w:evenHBand="0" w:firstRowFirstColumn="0" w:firstRowLastColumn="0" w:lastRowFirstColumn="0" w:lastRowLastColumn="0"/>
            </w:pPr>
            <w:r>
              <w:t>1</w:t>
            </w:r>
          </w:p>
        </w:tc>
      </w:tr>
      <w:tr w:rsidR="00C92635" w:rsidRPr="00D378DA" w14:paraId="3973C81E" w14:textId="77777777" w:rsidTr="00BE6C7F">
        <w:tc>
          <w:tcPr>
            <w:cnfStyle w:val="001000000000" w:firstRow="0" w:lastRow="0" w:firstColumn="1" w:lastColumn="0" w:oddVBand="0" w:evenVBand="0" w:oddHBand="0" w:evenHBand="0" w:firstRowFirstColumn="0" w:firstRowLastColumn="0" w:lastRowFirstColumn="0" w:lastRowLastColumn="0"/>
            <w:tcW w:w="849" w:type="dxa"/>
            <w:shd w:val="clear" w:color="auto" w:fill="FFFFFF" w:themeFill="background1"/>
            <w:vAlign w:val="center"/>
          </w:tcPr>
          <w:p w14:paraId="16FE1B78" w14:textId="04B3457D" w:rsidR="000448FE" w:rsidRPr="00D378DA" w:rsidRDefault="000448FE" w:rsidP="00BE6C7F">
            <w:pPr>
              <w:pStyle w:val="Table-small"/>
              <w:numPr>
                <w:ilvl w:val="0"/>
                <w:numId w:val="74"/>
              </w:numPr>
              <w:rPr>
                <w:rFonts w:cstheme="minorHAnsi"/>
                <w:b w:val="0"/>
                <w:bCs w:val="0"/>
                <w:szCs w:val="20"/>
              </w:rPr>
            </w:pPr>
            <w:r>
              <w:t> </w:t>
            </w:r>
          </w:p>
        </w:tc>
        <w:tc>
          <w:tcPr>
            <w:tcW w:w="4958" w:type="dxa"/>
            <w:shd w:val="clear" w:color="auto" w:fill="FFFFFF" w:themeFill="background1"/>
            <w:vAlign w:val="center"/>
          </w:tcPr>
          <w:p w14:paraId="2D7081AB" w14:textId="6C7D80EF" w:rsidR="000448FE" w:rsidRDefault="000448FE" w:rsidP="000448FE">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t>Start of PLL coarse cap bank control word sweep loop</w:t>
            </w:r>
          </w:p>
        </w:tc>
        <w:tc>
          <w:tcPr>
            <w:tcW w:w="2602" w:type="dxa"/>
            <w:gridSpan w:val="3"/>
            <w:shd w:val="clear" w:color="auto" w:fill="FFFFFF" w:themeFill="background1"/>
            <w:vAlign w:val="center"/>
          </w:tcPr>
          <w:p w14:paraId="502B5B01" w14:textId="25C83754" w:rsidR="000448FE" w:rsidRPr="00D378DA" w:rsidRDefault="000448FE" w:rsidP="000448F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1084" w:type="dxa"/>
            <w:shd w:val="clear" w:color="auto" w:fill="FFFFFF" w:themeFill="background1"/>
            <w:vAlign w:val="center"/>
          </w:tcPr>
          <w:p w14:paraId="2A4F260F" w14:textId="0CFF5794" w:rsidR="000448FE" w:rsidRPr="00D378DA" w:rsidRDefault="000448FE" w:rsidP="000448F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C92635" w:rsidRPr="00D378DA" w14:paraId="7F3CD389"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 w:type="dxa"/>
            <w:shd w:val="clear" w:color="auto" w:fill="FFFFFF" w:themeFill="background1"/>
            <w:vAlign w:val="center"/>
          </w:tcPr>
          <w:p w14:paraId="0E27EAB4" w14:textId="6A719D5A" w:rsidR="000448FE" w:rsidRPr="00C92635" w:rsidRDefault="003D7CA4" w:rsidP="00BE6C7F">
            <w:pPr>
              <w:pStyle w:val="Table-small"/>
              <w:rPr>
                <w:rFonts w:cstheme="minorHAnsi"/>
                <w:b w:val="0"/>
                <w:bCs w:val="0"/>
                <w:szCs w:val="20"/>
              </w:rPr>
            </w:pPr>
            <w:r w:rsidRPr="00C92635">
              <w:rPr>
                <w:b w:val="0"/>
                <w:bCs w:val="0"/>
              </w:rPr>
              <w:t>9</w:t>
            </w:r>
            <w:r w:rsidR="000448FE" w:rsidRPr="00C92635">
              <w:t>.1</w:t>
            </w:r>
          </w:p>
        </w:tc>
        <w:tc>
          <w:tcPr>
            <w:tcW w:w="4958" w:type="dxa"/>
            <w:shd w:val="clear" w:color="auto" w:fill="FFFFFF" w:themeFill="background1"/>
            <w:vAlign w:val="center"/>
          </w:tcPr>
          <w:p w14:paraId="2C63B9CF" w14:textId="43E9D330" w:rsidR="000448FE" w:rsidRDefault="000448FE" w:rsidP="000448FE">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Configure the first (next) PLL coarse cap bank control word</w:t>
            </w:r>
          </w:p>
        </w:tc>
        <w:tc>
          <w:tcPr>
            <w:tcW w:w="2602" w:type="dxa"/>
            <w:gridSpan w:val="3"/>
            <w:shd w:val="clear" w:color="auto" w:fill="FFFFFF" w:themeFill="background1"/>
            <w:vAlign w:val="center"/>
          </w:tcPr>
          <w:p w14:paraId="08DBF971" w14:textId="7C57B6D8" w:rsidR="000448FE" w:rsidRPr="00D378DA" w:rsidRDefault="000448FE" w:rsidP="000448F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Analog_vco_cap_ctrl</w:t>
            </w:r>
          </w:p>
        </w:tc>
        <w:tc>
          <w:tcPr>
            <w:tcW w:w="1084" w:type="dxa"/>
            <w:shd w:val="clear" w:color="auto" w:fill="FFFFFF" w:themeFill="background1"/>
            <w:vAlign w:val="center"/>
          </w:tcPr>
          <w:p w14:paraId="79FD2336" w14:textId="4C0E7793" w:rsidR="000448FE" w:rsidRPr="00D378DA" w:rsidRDefault="000448FE" w:rsidP="000448F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0, 31, 63</w:t>
            </w:r>
          </w:p>
        </w:tc>
      </w:tr>
      <w:tr w:rsidR="00C92635" w:rsidRPr="00D378DA" w14:paraId="7B737961" w14:textId="77777777" w:rsidTr="00BE6C7F">
        <w:tc>
          <w:tcPr>
            <w:cnfStyle w:val="001000000000" w:firstRow="0" w:lastRow="0" w:firstColumn="1" w:lastColumn="0" w:oddVBand="0" w:evenVBand="0" w:oddHBand="0" w:evenHBand="0" w:firstRowFirstColumn="0" w:firstRowLastColumn="0" w:lastRowFirstColumn="0" w:lastRowLastColumn="0"/>
            <w:tcW w:w="849" w:type="dxa"/>
            <w:shd w:val="clear" w:color="auto" w:fill="FFFFFF" w:themeFill="background1"/>
            <w:vAlign w:val="center"/>
          </w:tcPr>
          <w:p w14:paraId="4E7475B9" w14:textId="76444D81" w:rsidR="000448FE" w:rsidRPr="00C92635" w:rsidRDefault="003D7CA4" w:rsidP="00BE6C7F">
            <w:pPr>
              <w:pStyle w:val="Table-small"/>
              <w:rPr>
                <w:rFonts w:cstheme="minorHAnsi"/>
                <w:b w:val="0"/>
                <w:bCs w:val="0"/>
                <w:szCs w:val="20"/>
              </w:rPr>
            </w:pPr>
            <w:r w:rsidRPr="00C92635">
              <w:rPr>
                <w:b w:val="0"/>
                <w:bCs w:val="0"/>
              </w:rPr>
              <w:t>9</w:t>
            </w:r>
            <w:r w:rsidR="000448FE" w:rsidRPr="00C92635">
              <w:t>.2</w:t>
            </w:r>
          </w:p>
        </w:tc>
        <w:tc>
          <w:tcPr>
            <w:tcW w:w="4958" w:type="dxa"/>
            <w:shd w:val="clear" w:color="auto" w:fill="FFFFFF" w:themeFill="background1"/>
            <w:vAlign w:val="center"/>
          </w:tcPr>
          <w:p w14:paraId="64D51D7C" w14:textId="54E22B3A" w:rsidR="000448FE" w:rsidRDefault="000448FE" w:rsidP="000448FE">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t>Start of v_tune sweep loop</w:t>
            </w:r>
          </w:p>
        </w:tc>
        <w:tc>
          <w:tcPr>
            <w:tcW w:w="2602" w:type="dxa"/>
            <w:gridSpan w:val="3"/>
            <w:shd w:val="clear" w:color="auto" w:fill="FFFFFF" w:themeFill="background1"/>
            <w:vAlign w:val="center"/>
          </w:tcPr>
          <w:p w14:paraId="5ED911BC" w14:textId="03A12711" w:rsidR="000448FE" w:rsidRPr="00D378DA" w:rsidRDefault="000448FE" w:rsidP="000448F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1084" w:type="dxa"/>
            <w:shd w:val="clear" w:color="auto" w:fill="FFFFFF" w:themeFill="background1"/>
            <w:vAlign w:val="center"/>
          </w:tcPr>
          <w:p w14:paraId="488A4485" w14:textId="5864663B" w:rsidR="000448FE" w:rsidRPr="00D378DA" w:rsidRDefault="000448FE" w:rsidP="000448F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C92635" w:rsidRPr="00D378DA" w14:paraId="594874A6"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 w:type="dxa"/>
            <w:shd w:val="clear" w:color="auto" w:fill="FFFFFF" w:themeFill="background1"/>
            <w:vAlign w:val="center"/>
          </w:tcPr>
          <w:p w14:paraId="141F8D0E" w14:textId="6CE2F164" w:rsidR="000448FE" w:rsidRPr="00C92635" w:rsidRDefault="003D7CA4" w:rsidP="00BE6C7F">
            <w:pPr>
              <w:pStyle w:val="Table-small"/>
              <w:rPr>
                <w:rFonts w:cstheme="minorHAnsi"/>
                <w:b w:val="0"/>
                <w:bCs w:val="0"/>
                <w:szCs w:val="20"/>
              </w:rPr>
            </w:pPr>
            <w:r w:rsidRPr="00C92635">
              <w:rPr>
                <w:b w:val="0"/>
                <w:bCs w:val="0"/>
              </w:rPr>
              <w:t>9</w:t>
            </w:r>
            <w:r w:rsidR="000448FE" w:rsidRPr="00C92635">
              <w:t>.2.1</w:t>
            </w:r>
          </w:p>
        </w:tc>
        <w:tc>
          <w:tcPr>
            <w:tcW w:w="4958" w:type="dxa"/>
            <w:shd w:val="clear" w:color="auto" w:fill="FFFFFF" w:themeFill="background1"/>
            <w:vAlign w:val="center"/>
          </w:tcPr>
          <w:p w14:paraId="19730484" w14:textId="4AC82D72" w:rsidR="000448FE" w:rsidRDefault="000448FE" w:rsidP="000448FE">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Configure the first (next) input divider word</w:t>
            </w:r>
          </w:p>
        </w:tc>
        <w:tc>
          <w:tcPr>
            <w:tcW w:w="2602" w:type="dxa"/>
            <w:gridSpan w:val="3"/>
            <w:shd w:val="clear" w:color="auto" w:fill="FFFFFF" w:themeFill="background1"/>
            <w:vAlign w:val="center"/>
          </w:tcPr>
          <w:p w14:paraId="6C80F8CB" w14:textId="595370A7" w:rsidR="000448FE" w:rsidRPr="00BE6C7F" w:rsidRDefault="000448FE" w:rsidP="000448F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r>
              <w:rPr>
                <w:lang w:val="fr-BE"/>
              </w:rPr>
              <w:t>A</w:t>
            </w:r>
            <w:r w:rsidRPr="00BE6C7F">
              <w:rPr>
                <w:lang w:val="fr-BE"/>
              </w:rPr>
              <w:t>nalog_idiv_div_wrd</w:t>
            </w:r>
          </w:p>
        </w:tc>
        <w:tc>
          <w:tcPr>
            <w:tcW w:w="1084" w:type="dxa"/>
            <w:shd w:val="clear" w:color="auto" w:fill="FFFFFF" w:themeFill="background1"/>
            <w:vAlign w:val="center"/>
          </w:tcPr>
          <w:p w14:paraId="2AD57078" w14:textId="338F0671" w:rsidR="000448FE" w:rsidRPr="00D378DA" w:rsidRDefault="000448FE" w:rsidP="000448F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0, 1, 2 </w:t>
            </w:r>
          </w:p>
        </w:tc>
      </w:tr>
      <w:tr w:rsidR="00C92635" w:rsidRPr="00D378DA" w14:paraId="0EA9148C" w14:textId="77777777" w:rsidTr="00BE6C7F">
        <w:tc>
          <w:tcPr>
            <w:cnfStyle w:val="001000000000" w:firstRow="0" w:lastRow="0" w:firstColumn="1" w:lastColumn="0" w:oddVBand="0" w:evenVBand="0" w:oddHBand="0" w:evenHBand="0" w:firstRowFirstColumn="0" w:firstRowLastColumn="0" w:lastRowFirstColumn="0" w:lastRowLastColumn="0"/>
            <w:tcW w:w="849" w:type="dxa"/>
            <w:shd w:val="clear" w:color="auto" w:fill="FFFFFF" w:themeFill="background1"/>
            <w:vAlign w:val="center"/>
          </w:tcPr>
          <w:p w14:paraId="333602D9" w14:textId="661E7CD3" w:rsidR="000448FE" w:rsidRPr="00C92635" w:rsidRDefault="003D7CA4" w:rsidP="00BE6C7F">
            <w:pPr>
              <w:pStyle w:val="Table-small"/>
              <w:rPr>
                <w:rFonts w:cstheme="minorHAnsi"/>
                <w:b w:val="0"/>
                <w:bCs w:val="0"/>
                <w:szCs w:val="20"/>
              </w:rPr>
            </w:pPr>
            <w:r w:rsidRPr="00C92635">
              <w:rPr>
                <w:b w:val="0"/>
                <w:bCs w:val="0"/>
              </w:rPr>
              <w:t>9</w:t>
            </w:r>
            <w:r w:rsidR="000448FE" w:rsidRPr="00C92635">
              <w:t>.2.2</w:t>
            </w:r>
          </w:p>
        </w:tc>
        <w:tc>
          <w:tcPr>
            <w:tcW w:w="4958" w:type="dxa"/>
            <w:shd w:val="clear" w:color="auto" w:fill="FFFFFF" w:themeFill="background1"/>
            <w:vAlign w:val="center"/>
          </w:tcPr>
          <w:p w14:paraId="3A181DB1" w14:textId="0343D985" w:rsidR="000448FE" w:rsidRDefault="000448FE" w:rsidP="000448FE">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t>Measure the v_tune voltage with the SMU</w:t>
            </w:r>
          </w:p>
        </w:tc>
        <w:tc>
          <w:tcPr>
            <w:tcW w:w="2602" w:type="dxa"/>
            <w:gridSpan w:val="3"/>
            <w:shd w:val="clear" w:color="auto" w:fill="FFFFFF" w:themeFill="background1"/>
            <w:vAlign w:val="center"/>
          </w:tcPr>
          <w:p w14:paraId="4A37E77E" w14:textId="5CFC7B83" w:rsidR="000448FE" w:rsidRPr="00D378DA" w:rsidRDefault="000448FE" w:rsidP="000448F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1084" w:type="dxa"/>
            <w:shd w:val="clear" w:color="auto" w:fill="FFFFFF" w:themeFill="background1"/>
            <w:vAlign w:val="center"/>
          </w:tcPr>
          <w:p w14:paraId="5DB89E98" w14:textId="5D1B3345" w:rsidR="000448FE" w:rsidRPr="00D378DA" w:rsidRDefault="000448FE" w:rsidP="000448F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C92635" w:rsidRPr="00D378DA" w14:paraId="2E33E6AC"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 w:type="dxa"/>
            <w:shd w:val="clear" w:color="auto" w:fill="FFFFFF" w:themeFill="background1"/>
            <w:vAlign w:val="center"/>
          </w:tcPr>
          <w:p w14:paraId="565F9D07" w14:textId="4998102B" w:rsidR="000448FE" w:rsidRPr="00C92635" w:rsidRDefault="003D7CA4" w:rsidP="00BE6C7F">
            <w:pPr>
              <w:pStyle w:val="Table-small"/>
              <w:rPr>
                <w:rFonts w:cstheme="minorHAnsi"/>
                <w:b w:val="0"/>
                <w:bCs w:val="0"/>
                <w:szCs w:val="20"/>
              </w:rPr>
            </w:pPr>
            <w:r w:rsidRPr="00C92635">
              <w:rPr>
                <w:b w:val="0"/>
                <w:bCs w:val="0"/>
              </w:rPr>
              <w:t>9</w:t>
            </w:r>
            <w:r w:rsidR="000448FE" w:rsidRPr="00C92635">
              <w:t>.2.3</w:t>
            </w:r>
          </w:p>
        </w:tc>
        <w:tc>
          <w:tcPr>
            <w:tcW w:w="4958" w:type="dxa"/>
            <w:shd w:val="clear" w:color="auto" w:fill="FFFFFF" w:themeFill="background1"/>
            <w:vAlign w:val="center"/>
          </w:tcPr>
          <w:p w14:paraId="2D17E8CA" w14:textId="24755AA3" w:rsidR="000448FE" w:rsidRDefault="000448FE" w:rsidP="000448FE">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Measure the ldiv output frequency with the scope</w:t>
            </w:r>
          </w:p>
        </w:tc>
        <w:tc>
          <w:tcPr>
            <w:tcW w:w="2602" w:type="dxa"/>
            <w:gridSpan w:val="3"/>
            <w:shd w:val="clear" w:color="auto" w:fill="FFFFFF" w:themeFill="background1"/>
            <w:vAlign w:val="center"/>
          </w:tcPr>
          <w:p w14:paraId="094A5FA8" w14:textId="69B10E1F" w:rsidR="000448FE" w:rsidRPr="00D378DA" w:rsidRDefault="00C163CD" w:rsidP="000448F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channel.measure.counter</w:t>
            </w:r>
          </w:p>
        </w:tc>
        <w:tc>
          <w:tcPr>
            <w:tcW w:w="1084" w:type="dxa"/>
            <w:shd w:val="clear" w:color="auto" w:fill="FFFFFF" w:themeFill="background1"/>
            <w:vAlign w:val="center"/>
          </w:tcPr>
          <w:p w14:paraId="05447472" w14:textId="69016808" w:rsidR="000448FE" w:rsidRPr="00D378DA" w:rsidRDefault="000448FE" w:rsidP="000448F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C92635" w:rsidRPr="00D378DA" w14:paraId="6CDF251D" w14:textId="77777777" w:rsidTr="00BE6C7F">
        <w:tc>
          <w:tcPr>
            <w:cnfStyle w:val="001000000000" w:firstRow="0" w:lastRow="0" w:firstColumn="1" w:lastColumn="0" w:oddVBand="0" w:evenVBand="0" w:oddHBand="0" w:evenHBand="0" w:firstRowFirstColumn="0" w:firstRowLastColumn="0" w:lastRowFirstColumn="0" w:lastRowLastColumn="0"/>
            <w:tcW w:w="849" w:type="dxa"/>
            <w:shd w:val="clear" w:color="auto" w:fill="FFFFFF" w:themeFill="background1"/>
            <w:vAlign w:val="center"/>
          </w:tcPr>
          <w:p w14:paraId="12EFA01D" w14:textId="313D99FC" w:rsidR="000448FE" w:rsidRPr="00C92635" w:rsidRDefault="003D7CA4" w:rsidP="00BE6C7F">
            <w:pPr>
              <w:pStyle w:val="Table-small"/>
              <w:rPr>
                <w:rFonts w:cstheme="minorHAnsi"/>
                <w:b w:val="0"/>
                <w:bCs w:val="0"/>
                <w:szCs w:val="20"/>
              </w:rPr>
            </w:pPr>
            <w:r w:rsidRPr="00C92635">
              <w:rPr>
                <w:b w:val="0"/>
                <w:bCs w:val="0"/>
              </w:rPr>
              <w:t>9</w:t>
            </w:r>
            <w:r w:rsidR="000448FE" w:rsidRPr="00C92635">
              <w:t>.2.4</w:t>
            </w:r>
          </w:p>
        </w:tc>
        <w:tc>
          <w:tcPr>
            <w:tcW w:w="4958" w:type="dxa"/>
            <w:shd w:val="clear" w:color="auto" w:fill="FFFFFF" w:themeFill="background1"/>
            <w:vAlign w:val="center"/>
          </w:tcPr>
          <w:p w14:paraId="0DDE281E" w14:textId="1DE4FBE6" w:rsidR="000448FE" w:rsidRDefault="000448FE" w:rsidP="000448FE">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t>End of v_tune sweep loop, go to start of loop if more settings remain.</w:t>
            </w:r>
          </w:p>
        </w:tc>
        <w:tc>
          <w:tcPr>
            <w:tcW w:w="2602" w:type="dxa"/>
            <w:gridSpan w:val="3"/>
            <w:shd w:val="clear" w:color="auto" w:fill="FFFFFF" w:themeFill="background1"/>
            <w:vAlign w:val="center"/>
          </w:tcPr>
          <w:p w14:paraId="1EB5C77D" w14:textId="74A06D82" w:rsidR="000448FE" w:rsidRPr="00D378DA" w:rsidRDefault="000448FE" w:rsidP="000448F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1084" w:type="dxa"/>
            <w:shd w:val="clear" w:color="auto" w:fill="FFFFFF" w:themeFill="background1"/>
            <w:vAlign w:val="center"/>
          </w:tcPr>
          <w:p w14:paraId="3EB2CFEA" w14:textId="499614F4" w:rsidR="000448FE" w:rsidRPr="00D378DA" w:rsidRDefault="000448FE" w:rsidP="000448F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C92635" w:rsidRPr="00D378DA" w14:paraId="5A42D1E5"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 w:type="dxa"/>
            <w:shd w:val="clear" w:color="auto" w:fill="FFFFFF" w:themeFill="background1"/>
            <w:vAlign w:val="center"/>
          </w:tcPr>
          <w:p w14:paraId="3B9BBE64" w14:textId="49E2745A" w:rsidR="000448FE" w:rsidRPr="00C92635" w:rsidRDefault="003D7CA4" w:rsidP="00BE6C7F">
            <w:pPr>
              <w:pStyle w:val="Table-small"/>
              <w:rPr>
                <w:rFonts w:cstheme="minorHAnsi"/>
                <w:b w:val="0"/>
                <w:bCs w:val="0"/>
                <w:szCs w:val="20"/>
              </w:rPr>
            </w:pPr>
            <w:r w:rsidRPr="00C92635">
              <w:rPr>
                <w:b w:val="0"/>
                <w:bCs w:val="0"/>
              </w:rPr>
              <w:t>9</w:t>
            </w:r>
            <w:r w:rsidR="000448FE" w:rsidRPr="00C92635">
              <w:t>.3</w:t>
            </w:r>
          </w:p>
        </w:tc>
        <w:tc>
          <w:tcPr>
            <w:tcW w:w="4958" w:type="dxa"/>
            <w:shd w:val="clear" w:color="auto" w:fill="FFFFFF" w:themeFill="background1"/>
            <w:vAlign w:val="center"/>
          </w:tcPr>
          <w:p w14:paraId="60E3E887" w14:textId="1C4EFB47" w:rsidR="000448FE" w:rsidRDefault="000448FE" w:rsidP="000448FE">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 xml:space="preserve">End of PLL coarse cap bank control word, go </w:t>
            </w:r>
            <w:r w:rsidR="00A85B95">
              <w:t>8</w:t>
            </w:r>
            <w:r w:rsidR="008D4EAF">
              <w:t xml:space="preserve"> </w:t>
            </w:r>
            <w:r>
              <w:t>if more settings remain.</w:t>
            </w:r>
          </w:p>
        </w:tc>
        <w:tc>
          <w:tcPr>
            <w:tcW w:w="2602" w:type="dxa"/>
            <w:gridSpan w:val="3"/>
            <w:shd w:val="clear" w:color="auto" w:fill="FFFFFF" w:themeFill="background1"/>
            <w:vAlign w:val="center"/>
          </w:tcPr>
          <w:p w14:paraId="225C79F5" w14:textId="785E96F2" w:rsidR="000448FE" w:rsidRPr="00D378DA" w:rsidRDefault="000448FE" w:rsidP="000448F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1084" w:type="dxa"/>
            <w:shd w:val="clear" w:color="auto" w:fill="FFFFFF" w:themeFill="background1"/>
            <w:vAlign w:val="center"/>
          </w:tcPr>
          <w:p w14:paraId="50BF6998" w14:textId="5FD1C27D" w:rsidR="000448FE" w:rsidRPr="00D378DA" w:rsidRDefault="000448FE" w:rsidP="000448F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C92635" w:rsidRPr="00D378DA" w14:paraId="373FEF2F" w14:textId="77777777" w:rsidTr="00BE6C7F">
        <w:tc>
          <w:tcPr>
            <w:cnfStyle w:val="001000000000" w:firstRow="0" w:lastRow="0" w:firstColumn="1" w:lastColumn="0" w:oddVBand="0" w:evenVBand="0" w:oddHBand="0" w:evenHBand="0" w:firstRowFirstColumn="0" w:firstRowLastColumn="0" w:lastRowFirstColumn="0" w:lastRowLastColumn="0"/>
            <w:tcW w:w="849" w:type="dxa"/>
            <w:shd w:val="clear" w:color="auto" w:fill="FFFFFF" w:themeFill="background1"/>
            <w:vAlign w:val="center"/>
          </w:tcPr>
          <w:p w14:paraId="09BC2278" w14:textId="3B06D19F" w:rsidR="000448FE" w:rsidRPr="00C92635" w:rsidRDefault="003D7CA4" w:rsidP="00BE6C7F">
            <w:pPr>
              <w:pStyle w:val="Table-small"/>
              <w:rPr>
                <w:rFonts w:cstheme="minorHAnsi"/>
                <w:b w:val="0"/>
                <w:bCs w:val="0"/>
                <w:szCs w:val="20"/>
              </w:rPr>
            </w:pPr>
            <w:r w:rsidRPr="00C92635">
              <w:rPr>
                <w:b w:val="0"/>
                <w:bCs w:val="0"/>
              </w:rPr>
              <w:t>10</w:t>
            </w:r>
            <w:r w:rsidR="000448FE" w:rsidRPr="00C92635">
              <w:t>.</w:t>
            </w:r>
          </w:p>
        </w:tc>
        <w:tc>
          <w:tcPr>
            <w:tcW w:w="4958" w:type="dxa"/>
            <w:shd w:val="clear" w:color="auto" w:fill="FFFFFF" w:themeFill="background1"/>
            <w:vAlign w:val="center"/>
          </w:tcPr>
          <w:p w14:paraId="1182F9A3" w14:textId="7F982DE1" w:rsidR="000448FE" w:rsidRDefault="000448FE" w:rsidP="000448FE">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t>Disconnect scope from DUT</w:t>
            </w:r>
          </w:p>
        </w:tc>
        <w:tc>
          <w:tcPr>
            <w:tcW w:w="2602" w:type="dxa"/>
            <w:gridSpan w:val="3"/>
            <w:shd w:val="clear" w:color="auto" w:fill="FFFFFF" w:themeFill="background1"/>
            <w:vAlign w:val="center"/>
          </w:tcPr>
          <w:p w14:paraId="68AFA3DA" w14:textId="0C250734" w:rsidR="000448FE" w:rsidRPr="00D378DA" w:rsidRDefault="000448FE" w:rsidP="000448F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1084" w:type="dxa"/>
            <w:shd w:val="clear" w:color="auto" w:fill="FFFFFF" w:themeFill="background1"/>
            <w:vAlign w:val="center"/>
          </w:tcPr>
          <w:p w14:paraId="352DC088" w14:textId="0392101D" w:rsidR="000448FE" w:rsidRPr="00D378DA" w:rsidRDefault="000448FE" w:rsidP="000448F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C92635" w:rsidRPr="00D378DA" w14:paraId="3C3BDD34"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 w:type="dxa"/>
            <w:shd w:val="clear" w:color="auto" w:fill="FFFFFF" w:themeFill="background1"/>
            <w:vAlign w:val="center"/>
          </w:tcPr>
          <w:p w14:paraId="1CE7560B" w14:textId="39B4AD24" w:rsidR="000448FE" w:rsidRPr="00C92635" w:rsidRDefault="000448FE" w:rsidP="00BE6C7F">
            <w:pPr>
              <w:pStyle w:val="Table-small"/>
              <w:rPr>
                <w:rFonts w:cstheme="minorHAnsi"/>
                <w:b w:val="0"/>
                <w:bCs w:val="0"/>
                <w:szCs w:val="20"/>
              </w:rPr>
            </w:pPr>
            <w:r w:rsidRPr="00C92635">
              <w:t>1</w:t>
            </w:r>
            <w:r w:rsidR="003D7CA4" w:rsidRPr="00C92635">
              <w:rPr>
                <w:b w:val="0"/>
                <w:bCs w:val="0"/>
              </w:rPr>
              <w:t>1</w:t>
            </w:r>
            <w:r w:rsidRPr="00C92635">
              <w:t>.</w:t>
            </w:r>
          </w:p>
        </w:tc>
        <w:tc>
          <w:tcPr>
            <w:tcW w:w="4958" w:type="dxa"/>
            <w:shd w:val="clear" w:color="auto" w:fill="FFFFFF" w:themeFill="background1"/>
            <w:vAlign w:val="center"/>
          </w:tcPr>
          <w:p w14:paraId="71DCA4F5" w14:textId="0C4B87D7" w:rsidR="000448FE" w:rsidRDefault="000448FE" w:rsidP="000448FE">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Disconnect SMU from DUT</w:t>
            </w:r>
          </w:p>
        </w:tc>
        <w:tc>
          <w:tcPr>
            <w:tcW w:w="2602" w:type="dxa"/>
            <w:gridSpan w:val="3"/>
            <w:shd w:val="clear" w:color="auto" w:fill="FFFFFF" w:themeFill="background1"/>
            <w:vAlign w:val="center"/>
          </w:tcPr>
          <w:p w14:paraId="38B1375A" w14:textId="48A70CAF" w:rsidR="000448FE" w:rsidRPr="00D378DA" w:rsidRDefault="000448FE" w:rsidP="000448F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1084" w:type="dxa"/>
            <w:shd w:val="clear" w:color="auto" w:fill="FFFFFF" w:themeFill="background1"/>
            <w:vAlign w:val="center"/>
          </w:tcPr>
          <w:p w14:paraId="01A5445A" w14:textId="4B9E7DA6" w:rsidR="000448FE" w:rsidRPr="00D378DA" w:rsidRDefault="000448FE" w:rsidP="000448F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0448FE" w:rsidRPr="00D378DA" w14:paraId="50AF3290" w14:textId="77777777" w:rsidTr="00BE6C7F">
        <w:tc>
          <w:tcPr>
            <w:cnfStyle w:val="001000000000" w:firstRow="0" w:lastRow="0" w:firstColumn="1" w:lastColumn="0" w:oddVBand="0" w:evenVBand="0" w:oddHBand="0" w:evenHBand="0" w:firstRowFirstColumn="0" w:firstRowLastColumn="0" w:lastRowFirstColumn="0" w:lastRowLastColumn="0"/>
            <w:tcW w:w="9493" w:type="dxa"/>
            <w:gridSpan w:val="6"/>
            <w:shd w:val="clear" w:color="auto" w:fill="514E4E" w:themeFill="accent3" w:themeFillShade="BF"/>
          </w:tcPr>
          <w:p w14:paraId="7BF3BD39" w14:textId="77777777" w:rsidR="000448FE" w:rsidRPr="00D378DA" w:rsidRDefault="000448FE" w:rsidP="000448FE">
            <w:pPr>
              <w:pStyle w:val="Table-small"/>
              <w:rPr>
                <w:rFonts w:cstheme="minorHAnsi"/>
                <w:szCs w:val="20"/>
              </w:rPr>
            </w:pPr>
            <w:r>
              <w:rPr>
                <w:rFonts w:cstheme="minorHAnsi"/>
                <w:color w:val="FFFFFF" w:themeColor="background1"/>
                <w:sz w:val="22"/>
                <w:szCs w:val="22"/>
              </w:rPr>
              <w:t>Notes</w:t>
            </w:r>
          </w:p>
        </w:tc>
      </w:tr>
      <w:tr w:rsidR="000448FE" w:rsidRPr="00D378DA" w14:paraId="130D5A15"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3" w:type="dxa"/>
            <w:gridSpan w:val="6"/>
            <w:shd w:val="clear" w:color="auto" w:fill="FFFFFF" w:themeFill="background1"/>
          </w:tcPr>
          <w:p w14:paraId="6C339CA5" w14:textId="77777777" w:rsidR="000448FE" w:rsidRPr="001E52D1" w:rsidRDefault="000448FE" w:rsidP="000448FE">
            <w:pPr>
              <w:pStyle w:val="Table-small"/>
              <w:rPr>
                <w:rFonts w:cstheme="minorHAnsi"/>
                <w:szCs w:val="20"/>
              </w:rPr>
            </w:pPr>
          </w:p>
        </w:tc>
      </w:tr>
      <w:tr w:rsidR="000448FE" w:rsidRPr="00D378DA" w14:paraId="441B3845" w14:textId="77777777" w:rsidTr="00BE6C7F">
        <w:tc>
          <w:tcPr>
            <w:cnfStyle w:val="001000000000" w:firstRow="0" w:lastRow="0" w:firstColumn="1" w:lastColumn="0" w:oddVBand="0" w:evenVBand="0" w:oddHBand="0" w:evenHBand="0" w:firstRowFirstColumn="0" w:firstRowLastColumn="0" w:lastRowFirstColumn="0" w:lastRowLastColumn="0"/>
            <w:tcW w:w="9493" w:type="dxa"/>
            <w:gridSpan w:val="6"/>
            <w:shd w:val="clear" w:color="auto" w:fill="514E4E" w:themeFill="accent3" w:themeFillShade="BF"/>
          </w:tcPr>
          <w:p w14:paraId="0245A017" w14:textId="77777777" w:rsidR="000448FE" w:rsidRPr="00D378DA" w:rsidRDefault="000448FE" w:rsidP="000448FE">
            <w:pPr>
              <w:pStyle w:val="Table-small"/>
              <w:rPr>
                <w:rFonts w:cstheme="minorHAnsi"/>
                <w:b w:val="0"/>
                <w:bCs w:val="0"/>
                <w:szCs w:val="20"/>
              </w:rPr>
            </w:pPr>
            <w:r>
              <w:rPr>
                <w:rFonts w:cstheme="minorHAnsi"/>
                <w:color w:val="FFFFFF" w:themeColor="background1"/>
                <w:sz w:val="22"/>
                <w:szCs w:val="22"/>
              </w:rPr>
              <w:t xml:space="preserve">Test parameters and acceptance criteria </w:t>
            </w:r>
          </w:p>
        </w:tc>
      </w:tr>
      <w:tr w:rsidR="00C92635" w:rsidRPr="00D378DA" w14:paraId="22C69C14"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 w:type="dxa"/>
            <w:shd w:val="clear" w:color="auto" w:fill="C5C2C2" w:themeFill="accent3" w:themeFillTint="66"/>
          </w:tcPr>
          <w:p w14:paraId="634A8576" w14:textId="77777777" w:rsidR="000448FE" w:rsidRPr="00836085" w:rsidRDefault="000448FE" w:rsidP="000448FE">
            <w:pPr>
              <w:pStyle w:val="Table-small"/>
              <w:rPr>
                <w:rFonts w:cstheme="minorHAnsi"/>
                <w:szCs w:val="20"/>
              </w:rPr>
            </w:pPr>
            <w:r w:rsidRPr="00836085">
              <w:rPr>
                <w:rFonts w:cstheme="minorHAnsi"/>
                <w:sz w:val="22"/>
                <w:szCs w:val="22"/>
              </w:rPr>
              <w:t xml:space="preserve">ID </w:t>
            </w:r>
          </w:p>
        </w:tc>
        <w:tc>
          <w:tcPr>
            <w:tcW w:w="4958" w:type="dxa"/>
            <w:shd w:val="clear" w:color="auto" w:fill="C5C2C2" w:themeFill="accent3" w:themeFillTint="66"/>
          </w:tcPr>
          <w:p w14:paraId="3CEEDAE8" w14:textId="77777777" w:rsidR="000448FE" w:rsidRPr="00836085" w:rsidRDefault="000448FE" w:rsidP="000448FE">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836085">
              <w:rPr>
                <w:rFonts w:cstheme="minorHAnsi"/>
                <w:b/>
                <w:bCs/>
                <w:sz w:val="22"/>
                <w:szCs w:val="22"/>
              </w:rPr>
              <w:t>Name</w:t>
            </w:r>
          </w:p>
        </w:tc>
        <w:tc>
          <w:tcPr>
            <w:tcW w:w="851" w:type="dxa"/>
            <w:shd w:val="clear" w:color="auto" w:fill="C5C2C2" w:themeFill="accent3" w:themeFillTint="66"/>
          </w:tcPr>
          <w:p w14:paraId="3250C45C" w14:textId="77777777" w:rsidR="000448FE" w:rsidRPr="00836085" w:rsidRDefault="000448FE" w:rsidP="000448FE">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836085">
              <w:rPr>
                <w:rFonts w:cstheme="minorHAnsi"/>
                <w:b/>
                <w:bCs/>
                <w:sz w:val="22"/>
                <w:szCs w:val="22"/>
              </w:rPr>
              <w:t>Unit</w:t>
            </w:r>
          </w:p>
        </w:tc>
        <w:tc>
          <w:tcPr>
            <w:tcW w:w="850" w:type="dxa"/>
            <w:shd w:val="clear" w:color="auto" w:fill="C5C2C2" w:themeFill="accent3" w:themeFillTint="66"/>
          </w:tcPr>
          <w:p w14:paraId="5F89BB3C" w14:textId="77777777" w:rsidR="000448FE" w:rsidRPr="00836085" w:rsidRDefault="000448FE" w:rsidP="000448FE">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836085">
              <w:rPr>
                <w:rFonts w:cstheme="minorHAnsi"/>
                <w:b/>
                <w:bCs/>
                <w:sz w:val="22"/>
                <w:szCs w:val="22"/>
              </w:rPr>
              <w:t>LTL</w:t>
            </w:r>
          </w:p>
        </w:tc>
        <w:tc>
          <w:tcPr>
            <w:tcW w:w="901" w:type="dxa"/>
            <w:shd w:val="clear" w:color="auto" w:fill="C5C2C2" w:themeFill="accent3" w:themeFillTint="66"/>
          </w:tcPr>
          <w:p w14:paraId="41E0E761" w14:textId="77777777" w:rsidR="000448FE" w:rsidRPr="00836085" w:rsidRDefault="000448FE" w:rsidP="000448FE">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836085">
              <w:rPr>
                <w:rFonts w:cstheme="minorHAnsi"/>
                <w:b/>
                <w:bCs/>
                <w:sz w:val="22"/>
                <w:szCs w:val="22"/>
              </w:rPr>
              <w:t>Typ</w:t>
            </w:r>
          </w:p>
        </w:tc>
        <w:tc>
          <w:tcPr>
            <w:tcW w:w="1084" w:type="dxa"/>
            <w:shd w:val="clear" w:color="auto" w:fill="C5C2C2" w:themeFill="accent3" w:themeFillTint="66"/>
          </w:tcPr>
          <w:p w14:paraId="6C19545E" w14:textId="77777777" w:rsidR="000448FE" w:rsidRPr="00836085" w:rsidRDefault="000448FE" w:rsidP="000448FE">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836085">
              <w:rPr>
                <w:rFonts w:cstheme="minorHAnsi"/>
                <w:b/>
                <w:bCs/>
                <w:sz w:val="22"/>
                <w:szCs w:val="22"/>
              </w:rPr>
              <w:t>UTL</w:t>
            </w:r>
          </w:p>
        </w:tc>
      </w:tr>
      <w:tr w:rsidR="004C46AF" w:rsidRPr="00D378DA" w14:paraId="49718633" w14:textId="77777777" w:rsidTr="006E3747">
        <w:tc>
          <w:tcPr>
            <w:cnfStyle w:val="001000000000" w:firstRow="0" w:lastRow="0" w:firstColumn="1" w:lastColumn="0" w:oddVBand="0" w:evenVBand="0" w:oddHBand="0" w:evenHBand="0" w:firstRowFirstColumn="0" w:firstRowLastColumn="0" w:lastRowFirstColumn="0" w:lastRowLastColumn="0"/>
            <w:tcW w:w="849" w:type="dxa"/>
            <w:shd w:val="clear" w:color="auto" w:fill="FFFFFF" w:themeFill="background1"/>
          </w:tcPr>
          <w:p w14:paraId="385E5D8B" w14:textId="636322EE" w:rsidR="000448FE" w:rsidRPr="009C5E6B" w:rsidRDefault="000448FE" w:rsidP="000448FE">
            <w:pPr>
              <w:pStyle w:val="Table-small"/>
              <w:rPr>
                <w:rFonts w:cstheme="minorHAnsi"/>
                <w:b w:val="0"/>
                <w:bCs w:val="0"/>
                <w:szCs w:val="20"/>
              </w:rPr>
            </w:pPr>
            <w:r w:rsidRPr="009D4397">
              <w:t>M0133</w:t>
            </w:r>
          </w:p>
        </w:tc>
        <w:tc>
          <w:tcPr>
            <w:tcW w:w="0" w:type="dxa"/>
            <w:shd w:val="clear" w:color="auto" w:fill="FFFFFF" w:themeFill="background1"/>
          </w:tcPr>
          <w:p w14:paraId="173772C4" w14:textId="6D3FF108" w:rsidR="000448FE" w:rsidRPr="00BE6C7F" w:rsidRDefault="000448FE" w:rsidP="000448F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sidRPr="00316456">
              <w:t>T0014_M0133_cap_ctrl_0_ldiv_frequency_range</w:t>
            </w:r>
          </w:p>
        </w:tc>
        <w:tc>
          <w:tcPr>
            <w:tcW w:w="0" w:type="dxa"/>
            <w:shd w:val="clear" w:color="auto" w:fill="FFFFFF" w:themeFill="background1"/>
            <w:vAlign w:val="center"/>
          </w:tcPr>
          <w:p w14:paraId="453A97CE" w14:textId="14F8B5BE" w:rsidR="000448FE" w:rsidRPr="009C5E6B" w:rsidRDefault="000448FE" w:rsidP="000448F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kHz</w:t>
            </w:r>
          </w:p>
        </w:tc>
        <w:tc>
          <w:tcPr>
            <w:tcW w:w="850" w:type="dxa"/>
            <w:shd w:val="clear" w:color="auto" w:fill="FFFFFF" w:themeFill="background1"/>
            <w:vAlign w:val="center"/>
          </w:tcPr>
          <w:p w14:paraId="73DE8210" w14:textId="4460CE70" w:rsidR="000448FE" w:rsidRPr="009C5E6B" w:rsidRDefault="000448FE" w:rsidP="000448F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901" w:type="dxa"/>
            <w:shd w:val="clear" w:color="auto" w:fill="FFFFFF" w:themeFill="background1"/>
            <w:vAlign w:val="center"/>
          </w:tcPr>
          <w:p w14:paraId="3A30A3E9" w14:textId="50DC790D" w:rsidR="000448FE" w:rsidRPr="009C5E6B" w:rsidRDefault="000448FE" w:rsidP="000448F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1084" w:type="dxa"/>
            <w:shd w:val="clear" w:color="auto" w:fill="FFFFFF" w:themeFill="background1"/>
            <w:vAlign w:val="center"/>
          </w:tcPr>
          <w:p w14:paraId="770D0479" w14:textId="351CC3CF" w:rsidR="000448FE" w:rsidRPr="009C5E6B" w:rsidRDefault="000448FE" w:rsidP="000448F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4C46AF" w:rsidRPr="00D378DA" w14:paraId="3C11D788" w14:textId="77777777" w:rsidTr="006E3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 w:type="dxa"/>
            <w:shd w:val="clear" w:color="auto" w:fill="FFFFFF" w:themeFill="background1"/>
          </w:tcPr>
          <w:p w14:paraId="3237FCFE" w14:textId="490EA150" w:rsidR="000448FE" w:rsidRDefault="000448FE" w:rsidP="000448FE">
            <w:pPr>
              <w:pStyle w:val="Table-small"/>
            </w:pPr>
            <w:r w:rsidRPr="009D4397">
              <w:t>M0134</w:t>
            </w:r>
          </w:p>
        </w:tc>
        <w:tc>
          <w:tcPr>
            <w:tcW w:w="0" w:type="dxa"/>
            <w:shd w:val="clear" w:color="auto" w:fill="FFFFFF" w:themeFill="background1"/>
          </w:tcPr>
          <w:p w14:paraId="28F1658E" w14:textId="514F58FF" w:rsidR="000448FE" w:rsidRPr="00BE6C7F" w:rsidRDefault="000448FE" w:rsidP="000448F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en-US"/>
              </w:rPr>
            </w:pPr>
            <w:r w:rsidRPr="00316456">
              <w:t>T0014_M0134_cap_ctrl_0_ldiv_frequency_mean</w:t>
            </w:r>
          </w:p>
        </w:tc>
        <w:tc>
          <w:tcPr>
            <w:tcW w:w="0" w:type="dxa"/>
            <w:shd w:val="clear" w:color="auto" w:fill="FFFFFF" w:themeFill="background1"/>
            <w:vAlign w:val="center"/>
          </w:tcPr>
          <w:p w14:paraId="4FD1C4CA" w14:textId="5C3A955C" w:rsidR="000448FE" w:rsidRDefault="000448FE" w:rsidP="000448F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MHz</w:t>
            </w:r>
          </w:p>
        </w:tc>
        <w:tc>
          <w:tcPr>
            <w:tcW w:w="850" w:type="dxa"/>
            <w:shd w:val="clear" w:color="auto" w:fill="FFFFFF" w:themeFill="background1"/>
            <w:vAlign w:val="center"/>
          </w:tcPr>
          <w:p w14:paraId="3D7748CF" w14:textId="4F88827B" w:rsidR="000448FE" w:rsidRPr="009C5E6B" w:rsidRDefault="000448FE" w:rsidP="000448F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901" w:type="dxa"/>
            <w:shd w:val="clear" w:color="auto" w:fill="FFFFFF" w:themeFill="background1"/>
            <w:vAlign w:val="center"/>
          </w:tcPr>
          <w:p w14:paraId="2430F55B" w14:textId="43027E40" w:rsidR="000448FE" w:rsidRPr="009C5E6B" w:rsidRDefault="000448FE" w:rsidP="000448F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1084" w:type="dxa"/>
            <w:shd w:val="clear" w:color="auto" w:fill="FFFFFF" w:themeFill="background1"/>
            <w:vAlign w:val="center"/>
          </w:tcPr>
          <w:p w14:paraId="05417AD4" w14:textId="51B247B9" w:rsidR="000448FE" w:rsidRPr="009C5E6B" w:rsidRDefault="000448FE" w:rsidP="000448F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4C46AF" w:rsidRPr="00D378DA" w14:paraId="0A941AEB" w14:textId="77777777" w:rsidTr="006E3747">
        <w:tc>
          <w:tcPr>
            <w:cnfStyle w:val="001000000000" w:firstRow="0" w:lastRow="0" w:firstColumn="1" w:lastColumn="0" w:oddVBand="0" w:evenVBand="0" w:oddHBand="0" w:evenHBand="0" w:firstRowFirstColumn="0" w:firstRowLastColumn="0" w:lastRowFirstColumn="0" w:lastRowLastColumn="0"/>
            <w:tcW w:w="849" w:type="dxa"/>
            <w:shd w:val="clear" w:color="auto" w:fill="FFFFFF" w:themeFill="background1"/>
          </w:tcPr>
          <w:p w14:paraId="74C8FF1D" w14:textId="6C160DCB" w:rsidR="000448FE" w:rsidRDefault="000448FE" w:rsidP="000448FE">
            <w:pPr>
              <w:pStyle w:val="Table-small"/>
            </w:pPr>
            <w:r w:rsidRPr="009D4397">
              <w:t>M0135</w:t>
            </w:r>
          </w:p>
        </w:tc>
        <w:tc>
          <w:tcPr>
            <w:tcW w:w="0" w:type="dxa"/>
            <w:shd w:val="clear" w:color="auto" w:fill="FFFFFF" w:themeFill="background1"/>
          </w:tcPr>
          <w:p w14:paraId="5DEFF511" w14:textId="251C18D0" w:rsidR="000448FE" w:rsidRPr="00BE6C7F" w:rsidRDefault="000448FE" w:rsidP="000448F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sidRPr="00316456">
              <w:t>T0014_M0135_cap_ctrl_31_ldiv_frequency_range</w:t>
            </w:r>
          </w:p>
        </w:tc>
        <w:tc>
          <w:tcPr>
            <w:tcW w:w="0" w:type="dxa"/>
            <w:shd w:val="clear" w:color="auto" w:fill="FFFFFF" w:themeFill="background1"/>
            <w:vAlign w:val="center"/>
          </w:tcPr>
          <w:p w14:paraId="59997EFE" w14:textId="41F0A4FA" w:rsidR="000448FE" w:rsidRDefault="000448FE" w:rsidP="000448F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kHz</w:t>
            </w:r>
          </w:p>
        </w:tc>
        <w:tc>
          <w:tcPr>
            <w:tcW w:w="850" w:type="dxa"/>
            <w:shd w:val="clear" w:color="auto" w:fill="FFFFFF" w:themeFill="background1"/>
            <w:vAlign w:val="center"/>
          </w:tcPr>
          <w:p w14:paraId="70A9ACBD" w14:textId="5CD84D64" w:rsidR="000448FE" w:rsidRPr="009C5E6B" w:rsidRDefault="000448FE" w:rsidP="000448F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901" w:type="dxa"/>
            <w:shd w:val="clear" w:color="auto" w:fill="FFFFFF" w:themeFill="background1"/>
            <w:vAlign w:val="center"/>
          </w:tcPr>
          <w:p w14:paraId="3854C007" w14:textId="711DDE87" w:rsidR="000448FE" w:rsidRPr="009C5E6B" w:rsidRDefault="000448FE" w:rsidP="000448F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1084" w:type="dxa"/>
            <w:shd w:val="clear" w:color="auto" w:fill="FFFFFF" w:themeFill="background1"/>
            <w:vAlign w:val="center"/>
          </w:tcPr>
          <w:p w14:paraId="26579FA4" w14:textId="21EED2C9" w:rsidR="000448FE" w:rsidRPr="009C5E6B" w:rsidRDefault="000448FE" w:rsidP="000448F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4C46AF" w:rsidRPr="00D378DA" w14:paraId="3C40DE96" w14:textId="77777777" w:rsidTr="006E3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 w:type="dxa"/>
            <w:shd w:val="clear" w:color="auto" w:fill="FFFFFF" w:themeFill="background1"/>
          </w:tcPr>
          <w:p w14:paraId="7D890711" w14:textId="47F5D440" w:rsidR="000448FE" w:rsidRDefault="000448FE" w:rsidP="000448FE">
            <w:pPr>
              <w:pStyle w:val="Table-small"/>
            </w:pPr>
            <w:r w:rsidRPr="009D4397">
              <w:t>M0136</w:t>
            </w:r>
          </w:p>
        </w:tc>
        <w:tc>
          <w:tcPr>
            <w:tcW w:w="0" w:type="dxa"/>
            <w:shd w:val="clear" w:color="auto" w:fill="FFFFFF" w:themeFill="background1"/>
          </w:tcPr>
          <w:p w14:paraId="0CE115F5" w14:textId="3CDC7564" w:rsidR="000448FE" w:rsidRPr="00BE6C7F" w:rsidRDefault="000448FE" w:rsidP="000448F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en-US"/>
              </w:rPr>
            </w:pPr>
            <w:r w:rsidRPr="00316456">
              <w:t>T0014_M0136_cap_ctrl_31_ldiv_frequency_mean</w:t>
            </w:r>
          </w:p>
        </w:tc>
        <w:tc>
          <w:tcPr>
            <w:tcW w:w="0" w:type="dxa"/>
            <w:shd w:val="clear" w:color="auto" w:fill="FFFFFF" w:themeFill="background1"/>
            <w:vAlign w:val="center"/>
          </w:tcPr>
          <w:p w14:paraId="3214185E" w14:textId="70904482" w:rsidR="000448FE" w:rsidRDefault="000448FE" w:rsidP="000448F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MHz</w:t>
            </w:r>
          </w:p>
        </w:tc>
        <w:tc>
          <w:tcPr>
            <w:tcW w:w="850" w:type="dxa"/>
            <w:shd w:val="clear" w:color="auto" w:fill="FFFFFF" w:themeFill="background1"/>
            <w:vAlign w:val="center"/>
          </w:tcPr>
          <w:p w14:paraId="47F7A91C" w14:textId="27B0CE66" w:rsidR="000448FE" w:rsidRPr="009C5E6B" w:rsidRDefault="000448FE" w:rsidP="000448F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901" w:type="dxa"/>
            <w:shd w:val="clear" w:color="auto" w:fill="FFFFFF" w:themeFill="background1"/>
            <w:vAlign w:val="center"/>
          </w:tcPr>
          <w:p w14:paraId="031F84A5" w14:textId="44EADDFF" w:rsidR="000448FE" w:rsidRPr="009C5E6B" w:rsidRDefault="000448FE" w:rsidP="000448F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1084" w:type="dxa"/>
            <w:shd w:val="clear" w:color="auto" w:fill="FFFFFF" w:themeFill="background1"/>
            <w:vAlign w:val="center"/>
          </w:tcPr>
          <w:p w14:paraId="6B306FE0" w14:textId="0153494C" w:rsidR="000448FE" w:rsidRPr="009C5E6B" w:rsidRDefault="000448FE" w:rsidP="000448F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4C46AF" w:rsidRPr="00D378DA" w14:paraId="40C67C5A" w14:textId="77777777" w:rsidTr="006E3747">
        <w:tc>
          <w:tcPr>
            <w:cnfStyle w:val="001000000000" w:firstRow="0" w:lastRow="0" w:firstColumn="1" w:lastColumn="0" w:oddVBand="0" w:evenVBand="0" w:oddHBand="0" w:evenHBand="0" w:firstRowFirstColumn="0" w:firstRowLastColumn="0" w:lastRowFirstColumn="0" w:lastRowLastColumn="0"/>
            <w:tcW w:w="849" w:type="dxa"/>
            <w:shd w:val="clear" w:color="auto" w:fill="FFFFFF" w:themeFill="background1"/>
          </w:tcPr>
          <w:p w14:paraId="59247122" w14:textId="69A11E7E" w:rsidR="000448FE" w:rsidRDefault="000448FE" w:rsidP="000448FE">
            <w:pPr>
              <w:pStyle w:val="Table-small"/>
            </w:pPr>
            <w:r w:rsidRPr="009D4397">
              <w:t>M0137</w:t>
            </w:r>
          </w:p>
        </w:tc>
        <w:tc>
          <w:tcPr>
            <w:tcW w:w="0" w:type="dxa"/>
            <w:shd w:val="clear" w:color="auto" w:fill="FFFFFF" w:themeFill="background1"/>
          </w:tcPr>
          <w:p w14:paraId="6615119F" w14:textId="651BBDEF" w:rsidR="000448FE" w:rsidRPr="00BE6C7F" w:rsidRDefault="000448FE" w:rsidP="000448F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sidRPr="00316456">
              <w:t>T0014_M0137_cap_ctrl_63_ldiv_frequency_range</w:t>
            </w:r>
          </w:p>
        </w:tc>
        <w:tc>
          <w:tcPr>
            <w:tcW w:w="0" w:type="dxa"/>
            <w:shd w:val="clear" w:color="auto" w:fill="FFFFFF" w:themeFill="background1"/>
            <w:vAlign w:val="center"/>
          </w:tcPr>
          <w:p w14:paraId="5151ECA8" w14:textId="745264D2" w:rsidR="000448FE" w:rsidRDefault="000448FE" w:rsidP="000448F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kHz</w:t>
            </w:r>
          </w:p>
        </w:tc>
        <w:tc>
          <w:tcPr>
            <w:tcW w:w="850" w:type="dxa"/>
            <w:shd w:val="clear" w:color="auto" w:fill="FFFFFF" w:themeFill="background1"/>
            <w:vAlign w:val="center"/>
          </w:tcPr>
          <w:p w14:paraId="4EF0D873" w14:textId="04A8458F" w:rsidR="000448FE" w:rsidRPr="009C5E6B" w:rsidRDefault="000448FE" w:rsidP="000448F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901" w:type="dxa"/>
            <w:shd w:val="clear" w:color="auto" w:fill="FFFFFF" w:themeFill="background1"/>
            <w:vAlign w:val="center"/>
          </w:tcPr>
          <w:p w14:paraId="08AC9171" w14:textId="46812337" w:rsidR="000448FE" w:rsidRPr="009C5E6B" w:rsidRDefault="000448FE" w:rsidP="000448F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1084" w:type="dxa"/>
            <w:shd w:val="clear" w:color="auto" w:fill="FFFFFF" w:themeFill="background1"/>
            <w:vAlign w:val="center"/>
          </w:tcPr>
          <w:p w14:paraId="5F545179" w14:textId="6330CB85" w:rsidR="000448FE" w:rsidRPr="009C5E6B" w:rsidRDefault="000448FE" w:rsidP="000448F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F85546" w:rsidRPr="00D378DA" w14:paraId="02AC3C64" w14:textId="77777777" w:rsidTr="006E3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 w:type="dxa"/>
            <w:shd w:val="clear" w:color="auto" w:fill="FFFFFF" w:themeFill="background1"/>
          </w:tcPr>
          <w:p w14:paraId="3D5A37B8" w14:textId="6F7EDEDD" w:rsidR="000448FE" w:rsidRDefault="000448FE" w:rsidP="000448FE">
            <w:pPr>
              <w:pStyle w:val="Table-small"/>
            </w:pPr>
            <w:r w:rsidRPr="009D4397">
              <w:lastRenderedPageBreak/>
              <w:t>M0138</w:t>
            </w:r>
          </w:p>
        </w:tc>
        <w:tc>
          <w:tcPr>
            <w:tcW w:w="4958" w:type="dxa"/>
            <w:shd w:val="clear" w:color="auto" w:fill="FFFFFF" w:themeFill="background1"/>
          </w:tcPr>
          <w:p w14:paraId="4918521A" w14:textId="2C9EEAA1" w:rsidR="000448FE" w:rsidRDefault="000448FE" w:rsidP="000448FE">
            <w:pPr>
              <w:pStyle w:val="Table-small"/>
              <w:cnfStyle w:val="000000100000" w:firstRow="0" w:lastRow="0" w:firstColumn="0" w:lastColumn="0" w:oddVBand="0" w:evenVBand="0" w:oddHBand="1" w:evenHBand="0" w:firstRowFirstColumn="0" w:firstRowLastColumn="0" w:lastRowFirstColumn="0" w:lastRowLastColumn="0"/>
            </w:pPr>
            <w:r w:rsidRPr="00316456">
              <w:t>T0014_M0138_cap_ctrl_63_ldiv_frequency_mean</w:t>
            </w:r>
          </w:p>
        </w:tc>
        <w:tc>
          <w:tcPr>
            <w:tcW w:w="851" w:type="dxa"/>
            <w:shd w:val="clear" w:color="auto" w:fill="FFFFFF" w:themeFill="background1"/>
            <w:vAlign w:val="center"/>
          </w:tcPr>
          <w:p w14:paraId="45129B7E" w14:textId="3A89E513" w:rsidR="000448FE" w:rsidRDefault="000448FE" w:rsidP="000448FE">
            <w:pPr>
              <w:pStyle w:val="Table-small"/>
              <w:cnfStyle w:val="000000100000" w:firstRow="0" w:lastRow="0" w:firstColumn="0" w:lastColumn="0" w:oddVBand="0" w:evenVBand="0" w:oddHBand="1" w:evenHBand="0" w:firstRowFirstColumn="0" w:firstRowLastColumn="0" w:lastRowFirstColumn="0" w:lastRowLastColumn="0"/>
            </w:pPr>
            <w:r>
              <w:t> MHz</w:t>
            </w:r>
          </w:p>
        </w:tc>
        <w:tc>
          <w:tcPr>
            <w:tcW w:w="850" w:type="dxa"/>
            <w:shd w:val="clear" w:color="auto" w:fill="FFFFFF" w:themeFill="background1"/>
            <w:vAlign w:val="center"/>
          </w:tcPr>
          <w:p w14:paraId="75E407C3" w14:textId="77777777" w:rsidR="000448FE" w:rsidRDefault="000448FE" w:rsidP="000448FE">
            <w:pPr>
              <w:pStyle w:val="Table-small"/>
              <w:cnfStyle w:val="000000100000" w:firstRow="0" w:lastRow="0" w:firstColumn="0" w:lastColumn="0" w:oddVBand="0" w:evenVBand="0" w:oddHBand="1" w:evenHBand="0" w:firstRowFirstColumn="0" w:firstRowLastColumn="0" w:lastRowFirstColumn="0" w:lastRowLastColumn="0"/>
            </w:pPr>
          </w:p>
        </w:tc>
        <w:tc>
          <w:tcPr>
            <w:tcW w:w="901" w:type="dxa"/>
            <w:shd w:val="clear" w:color="auto" w:fill="FFFFFF" w:themeFill="background1"/>
            <w:vAlign w:val="center"/>
          </w:tcPr>
          <w:p w14:paraId="480ABF9F" w14:textId="77777777" w:rsidR="000448FE" w:rsidRDefault="000448FE" w:rsidP="000448FE">
            <w:pPr>
              <w:pStyle w:val="Table-small"/>
              <w:cnfStyle w:val="000000100000" w:firstRow="0" w:lastRow="0" w:firstColumn="0" w:lastColumn="0" w:oddVBand="0" w:evenVBand="0" w:oddHBand="1" w:evenHBand="0" w:firstRowFirstColumn="0" w:firstRowLastColumn="0" w:lastRowFirstColumn="0" w:lastRowLastColumn="0"/>
            </w:pPr>
          </w:p>
        </w:tc>
        <w:tc>
          <w:tcPr>
            <w:tcW w:w="1084" w:type="dxa"/>
            <w:shd w:val="clear" w:color="auto" w:fill="FFFFFF" w:themeFill="background1"/>
            <w:vAlign w:val="center"/>
          </w:tcPr>
          <w:p w14:paraId="5F66134C" w14:textId="77777777" w:rsidR="000448FE" w:rsidRDefault="000448FE" w:rsidP="000448FE">
            <w:pPr>
              <w:pStyle w:val="Table-small"/>
              <w:cnfStyle w:val="000000100000" w:firstRow="0" w:lastRow="0" w:firstColumn="0" w:lastColumn="0" w:oddVBand="0" w:evenVBand="0" w:oddHBand="1" w:evenHBand="0" w:firstRowFirstColumn="0" w:firstRowLastColumn="0" w:lastRowFirstColumn="0" w:lastRowLastColumn="0"/>
            </w:pPr>
          </w:p>
        </w:tc>
      </w:tr>
    </w:tbl>
    <w:p w14:paraId="54591134" w14:textId="67A7708F" w:rsidR="00774B67" w:rsidRDefault="00774B67" w:rsidP="00774B67">
      <w:pPr>
        <w:pStyle w:val="Heading2"/>
      </w:pPr>
      <w:bookmarkStart w:id="324" w:name="_Ref207890556"/>
      <w:bookmarkStart w:id="325" w:name="_Toc214350554"/>
      <w:r>
        <w:t>T</w:t>
      </w:r>
      <w:r w:rsidR="00757690">
        <w:t>0015</w:t>
      </w:r>
      <w:r>
        <w:t xml:space="preserve">: </w:t>
      </w:r>
      <w:r w:rsidR="00757690">
        <w:t xml:space="preserve">PLL </w:t>
      </w:r>
      <w:r w:rsidR="00037DE0">
        <w:t>L</w:t>
      </w:r>
      <w:r w:rsidR="00757690">
        <w:t>ock</w:t>
      </w:r>
      <w:bookmarkEnd w:id="324"/>
      <w:r w:rsidR="00037DE0">
        <w:t xml:space="preserve"> Test</w:t>
      </w:r>
      <w:bookmarkEnd w:id="325"/>
    </w:p>
    <w:p w14:paraId="77F5E2BC" w14:textId="4E8C48BE" w:rsidR="00774B67" w:rsidRDefault="00774B67" w:rsidP="00774B67">
      <w:pPr>
        <w:pStyle w:val="Caption"/>
        <w:keepNext/>
      </w:pPr>
      <w:bookmarkStart w:id="326" w:name="_Toc214350605"/>
      <w:r>
        <w:t xml:space="preserve">Table </w:t>
      </w:r>
      <w:r>
        <w:fldChar w:fldCharType="begin"/>
      </w:r>
      <w:r>
        <w:instrText xml:space="preserve"> SEQ Table \* ARABIC </w:instrText>
      </w:r>
      <w:r>
        <w:fldChar w:fldCharType="separate"/>
      </w:r>
      <w:r w:rsidR="00AA08B9">
        <w:rPr>
          <w:noProof/>
        </w:rPr>
        <w:t>32</w:t>
      </w:r>
      <w:r>
        <w:fldChar w:fldCharType="end"/>
      </w:r>
      <w:r>
        <w:t xml:space="preserve">: </w:t>
      </w:r>
      <w:r w:rsidR="00003DC5">
        <w:t xml:space="preserve">T0015: </w:t>
      </w:r>
      <w:r w:rsidR="009B72BC">
        <w:t>PLL Lock Test Overview</w:t>
      </w:r>
      <w:bookmarkEnd w:id="326"/>
    </w:p>
    <w:tbl>
      <w:tblPr>
        <w:tblStyle w:val="GridTable4-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3696"/>
        <w:gridCol w:w="928"/>
        <w:gridCol w:w="8"/>
        <w:gridCol w:w="1865"/>
        <w:gridCol w:w="664"/>
        <w:gridCol w:w="227"/>
        <w:gridCol w:w="857"/>
      </w:tblGrid>
      <w:tr w:rsidR="00774B67" w:rsidRPr="00D378DA" w14:paraId="6BA22CF3" w14:textId="77777777" w:rsidTr="00BE6C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514E4E" w:themeFill="accent3" w:themeFillShade="BF"/>
          </w:tcPr>
          <w:p w14:paraId="2F084740" w14:textId="77777777" w:rsidR="00774B67" w:rsidRPr="00D378DA" w:rsidRDefault="00774B67">
            <w:pPr>
              <w:pStyle w:val="Table-small"/>
              <w:rPr>
                <w:rFonts w:cstheme="minorHAnsi"/>
                <w:sz w:val="22"/>
                <w:szCs w:val="18"/>
              </w:rPr>
            </w:pPr>
            <w:r w:rsidRPr="00D378DA">
              <w:rPr>
                <w:rFonts w:cstheme="minorHAnsi"/>
                <w:sz w:val="22"/>
                <w:szCs w:val="18"/>
              </w:rPr>
              <w:t xml:space="preserve">Test </w:t>
            </w:r>
            <w:r>
              <w:rPr>
                <w:rFonts w:cstheme="minorHAnsi"/>
                <w:sz w:val="22"/>
                <w:szCs w:val="18"/>
              </w:rPr>
              <w:t xml:space="preserve">Description </w:t>
            </w:r>
          </w:p>
        </w:tc>
      </w:tr>
      <w:tr w:rsidR="00774B67" w:rsidRPr="00D378DA" w14:paraId="632C2804"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FFFFFF" w:themeFill="background1"/>
          </w:tcPr>
          <w:p w14:paraId="47A36A27" w14:textId="53380F08" w:rsidR="00774B67" w:rsidRPr="00143C64" w:rsidRDefault="004207DA" w:rsidP="004207DA">
            <w:pPr>
              <w:pStyle w:val="Table-small"/>
              <w:rPr>
                <w:rFonts w:cstheme="minorHAnsi"/>
                <w:b w:val="0"/>
              </w:rPr>
            </w:pPr>
            <w:r w:rsidRPr="004207DA">
              <w:rPr>
                <w:rFonts w:cstheme="minorHAnsi"/>
                <w:b w:val="0"/>
                <w:bCs w:val="0"/>
              </w:rPr>
              <w:t xml:space="preserve">This test will check the PLL closed loop </w:t>
            </w:r>
            <w:r w:rsidR="00EA282C" w:rsidRPr="004207DA">
              <w:rPr>
                <w:rFonts w:cstheme="minorHAnsi"/>
                <w:b w:val="0"/>
                <w:bCs w:val="0"/>
              </w:rPr>
              <w:t>behaviou</w:t>
            </w:r>
            <w:r w:rsidR="00EA282C" w:rsidRPr="004207DA">
              <w:rPr>
                <w:rFonts w:cstheme="minorHAnsi"/>
              </w:rPr>
              <w:t>r</w:t>
            </w:r>
            <w:r w:rsidRPr="004207DA">
              <w:rPr>
                <w:rFonts w:cstheme="minorHAnsi"/>
                <w:b w:val="0"/>
                <w:bCs w:val="0"/>
              </w:rPr>
              <w:t>.</w:t>
            </w:r>
            <w:r w:rsidR="00A310B0">
              <w:rPr>
                <w:rFonts w:cstheme="minorHAnsi"/>
                <w:b w:val="0"/>
                <w:bCs w:val="0"/>
              </w:rPr>
              <w:t xml:space="preserve"> Du</w:t>
            </w:r>
            <w:r w:rsidR="00A310B0" w:rsidRPr="00942BCC">
              <w:rPr>
                <w:rFonts w:cstheme="minorHAnsi"/>
                <w:b w:val="0"/>
                <w:bCs w:val="0"/>
              </w:rPr>
              <w:t>ring this test the key parameter</w:t>
            </w:r>
            <w:r w:rsidR="00A310B0">
              <w:rPr>
                <w:rFonts w:cstheme="minorHAnsi"/>
                <w:b w:val="0"/>
                <w:bCs w:val="0"/>
              </w:rPr>
              <w:t>s</w:t>
            </w:r>
            <w:r w:rsidR="00A310B0" w:rsidRPr="00942BCC">
              <w:rPr>
                <w:rFonts w:cstheme="minorHAnsi"/>
                <w:b w:val="0"/>
                <w:bCs w:val="0"/>
              </w:rPr>
              <w:t xml:space="preserve"> of the locked PLL are observed.</w:t>
            </w:r>
          </w:p>
        </w:tc>
      </w:tr>
      <w:tr w:rsidR="00774B67" w:rsidRPr="00D378DA" w14:paraId="416AADF0"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514E4E" w:themeFill="accent3" w:themeFillShade="BF"/>
          </w:tcPr>
          <w:p w14:paraId="30081718" w14:textId="77777777" w:rsidR="00774B67" w:rsidRPr="00362FE5" w:rsidRDefault="00774B67">
            <w:pPr>
              <w:pStyle w:val="Table-small"/>
              <w:rPr>
                <w:rFonts w:cstheme="minorHAnsi"/>
                <w:color w:val="FF0000"/>
              </w:rPr>
            </w:pPr>
            <w:r w:rsidRPr="001607D4">
              <w:rPr>
                <w:rFonts w:cstheme="minorHAnsi"/>
                <w:color w:val="FFFFFF" w:themeColor="background1"/>
                <w:sz w:val="22"/>
                <w:szCs w:val="18"/>
              </w:rPr>
              <w:t>Test Configuration</w:t>
            </w:r>
          </w:p>
        </w:tc>
      </w:tr>
      <w:tr w:rsidR="00774B67" w:rsidRPr="00D378DA" w14:paraId="7577A3E0"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FFFFFF" w:themeFill="background1"/>
          </w:tcPr>
          <w:p w14:paraId="3EEBC1D3" w14:textId="450ECADE" w:rsidR="00774B67" w:rsidRPr="00A1698F" w:rsidRDefault="00774B67" w:rsidP="00942BCC">
            <w:pPr>
              <w:pStyle w:val="Table-small"/>
              <w:rPr>
                <w:rFonts w:cstheme="minorHAnsi"/>
                <w:b w:val="0"/>
                <w:bCs w:val="0"/>
              </w:rPr>
            </w:pPr>
          </w:p>
        </w:tc>
      </w:tr>
      <w:tr w:rsidR="00774B67" w:rsidRPr="00D378DA" w14:paraId="0DE85DF7"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514E4E" w:themeFill="accent3" w:themeFillShade="BF"/>
          </w:tcPr>
          <w:p w14:paraId="09D6BB9E" w14:textId="77777777" w:rsidR="00774B67" w:rsidRPr="00D378DA" w:rsidRDefault="00774B67">
            <w:pPr>
              <w:pStyle w:val="Table-small"/>
              <w:rPr>
                <w:rFonts w:cstheme="minorHAnsi"/>
                <w:color w:val="FFFFFF" w:themeColor="background1"/>
                <w:sz w:val="22"/>
                <w:szCs w:val="18"/>
              </w:rPr>
            </w:pPr>
            <w:r>
              <w:rPr>
                <w:rFonts w:cstheme="minorHAnsi"/>
                <w:color w:val="FFFFFF" w:themeColor="background1"/>
                <w:sz w:val="22"/>
                <w:szCs w:val="18"/>
              </w:rPr>
              <w:t xml:space="preserve">Test Equipment Requirements </w:t>
            </w:r>
          </w:p>
        </w:tc>
      </w:tr>
      <w:tr w:rsidR="00774B67" w:rsidRPr="00D378DA" w14:paraId="5BC8B118"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FFFFFF" w:themeFill="background1"/>
          </w:tcPr>
          <w:p w14:paraId="278FCC04" w14:textId="77777777" w:rsidR="006D3766" w:rsidRPr="00AE3D60" w:rsidRDefault="006D3766" w:rsidP="006D3766">
            <w:pPr>
              <w:spacing w:before="20" w:after="20"/>
              <w:rPr>
                <w:b w:val="0"/>
                <w:bCs w:val="0"/>
                <w:sz w:val="20"/>
                <w:szCs w:val="14"/>
              </w:rPr>
            </w:pPr>
            <w:r w:rsidRPr="00AE3D60">
              <w:rPr>
                <w:b w:val="0"/>
                <w:bCs w:val="0"/>
                <w:sz w:val="20"/>
                <w:szCs w:val="14"/>
              </w:rPr>
              <w:t>An oscilloscope with:</w:t>
            </w:r>
          </w:p>
          <w:p w14:paraId="5A67EF3D" w14:textId="490296C9" w:rsidR="006D3766" w:rsidRPr="00AE3D60" w:rsidRDefault="006D3766" w:rsidP="004C0CD3">
            <w:pPr>
              <w:pStyle w:val="ListParagraph"/>
              <w:numPr>
                <w:ilvl w:val="0"/>
                <w:numId w:val="62"/>
              </w:numPr>
              <w:spacing w:before="20" w:after="20"/>
              <w:rPr>
                <w:b w:val="0"/>
                <w:bCs w:val="0"/>
                <w:sz w:val="20"/>
                <w:szCs w:val="14"/>
              </w:rPr>
            </w:pPr>
            <w:r w:rsidRPr="00AE3D60">
              <w:rPr>
                <w:b w:val="0"/>
                <w:bCs w:val="0"/>
                <w:sz w:val="20"/>
                <w:szCs w:val="14"/>
              </w:rPr>
              <w:t>Frequency measurement range: 20 MHz</w:t>
            </w:r>
          </w:p>
          <w:p w14:paraId="6051D305" w14:textId="77022759" w:rsidR="006D3766" w:rsidRPr="00AE3D60" w:rsidRDefault="006D3766" w:rsidP="004C0CD3">
            <w:pPr>
              <w:pStyle w:val="ListParagraph"/>
              <w:numPr>
                <w:ilvl w:val="0"/>
                <w:numId w:val="62"/>
              </w:numPr>
              <w:spacing w:before="20" w:after="20"/>
              <w:rPr>
                <w:b w:val="0"/>
                <w:bCs w:val="0"/>
                <w:sz w:val="20"/>
                <w:szCs w:val="14"/>
              </w:rPr>
            </w:pPr>
            <w:r w:rsidRPr="00AE3D60">
              <w:rPr>
                <w:b w:val="0"/>
                <w:bCs w:val="0"/>
                <w:sz w:val="20"/>
                <w:szCs w:val="14"/>
              </w:rPr>
              <w:t>Frequency measurement accuracy: 10 kHz</w:t>
            </w:r>
          </w:p>
          <w:p w14:paraId="6DCBD0EB" w14:textId="77777777" w:rsidR="006D3766" w:rsidRPr="00AE3D60" w:rsidRDefault="006D3766" w:rsidP="006D3766">
            <w:pPr>
              <w:spacing w:before="20" w:after="20"/>
              <w:rPr>
                <w:b w:val="0"/>
                <w:bCs w:val="0"/>
                <w:sz w:val="20"/>
                <w:szCs w:val="14"/>
              </w:rPr>
            </w:pPr>
            <w:r w:rsidRPr="00AE3D60">
              <w:rPr>
                <w:b w:val="0"/>
                <w:bCs w:val="0"/>
                <w:sz w:val="20"/>
                <w:szCs w:val="14"/>
              </w:rPr>
              <w:t>An SMU with:</w:t>
            </w:r>
          </w:p>
          <w:p w14:paraId="012DA6BD" w14:textId="3BC4473E" w:rsidR="006D3766" w:rsidRPr="00AE3D60" w:rsidRDefault="006D3766" w:rsidP="004C0CD3">
            <w:pPr>
              <w:pStyle w:val="ListParagraph"/>
              <w:numPr>
                <w:ilvl w:val="0"/>
                <w:numId w:val="63"/>
              </w:numPr>
              <w:spacing w:before="20" w:after="20"/>
              <w:rPr>
                <w:b w:val="0"/>
                <w:bCs w:val="0"/>
                <w:sz w:val="20"/>
                <w:szCs w:val="14"/>
              </w:rPr>
            </w:pPr>
            <w:r w:rsidRPr="00AE3D60">
              <w:rPr>
                <w:b w:val="0"/>
                <w:bCs w:val="0"/>
                <w:sz w:val="20"/>
                <w:szCs w:val="14"/>
              </w:rPr>
              <w:t>Voltage measurement range: 2 V</w:t>
            </w:r>
          </w:p>
          <w:p w14:paraId="38096732" w14:textId="700D14AE" w:rsidR="00774B67" w:rsidRPr="006D3766" w:rsidRDefault="006D3766" w:rsidP="004C0CD3">
            <w:pPr>
              <w:pStyle w:val="ListParagraph"/>
              <w:numPr>
                <w:ilvl w:val="0"/>
                <w:numId w:val="63"/>
              </w:numPr>
              <w:spacing w:before="20" w:after="20"/>
            </w:pPr>
            <w:r w:rsidRPr="00AE3D60">
              <w:rPr>
                <w:b w:val="0"/>
                <w:bCs w:val="0"/>
                <w:sz w:val="20"/>
                <w:szCs w:val="14"/>
              </w:rPr>
              <w:t>Voltage measurement accuracy: 2 mV</w:t>
            </w:r>
          </w:p>
        </w:tc>
      </w:tr>
      <w:tr w:rsidR="00774B67" w:rsidRPr="00D378DA" w14:paraId="2D6F89CB"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514E4E" w:themeFill="accent3" w:themeFillShade="BF"/>
          </w:tcPr>
          <w:p w14:paraId="3D3ECDF2" w14:textId="77777777" w:rsidR="00774B67" w:rsidRPr="0047278F" w:rsidRDefault="00774B67">
            <w:pPr>
              <w:spacing w:before="20" w:after="20"/>
              <w:rPr>
                <w:sz w:val="20"/>
                <w:szCs w:val="14"/>
              </w:rPr>
            </w:pPr>
            <w:r w:rsidRPr="00A452BD">
              <w:rPr>
                <w:rFonts w:cstheme="minorHAnsi"/>
                <w:color w:val="FFFFFF" w:themeColor="background1"/>
                <w:szCs w:val="18"/>
              </w:rPr>
              <w:t>Test Conditions</w:t>
            </w:r>
          </w:p>
        </w:tc>
      </w:tr>
      <w:tr w:rsidR="00774B67" w:rsidRPr="00D378DA" w14:paraId="1E27D854"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FFFFFF" w:themeFill="background1"/>
          </w:tcPr>
          <w:p w14:paraId="2B05F229" w14:textId="12586E90" w:rsidR="00774B67" w:rsidRPr="00AE3D60" w:rsidRDefault="009F3D3C">
            <w:pPr>
              <w:spacing w:before="20" w:after="20"/>
              <w:rPr>
                <w:b w:val="0"/>
                <w:bCs w:val="0"/>
                <w:sz w:val="20"/>
                <w:szCs w:val="14"/>
              </w:rPr>
            </w:pPr>
            <w:r w:rsidRPr="00AE3D60">
              <w:rPr>
                <w:b w:val="0"/>
                <w:bCs w:val="0"/>
                <w:sz w:val="20"/>
                <w:szCs w:val="20"/>
              </w:rPr>
              <w:t xml:space="preserve">No deviations from chapter </w:t>
            </w:r>
            <w:r w:rsidRPr="00AE3D60">
              <w:rPr>
                <w:sz w:val="20"/>
                <w:szCs w:val="20"/>
              </w:rPr>
              <w:fldChar w:fldCharType="begin"/>
            </w:r>
            <w:r w:rsidRPr="00AE3D60">
              <w:rPr>
                <w:b w:val="0"/>
                <w:bCs w:val="0"/>
                <w:sz w:val="20"/>
                <w:szCs w:val="20"/>
              </w:rPr>
              <w:instrText xml:space="preserve"> REF _Ref208396945 \r \h </w:instrText>
            </w:r>
            <w:r w:rsidR="00A60505" w:rsidRPr="00AE3D60">
              <w:rPr>
                <w:b w:val="0"/>
                <w:bCs w:val="0"/>
                <w:sz w:val="20"/>
                <w:szCs w:val="20"/>
              </w:rPr>
              <w:instrText xml:space="preserve"> \* MERGEFORMAT </w:instrText>
            </w:r>
            <w:r w:rsidRPr="00AE3D60">
              <w:rPr>
                <w:sz w:val="20"/>
                <w:szCs w:val="20"/>
              </w:rPr>
            </w:r>
            <w:r w:rsidRPr="00AE3D60">
              <w:rPr>
                <w:sz w:val="20"/>
                <w:szCs w:val="20"/>
              </w:rPr>
              <w:fldChar w:fldCharType="separate"/>
            </w:r>
            <w:r w:rsidR="00AA08B9" w:rsidRPr="00AA08B9">
              <w:rPr>
                <w:b w:val="0"/>
                <w:bCs w:val="0"/>
                <w:sz w:val="20"/>
                <w:szCs w:val="20"/>
              </w:rPr>
              <w:t>2</w:t>
            </w:r>
            <w:r w:rsidRPr="00AE3D60">
              <w:rPr>
                <w:sz w:val="20"/>
                <w:szCs w:val="20"/>
              </w:rPr>
              <w:fldChar w:fldCharType="end"/>
            </w:r>
            <w:r w:rsidRPr="00AE3D60">
              <w:rPr>
                <w:b w:val="0"/>
                <w:bCs w:val="0"/>
                <w:sz w:val="20"/>
                <w:szCs w:val="20"/>
              </w:rPr>
              <w:t xml:space="preserve"> applies to this test.</w:t>
            </w:r>
          </w:p>
        </w:tc>
      </w:tr>
      <w:tr w:rsidR="00774B67" w:rsidRPr="00D378DA" w14:paraId="74047E6D"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514E4E" w:themeFill="accent3" w:themeFillShade="BF"/>
          </w:tcPr>
          <w:p w14:paraId="79A2C24A" w14:textId="77777777" w:rsidR="00774B67" w:rsidRPr="00920ABA" w:rsidRDefault="00774B67">
            <w:pPr>
              <w:spacing w:before="20" w:after="20"/>
              <w:rPr>
                <w:color w:val="FF0000"/>
                <w:sz w:val="20"/>
                <w:szCs w:val="14"/>
              </w:rPr>
            </w:pPr>
            <w:r w:rsidRPr="003D1F8A">
              <w:rPr>
                <w:rFonts w:cstheme="minorHAnsi"/>
                <w:color w:val="FFFFFF" w:themeColor="background1"/>
                <w:szCs w:val="18"/>
              </w:rPr>
              <w:t>Environmental conditions</w:t>
            </w:r>
            <w:r w:rsidRPr="003D1F8A">
              <w:rPr>
                <w:color w:val="FFFFFF" w:themeColor="background1"/>
                <w:sz w:val="20"/>
                <w:szCs w:val="14"/>
              </w:rPr>
              <w:t xml:space="preserve"> </w:t>
            </w:r>
          </w:p>
        </w:tc>
      </w:tr>
      <w:tr w:rsidR="00774B67" w:rsidRPr="00D378DA" w14:paraId="377A7630"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FFFFFF" w:themeFill="background1"/>
          </w:tcPr>
          <w:p w14:paraId="6B730B04" w14:textId="6389891A" w:rsidR="00774B67" w:rsidRPr="00DC13A1" w:rsidRDefault="003E58FE" w:rsidP="003E58FE">
            <w:pPr>
              <w:spacing w:before="20" w:after="20"/>
              <w:rPr>
                <w:b w:val="0"/>
                <w:bCs w:val="0"/>
                <w:sz w:val="20"/>
                <w:szCs w:val="14"/>
              </w:rPr>
            </w:pPr>
            <w:r w:rsidRPr="003E58FE">
              <w:rPr>
                <w:b w:val="0"/>
                <w:bCs w:val="0"/>
                <w:sz w:val="20"/>
                <w:szCs w:val="14"/>
              </w:rPr>
              <w:t>This test will be executed in an automated way and in a temperature controlled environment</w:t>
            </w:r>
          </w:p>
        </w:tc>
      </w:tr>
      <w:tr w:rsidR="00774B67" w:rsidRPr="00D378DA" w14:paraId="6E9F0AF1"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514E4E" w:themeFill="accent3" w:themeFillShade="BF"/>
          </w:tcPr>
          <w:p w14:paraId="7014F244" w14:textId="77777777" w:rsidR="00774B67" w:rsidRPr="00D378DA" w:rsidRDefault="00774B67">
            <w:pPr>
              <w:pStyle w:val="Table-small"/>
              <w:rPr>
                <w:rFonts w:cstheme="minorHAnsi"/>
                <w:sz w:val="22"/>
                <w:szCs w:val="18"/>
              </w:rPr>
            </w:pPr>
            <w:r>
              <w:rPr>
                <w:rFonts w:cstheme="minorHAnsi"/>
                <w:color w:val="FFFFFF" w:themeColor="background1"/>
                <w:sz w:val="22"/>
                <w:szCs w:val="18"/>
              </w:rPr>
              <w:t>Test Procedure</w:t>
            </w:r>
          </w:p>
        </w:tc>
      </w:tr>
      <w:tr w:rsidR="00502EDA" w:rsidRPr="00D378DA" w14:paraId="2392A8A9" w14:textId="77777777" w:rsidTr="008D21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shd w:val="clear" w:color="auto" w:fill="C5C2C2" w:themeFill="accent3" w:themeFillTint="66"/>
          </w:tcPr>
          <w:p w14:paraId="6673C3A6" w14:textId="77777777" w:rsidR="00774B67" w:rsidRPr="00836085" w:rsidRDefault="00774B67">
            <w:pPr>
              <w:pStyle w:val="Table-small"/>
              <w:rPr>
                <w:rFonts w:cstheme="minorHAnsi"/>
                <w:sz w:val="22"/>
                <w:szCs w:val="18"/>
              </w:rPr>
            </w:pPr>
            <w:r w:rsidRPr="00836085">
              <w:rPr>
                <w:rFonts w:cstheme="minorHAnsi"/>
                <w:sz w:val="22"/>
                <w:szCs w:val="18"/>
              </w:rPr>
              <w:t>Step</w:t>
            </w:r>
          </w:p>
        </w:tc>
        <w:tc>
          <w:tcPr>
            <w:tcW w:w="4632" w:type="dxa"/>
            <w:gridSpan w:val="3"/>
            <w:shd w:val="clear" w:color="auto" w:fill="C5C2C2" w:themeFill="accent3" w:themeFillTint="66"/>
          </w:tcPr>
          <w:p w14:paraId="02259A24" w14:textId="77777777" w:rsidR="00774B67" w:rsidRPr="00836085" w:rsidRDefault="00774B67">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Action</w:t>
            </w:r>
          </w:p>
        </w:tc>
        <w:tc>
          <w:tcPr>
            <w:tcW w:w="0" w:type="dxa"/>
            <w:gridSpan w:val="2"/>
            <w:shd w:val="clear" w:color="auto" w:fill="C5C2C2" w:themeFill="accent3" w:themeFillTint="66"/>
          </w:tcPr>
          <w:p w14:paraId="7796FA97" w14:textId="77777777" w:rsidR="00774B67" w:rsidRPr="00836085" w:rsidRDefault="00774B67">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Register parameter</w:t>
            </w:r>
          </w:p>
        </w:tc>
        <w:tc>
          <w:tcPr>
            <w:tcW w:w="1084" w:type="dxa"/>
            <w:gridSpan w:val="2"/>
            <w:shd w:val="clear" w:color="auto" w:fill="C5C2C2" w:themeFill="accent3" w:themeFillTint="66"/>
          </w:tcPr>
          <w:p w14:paraId="761876CE" w14:textId="77777777" w:rsidR="00774B67" w:rsidRPr="00836085" w:rsidRDefault="00774B67">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Value</w:t>
            </w:r>
          </w:p>
        </w:tc>
      </w:tr>
      <w:tr w:rsidR="00502EDA" w:rsidRPr="00D378DA" w14:paraId="2FCE1015" w14:textId="77777777" w:rsidTr="008D21F9">
        <w:tc>
          <w:tcPr>
            <w:cnfStyle w:val="001000000000" w:firstRow="0" w:lastRow="0" w:firstColumn="1" w:lastColumn="0" w:oddVBand="0" w:evenVBand="0" w:oddHBand="0" w:evenHBand="0" w:firstRowFirstColumn="0" w:firstRowLastColumn="0" w:lastRowFirstColumn="0" w:lastRowLastColumn="0"/>
            <w:tcW w:w="1384" w:type="dxa"/>
            <w:shd w:val="clear" w:color="auto" w:fill="FFFFFF" w:themeFill="background1"/>
            <w:vAlign w:val="center"/>
          </w:tcPr>
          <w:p w14:paraId="4C5D1D8E" w14:textId="0175A15E" w:rsidR="00612FF7" w:rsidRPr="00D378DA" w:rsidRDefault="00612FF7" w:rsidP="00BE6C7F">
            <w:pPr>
              <w:pStyle w:val="Table-small"/>
              <w:numPr>
                <w:ilvl w:val="0"/>
                <w:numId w:val="86"/>
              </w:numPr>
              <w:rPr>
                <w:rFonts w:cstheme="minorHAnsi"/>
                <w:b w:val="0"/>
                <w:bCs w:val="0"/>
                <w:szCs w:val="20"/>
              </w:rPr>
            </w:pPr>
            <w:r>
              <w:t> </w:t>
            </w:r>
          </w:p>
        </w:tc>
        <w:tc>
          <w:tcPr>
            <w:tcW w:w="4632" w:type="dxa"/>
            <w:gridSpan w:val="3"/>
            <w:shd w:val="clear" w:color="auto" w:fill="FFFFFF" w:themeFill="background1"/>
            <w:vAlign w:val="center"/>
          </w:tcPr>
          <w:p w14:paraId="2B43B956" w14:textId="076D36A4" w:rsidR="00612FF7" w:rsidRPr="00D378DA" w:rsidRDefault="00612FF7" w:rsidP="00612FF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Park state</w:t>
            </w:r>
          </w:p>
        </w:tc>
        <w:tc>
          <w:tcPr>
            <w:tcW w:w="0" w:type="dxa"/>
            <w:gridSpan w:val="2"/>
            <w:shd w:val="clear" w:color="auto" w:fill="FFFFFF" w:themeFill="background1"/>
            <w:vAlign w:val="center"/>
          </w:tcPr>
          <w:p w14:paraId="6029EF88" w14:textId="03D5EE63" w:rsidR="00612FF7" w:rsidRPr="00D378DA" w:rsidRDefault="00612FF7" w:rsidP="00612FF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1084" w:type="dxa"/>
            <w:gridSpan w:val="2"/>
            <w:shd w:val="clear" w:color="auto" w:fill="FFFFFF" w:themeFill="background1"/>
            <w:vAlign w:val="center"/>
          </w:tcPr>
          <w:p w14:paraId="43D725B3" w14:textId="4126FBA8" w:rsidR="00612FF7" w:rsidRPr="00D378DA" w:rsidRDefault="00612FF7" w:rsidP="00612FF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8D21F9" w:rsidRPr="00D378DA" w14:paraId="0564BF5E" w14:textId="77777777" w:rsidTr="008D21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val="restart"/>
            <w:shd w:val="clear" w:color="auto" w:fill="FFFFFF" w:themeFill="background1"/>
            <w:vAlign w:val="center"/>
          </w:tcPr>
          <w:p w14:paraId="47AEEF6E" w14:textId="77777777" w:rsidR="008D21F9" w:rsidRPr="00D378DA" w:rsidRDefault="008D21F9" w:rsidP="00A60505">
            <w:pPr>
              <w:pStyle w:val="Table-small"/>
              <w:numPr>
                <w:ilvl w:val="0"/>
                <w:numId w:val="86"/>
              </w:numPr>
              <w:rPr>
                <w:rFonts w:cstheme="minorHAnsi"/>
                <w:szCs w:val="20"/>
              </w:rPr>
            </w:pPr>
            <w:r>
              <w:t> </w:t>
            </w:r>
          </w:p>
          <w:p w14:paraId="670E5FB9" w14:textId="5177A436" w:rsidR="008D21F9" w:rsidRPr="00D378DA" w:rsidRDefault="008D21F9" w:rsidP="00BE6C7F">
            <w:pPr>
              <w:pStyle w:val="Table-small"/>
              <w:rPr>
                <w:rFonts w:cstheme="minorHAnsi"/>
                <w:b w:val="0"/>
                <w:bCs w:val="0"/>
                <w:szCs w:val="20"/>
              </w:rPr>
            </w:pPr>
          </w:p>
        </w:tc>
        <w:tc>
          <w:tcPr>
            <w:tcW w:w="4632" w:type="dxa"/>
            <w:gridSpan w:val="3"/>
            <w:vMerge w:val="restart"/>
            <w:shd w:val="clear" w:color="auto" w:fill="FFFFFF" w:themeFill="background1"/>
            <w:vAlign w:val="center"/>
          </w:tcPr>
          <w:p w14:paraId="3C4BB25C" w14:textId="75E38E85" w:rsidR="008D21F9" w:rsidRDefault="008D21F9" w:rsidP="000448F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Configure scope for frequency measurement</w:t>
            </w:r>
          </w:p>
          <w:p w14:paraId="2D7B29D4" w14:textId="35DF7B87" w:rsidR="008D21F9" w:rsidRDefault="008D21F9" w:rsidP="000448F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2529" w:type="dxa"/>
            <w:gridSpan w:val="2"/>
            <w:shd w:val="clear" w:color="auto" w:fill="FFFFFF" w:themeFill="background1"/>
            <w:vAlign w:val="center"/>
          </w:tcPr>
          <w:p w14:paraId="690079E3" w14:textId="5992C395" w:rsidR="008D21F9" w:rsidRPr="00D378DA" w:rsidRDefault="008D21F9" w:rsidP="000448F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timebase.scale</w:t>
            </w:r>
          </w:p>
        </w:tc>
        <w:tc>
          <w:tcPr>
            <w:tcW w:w="1084" w:type="dxa"/>
            <w:gridSpan w:val="2"/>
            <w:shd w:val="clear" w:color="auto" w:fill="FFFFFF" w:themeFill="background1"/>
            <w:vAlign w:val="center"/>
          </w:tcPr>
          <w:p w14:paraId="5250EB6E" w14:textId="6E66074A" w:rsidR="008D21F9" w:rsidRPr="00D378DA" w:rsidRDefault="008D21F9" w:rsidP="000448F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50 ns </w:t>
            </w:r>
          </w:p>
        </w:tc>
      </w:tr>
      <w:tr w:rsidR="008D21F9" w:rsidRPr="004034ED" w14:paraId="186F3A01" w14:textId="77777777" w:rsidTr="008D21F9">
        <w:tc>
          <w:tcPr>
            <w:cnfStyle w:val="001000000000" w:firstRow="0" w:lastRow="0" w:firstColumn="1" w:lastColumn="0" w:oddVBand="0" w:evenVBand="0" w:oddHBand="0" w:evenHBand="0" w:firstRowFirstColumn="0" w:firstRowLastColumn="0" w:lastRowFirstColumn="0" w:lastRowLastColumn="0"/>
            <w:tcW w:w="1384" w:type="dxa"/>
            <w:vMerge/>
            <w:shd w:val="clear" w:color="auto" w:fill="FFFFFF" w:themeFill="background1"/>
            <w:vAlign w:val="center"/>
          </w:tcPr>
          <w:p w14:paraId="68E7D963" w14:textId="2A363917" w:rsidR="008D21F9" w:rsidRPr="00D378DA" w:rsidRDefault="008D21F9" w:rsidP="00BE6C7F">
            <w:pPr>
              <w:pStyle w:val="Table-small"/>
              <w:rPr>
                <w:rFonts w:cstheme="minorHAnsi"/>
                <w:b w:val="0"/>
                <w:bCs w:val="0"/>
                <w:szCs w:val="20"/>
              </w:rPr>
            </w:pPr>
          </w:p>
        </w:tc>
        <w:tc>
          <w:tcPr>
            <w:tcW w:w="4632" w:type="dxa"/>
            <w:gridSpan w:val="3"/>
            <w:vMerge/>
            <w:shd w:val="clear" w:color="auto" w:fill="FFFFFF" w:themeFill="background1"/>
            <w:vAlign w:val="center"/>
          </w:tcPr>
          <w:p w14:paraId="218BA4BA" w14:textId="1F5DFCF8" w:rsidR="008D21F9" w:rsidRPr="00271953" w:rsidRDefault="008D21F9" w:rsidP="000448F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fr-BE"/>
              </w:rPr>
            </w:pPr>
          </w:p>
        </w:tc>
        <w:tc>
          <w:tcPr>
            <w:tcW w:w="2529" w:type="dxa"/>
            <w:gridSpan w:val="2"/>
            <w:shd w:val="clear" w:color="auto" w:fill="FFFFFF" w:themeFill="background1"/>
            <w:vAlign w:val="center"/>
          </w:tcPr>
          <w:p w14:paraId="053B2D6B" w14:textId="5B328BC1" w:rsidR="008D21F9" w:rsidRPr="00271953" w:rsidRDefault="008D21F9" w:rsidP="000448F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fr-BE"/>
              </w:rPr>
            </w:pPr>
            <w:r>
              <w:t>trigger.channel</w:t>
            </w:r>
          </w:p>
        </w:tc>
        <w:tc>
          <w:tcPr>
            <w:tcW w:w="1084" w:type="dxa"/>
            <w:gridSpan w:val="2"/>
            <w:shd w:val="clear" w:color="auto" w:fill="FFFFFF" w:themeFill="background1"/>
            <w:vAlign w:val="center"/>
          </w:tcPr>
          <w:p w14:paraId="4A4A1E0A" w14:textId="3D285E47" w:rsidR="008D21F9" w:rsidRPr="00271953" w:rsidRDefault="008D21F9" w:rsidP="000448F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fr-BE"/>
              </w:rPr>
            </w:pPr>
            <w:r>
              <w:t>1</w:t>
            </w:r>
          </w:p>
        </w:tc>
      </w:tr>
      <w:tr w:rsidR="008D21F9" w:rsidRPr="00FC0057" w14:paraId="7A822FC9" w14:textId="77777777" w:rsidTr="008D21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shd w:val="clear" w:color="auto" w:fill="FFFFFF" w:themeFill="background1"/>
            <w:vAlign w:val="center"/>
          </w:tcPr>
          <w:p w14:paraId="2A15C07F" w14:textId="77777777" w:rsidR="008D21F9" w:rsidRDefault="008D21F9" w:rsidP="00BE6C7F">
            <w:pPr>
              <w:pStyle w:val="Table-small"/>
            </w:pPr>
          </w:p>
        </w:tc>
        <w:tc>
          <w:tcPr>
            <w:tcW w:w="4632" w:type="dxa"/>
            <w:gridSpan w:val="3"/>
            <w:vMerge/>
            <w:shd w:val="clear" w:color="auto" w:fill="FFFFFF" w:themeFill="background1"/>
            <w:vAlign w:val="center"/>
          </w:tcPr>
          <w:p w14:paraId="1F8699F6" w14:textId="77777777" w:rsidR="008D21F9" w:rsidRPr="00271953" w:rsidDel="00FC0057" w:rsidRDefault="008D21F9" w:rsidP="000448FE">
            <w:pPr>
              <w:pStyle w:val="Table-small"/>
              <w:cnfStyle w:val="000000100000" w:firstRow="0" w:lastRow="0" w:firstColumn="0" w:lastColumn="0" w:oddVBand="0" w:evenVBand="0" w:oddHBand="1" w:evenHBand="0" w:firstRowFirstColumn="0" w:firstRowLastColumn="0" w:lastRowFirstColumn="0" w:lastRowLastColumn="0"/>
              <w:rPr>
                <w:lang w:val="fr-BE"/>
              </w:rPr>
            </w:pPr>
          </w:p>
        </w:tc>
        <w:tc>
          <w:tcPr>
            <w:tcW w:w="2529" w:type="dxa"/>
            <w:gridSpan w:val="2"/>
            <w:shd w:val="clear" w:color="auto" w:fill="FFFFFF" w:themeFill="background1"/>
            <w:vAlign w:val="center"/>
          </w:tcPr>
          <w:p w14:paraId="09CD3355" w14:textId="21C90BB0" w:rsidR="008D21F9" w:rsidRPr="00271953" w:rsidRDefault="008D21F9" w:rsidP="000448FE">
            <w:pPr>
              <w:pStyle w:val="Table-small"/>
              <w:cnfStyle w:val="000000100000" w:firstRow="0" w:lastRow="0" w:firstColumn="0" w:lastColumn="0" w:oddVBand="0" w:evenVBand="0" w:oddHBand="1" w:evenHBand="0" w:firstRowFirstColumn="0" w:firstRowLastColumn="0" w:lastRowFirstColumn="0" w:lastRowLastColumn="0"/>
              <w:rPr>
                <w:lang w:val="fr-BE"/>
              </w:rPr>
            </w:pPr>
            <w:r>
              <w:t>trigger.level</w:t>
            </w:r>
          </w:p>
        </w:tc>
        <w:tc>
          <w:tcPr>
            <w:tcW w:w="1084" w:type="dxa"/>
            <w:gridSpan w:val="2"/>
            <w:shd w:val="clear" w:color="auto" w:fill="FFFFFF" w:themeFill="background1"/>
            <w:vAlign w:val="center"/>
          </w:tcPr>
          <w:p w14:paraId="203709DD" w14:textId="3DC946CC" w:rsidR="008D21F9" w:rsidRPr="00271953" w:rsidRDefault="008D21F9" w:rsidP="000448FE">
            <w:pPr>
              <w:pStyle w:val="Table-small"/>
              <w:cnfStyle w:val="000000100000" w:firstRow="0" w:lastRow="0" w:firstColumn="0" w:lastColumn="0" w:oddVBand="0" w:evenVBand="0" w:oddHBand="1" w:evenHBand="0" w:firstRowFirstColumn="0" w:firstRowLastColumn="0" w:lastRowFirstColumn="0" w:lastRowLastColumn="0"/>
              <w:rPr>
                <w:lang w:val="fr-BE"/>
              </w:rPr>
            </w:pPr>
            <w:r>
              <w:t>1.65</w:t>
            </w:r>
          </w:p>
        </w:tc>
      </w:tr>
      <w:tr w:rsidR="008D21F9" w:rsidRPr="00FC0057" w14:paraId="468DA8DC" w14:textId="77777777" w:rsidTr="008D21F9">
        <w:tc>
          <w:tcPr>
            <w:cnfStyle w:val="001000000000" w:firstRow="0" w:lastRow="0" w:firstColumn="1" w:lastColumn="0" w:oddVBand="0" w:evenVBand="0" w:oddHBand="0" w:evenHBand="0" w:firstRowFirstColumn="0" w:firstRowLastColumn="0" w:lastRowFirstColumn="0" w:lastRowLastColumn="0"/>
            <w:tcW w:w="1384" w:type="dxa"/>
            <w:vMerge/>
            <w:shd w:val="clear" w:color="auto" w:fill="FFFFFF" w:themeFill="background1"/>
            <w:vAlign w:val="center"/>
          </w:tcPr>
          <w:p w14:paraId="50F57290" w14:textId="77777777" w:rsidR="008D21F9" w:rsidRDefault="008D21F9" w:rsidP="00BE6C7F">
            <w:pPr>
              <w:pStyle w:val="Table-small"/>
            </w:pPr>
          </w:p>
        </w:tc>
        <w:tc>
          <w:tcPr>
            <w:tcW w:w="4632" w:type="dxa"/>
            <w:gridSpan w:val="3"/>
            <w:vMerge/>
            <w:shd w:val="clear" w:color="auto" w:fill="FFFFFF" w:themeFill="background1"/>
            <w:vAlign w:val="center"/>
          </w:tcPr>
          <w:p w14:paraId="7338D6F3" w14:textId="77777777" w:rsidR="008D21F9" w:rsidRPr="00271953" w:rsidDel="00FC0057" w:rsidRDefault="008D21F9" w:rsidP="000448FE">
            <w:pPr>
              <w:pStyle w:val="Table-small"/>
              <w:cnfStyle w:val="000000000000" w:firstRow="0" w:lastRow="0" w:firstColumn="0" w:lastColumn="0" w:oddVBand="0" w:evenVBand="0" w:oddHBand="0" w:evenHBand="0" w:firstRowFirstColumn="0" w:firstRowLastColumn="0" w:lastRowFirstColumn="0" w:lastRowLastColumn="0"/>
              <w:rPr>
                <w:lang w:val="fr-BE"/>
              </w:rPr>
            </w:pPr>
          </w:p>
        </w:tc>
        <w:tc>
          <w:tcPr>
            <w:tcW w:w="2529" w:type="dxa"/>
            <w:gridSpan w:val="2"/>
            <w:shd w:val="clear" w:color="auto" w:fill="FFFFFF" w:themeFill="background1"/>
            <w:vAlign w:val="center"/>
          </w:tcPr>
          <w:p w14:paraId="669B23E8" w14:textId="7B17FEB3" w:rsidR="008D21F9" w:rsidRPr="00271953" w:rsidRDefault="008D21F9" w:rsidP="000448FE">
            <w:pPr>
              <w:pStyle w:val="Table-small"/>
              <w:cnfStyle w:val="000000000000" w:firstRow="0" w:lastRow="0" w:firstColumn="0" w:lastColumn="0" w:oddVBand="0" w:evenVBand="0" w:oddHBand="0" w:evenHBand="0" w:firstRowFirstColumn="0" w:firstRowLastColumn="0" w:lastRowFirstColumn="0" w:lastRowLastColumn="0"/>
              <w:rPr>
                <w:lang w:val="fr-BE"/>
              </w:rPr>
            </w:pPr>
            <w:r>
              <w:t>channel.measure.clear</w:t>
            </w:r>
          </w:p>
        </w:tc>
        <w:tc>
          <w:tcPr>
            <w:tcW w:w="1084" w:type="dxa"/>
            <w:gridSpan w:val="2"/>
            <w:shd w:val="clear" w:color="auto" w:fill="FFFFFF" w:themeFill="background1"/>
            <w:vAlign w:val="center"/>
          </w:tcPr>
          <w:p w14:paraId="68BD7064" w14:textId="3D58FF7E" w:rsidR="008D21F9" w:rsidRPr="00271953" w:rsidRDefault="008D21F9" w:rsidP="000448FE">
            <w:pPr>
              <w:pStyle w:val="Table-small"/>
              <w:cnfStyle w:val="000000000000" w:firstRow="0" w:lastRow="0" w:firstColumn="0" w:lastColumn="0" w:oddVBand="0" w:evenVBand="0" w:oddHBand="0" w:evenHBand="0" w:firstRowFirstColumn="0" w:firstRowLastColumn="0" w:lastRowFirstColumn="0" w:lastRowLastColumn="0"/>
              <w:rPr>
                <w:lang w:val="fr-BE"/>
              </w:rPr>
            </w:pPr>
            <w:r>
              <w:t>1</w:t>
            </w:r>
          </w:p>
        </w:tc>
      </w:tr>
      <w:tr w:rsidR="008D21F9" w:rsidRPr="00FC0057" w14:paraId="412948AD" w14:textId="77777777" w:rsidTr="008D21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shd w:val="clear" w:color="auto" w:fill="FFFFFF" w:themeFill="background1"/>
            <w:vAlign w:val="center"/>
          </w:tcPr>
          <w:p w14:paraId="1A417A47" w14:textId="77777777" w:rsidR="008D21F9" w:rsidRDefault="008D21F9" w:rsidP="00BE6C7F">
            <w:pPr>
              <w:pStyle w:val="Table-small"/>
            </w:pPr>
          </w:p>
        </w:tc>
        <w:tc>
          <w:tcPr>
            <w:tcW w:w="4632" w:type="dxa"/>
            <w:gridSpan w:val="3"/>
            <w:vMerge/>
            <w:shd w:val="clear" w:color="auto" w:fill="FFFFFF" w:themeFill="background1"/>
            <w:vAlign w:val="center"/>
          </w:tcPr>
          <w:p w14:paraId="5CFCB794" w14:textId="77777777" w:rsidR="008D21F9" w:rsidRPr="00271953" w:rsidDel="00FC0057" w:rsidRDefault="008D21F9" w:rsidP="000448FE">
            <w:pPr>
              <w:pStyle w:val="Table-small"/>
              <w:cnfStyle w:val="000000100000" w:firstRow="0" w:lastRow="0" w:firstColumn="0" w:lastColumn="0" w:oddVBand="0" w:evenVBand="0" w:oddHBand="1" w:evenHBand="0" w:firstRowFirstColumn="0" w:firstRowLastColumn="0" w:lastRowFirstColumn="0" w:lastRowLastColumn="0"/>
              <w:rPr>
                <w:lang w:val="fr-BE"/>
              </w:rPr>
            </w:pPr>
          </w:p>
        </w:tc>
        <w:tc>
          <w:tcPr>
            <w:tcW w:w="2529" w:type="dxa"/>
            <w:gridSpan w:val="2"/>
            <w:shd w:val="clear" w:color="auto" w:fill="FFFFFF" w:themeFill="background1"/>
            <w:vAlign w:val="center"/>
          </w:tcPr>
          <w:p w14:paraId="661B9509" w14:textId="75930F70" w:rsidR="008D21F9" w:rsidRPr="00271953" w:rsidRDefault="008D21F9" w:rsidP="000448FE">
            <w:pPr>
              <w:pStyle w:val="Table-small"/>
              <w:cnfStyle w:val="000000100000" w:firstRow="0" w:lastRow="0" w:firstColumn="0" w:lastColumn="0" w:oddVBand="0" w:evenVBand="0" w:oddHBand="1" w:evenHBand="0" w:firstRowFirstColumn="0" w:firstRowLastColumn="0" w:lastRowFirstColumn="0" w:lastRowLastColumn="0"/>
              <w:rPr>
                <w:lang w:val="fr-BE"/>
              </w:rPr>
            </w:pPr>
            <w:r>
              <w:t>channel.offset</w:t>
            </w:r>
          </w:p>
        </w:tc>
        <w:tc>
          <w:tcPr>
            <w:tcW w:w="1084" w:type="dxa"/>
            <w:gridSpan w:val="2"/>
            <w:shd w:val="clear" w:color="auto" w:fill="FFFFFF" w:themeFill="background1"/>
            <w:vAlign w:val="center"/>
          </w:tcPr>
          <w:p w14:paraId="4B31662A" w14:textId="00BA3B31" w:rsidR="008D21F9" w:rsidRPr="00271953" w:rsidRDefault="008D21F9" w:rsidP="000448FE">
            <w:pPr>
              <w:pStyle w:val="Table-small"/>
              <w:cnfStyle w:val="000000100000" w:firstRow="0" w:lastRow="0" w:firstColumn="0" w:lastColumn="0" w:oddVBand="0" w:evenVBand="0" w:oddHBand="1" w:evenHBand="0" w:firstRowFirstColumn="0" w:firstRowLastColumn="0" w:lastRowFirstColumn="0" w:lastRowLastColumn="0"/>
              <w:rPr>
                <w:lang w:val="fr-BE"/>
              </w:rPr>
            </w:pPr>
            <w:r>
              <w:t>0</w:t>
            </w:r>
          </w:p>
        </w:tc>
      </w:tr>
      <w:tr w:rsidR="008D21F9" w:rsidRPr="00FC0057" w14:paraId="5247983F" w14:textId="77777777" w:rsidTr="008D21F9">
        <w:tc>
          <w:tcPr>
            <w:cnfStyle w:val="001000000000" w:firstRow="0" w:lastRow="0" w:firstColumn="1" w:lastColumn="0" w:oddVBand="0" w:evenVBand="0" w:oddHBand="0" w:evenHBand="0" w:firstRowFirstColumn="0" w:firstRowLastColumn="0" w:lastRowFirstColumn="0" w:lastRowLastColumn="0"/>
            <w:tcW w:w="1384" w:type="dxa"/>
            <w:vMerge/>
            <w:shd w:val="clear" w:color="auto" w:fill="FFFFFF" w:themeFill="background1"/>
            <w:vAlign w:val="center"/>
          </w:tcPr>
          <w:p w14:paraId="1095DCFB" w14:textId="77777777" w:rsidR="008D21F9" w:rsidRDefault="008D21F9" w:rsidP="00BE6C7F">
            <w:pPr>
              <w:pStyle w:val="Table-small"/>
            </w:pPr>
          </w:p>
        </w:tc>
        <w:tc>
          <w:tcPr>
            <w:tcW w:w="4632" w:type="dxa"/>
            <w:gridSpan w:val="3"/>
            <w:vMerge/>
            <w:shd w:val="clear" w:color="auto" w:fill="FFFFFF" w:themeFill="background1"/>
            <w:vAlign w:val="center"/>
          </w:tcPr>
          <w:p w14:paraId="604B5648" w14:textId="77777777" w:rsidR="008D21F9" w:rsidRPr="00271953" w:rsidDel="00FC0057" w:rsidRDefault="008D21F9" w:rsidP="000448FE">
            <w:pPr>
              <w:pStyle w:val="Table-small"/>
              <w:cnfStyle w:val="000000000000" w:firstRow="0" w:lastRow="0" w:firstColumn="0" w:lastColumn="0" w:oddVBand="0" w:evenVBand="0" w:oddHBand="0" w:evenHBand="0" w:firstRowFirstColumn="0" w:firstRowLastColumn="0" w:lastRowFirstColumn="0" w:lastRowLastColumn="0"/>
              <w:rPr>
                <w:lang w:val="fr-BE"/>
              </w:rPr>
            </w:pPr>
          </w:p>
        </w:tc>
        <w:tc>
          <w:tcPr>
            <w:tcW w:w="2529" w:type="dxa"/>
            <w:gridSpan w:val="2"/>
            <w:shd w:val="clear" w:color="auto" w:fill="FFFFFF" w:themeFill="background1"/>
            <w:vAlign w:val="center"/>
          </w:tcPr>
          <w:p w14:paraId="453A04D6" w14:textId="001943D9" w:rsidR="008D21F9" w:rsidRPr="00271953" w:rsidRDefault="008D21F9" w:rsidP="000448FE">
            <w:pPr>
              <w:pStyle w:val="Table-small"/>
              <w:cnfStyle w:val="000000000000" w:firstRow="0" w:lastRow="0" w:firstColumn="0" w:lastColumn="0" w:oddVBand="0" w:evenVBand="0" w:oddHBand="0" w:evenHBand="0" w:firstRowFirstColumn="0" w:firstRowLastColumn="0" w:lastRowFirstColumn="0" w:lastRowLastColumn="0"/>
              <w:rPr>
                <w:lang w:val="fr-BE"/>
              </w:rPr>
            </w:pPr>
            <w:r>
              <w:t>channel.probe.attenuation</w:t>
            </w:r>
          </w:p>
        </w:tc>
        <w:tc>
          <w:tcPr>
            <w:tcW w:w="1084" w:type="dxa"/>
            <w:gridSpan w:val="2"/>
            <w:shd w:val="clear" w:color="auto" w:fill="FFFFFF" w:themeFill="background1"/>
            <w:vAlign w:val="center"/>
          </w:tcPr>
          <w:p w14:paraId="5DD8692C" w14:textId="69BEEAD2" w:rsidR="008D21F9" w:rsidRPr="00271953" w:rsidRDefault="008D21F9" w:rsidP="000448FE">
            <w:pPr>
              <w:pStyle w:val="Table-small"/>
              <w:cnfStyle w:val="000000000000" w:firstRow="0" w:lastRow="0" w:firstColumn="0" w:lastColumn="0" w:oddVBand="0" w:evenVBand="0" w:oddHBand="0" w:evenHBand="0" w:firstRowFirstColumn="0" w:firstRowLastColumn="0" w:lastRowFirstColumn="0" w:lastRowLastColumn="0"/>
              <w:rPr>
                <w:lang w:val="fr-BE"/>
              </w:rPr>
            </w:pPr>
            <w:r>
              <w:t>1</w:t>
            </w:r>
          </w:p>
        </w:tc>
      </w:tr>
      <w:tr w:rsidR="008D21F9" w:rsidRPr="00FC0057" w14:paraId="7B3069AD" w14:textId="77777777" w:rsidTr="008D21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shd w:val="clear" w:color="auto" w:fill="FFFFFF" w:themeFill="background1"/>
            <w:vAlign w:val="center"/>
          </w:tcPr>
          <w:p w14:paraId="5FBD5171" w14:textId="77777777" w:rsidR="008D21F9" w:rsidRDefault="008D21F9" w:rsidP="00BE6C7F">
            <w:pPr>
              <w:pStyle w:val="Table-small"/>
            </w:pPr>
          </w:p>
        </w:tc>
        <w:tc>
          <w:tcPr>
            <w:tcW w:w="4632" w:type="dxa"/>
            <w:gridSpan w:val="3"/>
            <w:vMerge/>
            <w:shd w:val="clear" w:color="auto" w:fill="FFFFFF" w:themeFill="background1"/>
            <w:vAlign w:val="center"/>
          </w:tcPr>
          <w:p w14:paraId="7CEA4DDD" w14:textId="77777777" w:rsidR="008D21F9" w:rsidRPr="00271953" w:rsidDel="00FC0057" w:rsidRDefault="008D21F9" w:rsidP="000448FE">
            <w:pPr>
              <w:pStyle w:val="Table-small"/>
              <w:cnfStyle w:val="000000100000" w:firstRow="0" w:lastRow="0" w:firstColumn="0" w:lastColumn="0" w:oddVBand="0" w:evenVBand="0" w:oddHBand="1" w:evenHBand="0" w:firstRowFirstColumn="0" w:firstRowLastColumn="0" w:lastRowFirstColumn="0" w:lastRowLastColumn="0"/>
              <w:rPr>
                <w:lang w:val="fr-BE"/>
              </w:rPr>
            </w:pPr>
          </w:p>
        </w:tc>
        <w:tc>
          <w:tcPr>
            <w:tcW w:w="2529" w:type="dxa"/>
            <w:gridSpan w:val="2"/>
            <w:shd w:val="clear" w:color="auto" w:fill="FFFFFF" w:themeFill="background1"/>
            <w:vAlign w:val="center"/>
          </w:tcPr>
          <w:p w14:paraId="43BA141E" w14:textId="20DC46AF" w:rsidR="008D21F9" w:rsidRPr="00271953" w:rsidRDefault="008D21F9" w:rsidP="000448FE">
            <w:pPr>
              <w:pStyle w:val="Table-small"/>
              <w:cnfStyle w:val="000000100000" w:firstRow="0" w:lastRow="0" w:firstColumn="0" w:lastColumn="0" w:oddVBand="0" w:evenVBand="0" w:oddHBand="1" w:evenHBand="0" w:firstRowFirstColumn="0" w:firstRowLastColumn="0" w:lastRowFirstColumn="0" w:lastRowLastColumn="0"/>
              <w:rPr>
                <w:lang w:val="fr-BE"/>
              </w:rPr>
            </w:pPr>
            <w:r>
              <w:t>channel.scale</w:t>
            </w:r>
          </w:p>
        </w:tc>
        <w:tc>
          <w:tcPr>
            <w:tcW w:w="1084" w:type="dxa"/>
            <w:gridSpan w:val="2"/>
            <w:shd w:val="clear" w:color="auto" w:fill="FFFFFF" w:themeFill="background1"/>
            <w:vAlign w:val="center"/>
          </w:tcPr>
          <w:p w14:paraId="54A28E0D" w14:textId="696E8BF3" w:rsidR="008D21F9" w:rsidRPr="00271953" w:rsidRDefault="008D21F9" w:rsidP="000448FE">
            <w:pPr>
              <w:pStyle w:val="Table-small"/>
              <w:cnfStyle w:val="000000100000" w:firstRow="0" w:lastRow="0" w:firstColumn="0" w:lastColumn="0" w:oddVBand="0" w:evenVBand="0" w:oddHBand="1" w:evenHBand="0" w:firstRowFirstColumn="0" w:firstRowLastColumn="0" w:lastRowFirstColumn="0" w:lastRowLastColumn="0"/>
              <w:rPr>
                <w:lang w:val="fr-BE"/>
              </w:rPr>
            </w:pPr>
            <w:r>
              <w:t>1</w:t>
            </w:r>
          </w:p>
        </w:tc>
      </w:tr>
      <w:tr w:rsidR="00502EDA" w:rsidRPr="00D378DA" w14:paraId="3FFB2E0A" w14:textId="77777777" w:rsidTr="008D21F9">
        <w:tc>
          <w:tcPr>
            <w:cnfStyle w:val="001000000000" w:firstRow="0" w:lastRow="0" w:firstColumn="1" w:lastColumn="0" w:oddVBand="0" w:evenVBand="0" w:oddHBand="0" w:evenHBand="0" w:firstRowFirstColumn="0" w:firstRowLastColumn="0" w:lastRowFirstColumn="0" w:lastRowLastColumn="0"/>
            <w:tcW w:w="1384" w:type="dxa"/>
            <w:shd w:val="clear" w:color="auto" w:fill="FFFFFF" w:themeFill="background1"/>
            <w:vAlign w:val="center"/>
          </w:tcPr>
          <w:p w14:paraId="36F763ED" w14:textId="77777777" w:rsidR="00FC0057" w:rsidRPr="00271953" w:rsidRDefault="00FC0057" w:rsidP="00BE6C7F">
            <w:pPr>
              <w:pStyle w:val="Table-small"/>
              <w:numPr>
                <w:ilvl w:val="0"/>
                <w:numId w:val="86"/>
              </w:numPr>
              <w:rPr>
                <w:lang w:val="fr-BE"/>
              </w:rPr>
            </w:pPr>
          </w:p>
        </w:tc>
        <w:tc>
          <w:tcPr>
            <w:tcW w:w="4632" w:type="dxa"/>
            <w:gridSpan w:val="3"/>
            <w:shd w:val="clear" w:color="auto" w:fill="FFFFFF" w:themeFill="background1"/>
            <w:vAlign w:val="center"/>
          </w:tcPr>
          <w:p w14:paraId="4BC15E74" w14:textId="4F258D6C" w:rsidR="00FC0057" w:rsidDel="00FC0057" w:rsidRDefault="00FC0057" w:rsidP="00FC0057">
            <w:pPr>
              <w:pStyle w:val="Table-small"/>
              <w:cnfStyle w:val="000000000000" w:firstRow="0" w:lastRow="0" w:firstColumn="0" w:lastColumn="0" w:oddVBand="0" w:evenVBand="0" w:oddHBand="0" w:evenHBand="0" w:firstRowFirstColumn="0" w:firstRowLastColumn="0" w:lastRowFirstColumn="0" w:lastRowLastColumn="0"/>
            </w:pPr>
            <w:r>
              <w:t>Connect vtst_vtune on test mux on gpio_1</w:t>
            </w:r>
          </w:p>
        </w:tc>
        <w:tc>
          <w:tcPr>
            <w:tcW w:w="0" w:type="dxa"/>
            <w:gridSpan w:val="2"/>
            <w:shd w:val="clear" w:color="auto" w:fill="FFFFFF" w:themeFill="background1"/>
            <w:vAlign w:val="center"/>
          </w:tcPr>
          <w:p w14:paraId="54515C6F" w14:textId="77777777" w:rsidR="00FC0057" w:rsidRDefault="00FC0057" w:rsidP="00FC0057">
            <w:pPr>
              <w:pStyle w:val="Table-small"/>
              <w:cnfStyle w:val="000000000000" w:firstRow="0" w:lastRow="0" w:firstColumn="0" w:lastColumn="0" w:oddVBand="0" w:evenVBand="0" w:oddHBand="0" w:evenHBand="0" w:firstRowFirstColumn="0" w:firstRowLastColumn="0" w:lastRowFirstColumn="0" w:lastRowLastColumn="0"/>
            </w:pPr>
          </w:p>
        </w:tc>
        <w:tc>
          <w:tcPr>
            <w:tcW w:w="1084" w:type="dxa"/>
            <w:gridSpan w:val="2"/>
            <w:shd w:val="clear" w:color="auto" w:fill="FFFFFF" w:themeFill="background1"/>
            <w:vAlign w:val="center"/>
          </w:tcPr>
          <w:p w14:paraId="5053F56D" w14:textId="77777777" w:rsidR="00FC0057" w:rsidRDefault="00FC0057" w:rsidP="00FC0057">
            <w:pPr>
              <w:pStyle w:val="Table-small"/>
              <w:cnfStyle w:val="000000000000" w:firstRow="0" w:lastRow="0" w:firstColumn="0" w:lastColumn="0" w:oddVBand="0" w:evenVBand="0" w:oddHBand="0" w:evenHBand="0" w:firstRowFirstColumn="0" w:firstRowLastColumn="0" w:lastRowFirstColumn="0" w:lastRowLastColumn="0"/>
            </w:pPr>
          </w:p>
        </w:tc>
      </w:tr>
      <w:tr w:rsidR="004A1225" w:rsidRPr="00D378DA" w14:paraId="48C9A06D"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shd w:val="clear" w:color="auto" w:fill="FFFFFF" w:themeFill="background1"/>
            <w:vAlign w:val="center"/>
          </w:tcPr>
          <w:p w14:paraId="5C8E5715" w14:textId="77777777" w:rsidR="00144A06" w:rsidRPr="00BE6C7F" w:rsidRDefault="00144A06" w:rsidP="00BE6C7F">
            <w:pPr>
              <w:pStyle w:val="Table-small"/>
              <w:numPr>
                <w:ilvl w:val="0"/>
                <w:numId w:val="86"/>
              </w:numPr>
              <w:rPr>
                <w:lang w:val="en-US"/>
              </w:rPr>
            </w:pPr>
          </w:p>
        </w:tc>
        <w:tc>
          <w:tcPr>
            <w:tcW w:w="4632" w:type="dxa"/>
            <w:gridSpan w:val="3"/>
            <w:shd w:val="clear" w:color="auto" w:fill="FFFFFF" w:themeFill="background1"/>
            <w:vAlign w:val="center"/>
          </w:tcPr>
          <w:p w14:paraId="5BAF9A9E" w14:textId="2DC02C3F" w:rsidR="00144A06" w:rsidRDefault="00144A06" w:rsidP="00FC0057">
            <w:pPr>
              <w:pStyle w:val="Table-small"/>
              <w:cnfStyle w:val="000000100000" w:firstRow="0" w:lastRow="0" w:firstColumn="0" w:lastColumn="0" w:oddVBand="0" w:evenVBand="0" w:oddHBand="1" w:evenHBand="0" w:firstRowFirstColumn="0" w:firstRowLastColumn="0" w:lastRowFirstColumn="0" w:lastRowLastColumn="0"/>
            </w:pPr>
            <w:r>
              <w:t>Connect DMM to gpio_1</w:t>
            </w:r>
          </w:p>
        </w:tc>
        <w:tc>
          <w:tcPr>
            <w:tcW w:w="0" w:type="dxa"/>
            <w:gridSpan w:val="2"/>
            <w:shd w:val="clear" w:color="auto" w:fill="FFFFFF" w:themeFill="background1"/>
            <w:vAlign w:val="center"/>
          </w:tcPr>
          <w:p w14:paraId="7ACB7F01" w14:textId="77777777" w:rsidR="00144A06" w:rsidRDefault="00144A06" w:rsidP="00FC0057">
            <w:pPr>
              <w:pStyle w:val="Table-small"/>
              <w:cnfStyle w:val="000000100000" w:firstRow="0" w:lastRow="0" w:firstColumn="0" w:lastColumn="0" w:oddVBand="0" w:evenVBand="0" w:oddHBand="1" w:evenHBand="0" w:firstRowFirstColumn="0" w:firstRowLastColumn="0" w:lastRowFirstColumn="0" w:lastRowLastColumn="0"/>
            </w:pPr>
          </w:p>
        </w:tc>
        <w:tc>
          <w:tcPr>
            <w:tcW w:w="1084" w:type="dxa"/>
            <w:gridSpan w:val="2"/>
            <w:shd w:val="clear" w:color="auto" w:fill="FFFFFF" w:themeFill="background1"/>
            <w:vAlign w:val="center"/>
          </w:tcPr>
          <w:p w14:paraId="6BD440DF" w14:textId="77777777" w:rsidR="00144A06" w:rsidRDefault="00144A06" w:rsidP="00FC0057">
            <w:pPr>
              <w:pStyle w:val="Table-small"/>
              <w:cnfStyle w:val="000000100000" w:firstRow="0" w:lastRow="0" w:firstColumn="0" w:lastColumn="0" w:oddVBand="0" w:evenVBand="0" w:oddHBand="1" w:evenHBand="0" w:firstRowFirstColumn="0" w:firstRowLastColumn="0" w:lastRowFirstColumn="0" w:lastRowLastColumn="0"/>
            </w:pPr>
          </w:p>
        </w:tc>
      </w:tr>
      <w:tr w:rsidR="004A1225" w:rsidRPr="00D378DA" w14:paraId="554F0E34" w14:textId="77777777" w:rsidTr="00BE6C7F">
        <w:tc>
          <w:tcPr>
            <w:cnfStyle w:val="001000000000" w:firstRow="0" w:lastRow="0" w:firstColumn="1" w:lastColumn="0" w:oddVBand="0" w:evenVBand="0" w:oddHBand="0" w:evenHBand="0" w:firstRowFirstColumn="0" w:firstRowLastColumn="0" w:lastRowFirstColumn="0" w:lastRowLastColumn="0"/>
            <w:tcW w:w="1384" w:type="dxa"/>
            <w:shd w:val="clear" w:color="auto" w:fill="FFFFFF" w:themeFill="background1"/>
            <w:vAlign w:val="center"/>
          </w:tcPr>
          <w:p w14:paraId="38481148" w14:textId="77777777" w:rsidR="00144A06" w:rsidRPr="00271953" w:rsidRDefault="00144A06" w:rsidP="00BE6C7F">
            <w:pPr>
              <w:pStyle w:val="Table-small"/>
              <w:numPr>
                <w:ilvl w:val="0"/>
                <w:numId w:val="86"/>
              </w:numPr>
              <w:rPr>
                <w:lang w:val="fr-BE"/>
              </w:rPr>
            </w:pPr>
          </w:p>
        </w:tc>
        <w:tc>
          <w:tcPr>
            <w:tcW w:w="4632" w:type="dxa"/>
            <w:gridSpan w:val="3"/>
            <w:shd w:val="clear" w:color="auto" w:fill="FFFFFF" w:themeFill="background1"/>
            <w:vAlign w:val="center"/>
          </w:tcPr>
          <w:p w14:paraId="3FCBC156" w14:textId="3FA697B8" w:rsidR="00144A06" w:rsidRDefault="00144A06" w:rsidP="00FC0057">
            <w:pPr>
              <w:pStyle w:val="Table-small"/>
              <w:cnfStyle w:val="000000000000" w:firstRow="0" w:lastRow="0" w:firstColumn="0" w:lastColumn="0" w:oddVBand="0" w:evenVBand="0" w:oddHBand="0" w:evenHBand="0" w:firstRowFirstColumn="0" w:firstRowLastColumn="0" w:lastRowFirstColumn="0" w:lastRowLastColumn="0"/>
            </w:pPr>
            <w:r>
              <w:t>Measure the v_tune voltage with the DMM</w:t>
            </w:r>
          </w:p>
        </w:tc>
        <w:tc>
          <w:tcPr>
            <w:tcW w:w="0" w:type="dxa"/>
            <w:gridSpan w:val="2"/>
            <w:shd w:val="clear" w:color="auto" w:fill="FFFFFF" w:themeFill="background1"/>
            <w:vAlign w:val="center"/>
          </w:tcPr>
          <w:p w14:paraId="06C4D357" w14:textId="77777777" w:rsidR="00144A06" w:rsidRDefault="00144A06" w:rsidP="00FC0057">
            <w:pPr>
              <w:pStyle w:val="Table-small"/>
              <w:cnfStyle w:val="000000000000" w:firstRow="0" w:lastRow="0" w:firstColumn="0" w:lastColumn="0" w:oddVBand="0" w:evenVBand="0" w:oddHBand="0" w:evenHBand="0" w:firstRowFirstColumn="0" w:firstRowLastColumn="0" w:lastRowFirstColumn="0" w:lastRowLastColumn="0"/>
            </w:pPr>
          </w:p>
        </w:tc>
        <w:tc>
          <w:tcPr>
            <w:tcW w:w="1084" w:type="dxa"/>
            <w:gridSpan w:val="2"/>
            <w:shd w:val="clear" w:color="auto" w:fill="FFFFFF" w:themeFill="background1"/>
            <w:vAlign w:val="center"/>
          </w:tcPr>
          <w:p w14:paraId="47EC74F1" w14:textId="77777777" w:rsidR="00144A06" w:rsidRDefault="00144A06" w:rsidP="00FC0057">
            <w:pPr>
              <w:pStyle w:val="Table-small"/>
              <w:cnfStyle w:val="000000000000" w:firstRow="0" w:lastRow="0" w:firstColumn="0" w:lastColumn="0" w:oddVBand="0" w:evenVBand="0" w:oddHBand="0" w:evenHBand="0" w:firstRowFirstColumn="0" w:firstRowLastColumn="0" w:lastRowFirstColumn="0" w:lastRowLastColumn="0"/>
            </w:pPr>
          </w:p>
        </w:tc>
      </w:tr>
      <w:tr w:rsidR="00502EDA" w:rsidRPr="00D378DA" w14:paraId="1635B3AB" w14:textId="77777777" w:rsidTr="008D21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shd w:val="clear" w:color="auto" w:fill="FFFFFF" w:themeFill="background1"/>
            <w:vAlign w:val="center"/>
          </w:tcPr>
          <w:p w14:paraId="1C66FD84" w14:textId="77777777" w:rsidR="00FC0057" w:rsidRPr="00BE6C7F" w:rsidRDefault="00FC0057" w:rsidP="00BE6C7F">
            <w:pPr>
              <w:pStyle w:val="Table-small"/>
              <w:numPr>
                <w:ilvl w:val="0"/>
                <w:numId w:val="86"/>
              </w:numPr>
              <w:rPr>
                <w:lang w:val="en-US"/>
              </w:rPr>
            </w:pPr>
          </w:p>
        </w:tc>
        <w:tc>
          <w:tcPr>
            <w:tcW w:w="4632" w:type="dxa"/>
            <w:gridSpan w:val="3"/>
            <w:shd w:val="clear" w:color="auto" w:fill="FFFFFF" w:themeFill="background1"/>
            <w:vAlign w:val="center"/>
          </w:tcPr>
          <w:p w14:paraId="361882B3" w14:textId="6EAF3B7A" w:rsidR="00FC0057" w:rsidDel="00FC0057" w:rsidRDefault="00FC0057" w:rsidP="00FC0057">
            <w:pPr>
              <w:pStyle w:val="Table-small"/>
              <w:cnfStyle w:val="000000100000" w:firstRow="0" w:lastRow="0" w:firstColumn="0" w:lastColumn="0" w:oddVBand="0" w:evenVBand="0" w:oddHBand="1" w:evenHBand="0" w:firstRowFirstColumn="0" w:firstRowLastColumn="0" w:lastRowFirstColumn="0" w:lastRowLastColumn="0"/>
            </w:pPr>
            <w:r>
              <w:t>Connect ldiv_out_tst on test mux on gpio_2</w:t>
            </w:r>
          </w:p>
        </w:tc>
        <w:tc>
          <w:tcPr>
            <w:tcW w:w="0" w:type="dxa"/>
            <w:gridSpan w:val="2"/>
            <w:shd w:val="clear" w:color="auto" w:fill="FFFFFF" w:themeFill="background1"/>
            <w:vAlign w:val="center"/>
          </w:tcPr>
          <w:p w14:paraId="655AED62" w14:textId="77777777" w:rsidR="00FC0057" w:rsidRDefault="00FC0057" w:rsidP="00FC0057">
            <w:pPr>
              <w:pStyle w:val="Table-small"/>
              <w:cnfStyle w:val="000000100000" w:firstRow="0" w:lastRow="0" w:firstColumn="0" w:lastColumn="0" w:oddVBand="0" w:evenVBand="0" w:oddHBand="1" w:evenHBand="0" w:firstRowFirstColumn="0" w:firstRowLastColumn="0" w:lastRowFirstColumn="0" w:lastRowLastColumn="0"/>
            </w:pPr>
          </w:p>
        </w:tc>
        <w:tc>
          <w:tcPr>
            <w:tcW w:w="1084" w:type="dxa"/>
            <w:gridSpan w:val="2"/>
            <w:shd w:val="clear" w:color="auto" w:fill="FFFFFF" w:themeFill="background1"/>
            <w:vAlign w:val="center"/>
          </w:tcPr>
          <w:p w14:paraId="6C51B911" w14:textId="77777777" w:rsidR="00FC0057" w:rsidRDefault="00FC0057" w:rsidP="00FC0057">
            <w:pPr>
              <w:pStyle w:val="Table-small"/>
              <w:cnfStyle w:val="000000100000" w:firstRow="0" w:lastRow="0" w:firstColumn="0" w:lastColumn="0" w:oddVBand="0" w:evenVBand="0" w:oddHBand="1" w:evenHBand="0" w:firstRowFirstColumn="0" w:firstRowLastColumn="0" w:lastRowFirstColumn="0" w:lastRowLastColumn="0"/>
            </w:pPr>
          </w:p>
        </w:tc>
      </w:tr>
      <w:tr w:rsidR="00502EDA" w:rsidRPr="00D378DA" w14:paraId="2C0F8B11" w14:textId="77777777" w:rsidTr="008D21F9">
        <w:tc>
          <w:tcPr>
            <w:cnfStyle w:val="001000000000" w:firstRow="0" w:lastRow="0" w:firstColumn="1" w:lastColumn="0" w:oddVBand="0" w:evenVBand="0" w:oddHBand="0" w:evenHBand="0" w:firstRowFirstColumn="0" w:firstRowLastColumn="0" w:lastRowFirstColumn="0" w:lastRowLastColumn="0"/>
            <w:tcW w:w="1384" w:type="dxa"/>
            <w:shd w:val="clear" w:color="auto" w:fill="FFFFFF" w:themeFill="background1"/>
            <w:vAlign w:val="center"/>
          </w:tcPr>
          <w:p w14:paraId="40F0195E" w14:textId="4494AB85" w:rsidR="00C163CD" w:rsidRPr="00D378DA" w:rsidRDefault="00C163CD" w:rsidP="00BE6C7F">
            <w:pPr>
              <w:pStyle w:val="Table-small"/>
              <w:numPr>
                <w:ilvl w:val="0"/>
                <w:numId w:val="86"/>
              </w:numPr>
              <w:rPr>
                <w:rFonts w:cstheme="minorHAnsi"/>
                <w:b w:val="0"/>
                <w:bCs w:val="0"/>
                <w:szCs w:val="20"/>
              </w:rPr>
            </w:pPr>
            <w:r>
              <w:t> </w:t>
            </w:r>
          </w:p>
        </w:tc>
        <w:tc>
          <w:tcPr>
            <w:tcW w:w="4632" w:type="dxa"/>
            <w:gridSpan w:val="3"/>
            <w:shd w:val="clear" w:color="auto" w:fill="FFFFFF" w:themeFill="background1"/>
            <w:vAlign w:val="center"/>
          </w:tcPr>
          <w:p w14:paraId="5609F2B4" w14:textId="787B2F00" w:rsidR="00C163CD" w:rsidRDefault="00C163CD" w:rsidP="00C163C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Connect scope to gpio_2</w:t>
            </w:r>
          </w:p>
        </w:tc>
        <w:tc>
          <w:tcPr>
            <w:tcW w:w="0" w:type="dxa"/>
            <w:gridSpan w:val="2"/>
            <w:shd w:val="clear" w:color="auto" w:fill="FFFFFF" w:themeFill="background1"/>
            <w:vAlign w:val="center"/>
          </w:tcPr>
          <w:p w14:paraId="56B0CF23" w14:textId="28C70D96" w:rsidR="00C163CD" w:rsidRPr="00D378DA" w:rsidRDefault="00C163CD" w:rsidP="00C163C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1084" w:type="dxa"/>
            <w:gridSpan w:val="2"/>
            <w:shd w:val="clear" w:color="auto" w:fill="FFFFFF" w:themeFill="background1"/>
            <w:vAlign w:val="center"/>
          </w:tcPr>
          <w:p w14:paraId="58075332" w14:textId="7760ED42" w:rsidR="00C163CD" w:rsidRPr="00D378DA" w:rsidRDefault="00C163CD" w:rsidP="00C163C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502EDA" w:rsidRPr="00D378DA" w14:paraId="03F9699B" w14:textId="77777777" w:rsidTr="008D21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shd w:val="clear" w:color="auto" w:fill="FFFFFF" w:themeFill="background1"/>
            <w:vAlign w:val="center"/>
          </w:tcPr>
          <w:p w14:paraId="1ADD051D" w14:textId="6CBFAD97" w:rsidR="00C163CD" w:rsidRPr="00D378DA" w:rsidRDefault="00C163CD" w:rsidP="00BE6C7F">
            <w:pPr>
              <w:pStyle w:val="Table-small"/>
              <w:numPr>
                <w:ilvl w:val="0"/>
                <w:numId w:val="86"/>
              </w:numPr>
              <w:rPr>
                <w:rFonts w:cstheme="minorHAnsi"/>
                <w:b w:val="0"/>
                <w:bCs w:val="0"/>
                <w:szCs w:val="20"/>
              </w:rPr>
            </w:pPr>
            <w:r>
              <w:t> </w:t>
            </w:r>
          </w:p>
        </w:tc>
        <w:tc>
          <w:tcPr>
            <w:tcW w:w="4632" w:type="dxa"/>
            <w:gridSpan w:val="3"/>
            <w:shd w:val="clear" w:color="auto" w:fill="FFFFFF" w:themeFill="background1"/>
            <w:vAlign w:val="center"/>
          </w:tcPr>
          <w:p w14:paraId="2C19DED0" w14:textId="5C7AFEE7" w:rsidR="00C163CD" w:rsidRDefault="00C163CD" w:rsidP="00C163C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Measure the ldiv output frequency with the scope</w:t>
            </w:r>
          </w:p>
        </w:tc>
        <w:tc>
          <w:tcPr>
            <w:tcW w:w="0" w:type="dxa"/>
            <w:gridSpan w:val="2"/>
            <w:shd w:val="clear" w:color="auto" w:fill="FFFFFF" w:themeFill="background1"/>
            <w:vAlign w:val="center"/>
          </w:tcPr>
          <w:p w14:paraId="77858AA8" w14:textId="7591BC8E" w:rsidR="00C163CD" w:rsidRPr="00D378DA" w:rsidRDefault="00C163CD" w:rsidP="00C163C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channel.measure.counter</w:t>
            </w:r>
          </w:p>
        </w:tc>
        <w:tc>
          <w:tcPr>
            <w:tcW w:w="1084" w:type="dxa"/>
            <w:gridSpan w:val="2"/>
            <w:shd w:val="clear" w:color="auto" w:fill="FFFFFF" w:themeFill="background1"/>
            <w:vAlign w:val="center"/>
          </w:tcPr>
          <w:p w14:paraId="5925389B" w14:textId="72FB8F37" w:rsidR="00C163CD" w:rsidRPr="00D378DA" w:rsidRDefault="00C163CD" w:rsidP="00C163C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502EDA" w:rsidRPr="00D378DA" w14:paraId="199F21F7" w14:textId="77777777" w:rsidTr="008D21F9">
        <w:tc>
          <w:tcPr>
            <w:cnfStyle w:val="001000000000" w:firstRow="0" w:lastRow="0" w:firstColumn="1" w:lastColumn="0" w:oddVBand="0" w:evenVBand="0" w:oddHBand="0" w:evenHBand="0" w:firstRowFirstColumn="0" w:firstRowLastColumn="0" w:lastRowFirstColumn="0" w:lastRowLastColumn="0"/>
            <w:tcW w:w="1384" w:type="dxa"/>
            <w:shd w:val="clear" w:color="auto" w:fill="FFFFFF" w:themeFill="background1"/>
            <w:vAlign w:val="center"/>
          </w:tcPr>
          <w:p w14:paraId="0798E325" w14:textId="77777777" w:rsidR="00C163CD" w:rsidRDefault="00C163CD" w:rsidP="00BE6C7F">
            <w:pPr>
              <w:pStyle w:val="Table-small"/>
              <w:numPr>
                <w:ilvl w:val="0"/>
                <w:numId w:val="86"/>
              </w:numPr>
            </w:pPr>
          </w:p>
        </w:tc>
        <w:tc>
          <w:tcPr>
            <w:tcW w:w="4632" w:type="dxa"/>
            <w:gridSpan w:val="3"/>
            <w:shd w:val="clear" w:color="auto" w:fill="FFFFFF" w:themeFill="background1"/>
            <w:vAlign w:val="center"/>
          </w:tcPr>
          <w:p w14:paraId="0F4EAA62" w14:textId="5B5969F4" w:rsidR="00C163CD" w:rsidRDefault="00C163CD" w:rsidP="00C163CD">
            <w:pPr>
              <w:pStyle w:val="Table-small"/>
              <w:cnfStyle w:val="000000000000" w:firstRow="0" w:lastRow="0" w:firstColumn="0" w:lastColumn="0" w:oddVBand="0" w:evenVBand="0" w:oddHBand="0" w:evenHBand="0" w:firstRowFirstColumn="0" w:firstRowLastColumn="0" w:lastRowFirstColumn="0" w:lastRowLastColumn="0"/>
            </w:pPr>
            <w:r>
              <w:t>Read PLL Lock bits</w:t>
            </w:r>
          </w:p>
        </w:tc>
        <w:tc>
          <w:tcPr>
            <w:tcW w:w="0" w:type="dxa"/>
            <w:gridSpan w:val="2"/>
            <w:shd w:val="clear" w:color="auto" w:fill="FFFFFF" w:themeFill="background1"/>
            <w:vAlign w:val="center"/>
          </w:tcPr>
          <w:p w14:paraId="57EB1DF5" w14:textId="57AB458A" w:rsidR="00C163CD" w:rsidRDefault="00C163CD" w:rsidP="00C163CD">
            <w:pPr>
              <w:pStyle w:val="Table-small"/>
              <w:cnfStyle w:val="000000000000" w:firstRow="0" w:lastRow="0" w:firstColumn="0" w:lastColumn="0" w:oddVBand="0" w:evenVBand="0" w:oddHBand="0" w:evenHBand="0" w:firstRowFirstColumn="0" w:firstRowLastColumn="0" w:lastRowFirstColumn="0" w:lastRowLastColumn="0"/>
            </w:pPr>
            <w:r w:rsidRPr="00D71ACC">
              <w:t>Analog_ct_lock_bits</w:t>
            </w:r>
          </w:p>
        </w:tc>
        <w:tc>
          <w:tcPr>
            <w:tcW w:w="1084" w:type="dxa"/>
            <w:gridSpan w:val="2"/>
            <w:shd w:val="clear" w:color="auto" w:fill="FFFFFF" w:themeFill="background1"/>
            <w:vAlign w:val="center"/>
          </w:tcPr>
          <w:p w14:paraId="71E92E38" w14:textId="77777777" w:rsidR="00C163CD" w:rsidRDefault="00C163CD" w:rsidP="00C163CD">
            <w:pPr>
              <w:pStyle w:val="Table-small"/>
              <w:cnfStyle w:val="000000000000" w:firstRow="0" w:lastRow="0" w:firstColumn="0" w:lastColumn="0" w:oddVBand="0" w:evenVBand="0" w:oddHBand="0" w:evenHBand="0" w:firstRowFirstColumn="0" w:firstRowLastColumn="0" w:lastRowFirstColumn="0" w:lastRowLastColumn="0"/>
            </w:pPr>
          </w:p>
        </w:tc>
      </w:tr>
      <w:tr w:rsidR="00502EDA" w:rsidRPr="00D378DA" w14:paraId="7BF28AC5" w14:textId="77777777" w:rsidTr="008D21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shd w:val="clear" w:color="auto" w:fill="FFFFFF" w:themeFill="background1"/>
            <w:vAlign w:val="center"/>
          </w:tcPr>
          <w:p w14:paraId="4164187D" w14:textId="77777777" w:rsidR="00C163CD" w:rsidRDefault="00C163CD" w:rsidP="00BE6C7F">
            <w:pPr>
              <w:pStyle w:val="Table-small"/>
              <w:numPr>
                <w:ilvl w:val="0"/>
                <w:numId w:val="86"/>
              </w:numPr>
            </w:pPr>
          </w:p>
        </w:tc>
        <w:tc>
          <w:tcPr>
            <w:tcW w:w="4632" w:type="dxa"/>
            <w:gridSpan w:val="3"/>
            <w:shd w:val="clear" w:color="auto" w:fill="FFFFFF" w:themeFill="background1"/>
            <w:vAlign w:val="center"/>
          </w:tcPr>
          <w:p w14:paraId="380C404A" w14:textId="318593D7" w:rsidR="00C163CD" w:rsidRDefault="00C163CD" w:rsidP="00C163CD">
            <w:pPr>
              <w:pStyle w:val="Table-small"/>
              <w:cnfStyle w:val="000000100000" w:firstRow="0" w:lastRow="0" w:firstColumn="0" w:lastColumn="0" w:oddVBand="0" w:evenVBand="0" w:oddHBand="1" w:evenHBand="0" w:firstRowFirstColumn="0" w:firstRowLastColumn="0" w:lastRowFirstColumn="0" w:lastRowLastColumn="0"/>
            </w:pPr>
            <w:r>
              <w:t>Read coarse tune cap bank setting</w:t>
            </w:r>
          </w:p>
        </w:tc>
        <w:tc>
          <w:tcPr>
            <w:tcW w:w="0" w:type="dxa"/>
            <w:gridSpan w:val="2"/>
            <w:shd w:val="clear" w:color="auto" w:fill="FFFFFF" w:themeFill="background1"/>
            <w:vAlign w:val="center"/>
          </w:tcPr>
          <w:p w14:paraId="490B184C" w14:textId="738B65C4" w:rsidR="00C163CD" w:rsidRDefault="00C163CD" w:rsidP="00C163CD">
            <w:pPr>
              <w:pStyle w:val="Table-small"/>
              <w:cnfStyle w:val="000000100000" w:firstRow="0" w:lastRow="0" w:firstColumn="0" w:lastColumn="0" w:oddVBand="0" w:evenVBand="0" w:oddHBand="1" w:evenHBand="0" w:firstRowFirstColumn="0" w:firstRowLastColumn="0" w:lastRowFirstColumn="0" w:lastRowLastColumn="0"/>
            </w:pPr>
            <w:r w:rsidRPr="00D71ACC">
              <w:t>Analog_ct_test_val</w:t>
            </w:r>
          </w:p>
        </w:tc>
        <w:tc>
          <w:tcPr>
            <w:tcW w:w="1084" w:type="dxa"/>
            <w:gridSpan w:val="2"/>
            <w:shd w:val="clear" w:color="auto" w:fill="FFFFFF" w:themeFill="background1"/>
            <w:vAlign w:val="center"/>
          </w:tcPr>
          <w:p w14:paraId="49AFE50A" w14:textId="77777777" w:rsidR="00C163CD" w:rsidRDefault="00C163CD" w:rsidP="00C163CD">
            <w:pPr>
              <w:pStyle w:val="Table-small"/>
              <w:cnfStyle w:val="000000100000" w:firstRow="0" w:lastRow="0" w:firstColumn="0" w:lastColumn="0" w:oddVBand="0" w:evenVBand="0" w:oddHBand="1" w:evenHBand="0" w:firstRowFirstColumn="0" w:firstRowLastColumn="0" w:lastRowFirstColumn="0" w:lastRowLastColumn="0"/>
            </w:pPr>
          </w:p>
        </w:tc>
      </w:tr>
      <w:tr w:rsidR="00502EDA" w:rsidRPr="00D378DA" w14:paraId="7D22403B" w14:textId="77777777" w:rsidTr="008D21F9">
        <w:tc>
          <w:tcPr>
            <w:cnfStyle w:val="001000000000" w:firstRow="0" w:lastRow="0" w:firstColumn="1" w:lastColumn="0" w:oddVBand="0" w:evenVBand="0" w:oddHBand="0" w:evenHBand="0" w:firstRowFirstColumn="0" w:firstRowLastColumn="0" w:lastRowFirstColumn="0" w:lastRowLastColumn="0"/>
            <w:tcW w:w="1384" w:type="dxa"/>
            <w:shd w:val="clear" w:color="auto" w:fill="FFFFFF" w:themeFill="background1"/>
            <w:vAlign w:val="center"/>
          </w:tcPr>
          <w:p w14:paraId="46CF0C37" w14:textId="21F6E198" w:rsidR="00C163CD" w:rsidRPr="00D378DA" w:rsidRDefault="00C163CD" w:rsidP="00BE6C7F">
            <w:pPr>
              <w:pStyle w:val="Table-small"/>
              <w:numPr>
                <w:ilvl w:val="0"/>
                <w:numId w:val="86"/>
              </w:numPr>
              <w:rPr>
                <w:rFonts w:cstheme="minorHAnsi"/>
                <w:b w:val="0"/>
                <w:bCs w:val="0"/>
                <w:szCs w:val="20"/>
              </w:rPr>
            </w:pPr>
            <w:r>
              <w:t> </w:t>
            </w:r>
          </w:p>
        </w:tc>
        <w:tc>
          <w:tcPr>
            <w:tcW w:w="4632" w:type="dxa"/>
            <w:gridSpan w:val="3"/>
            <w:shd w:val="clear" w:color="auto" w:fill="FFFFFF" w:themeFill="background1"/>
            <w:vAlign w:val="center"/>
          </w:tcPr>
          <w:p w14:paraId="10146882" w14:textId="0C3C8C43" w:rsidR="00C163CD" w:rsidRDefault="00C163CD" w:rsidP="00C163C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Disconnect scope from DUT</w:t>
            </w:r>
          </w:p>
        </w:tc>
        <w:tc>
          <w:tcPr>
            <w:tcW w:w="0" w:type="dxa"/>
            <w:gridSpan w:val="2"/>
            <w:shd w:val="clear" w:color="auto" w:fill="FFFFFF" w:themeFill="background1"/>
            <w:vAlign w:val="center"/>
          </w:tcPr>
          <w:p w14:paraId="79FA047C" w14:textId="09DD916D" w:rsidR="00C163CD" w:rsidRPr="00D378DA" w:rsidRDefault="00C163CD" w:rsidP="00C163C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1084" w:type="dxa"/>
            <w:gridSpan w:val="2"/>
            <w:shd w:val="clear" w:color="auto" w:fill="FFFFFF" w:themeFill="background1"/>
            <w:vAlign w:val="center"/>
          </w:tcPr>
          <w:p w14:paraId="078B1145" w14:textId="1420C716" w:rsidR="00C163CD" w:rsidRPr="00D378DA" w:rsidRDefault="00C163CD" w:rsidP="00C163C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502EDA" w:rsidRPr="00D378DA" w14:paraId="374225FC" w14:textId="77777777" w:rsidTr="008D21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shd w:val="clear" w:color="auto" w:fill="FFFFFF" w:themeFill="background1"/>
            <w:vAlign w:val="center"/>
          </w:tcPr>
          <w:p w14:paraId="2607122B" w14:textId="48824B38" w:rsidR="00C163CD" w:rsidRPr="00D378DA" w:rsidRDefault="00C163CD" w:rsidP="00BE6C7F">
            <w:pPr>
              <w:pStyle w:val="Table-small"/>
              <w:numPr>
                <w:ilvl w:val="0"/>
                <w:numId w:val="86"/>
              </w:numPr>
              <w:rPr>
                <w:rFonts w:cstheme="minorHAnsi"/>
                <w:b w:val="0"/>
                <w:bCs w:val="0"/>
                <w:szCs w:val="20"/>
              </w:rPr>
            </w:pPr>
            <w:r>
              <w:t> </w:t>
            </w:r>
          </w:p>
        </w:tc>
        <w:tc>
          <w:tcPr>
            <w:tcW w:w="4632" w:type="dxa"/>
            <w:gridSpan w:val="3"/>
            <w:shd w:val="clear" w:color="auto" w:fill="FFFFFF" w:themeFill="background1"/>
            <w:vAlign w:val="center"/>
          </w:tcPr>
          <w:p w14:paraId="7850C379" w14:textId="2B63C000" w:rsidR="00C163CD" w:rsidRDefault="00C163CD" w:rsidP="00C163C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Disconnect SMU from DUT</w:t>
            </w:r>
          </w:p>
        </w:tc>
        <w:tc>
          <w:tcPr>
            <w:tcW w:w="0" w:type="dxa"/>
            <w:gridSpan w:val="2"/>
            <w:shd w:val="clear" w:color="auto" w:fill="FFFFFF" w:themeFill="background1"/>
            <w:vAlign w:val="center"/>
          </w:tcPr>
          <w:p w14:paraId="4D680094" w14:textId="2CC991F9" w:rsidR="00C163CD" w:rsidRPr="00D378DA" w:rsidRDefault="00C163CD" w:rsidP="00C163C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1084" w:type="dxa"/>
            <w:gridSpan w:val="2"/>
            <w:shd w:val="clear" w:color="auto" w:fill="FFFFFF" w:themeFill="background1"/>
            <w:vAlign w:val="center"/>
          </w:tcPr>
          <w:p w14:paraId="29EAFEEA" w14:textId="4BF1CC5B" w:rsidR="00C163CD" w:rsidRPr="00D378DA" w:rsidRDefault="00C163CD" w:rsidP="00C163C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C163CD" w:rsidRPr="00D378DA" w14:paraId="7913144D"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514E4E" w:themeFill="accent3" w:themeFillShade="BF"/>
          </w:tcPr>
          <w:p w14:paraId="6EF6471D" w14:textId="77777777" w:rsidR="00C163CD" w:rsidRPr="00D378DA" w:rsidRDefault="00C163CD" w:rsidP="00C163CD">
            <w:pPr>
              <w:pStyle w:val="Table-small"/>
              <w:rPr>
                <w:rFonts w:cstheme="minorHAnsi"/>
                <w:szCs w:val="20"/>
              </w:rPr>
            </w:pPr>
            <w:r>
              <w:rPr>
                <w:rFonts w:cstheme="minorHAnsi"/>
                <w:color w:val="FFFFFF" w:themeColor="background1"/>
                <w:sz w:val="22"/>
                <w:szCs w:val="22"/>
              </w:rPr>
              <w:t>Notes</w:t>
            </w:r>
          </w:p>
        </w:tc>
      </w:tr>
      <w:tr w:rsidR="00C163CD" w:rsidRPr="00D378DA" w14:paraId="259ACFBD"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FFFFFF" w:themeFill="background1"/>
          </w:tcPr>
          <w:p w14:paraId="6BFEB60C" w14:textId="77777777" w:rsidR="00C163CD" w:rsidRPr="001E52D1" w:rsidRDefault="00C163CD" w:rsidP="00C163CD">
            <w:pPr>
              <w:pStyle w:val="Table-small"/>
              <w:rPr>
                <w:rFonts w:cstheme="minorHAnsi"/>
                <w:szCs w:val="20"/>
              </w:rPr>
            </w:pPr>
          </w:p>
        </w:tc>
      </w:tr>
      <w:tr w:rsidR="00C163CD" w:rsidRPr="00D378DA" w14:paraId="569DD2F3"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8"/>
            <w:shd w:val="clear" w:color="auto" w:fill="514E4E" w:themeFill="accent3" w:themeFillShade="BF"/>
          </w:tcPr>
          <w:p w14:paraId="3F20565C" w14:textId="77777777" w:rsidR="00C163CD" w:rsidRPr="00D378DA" w:rsidRDefault="00C163CD" w:rsidP="00C163CD">
            <w:pPr>
              <w:pStyle w:val="Table-small"/>
              <w:rPr>
                <w:rFonts w:cstheme="minorHAnsi"/>
                <w:b w:val="0"/>
                <w:bCs w:val="0"/>
                <w:szCs w:val="20"/>
              </w:rPr>
            </w:pPr>
            <w:r>
              <w:rPr>
                <w:rFonts w:cstheme="minorHAnsi"/>
                <w:color w:val="FFFFFF" w:themeColor="background1"/>
                <w:sz w:val="22"/>
                <w:szCs w:val="22"/>
              </w:rPr>
              <w:t xml:space="preserve">Test parameters and acceptance criteria </w:t>
            </w:r>
          </w:p>
        </w:tc>
      </w:tr>
      <w:tr w:rsidR="004A1225" w:rsidRPr="00D378DA" w14:paraId="7E920869"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shd w:val="clear" w:color="auto" w:fill="C5C2C2" w:themeFill="accent3" w:themeFillTint="66"/>
          </w:tcPr>
          <w:p w14:paraId="7FB291B6" w14:textId="77777777" w:rsidR="00C163CD" w:rsidRPr="00836085" w:rsidRDefault="00C163CD" w:rsidP="00C163CD">
            <w:pPr>
              <w:pStyle w:val="Table-small"/>
              <w:rPr>
                <w:rFonts w:cstheme="minorHAnsi"/>
                <w:szCs w:val="20"/>
              </w:rPr>
            </w:pPr>
            <w:r w:rsidRPr="00836085">
              <w:rPr>
                <w:rFonts w:cstheme="minorHAnsi"/>
                <w:sz w:val="22"/>
                <w:szCs w:val="22"/>
              </w:rPr>
              <w:t xml:space="preserve">ID </w:t>
            </w:r>
          </w:p>
        </w:tc>
        <w:tc>
          <w:tcPr>
            <w:tcW w:w="3696" w:type="dxa"/>
            <w:shd w:val="clear" w:color="auto" w:fill="C5C2C2" w:themeFill="accent3" w:themeFillTint="66"/>
          </w:tcPr>
          <w:p w14:paraId="008CE05E" w14:textId="77777777" w:rsidR="00C163CD" w:rsidRPr="00836085" w:rsidRDefault="00C163CD" w:rsidP="00C163CD">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836085">
              <w:rPr>
                <w:rFonts w:cstheme="minorHAnsi"/>
                <w:b/>
                <w:bCs/>
                <w:sz w:val="22"/>
                <w:szCs w:val="22"/>
              </w:rPr>
              <w:t>Name</w:t>
            </w:r>
          </w:p>
        </w:tc>
        <w:tc>
          <w:tcPr>
            <w:tcW w:w="928" w:type="dxa"/>
            <w:shd w:val="clear" w:color="auto" w:fill="C5C2C2" w:themeFill="accent3" w:themeFillTint="66"/>
          </w:tcPr>
          <w:p w14:paraId="37882355" w14:textId="77777777" w:rsidR="00C163CD" w:rsidRPr="00836085" w:rsidRDefault="00C163CD" w:rsidP="00C163CD">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836085">
              <w:rPr>
                <w:rFonts w:cstheme="minorHAnsi"/>
                <w:b/>
                <w:bCs/>
                <w:sz w:val="22"/>
                <w:szCs w:val="22"/>
              </w:rPr>
              <w:t>Unit</w:t>
            </w:r>
          </w:p>
        </w:tc>
        <w:tc>
          <w:tcPr>
            <w:tcW w:w="1873" w:type="dxa"/>
            <w:gridSpan w:val="2"/>
            <w:shd w:val="clear" w:color="auto" w:fill="C5C2C2" w:themeFill="accent3" w:themeFillTint="66"/>
          </w:tcPr>
          <w:p w14:paraId="7CC03BA8" w14:textId="77777777" w:rsidR="00C163CD" w:rsidRPr="00836085" w:rsidRDefault="00C163CD" w:rsidP="00C163CD">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836085">
              <w:rPr>
                <w:rFonts w:cstheme="minorHAnsi"/>
                <w:b/>
                <w:bCs/>
                <w:sz w:val="22"/>
                <w:szCs w:val="22"/>
              </w:rPr>
              <w:t>LTL</w:t>
            </w:r>
          </w:p>
        </w:tc>
        <w:tc>
          <w:tcPr>
            <w:tcW w:w="891" w:type="dxa"/>
            <w:gridSpan w:val="2"/>
            <w:shd w:val="clear" w:color="auto" w:fill="C5C2C2" w:themeFill="accent3" w:themeFillTint="66"/>
          </w:tcPr>
          <w:p w14:paraId="75BDA825" w14:textId="77777777" w:rsidR="00C163CD" w:rsidRPr="00836085" w:rsidRDefault="00C163CD" w:rsidP="00C163CD">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836085">
              <w:rPr>
                <w:rFonts w:cstheme="minorHAnsi"/>
                <w:b/>
                <w:bCs/>
                <w:sz w:val="22"/>
                <w:szCs w:val="22"/>
              </w:rPr>
              <w:t>Typ</w:t>
            </w:r>
          </w:p>
        </w:tc>
        <w:tc>
          <w:tcPr>
            <w:tcW w:w="857" w:type="dxa"/>
            <w:shd w:val="clear" w:color="auto" w:fill="C5C2C2" w:themeFill="accent3" w:themeFillTint="66"/>
          </w:tcPr>
          <w:p w14:paraId="07E8870F" w14:textId="77777777" w:rsidR="00C163CD" w:rsidRPr="00836085" w:rsidRDefault="00C163CD" w:rsidP="00C163CD">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836085">
              <w:rPr>
                <w:rFonts w:cstheme="minorHAnsi"/>
                <w:b/>
                <w:bCs/>
                <w:sz w:val="22"/>
                <w:szCs w:val="22"/>
              </w:rPr>
              <w:t>UTL</w:t>
            </w:r>
          </w:p>
        </w:tc>
      </w:tr>
      <w:tr w:rsidR="004A1225" w:rsidRPr="00D378DA" w14:paraId="52253BE5" w14:textId="77777777" w:rsidTr="00BE6C7F">
        <w:tc>
          <w:tcPr>
            <w:cnfStyle w:val="001000000000" w:firstRow="0" w:lastRow="0" w:firstColumn="1" w:lastColumn="0" w:oddVBand="0" w:evenVBand="0" w:oddHBand="0" w:evenHBand="0" w:firstRowFirstColumn="0" w:firstRowLastColumn="0" w:lastRowFirstColumn="0" w:lastRowLastColumn="0"/>
            <w:tcW w:w="1384" w:type="dxa"/>
            <w:shd w:val="clear" w:color="auto" w:fill="FFFFFF" w:themeFill="background1"/>
          </w:tcPr>
          <w:p w14:paraId="4359ACAA" w14:textId="60F0C164" w:rsidR="00243772" w:rsidRPr="009C5E6B" w:rsidRDefault="00243772" w:rsidP="00243772">
            <w:pPr>
              <w:pStyle w:val="Table-small"/>
              <w:rPr>
                <w:rFonts w:cstheme="minorHAnsi"/>
                <w:b w:val="0"/>
                <w:bCs w:val="0"/>
                <w:szCs w:val="20"/>
              </w:rPr>
            </w:pPr>
            <w:r>
              <w:rPr>
                <w:rFonts w:cstheme="minorHAnsi"/>
                <w:b w:val="0"/>
                <w:bCs w:val="0"/>
                <w:szCs w:val="20"/>
              </w:rPr>
              <w:lastRenderedPageBreak/>
              <w:t>M0139</w:t>
            </w:r>
          </w:p>
        </w:tc>
        <w:tc>
          <w:tcPr>
            <w:tcW w:w="3696" w:type="dxa"/>
            <w:shd w:val="clear" w:color="auto" w:fill="FFFFFF" w:themeFill="background1"/>
          </w:tcPr>
          <w:p w14:paraId="6241CDCC" w14:textId="029BF47B" w:rsidR="00243772" w:rsidRPr="004B477B" w:rsidRDefault="00243772" w:rsidP="00243772">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fr-BE"/>
              </w:rPr>
            </w:pPr>
            <w:r w:rsidRPr="00554CC0">
              <w:t>T0015_M0139_ldiv_frequency</w:t>
            </w:r>
          </w:p>
        </w:tc>
        <w:tc>
          <w:tcPr>
            <w:tcW w:w="928" w:type="dxa"/>
            <w:shd w:val="clear" w:color="auto" w:fill="FFFFFF" w:themeFill="background1"/>
          </w:tcPr>
          <w:p w14:paraId="1180F55C" w14:textId="33FECCFB" w:rsidR="00243772" w:rsidRPr="009C5E6B" w:rsidRDefault="00243772" w:rsidP="00243772">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MHz</w:t>
            </w:r>
          </w:p>
        </w:tc>
        <w:tc>
          <w:tcPr>
            <w:tcW w:w="1873" w:type="dxa"/>
            <w:gridSpan w:val="2"/>
            <w:shd w:val="clear" w:color="auto" w:fill="FFFFFF" w:themeFill="background1"/>
          </w:tcPr>
          <w:p w14:paraId="1B5193A1" w14:textId="77777777" w:rsidR="00243772" w:rsidRPr="009C5E6B" w:rsidRDefault="00243772" w:rsidP="00243772">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891" w:type="dxa"/>
            <w:gridSpan w:val="2"/>
            <w:shd w:val="clear" w:color="auto" w:fill="FFFFFF" w:themeFill="background1"/>
          </w:tcPr>
          <w:p w14:paraId="23994CB9" w14:textId="4B3C2571" w:rsidR="00243772" w:rsidRPr="009C5E6B" w:rsidRDefault="00243772" w:rsidP="00243772">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10</w:t>
            </w:r>
          </w:p>
        </w:tc>
        <w:tc>
          <w:tcPr>
            <w:tcW w:w="857" w:type="dxa"/>
            <w:shd w:val="clear" w:color="auto" w:fill="FFFFFF" w:themeFill="background1"/>
          </w:tcPr>
          <w:p w14:paraId="4B2128C0" w14:textId="77777777" w:rsidR="00243772" w:rsidRPr="009C5E6B" w:rsidRDefault="00243772" w:rsidP="00243772">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4A1225" w:rsidRPr="00D378DA" w14:paraId="2FF7D670"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shd w:val="clear" w:color="auto" w:fill="FFFFFF" w:themeFill="background1"/>
          </w:tcPr>
          <w:p w14:paraId="75433155" w14:textId="54D564EC" w:rsidR="00243772" w:rsidRPr="00BE6C7F" w:rsidRDefault="00243772" w:rsidP="00243772">
            <w:pPr>
              <w:pStyle w:val="Table-small"/>
              <w:rPr>
                <w:b w:val="0"/>
                <w:bCs w:val="0"/>
              </w:rPr>
            </w:pPr>
            <w:r w:rsidRPr="00243772">
              <w:t>M0140</w:t>
            </w:r>
          </w:p>
        </w:tc>
        <w:tc>
          <w:tcPr>
            <w:tcW w:w="3696" w:type="dxa"/>
            <w:shd w:val="clear" w:color="auto" w:fill="FFFFFF" w:themeFill="background1"/>
          </w:tcPr>
          <w:p w14:paraId="2DC87C98" w14:textId="510A78CD" w:rsidR="00243772" w:rsidRDefault="00243772" w:rsidP="0024377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r w:rsidRPr="00554CC0">
              <w:t>T0015_M0140_v_tune</w:t>
            </w:r>
          </w:p>
        </w:tc>
        <w:tc>
          <w:tcPr>
            <w:tcW w:w="928" w:type="dxa"/>
            <w:shd w:val="clear" w:color="auto" w:fill="FFFFFF" w:themeFill="background1"/>
          </w:tcPr>
          <w:p w14:paraId="7F60B0A7" w14:textId="19C9231F" w:rsidR="00243772" w:rsidRDefault="00243772" w:rsidP="0024377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mV</w:t>
            </w:r>
          </w:p>
        </w:tc>
        <w:tc>
          <w:tcPr>
            <w:tcW w:w="1873" w:type="dxa"/>
            <w:gridSpan w:val="2"/>
            <w:shd w:val="clear" w:color="auto" w:fill="FFFFFF" w:themeFill="background1"/>
          </w:tcPr>
          <w:p w14:paraId="3B65E3EA" w14:textId="77777777" w:rsidR="00243772" w:rsidRPr="009C5E6B" w:rsidRDefault="00243772" w:rsidP="0024377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891" w:type="dxa"/>
            <w:gridSpan w:val="2"/>
            <w:shd w:val="clear" w:color="auto" w:fill="FFFFFF" w:themeFill="background1"/>
          </w:tcPr>
          <w:p w14:paraId="4EE55B8D" w14:textId="54551D26" w:rsidR="00243772" w:rsidRPr="009C5E6B" w:rsidRDefault="00243772" w:rsidP="0024377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857" w:type="dxa"/>
            <w:shd w:val="clear" w:color="auto" w:fill="FFFFFF" w:themeFill="background1"/>
          </w:tcPr>
          <w:p w14:paraId="4FF61E5E" w14:textId="77777777" w:rsidR="00243772" w:rsidRPr="009C5E6B" w:rsidRDefault="00243772" w:rsidP="0024377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4A1225" w:rsidRPr="00D378DA" w14:paraId="2A9C9E32" w14:textId="77777777" w:rsidTr="00BE6C7F">
        <w:tc>
          <w:tcPr>
            <w:cnfStyle w:val="001000000000" w:firstRow="0" w:lastRow="0" w:firstColumn="1" w:lastColumn="0" w:oddVBand="0" w:evenVBand="0" w:oddHBand="0" w:evenHBand="0" w:firstRowFirstColumn="0" w:firstRowLastColumn="0" w:lastRowFirstColumn="0" w:lastRowLastColumn="0"/>
            <w:tcW w:w="1384" w:type="dxa"/>
            <w:shd w:val="clear" w:color="auto" w:fill="FFFFFF" w:themeFill="background1"/>
          </w:tcPr>
          <w:p w14:paraId="0A2BDBB4" w14:textId="66B5E803" w:rsidR="00243772" w:rsidRPr="00BE6C7F" w:rsidRDefault="00243772" w:rsidP="00243772">
            <w:pPr>
              <w:pStyle w:val="Table-small"/>
              <w:rPr>
                <w:b w:val="0"/>
                <w:bCs w:val="0"/>
              </w:rPr>
            </w:pPr>
            <w:r w:rsidRPr="00243772">
              <w:t>M0141</w:t>
            </w:r>
          </w:p>
        </w:tc>
        <w:tc>
          <w:tcPr>
            <w:tcW w:w="3696" w:type="dxa"/>
            <w:shd w:val="clear" w:color="auto" w:fill="FFFFFF" w:themeFill="background1"/>
          </w:tcPr>
          <w:p w14:paraId="4F983353" w14:textId="604C202E" w:rsidR="00243772" w:rsidRPr="00271953" w:rsidRDefault="00243772" w:rsidP="00243772">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sidRPr="00554CC0">
              <w:t>T0015_M0141_coarse_control</w:t>
            </w:r>
          </w:p>
        </w:tc>
        <w:tc>
          <w:tcPr>
            <w:tcW w:w="928" w:type="dxa"/>
            <w:shd w:val="clear" w:color="auto" w:fill="FFFFFF" w:themeFill="background1"/>
          </w:tcPr>
          <w:p w14:paraId="1CF5D411" w14:textId="506204AC" w:rsidR="00243772" w:rsidRDefault="00243772" w:rsidP="00243772">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w:t>
            </w:r>
          </w:p>
        </w:tc>
        <w:tc>
          <w:tcPr>
            <w:tcW w:w="1873" w:type="dxa"/>
            <w:gridSpan w:val="2"/>
            <w:shd w:val="clear" w:color="auto" w:fill="FFFFFF" w:themeFill="background1"/>
          </w:tcPr>
          <w:p w14:paraId="1DD54CA5" w14:textId="77777777" w:rsidR="00243772" w:rsidRPr="009C5E6B" w:rsidRDefault="00243772" w:rsidP="00243772">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891" w:type="dxa"/>
            <w:gridSpan w:val="2"/>
            <w:shd w:val="clear" w:color="auto" w:fill="FFFFFF" w:themeFill="background1"/>
          </w:tcPr>
          <w:p w14:paraId="1AEA1FD3" w14:textId="77777777" w:rsidR="00243772" w:rsidRPr="009C5E6B" w:rsidRDefault="00243772" w:rsidP="00243772">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857" w:type="dxa"/>
            <w:shd w:val="clear" w:color="auto" w:fill="FFFFFF" w:themeFill="background1"/>
          </w:tcPr>
          <w:p w14:paraId="22D398E0" w14:textId="77777777" w:rsidR="00243772" w:rsidRPr="009C5E6B" w:rsidRDefault="00243772" w:rsidP="00243772">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4A1225" w:rsidRPr="00D378DA" w14:paraId="3C7BF0D4"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shd w:val="clear" w:color="auto" w:fill="FFFFFF" w:themeFill="background1"/>
          </w:tcPr>
          <w:p w14:paraId="63A0D944" w14:textId="177875FC" w:rsidR="00243772" w:rsidRPr="00BE6C7F" w:rsidRDefault="00243772" w:rsidP="00243772">
            <w:pPr>
              <w:pStyle w:val="Table-small"/>
              <w:rPr>
                <w:b w:val="0"/>
                <w:bCs w:val="0"/>
              </w:rPr>
            </w:pPr>
            <w:r w:rsidRPr="00243772">
              <w:t>M0142</w:t>
            </w:r>
          </w:p>
        </w:tc>
        <w:tc>
          <w:tcPr>
            <w:tcW w:w="3696" w:type="dxa"/>
            <w:shd w:val="clear" w:color="auto" w:fill="FFFFFF" w:themeFill="background1"/>
          </w:tcPr>
          <w:p w14:paraId="2CBBE5D6" w14:textId="637B7BB2" w:rsidR="00243772" w:rsidRDefault="00243772" w:rsidP="0024377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r w:rsidRPr="00554CC0">
              <w:t>T0015_M0142_lock_bits</w:t>
            </w:r>
          </w:p>
        </w:tc>
        <w:tc>
          <w:tcPr>
            <w:tcW w:w="928" w:type="dxa"/>
            <w:shd w:val="clear" w:color="auto" w:fill="FFFFFF" w:themeFill="background1"/>
          </w:tcPr>
          <w:p w14:paraId="3F6D1E4E" w14:textId="41B59D82" w:rsidR="00243772" w:rsidRDefault="00243772" w:rsidP="0024377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w:t>
            </w:r>
          </w:p>
        </w:tc>
        <w:tc>
          <w:tcPr>
            <w:tcW w:w="1873" w:type="dxa"/>
            <w:gridSpan w:val="2"/>
            <w:shd w:val="clear" w:color="auto" w:fill="FFFFFF" w:themeFill="background1"/>
          </w:tcPr>
          <w:p w14:paraId="58306ED3" w14:textId="77777777" w:rsidR="00243772" w:rsidRPr="009C5E6B" w:rsidRDefault="00243772" w:rsidP="0024377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891" w:type="dxa"/>
            <w:gridSpan w:val="2"/>
            <w:shd w:val="clear" w:color="auto" w:fill="FFFFFF" w:themeFill="background1"/>
          </w:tcPr>
          <w:p w14:paraId="55188259" w14:textId="77777777" w:rsidR="00243772" w:rsidRPr="009C5E6B" w:rsidRDefault="00243772" w:rsidP="0024377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857" w:type="dxa"/>
            <w:shd w:val="clear" w:color="auto" w:fill="FFFFFF" w:themeFill="background1"/>
          </w:tcPr>
          <w:p w14:paraId="284D672D" w14:textId="77777777" w:rsidR="00243772" w:rsidRPr="009C5E6B" w:rsidRDefault="00243772" w:rsidP="0024377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bl>
    <w:p w14:paraId="6AD3409C" w14:textId="13454697" w:rsidR="00A71E3E" w:rsidRPr="00BE6C7F" w:rsidRDefault="00A71E3E" w:rsidP="00A71E3E">
      <w:pPr>
        <w:pStyle w:val="Heading2"/>
        <w:rPr>
          <w:lang w:val="it-IT" w:eastAsia="en-US"/>
        </w:rPr>
      </w:pPr>
      <w:bookmarkStart w:id="327" w:name="_Ref159340088"/>
      <w:bookmarkStart w:id="328" w:name="_Ref159857266"/>
      <w:bookmarkStart w:id="329" w:name="_Toc179819059"/>
      <w:bookmarkStart w:id="330" w:name="_Toc214350555"/>
      <w:r w:rsidRPr="00BE6C7F">
        <w:rPr>
          <w:lang w:val="it-IT" w:eastAsia="en-US"/>
        </w:rPr>
        <w:t>T</w:t>
      </w:r>
      <w:r w:rsidR="00AE6BB4" w:rsidRPr="00BE6C7F">
        <w:rPr>
          <w:lang w:val="it-IT" w:eastAsia="en-US"/>
        </w:rPr>
        <w:t>0016</w:t>
      </w:r>
      <w:r w:rsidRPr="00BE6C7F">
        <w:rPr>
          <w:lang w:val="it-IT" w:eastAsia="en-US"/>
        </w:rPr>
        <w:t xml:space="preserve">: IO </w:t>
      </w:r>
      <w:bookmarkEnd w:id="327"/>
      <w:r w:rsidRPr="00BE6C7F">
        <w:rPr>
          <w:lang w:val="it-IT" w:eastAsia="en-US"/>
        </w:rPr>
        <w:t xml:space="preserve">SPI </w:t>
      </w:r>
      <w:r w:rsidR="00003DC5" w:rsidRPr="00BE6C7F">
        <w:rPr>
          <w:lang w:val="it-IT" w:eastAsia="en-US"/>
        </w:rPr>
        <w:t>S</w:t>
      </w:r>
      <w:r w:rsidRPr="00BE6C7F">
        <w:rPr>
          <w:lang w:val="it-IT" w:eastAsia="en-US"/>
        </w:rPr>
        <w:t>lave</w:t>
      </w:r>
      <w:bookmarkEnd w:id="328"/>
      <w:bookmarkEnd w:id="329"/>
      <w:r w:rsidR="00003DC5" w:rsidRPr="00BE6C7F">
        <w:rPr>
          <w:lang w:val="it-IT" w:eastAsia="en-US"/>
        </w:rPr>
        <w:t xml:space="preserve"> Test</w:t>
      </w:r>
      <w:bookmarkEnd w:id="330"/>
    </w:p>
    <w:p w14:paraId="45629BDB" w14:textId="44CC3392" w:rsidR="00A71E3E" w:rsidRPr="00AA2C09" w:rsidRDefault="00A71E3E" w:rsidP="00A71E3E">
      <w:pPr>
        <w:pStyle w:val="Caption"/>
        <w:keepNext/>
      </w:pPr>
      <w:bookmarkStart w:id="331" w:name="_Toc179819122"/>
      <w:bookmarkStart w:id="332" w:name="_Toc214350606"/>
      <w:r w:rsidRPr="00AA2C09">
        <w:t xml:space="preserve">Table </w:t>
      </w:r>
      <w:r>
        <w:fldChar w:fldCharType="begin"/>
      </w:r>
      <w:r w:rsidRPr="00AA2C09">
        <w:instrText xml:space="preserve"> SEQ Table \* ARABIC </w:instrText>
      </w:r>
      <w:r>
        <w:fldChar w:fldCharType="separate"/>
      </w:r>
      <w:r w:rsidR="00AA08B9" w:rsidRPr="00AA2C09">
        <w:rPr>
          <w:noProof/>
        </w:rPr>
        <w:t>33</w:t>
      </w:r>
      <w:r>
        <w:fldChar w:fldCharType="end"/>
      </w:r>
      <w:r w:rsidRPr="00AA2C09">
        <w:t xml:space="preserve">: </w:t>
      </w:r>
      <w:r w:rsidR="00003DC5" w:rsidRPr="00AA2C09">
        <w:t xml:space="preserve">T0016: </w:t>
      </w:r>
      <w:r w:rsidRPr="00AA2C09">
        <w:t xml:space="preserve">IO SPI </w:t>
      </w:r>
      <w:r w:rsidR="00003DC5" w:rsidRPr="00AA2C09">
        <w:t>S</w:t>
      </w:r>
      <w:r w:rsidRPr="00AA2C09">
        <w:t xml:space="preserve">lave </w:t>
      </w:r>
      <w:r w:rsidR="00003DC5" w:rsidRPr="00AA2C09">
        <w:t>T</w:t>
      </w:r>
      <w:r w:rsidRPr="00AA2C09">
        <w:t>est</w:t>
      </w:r>
      <w:bookmarkEnd w:id="331"/>
      <w:r w:rsidR="00003DC5" w:rsidRPr="00AA2C09">
        <w:t xml:space="preserve"> Overview</w:t>
      </w:r>
      <w:bookmarkEnd w:id="332"/>
    </w:p>
    <w:tbl>
      <w:tblPr>
        <w:tblStyle w:val="GridTable4-Accent3"/>
        <w:tblW w:w="10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2785"/>
        <w:gridCol w:w="696"/>
        <w:gridCol w:w="1881"/>
        <w:gridCol w:w="236"/>
        <w:gridCol w:w="2681"/>
        <w:gridCol w:w="918"/>
      </w:tblGrid>
      <w:tr w:rsidR="00A71E3E" w:rsidRPr="00D378DA" w14:paraId="2BBC8613" w14:textId="77777777" w:rsidTr="00BE6C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4" w:type="dxa"/>
            <w:gridSpan w:val="7"/>
            <w:shd w:val="clear" w:color="auto" w:fill="514E4E" w:themeFill="accent3" w:themeFillShade="BF"/>
          </w:tcPr>
          <w:p w14:paraId="7301EBB5" w14:textId="77777777" w:rsidR="00A71E3E" w:rsidRPr="00D378DA" w:rsidRDefault="00A71E3E">
            <w:pPr>
              <w:pStyle w:val="Table-small"/>
              <w:rPr>
                <w:rFonts w:cstheme="minorHAnsi"/>
                <w:sz w:val="22"/>
                <w:szCs w:val="18"/>
              </w:rPr>
            </w:pPr>
            <w:r w:rsidRPr="00D378DA">
              <w:rPr>
                <w:rFonts w:cstheme="minorHAnsi"/>
                <w:sz w:val="22"/>
                <w:szCs w:val="18"/>
              </w:rPr>
              <w:t xml:space="preserve">Test </w:t>
            </w:r>
            <w:r>
              <w:rPr>
                <w:rFonts w:cstheme="minorHAnsi"/>
                <w:sz w:val="22"/>
                <w:szCs w:val="18"/>
              </w:rPr>
              <w:t xml:space="preserve">Description </w:t>
            </w:r>
          </w:p>
        </w:tc>
      </w:tr>
      <w:tr w:rsidR="00A71E3E" w:rsidRPr="00D378DA" w14:paraId="44812797"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4" w:type="dxa"/>
            <w:gridSpan w:val="7"/>
            <w:shd w:val="clear" w:color="auto" w:fill="FFFFFF" w:themeFill="background1"/>
          </w:tcPr>
          <w:p w14:paraId="7A706289" w14:textId="4F71901C" w:rsidR="00A71E3E" w:rsidRPr="00D378DA" w:rsidRDefault="00A717F4" w:rsidP="00A717F4">
            <w:pPr>
              <w:pStyle w:val="Table-small"/>
              <w:rPr>
                <w:rFonts w:cstheme="minorHAnsi"/>
                <w:b w:val="0"/>
                <w:bCs w:val="0"/>
              </w:rPr>
            </w:pPr>
            <w:r w:rsidRPr="00A717F4">
              <w:rPr>
                <w:rFonts w:cstheme="minorHAnsi"/>
                <w:b w:val="0"/>
                <w:bCs w:val="0"/>
              </w:rPr>
              <w:t>This test will check the debug spi slave interface.</w:t>
            </w:r>
            <w:r w:rsidR="008740C2">
              <w:rPr>
                <w:rFonts w:cstheme="minorHAnsi"/>
                <w:b w:val="0"/>
                <w:bCs w:val="0"/>
              </w:rPr>
              <w:t xml:space="preserve"> </w:t>
            </w:r>
            <w:r w:rsidR="008740C2" w:rsidRPr="00BE6F05">
              <w:rPr>
                <w:rFonts w:cstheme="minorHAnsi"/>
                <w:b w:val="0"/>
                <w:bCs w:val="0"/>
              </w:rPr>
              <w:t>This test will check the debug spi slave interface by trying to read and write a register.</w:t>
            </w:r>
          </w:p>
        </w:tc>
      </w:tr>
      <w:tr w:rsidR="00A71E3E" w:rsidRPr="00D378DA" w14:paraId="79BAD3EA" w14:textId="77777777" w:rsidTr="00BE6C7F">
        <w:tc>
          <w:tcPr>
            <w:cnfStyle w:val="001000000000" w:firstRow="0" w:lastRow="0" w:firstColumn="1" w:lastColumn="0" w:oddVBand="0" w:evenVBand="0" w:oddHBand="0" w:evenHBand="0" w:firstRowFirstColumn="0" w:firstRowLastColumn="0" w:lastRowFirstColumn="0" w:lastRowLastColumn="0"/>
            <w:tcW w:w="10004" w:type="dxa"/>
            <w:gridSpan w:val="7"/>
            <w:shd w:val="clear" w:color="auto" w:fill="514E4E" w:themeFill="accent3" w:themeFillShade="BF"/>
          </w:tcPr>
          <w:p w14:paraId="29D8B595" w14:textId="77777777" w:rsidR="00A71E3E" w:rsidRDefault="00A71E3E">
            <w:pPr>
              <w:pStyle w:val="Table-small"/>
              <w:rPr>
                <w:rFonts w:cstheme="minorHAnsi"/>
              </w:rPr>
            </w:pPr>
            <w:r w:rsidRPr="001607D4">
              <w:rPr>
                <w:rFonts w:cstheme="minorHAnsi"/>
                <w:color w:val="FFFFFF" w:themeColor="background1"/>
                <w:sz w:val="22"/>
                <w:szCs w:val="18"/>
              </w:rPr>
              <w:t>Test Configuration</w:t>
            </w:r>
          </w:p>
        </w:tc>
      </w:tr>
      <w:tr w:rsidR="00A71E3E" w:rsidRPr="00D378DA" w14:paraId="688DE4D9"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4" w:type="dxa"/>
            <w:gridSpan w:val="7"/>
            <w:shd w:val="clear" w:color="auto" w:fill="FFFFFF" w:themeFill="background1"/>
          </w:tcPr>
          <w:p w14:paraId="31536D1E" w14:textId="217AD01A" w:rsidR="00A71E3E" w:rsidRPr="00BE6F05" w:rsidRDefault="00A71E3E" w:rsidP="00BE6F05">
            <w:pPr>
              <w:pStyle w:val="Table-small"/>
              <w:rPr>
                <w:rFonts w:cstheme="minorHAnsi"/>
                <w:b w:val="0"/>
                <w:bCs w:val="0"/>
              </w:rPr>
            </w:pPr>
          </w:p>
        </w:tc>
      </w:tr>
      <w:tr w:rsidR="00A71E3E" w:rsidRPr="00D378DA" w14:paraId="2E73BE13" w14:textId="77777777" w:rsidTr="00BE6C7F">
        <w:tc>
          <w:tcPr>
            <w:cnfStyle w:val="001000000000" w:firstRow="0" w:lastRow="0" w:firstColumn="1" w:lastColumn="0" w:oddVBand="0" w:evenVBand="0" w:oddHBand="0" w:evenHBand="0" w:firstRowFirstColumn="0" w:firstRowLastColumn="0" w:lastRowFirstColumn="0" w:lastRowLastColumn="0"/>
            <w:tcW w:w="10004" w:type="dxa"/>
            <w:gridSpan w:val="7"/>
            <w:shd w:val="clear" w:color="auto" w:fill="514E4E" w:themeFill="accent3" w:themeFillShade="BF"/>
          </w:tcPr>
          <w:p w14:paraId="26914794" w14:textId="77777777" w:rsidR="00A71E3E" w:rsidRPr="00BE6F05" w:rsidRDefault="00A71E3E">
            <w:pPr>
              <w:pStyle w:val="Table-small"/>
              <w:rPr>
                <w:rFonts w:cstheme="minorHAnsi"/>
                <w:b w:val="0"/>
                <w:bCs w:val="0"/>
                <w:color w:val="FFFFFF" w:themeColor="background1"/>
                <w:sz w:val="22"/>
                <w:szCs w:val="18"/>
              </w:rPr>
            </w:pPr>
            <w:r w:rsidRPr="00BE6F05">
              <w:rPr>
                <w:rFonts w:cstheme="minorHAnsi"/>
                <w:b w:val="0"/>
                <w:bCs w:val="0"/>
                <w:color w:val="FFFFFF" w:themeColor="background1"/>
                <w:sz w:val="22"/>
                <w:szCs w:val="18"/>
              </w:rPr>
              <w:t xml:space="preserve">Test Equipment Requirements </w:t>
            </w:r>
          </w:p>
        </w:tc>
      </w:tr>
      <w:tr w:rsidR="00A71E3E" w:rsidRPr="00D378DA" w14:paraId="72890187"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4" w:type="dxa"/>
            <w:gridSpan w:val="7"/>
            <w:shd w:val="clear" w:color="auto" w:fill="FFFFFF" w:themeFill="background1"/>
          </w:tcPr>
          <w:p w14:paraId="294FB96B" w14:textId="77777777" w:rsidR="00A71E3E" w:rsidRPr="0047278F" w:rsidRDefault="00A71E3E">
            <w:pPr>
              <w:spacing w:before="20" w:after="20"/>
              <w:rPr>
                <w:b w:val="0"/>
                <w:bCs w:val="0"/>
              </w:rPr>
            </w:pPr>
            <w:r>
              <w:rPr>
                <w:b w:val="0"/>
                <w:bCs w:val="0"/>
                <w:sz w:val="20"/>
                <w:szCs w:val="14"/>
              </w:rPr>
              <w:t>Controllable Master SPI peripheral compatible for this ASIC’s 96bit transactions.</w:t>
            </w:r>
          </w:p>
        </w:tc>
      </w:tr>
      <w:tr w:rsidR="00A71E3E" w:rsidRPr="00D378DA" w14:paraId="37591949" w14:textId="77777777" w:rsidTr="00BE6C7F">
        <w:tc>
          <w:tcPr>
            <w:cnfStyle w:val="001000000000" w:firstRow="0" w:lastRow="0" w:firstColumn="1" w:lastColumn="0" w:oddVBand="0" w:evenVBand="0" w:oddHBand="0" w:evenHBand="0" w:firstRowFirstColumn="0" w:firstRowLastColumn="0" w:lastRowFirstColumn="0" w:lastRowLastColumn="0"/>
            <w:tcW w:w="10004" w:type="dxa"/>
            <w:gridSpan w:val="7"/>
            <w:shd w:val="clear" w:color="auto" w:fill="514E4E" w:themeFill="accent3" w:themeFillShade="BF"/>
          </w:tcPr>
          <w:p w14:paraId="0D0C9913" w14:textId="77777777" w:rsidR="00A71E3E" w:rsidRPr="0047278F" w:rsidRDefault="00A71E3E">
            <w:pPr>
              <w:spacing w:before="20" w:after="20"/>
              <w:rPr>
                <w:sz w:val="20"/>
                <w:szCs w:val="14"/>
              </w:rPr>
            </w:pPr>
            <w:r w:rsidRPr="00A452BD">
              <w:rPr>
                <w:rFonts w:cstheme="minorHAnsi"/>
                <w:color w:val="FFFFFF" w:themeColor="background1"/>
                <w:szCs w:val="18"/>
              </w:rPr>
              <w:t>Test Conditions</w:t>
            </w:r>
          </w:p>
        </w:tc>
      </w:tr>
      <w:tr w:rsidR="00A71E3E" w:rsidRPr="00D378DA" w14:paraId="5F1EB2D7"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4" w:type="dxa"/>
            <w:gridSpan w:val="7"/>
            <w:shd w:val="clear" w:color="auto" w:fill="FFFFFF" w:themeFill="background1"/>
          </w:tcPr>
          <w:p w14:paraId="702BE5E0" w14:textId="6E8EC6FF" w:rsidR="00A71E3E" w:rsidRPr="00AE3D60" w:rsidRDefault="009F3D3C">
            <w:pPr>
              <w:spacing w:before="20" w:after="20"/>
              <w:rPr>
                <w:b w:val="0"/>
                <w:bCs w:val="0"/>
                <w:sz w:val="20"/>
                <w:szCs w:val="14"/>
              </w:rPr>
            </w:pPr>
            <w:r w:rsidRPr="00AE3D60">
              <w:rPr>
                <w:b w:val="0"/>
                <w:bCs w:val="0"/>
                <w:sz w:val="20"/>
                <w:szCs w:val="20"/>
              </w:rPr>
              <w:t xml:space="preserve">No deviations from chapter </w:t>
            </w:r>
            <w:r w:rsidRPr="00AE3D60">
              <w:rPr>
                <w:sz w:val="20"/>
                <w:szCs w:val="20"/>
              </w:rPr>
              <w:fldChar w:fldCharType="begin"/>
            </w:r>
            <w:r w:rsidRPr="00AE3D60">
              <w:rPr>
                <w:b w:val="0"/>
                <w:bCs w:val="0"/>
                <w:sz w:val="20"/>
                <w:szCs w:val="20"/>
              </w:rPr>
              <w:instrText xml:space="preserve"> REF _Ref208396945 \r \h </w:instrText>
            </w:r>
            <w:r w:rsidR="008740C2" w:rsidRPr="00AE3D60">
              <w:rPr>
                <w:b w:val="0"/>
                <w:bCs w:val="0"/>
                <w:sz w:val="20"/>
                <w:szCs w:val="20"/>
              </w:rPr>
              <w:instrText xml:space="preserve"> \* MERGEFORMAT </w:instrText>
            </w:r>
            <w:r w:rsidRPr="00AE3D60">
              <w:rPr>
                <w:sz w:val="20"/>
                <w:szCs w:val="20"/>
              </w:rPr>
            </w:r>
            <w:r w:rsidRPr="00AE3D60">
              <w:rPr>
                <w:sz w:val="20"/>
                <w:szCs w:val="20"/>
              </w:rPr>
              <w:fldChar w:fldCharType="separate"/>
            </w:r>
            <w:r w:rsidR="00AA08B9" w:rsidRPr="00AA08B9">
              <w:rPr>
                <w:b w:val="0"/>
                <w:bCs w:val="0"/>
                <w:sz w:val="20"/>
                <w:szCs w:val="20"/>
              </w:rPr>
              <w:t>2</w:t>
            </w:r>
            <w:r w:rsidRPr="00AE3D60">
              <w:rPr>
                <w:sz w:val="20"/>
                <w:szCs w:val="20"/>
              </w:rPr>
              <w:fldChar w:fldCharType="end"/>
            </w:r>
            <w:r w:rsidRPr="00AE3D60">
              <w:rPr>
                <w:b w:val="0"/>
                <w:bCs w:val="0"/>
                <w:sz w:val="20"/>
                <w:szCs w:val="20"/>
              </w:rPr>
              <w:t xml:space="preserve"> applies to this test</w:t>
            </w:r>
            <w:r w:rsidRPr="00AE3D60">
              <w:rPr>
                <w:b w:val="0"/>
                <w:bCs w:val="0"/>
                <w:szCs w:val="14"/>
              </w:rPr>
              <w:t>.</w:t>
            </w:r>
          </w:p>
        </w:tc>
      </w:tr>
      <w:tr w:rsidR="00A71E3E" w:rsidRPr="00D378DA" w14:paraId="554E99E8" w14:textId="77777777" w:rsidTr="00BE6C7F">
        <w:tc>
          <w:tcPr>
            <w:cnfStyle w:val="001000000000" w:firstRow="0" w:lastRow="0" w:firstColumn="1" w:lastColumn="0" w:oddVBand="0" w:evenVBand="0" w:oddHBand="0" w:evenHBand="0" w:firstRowFirstColumn="0" w:firstRowLastColumn="0" w:lastRowFirstColumn="0" w:lastRowLastColumn="0"/>
            <w:tcW w:w="10004" w:type="dxa"/>
            <w:gridSpan w:val="7"/>
            <w:shd w:val="clear" w:color="auto" w:fill="514E4E" w:themeFill="accent3" w:themeFillShade="BF"/>
          </w:tcPr>
          <w:p w14:paraId="37BFD4AC" w14:textId="77777777" w:rsidR="00A71E3E" w:rsidRPr="00920ABA" w:rsidRDefault="00A71E3E">
            <w:pPr>
              <w:spacing w:before="20" w:after="20"/>
              <w:rPr>
                <w:color w:val="FF0000"/>
                <w:sz w:val="20"/>
                <w:szCs w:val="14"/>
              </w:rPr>
            </w:pPr>
            <w:r w:rsidRPr="003D1F8A">
              <w:rPr>
                <w:rFonts w:cstheme="minorHAnsi"/>
                <w:color w:val="FFFFFF" w:themeColor="background1"/>
                <w:szCs w:val="18"/>
              </w:rPr>
              <w:t>Environmental conditions</w:t>
            </w:r>
            <w:r w:rsidRPr="003D1F8A">
              <w:rPr>
                <w:color w:val="FFFFFF" w:themeColor="background1"/>
                <w:sz w:val="20"/>
                <w:szCs w:val="14"/>
              </w:rPr>
              <w:t xml:space="preserve"> </w:t>
            </w:r>
          </w:p>
        </w:tc>
      </w:tr>
      <w:tr w:rsidR="00A71E3E" w:rsidRPr="00D378DA" w14:paraId="38965A3E"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4" w:type="dxa"/>
            <w:gridSpan w:val="7"/>
            <w:shd w:val="clear" w:color="auto" w:fill="FFFFFF" w:themeFill="background1"/>
          </w:tcPr>
          <w:p w14:paraId="437347CD" w14:textId="7F8E350E" w:rsidR="00A71E3E" w:rsidRPr="00DC13A1" w:rsidRDefault="00607D7A" w:rsidP="00607D7A">
            <w:pPr>
              <w:spacing w:before="20" w:after="20"/>
              <w:rPr>
                <w:b w:val="0"/>
                <w:bCs w:val="0"/>
                <w:sz w:val="20"/>
                <w:szCs w:val="14"/>
              </w:rPr>
            </w:pPr>
            <w:r w:rsidRPr="00607D7A">
              <w:rPr>
                <w:b w:val="0"/>
                <w:bCs w:val="0"/>
                <w:sz w:val="20"/>
                <w:szCs w:val="14"/>
              </w:rPr>
              <w:t>This test will be executed in an automated way and in a temperature controlled environment</w:t>
            </w:r>
          </w:p>
        </w:tc>
      </w:tr>
      <w:tr w:rsidR="00A71E3E" w:rsidRPr="00D378DA" w14:paraId="4C30EB2B" w14:textId="77777777" w:rsidTr="00BE6C7F">
        <w:tc>
          <w:tcPr>
            <w:cnfStyle w:val="001000000000" w:firstRow="0" w:lastRow="0" w:firstColumn="1" w:lastColumn="0" w:oddVBand="0" w:evenVBand="0" w:oddHBand="0" w:evenHBand="0" w:firstRowFirstColumn="0" w:firstRowLastColumn="0" w:lastRowFirstColumn="0" w:lastRowLastColumn="0"/>
            <w:tcW w:w="10004" w:type="dxa"/>
            <w:gridSpan w:val="7"/>
            <w:shd w:val="clear" w:color="auto" w:fill="514E4E" w:themeFill="accent3" w:themeFillShade="BF"/>
          </w:tcPr>
          <w:p w14:paraId="7B10BD09" w14:textId="77777777" w:rsidR="00A71E3E" w:rsidRPr="00D378DA" w:rsidRDefault="00A71E3E">
            <w:pPr>
              <w:pStyle w:val="Table-small"/>
              <w:rPr>
                <w:rFonts w:cstheme="minorHAnsi"/>
                <w:sz w:val="22"/>
                <w:szCs w:val="18"/>
              </w:rPr>
            </w:pPr>
            <w:r>
              <w:rPr>
                <w:rFonts w:cstheme="minorHAnsi"/>
                <w:color w:val="FFFFFF" w:themeColor="background1"/>
                <w:sz w:val="22"/>
                <w:szCs w:val="18"/>
              </w:rPr>
              <w:t>Test Procedure</w:t>
            </w:r>
          </w:p>
        </w:tc>
      </w:tr>
      <w:tr w:rsidR="00036260" w:rsidRPr="00D378DA" w14:paraId="578ED31F"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4" w:type="dxa"/>
            <w:shd w:val="clear" w:color="auto" w:fill="C5C2C2" w:themeFill="accent3" w:themeFillTint="66"/>
          </w:tcPr>
          <w:p w14:paraId="0BBAB5DA" w14:textId="77777777" w:rsidR="00A71E3E" w:rsidRPr="00836085" w:rsidRDefault="00A71E3E">
            <w:pPr>
              <w:pStyle w:val="Table-small"/>
              <w:rPr>
                <w:rFonts w:cstheme="minorHAnsi"/>
                <w:sz w:val="22"/>
                <w:szCs w:val="18"/>
              </w:rPr>
            </w:pPr>
            <w:r w:rsidRPr="00836085">
              <w:rPr>
                <w:rFonts w:cstheme="minorHAnsi"/>
                <w:sz w:val="22"/>
                <w:szCs w:val="18"/>
              </w:rPr>
              <w:t>Step</w:t>
            </w:r>
          </w:p>
        </w:tc>
        <w:tc>
          <w:tcPr>
            <w:tcW w:w="5493" w:type="dxa"/>
            <w:gridSpan w:val="3"/>
            <w:shd w:val="clear" w:color="auto" w:fill="C5C2C2" w:themeFill="accent3" w:themeFillTint="66"/>
          </w:tcPr>
          <w:p w14:paraId="14DF2EE2" w14:textId="77777777" w:rsidR="00A71E3E" w:rsidRPr="00836085" w:rsidRDefault="00A71E3E">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Action</w:t>
            </w:r>
          </w:p>
        </w:tc>
        <w:tc>
          <w:tcPr>
            <w:tcW w:w="2750" w:type="dxa"/>
            <w:gridSpan w:val="2"/>
            <w:shd w:val="clear" w:color="auto" w:fill="C5C2C2" w:themeFill="accent3" w:themeFillTint="66"/>
          </w:tcPr>
          <w:p w14:paraId="511660E7" w14:textId="77777777" w:rsidR="00A71E3E" w:rsidRPr="00836085" w:rsidRDefault="00A71E3E">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Register parameter</w:t>
            </w:r>
          </w:p>
        </w:tc>
        <w:tc>
          <w:tcPr>
            <w:tcW w:w="937" w:type="dxa"/>
            <w:shd w:val="clear" w:color="auto" w:fill="C5C2C2" w:themeFill="accent3" w:themeFillTint="66"/>
          </w:tcPr>
          <w:p w14:paraId="62905EB9" w14:textId="77777777" w:rsidR="00A71E3E" w:rsidRPr="00836085" w:rsidRDefault="00A71E3E">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Value</w:t>
            </w:r>
          </w:p>
        </w:tc>
      </w:tr>
      <w:tr w:rsidR="00036260" w:rsidRPr="00D378DA" w14:paraId="798D088D" w14:textId="77777777" w:rsidTr="00267686">
        <w:tc>
          <w:tcPr>
            <w:cnfStyle w:val="001000000000" w:firstRow="0" w:lastRow="0" w:firstColumn="1" w:lastColumn="0" w:oddVBand="0" w:evenVBand="0" w:oddHBand="0" w:evenHBand="0" w:firstRowFirstColumn="0" w:firstRowLastColumn="0" w:lastRowFirstColumn="0" w:lastRowLastColumn="0"/>
            <w:tcW w:w="824" w:type="dxa"/>
            <w:shd w:val="clear" w:color="auto" w:fill="FFFFFF" w:themeFill="background1"/>
            <w:vAlign w:val="center"/>
          </w:tcPr>
          <w:p w14:paraId="1D462607" w14:textId="159388E5" w:rsidR="003D141A" w:rsidRPr="00D378DA" w:rsidRDefault="003D141A" w:rsidP="004C0CD3">
            <w:pPr>
              <w:pStyle w:val="Table-small"/>
              <w:numPr>
                <w:ilvl w:val="0"/>
                <w:numId w:val="28"/>
              </w:numPr>
              <w:rPr>
                <w:rFonts w:cstheme="minorHAnsi"/>
                <w:b w:val="0"/>
                <w:bCs w:val="0"/>
                <w:szCs w:val="20"/>
              </w:rPr>
            </w:pPr>
            <w:r>
              <w:t> </w:t>
            </w:r>
          </w:p>
        </w:tc>
        <w:tc>
          <w:tcPr>
            <w:tcW w:w="5493" w:type="dxa"/>
            <w:gridSpan w:val="3"/>
            <w:shd w:val="clear" w:color="auto" w:fill="FFFFFF" w:themeFill="background1"/>
            <w:vAlign w:val="center"/>
          </w:tcPr>
          <w:p w14:paraId="272DA540" w14:textId="48C33CCB" w:rsidR="003D141A" w:rsidRPr="00D378DA" w:rsidRDefault="003D141A" w:rsidP="003D141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Park state</w:t>
            </w:r>
          </w:p>
        </w:tc>
        <w:tc>
          <w:tcPr>
            <w:tcW w:w="2750" w:type="dxa"/>
            <w:gridSpan w:val="2"/>
            <w:shd w:val="clear" w:color="auto" w:fill="FFFFFF" w:themeFill="background1"/>
            <w:vAlign w:val="center"/>
          </w:tcPr>
          <w:p w14:paraId="1D293F66" w14:textId="050022D3" w:rsidR="003D141A" w:rsidRPr="00D378DA" w:rsidRDefault="003D141A" w:rsidP="003D141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937" w:type="dxa"/>
            <w:shd w:val="clear" w:color="auto" w:fill="FFFFFF" w:themeFill="background1"/>
            <w:vAlign w:val="center"/>
          </w:tcPr>
          <w:p w14:paraId="5271F9E8" w14:textId="71449B6B" w:rsidR="003D141A" w:rsidRPr="00D378DA" w:rsidRDefault="003D141A" w:rsidP="003D141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036260" w:rsidRPr="00D378DA" w14:paraId="000CE31A"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4" w:type="dxa"/>
            <w:shd w:val="clear" w:color="auto" w:fill="FFFFFF" w:themeFill="background1"/>
            <w:vAlign w:val="center"/>
          </w:tcPr>
          <w:p w14:paraId="328E102B" w14:textId="700B3C7F" w:rsidR="003D141A" w:rsidRPr="00D378DA" w:rsidRDefault="003D141A" w:rsidP="004C0CD3">
            <w:pPr>
              <w:pStyle w:val="Table-small"/>
              <w:numPr>
                <w:ilvl w:val="0"/>
                <w:numId w:val="28"/>
              </w:numPr>
              <w:rPr>
                <w:rFonts w:cstheme="minorHAnsi"/>
                <w:b w:val="0"/>
                <w:bCs w:val="0"/>
                <w:szCs w:val="20"/>
              </w:rPr>
            </w:pPr>
            <w:r>
              <w:t> </w:t>
            </w:r>
          </w:p>
        </w:tc>
        <w:tc>
          <w:tcPr>
            <w:tcW w:w="5493" w:type="dxa"/>
            <w:gridSpan w:val="3"/>
            <w:shd w:val="clear" w:color="auto" w:fill="FFFFFF" w:themeFill="background1"/>
            <w:vAlign w:val="center"/>
          </w:tcPr>
          <w:p w14:paraId="0F0F20B5" w14:textId="3EBA62F9" w:rsidR="003D141A" w:rsidRDefault="003D141A" w:rsidP="003D141A">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Read register</w:t>
            </w:r>
          </w:p>
        </w:tc>
        <w:tc>
          <w:tcPr>
            <w:tcW w:w="2750" w:type="dxa"/>
            <w:gridSpan w:val="2"/>
            <w:shd w:val="clear" w:color="auto" w:fill="FFFFFF" w:themeFill="background1"/>
            <w:vAlign w:val="center"/>
          </w:tcPr>
          <w:p w14:paraId="5266867C" w14:textId="0F73CB31" w:rsidR="003D141A" w:rsidRPr="00026AD3" w:rsidRDefault="003D141A" w:rsidP="003D141A">
            <w:pPr>
              <w:spacing w:before="0" w:after="0"/>
              <w:jc w:val="left"/>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t>Analog_constant_test</w:t>
            </w:r>
          </w:p>
        </w:tc>
        <w:tc>
          <w:tcPr>
            <w:tcW w:w="937" w:type="dxa"/>
            <w:shd w:val="clear" w:color="auto" w:fill="FFFFFF" w:themeFill="background1"/>
            <w:vAlign w:val="center"/>
          </w:tcPr>
          <w:p w14:paraId="42422EDE" w14:textId="6846DD62" w:rsidR="003D141A" w:rsidRDefault="003D141A" w:rsidP="003D141A">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036260" w:rsidRPr="00D378DA" w14:paraId="26C39A17" w14:textId="77777777" w:rsidTr="00267686">
        <w:tc>
          <w:tcPr>
            <w:cnfStyle w:val="001000000000" w:firstRow="0" w:lastRow="0" w:firstColumn="1" w:lastColumn="0" w:oddVBand="0" w:evenVBand="0" w:oddHBand="0" w:evenHBand="0" w:firstRowFirstColumn="0" w:firstRowLastColumn="0" w:lastRowFirstColumn="0" w:lastRowLastColumn="0"/>
            <w:tcW w:w="824" w:type="dxa"/>
            <w:shd w:val="clear" w:color="auto" w:fill="FFFFFF" w:themeFill="background1"/>
            <w:vAlign w:val="center"/>
          </w:tcPr>
          <w:p w14:paraId="097117DE" w14:textId="01A7D67E" w:rsidR="003D141A" w:rsidRPr="00D378DA" w:rsidRDefault="003D141A" w:rsidP="004C0CD3">
            <w:pPr>
              <w:pStyle w:val="Table-small"/>
              <w:numPr>
                <w:ilvl w:val="0"/>
                <w:numId w:val="28"/>
              </w:numPr>
              <w:rPr>
                <w:rFonts w:cstheme="minorHAnsi"/>
                <w:b w:val="0"/>
                <w:bCs w:val="0"/>
                <w:szCs w:val="20"/>
              </w:rPr>
            </w:pPr>
            <w:r>
              <w:t> </w:t>
            </w:r>
          </w:p>
        </w:tc>
        <w:tc>
          <w:tcPr>
            <w:tcW w:w="5493" w:type="dxa"/>
            <w:gridSpan w:val="3"/>
            <w:shd w:val="clear" w:color="auto" w:fill="FFFFFF" w:themeFill="background1"/>
            <w:vAlign w:val="center"/>
          </w:tcPr>
          <w:p w14:paraId="52AD54B3" w14:textId="031F8AB3" w:rsidR="003D141A" w:rsidRPr="00D378DA" w:rsidRDefault="003D141A" w:rsidP="003D141A">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t>Check if read value matches</w:t>
            </w:r>
          </w:p>
        </w:tc>
        <w:tc>
          <w:tcPr>
            <w:tcW w:w="2750" w:type="dxa"/>
            <w:gridSpan w:val="2"/>
            <w:shd w:val="clear" w:color="auto" w:fill="FFFFFF" w:themeFill="background1"/>
            <w:vAlign w:val="center"/>
          </w:tcPr>
          <w:p w14:paraId="5E972F3C" w14:textId="06493E08" w:rsidR="003D141A" w:rsidRPr="00D378DA" w:rsidRDefault="003D141A" w:rsidP="003D141A">
            <w:pPr>
              <w:spacing w:before="0" w:after="0"/>
              <w:jc w:val="left"/>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t>Analog_constant_test</w:t>
            </w:r>
          </w:p>
        </w:tc>
        <w:tc>
          <w:tcPr>
            <w:tcW w:w="937" w:type="dxa"/>
            <w:shd w:val="clear" w:color="auto" w:fill="FFFFFF" w:themeFill="background1"/>
            <w:vAlign w:val="center"/>
          </w:tcPr>
          <w:p w14:paraId="68FC011D" w14:textId="44FDECFA" w:rsidR="003D141A" w:rsidRPr="00D378DA" w:rsidRDefault="003D141A" w:rsidP="003D141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0xAA</w:t>
            </w:r>
          </w:p>
        </w:tc>
      </w:tr>
      <w:tr w:rsidR="00036260" w:rsidRPr="00D378DA" w14:paraId="22119081"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4" w:type="dxa"/>
            <w:shd w:val="clear" w:color="auto" w:fill="FFFFFF" w:themeFill="background1"/>
            <w:vAlign w:val="center"/>
          </w:tcPr>
          <w:p w14:paraId="38FB350E" w14:textId="5C791E0B" w:rsidR="003D141A" w:rsidRPr="00D378DA" w:rsidRDefault="003D141A" w:rsidP="004C0CD3">
            <w:pPr>
              <w:pStyle w:val="Table-small"/>
              <w:numPr>
                <w:ilvl w:val="0"/>
                <w:numId w:val="28"/>
              </w:numPr>
              <w:rPr>
                <w:rFonts w:cstheme="minorHAnsi"/>
                <w:b w:val="0"/>
                <w:bCs w:val="0"/>
                <w:szCs w:val="20"/>
              </w:rPr>
            </w:pPr>
            <w:r>
              <w:t> </w:t>
            </w:r>
          </w:p>
        </w:tc>
        <w:tc>
          <w:tcPr>
            <w:tcW w:w="5493" w:type="dxa"/>
            <w:gridSpan w:val="3"/>
            <w:shd w:val="clear" w:color="auto" w:fill="FFFFFF" w:themeFill="background1"/>
            <w:vAlign w:val="center"/>
          </w:tcPr>
          <w:p w14:paraId="182F259E" w14:textId="7E1F3932" w:rsidR="003D141A" w:rsidRDefault="003D141A" w:rsidP="003D141A">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Write register</w:t>
            </w:r>
          </w:p>
        </w:tc>
        <w:tc>
          <w:tcPr>
            <w:tcW w:w="2750" w:type="dxa"/>
            <w:gridSpan w:val="2"/>
            <w:shd w:val="clear" w:color="auto" w:fill="FFFFFF" w:themeFill="background1"/>
            <w:vAlign w:val="center"/>
          </w:tcPr>
          <w:p w14:paraId="63C2D578" w14:textId="16A2D148" w:rsidR="003D141A" w:rsidRPr="001078DD" w:rsidRDefault="003D141A" w:rsidP="003D141A">
            <w:pPr>
              <w:spacing w:before="0" w:after="0"/>
              <w:jc w:val="left"/>
              <w:cnfStyle w:val="000000100000" w:firstRow="0" w:lastRow="0" w:firstColumn="0" w:lastColumn="0" w:oddVBand="0" w:evenVBand="0" w:oddHBand="1" w:evenHBand="0" w:firstRowFirstColumn="0" w:firstRowLastColumn="0" w:lastRowFirstColumn="0" w:lastRowLastColumn="0"/>
              <w:rPr>
                <w:rFonts w:cstheme="minorBidi"/>
                <w:color w:val="000000"/>
                <w:sz w:val="20"/>
                <w:szCs w:val="20"/>
              </w:rPr>
            </w:pPr>
            <w:r>
              <w:t>VendorUniqueSPIGPIO_data_mosi</w:t>
            </w:r>
          </w:p>
        </w:tc>
        <w:tc>
          <w:tcPr>
            <w:tcW w:w="937" w:type="dxa"/>
            <w:shd w:val="clear" w:color="auto" w:fill="FFFFFF" w:themeFill="background1"/>
            <w:vAlign w:val="center"/>
          </w:tcPr>
          <w:p w14:paraId="448449D7" w14:textId="5889B895" w:rsidR="003D141A" w:rsidRPr="00D378DA" w:rsidRDefault="003D141A" w:rsidP="003D141A">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0xCAFE1234</w:t>
            </w:r>
          </w:p>
        </w:tc>
      </w:tr>
      <w:tr w:rsidR="00036260" w:rsidRPr="00D378DA" w14:paraId="0A9FF118" w14:textId="77777777" w:rsidTr="00267686">
        <w:tc>
          <w:tcPr>
            <w:cnfStyle w:val="001000000000" w:firstRow="0" w:lastRow="0" w:firstColumn="1" w:lastColumn="0" w:oddVBand="0" w:evenVBand="0" w:oddHBand="0" w:evenHBand="0" w:firstRowFirstColumn="0" w:firstRowLastColumn="0" w:lastRowFirstColumn="0" w:lastRowLastColumn="0"/>
            <w:tcW w:w="824" w:type="dxa"/>
            <w:shd w:val="clear" w:color="auto" w:fill="FFFFFF" w:themeFill="background1"/>
            <w:vAlign w:val="center"/>
          </w:tcPr>
          <w:p w14:paraId="16E15EB6" w14:textId="367B1481" w:rsidR="003D141A" w:rsidRPr="00D378DA" w:rsidRDefault="003D141A" w:rsidP="004C0CD3">
            <w:pPr>
              <w:pStyle w:val="Table-small"/>
              <w:numPr>
                <w:ilvl w:val="0"/>
                <w:numId w:val="28"/>
              </w:numPr>
              <w:rPr>
                <w:rFonts w:cstheme="minorHAnsi"/>
                <w:b w:val="0"/>
                <w:bCs w:val="0"/>
                <w:szCs w:val="20"/>
              </w:rPr>
            </w:pPr>
            <w:r>
              <w:t> </w:t>
            </w:r>
          </w:p>
        </w:tc>
        <w:tc>
          <w:tcPr>
            <w:tcW w:w="5493" w:type="dxa"/>
            <w:gridSpan w:val="3"/>
            <w:shd w:val="clear" w:color="auto" w:fill="FFFFFF" w:themeFill="background1"/>
            <w:vAlign w:val="center"/>
          </w:tcPr>
          <w:p w14:paraId="5EFB2848" w14:textId="4D389361" w:rsidR="003D141A" w:rsidRPr="00D378DA" w:rsidRDefault="003D141A" w:rsidP="003D141A">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t>Read register</w:t>
            </w:r>
          </w:p>
        </w:tc>
        <w:tc>
          <w:tcPr>
            <w:tcW w:w="2750" w:type="dxa"/>
            <w:gridSpan w:val="2"/>
            <w:shd w:val="clear" w:color="auto" w:fill="FFFFFF" w:themeFill="background1"/>
            <w:vAlign w:val="center"/>
          </w:tcPr>
          <w:p w14:paraId="64454CE3" w14:textId="1B0E2BC1" w:rsidR="003D141A" w:rsidRPr="001078DD" w:rsidRDefault="003D141A" w:rsidP="003D141A">
            <w:pPr>
              <w:spacing w:before="0" w:after="0"/>
              <w:jc w:val="left"/>
              <w:cnfStyle w:val="000000000000" w:firstRow="0" w:lastRow="0" w:firstColumn="0" w:lastColumn="0" w:oddVBand="0" w:evenVBand="0" w:oddHBand="0" w:evenHBand="0" w:firstRowFirstColumn="0" w:firstRowLastColumn="0" w:lastRowFirstColumn="0" w:lastRowLastColumn="0"/>
              <w:rPr>
                <w:rFonts w:cstheme="minorBidi"/>
                <w:color w:val="000000"/>
                <w:sz w:val="20"/>
                <w:szCs w:val="20"/>
              </w:rPr>
            </w:pPr>
            <w:r>
              <w:t>VendorUniqueSPIGPIO_data_mosi</w:t>
            </w:r>
          </w:p>
        </w:tc>
        <w:tc>
          <w:tcPr>
            <w:tcW w:w="937" w:type="dxa"/>
            <w:shd w:val="clear" w:color="auto" w:fill="FFFFFF" w:themeFill="background1"/>
            <w:vAlign w:val="center"/>
          </w:tcPr>
          <w:p w14:paraId="51A38E89" w14:textId="7241BB6D" w:rsidR="003D141A" w:rsidRPr="00D378DA" w:rsidRDefault="003D141A" w:rsidP="003D141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036260" w:rsidRPr="00D378DA" w14:paraId="7A920390"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4" w:type="dxa"/>
            <w:shd w:val="clear" w:color="auto" w:fill="FFFFFF" w:themeFill="background1"/>
            <w:vAlign w:val="center"/>
          </w:tcPr>
          <w:p w14:paraId="34F0D899" w14:textId="5EC03DD5" w:rsidR="003D141A" w:rsidRPr="00D378DA" w:rsidRDefault="003D141A" w:rsidP="004C0CD3">
            <w:pPr>
              <w:pStyle w:val="Table-small"/>
              <w:numPr>
                <w:ilvl w:val="0"/>
                <w:numId w:val="28"/>
              </w:numPr>
              <w:rPr>
                <w:rFonts w:cstheme="minorHAnsi"/>
                <w:b w:val="0"/>
                <w:bCs w:val="0"/>
                <w:szCs w:val="20"/>
              </w:rPr>
            </w:pPr>
            <w:r>
              <w:t> </w:t>
            </w:r>
          </w:p>
        </w:tc>
        <w:tc>
          <w:tcPr>
            <w:tcW w:w="5493" w:type="dxa"/>
            <w:gridSpan w:val="3"/>
            <w:shd w:val="clear" w:color="auto" w:fill="FFFFFF" w:themeFill="background1"/>
            <w:vAlign w:val="center"/>
          </w:tcPr>
          <w:p w14:paraId="16B225E0" w14:textId="73FA32BD" w:rsidR="003D141A" w:rsidRPr="00D378DA" w:rsidRDefault="003D141A" w:rsidP="003D141A">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Check if read value matches</w:t>
            </w:r>
          </w:p>
        </w:tc>
        <w:tc>
          <w:tcPr>
            <w:tcW w:w="2750" w:type="dxa"/>
            <w:gridSpan w:val="2"/>
            <w:shd w:val="clear" w:color="auto" w:fill="FFFFFF" w:themeFill="background1"/>
            <w:vAlign w:val="center"/>
          </w:tcPr>
          <w:p w14:paraId="4B63B002" w14:textId="60796C87" w:rsidR="003D141A" w:rsidRPr="001078DD" w:rsidRDefault="003D141A" w:rsidP="003D141A">
            <w:pPr>
              <w:spacing w:before="0" w:after="0"/>
              <w:jc w:val="left"/>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lang w:val="en-US"/>
              </w:rPr>
            </w:pPr>
            <w:r>
              <w:t> </w:t>
            </w:r>
          </w:p>
        </w:tc>
        <w:tc>
          <w:tcPr>
            <w:tcW w:w="937" w:type="dxa"/>
            <w:shd w:val="clear" w:color="auto" w:fill="FFFFFF" w:themeFill="background1"/>
            <w:vAlign w:val="center"/>
          </w:tcPr>
          <w:p w14:paraId="4A6407F4" w14:textId="2D45583A" w:rsidR="003D141A" w:rsidRPr="00D378DA" w:rsidRDefault="003D141A" w:rsidP="003D141A">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0xCAFE1234</w:t>
            </w:r>
          </w:p>
        </w:tc>
      </w:tr>
      <w:tr w:rsidR="00A71E3E" w:rsidRPr="00D378DA" w14:paraId="1379C8DB" w14:textId="77777777" w:rsidTr="00BE6C7F">
        <w:tc>
          <w:tcPr>
            <w:cnfStyle w:val="001000000000" w:firstRow="0" w:lastRow="0" w:firstColumn="1" w:lastColumn="0" w:oddVBand="0" w:evenVBand="0" w:oddHBand="0" w:evenHBand="0" w:firstRowFirstColumn="0" w:firstRowLastColumn="0" w:lastRowFirstColumn="0" w:lastRowLastColumn="0"/>
            <w:tcW w:w="10004" w:type="dxa"/>
            <w:gridSpan w:val="7"/>
            <w:shd w:val="clear" w:color="auto" w:fill="514E4E" w:themeFill="accent3" w:themeFillShade="BF"/>
          </w:tcPr>
          <w:p w14:paraId="38EDBD09" w14:textId="77777777" w:rsidR="00A71E3E" w:rsidRPr="00D378DA" w:rsidRDefault="00A71E3E">
            <w:pPr>
              <w:pStyle w:val="Table-small"/>
              <w:rPr>
                <w:rFonts w:cstheme="minorHAnsi"/>
                <w:szCs w:val="20"/>
              </w:rPr>
            </w:pPr>
            <w:r>
              <w:rPr>
                <w:rFonts w:cstheme="minorHAnsi"/>
                <w:color w:val="FFFFFF" w:themeColor="background1"/>
                <w:sz w:val="22"/>
                <w:szCs w:val="22"/>
              </w:rPr>
              <w:t>Notes</w:t>
            </w:r>
          </w:p>
        </w:tc>
      </w:tr>
      <w:tr w:rsidR="00A71E3E" w:rsidRPr="00D378DA" w14:paraId="56FBE409"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4" w:type="dxa"/>
            <w:gridSpan w:val="7"/>
            <w:shd w:val="clear" w:color="auto" w:fill="FFFFFF" w:themeFill="background1"/>
          </w:tcPr>
          <w:p w14:paraId="2836BCF6" w14:textId="7E4CB9DA" w:rsidR="00A71E3E" w:rsidRPr="00D378DA" w:rsidRDefault="00A71E3E" w:rsidP="00417785">
            <w:pPr>
              <w:pStyle w:val="Table-small"/>
              <w:rPr>
                <w:rFonts w:cstheme="minorHAnsi"/>
                <w:b w:val="0"/>
                <w:bCs w:val="0"/>
                <w:szCs w:val="20"/>
              </w:rPr>
            </w:pPr>
            <w:r>
              <w:rPr>
                <w:rFonts w:cstheme="minorHAnsi"/>
                <w:b w:val="0"/>
                <w:bCs w:val="0"/>
                <w:szCs w:val="20"/>
              </w:rPr>
              <w:t xml:space="preserve">The </w:t>
            </w:r>
            <w:r w:rsidR="004D4589">
              <w:rPr>
                <w:rFonts w:cstheme="minorHAnsi"/>
                <w:b w:val="0"/>
                <w:bCs w:val="0"/>
                <w:szCs w:val="20"/>
              </w:rPr>
              <w:t xml:space="preserve">register </w:t>
            </w:r>
            <w:r w:rsidR="004D4589" w:rsidRPr="004D4589">
              <w:rPr>
                <w:rFonts w:cstheme="minorHAnsi"/>
                <w:b w:val="0"/>
                <w:bCs w:val="0"/>
                <w:szCs w:val="20"/>
              </w:rPr>
              <w:t>VendorUniqueSPIGPIO_data_mosi</w:t>
            </w:r>
            <w:r>
              <w:rPr>
                <w:rFonts w:cstheme="minorHAnsi"/>
                <w:b w:val="0"/>
                <w:bCs w:val="0"/>
                <w:szCs w:val="20"/>
              </w:rPr>
              <w:t xml:space="preserve"> is chosen because when running this test</w:t>
            </w:r>
            <w:r w:rsidR="00417785">
              <w:rPr>
                <w:rFonts w:cstheme="minorHAnsi"/>
                <w:b w:val="0"/>
                <w:bCs w:val="0"/>
                <w:szCs w:val="20"/>
              </w:rPr>
              <w:t xml:space="preserve">, the gpio spi master will not be affected as long as the trigger register is not written. </w:t>
            </w:r>
            <w:r w:rsidR="00C556D0">
              <w:rPr>
                <w:rFonts w:cstheme="minorHAnsi"/>
                <w:b w:val="0"/>
                <w:bCs w:val="0"/>
                <w:szCs w:val="20"/>
              </w:rPr>
              <w:t>Therefore it’s a harmless setting.</w:t>
            </w:r>
          </w:p>
        </w:tc>
      </w:tr>
      <w:tr w:rsidR="00A71E3E" w:rsidRPr="00D378DA" w14:paraId="6B301FF8" w14:textId="77777777" w:rsidTr="00BE6C7F">
        <w:tc>
          <w:tcPr>
            <w:cnfStyle w:val="001000000000" w:firstRow="0" w:lastRow="0" w:firstColumn="1" w:lastColumn="0" w:oddVBand="0" w:evenVBand="0" w:oddHBand="0" w:evenHBand="0" w:firstRowFirstColumn="0" w:firstRowLastColumn="0" w:lastRowFirstColumn="0" w:lastRowLastColumn="0"/>
            <w:tcW w:w="10004" w:type="dxa"/>
            <w:gridSpan w:val="7"/>
            <w:shd w:val="clear" w:color="auto" w:fill="514E4E" w:themeFill="accent3" w:themeFillShade="BF"/>
          </w:tcPr>
          <w:p w14:paraId="18680FBA" w14:textId="77777777" w:rsidR="00A71E3E" w:rsidRPr="00D378DA" w:rsidRDefault="00A71E3E">
            <w:pPr>
              <w:pStyle w:val="Table-small"/>
              <w:rPr>
                <w:rFonts w:cstheme="minorHAnsi"/>
                <w:b w:val="0"/>
                <w:bCs w:val="0"/>
                <w:szCs w:val="20"/>
              </w:rPr>
            </w:pPr>
            <w:r>
              <w:rPr>
                <w:rFonts w:cstheme="minorHAnsi"/>
                <w:color w:val="FFFFFF" w:themeColor="background1"/>
                <w:sz w:val="22"/>
                <w:szCs w:val="22"/>
              </w:rPr>
              <w:t xml:space="preserve">Measurements – Acceptance criteria </w:t>
            </w:r>
          </w:p>
        </w:tc>
      </w:tr>
      <w:tr w:rsidR="00502EDA" w:rsidRPr="00D378DA" w14:paraId="4A3481AD" w14:textId="77777777" w:rsidTr="00267686">
        <w:trPr>
          <w:gridAfter w:val="1"/>
          <w:cnfStyle w:val="000000100000" w:firstRow="0" w:lastRow="0" w:firstColumn="0" w:lastColumn="0" w:oddVBand="0" w:evenVBand="0" w:oddHBand="1" w:evenHBand="0" w:firstRowFirstColumn="0" w:firstRowLastColumn="0" w:lastRowFirstColumn="0" w:lastRowLastColumn="0"/>
          <w:wAfter w:w="937" w:type="dxa"/>
        </w:trPr>
        <w:tc>
          <w:tcPr>
            <w:cnfStyle w:val="001000000000" w:firstRow="0" w:lastRow="0" w:firstColumn="1" w:lastColumn="0" w:oddVBand="0" w:evenVBand="0" w:oddHBand="0" w:evenHBand="0" w:firstRowFirstColumn="0" w:firstRowLastColumn="0" w:lastRowFirstColumn="0" w:lastRowLastColumn="0"/>
            <w:tcW w:w="0" w:type="dxa"/>
            <w:shd w:val="clear" w:color="auto" w:fill="C5C2C2" w:themeFill="accent3" w:themeFillTint="66"/>
          </w:tcPr>
          <w:p w14:paraId="30475F49" w14:textId="77777777" w:rsidR="00A71E3E" w:rsidRPr="00836085" w:rsidRDefault="00A71E3E">
            <w:pPr>
              <w:pStyle w:val="Table-small"/>
              <w:rPr>
                <w:rFonts w:cstheme="minorHAnsi"/>
                <w:szCs w:val="20"/>
              </w:rPr>
            </w:pPr>
            <w:r w:rsidRPr="00836085">
              <w:rPr>
                <w:rFonts w:cstheme="minorHAnsi"/>
                <w:sz w:val="22"/>
                <w:szCs w:val="22"/>
              </w:rPr>
              <w:t xml:space="preserve">ID </w:t>
            </w:r>
          </w:p>
        </w:tc>
        <w:tc>
          <w:tcPr>
            <w:tcW w:w="2857" w:type="dxa"/>
            <w:shd w:val="clear" w:color="auto" w:fill="C5C2C2" w:themeFill="accent3" w:themeFillTint="66"/>
          </w:tcPr>
          <w:p w14:paraId="3D1F4677" w14:textId="77777777" w:rsidR="00A71E3E" w:rsidRPr="00836085" w:rsidRDefault="00A71E3E">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836085">
              <w:rPr>
                <w:rFonts w:cstheme="minorHAnsi"/>
                <w:b/>
                <w:bCs/>
                <w:sz w:val="22"/>
                <w:szCs w:val="22"/>
              </w:rPr>
              <w:t>Name</w:t>
            </w:r>
          </w:p>
        </w:tc>
        <w:tc>
          <w:tcPr>
            <w:tcW w:w="709" w:type="dxa"/>
            <w:shd w:val="clear" w:color="auto" w:fill="C5C2C2" w:themeFill="accent3" w:themeFillTint="66"/>
          </w:tcPr>
          <w:p w14:paraId="73DF1FFD" w14:textId="77777777" w:rsidR="00A71E3E" w:rsidRPr="00836085" w:rsidRDefault="00A71E3E">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836085">
              <w:rPr>
                <w:rFonts w:cstheme="minorHAnsi"/>
                <w:b/>
                <w:bCs/>
                <w:sz w:val="22"/>
                <w:szCs w:val="22"/>
              </w:rPr>
              <w:t>Unit</w:t>
            </w:r>
          </w:p>
        </w:tc>
        <w:tc>
          <w:tcPr>
            <w:tcW w:w="1927" w:type="dxa"/>
            <w:shd w:val="clear" w:color="auto" w:fill="C5C2C2" w:themeFill="accent3" w:themeFillTint="66"/>
          </w:tcPr>
          <w:p w14:paraId="51DB282B" w14:textId="77777777" w:rsidR="00A71E3E" w:rsidRPr="00836085" w:rsidRDefault="00A71E3E">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836085">
              <w:rPr>
                <w:rFonts w:cstheme="minorHAnsi"/>
                <w:b/>
                <w:bCs/>
                <w:sz w:val="22"/>
                <w:szCs w:val="22"/>
              </w:rPr>
              <w:t>LTL</w:t>
            </w:r>
          </w:p>
        </w:tc>
        <w:tc>
          <w:tcPr>
            <w:tcW w:w="0" w:type="dxa"/>
            <w:shd w:val="clear" w:color="auto" w:fill="C5C2C2" w:themeFill="accent3" w:themeFillTint="66"/>
          </w:tcPr>
          <w:p w14:paraId="5FA0CBD1" w14:textId="77777777" w:rsidR="00A71E3E" w:rsidRPr="00836085" w:rsidRDefault="00A71E3E">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836085">
              <w:rPr>
                <w:rFonts w:cstheme="minorHAnsi"/>
                <w:b/>
                <w:bCs/>
                <w:sz w:val="22"/>
                <w:szCs w:val="22"/>
              </w:rPr>
              <w:t>Typ</w:t>
            </w:r>
          </w:p>
        </w:tc>
        <w:tc>
          <w:tcPr>
            <w:tcW w:w="2034" w:type="dxa"/>
            <w:shd w:val="clear" w:color="auto" w:fill="C5C2C2" w:themeFill="accent3" w:themeFillTint="66"/>
          </w:tcPr>
          <w:p w14:paraId="36B7F4BB" w14:textId="77777777" w:rsidR="00A71E3E" w:rsidRPr="00836085" w:rsidRDefault="00A71E3E">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836085">
              <w:rPr>
                <w:rFonts w:cstheme="minorHAnsi"/>
                <w:b/>
                <w:bCs/>
                <w:sz w:val="22"/>
                <w:szCs w:val="22"/>
              </w:rPr>
              <w:t>UTL</w:t>
            </w:r>
          </w:p>
        </w:tc>
      </w:tr>
      <w:tr w:rsidR="00502EDA" w:rsidRPr="00D378DA" w14:paraId="7D163D7C" w14:textId="77777777" w:rsidTr="00267686">
        <w:trPr>
          <w:gridAfter w:val="1"/>
          <w:wAfter w:w="937" w:type="dxa"/>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4CFC9E30" w14:textId="254ECD3D" w:rsidR="00C371DA" w:rsidRPr="009C5E6B" w:rsidRDefault="00C371DA" w:rsidP="00C371DA">
            <w:pPr>
              <w:pStyle w:val="Table-small"/>
              <w:rPr>
                <w:rFonts w:cstheme="minorHAnsi"/>
                <w:b w:val="0"/>
                <w:bCs w:val="0"/>
                <w:szCs w:val="20"/>
              </w:rPr>
            </w:pPr>
            <w:r>
              <w:rPr>
                <w:rFonts w:cstheme="minorHAnsi"/>
                <w:b w:val="0"/>
                <w:bCs w:val="0"/>
                <w:szCs w:val="20"/>
              </w:rPr>
              <w:t>M0143</w:t>
            </w:r>
          </w:p>
        </w:tc>
        <w:tc>
          <w:tcPr>
            <w:tcW w:w="2857" w:type="dxa"/>
            <w:shd w:val="clear" w:color="auto" w:fill="FFFFFF" w:themeFill="background1"/>
          </w:tcPr>
          <w:p w14:paraId="124D7314" w14:textId="0D966275" w:rsidR="00C371DA" w:rsidRDefault="00C371DA" w:rsidP="00C371D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8533B2">
              <w:t>T0016_M0143_debug_spi_slave_write_success</w:t>
            </w:r>
          </w:p>
        </w:tc>
        <w:tc>
          <w:tcPr>
            <w:tcW w:w="709" w:type="dxa"/>
            <w:shd w:val="clear" w:color="auto" w:fill="FFFFFF" w:themeFill="background1"/>
          </w:tcPr>
          <w:p w14:paraId="40447F5C" w14:textId="43D8E1A0" w:rsidR="00C371DA" w:rsidRDefault="00605EE5" w:rsidP="00C371D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w:t>
            </w:r>
          </w:p>
        </w:tc>
        <w:tc>
          <w:tcPr>
            <w:tcW w:w="1927" w:type="dxa"/>
            <w:shd w:val="clear" w:color="auto" w:fill="FFFFFF" w:themeFill="background1"/>
          </w:tcPr>
          <w:p w14:paraId="1ED6D600" w14:textId="11FF73C0" w:rsidR="00C371DA" w:rsidRDefault="00605EE5" w:rsidP="00C371DA">
            <w:pPr>
              <w:pStyle w:val="Table-small"/>
              <w:jc w:val="center"/>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1</w:t>
            </w:r>
          </w:p>
        </w:tc>
        <w:tc>
          <w:tcPr>
            <w:tcW w:w="0" w:type="dxa"/>
            <w:shd w:val="clear" w:color="auto" w:fill="FFFFFF" w:themeFill="background1"/>
          </w:tcPr>
          <w:p w14:paraId="32DC6EDB" w14:textId="30B7CF4C" w:rsidR="00C371DA" w:rsidRDefault="00605EE5" w:rsidP="00C371DA">
            <w:pPr>
              <w:pStyle w:val="Table-small"/>
              <w:jc w:val="center"/>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1</w:t>
            </w:r>
          </w:p>
        </w:tc>
        <w:tc>
          <w:tcPr>
            <w:tcW w:w="2034" w:type="dxa"/>
            <w:shd w:val="clear" w:color="auto" w:fill="FFFFFF" w:themeFill="background1"/>
          </w:tcPr>
          <w:p w14:paraId="4D958B85" w14:textId="5EDD3A86" w:rsidR="00C371DA" w:rsidRDefault="00605EE5" w:rsidP="00C371DA">
            <w:pPr>
              <w:pStyle w:val="Table-small"/>
              <w:jc w:val="center"/>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1</w:t>
            </w:r>
          </w:p>
        </w:tc>
      </w:tr>
      <w:tr w:rsidR="00502EDA" w:rsidRPr="00D378DA" w14:paraId="6E397B83" w14:textId="77777777" w:rsidTr="00267686">
        <w:trPr>
          <w:gridAfter w:val="1"/>
          <w:cnfStyle w:val="000000100000" w:firstRow="0" w:lastRow="0" w:firstColumn="0" w:lastColumn="0" w:oddVBand="0" w:evenVBand="0" w:oddHBand="1" w:evenHBand="0" w:firstRowFirstColumn="0" w:firstRowLastColumn="0" w:lastRowFirstColumn="0" w:lastRowLastColumn="0"/>
          <w:wAfter w:w="937" w:type="dxa"/>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5941CBE3" w14:textId="6645EE61" w:rsidR="00C371DA" w:rsidRPr="009C5E6B" w:rsidRDefault="00C371DA" w:rsidP="00C371DA">
            <w:pPr>
              <w:pStyle w:val="Table-small"/>
              <w:rPr>
                <w:rFonts w:cstheme="minorHAnsi"/>
                <w:b w:val="0"/>
                <w:bCs w:val="0"/>
                <w:szCs w:val="20"/>
              </w:rPr>
            </w:pPr>
            <w:r>
              <w:rPr>
                <w:rFonts w:cstheme="minorHAnsi"/>
                <w:b w:val="0"/>
                <w:bCs w:val="0"/>
                <w:szCs w:val="20"/>
              </w:rPr>
              <w:t>M0144</w:t>
            </w:r>
          </w:p>
        </w:tc>
        <w:tc>
          <w:tcPr>
            <w:tcW w:w="2857" w:type="dxa"/>
            <w:shd w:val="clear" w:color="auto" w:fill="FFFFFF" w:themeFill="background1"/>
          </w:tcPr>
          <w:p w14:paraId="4C379776" w14:textId="5D4BEC75" w:rsidR="00C371DA" w:rsidRDefault="00C371DA" w:rsidP="00C371DA">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8533B2">
              <w:t>T0016_M0144_debug_spi_slave_read_success</w:t>
            </w:r>
          </w:p>
        </w:tc>
        <w:tc>
          <w:tcPr>
            <w:tcW w:w="709" w:type="dxa"/>
            <w:shd w:val="clear" w:color="auto" w:fill="FFFFFF" w:themeFill="background1"/>
          </w:tcPr>
          <w:p w14:paraId="0BBA5519" w14:textId="338FC810" w:rsidR="00C371DA" w:rsidRDefault="00605EE5" w:rsidP="00C371DA">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w:t>
            </w:r>
          </w:p>
        </w:tc>
        <w:tc>
          <w:tcPr>
            <w:tcW w:w="1927" w:type="dxa"/>
            <w:shd w:val="clear" w:color="auto" w:fill="FFFFFF" w:themeFill="background1"/>
          </w:tcPr>
          <w:p w14:paraId="065F61A6" w14:textId="78ABA26F" w:rsidR="00C371DA" w:rsidRDefault="00605EE5" w:rsidP="00C371DA">
            <w:pPr>
              <w:pStyle w:val="Table-small"/>
              <w:jc w:val="center"/>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1</w:t>
            </w:r>
          </w:p>
        </w:tc>
        <w:tc>
          <w:tcPr>
            <w:tcW w:w="0" w:type="dxa"/>
            <w:shd w:val="clear" w:color="auto" w:fill="FFFFFF" w:themeFill="background1"/>
          </w:tcPr>
          <w:p w14:paraId="1431CE50" w14:textId="0F23A87F" w:rsidR="00C371DA" w:rsidRDefault="00605EE5" w:rsidP="00C371DA">
            <w:pPr>
              <w:pStyle w:val="Table-small"/>
              <w:jc w:val="center"/>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1</w:t>
            </w:r>
          </w:p>
        </w:tc>
        <w:tc>
          <w:tcPr>
            <w:tcW w:w="2034" w:type="dxa"/>
            <w:shd w:val="clear" w:color="auto" w:fill="FFFFFF" w:themeFill="background1"/>
          </w:tcPr>
          <w:p w14:paraId="55C47E98" w14:textId="7277D9B2" w:rsidR="00C371DA" w:rsidRDefault="00605EE5" w:rsidP="00C371DA">
            <w:pPr>
              <w:pStyle w:val="Table-small"/>
              <w:jc w:val="center"/>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1</w:t>
            </w:r>
          </w:p>
        </w:tc>
      </w:tr>
    </w:tbl>
    <w:p w14:paraId="24BEF4F4" w14:textId="77777777" w:rsidR="00A71E3E" w:rsidRDefault="00A71E3E" w:rsidP="00A71E3E">
      <w:pPr>
        <w:rPr>
          <w:lang w:eastAsia="en-US"/>
        </w:rPr>
      </w:pPr>
    </w:p>
    <w:p w14:paraId="18496702" w14:textId="44BB290F" w:rsidR="00A71E3E" w:rsidRPr="00BE6C7F" w:rsidRDefault="00A71E3E" w:rsidP="00A71E3E">
      <w:pPr>
        <w:pStyle w:val="Heading2"/>
        <w:rPr>
          <w:lang w:val="it-IT" w:eastAsia="en-US"/>
        </w:rPr>
      </w:pPr>
      <w:bookmarkStart w:id="333" w:name="_Ref159340093"/>
      <w:bookmarkStart w:id="334" w:name="_Ref159857282"/>
      <w:bookmarkStart w:id="335" w:name="_Ref179555066"/>
      <w:bookmarkStart w:id="336" w:name="_Toc179819060"/>
      <w:bookmarkStart w:id="337" w:name="_Ref207890565"/>
      <w:bookmarkStart w:id="338" w:name="_Toc214350556"/>
      <w:commentRangeStart w:id="339"/>
      <w:r w:rsidRPr="00BE6C7F">
        <w:rPr>
          <w:lang w:val="it-IT" w:eastAsia="en-US"/>
        </w:rPr>
        <w:lastRenderedPageBreak/>
        <w:t>T</w:t>
      </w:r>
      <w:r w:rsidR="00AE6BB4" w:rsidRPr="00BE6C7F">
        <w:rPr>
          <w:lang w:val="it-IT" w:eastAsia="en-US"/>
        </w:rPr>
        <w:t>0017</w:t>
      </w:r>
      <w:r w:rsidRPr="00BE6C7F">
        <w:rPr>
          <w:lang w:val="it-IT" w:eastAsia="en-US"/>
        </w:rPr>
        <w:t xml:space="preserve">: IO </w:t>
      </w:r>
      <w:bookmarkEnd w:id="333"/>
      <w:r w:rsidRPr="00BE6C7F">
        <w:rPr>
          <w:lang w:val="it-IT" w:eastAsia="en-US"/>
        </w:rPr>
        <w:t xml:space="preserve">SPI </w:t>
      </w:r>
      <w:r w:rsidR="00003DC5" w:rsidRPr="00BE6C7F">
        <w:rPr>
          <w:lang w:val="it-IT" w:eastAsia="en-US"/>
        </w:rPr>
        <w:t>M</w:t>
      </w:r>
      <w:r w:rsidRPr="00BE6C7F">
        <w:rPr>
          <w:lang w:val="it-IT" w:eastAsia="en-US"/>
        </w:rPr>
        <w:t>aster CAM</w:t>
      </w:r>
      <w:bookmarkEnd w:id="334"/>
      <w:bookmarkEnd w:id="335"/>
      <w:bookmarkEnd w:id="336"/>
      <w:bookmarkEnd w:id="337"/>
      <w:commentRangeEnd w:id="339"/>
      <w:r w:rsidRPr="00BE6C7F">
        <w:rPr>
          <w:rStyle w:val="CommentReference"/>
          <w:sz w:val="24"/>
          <w:lang w:val="it-IT" w:eastAsia="en-US"/>
        </w:rPr>
        <w:commentReference w:id="339"/>
      </w:r>
      <w:r w:rsidR="00003DC5" w:rsidRPr="00BE6C7F">
        <w:rPr>
          <w:lang w:val="it-IT" w:eastAsia="en-US"/>
        </w:rPr>
        <w:t xml:space="preserve"> Te</w:t>
      </w:r>
      <w:r w:rsidR="00003DC5">
        <w:rPr>
          <w:lang w:val="it-IT" w:eastAsia="en-US"/>
        </w:rPr>
        <w:t>st</w:t>
      </w:r>
      <w:bookmarkEnd w:id="338"/>
    </w:p>
    <w:p w14:paraId="53017F95" w14:textId="6DAE9BA4" w:rsidR="00A71E3E" w:rsidRPr="00003DC5" w:rsidRDefault="00A71E3E" w:rsidP="00A71E3E">
      <w:pPr>
        <w:pStyle w:val="Caption"/>
        <w:keepNext/>
      </w:pPr>
      <w:bookmarkStart w:id="340" w:name="_Toc214350607"/>
      <w:r w:rsidRPr="00003DC5">
        <w:t xml:space="preserve">Table </w:t>
      </w:r>
      <w:r>
        <w:fldChar w:fldCharType="begin"/>
      </w:r>
      <w:r w:rsidRPr="00003DC5">
        <w:instrText xml:space="preserve"> SEQ Table \* ARABIC </w:instrText>
      </w:r>
      <w:r>
        <w:fldChar w:fldCharType="separate"/>
      </w:r>
      <w:r w:rsidR="00AA08B9">
        <w:rPr>
          <w:noProof/>
        </w:rPr>
        <w:t>34</w:t>
      </w:r>
      <w:r>
        <w:fldChar w:fldCharType="end"/>
      </w:r>
      <w:r w:rsidRPr="00003DC5">
        <w:t xml:space="preserve">: </w:t>
      </w:r>
      <w:r w:rsidR="00003DC5" w:rsidRPr="00BE6C7F">
        <w:t xml:space="preserve">T0017: </w:t>
      </w:r>
      <w:r w:rsidRPr="00003DC5">
        <w:t xml:space="preserve">IO SPI </w:t>
      </w:r>
      <w:r w:rsidR="00003DC5">
        <w:t>M</w:t>
      </w:r>
      <w:r w:rsidRPr="00003DC5">
        <w:t>aster CAM</w:t>
      </w:r>
      <w:r w:rsidR="00003DC5" w:rsidRPr="00BE6C7F">
        <w:t xml:space="preserve"> Test </w:t>
      </w:r>
      <w:r w:rsidR="00003DC5">
        <w:t>Overview</w:t>
      </w:r>
      <w:bookmarkEnd w:id="340"/>
    </w:p>
    <w:tbl>
      <w:tblPr>
        <w:tblStyle w:val="GridTable4-Accent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8"/>
        <w:gridCol w:w="4857"/>
        <w:gridCol w:w="734"/>
        <w:gridCol w:w="682"/>
        <w:gridCol w:w="1078"/>
        <w:gridCol w:w="907"/>
        <w:gridCol w:w="703"/>
      </w:tblGrid>
      <w:tr w:rsidR="008A4FFD" w:rsidRPr="00D378DA" w14:paraId="38B39EF7" w14:textId="77777777" w:rsidTr="00AE3D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514E4E" w:themeFill="accent3" w:themeFillShade="BF"/>
          </w:tcPr>
          <w:p w14:paraId="7B885862" w14:textId="77777777" w:rsidR="00A71E3E" w:rsidRPr="00D378DA" w:rsidRDefault="00A71E3E">
            <w:pPr>
              <w:pStyle w:val="Table-small"/>
              <w:rPr>
                <w:rFonts w:cstheme="minorHAnsi"/>
                <w:sz w:val="22"/>
                <w:szCs w:val="18"/>
              </w:rPr>
            </w:pPr>
            <w:r w:rsidRPr="00D378DA">
              <w:rPr>
                <w:rFonts w:cstheme="minorHAnsi"/>
                <w:sz w:val="22"/>
                <w:szCs w:val="18"/>
              </w:rPr>
              <w:t xml:space="preserve">Test </w:t>
            </w:r>
            <w:r>
              <w:rPr>
                <w:rFonts w:cstheme="minorHAnsi"/>
                <w:sz w:val="22"/>
                <w:szCs w:val="18"/>
              </w:rPr>
              <w:t xml:space="preserve">Description </w:t>
            </w:r>
          </w:p>
        </w:tc>
      </w:tr>
      <w:tr w:rsidR="008A4FFD" w:rsidRPr="00D378DA" w14:paraId="62067463" w14:textId="77777777" w:rsidTr="00AE3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FFFFFF" w:themeFill="background1"/>
          </w:tcPr>
          <w:p w14:paraId="5DE62AD7" w14:textId="3953AA68" w:rsidR="00A71E3E" w:rsidRPr="00D378DA" w:rsidRDefault="0080674F" w:rsidP="0080674F">
            <w:pPr>
              <w:pStyle w:val="Table-small"/>
              <w:rPr>
                <w:rFonts w:cstheme="minorHAnsi"/>
                <w:b w:val="0"/>
                <w:bCs w:val="0"/>
              </w:rPr>
            </w:pPr>
            <w:r w:rsidRPr="0080674F">
              <w:rPr>
                <w:rFonts w:cstheme="minorHAnsi"/>
                <w:b w:val="0"/>
                <w:bCs w:val="0"/>
              </w:rPr>
              <w:t>This test will check the camera SPI master interface.</w:t>
            </w:r>
            <w:r w:rsidR="00FC52E5">
              <w:rPr>
                <w:rFonts w:cstheme="minorHAnsi"/>
                <w:b w:val="0"/>
                <w:bCs w:val="0"/>
              </w:rPr>
              <w:t xml:space="preserve"> </w:t>
            </w:r>
            <w:r w:rsidR="00FC52E5" w:rsidRPr="005C4A72">
              <w:rPr>
                <w:rFonts w:cstheme="minorHAnsi"/>
                <w:b w:val="0"/>
                <w:bCs w:val="0"/>
              </w:rPr>
              <w:t>This test will check the camera SPI master interface by trying to read and write a register in FPGA which acts as the SPI slave of a camera chip.</w:t>
            </w:r>
          </w:p>
        </w:tc>
      </w:tr>
      <w:tr w:rsidR="008A4FFD" w:rsidRPr="00D378DA" w14:paraId="596D3A8A" w14:textId="77777777" w:rsidTr="00AE3D60">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514E4E" w:themeFill="accent3" w:themeFillShade="BF"/>
          </w:tcPr>
          <w:p w14:paraId="2CABE497" w14:textId="77777777" w:rsidR="00A71E3E" w:rsidRDefault="00A71E3E">
            <w:pPr>
              <w:pStyle w:val="Table-small"/>
              <w:rPr>
                <w:rFonts w:cstheme="minorHAnsi"/>
              </w:rPr>
            </w:pPr>
            <w:r w:rsidRPr="001607D4">
              <w:rPr>
                <w:rFonts w:cstheme="minorHAnsi"/>
                <w:color w:val="FFFFFF" w:themeColor="background1"/>
                <w:sz w:val="22"/>
                <w:szCs w:val="18"/>
              </w:rPr>
              <w:t>Test Configuration</w:t>
            </w:r>
          </w:p>
        </w:tc>
      </w:tr>
      <w:tr w:rsidR="008A4FFD" w:rsidRPr="00D378DA" w14:paraId="0578DDC3" w14:textId="77777777" w:rsidTr="00AE3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FFFFFF" w:themeFill="background1"/>
          </w:tcPr>
          <w:p w14:paraId="38508E89" w14:textId="7125CA4E" w:rsidR="00A71E3E" w:rsidRDefault="00A71E3E" w:rsidP="005C4A72">
            <w:pPr>
              <w:pStyle w:val="Table-small"/>
              <w:rPr>
                <w:rFonts w:cstheme="minorHAnsi"/>
              </w:rPr>
            </w:pPr>
          </w:p>
        </w:tc>
      </w:tr>
      <w:tr w:rsidR="008A4FFD" w:rsidRPr="00D378DA" w14:paraId="1D1C6E15" w14:textId="77777777" w:rsidTr="00AE3D60">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514E4E" w:themeFill="accent3" w:themeFillShade="BF"/>
          </w:tcPr>
          <w:p w14:paraId="08E039F7" w14:textId="77777777" w:rsidR="00A71E3E" w:rsidRPr="00D378DA" w:rsidRDefault="00A71E3E">
            <w:pPr>
              <w:pStyle w:val="Table-small"/>
              <w:rPr>
                <w:rFonts w:cstheme="minorHAnsi"/>
                <w:color w:val="FFFFFF" w:themeColor="background1"/>
                <w:sz w:val="22"/>
                <w:szCs w:val="18"/>
              </w:rPr>
            </w:pPr>
            <w:r>
              <w:rPr>
                <w:rFonts w:cstheme="minorHAnsi"/>
                <w:color w:val="FFFFFF" w:themeColor="background1"/>
                <w:sz w:val="22"/>
                <w:szCs w:val="18"/>
              </w:rPr>
              <w:t xml:space="preserve">Test Equipment Requirements </w:t>
            </w:r>
          </w:p>
        </w:tc>
      </w:tr>
      <w:tr w:rsidR="008A4FFD" w:rsidRPr="00D378DA" w14:paraId="3673FAC1" w14:textId="77777777" w:rsidTr="00AE3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FFFFFF" w:themeFill="background1"/>
          </w:tcPr>
          <w:p w14:paraId="66B7DBB1" w14:textId="77777777" w:rsidR="00A71E3E" w:rsidRPr="00C51C74" w:rsidRDefault="00A71E3E">
            <w:pPr>
              <w:spacing w:before="20" w:after="20"/>
              <w:rPr>
                <w:b w:val="0"/>
                <w:bCs w:val="0"/>
                <w:sz w:val="20"/>
                <w:szCs w:val="14"/>
              </w:rPr>
            </w:pPr>
            <w:r>
              <w:rPr>
                <w:b w:val="0"/>
                <w:bCs w:val="0"/>
                <w:sz w:val="20"/>
                <w:szCs w:val="14"/>
              </w:rPr>
              <w:t>FPGA with emulated Camera SPI Slave</w:t>
            </w:r>
          </w:p>
        </w:tc>
      </w:tr>
      <w:tr w:rsidR="008A4FFD" w:rsidRPr="00D378DA" w14:paraId="12E70132" w14:textId="77777777" w:rsidTr="00AE3D60">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514E4E" w:themeFill="accent3" w:themeFillShade="BF"/>
          </w:tcPr>
          <w:p w14:paraId="1A6795B5" w14:textId="77777777" w:rsidR="00A71E3E" w:rsidRPr="0047278F" w:rsidRDefault="00A71E3E">
            <w:pPr>
              <w:spacing w:before="20" w:after="20"/>
              <w:rPr>
                <w:sz w:val="20"/>
                <w:szCs w:val="14"/>
              </w:rPr>
            </w:pPr>
            <w:r w:rsidRPr="00A452BD">
              <w:rPr>
                <w:rFonts w:cstheme="minorHAnsi"/>
                <w:color w:val="FFFFFF" w:themeColor="background1"/>
                <w:szCs w:val="18"/>
              </w:rPr>
              <w:t>Test Conditions</w:t>
            </w:r>
          </w:p>
        </w:tc>
      </w:tr>
      <w:tr w:rsidR="008A4FFD" w:rsidRPr="00D378DA" w14:paraId="14146D49" w14:textId="77777777" w:rsidTr="00AE3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FFFFFF" w:themeFill="background1"/>
          </w:tcPr>
          <w:p w14:paraId="432596BB" w14:textId="688C8180" w:rsidR="00A71E3E" w:rsidRPr="003C2624" w:rsidRDefault="00A71E3E">
            <w:pPr>
              <w:spacing w:before="20" w:after="20"/>
              <w:rPr>
                <w:sz w:val="20"/>
                <w:szCs w:val="14"/>
              </w:rPr>
            </w:pPr>
          </w:p>
        </w:tc>
      </w:tr>
      <w:tr w:rsidR="008A4FFD" w:rsidRPr="00D378DA" w14:paraId="22B6FAB4" w14:textId="77777777" w:rsidTr="00AE3D60">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514E4E" w:themeFill="accent3" w:themeFillShade="BF"/>
          </w:tcPr>
          <w:p w14:paraId="6EB14BD4" w14:textId="77777777" w:rsidR="00A71E3E" w:rsidRPr="00920ABA" w:rsidRDefault="00A71E3E">
            <w:pPr>
              <w:spacing w:before="20" w:after="20"/>
              <w:rPr>
                <w:color w:val="FF0000"/>
                <w:sz w:val="20"/>
                <w:szCs w:val="14"/>
              </w:rPr>
            </w:pPr>
            <w:r w:rsidRPr="003D1F8A">
              <w:rPr>
                <w:rFonts w:cstheme="minorHAnsi"/>
                <w:color w:val="FFFFFF" w:themeColor="background1"/>
                <w:szCs w:val="18"/>
              </w:rPr>
              <w:t>Environmental conditions</w:t>
            </w:r>
            <w:r w:rsidRPr="003D1F8A">
              <w:rPr>
                <w:color w:val="FFFFFF" w:themeColor="background1"/>
                <w:sz w:val="20"/>
                <w:szCs w:val="14"/>
              </w:rPr>
              <w:t xml:space="preserve"> </w:t>
            </w:r>
          </w:p>
        </w:tc>
      </w:tr>
      <w:tr w:rsidR="008A4FFD" w:rsidRPr="00D378DA" w14:paraId="3E7DACBB" w14:textId="77777777" w:rsidTr="00AE3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FFFFFF" w:themeFill="background1"/>
          </w:tcPr>
          <w:p w14:paraId="60BC9A70" w14:textId="51CF0C18" w:rsidR="00A71E3E" w:rsidRPr="00DC13A1" w:rsidRDefault="009D0D78" w:rsidP="009D0D78">
            <w:pPr>
              <w:spacing w:before="20" w:after="20"/>
              <w:rPr>
                <w:b w:val="0"/>
                <w:bCs w:val="0"/>
                <w:sz w:val="20"/>
                <w:szCs w:val="14"/>
              </w:rPr>
            </w:pPr>
            <w:r w:rsidRPr="009D0D78">
              <w:rPr>
                <w:b w:val="0"/>
                <w:bCs w:val="0"/>
                <w:sz w:val="20"/>
                <w:szCs w:val="14"/>
              </w:rPr>
              <w:t>This test will be executed in an automated way and in a temperature controlled environment</w:t>
            </w:r>
          </w:p>
        </w:tc>
      </w:tr>
      <w:tr w:rsidR="008A4FFD" w:rsidRPr="00D378DA" w14:paraId="33A6708E" w14:textId="77777777" w:rsidTr="00AE3D60">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514E4E" w:themeFill="accent3" w:themeFillShade="BF"/>
          </w:tcPr>
          <w:p w14:paraId="765846F1" w14:textId="77777777" w:rsidR="00A71E3E" w:rsidRPr="00D378DA" w:rsidRDefault="00A71E3E">
            <w:pPr>
              <w:pStyle w:val="Table-small"/>
              <w:rPr>
                <w:rFonts w:cstheme="minorHAnsi"/>
                <w:sz w:val="22"/>
                <w:szCs w:val="18"/>
              </w:rPr>
            </w:pPr>
            <w:r>
              <w:rPr>
                <w:rFonts w:cstheme="minorHAnsi"/>
                <w:color w:val="FFFFFF" w:themeColor="background1"/>
                <w:sz w:val="22"/>
                <w:szCs w:val="18"/>
              </w:rPr>
              <w:t>Test Procedure</w:t>
            </w:r>
          </w:p>
        </w:tc>
      </w:tr>
      <w:tr w:rsidR="00DA1CEF" w:rsidRPr="00D378DA" w14:paraId="525A33A4" w14:textId="77777777" w:rsidTr="00AE3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7" w:type="pct"/>
            <w:shd w:val="clear" w:color="auto" w:fill="C5C2C2" w:themeFill="accent3" w:themeFillTint="66"/>
          </w:tcPr>
          <w:p w14:paraId="1338CBBC" w14:textId="77777777" w:rsidR="00A71E3E" w:rsidRPr="003B2595" w:rsidRDefault="00A71E3E">
            <w:pPr>
              <w:pStyle w:val="Table-small"/>
              <w:rPr>
                <w:rFonts w:cstheme="minorHAnsi"/>
                <w:sz w:val="22"/>
                <w:szCs w:val="18"/>
              </w:rPr>
            </w:pPr>
            <w:r w:rsidRPr="003B2595">
              <w:rPr>
                <w:rFonts w:cstheme="minorHAnsi"/>
                <w:sz w:val="22"/>
                <w:szCs w:val="18"/>
              </w:rPr>
              <w:t>Step</w:t>
            </w:r>
          </w:p>
        </w:tc>
        <w:tc>
          <w:tcPr>
            <w:tcW w:w="2903" w:type="pct"/>
            <w:gridSpan w:val="2"/>
            <w:shd w:val="clear" w:color="auto" w:fill="C5C2C2" w:themeFill="accent3" w:themeFillTint="66"/>
          </w:tcPr>
          <w:p w14:paraId="04EC9E1A" w14:textId="77777777" w:rsidR="00A71E3E" w:rsidRPr="003B2595" w:rsidRDefault="00A71E3E">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3B2595">
              <w:rPr>
                <w:rFonts w:cstheme="minorHAnsi"/>
                <w:b/>
                <w:bCs/>
                <w:sz w:val="22"/>
                <w:szCs w:val="18"/>
              </w:rPr>
              <w:t>Action</w:t>
            </w:r>
          </w:p>
        </w:tc>
        <w:tc>
          <w:tcPr>
            <w:tcW w:w="914" w:type="pct"/>
            <w:gridSpan w:val="2"/>
            <w:shd w:val="clear" w:color="auto" w:fill="C5C2C2" w:themeFill="accent3" w:themeFillTint="66"/>
          </w:tcPr>
          <w:p w14:paraId="047A04C5" w14:textId="77777777" w:rsidR="00A71E3E" w:rsidRPr="003B2595" w:rsidRDefault="00A71E3E">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3B2595">
              <w:rPr>
                <w:rFonts w:cstheme="minorHAnsi"/>
                <w:b/>
                <w:bCs/>
                <w:sz w:val="22"/>
                <w:szCs w:val="18"/>
              </w:rPr>
              <w:t>Register parameter</w:t>
            </w:r>
          </w:p>
        </w:tc>
        <w:tc>
          <w:tcPr>
            <w:tcW w:w="836" w:type="pct"/>
            <w:gridSpan w:val="2"/>
            <w:shd w:val="clear" w:color="auto" w:fill="C5C2C2" w:themeFill="accent3" w:themeFillTint="66"/>
          </w:tcPr>
          <w:p w14:paraId="5815AB51" w14:textId="77777777" w:rsidR="00A71E3E" w:rsidRPr="003B2595" w:rsidRDefault="00A71E3E">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3B2595">
              <w:rPr>
                <w:rFonts w:cstheme="minorHAnsi"/>
                <w:b/>
                <w:bCs/>
                <w:sz w:val="22"/>
                <w:szCs w:val="18"/>
              </w:rPr>
              <w:t>Value</w:t>
            </w:r>
          </w:p>
        </w:tc>
      </w:tr>
      <w:tr w:rsidR="004A1225" w:rsidRPr="00D378DA" w14:paraId="7E639AC4" w14:textId="77777777" w:rsidTr="00AE3D60">
        <w:tc>
          <w:tcPr>
            <w:cnfStyle w:val="001000000000" w:firstRow="0" w:lastRow="0" w:firstColumn="1" w:lastColumn="0" w:oddVBand="0" w:evenVBand="0" w:oddHBand="0" w:evenHBand="0" w:firstRowFirstColumn="0" w:firstRowLastColumn="0" w:lastRowFirstColumn="0" w:lastRowLastColumn="0"/>
            <w:tcW w:w="347" w:type="pct"/>
            <w:shd w:val="clear" w:color="auto" w:fill="FFFFFF" w:themeFill="background1"/>
            <w:vAlign w:val="center"/>
          </w:tcPr>
          <w:p w14:paraId="697C0606" w14:textId="2233D180" w:rsidR="009B6C50" w:rsidRPr="00D378DA" w:rsidRDefault="009B6C50" w:rsidP="004C0CD3">
            <w:pPr>
              <w:pStyle w:val="Table-small"/>
              <w:numPr>
                <w:ilvl w:val="0"/>
                <w:numId w:val="32"/>
              </w:numPr>
              <w:rPr>
                <w:rFonts w:cstheme="minorHAnsi"/>
                <w:b w:val="0"/>
                <w:bCs w:val="0"/>
                <w:szCs w:val="20"/>
              </w:rPr>
            </w:pPr>
            <w:r>
              <w:t> </w:t>
            </w:r>
          </w:p>
        </w:tc>
        <w:tc>
          <w:tcPr>
            <w:tcW w:w="2903" w:type="pct"/>
            <w:gridSpan w:val="2"/>
            <w:shd w:val="clear" w:color="auto" w:fill="FFFFFF" w:themeFill="background1"/>
            <w:vAlign w:val="center"/>
          </w:tcPr>
          <w:p w14:paraId="56000026" w14:textId="2C5B0AD7" w:rsidR="009B6C50" w:rsidRPr="00D378DA" w:rsidRDefault="009B6C50" w:rsidP="009B6C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Park state</w:t>
            </w:r>
          </w:p>
        </w:tc>
        <w:tc>
          <w:tcPr>
            <w:tcW w:w="914" w:type="pct"/>
            <w:gridSpan w:val="2"/>
            <w:shd w:val="clear" w:color="auto" w:fill="FFFFFF" w:themeFill="background1"/>
            <w:vAlign w:val="center"/>
          </w:tcPr>
          <w:p w14:paraId="5912A831" w14:textId="277DC46C" w:rsidR="009B6C50" w:rsidRPr="00D378DA" w:rsidRDefault="009B6C50" w:rsidP="009B6C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836" w:type="pct"/>
            <w:gridSpan w:val="2"/>
            <w:shd w:val="clear" w:color="auto" w:fill="FFFFFF" w:themeFill="background1"/>
            <w:vAlign w:val="center"/>
          </w:tcPr>
          <w:p w14:paraId="3BCB3957" w14:textId="561250E0" w:rsidR="009B6C50" w:rsidRPr="00D378DA" w:rsidRDefault="009B6C50" w:rsidP="009B6C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4A1225" w:rsidRPr="00D378DA" w14:paraId="1D1EAA03" w14:textId="77777777" w:rsidTr="00AE3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7" w:type="pct"/>
            <w:shd w:val="clear" w:color="auto" w:fill="FFFFFF" w:themeFill="background1"/>
            <w:vAlign w:val="center"/>
          </w:tcPr>
          <w:p w14:paraId="288B3D0A" w14:textId="77777777" w:rsidR="009E60FE" w:rsidRDefault="009E60FE" w:rsidP="004C0CD3">
            <w:pPr>
              <w:pStyle w:val="Table-small"/>
              <w:numPr>
                <w:ilvl w:val="0"/>
                <w:numId w:val="32"/>
              </w:numPr>
            </w:pPr>
          </w:p>
        </w:tc>
        <w:tc>
          <w:tcPr>
            <w:tcW w:w="2903" w:type="pct"/>
            <w:gridSpan w:val="2"/>
            <w:shd w:val="clear" w:color="auto" w:fill="FFFFFF" w:themeFill="background1"/>
            <w:vAlign w:val="center"/>
          </w:tcPr>
          <w:p w14:paraId="00B1761D" w14:textId="268A6088" w:rsidR="009E60FE" w:rsidRDefault="009E60FE" w:rsidP="009B6C50">
            <w:pPr>
              <w:pStyle w:val="Table-small"/>
              <w:cnfStyle w:val="000000100000" w:firstRow="0" w:lastRow="0" w:firstColumn="0" w:lastColumn="0" w:oddVBand="0" w:evenVBand="0" w:oddHBand="1" w:evenHBand="0" w:firstRowFirstColumn="0" w:firstRowLastColumn="0" w:lastRowFirstColumn="0" w:lastRowLastColumn="0"/>
            </w:pPr>
            <w:r>
              <w:t>Lower SPI Master clock frequenc</w:t>
            </w:r>
            <w:r w:rsidR="007B7AC2">
              <w:t>y to improve signal integrity due to IO cell driving limits.</w:t>
            </w:r>
          </w:p>
        </w:tc>
        <w:tc>
          <w:tcPr>
            <w:tcW w:w="914" w:type="pct"/>
            <w:gridSpan w:val="2"/>
            <w:shd w:val="clear" w:color="auto" w:fill="FFFFFF" w:themeFill="background1"/>
            <w:vAlign w:val="center"/>
          </w:tcPr>
          <w:p w14:paraId="330CE2F8" w14:textId="6AA23C08" w:rsidR="009E60FE" w:rsidRDefault="00CF7022" w:rsidP="009B6C50">
            <w:pPr>
              <w:pStyle w:val="Table-small"/>
              <w:cnfStyle w:val="000000100000" w:firstRow="0" w:lastRow="0" w:firstColumn="0" w:lastColumn="0" w:oddVBand="0" w:evenVBand="0" w:oddHBand="1" w:evenHBand="0" w:firstRowFirstColumn="0" w:firstRowLastColumn="0" w:lastRowFirstColumn="0" w:lastRowLastColumn="0"/>
            </w:pPr>
            <w:r w:rsidRPr="00CF7022">
              <w:t>VendorUniqueBootstrapFSM_</w:t>
            </w:r>
            <w:r>
              <w:br/>
            </w:r>
            <w:r w:rsidRPr="00CF7022">
              <w:t>spi_master_clock_divider</w:t>
            </w:r>
          </w:p>
        </w:tc>
        <w:tc>
          <w:tcPr>
            <w:tcW w:w="836" w:type="pct"/>
            <w:gridSpan w:val="2"/>
            <w:shd w:val="clear" w:color="auto" w:fill="FFFFFF" w:themeFill="background1"/>
            <w:vAlign w:val="center"/>
          </w:tcPr>
          <w:p w14:paraId="106C12EC" w14:textId="3D63BCD7" w:rsidR="009E60FE" w:rsidRDefault="00CF7022" w:rsidP="009B6C50">
            <w:pPr>
              <w:pStyle w:val="Table-small"/>
              <w:cnfStyle w:val="000000100000" w:firstRow="0" w:lastRow="0" w:firstColumn="0" w:lastColumn="0" w:oddVBand="0" w:evenVBand="0" w:oddHBand="1" w:evenHBand="0" w:firstRowFirstColumn="0" w:firstRowLastColumn="0" w:lastRowFirstColumn="0" w:lastRowLastColumn="0"/>
            </w:pPr>
            <w:r>
              <w:t>10</w:t>
            </w:r>
          </w:p>
        </w:tc>
      </w:tr>
      <w:tr w:rsidR="004A1225" w:rsidRPr="00D378DA" w14:paraId="5AAE38D9" w14:textId="77777777" w:rsidTr="00AE3D60">
        <w:tc>
          <w:tcPr>
            <w:cnfStyle w:val="001000000000" w:firstRow="0" w:lastRow="0" w:firstColumn="1" w:lastColumn="0" w:oddVBand="0" w:evenVBand="0" w:oddHBand="0" w:evenHBand="0" w:firstRowFirstColumn="0" w:firstRowLastColumn="0" w:lastRowFirstColumn="0" w:lastRowLastColumn="0"/>
            <w:tcW w:w="347" w:type="pct"/>
            <w:shd w:val="clear" w:color="auto" w:fill="FFFFFF" w:themeFill="background1"/>
            <w:vAlign w:val="center"/>
          </w:tcPr>
          <w:p w14:paraId="4E353B14" w14:textId="27BAC4DD" w:rsidR="009B6C50" w:rsidRPr="00D378DA" w:rsidRDefault="009B6C50" w:rsidP="004C0CD3">
            <w:pPr>
              <w:pStyle w:val="Table-small"/>
              <w:numPr>
                <w:ilvl w:val="0"/>
                <w:numId w:val="32"/>
              </w:numPr>
              <w:rPr>
                <w:rFonts w:cstheme="minorHAnsi"/>
                <w:b w:val="0"/>
                <w:bCs w:val="0"/>
                <w:szCs w:val="20"/>
              </w:rPr>
            </w:pPr>
            <w:r>
              <w:t> </w:t>
            </w:r>
          </w:p>
        </w:tc>
        <w:tc>
          <w:tcPr>
            <w:tcW w:w="2903" w:type="pct"/>
            <w:gridSpan w:val="2"/>
            <w:shd w:val="clear" w:color="auto" w:fill="FFFFFF" w:themeFill="background1"/>
            <w:vAlign w:val="center"/>
          </w:tcPr>
          <w:p w14:paraId="6B283B11" w14:textId="0C54BB8C" w:rsidR="009B6C50" w:rsidRDefault="009B6C50" w:rsidP="009B6C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Connect FPGA to camera SPI master interface</w:t>
            </w:r>
          </w:p>
        </w:tc>
        <w:tc>
          <w:tcPr>
            <w:tcW w:w="914" w:type="pct"/>
            <w:gridSpan w:val="2"/>
            <w:shd w:val="clear" w:color="auto" w:fill="FFFFFF" w:themeFill="background1"/>
            <w:vAlign w:val="center"/>
          </w:tcPr>
          <w:p w14:paraId="016EDBFD" w14:textId="3A10DF6A" w:rsidR="009B6C50" w:rsidRPr="00EC4435" w:rsidRDefault="009B6C50" w:rsidP="009B6C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836" w:type="pct"/>
            <w:gridSpan w:val="2"/>
            <w:shd w:val="clear" w:color="auto" w:fill="FFFFFF" w:themeFill="background1"/>
            <w:vAlign w:val="center"/>
          </w:tcPr>
          <w:p w14:paraId="14FA201A" w14:textId="246E955A" w:rsidR="009B6C50" w:rsidRPr="00D378DA" w:rsidRDefault="009B6C50" w:rsidP="009B6C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4A1225" w:rsidRPr="00D378DA" w14:paraId="518CFFD3" w14:textId="77777777" w:rsidTr="00AE3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7" w:type="pct"/>
            <w:shd w:val="clear" w:color="auto" w:fill="FFFFFF" w:themeFill="background1"/>
            <w:vAlign w:val="center"/>
          </w:tcPr>
          <w:p w14:paraId="68C7B309" w14:textId="43E3701E" w:rsidR="009B6C50" w:rsidRPr="00D378DA" w:rsidRDefault="009B6C50" w:rsidP="004C0CD3">
            <w:pPr>
              <w:pStyle w:val="Table-small"/>
              <w:numPr>
                <w:ilvl w:val="0"/>
                <w:numId w:val="32"/>
              </w:numPr>
              <w:rPr>
                <w:rFonts w:cstheme="minorHAnsi"/>
                <w:b w:val="0"/>
                <w:bCs w:val="0"/>
                <w:szCs w:val="20"/>
              </w:rPr>
            </w:pPr>
            <w:r>
              <w:t> </w:t>
            </w:r>
          </w:p>
        </w:tc>
        <w:tc>
          <w:tcPr>
            <w:tcW w:w="2903" w:type="pct"/>
            <w:gridSpan w:val="2"/>
            <w:shd w:val="clear" w:color="auto" w:fill="FFFFFF" w:themeFill="background1"/>
            <w:vAlign w:val="center"/>
          </w:tcPr>
          <w:p w14:paraId="502C4C77" w14:textId="4AA68DE2" w:rsidR="009B6C50" w:rsidRDefault="009B6C50" w:rsidP="009B6C50">
            <w:pPr>
              <w:pStyle w:val="Table-small"/>
              <w:ind w:left="720" w:hanging="720"/>
              <w:cnfStyle w:val="000000100000" w:firstRow="0" w:lastRow="0" w:firstColumn="0" w:lastColumn="0" w:oddVBand="0" w:evenVBand="0" w:oddHBand="1" w:evenHBand="0" w:firstRowFirstColumn="0" w:firstRowLastColumn="0" w:lastRowFirstColumn="0" w:lastRowLastColumn="0"/>
              <w:rPr>
                <w:rFonts w:cstheme="minorHAnsi"/>
                <w:szCs w:val="20"/>
              </w:rPr>
            </w:pPr>
            <w:r>
              <w:t>Configure read data in the FPGA's SPI slave</w:t>
            </w:r>
          </w:p>
        </w:tc>
        <w:tc>
          <w:tcPr>
            <w:tcW w:w="914" w:type="pct"/>
            <w:gridSpan w:val="2"/>
            <w:shd w:val="clear" w:color="auto" w:fill="FFFFFF" w:themeFill="background1"/>
            <w:vAlign w:val="center"/>
          </w:tcPr>
          <w:p w14:paraId="4E7E5629" w14:textId="31C94CDC" w:rsidR="009B6C50" w:rsidRPr="00EC4435" w:rsidRDefault="009B6C50" w:rsidP="009B6C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836" w:type="pct"/>
            <w:gridSpan w:val="2"/>
            <w:shd w:val="clear" w:color="auto" w:fill="FFFFFF" w:themeFill="background1"/>
            <w:vAlign w:val="center"/>
          </w:tcPr>
          <w:p w14:paraId="5FBC3012" w14:textId="2E76B51A" w:rsidR="009B6C50" w:rsidRPr="00D378DA" w:rsidRDefault="009B6C50" w:rsidP="009B6C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0xCAFE1234</w:t>
            </w:r>
          </w:p>
        </w:tc>
      </w:tr>
      <w:tr w:rsidR="004A1225" w:rsidRPr="00D378DA" w14:paraId="138C9C3F" w14:textId="77777777" w:rsidTr="00AE3D60">
        <w:tc>
          <w:tcPr>
            <w:cnfStyle w:val="001000000000" w:firstRow="0" w:lastRow="0" w:firstColumn="1" w:lastColumn="0" w:oddVBand="0" w:evenVBand="0" w:oddHBand="0" w:evenHBand="0" w:firstRowFirstColumn="0" w:firstRowLastColumn="0" w:lastRowFirstColumn="0" w:lastRowLastColumn="0"/>
            <w:tcW w:w="347" w:type="pct"/>
            <w:shd w:val="clear" w:color="auto" w:fill="FFFFFF" w:themeFill="background1"/>
            <w:vAlign w:val="center"/>
          </w:tcPr>
          <w:p w14:paraId="293F20F6" w14:textId="140C1CD6" w:rsidR="009B6C50" w:rsidRPr="00D378DA" w:rsidRDefault="009B6C50" w:rsidP="004C0CD3">
            <w:pPr>
              <w:pStyle w:val="Table-small"/>
              <w:numPr>
                <w:ilvl w:val="0"/>
                <w:numId w:val="32"/>
              </w:numPr>
              <w:rPr>
                <w:rFonts w:cstheme="minorHAnsi"/>
                <w:b w:val="0"/>
                <w:bCs w:val="0"/>
                <w:szCs w:val="20"/>
              </w:rPr>
            </w:pPr>
            <w:r>
              <w:t> </w:t>
            </w:r>
          </w:p>
        </w:tc>
        <w:tc>
          <w:tcPr>
            <w:tcW w:w="2903" w:type="pct"/>
            <w:gridSpan w:val="2"/>
            <w:shd w:val="clear" w:color="auto" w:fill="FFFFFF" w:themeFill="background1"/>
            <w:vAlign w:val="center"/>
          </w:tcPr>
          <w:p w14:paraId="75E05900" w14:textId="7B59488B" w:rsidR="009B6C50" w:rsidRDefault="009B6C50" w:rsidP="009B6C50">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t>Read a register in the camera through the CXP interface</w:t>
            </w:r>
          </w:p>
        </w:tc>
        <w:tc>
          <w:tcPr>
            <w:tcW w:w="914" w:type="pct"/>
            <w:gridSpan w:val="2"/>
            <w:shd w:val="clear" w:color="auto" w:fill="FFFFFF" w:themeFill="background1"/>
            <w:vAlign w:val="center"/>
          </w:tcPr>
          <w:p w14:paraId="3AC35AD3" w14:textId="2B40F43C" w:rsidR="009B6C50" w:rsidRPr="00B100BE" w:rsidRDefault="009B6C50" w:rsidP="009B6C50">
            <w:pPr>
              <w:spacing w:before="0" w:after="0"/>
              <w:jc w:val="left"/>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t>ReverseXReg</w:t>
            </w:r>
          </w:p>
        </w:tc>
        <w:tc>
          <w:tcPr>
            <w:tcW w:w="836" w:type="pct"/>
            <w:gridSpan w:val="2"/>
            <w:shd w:val="clear" w:color="auto" w:fill="FFFFFF" w:themeFill="background1"/>
            <w:vAlign w:val="center"/>
          </w:tcPr>
          <w:p w14:paraId="73801403" w14:textId="7A9A143B" w:rsidR="009B6C50" w:rsidRPr="00D378DA" w:rsidRDefault="009B6C50" w:rsidP="009B6C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4A1225" w:rsidRPr="00D378DA" w14:paraId="62440EF3" w14:textId="77777777" w:rsidTr="00AE3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7" w:type="pct"/>
            <w:shd w:val="clear" w:color="auto" w:fill="FFFFFF" w:themeFill="background1"/>
            <w:vAlign w:val="center"/>
          </w:tcPr>
          <w:p w14:paraId="1452D8C2" w14:textId="2062C677" w:rsidR="009B6C50" w:rsidRPr="00D378DA" w:rsidRDefault="009B6C50" w:rsidP="004C0CD3">
            <w:pPr>
              <w:pStyle w:val="Table-small"/>
              <w:numPr>
                <w:ilvl w:val="0"/>
                <w:numId w:val="32"/>
              </w:numPr>
              <w:rPr>
                <w:rFonts w:cstheme="minorHAnsi"/>
                <w:b w:val="0"/>
                <w:bCs w:val="0"/>
                <w:szCs w:val="20"/>
              </w:rPr>
            </w:pPr>
            <w:r>
              <w:t> </w:t>
            </w:r>
          </w:p>
        </w:tc>
        <w:tc>
          <w:tcPr>
            <w:tcW w:w="2903" w:type="pct"/>
            <w:gridSpan w:val="2"/>
            <w:shd w:val="clear" w:color="auto" w:fill="FFFFFF" w:themeFill="background1"/>
            <w:vAlign w:val="center"/>
          </w:tcPr>
          <w:p w14:paraId="495242F9" w14:textId="10D1B370" w:rsidR="009B6C50" w:rsidRDefault="009B6C50" w:rsidP="009B6C50">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Check if read value matches</w:t>
            </w:r>
          </w:p>
        </w:tc>
        <w:tc>
          <w:tcPr>
            <w:tcW w:w="914" w:type="pct"/>
            <w:gridSpan w:val="2"/>
            <w:shd w:val="clear" w:color="auto" w:fill="FFFFFF" w:themeFill="background1"/>
            <w:vAlign w:val="center"/>
          </w:tcPr>
          <w:p w14:paraId="73E022A5" w14:textId="4B6E54D0" w:rsidR="009B6C50" w:rsidRPr="00C523F0" w:rsidRDefault="009B6C50" w:rsidP="009B6C50">
            <w:pPr>
              <w:spacing w:before="0" w:after="0"/>
              <w:jc w:val="left"/>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lang w:val="en-US"/>
              </w:rPr>
            </w:pPr>
            <w:r>
              <w:t>ReverseXReg</w:t>
            </w:r>
          </w:p>
        </w:tc>
        <w:tc>
          <w:tcPr>
            <w:tcW w:w="836" w:type="pct"/>
            <w:gridSpan w:val="2"/>
            <w:shd w:val="clear" w:color="auto" w:fill="FFFFFF" w:themeFill="background1"/>
            <w:vAlign w:val="center"/>
          </w:tcPr>
          <w:p w14:paraId="789E0C20" w14:textId="492EAC79" w:rsidR="009B6C50" w:rsidRPr="00D378DA" w:rsidRDefault="009B6C50" w:rsidP="009B6C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0xCAFE1234</w:t>
            </w:r>
          </w:p>
        </w:tc>
      </w:tr>
      <w:tr w:rsidR="004A1225" w:rsidRPr="00D378DA" w14:paraId="6BCE96B3" w14:textId="77777777" w:rsidTr="00AE3D60">
        <w:tc>
          <w:tcPr>
            <w:cnfStyle w:val="001000000000" w:firstRow="0" w:lastRow="0" w:firstColumn="1" w:lastColumn="0" w:oddVBand="0" w:evenVBand="0" w:oddHBand="0" w:evenHBand="0" w:firstRowFirstColumn="0" w:firstRowLastColumn="0" w:lastRowFirstColumn="0" w:lastRowLastColumn="0"/>
            <w:tcW w:w="347" w:type="pct"/>
            <w:shd w:val="clear" w:color="auto" w:fill="FFFFFF" w:themeFill="background1"/>
            <w:vAlign w:val="center"/>
          </w:tcPr>
          <w:p w14:paraId="67FE6CB2" w14:textId="4B69D4A3" w:rsidR="009B6C50" w:rsidRPr="00D378DA" w:rsidRDefault="009B6C50" w:rsidP="004C0CD3">
            <w:pPr>
              <w:pStyle w:val="Table-small"/>
              <w:numPr>
                <w:ilvl w:val="0"/>
                <w:numId w:val="32"/>
              </w:numPr>
              <w:rPr>
                <w:rFonts w:cstheme="minorHAnsi"/>
                <w:b w:val="0"/>
                <w:bCs w:val="0"/>
                <w:szCs w:val="20"/>
              </w:rPr>
            </w:pPr>
            <w:r>
              <w:t> </w:t>
            </w:r>
          </w:p>
        </w:tc>
        <w:tc>
          <w:tcPr>
            <w:tcW w:w="2903" w:type="pct"/>
            <w:gridSpan w:val="2"/>
            <w:shd w:val="clear" w:color="auto" w:fill="FFFFFF" w:themeFill="background1"/>
            <w:vAlign w:val="center"/>
          </w:tcPr>
          <w:p w14:paraId="269CE280" w14:textId="72B30A42" w:rsidR="009B6C50" w:rsidRDefault="009B6C50" w:rsidP="009B6C50">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t>Write a register in the camera through the CXP interface</w:t>
            </w:r>
          </w:p>
        </w:tc>
        <w:tc>
          <w:tcPr>
            <w:tcW w:w="914" w:type="pct"/>
            <w:gridSpan w:val="2"/>
            <w:shd w:val="clear" w:color="auto" w:fill="FFFFFF" w:themeFill="background1"/>
            <w:vAlign w:val="center"/>
          </w:tcPr>
          <w:p w14:paraId="6BAA0950" w14:textId="599D825B" w:rsidR="009B6C50" w:rsidRPr="00C523F0" w:rsidRDefault="009B6C50" w:rsidP="009B6C50">
            <w:pPr>
              <w:spacing w:before="0" w:after="0"/>
              <w:jc w:val="left"/>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lang w:val="en-US"/>
              </w:rPr>
            </w:pPr>
            <w:r>
              <w:t>ReverseXReg</w:t>
            </w:r>
          </w:p>
        </w:tc>
        <w:tc>
          <w:tcPr>
            <w:tcW w:w="836" w:type="pct"/>
            <w:gridSpan w:val="2"/>
            <w:shd w:val="clear" w:color="auto" w:fill="FFFFFF" w:themeFill="background1"/>
            <w:vAlign w:val="center"/>
          </w:tcPr>
          <w:p w14:paraId="75342078" w14:textId="5B4FCD22" w:rsidR="009B6C50" w:rsidRPr="00D378DA" w:rsidRDefault="009B6C50" w:rsidP="009B6C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0x600D_C0DE</w:t>
            </w:r>
          </w:p>
        </w:tc>
      </w:tr>
      <w:tr w:rsidR="004A1225" w:rsidRPr="00D378DA" w14:paraId="53C0AC8F" w14:textId="77777777" w:rsidTr="00AE3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7" w:type="pct"/>
            <w:shd w:val="clear" w:color="auto" w:fill="FFFFFF" w:themeFill="background1"/>
            <w:vAlign w:val="center"/>
          </w:tcPr>
          <w:p w14:paraId="6F783BA6" w14:textId="2DD2F6F1" w:rsidR="009B6C50" w:rsidRPr="00D378DA" w:rsidRDefault="009B6C50" w:rsidP="004C0CD3">
            <w:pPr>
              <w:pStyle w:val="Table-small"/>
              <w:numPr>
                <w:ilvl w:val="0"/>
                <w:numId w:val="32"/>
              </w:numPr>
              <w:rPr>
                <w:rFonts w:cstheme="minorHAnsi"/>
                <w:b w:val="0"/>
                <w:bCs w:val="0"/>
                <w:szCs w:val="20"/>
              </w:rPr>
            </w:pPr>
            <w:r>
              <w:t> </w:t>
            </w:r>
          </w:p>
        </w:tc>
        <w:tc>
          <w:tcPr>
            <w:tcW w:w="2903" w:type="pct"/>
            <w:gridSpan w:val="2"/>
            <w:shd w:val="clear" w:color="auto" w:fill="FFFFFF" w:themeFill="background1"/>
            <w:vAlign w:val="center"/>
          </w:tcPr>
          <w:p w14:paraId="72953B6C" w14:textId="03ED9938" w:rsidR="009B6C50" w:rsidRDefault="009B6C50" w:rsidP="009B6C50">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Get the written from the FPGA's SPI slave</w:t>
            </w:r>
          </w:p>
        </w:tc>
        <w:tc>
          <w:tcPr>
            <w:tcW w:w="914" w:type="pct"/>
            <w:gridSpan w:val="2"/>
            <w:shd w:val="clear" w:color="auto" w:fill="FFFFFF" w:themeFill="background1"/>
            <w:vAlign w:val="center"/>
          </w:tcPr>
          <w:p w14:paraId="6215A2A2" w14:textId="3C7C4689" w:rsidR="009B6C50" w:rsidRPr="00174AF1" w:rsidRDefault="009B6C50" w:rsidP="009B6C50">
            <w:pPr>
              <w:spacing w:before="0" w:after="0"/>
              <w:jc w:val="left"/>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lang w:val="en-US"/>
              </w:rPr>
            </w:pPr>
            <w:r>
              <w:t> </w:t>
            </w:r>
          </w:p>
        </w:tc>
        <w:tc>
          <w:tcPr>
            <w:tcW w:w="836" w:type="pct"/>
            <w:gridSpan w:val="2"/>
            <w:shd w:val="clear" w:color="auto" w:fill="FFFFFF" w:themeFill="background1"/>
            <w:vAlign w:val="center"/>
          </w:tcPr>
          <w:p w14:paraId="730CF930" w14:textId="6141CCF9" w:rsidR="009B6C50" w:rsidRPr="00D378DA" w:rsidRDefault="009B6C50" w:rsidP="009B6C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4A1225" w:rsidRPr="00D378DA" w14:paraId="2D5EFF2E" w14:textId="77777777" w:rsidTr="00AE3D60">
        <w:tc>
          <w:tcPr>
            <w:cnfStyle w:val="001000000000" w:firstRow="0" w:lastRow="0" w:firstColumn="1" w:lastColumn="0" w:oddVBand="0" w:evenVBand="0" w:oddHBand="0" w:evenHBand="0" w:firstRowFirstColumn="0" w:firstRowLastColumn="0" w:lastRowFirstColumn="0" w:lastRowLastColumn="0"/>
            <w:tcW w:w="347" w:type="pct"/>
            <w:shd w:val="clear" w:color="auto" w:fill="FFFFFF" w:themeFill="background1"/>
            <w:vAlign w:val="center"/>
          </w:tcPr>
          <w:p w14:paraId="21A8C92F" w14:textId="14B2ADB0" w:rsidR="009B6C50" w:rsidRPr="00D378DA" w:rsidRDefault="009B6C50" w:rsidP="004C0CD3">
            <w:pPr>
              <w:pStyle w:val="Table-small"/>
              <w:numPr>
                <w:ilvl w:val="0"/>
                <w:numId w:val="32"/>
              </w:numPr>
              <w:rPr>
                <w:rFonts w:cstheme="minorHAnsi"/>
                <w:b w:val="0"/>
                <w:bCs w:val="0"/>
                <w:szCs w:val="20"/>
              </w:rPr>
            </w:pPr>
            <w:r>
              <w:t> </w:t>
            </w:r>
          </w:p>
        </w:tc>
        <w:tc>
          <w:tcPr>
            <w:tcW w:w="2903" w:type="pct"/>
            <w:gridSpan w:val="2"/>
            <w:shd w:val="clear" w:color="auto" w:fill="FFFFFF" w:themeFill="background1"/>
            <w:vAlign w:val="center"/>
          </w:tcPr>
          <w:p w14:paraId="633AE4BE" w14:textId="026B4CF3" w:rsidR="009B6C50" w:rsidRDefault="009B6C50" w:rsidP="009B6C50">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t>Check if value matches with the written data</w:t>
            </w:r>
          </w:p>
        </w:tc>
        <w:tc>
          <w:tcPr>
            <w:tcW w:w="914" w:type="pct"/>
            <w:gridSpan w:val="2"/>
            <w:shd w:val="clear" w:color="auto" w:fill="FFFFFF" w:themeFill="background1"/>
            <w:vAlign w:val="center"/>
          </w:tcPr>
          <w:p w14:paraId="6566309A" w14:textId="19677EBF" w:rsidR="009B6C50" w:rsidRPr="00174AF1" w:rsidRDefault="009B6C50" w:rsidP="009B6C50">
            <w:pPr>
              <w:spacing w:before="0" w:after="0"/>
              <w:jc w:val="left"/>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lang w:val="en-US"/>
              </w:rPr>
            </w:pPr>
            <w:r>
              <w:t> </w:t>
            </w:r>
          </w:p>
        </w:tc>
        <w:tc>
          <w:tcPr>
            <w:tcW w:w="836" w:type="pct"/>
            <w:gridSpan w:val="2"/>
            <w:shd w:val="clear" w:color="auto" w:fill="FFFFFF" w:themeFill="background1"/>
            <w:vAlign w:val="center"/>
          </w:tcPr>
          <w:p w14:paraId="1C636D26" w14:textId="7748AC18" w:rsidR="009B6C50" w:rsidRPr="00D378DA" w:rsidRDefault="009B6C50" w:rsidP="009B6C5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0x600D_C0DE</w:t>
            </w:r>
          </w:p>
        </w:tc>
      </w:tr>
      <w:tr w:rsidR="004A1225" w:rsidRPr="00D378DA" w14:paraId="22C5608A" w14:textId="77777777" w:rsidTr="00AE3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7" w:type="pct"/>
            <w:shd w:val="clear" w:color="auto" w:fill="FFFFFF" w:themeFill="background1"/>
            <w:vAlign w:val="center"/>
          </w:tcPr>
          <w:p w14:paraId="30706047" w14:textId="06855982" w:rsidR="009B6C50" w:rsidRPr="00D378DA" w:rsidRDefault="009B6C50" w:rsidP="004C0CD3">
            <w:pPr>
              <w:pStyle w:val="Table-small"/>
              <w:numPr>
                <w:ilvl w:val="0"/>
                <w:numId w:val="32"/>
              </w:numPr>
              <w:rPr>
                <w:rFonts w:cstheme="minorHAnsi"/>
                <w:b w:val="0"/>
                <w:bCs w:val="0"/>
                <w:szCs w:val="20"/>
              </w:rPr>
            </w:pPr>
            <w:r>
              <w:t> </w:t>
            </w:r>
          </w:p>
        </w:tc>
        <w:tc>
          <w:tcPr>
            <w:tcW w:w="2903" w:type="pct"/>
            <w:gridSpan w:val="2"/>
            <w:shd w:val="clear" w:color="auto" w:fill="FFFFFF" w:themeFill="background1"/>
            <w:vAlign w:val="center"/>
          </w:tcPr>
          <w:p w14:paraId="622A5217" w14:textId="0D585A75" w:rsidR="009B6C50" w:rsidRDefault="009B6C50" w:rsidP="009B6C50">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Disconnect the FPGA from the camera SPI master interface</w:t>
            </w:r>
          </w:p>
        </w:tc>
        <w:tc>
          <w:tcPr>
            <w:tcW w:w="914" w:type="pct"/>
            <w:gridSpan w:val="2"/>
            <w:shd w:val="clear" w:color="auto" w:fill="FFFFFF" w:themeFill="background1"/>
            <w:vAlign w:val="center"/>
          </w:tcPr>
          <w:p w14:paraId="0C9C3571" w14:textId="6777A45D" w:rsidR="009B6C50" w:rsidRPr="00174AF1" w:rsidRDefault="009B6C50" w:rsidP="009B6C50">
            <w:pPr>
              <w:spacing w:before="0" w:after="0"/>
              <w:jc w:val="left"/>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lang w:val="en-US"/>
              </w:rPr>
            </w:pPr>
            <w:r>
              <w:t> </w:t>
            </w:r>
          </w:p>
        </w:tc>
        <w:tc>
          <w:tcPr>
            <w:tcW w:w="836" w:type="pct"/>
            <w:gridSpan w:val="2"/>
            <w:shd w:val="clear" w:color="auto" w:fill="FFFFFF" w:themeFill="background1"/>
            <w:vAlign w:val="center"/>
          </w:tcPr>
          <w:p w14:paraId="5FBAF7E8" w14:textId="5C65E187" w:rsidR="009B6C50" w:rsidRPr="00D378DA" w:rsidRDefault="009B6C50" w:rsidP="009B6C5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8A4FFD" w:rsidRPr="00D378DA" w14:paraId="311233CB" w14:textId="77777777" w:rsidTr="00AE3D60">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514E4E" w:themeFill="accent3" w:themeFillShade="BF"/>
          </w:tcPr>
          <w:p w14:paraId="114C241D" w14:textId="77777777" w:rsidR="00A71E3E" w:rsidRPr="00D378DA" w:rsidRDefault="00A71E3E">
            <w:pPr>
              <w:pStyle w:val="Table-small"/>
              <w:rPr>
                <w:rFonts w:cstheme="minorHAnsi"/>
                <w:szCs w:val="20"/>
              </w:rPr>
            </w:pPr>
            <w:r>
              <w:rPr>
                <w:rFonts w:cstheme="minorHAnsi"/>
                <w:color w:val="FFFFFF" w:themeColor="background1"/>
                <w:sz w:val="22"/>
                <w:szCs w:val="22"/>
              </w:rPr>
              <w:t>Notes</w:t>
            </w:r>
          </w:p>
        </w:tc>
      </w:tr>
      <w:tr w:rsidR="008A4FFD" w:rsidRPr="00D378DA" w14:paraId="688C195D" w14:textId="77777777" w:rsidTr="00AE3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FFFFFF" w:themeFill="background1"/>
          </w:tcPr>
          <w:p w14:paraId="2259C29F" w14:textId="73CB7CEA" w:rsidR="00A71E3E" w:rsidRPr="00D378DA" w:rsidRDefault="00A71E3E">
            <w:pPr>
              <w:pStyle w:val="Table-small"/>
              <w:rPr>
                <w:rFonts w:cstheme="minorHAnsi"/>
                <w:b w:val="0"/>
                <w:bCs w:val="0"/>
                <w:szCs w:val="20"/>
              </w:rPr>
            </w:pPr>
          </w:p>
        </w:tc>
      </w:tr>
      <w:tr w:rsidR="008A4FFD" w:rsidRPr="00D378DA" w14:paraId="1ABFBF91" w14:textId="77777777" w:rsidTr="00AE3D60">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514E4E" w:themeFill="accent3" w:themeFillShade="BF"/>
          </w:tcPr>
          <w:p w14:paraId="61B5E930" w14:textId="77777777" w:rsidR="00A71E3E" w:rsidRPr="00D378DA" w:rsidRDefault="00A71E3E">
            <w:pPr>
              <w:pStyle w:val="Table-small"/>
              <w:rPr>
                <w:rFonts w:cstheme="minorHAnsi"/>
                <w:b w:val="0"/>
                <w:bCs w:val="0"/>
                <w:szCs w:val="20"/>
              </w:rPr>
            </w:pPr>
            <w:r>
              <w:rPr>
                <w:rFonts w:cstheme="minorHAnsi"/>
                <w:color w:val="FFFFFF" w:themeColor="background1"/>
                <w:sz w:val="22"/>
                <w:szCs w:val="22"/>
              </w:rPr>
              <w:t xml:space="preserve">Measurements – Acceptance criteria </w:t>
            </w:r>
          </w:p>
        </w:tc>
      </w:tr>
      <w:tr w:rsidR="00AE3D60" w:rsidRPr="00D378DA" w14:paraId="060D589F" w14:textId="77777777" w:rsidTr="00AE3D60">
        <w:trPr>
          <w:gridAfter w:val="1"/>
          <w:cnfStyle w:val="000000100000" w:firstRow="0" w:lastRow="0" w:firstColumn="0" w:lastColumn="0" w:oddVBand="0" w:evenVBand="0" w:oddHBand="1" w:evenHBand="0" w:firstRowFirstColumn="0" w:firstRowLastColumn="0" w:lastRowFirstColumn="0" w:lastRowLastColumn="0"/>
          <w:wAfter w:w="365" w:type="pct"/>
        </w:trPr>
        <w:tc>
          <w:tcPr>
            <w:cnfStyle w:val="001000000000" w:firstRow="0" w:lastRow="0" w:firstColumn="1" w:lastColumn="0" w:oddVBand="0" w:evenVBand="0" w:oddHBand="0" w:evenHBand="0" w:firstRowFirstColumn="0" w:firstRowLastColumn="0" w:lastRowFirstColumn="0" w:lastRowLastColumn="0"/>
            <w:tcW w:w="347" w:type="pct"/>
            <w:shd w:val="clear" w:color="auto" w:fill="C5C2C2" w:themeFill="accent3" w:themeFillTint="66"/>
          </w:tcPr>
          <w:p w14:paraId="4924CB15" w14:textId="77777777" w:rsidR="00A71E3E" w:rsidRPr="003B2595" w:rsidRDefault="00A71E3E">
            <w:pPr>
              <w:pStyle w:val="Table-small"/>
              <w:rPr>
                <w:rFonts w:cstheme="minorHAnsi"/>
                <w:szCs w:val="20"/>
              </w:rPr>
            </w:pPr>
            <w:r w:rsidRPr="003B2595">
              <w:rPr>
                <w:rFonts w:cstheme="minorHAnsi"/>
                <w:sz w:val="22"/>
                <w:szCs w:val="22"/>
              </w:rPr>
              <w:t xml:space="preserve">ID </w:t>
            </w:r>
          </w:p>
        </w:tc>
        <w:tc>
          <w:tcPr>
            <w:tcW w:w="2522" w:type="pct"/>
            <w:shd w:val="clear" w:color="auto" w:fill="C5C2C2" w:themeFill="accent3" w:themeFillTint="66"/>
          </w:tcPr>
          <w:p w14:paraId="238FC151" w14:textId="77777777" w:rsidR="00A71E3E" w:rsidRPr="003B2595" w:rsidRDefault="00A71E3E">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3B2595">
              <w:rPr>
                <w:rFonts w:cstheme="minorHAnsi"/>
                <w:b/>
                <w:bCs/>
                <w:sz w:val="22"/>
                <w:szCs w:val="22"/>
              </w:rPr>
              <w:t>Name</w:t>
            </w:r>
          </w:p>
        </w:tc>
        <w:tc>
          <w:tcPr>
            <w:tcW w:w="381" w:type="pct"/>
            <w:shd w:val="clear" w:color="auto" w:fill="C5C2C2" w:themeFill="accent3" w:themeFillTint="66"/>
          </w:tcPr>
          <w:p w14:paraId="5CF80E5A" w14:textId="77777777" w:rsidR="00A71E3E" w:rsidRPr="003B2595" w:rsidRDefault="00A71E3E">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3B2595">
              <w:rPr>
                <w:rFonts w:cstheme="minorHAnsi"/>
                <w:b/>
                <w:bCs/>
                <w:sz w:val="22"/>
                <w:szCs w:val="22"/>
              </w:rPr>
              <w:t>Unit</w:t>
            </w:r>
          </w:p>
        </w:tc>
        <w:tc>
          <w:tcPr>
            <w:tcW w:w="354" w:type="pct"/>
            <w:shd w:val="clear" w:color="auto" w:fill="C5C2C2" w:themeFill="accent3" w:themeFillTint="66"/>
          </w:tcPr>
          <w:p w14:paraId="334B68F0" w14:textId="77777777" w:rsidR="00A71E3E" w:rsidRPr="003B2595" w:rsidRDefault="00A71E3E">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3B2595">
              <w:rPr>
                <w:rFonts w:cstheme="minorHAnsi"/>
                <w:b/>
                <w:bCs/>
                <w:sz w:val="22"/>
                <w:szCs w:val="22"/>
              </w:rPr>
              <w:t>LTL</w:t>
            </w:r>
          </w:p>
        </w:tc>
        <w:tc>
          <w:tcPr>
            <w:tcW w:w="560" w:type="pct"/>
            <w:shd w:val="clear" w:color="auto" w:fill="C5C2C2" w:themeFill="accent3" w:themeFillTint="66"/>
          </w:tcPr>
          <w:p w14:paraId="6F059BA5" w14:textId="77777777" w:rsidR="00A71E3E" w:rsidRPr="003B2595" w:rsidRDefault="00A71E3E">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3B2595">
              <w:rPr>
                <w:rFonts w:cstheme="minorHAnsi"/>
                <w:b/>
                <w:bCs/>
                <w:sz w:val="22"/>
                <w:szCs w:val="22"/>
              </w:rPr>
              <w:t>Typ</w:t>
            </w:r>
          </w:p>
        </w:tc>
        <w:tc>
          <w:tcPr>
            <w:tcW w:w="471" w:type="pct"/>
            <w:shd w:val="clear" w:color="auto" w:fill="C5C2C2" w:themeFill="accent3" w:themeFillTint="66"/>
          </w:tcPr>
          <w:p w14:paraId="45310EB0" w14:textId="77777777" w:rsidR="00A71E3E" w:rsidRPr="003B2595" w:rsidRDefault="00A71E3E">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3B2595">
              <w:rPr>
                <w:rFonts w:cstheme="minorHAnsi"/>
                <w:b/>
                <w:bCs/>
                <w:sz w:val="22"/>
                <w:szCs w:val="22"/>
              </w:rPr>
              <w:t>UTL</w:t>
            </w:r>
          </w:p>
        </w:tc>
      </w:tr>
      <w:tr w:rsidR="00AE3D60" w:rsidRPr="00D378DA" w14:paraId="5DA9CB45" w14:textId="77777777" w:rsidTr="00AE3D60">
        <w:trPr>
          <w:gridAfter w:val="1"/>
          <w:wAfter w:w="365" w:type="pct"/>
        </w:trPr>
        <w:tc>
          <w:tcPr>
            <w:cnfStyle w:val="001000000000" w:firstRow="0" w:lastRow="0" w:firstColumn="1" w:lastColumn="0" w:oddVBand="0" w:evenVBand="0" w:oddHBand="0" w:evenHBand="0" w:firstRowFirstColumn="0" w:firstRowLastColumn="0" w:lastRowFirstColumn="0" w:lastRowLastColumn="0"/>
            <w:tcW w:w="347" w:type="pct"/>
            <w:shd w:val="clear" w:color="auto" w:fill="FFFFFF" w:themeFill="background1"/>
          </w:tcPr>
          <w:p w14:paraId="490D87B4" w14:textId="328BB61F" w:rsidR="00555C84" w:rsidRPr="009C5E6B" w:rsidRDefault="00E56933" w:rsidP="00555C84">
            <w:pPr>
              <w:pStyle w:val="Table-small"/>
              <w:rPr>
                <w:rFonts w:cstheme="minorHAnsi"/>
                <w:b w:val="0"/>
                <w:bCs w:val="0"/>
                <w:szCs w:val="20"/>
              </w:rPr>
            </w:pPr>
            <w:r>
              <w:rPr>
                <w:rFonts w:cstheme="minorHAnsi"/>
                <w:b w:val="0"/>
                <w:bCs w:val="0"/>
                <w:szCs w:val="20"/>
              </w:rPr>
              <w:t>M0145</w:t>
            </w:r>
          </w:p>
        </w:tc>
        <w:tc>
          <w:tcPr>
            <w:tcW w:w="2522" w:type="pct"/>
            <w:shd w:val="clear" w:color="auto" w:fill="FFFFFF" w:themeFill="background1"/>
          </w:tcPr>
          <w:p w14:paraId="271BEA38" w14:textId="0F0FD501" w:rsidR="00555C84" w:rsidRPr="009C5E6B" w:rsidRDefault="00555C84" w:rsidP="00555C8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604088">
              <w:t>T0017_M0145_camera_spi_master_write_success</w:t>
            </w:r>
          </w:p>
        </w:tc>
        <w:tc>
          <w:tcPr>
            <w:tcW w:w="381" w:type="pct"/>
            <w:shd w:val="clear" w:color="auto" w:fill="FFFFFF" w:themeFill="background1"/>
          </w:tcPr>
          <w:p w14:paraId="74F53A69" w14:textId="2A7BF4B0" w:rsidR="00555C84" w:rsidRPr="009C5E6B" w:rsidRDefault="00E56933" w:rsidP="00555C8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w:t>
            </w:r>
          </w:p>
        </w:tc>
        <w:tc>
          <w:tcPr>
            <w:tcW w:w="354" w:type="pct"/>
            <w:shd w:val="clear" w:color="auto" w:fill="FFFFFF" w:themeFill="background1"/>
          </w:tcPr>
          <w:p w14:paraId="489434FB" w14:textId="444074B0" w:rsidR="00555C84" w:rsidRPr="009C5E6B" w:rsidRDefault="00E56933" w:rsidP="00555C84">
            <w:pPr>
              <w:pStyle w:val="Table-small"/>
              <w:jc w:val="center"/>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1</w:t>
            </w:r>
          </w:p>
        </w:tc>
        <w:tc>
          <w:tcPr>
            <w:tcW w:w="560" w:type="pct"/>
            <w:shd w:val="clear" w:color="auto" w:fill="FFFFFF" w:themeFill="background1"/>
          </w:tcPr>
          <w:p w14:paraId="78C1521A" w14:textId="6D6B4A7F" w:rsidR="00555C84" w:rsidRPr="009C5E6B" w:rsidRDefault="00E56933" w:rsidP="00555C84">
            <w:pPr>
              <w:pStyle w:val="Table-small"/>
              <w:jc w:val="center"/>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1</w:t>
            </w:r>
          </w:p>
        </w:tc>
        <w:tc>
          <w:tcPr>
            <w:tcW w:w="471" w:type="pct"/>
            <w:shd w:val="clear" w:color="auto" w:fill="FFFFFF" w:themeFill="background1"/>
          </w:tcPr>
          <w:p w14:paraId="7ECEC6B3" w14:textId="0F65226C" w:rsidR="00555C84" w:rsidRPr="009C5E6B" w:rsidRDefault="00E56933" w:rsidP="00555C84">
            <w:pPr>
              <w:pStyle w:val="Table-small"/>
              <w:jc w:val="center"/>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1</w:t>
            </w:r>
          </w:p>
        </w:tc>
      </w:tr>
      <w:tr w:rsidR="00AE3D60" w:rsidRPr="00D378DA" w14:paraId="7AAD099B" w14:textId="77777777" w:rsidTr="00AE3D60">
        <w:trPr>
          <w:gridAfter w:val="1"/>
          <w:cnfStyle w:val="000000100000" w:firstRow="0" w:lastRow="0" w:firstColumn="0" w:lastColumn="0" w:oddVBand="0" w:evenVBand="0" w:oddHBand="1" w:evenHBand="0" w:firstRowFirstColumn="0" w:firstRowLastColumn="0" w:lastRowFirstColumn="0" w:lastRowLastColumn="0"/>
          <w:wAfter w:w="365" w:type="pct"/>
        </w:trPr>
        <w:tc>
          <w:tcPr>
            <w:cnfStyle w:val="001000000000" w:firstRow="0" w:lastRow="0" w:firstColumn="1" w:lastColumn="0" w:oddVBand="0" w:evenVBand="0" w:oddHBand="0" w:evenHBand="0" w:firstRowFirstColumn="0" w:firstRowLastColumn="0" w:lastRowFirstColumn="0" w:lastRowLastColumn="0"/>
            <w:tcW w:w="347" w:type="pct"/>
            <w:shd w:val="clear" w:color="auto" w:fill="FFFFFF" w:themeFill="background1"/>
          </w:tcPr>
          <w:p w14:paraId="55E7F4DA" w14:textId="5735F93B" w:rsidR="00555C84" w:rsidRPr="009C5E6B" w:rsidRDefault="00E56933" w:rsidP="00555C84">
            <w:pPr>
              <w:pStyle w:val="Table-small"/>
              <w:rPr>
                <w:rFonts w:cstheme="minorHAnsi"/>
                <w:b w:val="0"/>
                <w:bCs w:val="0"/>
                <w:szCs w:val="20"/>
              </w:rPr>
            </w:pPr>
            <w:r>
              <w:rPr>
                <w:rFonts w:cstheme="minorHAnsi"/>
                <w:b w:val="0"/>
                <w:bCs w:val="0"/>
                <w:szCs w:val="20"/>
              </w:rPr>
              <w:t>M0146</w:t>
            </w:r>
          </w:p>
        </w:tc>
        <w:tc>
          <w:tcPr>
            <w:tcW w:w="2522" w:type="pct"/>
            <w:shd w:val="clear" w:color="auto" w:fill="FFFFFF" w:themeFill="background1"/>
          </w:tcPr>
          <w:p w14:paraId="3EA9206B" w14:textId="4815E0BF" w:rsidR="00555C84" w:rsidRPr="009C5E6B" w:rsidRDefault="00555C84" w:rsidP="00555C8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604088">
              <w:t>T0017_M0146_camera_spi_master_read_success</w:t>
            </w:r>
          </w:p>
        </w:tc>
        <w:tc>
          <w:tcPr>
            <w:tcW w:w="381" w:type="pct"/>
            <w:shd w:val="clear" w:color="auto" w:fill="FFFFFF" w:themeFill="background1"/>
          </w:tcPr>
          <w:p w14:paraId="794D7ED0" w14:textId="4D44C2E5" w:rsidR="00555C84" w:rsidRPr="009C5E6B" w:rsidRDefault="00E56933" w:rsidP="00555C8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w:t>
            </w:r>
          </w:p>
        </w:tc>
        <w:tc>
          <w:tcPr>
            <w:tcW w:w="354" w:type="pct"/>
            <w:shd w:val="clear" w:color="auto" w:fill="FFFFFF" w:themeFill="background1"/>
          </w:tcPr>
          <w:p w14:paraId="445DDDC3" w14:textId="507338D0" w:rsidR="00555C84" w:rsidRPr="009C5E6B" w:rsidRDefault="00E56933" w:rsidP="00555C84">
            <w:pPr>
              <w:pStyle w:val="Table-small"/>
              <w:jc w:val="center"/>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1</w:t>
            </w:r>
          </w:p>
        </w:tc>
        <w:tc>
          <w:tcPr>
            <w:tcW w:w="560" w:type="pct"/>
            <w:shd w:val="clear" w:color="auto" w:fill="FFFFFF" w:themeFill="background1"/>
          </w:tcPr>
          <w:p w14:paraId="6011493F" w14:textId="0A5BEDE9" w:rsidR="00555C84" w:rsidRPr="009C5E6B" w:rsidRDefault="00E56933" w:rsidP="00555C84">
            <w:pPr>
              <w:pStyle w:val="Table-small"/>
              <w:jc w:val="center"/>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1</w:t>
            </w:r>
          </w:p>
        </w:tc>
        <w:tc>
          <w:tcPr>
            <w:tcW w:w="471" w:type="pct"/>
            <w:shd w:val="clear" w:color="auto" w:fill="FFFFFF" w:themeFill="background1"/>
          </w:tcPr>
          <w:p w14:paraId="2D06D884" w14:textId="4B1418B0" w:rsidR="00555C84" w:rsidRPr="009C5E6B" w:rsidRDefault="00E56933" w:rsidP="00555C84">
            <w:pPr>
              <w:pStyle w:val="Table-small"/>
              <w:jc w:val="center"/>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1</w:t>
            </w:r>
          </w:p>
        </w:tc>
      </w:tr>
    </w:tbl>
    <w:p w14:paraId="29E8EA51" w14:textId="77777777" w:rsidR="00A71E3E" w:rsidRPr="007F00E4" w:rsidRDefault="00A71E3E" w:rsidP="00A71E3E">
      <w:pPr>
        <w:rPr>
          <w:lang w:val="en-US" w:eastAsia="en-US"/>
        </w:rPr>
      </w:pPr>
    </w:p>
    <w:p w14:paraId="37FB7532" w14:textId="03C2B40D" w:rsidR="00A71E3E" w:rsidRPr="00BE6C7F" w:rsidRDefault="00A71E3E" w:rsidP="00A71E3E">
      <w:pPr>
        <w:pStyle w:val="Heading2"/>
        <w:rPr>
          <w:lang w:val="it-IT" w:eastAsia="en-US"/>
        </w:rPr>
      </w:pPr>
      <w:bookmarkStart w:id="341" w:name="_Ref159509463"/>
      <w:bookmarkStart w:id="342" w:name="_Toc179819070"/>
      <w:bookmarkStart w:id="343" w:name="_Ref207890569"/>
      <w:bookmarkStart w:id="344" w:name="_Toc214350557"/>
      <w:commentRangeStart w:id="345"/>
      <w:r w:rsidRPr="00BE6C7F">
        <w:rPr>
          <w:lang w:val="it-IT" w:eastAsia="en-US"/>
        </w:rPr>
        <w:t>T</w:t>
      </w:r>
      <w:r w:rsidR="00AE6BB4" w:rsidRPr="00BE6C7F">
        <w:rPr>
          <w:lang w:val="it-IT" w:eastAsia="en-US"/>
        </w:rPr>
        <w:t>0018</w:t>
      </w:r>
      <w:r w:rsidRPr="00BE6C7F">
        <w:rPr>
          <w:lang w:val="it-IT" w:eastAsia="en-US"/>
        </w:rPr>
        <w:t xml:space="preserve">: IO SPI </w:t>
      </w:r>
      <w:r w:rsidR="000C74B6">
        <w:rPr>
          <w:lang w:val="it-IT" w:eastAsia="en-US"/>
        </w:rPr>
        <w:t>M</w:t>
      </w:r>
      <w:r w:rsidRPr="00BE6C7F">
        <w:rPr>
          <w:lang w:val="it-IT" w:eastAsia="en-US"/>
        </w:rPr>
        <w:t>aster GPIO</w:t>
      </w:r>
      <w:bookmarkEnd w:id="341"/>
      <w:bookmarkEnd w:id="342"/>
      <w:bookmarkEnd w:id="343"/>
      <w:commentRangeEnd w:id="345"/>
      <w:r w:rsidRPr="00BE6C7F">
        <w:rPr>
          <w:rStyle w:val="CommentReference"/>
          <w:sz w:val="24"/>
          <w:lang w:val="it-IT" w:eastAsia="en-US"/>
        </w:rPr>
        <w:commentReference w:id="345"/>
      </w:r>
      <w:r w:rsidR="00D0448C" w:rsidRPr="00BE6C7F">
        <w:rPr>
          <w:lang w:val="it-IT" w:eastAsia="en-US"/>
        </w:rPr>
        <w:t xml:space="preserve"> </w:t>
      </w:r>
      <w:r w:rsidR="00D0448C">
        <w:rPr>
          <w:lang w:val="it-IT" w:eastAsia="en-US"/>
        </w:rPr>
        <w:t>Test</w:t>
      </w:r>
      <w:bookmarkEnd w:id="344"/>
    </w:p>
    <w:p w14:paraId="44CBC872" w14:textId="10023CB1" w:rsidR="00A71E3E" w:rsidRPr="00BE6C7F" w:rsidRDefault="00A71E3E" w:rsidP="00A71E3E">
      <w:pPr>
        <w:pStyle w:val="Caption"/>
        <w:keepNext/>
      </w:pPr>
      <w:bookmarkStart w:id="346" w:name="_Toc179819128"/>
      <w:bookmarkStart w:id="347" w:name="_Toc214350608"/>
      <w:r w:rsidRPr="00BE6C7F">
        <w:t xml:space="preserve">Table </w:t>
      </w:r>
      <w:r>
        <w:fldChar w:fldCharType="begin"/>
      </w:r>
      <w:r w:rsidRPr="00BE6C7F">
        <w:instrText xml:space="preserve"> SEQ Table \* ARABIC </w:instrText>
      </w:r>
      <w:r>
        <w:fldChar w:fldCharType="separate"/>
      </w:r>
      <w:r w:rsidR="00AA08B9">
        <w:rPr>
          <w:noProof/>
        </w:rPr>
        <w:t>35</w:t>
      </w:r>
      <w:r>
        <w:fldChar w:fldCharType="end"/>
      </w:r>
      <w:r w:rsidRPr="00BE6C7F">
        <w:t xml:space="preserve">: </w:t>
      </w:r>
      <w:r w:rsidR="00D0448C" w:rsidRPr="00BE6C7F">
        <w:t xml:space="preserve">T0018: </w:t>
      </w:r>
      <w:r w:rsidRPr="00BE6C7F">
        <w:t xml:space="preserve">IO SPI </w:t>
      </w:r>
      <w:r w:rsidR="00D0448C" w:rsidRPr="00BE6C7F">
        <w:t>M</w:t>
      </w:r>
      <w:r w:rsidRPr="00BE6C7F">
        <w:t xml:space="preserve">aster GPIO </w:t>
      </w:r>
      <w:r w:rsidR="00D0448C" w:rsidRPr="00BE6C7F">
        <w:t>T</w:t>
      </w:r>
      <w:r w:rsidRPr="00BE6C7F">
        <w:t>est</w:t>
      </w:r>
      <w:bookmarkEnd w:id="346"/>
      <w:r w:rsidR="00B676D0" w:rsidRPr="00BE6C7F">
        <w:t xml:space="preserve"> Over</w:t>
      </w:r>
      <w:r w:rsidR="00B676D0">
        <w:t>view</w:t>
      </w:r>
      <w:bookmarkEnd w:id="347"/>
    </w:p>
    <w:tbl>
      <w:tblPr>
        <w:tblStyle w:val="GridTable4-Accent3"/>
        <w:tblW w:w="98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4"/>
        <w:gridCol w:w="2876"/>
        <w:gridCol w:w="2529"/>
        <w:gridCol w:w="646"/>
        <w:gridCol w:w="834"/>
        <w:gridCol w:w="543"/>
        <w:gridCol w:w="599"/>
        <w:gridCol w:w="953"/>
      </w:tblGrid>
      <w:tr w:rsidR="00A71E3E" w:rsidRPr="00D378DA" w14:paraId="130D41D3" w14:textId="77777777" w:rsidTr="00BE6C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16" w:type="dxa"/>
            <w:gridSpan w:val="8"/>
            <w:shd w:val="clear" w:color="auto" w:fill="514E4E" w:themeFill="accent3" w:themeFillShade="BF"/>
          </w:tcPr>
          <w:p w14:paraId="58D5899D" w14:textId="77777777" w:rsidR="00A71E3E" w:rsidRPr="00D378DA" w:rsidRDefault="00A71E3E">
            <w:pPr>
              <w:pStyle w:val="Table-small"/>
              <w:rPr>
                <w:rFonts w:cstheme="minorHAnsi"/>
                <w:sz w:val="22"/>
                <w:szCs w:val="18"/>
              </w:rPr>
            </w:pPr>
            <w:r w:rsidRPr="00F13CC4">
              <w:rPr>
                <w:rFonts w:cstheme="minorHAnsi"/>
                <w:sz w:val="22"/>
                <w:szCs w:val="18"/>
              </w:rPr>
              <w:t xml:space="preserve">Test Description </w:t>
            </w:r>
          </w:p>
        </w:tc>
      </w:tr>
      <w:tr w:rsidR="00A71E3E" w:rsidRPr="00D378DA" w14:paraId="4ED5F2F7"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16" w:type="dxa"/>
            <w:gridSpan w:val="8"/>
            <w:shd w:val="clear" w:color="auto" w:fill="FFFFFF" w:themeFill="background1"/>
          </w:tcPr>
          <w:p w14:paraId="7EA303CE" w14:textId="7A97330A" w:rsidR="00A71E3E" w:rsidRPr="00D378DA" w:rsidRDefault="00B10839" w:rsidP="00B10839">
            <w:pPr>
              <w:pStyle w:val="Table-small"/>
              <w:rPr>
                <w:rFonts w:cstheme="minorHAnsi"/>
                <w:b w:val="0"/>
                <w:bCs w:val="0"/>
              </w:rPr>
            </w:pPr>
            <w:r w:rsidRPr="00B10839">
              <w:rPr>
                <w:rFonts w:cstheme="minorHAnsi"/>
                <w:b w:val="0"/>
                <w:bCs w:val="0"/>
              </w:rPr>
              <w:lastRenderedPageBreak/>
              <w:t>This test will check the GPIO SPI master interface.</w:t>
            </w:r>
            <w:r w:rsidR="00EC5146">
              <w:rPr>
                <w:rFonts w:cstheme="minorHAnsi"/>
                <w:b w:val="0"/>
                <w:bCs w:val="0"/>
              </w:rPr>
              <w:t xml:space="preserve"> </w:t>
            </w:r>
            <w:r w:rsidR="00EC5146" w:rsidRPr="00676612">
              <w:rPr>
                <w:rFonts w:cstheme="minorHAnsi"/>
                <w:b w:val="0"/>
                <w:bCs w:val="0"/>
              </w:rPr>
              <w:t>This test will check the GPIO SPI master interface by trying to read and write a register in FPGA which acts as a generic SPI slave.</w:t>
            </w:r>
          </w:p>
        </w:tc>
      </w:tr>
      <w:tr w:rsidR="00A71E3E" w:rsidRPr="00D378DA" w14:paraId="4CACE6F3" w14:textId="77777777" w:rsidTr="00BE6C7F">
        <w:tc>
          <w:tcPr>
            <w:cnfStyle w:val="001000000000" w:firstRow="0" w:lastRow="0" w:firstColumn="1" w:lastColumn="0" w:oddVBand="0" w:evenVBand="0" w:oddHBand="0" w:evenHBand="0" w:firstRowFirstColumn="0" w:firstRowLastColumn="0" w:lastRowFirstColumn="0" w:lastRowLastColumn="0"/>
            <w:tcW w:w="9816" w:type="dxa"/>
            <w:gridSpan w:val="8"/>
            <w:shd w:val="clear" w:color="auto" w:fill="514E4E" w:themeFill="accent3" w:themeFillShade="BF"/>
          </w:tcPr>
          <w:p w14:paraId="00D6D4C3" w14:textId="77777777" w:rsidR="00A71E3E" w:rsidRDefault="00A71E3E">
            <w:pPr>
              <w:pStyle w:val="Table-small"/>
              <w:rPr>
                <w:rFonts w:cstheme="minorHAnsi"/>
              </w:rPr>
            </w:pPr>
            <w:r w:rsidRPr="001607D4">
              <w:rPr>
                <w:rFonts w:cstheme="minorHAnsi"/>
                <w:color w:val="FFFFFF" w:themeColor="background1"/>
                <w:sz w:val="22"/>
                <w:szCs w:val="18"/>
              </w:rPr>
              <w:t>Test Configuration</w:t>
            </w:r>
          </w:p>
        </w:tc>
      </w:tr>
      <w:tr w:rsidR="00A71E3E" w:rsidRPr="00D378DA" w14:paraId="446137F9"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16" w:type="dxa"/>
            <w:gridSpan w:val="8"/>
            <w:shd w:val="clear" w:color="auto" w:fill="FFFFFF" w:themeFill="background1"/>
          </w:tcPr>
          <w:p w14:paraId="3584D80D" w14:textId="14CB898B" w:rsidR="00A71E3E" w:rsidRPr="00676612" w:rsidRDefault="00A71E3E" w:rsidP="00676612">
            <w:pPr>
              <w:pStyle w:val="Table-small"/>
              <w:rPr>
                <w:rFonts w:cstheme="minorHAnsi"/>
                <w:b w:val="0"/>
                <w:bCs w:val="0"/>
              </w:rPr>
            </w:pPr>
          </w:p>
        </w:tc>
      </w:tr>
      <w:tr w:rsidR="00A71E3E" w:rsidRPr="00D378DA" w14:paraId="6F0C344D" w14:textId="77777777" w:rsidTr="00BE6C7F">
        <w:tc>
          <w:tcPr>
            <w:cnfStyle w:val="001000000000" w:firstRow="0" w:lastRow="0" w:firstColumn="1" w:lastColumn="0" w:oddVBand="0" w:evenVBand="0" w:oddHBand="0" w:evenHBand="0" w:firstRowFirstColumn="0" w:firstRowLastColumn="0" w:lastRowFirstColumn="0" w:lastRowLastColumn="0"/>
            <w:tcW w:w="9816" w:type="dxa"/>
            <w:gridSpan w:val="8"/>
            <w:shd w:val="clear" w:color="auto" w:fill="514E4E" w:themeFill="accent3" w:themeFillShade="BF"/>
          </w:tcPr>
          <w:p w14:paraId="60AD2FB6" w14:textId="77777777" w:rsidR="00A71E3E" w:rsidRPr="00D378DA" w:rsidRDefault="00A71E3E">
            <w:pPr>
              <w:pStyle w:val="Table-small"/>
              <w:rPr>
                <w:rFonts w:cstheme="minorHAnsi"/>
                <w:color w:val="FFFFFF" w:themeColor="background1"/>
                <w:sz w:val="22"/>
                <w:szCs w:val="18"/>
              </w:rPr>
            </w:pPr>
            <w:r>
              <w:rPr>
                <w:rFonts w:cstheme="minorHAnsi"/>
                <w:color w:val="FFFFFF" w:themeColor="background1"/>
                <w:sz w:val="22"/>
                <w:szCs w:val="18"/>
              </w:rPr>
              <w:t xml:space="preserve">Test Equipment Requirements </w:t>
            </w:r>
          </w:p>
        </w:tc>
      </w:tr>
      <w:tr w:rsidR="00A71E3E" w:rsidRPr="00D378DA" w14:paraId="16C5E246"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16" w:type="dxa"/>
            <w:gridSpan w:val="8"/>
            <w:shd w:val="clear" w:color="auto" w:fill="FFFFFF" w:themeFill="background1"/>
          </w:tcPr>
          <w:p w14:paraId="423F7059" w14:textId="1EDD89BA" w:rsidR="00A71E3E" w:rsidRPr="0047278F" w:rsidRDefault="009A67D5">
            <w:pPr>
              <w:spacing w:before="20" w:after="20"/>
              <w:rPr>
                <w:b w:val="0"/>
                <w:bCs w:val="0"/>
              </w:rPr>
            </w:pPr>
            <w:r>
              <w:rPr>
                <w:b w:val="0"/>
                <w:bCs w:val="0"/>
                <w:sz w:val="20"/>
                <w:szCs w:val="14"/>
              </w:rPr>
              <w:t>FPGA with emulated generic SPI slave.</w:t>
            </w:r>
          </w:p>
        </w:tc>
      </w:tr>
      <w:tr w:rsidR="00A71E3E" w:rsidRPr="00D378DA" w14:paraId="286AB0DE" w14:textId="77777777" w:rsidTr="00BE6C7F">
        <w:tc>
          <w:tcPr>
            <w:cnfStyle w:val="001000000000" w:firstRow="0" w:lastRow="0" w:firstColumn="1" w:lastColumn="0" w:oddVBand="0" w:evenVBand="0" w:oddHBand="0" w:evenHBand="0" w:firstRowFirstColumn="0" w:firstRowLastColumn="0" w:lastRowFirstColumn="0" w:lastRowLastColumn="0"/>
            <w:tcW w:w="9816" w:type="dxa"/>
            <w:gridSpan w:val="8"/>
            <w:shd w:val="clear" w:color="auto" w:fill="514E4E" w:themeFill="accent3" w:themeFillShade="BF"/>
          </w:tcPr>
          <w:p w14:paraId="38441F1F" w14:textId="77777777" w:rsidR="00A71E3E" w:rsidRPr="0047278F" w:rsidRDefault="00A71E3E">
            <w:pPr>
              <w:spacing w:before="20" w:after="20"/>
              <w:rPr>
                <w:sz w:val="20"/>
                <w:szCs w:val="14"/>
              </w:rPr>
            </w:pPr>
            <w:r w:rsidRPr="00A452BD">
              <w:rPr>
                <w:rFonts w:cstheme="minorHAnsi"/>
                <w:color w:val="FFFFFF" w:themeColor="background1"/>
                <w:szCs w:val="18"/>
              </w:rPr>
              <w:t>Test Conditions</w:t>
            </w:r>
          </w:p>
        </w:tc>
      </w:tr>
      <w:tr w:rsidR="00A71E3E" w:rsidRPr="00D378DA" w14:paraId="23170270"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16" w:type="dxa"/>
            <w:gridSpan w:val="8"/>
            <w:shd w:val="clear" w:color="auto" w:fill="FFFFFF" w:themeFill="background1"/>
          </w:tcPr>
          <w:p w14:paraId="20100EDD" w14:textId="467D5A02" w:rsidR="00A71E3E" w:rsidRPr="00AE3D60" w:rsidRDefault="009F3D3C">
            <w:pPr>
              <w:spacing w:before="20" w:after="20"/>
              <w:rPr>
                <w:b w:val="0"/>
                <w:bCs w:val="0"/>
                <w:sz w:val="20"/>
                <w:szCs w:val="20"/>
              </w:rPr>
            </w:pPr>
            <w:r w:rsidRPr="00AE3D60">
              <w:rPr>
                <w:b w:val="0"/>
                <w:bCs w:val="0"/>
                <w:sz w:val="20"/>
                <w:szCs w:val="20"/>
              </w:rPr>
              <w:t xml:space="preserve">No deviations from chapter </w:t>
            </w:r>
            <w:r w:rsidRPr="00AE3D60">
              <w:rPr>
                <w:sz w:val="20"/>
                <w:szCs w:val="20"/>
              </w:rPr>
              <w:fldChar w:fldCharType="begin"/>
            </w:r>
            <w:r w:rsidRPr="00AE3D60">
              <w:rPr>
                <w:b w:val="0"/>
                <w:bCs w:val="0"/>
                <w:sz w:val="20"/>
                <w:szCs w:val="20"/>
              </w:rPr>
              <w:instrText xml:space="preserve"> REF _Ref208396945 \r \h </w:instrText>
            </w:r>
            <w:r w:rsidR="00EC5146" w:rsidRPr="00AE3D60">
              <w:rPr>
                <w:b w:val="0"/>
                <w:bCs w:val="0"/>
                <w:sz w:val="20"/>
                <w:szCs w:val="20"/>
              </w:rPr>
              <w:instrText xml:space="preserve"> \* MERGEFORMAT </w:instrText>
            </w:r>
            <w:r w:rsidRPr="00AE3D60">
              <w:rPr>
                <w:sz w:val="20"/>
                <w:szCs w:val="20"/>
              </w:rPr>
            </w:r>
            <w:r w:rsidRPr="00AE3D60">
              <w:rPr>
                <w:sz w:val="20"/>
                <w:szCs w:val="20"/>
              </w:rPr>
              <w:fldChar w:fldCharType="separate"/>
            </w:r>
            <w:r w:rsidR="00AA08B9" w:rsidRPr="00AA08B9">
              <w:rPr>
                <w:b w:val="0"/>
                <w:bCs w:val="0"/>
                <w:sz w:val="20"/>
                <w:szCs w:val="20"/>
              </w:rPr>
              <w:t>2</w:t>
            </w:r>
            <w:r w:rsidRPr="00AE3D60">
              <w:rPr>
                <w:sz w:val="20"/>
                <w:szCs w:val="20"/>
              </w:rPr>
              <w:fldChar w:fldCharType="end"/>
            </w:r>
            <w:r w:rsidRPr="00AE3D60">
              <w:rPr>
                <w:b w:val="0"/>
                <w:bCs w:val="0"/>
                <w:sz w:val="20"/>
                <w:szCs w:val="20"/>
              </w:rPr>
              <w:t xml:space="preserve"> applies to this test.</w:t>
            </w:r>
          </w:p>
        </w:tc>
      </w:tr>
      <w:tr w:rsidR="00A71E3E" w:rsidRPr="00D378DA" w14:paraId="5F53BD0E" w14:textId="77777777" w:rsidTr="00BE6C7F">
        <w:tc>
          <w:tcPr>
            <w:cnfStyle w:val="001000000000" w:firstRow="0" w:lastRow="0" w:firstColumn="1" w:lastColumn="0" w:oddVBand="0" w:evenVBand="0" w:oddHBand="0" w:evenHBand="0" w:firstRowFirstColumn="0" w:firstRowLastColumn="0" w:lastRowFirstColumn="0" w:lastRowLastColumn="0"/>
            <w:tcW w:w="9816" w:type="dxa"/>
            <w:gridSpan w:val="8"/>
            <w:shd w:val="clear" w:color="auto" w:fill="514E4E" w:themeFill="accent3" w:themeFillShade="BF"/>
          </w:tcPr>
          <w:p w14:paraId="44C54779" w14:textId="77777777" w:rsidR="00A71E3E" w:rsidRPr="00920ABA" w:rsidRDefault="00A71E3E">
            <w:pPr>
              <w:spacing w:before="20" w:after="20"/>
              <w:rPr>
                <w:color w:val="FF0000"/>
                <w:sz w:val="20"/>
                <w:szCs w:val="14"/>
              </w:rPr>
            </w:pPr>
            <w:r w:rsidRPr="003D1F8A">
              <w:rPr>
                <w:rFonts w:cstheme="minorHAnsi"/>
                <w:color w:val="FFFFFF" w:themeColor="background1"/>
                <w:szCs w:val="18"/>
              </w:rPr>
              <w:t>Environmental conditions</w:t>
            </w:r>
            <w:r w:rsidRPr="003D1F8A">
              <w:rPr>
                <w:color w:val="FFFFFF" w:themeColor="background1"/>
                <w:sz w:val="20"/>
                <w:szCs w:val="14"/>
              </w:rPr>
              <w:t xml:space="preserve"> </w:t>
            </w:r>
          </w:p>
        </w:tc>
      </w:tr>
      <w:tr w:rsidR="00A71E3E" w:rsidRPr="00D378DA" w14:paraId="56D27942"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16" w:type="dxa"/>
            <w:gridSpan w:val="8"/>
            <w:shd w:val="clear" w:color="auto" w:fill="FFFFFF" w:themeFill="background1"/>
          </w:tcPr>
          <w:p w14:paraId="2A88A298" w14:textId="5F6853F0" w:rsidR="00A71E3E" w:rsidRPr="00DC13A1" w:rsidRDefault="00DC7F6D" w:rsidP="00DC7F6D">
            <w:pPr>
              <w:spacing w:before="20" w:after="20"/>
              <w:rPr>
                <w:b w:val="0"/>
                <w:bCs w:val="0"/>
                <w:sz w:val="20"/>
                <w:szCs w:val="14"/>
              </w:rPr>
            </w:pPr>
            <w:r w:rsidRPr="00DC7F6D">
              <w:rPr>
                <w:b w:val="0"/>
                <w:bCs w:val="0"/>
                <w:sz w:val="20"/>
                <w:szCs w:val="14"/>
              </w:rPr>
              <w:t>This test will be executed in an automated way and in a temperature controlled environment</w:t>
            </w:r>
          </w:p>
        </w:tc>
      </w:tr>
      <w:tr w:rsidR="00A71E3E" w:rsidRPr="00D378DA" w14:paraId="2A885147" w14:textId="77777777" w:rsidTr="00BE6C7F">
        <w:tc>
          <w:tcPr>
            <w:cnfStyle w:val="001000000000" w:firstRow="0" w:lastRow="0" w:firstColumn="1" w:lastColumn="0" w:oddVBand="0" w:evenVBand="0" w:oddHBand="0" w:evenHBand="0" w:firstRowFirstColumn="0" w:firstRowLastColumn="0" w:lastRowFirstColumn="0" w:lastRowLastColumn="0"/>
            <w:tcW w:w="9816" w:type="dxa"/>
            <w:gridSpan w:val="8"/>
            <w:shd w:val="clear" w:color="auto" w:fill="514E4E" w:themeFill="accent3" w:themeFillShade="BF"/>
          </w:tcPr>
          <w:p w14:paraId="6382C339" w14:textId="77777777" w:rsidR="00A71E3E" w:rsidRPr="00D378DA" w:rsidRDefault="00A71E3E">
            <w:pPr>
              <w:pStyle w:val="Table-small"/>
              <w:rPr>
                <w:rFonts w:cstheme="minorHAnsi"/>
                <w:sz w:val="22"/>
                <w:szCs w:val="18"/>
              </w:rPr>
            </w:pPr>
            <w:r>
              <w:rPr>
                <w:rFonts w:cstheme="minorHAnsi"/>
                <w:color w:val="FFFFFF" w:themeColor="background1"/>
                <w:sz w:val="22"/>
                <w:szCs w:val="18"/>
              </w:rPr>
              <w:t>Test Procedure</w:t>
            </w:r>
          </w:p>
        </w:tc>
      </w:tr>
      <w:tr w:rsidR="00DA1CEF" w:rsidRPr="00D378DA" w14:paraId="5235B08E"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4" w:type="dxa"/>
            <w:shd w:val="clear" w:color="auto" w:fill="C5C2C2" w:themeFill="accent3" w:themeFillTint="66"/>
          </w:tcPr>
          <w:p w14:paraId="4AA2D607" w14:textId="77777777" w:rsidR="00A71E3E" w:rsidRPr="00836085" w:rsidRDefault="00A71E3E">
            <w:pPr>
              <w:pStyle w:val="Table-small"/>
              <w:rPr>
                <w:rFonts w:cstheme="minorHAnsi"/>
                <w:sz w:val="22"/>
                <w:szCs w:val="18"/>
              </w:rPr>
            </w:pPr>
            <w:r w:rsidRPr="00836085">
              <w:rPr>
                <w:rFonts w:cstheme="minorHAnsi"/>
                <w:sz w:val="22"/>
                <w:szCs w:val="18"/>
              </w:rPr>
              <w:t>Step</w:t>
            </w:r>
          </w:p>
        </w:tc>
        <w:tc>
          <w:tcPr>
            <w:tcW w:w="2401" w:type="dxa"/>
            <w:shd w:val="clear" w:color="auto" w:fill="C5C2C2" w:themeFill="accent3" w:themeFillTint="66"/>
          </w:tcPr>
          <w:p w14:paraId="63F99E16" w14:textId="77777777" w:rsidR="00A71E3E" w:rsidRPr="00836085" w:rsidRDefault="00A71E3E">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Action</w:t>
            </w:r>
          </w:p>
        </w:tc>
        <w:tc>
          <w:tcPr>
            <w:tcW w:w="4882" w:type="dxa"/>
            <w:gridSpan w:val="4"/>
            <w:shd w:val="clear" w:color="auto" w:fill="C5C2C2" w:themeFill="accent3" w:themeFillTint="66"/>
          </w:tcPr>
          <w:p w14:paraId="7A32A022" w14:textId="77777777" w:rsidR="00A71E3E" w:rsidRPr="00836085" w:rsidRDefault="00A71E3E">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Register parameter</w:t>
            </w:r>
          </w:p>
        </w:tc>
        <w:tc>
          <w:tcPr>
            <w:tcW w:w="1649" w:type="dxa"/>
            <w:gridSpan w:val="2"/>
            <w:shd w:val="clear" w:color="auto" w:fill="C5C2C2" w:themeFill="accent3" w:themeFillTint="66"/>
          </w:tcPr>
          <w:p w14:paraId="03363902" w14:textId="77777777" w:rsidR="00A71E3E" w:rsidRPr="00836085" w:rsidRDefault="00A71E3E">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Value</w:t>
            </w:r>
          </w:p>
        </w:tc>
      </w:tr>
      <w:tr w:rsidR="00DA1CEF" w:rsidRPr="00D378DA" w14:paraId="0FCBB3FB" w14:textId="77777777" w:rsidTr="00BE6C7F">
        <w:tc>
          <w:tcPr>
            <w:cnfStyle w:val="001000000000" w:firstRow="0" w:lastRow="0" w:firstColumn="1" w:lastColumn="0" w:oddVBand="0" w:evenVBand="0" w:oddHBand="0" w:evenHBand="0" w:firstRowFirstColumn="0" w:firstRowLastColumn="0" w:lastRowFirstColumn="0" w:lastRowLastColumn="0"/>
            <w:tcW w:w="884" w:type="dxa"/>
            <w:shd w:val="clear" w:color="auto" w:fill="FFFFFF" w:themeFill="background1"/>
          </w:tcPr>
          <w:p w14:paraId="70C32595" w14:textId="77777777" w:rsidR="00A71E3E" w:rsidRPr="00D378DA" w:rsidRDefault="00A71E3E" w:rsidP="004C0CD3">
            <w:pPr>
              <w:pStyle w:val="Table-small"/>
              <w:numPr>
                <w:ilvl w:val="0"/>
                <w:numId w:val="33"/>
              </w:numPr>
              <w:rPr>
                <w:rFonts w:cstheme="minorHAnsi"/>
                <w:szCs w:val="20"/>
              </w:rPr>
            </w:pPr>
          </w:p>
        </w:tc>
        <w:tc>
          <w:tcPr>
            <w:tcW w:w="2401" w:type="dxa"/>
            <w:shd w:val="clear" w:color="auto" w:fill="FFFFFF" w:themeFill="background1"/>
          </w:tcPr>
          <w:p w14:paraId="0985A87D" w14:textId="6E6963EF" w:rsidR="00A71E3E" w:rsidRPr="00D378DA" w:rsidRDefault="008935B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Park state</w:t>
            </w:r>
          </w:p>
        </w:tc>
        <w:tc>
          <w:tcPr>
            <w:tcW w:w="4882" w:type="dxa"/>
            <w:gridSpan w:val="4"/>
            <w:shd w:val="clear" w:color="auto" w:fill="FFFFFF" w:themeFill="background1"/>
          </w:tcPr>
          <w:p w14:paraId="679D717D" w14:textId="77777777" w:rsidR="00A71E3E" w:rsidRPr="00D378DA" w:rsidRDefault="00A71E3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649" w:type="dxa"/>
            <w:gridSpan w:val="2"/>
            <w:shd w:val="clear" w:color="auto" w:fill="FFFFFF" w:themeFill="background1"/>
          </w:tcPr>
          <w:p w14:paraId="1E17BD73" w14:textId="77777777" w:rsidR="00A71E3E" w:rsidRPr="00D378DA" w:rsidRDefault="00A71E3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DA1CEF" w:rsidRPr="00D378DA" w14:paraId="66E1F570"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4" w:type="dxa"/>
            <w:shd w:val="clear" w:color="auto" w:fill="FFFFFF" w:themeFill="background1"/>
          </w:tcPr>
          <w:p w14:paraId="4135653F" w14:textId="77777777" w:rsidR="00B7368B" w:rsidRPr="00D378DA" w:rsidRDefault="00B7368B" w:rsidP="004C0CD3">
            <w:pPr>
              <w:pStyle w:val="Table-small"/>
              <w:numPr>
                <w:ilvl w:val="0"/>
                <w:numId w:val="33"/>
              </w:numPr>
              <w:rPr>
                <w:rFonts w:cstheme="minorHAnsi"/>
                <w:szCs w:val="20"/>
              </w:rPr>
            </w:pPr>
          </w:p>
        </w:tc>
        <w:tc>
          <w:tcPr>
            <w:tcW w:w="2401" w:type="dxa"/>
            <w:shd w:val="clear" w:color="auto" w:fill="FFFFFF" w:themeFill="background1"/>
          </w:tcPr>
          <w:p w14:paraId="5C89E55B" w14:textId="4069121A" w:rsidR="00B7368B" w:rsidRDefault="00B7368B" w:rsidP="00B7368B">
            <w:pPr>
              <w:pStyle w:val="Table-small"/>
              <w:cnfStyle w:val="000000100000" w:firstRow="0" w:lastRow="0" w:firstColumn="0" w:lastColumn="0" w:oddVBand="0" w:evenVBand="0" w:oddHBand="1" w:evenHBand="0" w:firstRowFirstColumn="0" w:firstRowLastColumn="0" w:lastRowFirstColumn="0" w:lastRowLastColumn="0"/>
              <w:rPr>
                <w:rFonts w:cstheme="minorBidi"/>
              </w:rPr>
            </w:pPr>
            <w:r>
              <w:rPr>
                <w:rFonts w:cstheme="minorBidi"/>
              </w:rPr>
              <w:t xml:space="preserve">Configure the </w:t>
            </w:r>
            <w:r w:rsidR="00A91528">
              <w:rPr>
                <w:rFonts w:cstheme="minorBidi"/>
              </w:rPr>
              <w:t xml:space="preserve">GPIOs to forward the GPIO SPI Master on GPIO </w:t>
            </w:r>
            <w:r>
              <w:rPr>
                <w:rFonts w:cstheme="minorBidi"/>
              </w:rPr>
              <w:t xml:space="preserve">10, 9, 8 and 7. </w:t>
            </w:r>
          </w:p>
          <w:p w14:paraId="387A0159" w14:textId="77777777" w:rsidR="00B7368B" w:rsidRDefault="00B7368B" w:rsidP="0031279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4882" w:type="dxa"/>
            <w:gridSpan w:val="4"/>
            <w:shd w:val="clear" w:color="auto" w:fill="FFFFFF" w:themeFill="background1"/>
          </w:tcPr>
          <w:p w14:paraId="631C7399" w14:textId="77777777" w:rsidR="00B7368B" w:rsidRDefault="00B7368B" w:rsidP="00B7368B">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D6687D">
              <w:rPr>
                <w:rFonts w:cstheme="minorHAnsi"/>
                <w:szCs w:val="20"/>
              </w:rPr>
              <w:t>PROX_IOLineModeAll_Value</w:t>
            </w:r>
          </w:p>
          <w:p w14:paraId="558B9790" w14:textId="77777777" w:rsidR="00B7368B" w:rsidRDefault="00B7368B" w:rsidP="00B7368B">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D6687D">
              <w:rPr>
                <w:rFonts w:cstheme="minorHAnsi"/>
                <w:szCs w:val="20"/>
              </w:rPr>
              <w:t>PROX_VendorUniqueSPIGPIO_spi_enable</w:t>
            </w:r>
          </w:p>
          <w:p w14:paraId="67424720" w14:textId="77777777" w:rsidR="00B7368B" w:rsidRDefault="00B7368B" w:rsidP="00B7368B">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C67AE4">
              <w:rPr>
                <w:rFonts w:cstheme="minorHAnsi"/>
                <w:szCs w:val="20"/>
              </w:rPr>
              <w:t>PROX_IOLineSelector_Value</w:t>
            </w:r>
          </w:p>
          <w:p w14:paraId="74AF9254" w14:textId="77777777" w:rsidR="00B7368B" w:rsidRDefault="00B7368B" w:rsidP="00B7368B">
            <w:pPr>
              <w:pStyle w:val="Table-small"/>
              <w:cnfStyle w:val="000000100000" w:firstRow="0" w:lastRow="0" w:firstColumn="0" w:lastColumn="0" w:oddVBand="0" w:evenVBand="0" w:oddHBand="1" w:evenHBand="0" w:firstRowFirstColumn="0" w:firstRowLastColumn="0" w:lastRowFirstColumn="0" w:lastRowLastColumn="0"/>
              <w:rPr>
                <w:rFonts w:cstheme="minorBidi"/>
              </w:rPr>
            </w:pPr>
            <w:r w:rsidRPr="00C67AE4">
              <w:rPr>
                <w:rFonts w:cstheme="minorHAnsi"/>
                <w:szCs w:val="20"/>
              </w:rPr>
              <w:t>PROX_IOLineSource_Value</w:t>
            </w:r>
          </w:p>
          <w:p w14:paraId="0E8D9C73" w14:textId="77777777" w:rsidR="00B7368B" w:rsidRDefault="00B7368B" w:rsidP="00B7368B">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C67AE4">
              <w:rPr>
                <w:rFonts w:cstheme="minorHAnsi"/>
                <w:szCs w:val="20"/>
              </w:rPr>
              <w:t>PROX_IOLineSelector_Value</w:t>
            </w:r>
          </w:p>
          <w:p w14:paraId="69B7AC09" w14:textId="77777777" w:rsidR="00B7368B" w:rsidRDefault="00B7368B" w:rsidP="00B7368B">
            <w:pPr>
              <w:pStyle w:val="Table-small"/>
              <w:cnfStyle w:val="000000100000" w:firstRow="0" w:lastRow="0" w:firstColumn="0" w:lastColumn="0" w:oddVBand="0" w:evenVBand="0" w:oddHBand="1" w:evenHBand="0" w:firstRowFirstColumn="0" w:firstRowLastColumn="0" w:lastRowFirstColumn="0" w:lastRowLastColumn="0"/>
              <w:rPr>
                <w:rFonts w:cstheme="minorBidi"/>
              </w:rPr>
            </w:pPr>
            <w:r w:rsidRPr="00C67AE4">
              <w:rPr>
                <w:rFonts w:cstheme="minorHAnsi"/>
                <w:szCs w:val="20"/>
              </w:rPr>
              <w:t>PROX_IOLineSource_Value</w:t>
            </w:r>
          </w:p>
          <w:p w14:paraId="464FC151" w14:textId="77777777" w:rsidR="00B7368B" w:rsidRDefault="00B7368B" w:rsidP="00B7368B">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C67AE4">
              <w:rPr>
                <w:rFonts w:cstheme="minorHAnsi"/>
                <w:szCs w:val="20"/>
              </w:rPr>
              <w:t>PROX_IOLineSelector_Value</w:t>
            </w:r>
          </w:p>
          <w:p w14:paraId="7CB8176A" w14:textId="77777777" w:rsidR="00B7368B" w:rsidRDefault="00B7368B" w:rsidP="00B7368B">
            <w:pPr>
              <w:pStyle w:val="Table-small"/>
              <w:cnfStyle w:val="000000100000" w:firstRow="0" w:lastRow="0" w:firstColumn="0" w:lastColumn="0" w:oddVBand="0" w:evenVBand="0" w:oddHBand="1" w:evenHBand="0" w:firstRowFirstColumn="0" w:firstRowLastColumn="0" w:lastRowFirstColumn="0" w:lastRowLastColumn="0"/>
              <w:rPr>
                <w:rFonts w:cstheme="minorBidi"/>
              </w:rPr>
            </w:pPr>
            <w:r w:rsidRPr="00C67AE4">
              <w:rPr>
                <w:rFonts w:cstheme="minorHAnsi"/>
                <w:szCs w:val="20"/>
              </w:rPr>
              <w:t>PROX_IOLineSource_Value</w:t>
            </w:r>
          </w:p>
          <w:p w14:paraId="3D67394A" w14:textId="77777777" w:rsidR="00B7368B" w:rsidRDefault="00B7368B" w:rsidP="00B7368B">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C67AE4">
              <w:rPr>
                <w:rFonts w:cstheme="minorHAnsi"/>
                <w:szCs w:val="20"/>
              </w:rPr>
              <w:t>PROX_IOLineSelector_Value</w:t>
            </w:r>
          </w:p>
          <w:p w14:paraId="3C0DA86B" w14:textId="77777777" w:rsidR="00B7368B" w:rsidRDefault="00B7368B" w:rsidP="00B7368B">
            <w:pPr>
              <w:pStyle w:val="Table-small"/>
              <w:cnfStyle w:val="000000100000" w:firstRow="0" w:lastRow="0" w:firstColumn="0" w:lastColumn="0" w:oddVBand="0" w:evenVBand="0" w:oddHBand="1" w:evenHBand="0" w:firstRowFirstColumn="0" w:firstRowLastColumn="0" w:lastRowFirstColumn="0" w:lastRowLastColumn="0"/>
              <w:rPr>
                <w:rFonts w:cstheme="minorBidi"/>
              </w:rPr>
            </w:pPr>
            <w:r w:rsidRPr="00C67AE4">
              <w:rPr>
                <w:rFonts w:cstheme="minorHAnsi"/>
                <w:szCs w:val="20"/>
              </w:rPr>
              <w:t>PROX_IOLineSource_Value</w:t>
            </w:r>
          </w:p>
          <w:p w14:paraId="3B92768B" w14:textId="7BD4774B" w:rsidR="00B7368B" w:rsidRPr="00D378DA" w:rsidRDefault="00F85546" w:rsidP="00B7368B">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9516D0">
              <w:rPr>
                <w:rFonts w:cstheme="minorHAnsi"/>
                <w:szCs w:val="20"/>
                <w:lang w:val="en-US"/>
              </w:rPr>
              <w:t>PROX_VendorUniqueSPIGPIO_ssel</w:t>
            </w:r>
            <w:r w:rsidRPr="00F85546" w:rsidDel="00A91528">
              <w:rPr>
                <w:rFonts w:cstheme="minorBidi"/>
                <w:lang w:val="en-US"/>
              </w:rPr>
              <w:t xml:space="preserve"> </w:t>
            </w:r>
          </w:p>
        </w:tc>
        <w:tc>
          <w:tcPr>
            <w:tcW w:w="1649" w:type="dxa"/>
            <w:gridSpan w:val="2"/>
            <w:shd w:val="clear" w:color="auto" w:fill="FFFFFF" w:themeFill="background1"/>
          </w:tcPr>
          <w:p w14:paraId="7F6732E2" w14:textId="77777777" w:rsidR="00B7368B" w:rsidRDefault="00B7368B" w:rsidP="00B7368B">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1023</w:t>
            </w:r>
          </w:p>
          <w:p w14:paraId="35180FCC" w14:textId="77777777" w:rsidR="00B7368B" w:rsidRDefault="00B7368B" w:rsidP="00B7368B">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1</w:t>
            </w:r>
          </w:p>
          <w:p w14:paraId="7722DD26" w14:textId="77777777" w:rsidR="00B7368B" w:rsidRDefault="00B7368B" w:rsidP="00B7368B">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10</w:t>
            </w:r>
          </w:p>
          <w:p w14:paraId="0F8AE50E" w14:textId="77777777" w:rsidR="00B7368B" w:rsidRDefault="00B7368B" w:rsidP="00B7368B">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32</w:t>
            </w:r>
          </w:p>
          <w:p w14:paraId="5E821370" w14:textId="77777777" w:rsidR="00B7368B" w:rsidRDefault="00B7368B" w:rsidP="00B7368B">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9</w:t>
            </w:r>
          </w:p>
          <w:p w14:paraId="3F30A939" w14:textId="77777777" w:rsidR="00B7368B" w:rsidRDefault="00B7368B" w:rsidP="00B7368B">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32</w:t>
            </w:r>
          </w:p>
          <w:p w14:paraId="48D8BB02" w14:textId="77777777" w:rsidR="00B7368B" w:rsidRDefault="00B7368B" w:rsidP="00B7368B">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8</w:t>
            </w:r>
          </w:p>
          <w:p w14:paraId="3D8B2A9F" w14:textId="77777777" w:rsidR="00B7368B" w:rsidRDefault="00B7368B" w:rsidP="00B7368B">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32</w:t>
            </w:r>
          </w:p>
          <w:p w14:paraId="1EEEE902" w14:textId="77777777" w:rsidR="00B7368B" w:rsidRDefault="00B7368B" w:rsidP="00B7368B">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7</w:t>
            </w:r>
          </w:p>
          <w:p w14:paraId="4E6DC3FF" w14:textId="77777777" w:rsidR="00B7368B" w:rsidRDefault="00B7368B" w:rsidP="00B7368B">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32</w:t>
            </w:r>
          </w:p>
          <w:p w14:paraId="7CDA89B6" w14:textId="5F739912" w:rsidR="00B7368B" w:rsidRPr="00D378DA" w:rsidRDefault="00F85546" w:rsidP="00B7368B">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0</w:t>
            </w:r>
          </w:p>
        </w:tc>
      </w:tr>
      <w:tr w:rsidR="00F85546" w:rsidRPr="00F85546" w14:paraId="69CDB09E" w14:textId="77777777" w:rsidTr="004640A9">
        <w:tc>
          <w:tcPr>
            <w:cnfStyle w:val="001000000000" w:firstRow="0" w:lastRow="0" w:firstColumn="1" w:lastColumn="0" w:oddVBand="0" w:evenVBand="0" w:oddHBand="0" w:evenHBand="0" w:firstRowFirstColumn="0" w:firstRowLastColumn="0" w:lastRowFirstColumn="0" w:lastRowLastColumn="0"/>
            <w:tcW w:w="884" w:type="dxa"/>
            <w:shd w:val="clear" w:color="auto" w:fill="FFFFFF" w:themeFill="background1"/>
          </w:tcPr>
          <w:p w14:paraId="1682C408" w14:textId="77777777" w:rsidR="004640A9" w:rsidRPr="00D378DA" w:rsidRDefault="004640A9" w:rsidP="004C0CD3">
            <w:pPr>
              <w:pStyle w:val="Table-small"/>
              <w:numPr>
                <w:ilvl w:val="0"/>
                <w:numId w:val="33"/>
              </w:numPr>
              <w:rPr>
                <w:rFonts w:cstheme="minorHAnsi"/>
                <w:szCs w:val="20"/>
              </w:rPr>
            </w:pPr>
          </w:p>
        </w:tc>
        <w:tc>
          <w:tcPr>
            <w:tcW w:w="2401" w:type="dxa"/>
            <w:shd w:val="clear" w:color="auto" w:fill="FFFFFF" w:themeFill="background1"/>
          </w:tcPr>
          <w:p w14:paraId="331BE535" w14:textId="588B1D9C" w:rsidR="004640A9" w:rsidRPr="00BE6C7F" w:rsidRDefault="00F24E15" w:rsidP="00B7368B">
            <w:pPr>
              <w:pStyle w:val="Table-small"/>
              <w:cnfStyle w:val="000000000000" w:firstRow="0" w:lastRow="0" w:firstColumn="0" w:lastColumn="0" w:oddVBand="0" w:evenVBand="0" w:oddHBand="0" w:evenHBand="0" w:firstRowFirstColumn="0" w:firstRowLastColumn="0" w:lastRowFirstColumn="0" w:lastRowLastColumn="0"/>
              <w:rPr>
                <w:rFonts w:cstheme="minorBidi"/>
                <w:lang w:val="en-US"/>
              </w:rPr>
            </w:pPr>
            <w:r w:rsidRPr="00BE6C7F">
              <w:rPr>
                <w:rFonts w:cstheme="minorBidi"/>
                <w:lang w:val="en-US"/>
              </w:rPr>
              <w:t xml:space="preserve">Configure </w:t>
            </w:r>
            <w:r w:rsidRPr="00A91528">
              <w:rPr>
                <w:rFonts w:cstheme="minorBidi"/>
                <w:lang w:val="en-US"/>
              </w:rPr>
              <w:t>the GPIO SPI Ma</w:t>
            </w:r>
            <w:r w:rsidRPr="00BE6C7F">
              <w:rPr>
                <w:rFonts w:cstheme="minorBidi"/>
                <w:lang w:val="en-US"/>
              </w:rPr>
              <w:t xml:space="preserve">ster </w:t>
            </w:r>
            <w:r w:rsidR="00A91528" w:rsidRPr="00BE6C7F">
              <w:rPr>
                <w:rFonts w:cstheme="minorBidi"/>
                <w:lang w:val="en-US"/>
              </w:rPr>
              <w:t>to b</w:t>
            </w:r>
            <w:r w:rsidR="00A91528">
              <w:rPr>
                <w:rFonts w:cstheme="minorBidi"/>
                <w:lang w:val="en-US"/>
              </w:rPr>
              <w:t xml:space="preserve">e compatible with the </w:t>
            </w:r>
            <w:r w:rsidR="0028325F">
              <w:rPr>
                <w:rFonts w:cstheme="minorBidi"/>
                <w:lang w:val="en-US"/>
              </w:rPr>
              <w:t>SPI Slave in the FPGA.</w:t>
            </w:r>
          </w:p>
          <w:p w14:paraId="3C9F38EE" w14:textId="77777777" w:rsidR="003558B2" w:rsidRPr="00EF2A84" w:rsidRDefault="003558B2" w:rsidP="00BE6C7F">
            <w:pPr>
              <w:pStyle w:val="Table-small"/>
              <w:numPr>
                <w:ilvl w:val="0"/>
                <w:numId w:val="87"/>
              </w:numPr>
              <w:cnfStyle w:val="000000000000" w:firstRow="0" w:lastRow="0" w:firstColumn="0" w:lastColumn="0" w:oddVBand="0" w:evenVBand="0" w:oddHBand="0" w:evenHBand="0" w:firstRowFirstColumn="0" w:firstRowLastColumn="0" w:lastRowFirstColumn="0" w:lastRowLastColumn="0"/>
              <w:rPr>
                <w:rFonts w:cstheme="minorBidi"/>
              </w:rPr>
            </w:pPr>
            <w:r w:rsidRPr="4DDC4291">
              <w:rPr>
                <w:rFonts w:cstheme="minorBidi"/>
              </w:rPr>
              <w:t>f_spi = 125MHz/2*(divider+1)</w:t>
            </w:r>
          </w:p>
          <w:p w14:paraId="4357E584" w14:textId="6C4BF01B" w:rsidR="003558B2" w:rsidRDefault="006C0B7E" w:rsidP="00F85546">
            <w:pPr>
              <w:pStyle w:val="Table-small"/>
              <w:numPr>
                <w:ilvl w:val="0"/>
                <w:numId w:val="87"/>
              </w:numPr>
              <w:cnfStyle w:val="000000000000" w:firstRow="0" w:lastRow="0" w:firstColumn="0" w:lastColumn="0" w:oddVBand="0" w:evenVBand="0" w:oddHBand="0" w:evenHBand="0" w:firstRowFirstColumn="0" w:firstRowLastColumn="0" w:lastRowFirstColumn="0" w:lastRowLastColumn="0"/>
              <w:rPr>
                <w:rFonts w:cstheme="minorBidi"/>
              </w:rPr>
            </w:pPr>
            <w:r>
              <w:rPr>
                <w:rFonts w:cstheme="minorBidi"/>
              </w:rPr>
              <w:t>T</w:t>
            </w:r>
            <w:r w:rsidR="003558B2">
              <w:rPr>
                <w:rFonts w:cstheme="minorBidi"/>
              </w:rPr>
              <w:t>ransaction size of 64bits</w:t>
            </w:r>
            <w:r>
              <w:rPr>
                <w:rFonts w:cstheme="minorBidi"/>
              </w:rPr>
              <w:t xml:space="preserve">: </w:t>
            </w:r>
            <w:r w:rsidR="0033746E">
              <w:rPr>
                <w:rFonts w:cstheme="minorBidi"/>
              </w:rPr>
              <w:t>31 Address</w:t>
            </w:r>
            <w:r w:rsidR="00AD62D2">
              <w:rPr>
                <w:rFonts w:cstheme="minorBidi"/>
              </w:rPr>
              <w:t>,</w:t>
            </w:r>
            <w:r w:rsidR="0033746E">
              <w:rPr>
                <w:rFonts w:cstheme="minorBidi"/>
              </w:rPr>
              <w:t xml:space="preserve"> 1</w:t>
            </w:r>
            <w:r w:rsidR="00AD62D2">
              <w:rPr>
                <w:rFonts w:cstheme="minorBidi"/>
              </w:rPr>
              <w:t xml:space="preserve"> </w:t>
            </w:r>
            <w:r w:rsidR="0033746E">
              <w:rPr>
                <w:rFonts w:cstheme="minorBidi"/>
              </w:rPr>
              <w:t>WNR, 32 data.</w:t>
            </w:r>
          </w:p>
          <w:p w14:paraId="31A71510" w14:textId="4D6F88D1" w:rsidR="003558B2" w:rsidRPr="00BE6C7F" w:rsidRDefault="0028325F" w:rsidP="00BE6C7F">
            <w:pPr>
              <w:pStyle w:val="Table-small"/>
              <w:numPr>
                <w:ilvl w:val="0"/>
                <w:numId w:val="87"/>
              </w:numPr>
              <w:cnfStyle w:val="000000000000" w:firstRow="0" w:lastRow="0" w:firstColumn="0" w:lastColumn="0" w:oddVBand="0" w:evenVBand="0" w:oddHBand="0" w:evenHBand="0" w:firstRowFirstColumn="0" w:firstRowLastColumn="0" w:lastRowFirstColumn="0" w:lastRowLastColumn="0"/>
              <w:rPr>
                <w:rFonts w:cstheme="minorBidi"/>
                <w:lang w:val="en-US"/>
              </w:rPr>
            </w:pPr>
            <w:r>
              <w:rPr>
                <w:rFonts w:cstheme="minorBidi"/>
              </w:rPr>
              <w:t>Slave select 0 -&gt; GPIO 7</w:t>
            </w:r>
          </w:p>
        </w:tc>
        <w:tc>
          <w:tcPr>
            <w:tcW w:w="4882" w:type="dxa"/>
            <w:gridSpan w:val="4"/>
            <w:shd w:val="clear" w:color="auto" w:fill="FFFFFF" w:themeFill="background1"/>
          </w:tcPr>
          <w:p w14:paraId="2D0DA462" w14:textId="77777777" w:rsidR="00A91528" w:rsidRPr="00271953" w:rsidRDefault="00A91528" w:rsidP="00A91528">
            <w:pPr>
              <w:pStyle w:val="Table-small"/>
              <w:cnfStyle w:val="000000000000" w:firstRow="0" w:lastRow="0" w:firstColumn="0" w:lastColumn="0" w:oddVBand="0" w:evenVBand="0" w:oddHBand="0" w:evenHBand="0" w:firstRowFirstColumn="0" w:firstRowLastColumn="0" w:lastRowFirstColumn="0" w:lastRowLastColumn="0"/>
              <w:rPr>
                <w:rFonts w:cstheme="minorBidi"/>
                <w:lang w:val="fr-BE"/>
              </w:rPr>
            </w:pPr>
            <w:r w:rsidRPr="00F13CC4">
              <w:rPr>
                <w:rFonts w:cstheme="minorBidi"/>
                <w:lang w:val="fr-BE"/>
              </w:rPr>
              <w:t>PROX_VendorUniqueSPIGPIO_transaction_size</w:t>
            </w:r>
          </w:p>
          <w:p w14:paraId="7F680443" w14:textId="77777777" w:rsidR="00A91528" w:rsidRPr="00271953" w:rsidRDefault="00A91528" w:rsidP="00A91528">
            <w:pPr>
              <w:pStyle w:val="Table-small"/>
              <w:cnfStyle w:val="000000000000" w:firstRow="0" w:lastRow="0" w:firstColumn="0" w:lastColumn="0" w:oddVBand="0" w:evenVBand="0" w:oddHBand="0" w:evenHBand="0" w:firstRowFirstColumn="0" w:firstRowLastColumn="0" w:lastRowFirstColumn="0" w:lastRowLastColumn="0"/>
              <w:rPr>
                <w:rFonts w:cstheme="minorBidi"/>
                <w:lang w:val="fr-BE"/>
              </w:rPr>
            </w:pPr>
            <w:r w:rsidRPr="00F13CC4">
              <w:rPr>
                <w:rFonts w:cstheme="minorBidi"/>
                <w:lang w:val="fr-BE"/>
              </w:rPr>
              <w:t>PROX_VendorUniqueSPIGPIO_divider</w:t>
            </w:r>
          </w:p>
          <w:p w14:paraId="71DFDC74" w14:textId="5339942A" w:rsidR="004640A9" w:rsidRPr="00BE6C7F" w:rsidRDefault="004640A9" w:rsidP="00A9152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p>
        </w:tc>
        <w:tc>
          <w:tcPr>
            <w:tcW w:w="1649" w:type="dxa"/>
            <w:gridSpan w:val="2"/>
            <w:shd w:val="clear" w:color="auto" w:fill="FFFFFF" w:themeFill="background1"/>
          </w:tcPr>
          <w:p w14:paraId="048C658D" w14:textId="77777777" w:rsidR="00A91528" w:rsidRDefault="00A91528" w:rsidP="00A9152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63</w:t>
            </w:r>
          </w:p>
          <w:p w14:paraId="192084CD" w14:textId="6E52BBD5" w:rsidR="00A91528" w:rsidRDefault="00B46925" w:rsidP="00A9152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67</w:t>
            </w:r>
          </w:p>
          <w:p w14:paraId="34193F95" w14:textId="38C4D736" w:rsidR="004640A9" w:rsidRPr="00BE6C7F" w:rsidRDefault="004640A9" w:rsidP="00A9152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p>
        </w:tc>
      </w:tr>
      <w:tr w:rsidR="00DA1CEF" w:rsidRPr="00D378DA" w14:paraId="58BF230B"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4" w:type="dxa"/>
            <w:shd w:val="clear" w:color="auto" w:fill="FFFFFF" w:themeFill="background1"/>
          </w:tcPr>
          <w:p w14:paraId="2E029D70" w14:textId="77777777" w:rsidR="00E063EB" w:rsidRPr="00BE6C7F" w:rsidRDefault="00E063EB" w:rsidP="004C0CD3">
            <w:pPr>
              <w:pStyle w:val="Table-small"/>
              <w:numPr>
                <w:ilvl w:val="0"/>
                <w:numId w:val="33"/>
              </w:numPr>
              <w:rPr>
                <w:rFonts w:cstheme="minorHAnsi"/>
                <w:szCs w:val="20"/>
                <w:lang w:val="en-US"/>
              </w:rPr>
            </w:pPr>
          </w:p>
        </w:tc>
        <w:tc>
          <w:tcPr>
            <w:tcW w:w="2401" w:type="dxa"/>
            <w:shd w:val="clear" w:color="auto" w:fill="FFFFFF" w:themeFill="background1"/>
          </w:tcPr>
          <w:p w14:paraId="355E9606" w14:textId="5D619CFA" w:rsidR="00E063EB" w:rsidRDefault="00E063EB" w:rsidP="00B7368B">
            <w:pPr>
              <w:pStyle w:val="Table-small"/>
              <w:cnfStyle w:val="000000100000" w:firstRow="0" w:lastRow="0" w:firstColumn="0" w:lastColumn="0" w:oddVBand="0" w:evenVBand="0" w:oddHBand="1" w:evenHBand="0" w:firstRowFirstColumn="0" w:firstRowLastColumn="0" w:lastRowFirstColumn="0" w:lastRowLastColumn="0"/>
              <w:rPr>
                <w:rFonts w:cstheme="minorBidi"/>
              </w:rPr>
            </w:pPr>
            <w:r>
              <w:rPr>
                <w:rFonts w:cstheme="minorBidi"/>
              </w:rPr>
              <w:t>Connect</w:t>
            </w:r>
            <w:r w:rsidR="00DA6ED8">
              <w:rPr>
                <w:rFonts w:cstheme="minorBidi"/>
              </w:rPr>
              <w:t xml:space="preserve"> FPGA to DUT gpio spi master interface</w:t>
            </w:r>
          </w:p>
        </w:tc>
        <w:tc>
          <w:tcPr>
            <w:tcW w:w="4882" w:type="dxa"/>
            <w:gridSpan w:val="4"/>
            <w:shd w:val="clear" w:color="auto" w:fill="FFFFFF" w:themeFill="background1"/>
          </w:tcPr>
          <w:p w14:paraId="08AE30D6" w14:textId="77777777" w:rsidR="00E063EB" w:rsidRPr="00D6687D" w:rsidRDefault="00E063EB" w:rsidP="00B7368B">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649" w:type="dxa"/>
            <w:gridSpan w:val="2"/>
            <w:shd w:val="clear" w:color="auto" w:fill="FFFFFF" w:themeFill="background1"/>
          </w:tcPr>
          <w:p w14:paraId="1D942E41" w14:textId="77777777" w:rsidR="00E063EB" w:rsidRDefault="00E063EB" w:rsidP="00B7368B">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DA1CEF" w:rsidRPr="00D378DA" w14:paraId="1BD63FEE" w14:textId="77777777" w:rsidTr="00BE6C7F">
        <w:tc>
          <w:tcPr>
            <w:cnfStyle w:val="001000000000" w:firstRow="0" w:lastRow="0" w:firstColumn="1" w:lastColumn="0" w:oddVBand="0" w:evenVBand="0" w:oddHBand="0" w:evenHBand="0" w:firstRowFirstColumn="0" w:firstRowLastColumn="0" w:lastRowFirstColumn="0" w:lastRowLastColumn="0"/>
            <w:tcW w:w="884" w:type="dxa"/>
            <w:shd w:val="clear" w:color="auto" w:fill="FFFFFF" w:themeFill="background1"/>
            <w:vAlign w:val="center"/>
          </w:tcPr>
          <w:p w14:paraId="19082B18" w14:textId="26F5033C" w:rsidR="00E50489" w:rsidRPr="00D378DA" w:rsidRDefault="00E50489" w:rsidP="004C0CD3">
            <w:pPr>
              <w:pStyle w:val="Table-small"/>
              <w:numPr>
                <w:ilvl w:val="0"/>
                <w:numId w:val="33"/>
              </w:numPr>
              <w:rPr>
                <w:rFonts w:cstheme="minorHAnsi"/>
                <w:szCs w:val="20"/>
              </w:rPr>
            </w:pPr>
            <w:r>
              <w:t> </w:t>
            </w:r>
          </w:p>
        </w:tc>
        <w:tc>
          <w:tcPr>
            <w:tcW w:w="2401" w:type="dxa"/>
            <w:shd w:val="clear" w:color="auto" w:fill="FFFFFF" w:themeFill="background1"/>
            <w:vAlign w:val="center"/>
          </w:tcPr>
          <w:p w14:paraId="6969E9D8" w14:textId="2089EB57" w:rsidR="00E50489" w:rsidRDefault="00E50489" w:rsidP="00E50489">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Configure read data in the FPGA's SPI slave</w:t>
            </w:r>
          </w:p>
        </w:tc>
        <w:tc>
          <w:tcPr>
            <w:tcW w:w="4882" w:type="dxa"/>
            <w:gridSpan w:val="4"/>
            <w:shd w:val="clear" w:color="auto" w:fill="FFFFFF" w:themeFill="background1"/>
            <w:vAlign w:val="center"/>
          </w:tcPr>
          <w:p w14:paraId="1F3CF12B" w14:textId="7DD20EA9" w:rsidR="00E50489" w:rsidRPr="00D378DA" w:rsidRDefault="00E50489" w:rsidP="00E50489">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1649" w:type="dxa"/>
            <w:gridSpan w:val="2"/>
            <w:shd w:val="clear" w:color="auto" w:fill="FFFFFF" w:themeFill="background1"/>
            <w:vAlign w:val="center"/>
          </w:tcPr>
          <w:p w14:paraId="7FFCAF19" w14:textId="7E8973DC" w:rsidR="00E50489" w:rsidRPr="00D378DA" w:rsidRDefault="00E50489" w:rsidP="00E50489">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0xCAFE1234</w:t>
            </w:r>
          </w:p>
        </w:tc>
      </w:tr>
      <w:tr w:rsidR="00DA1CEF" w:rsidRPr="00D378DA" w14:paraId="21A25891"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4" w:type="dxa"/>
            <w:shd w:val="clear" w:color="auto" w:fill="FFFFFF" w:themeFill="background1"/>
            <w:vAlign w:val="center"/>
          </w:tcPr>
          <w:p w14:paraId="14C45770" w14:textId="7A2EB288" w:rsidR="00E50489" w:rsidRPr="00D378DA" w:rsidRDefault="00E50489" w:rsidP="004C0CD3">
            <w:pPr>
              <w:pStyle w:val="Table-small"/>
              <w:numPr>
                <w:ilvl w:val="0"/>
                <w:numId w:val="33"/>
              </w:numPr>
              <w:rPr>
                <w:rFonts w:cstheme="minorHAnsi"/>
                <w:szCs w:val="20"/>
              </w:rPr>
            </w:pPr>
            <w:r>
              <w:t> </w:t>
            </w:r>
          </w:p>
        </w:tc>
        <w:tc>
          <w:tcPr>
            <w:tcW w:w="2401" w:type="dxa"/>
            <w:shd w:val="clear" w:color="auto" w:fill="FFFFFF" w:themeFill="background1"/>
            <w:vAlign w:val="center"/>
          </w:tcPr>
          <w:p w14:paraId="4B5B2074" w14:textId="6C841619" w:rsidR="00E50489" w:rsidRPr="00D378DA" w:rsidRDefault="00E50489" w:rsidP="00E50489">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Read a register from the FPGA's SPI slave through the GPIO SPI master</w:t>
            </w:r>
          </w:p>
        </w:tc>
        <w:tc>
          <w:tcPr>
            <w:tcW w:w="4882" w:type="dxa"/>
            <w:gridSpan w:val="4"/>
            <w:shd w:val="clear" w:color="auto" w:fill="FFFFFF" w:themeFill="background1"/>
            <w:vAlign w:val="center"/>
          </w:tcPr>
          <w:p w14:paraId="01F8E7E6" w14:textId="22509F51" w:rsidR="00E50489" w:rsidRPr="00D378DA" w:rsidRDefault="00E50489" w:rsidP="00E50489">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1649" w:type="dxa"/>
            <w:gridSpan w:val="2"/>
            <w:shd w:val="clear" w:color="auto" w:fill="FFFFFF" w:themeFill="background1"/>
            <w:vAlign w:val="center"/>
          </w:tcPr>
          <w:p w14:paraId="44E5094B" w14:textId="09FC9F00" w:rsidR="00E50489" w:rsidRPr="00D378DA" w:rsidRDefault="00E50489" w:rsidP="00E50489">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DA1CEF" w:rsidRPr="00D378DA" w14:paraId="7FA1DBF1" w14:textId="77777777" w:rsidTr="00BE6C7F">
        <w:tc>
          <w:tcPr>
            <w:cnfStyle w:val="001000000000" w:firstRow="0" w:lastRow="0" w:firstColumn="1" w:lastColumn="0" w:oddVBand="0" w:evenVBand="0" w:oddHBand="0" w:evenHBand="0" w:firstRowFirstColumn="0" w:firstRowLastColumn="0" w:lastRowFirstColumn="0" w:lastRowLastColumn="0"/>
            <w:tcW w:w="884" w:type="dxa"/>
            <w:shd w:val="clear" w:color="auto" w:fill="FFFFFF" w:themeFill="background1"/>
            <w:vAlign w:val="center"/>
          </w:tcPr>
          <w:p w14:paraId="6C2C86BE" w14:textId="3B6C7BCC" w:rsidR="00E50489" w:rsidRPr="00D378DA" w:rsidRDefault="00E50489" w:rsidP="004C0CD3">
            <w:pPr>
              <w:pStyle w:val="Table-small"/>
              <w:numPr>
                <w:ilvl w:val="0"/>
                <w:numId w:val="33"/>
              </w:numPr>
              <w:rPr>
                <w:rFonts w:cstheme="minorHAnsi"/>
                <w:szCs w:val="20"/>
              </w:rPr>
            </w:pPr>
            <w:r>
              <w:t> </w:t>
            </w:r>
          </w:p>
        </w:tc>
        <w:tc>
          <w:tcPr>
            <w:tcW w:w="2401" w:type="dxa"/>
            <w:shd w:val="clear" w:color="auto" w:fill="FFFFFF" w:themeFill="background1"/>
            <w:vAlign w:val="center"/>
          </w:tcPr>
          <w:p w14:paraId="033A1F96" w14:textId="6E0302E6" w:rsidR="00E50489" w:rsidRPr="22DD3E8D" w:rsidRDefault="00E50489" w:rsidP="00E50489">
            <w:pPr>
              <w:pStyle w:val="Table-small"/>
              <w:cnfStyle w:val="000000000000" w:firstRow="0" w:lastRow="0" w:firstColumn="0" w:lastColumn="0" w:oddVBand="0" w:evenVBand="0" w:oddHBand="0" w:evenHBand="0" w:firstRowFirstColumn="0" w:firstRowLastColumn="0" w:lastRowFirstColumn="0" w:lastRowLastColumn="0"/>
              <w:rPr>
                <w:rFonts w:cstheme="minorBidi"/>
              </w:rPr>
            </w:pPr>
            <w:r>
              <w:t>Check if read value matches</w:t>
            </w:r>
          </w:p>
        </w:tc>
        <w:tc>
          <w:tcPr>
            <w:tcW w:w="4882" w:type="dxa"/>
            <w:gridSpan w:val="4"/>
            <w:shd w:val="clear" w:color="auto" w:fill="FFFFFF" w:themeFill="background1"/>
            <w:vAlign w:val="center"/>
          </w:tcPr>
          <w:p w14:paraId="67DA7B02" w14:textId="04931A62" w:rsidR="00E50489" w:rsidRPr="00D378DA" w:rsidRDefault="00E50489" w:rsidP="00E50489">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1649" w:type="dxa"/>
            <w:gridSpan w:val="2"/>
            <w:shd w:val="clear" w:color="auto" w:fill="FFFFFF" w:themeFill="background1"/>
            <w:vAlign w:val="center"/>
          </w:tcPr>
          <w:p w14:paraId="43ADDA70" w14:textId="1A67D993" w:rsidR="00E50489" w:rsidRPr="00D378DA" w:rsidRDefault="00E50489" w:rsidP="00E50489">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0xCAFE1234</w:t>
            </w:r>
          </w:p>
        </w:tc>
      </w:tr>
      <w:tr w:rsidR="00DA1CEF" w:rsidRPr="00D378DA" w14:paraId="6E51298E"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4" w:type="dxa"/>
            <w:shd w:val="clear" w:color="auto" w:fill="FFFFFF" w:themeFill="background1"/>
            <w:vAlign w:val="center"/>
          </w:tcPr>
          <w:p w14:paraId="7F7FA3E8" w14:textId="1D12AA2E" w:rsidR="00E50489" w:rsidRPr="00D378DA" w:rsidRDefault="00E50489" w:rsidP="004C0CD3">
            <w:pPr>
              <w:pStyle w:val="Table-small"/>
              <w:numPr>
                <w:ilvl w:val="0"/>
                <w:numId w:val="33"/>
              </w:numPr>
              <w:rPr>
                <w:rFonts w:cstheme="minorHAnsi"/>
                <w:szCs w:val="20"/>
              </w:rPr>
            </w:pPr>
            <w:r>
              <w:t> </w:t>
            </w:r>
          </w:p>
        </w:tc>
        <w:tc>
          <w:tcPr>
            <w:tcW w:w="2401" w:type="dxa"/>
            <w:shd w:val="clear" w:color="auto" w:fill="FFFFFF" w:themeFill="background1"/>
            <w:vAlign w:val="center"/>
          </w:tcPr>
          <w:p w14:paraId="0A2173D2" w14:textId="70176F04" w:rsidR="00E50489" w:rsidRPr="22DD3E8D" w:rsidRDefault="00E50489" w:rsidP="00E50489">
            <w:pPr>
              <w:pStyle w:val="Table-small"/>
              <w:cnfStyle w:val="000000100000" w:firstRow="0" w:lastRow="0" w:firstColumn="0" w:lastColumn="0" w:oddVBand="0" w:evenVBand="0" w:oddHBand="1" w:evenHBand="0" w:firstRowFirstColumn="0" w:firstRowLastColumn="0" w:lastRowFirstColumn="0" w:lastRowLastColumn="0"/>
              <w:rPr>
                <w:rFonts w:cstheme="minorBidi"/>
              </w:rPr>
            </w:pPr>
            <w:r>
              <w:t>Write a register in the FPGA's SPI slave through the GPIO SPI master</w:t>
            </w:r>
          </w:p>
        </w:tc>
        <w:tc>
          <w:tcPr>
            <w:tcW w:w="4882" w:type="dxa"/>
            <w:gridSpan w:val="4"/>
            <w:shd w:val="clear" w:color="auto" w:fill="FFFFFF" w:themeFill="background1"/>
            <w:vAlign w:val="center"/>
          </w:tcPr>
          <w:p w14:paraId="06C3ACA4" w14:textId="4E0AD128" w:rsidR="00E50489" w:rsidRPr="00F13CC4" w:rsidRDefault="00E50489" w:rsidP="00E50489">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en-US"/>
              </w:rPr>
            </w:pPr>
            <w:r>
              <w:t> </w:t>
            </w:r>
          </w:p>
        </w:tc>
        <w:tc>
          <w:tcPr>
            <w:tcW w:w="1649" w:type="dxa"/>
            <w:gridSpan w:val="2"/>
            <w:shd w:val="clear" w:color="auto" w:fill="FFFFFF" w:themeFill="background1"/>
            <w:vAlign w:val="center"/>
          </w:tcPr>
          <w:p w14:paraId="6A98430D" w14:textId="1006CA2B" w:rsidR="00E50489" w:rsidRPr="00D378DA" w:rsidRDefault="00E50489" w:rsidP="00E50489">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0x600D_C0DE</w:t>
            </w:r>
          </w:p>
        </w:tc>
      </w:tr>
      <w:tr w:rsidR="00DA1CEF" w:rsidRPr="00D378DA" w14:paraId="16EA8C17" w14:textId="77777777" w:rsidTr="00BE6C7F">
        <w:tc>
          <w:tcPr>
            <w:cnfStyle w:val="001000000000" w:firstRow="0" w:lastRow="0" w:firstColumn="1" w:lastColumn="0" w:oddVBand="0" w:evenVBand="0" w:oddHBand="0" w:evenHBand="0" w:firstRowFirstColumn="0" w:firstRowLastColumn="0" w:lastRowFirstColumn="0" w:lastRowLastColumn="0"/>
            <w:tcW w:w="884" w:type="dxa"/>
            <w:shd w:val="clear" w:color="auto" w:fill="FFFFFF" w:themeFill="background1"/>
            <w:vAlign w:val="center"/>
          </w:tcPr>
          <w:p w14:paraId="3AB412A4" w14:textId="6F8696E7" w:rsidR="00E50489" w:rsidRPr="00D378DA" w:rsidRDefault="00E50489" w:rsidP="004C0CD3">
            <w:pPr>
              <w:pStyle w:val="Table-small"/>
              <w:numPr>
                <w:ilvl w:val="0"/>
                <w:numId w:val="33"/>
              </w:numPr>
              <w:rPr>
                <w:rFonts w:cstheme="minorHAnsi"/>
                <w:szCs w:val="20"/>
              </w:rPr>
            </w:pPr>
            <w:r>
              <w:t> </w:t>
            </w:r>
          </w:p>
        </w:tc>
        <w:tc>
          <w:tcPr>
            <w:tcW w:w="2401" w:type="dxa"/>
            <w:shd w:val="clear" w:color="auto" w:fill="FFFFFF" w:themeFill="background1"/>
            <w:vAlign w:val="center"/>
          </w:tcPr>
          <w:p w14:paraId="293BE057" w14:textId="64E25B81" w:rsidR="00E50489" w:rsidRDefault="00E50489" w:rsidP="00E50489">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t>Get the written from the FPGA's SPI slave</w:t>
            </w:r>
          </w:p>
        </w:tc>
        <w:tc>
          <w:tcPr>
            <w:tcW w:w="4882" w:type="dxa"/>
            <w:gridSpan w:val="4"/>
            <w:shd w:val="clear" w:color="auto" w:fill="FFFFFF" w:themeFill="background1"/>
            <w:vAlign w:val="center"/>
          </w:tcPr>
          <w:p w14:paraId="77052A4F" w14:textId="5ADD61BE" w:rsidR="00E50489" w:rsidRPr="00026AD3" w:rsidRDefault="00E50489" w:rsidP="00E50489">
            <w:pPr>
              <w:spacing w:before="0" w:after="0"/>
              <w:jc w:val="left"/>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t> </w:t>
            </w:r>
          </w:p>
        </w:tc>
        <w:tc>
          <w:tcPr>
            <w:tcW w:w="1649" w:type="dxa"/>
            <w:gridSpan w:val="2"/>
            <w:shd w:val="clear" w:color="auto" w:fill="FFFFFF" w:themeFill="background1"/>
            <w:vAlign w:val="center"/>
          </w:tcPr>
          <w:p w14:paraId="3C8D61B7" w14:textId="43B0D89C" w:rsidR="00E50489" w:rsidRDefault="00E50489" w:rsidP="00E50489">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DA1CEF" w:rsidRPr="00D378DA" w14:paraId="776333D7"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4" w:type="dxa"/>
            <w:shd w:val="clear" w:color="auto" w:fill="FFFFFF" w:themeFill="background1"/>
            <w:vAlign w:val="center"/>
          </w:tcPr>
          <w:p w14:paraId="3F0D0355" w14:textId="7272C1CB" w:rsidR="00E50489" w:rsidRPr="00D378DA" w:rsidRDefault="00E50489" w:rsidP="004C0CD3">
            <w:pPr>
              <w:pStyle w:val="Table-small"/>
              <w:numPr>
                <w:ilvl w:val="0"/>
                <w:numId w:val="33"/>
              </w:numPr>
              <w:rPr>
                <w:rFonts w:cstheme="minorHAnsi"/>
                <w:szCs w:val="20"/>
              </w:rPr>
            </w:pPr>
            <w:r>
              <w:t> </w:t>
            </w:r>
          </w:p>
        </w:tc>
        <w:tc>
          <w:tcPr>
            <w:tcW w:w="2401" w:type="dxa"/>
            <w:shd w:val="clear" w:color="auto" w:fill="FFFFFF" w:themeFill="background1"/>
            <w:vAlign w:val="center"/>
          </w:tcPr>
          <w:p w14:paraId="71459776" w14:textId="7E86CE92" w:rsidR="00E50489" w:rsidRPr="00D378DA" w:rsidRDefault="00E50489" w:rsidP="00E50489">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Check if value matches with the written data</w:t>
            </w:r>
          </w:p>
        </w:tc>
        <w:tc>
          <w:tcPr>
            <w:tcW w:w="4882" w:type="dxa"/>
            <w:gridSpan w:val="4"/>
            <w:shd w:val="clear" w:color="auto" w:fill="FFFFFF" w:themeFill="background1"/>
            <w:vAlign w:val="center"/>
          </w:tcPr>
          <w:p w14:paraId="15D083EE" w14:textId="346333DB" w:rsidR="00E50489" w:rsidRPr="000608E6" w:rsidRDefault="00E50489" w:rsidP="00E50489">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 </w:t>
            </w:r>
          </w:p>
        </w:tc>
        <w:tc>
          <w:tcPr>
            <w:tcW w:w="1649" w:type="dxa"/>
            <w:gridSpan w:val="2"/>
            <w:shd w:val="clear" w:color="auto" w:fill="FFFFFF" w:themeFill="background1"/>
            <w:vAlign w:val="center"/>
          </w:tcPr>
          <w:p w14:paraId="7B61F0E3" w14:textId="2A778912" w:rsidR="00E50489" w:rsidRPr="00D378DA" w:rsidRDefault="00E50489" w:rsidP="00E50489">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0x600D_C0DE</w:t>
            </w:r>
          </w:p>
        </w:tc>
      </w:tr>
      <w:tr w:rsidR="00DA1CEF" w:rsidRPr="00D378DA" w14:paraId="77D48313" w14:textId="77777777" w:rsidTr="00BE6C7F">
        <w:tc>
          <w:tcPr>
            <w:cnfStyle w:val="001000000000" w:firstRow="0" w:lastRow="0" w:firstColumn="1" w:lastColumn="0" w:oddVBand="0" w:evenVBand="0" w:oddHBand="0" w:evenHBand="0" w:firstRowFirstColumn="0" w:firstRowLastColumn="0" w:lastRowFirstColumn="0" w:lastRowLastColumn="0"/>
            <w:tcW w:w="884" w:type="dxa"/>
            <w:shd w:val="clear" w:color="auto" w:fill="FFFFFF" w:themeFill="background1"/>
            <w:vAlign w:val="center"/>
          </w:tcPr>
          <w:p w14:paraId="33C8B737" w14:textId="46D231AF" w:rsidR="00E50489" w:rsidRPr="00D378DA" w:rsidRDefault="00E50489" w:rsidP="004C0CD3">
            <w:pPr>
              <w:pStyle w:val="Table-small"/>
              <w:numPr>
                <w:ilvl w:val="0"/>
                <w:numId w:val="33"/>
              </w:numPr>
              <w:rPr>
                <w:rFonts w:cstheme="minorHAnsi"/>
                <w:b w:val="0"/>
                <w:bCs w:val="0"/>
                <w:szCs w:val="20"/>
              </w:rPr>
            </w:pPr>
            <w:r>
              <w:lastRenderedPageBreak/>
              <w:t> </w:t>
            </w:r>
          </w:p>
        </w:tc>
        <w:tc>
          <w:tcPr>
            <w:tcW w:w="2401" w:type="dxa"/>
            <w:shd w:val="clear" w:color="auto" w:fill="FFFFFF" w:themeFill="background1"/>
            <w:vAlign w:val="center"/>
          </w:tcPr>
          <w:p w14:paraId="3629996A" w14:textId="1D111749" w:rsidR="00E50489" w:rsidRDefault="00E50489" w:rsidP="00E50489">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t>Disconnect the FPGA from the GPIO SPI master interface</w:t>
            </w:r>
          </w:p>
        </w:tc>
        <w:tc>
          <w:tcPr>
            <w:tcW w:w="4882" w:type="dxa"/>
            <w:gridSpan w:val="4"/>
            <w:shd w:val="clear" w:color="auto" w:fill="FFFFFF" w:themeFill="background1"/>
            <w:vAlign w:val="center"/>
          </w:tcPr>
          <w:p w14:paraId="1AC04423" w14:textId="11A2E8CF" w:rsidR="00E50489" w:rsidRPr="00F13CC4" w:rsidRDefault="00E50489" w:rsidP="00E50489">
            <w:pPr>
              <w:spacing w:before="0" w:after="0"/>
              <w:jc w:val="left"/>
              <w:cnfStyle w:val="000000000000" w:firstRow="0" w:lastRow="0" w:firstColumn="0" w:lastColumn="0" w:oddVBand="0" w:evenVBand="0" w:oddHBand="0" w:evenHBand="0" w:firstRowFirstColumn="0" w:firstRowLastColumn="0" w:lastRowFirstColumn="0" w:lastRowLastColumn="0"/>
              <w:rPr>
                <w:rFonts w:cstheme="minorBidi"/>
                <w:color w:val="000000"/>
                <w:sz w:val="20"/>
                <w:szCs w:val="20"/>
              </w:rPr>
            </w:pPr>
            <w:r>
              <w:t> </w:t>
            </w:r>
          </w:p>
        </w:tc>
        <w:tc>
          <w:tcPr>
            <w:tcW w:w="1649" w:type="dxa"/>
            <w:gridSpan w:val="2"/>
            <w:shd w:val="clear" w:color="auto" w:fill="FFFFFF" w:themeFill="background1"/>
            <w:vAlign w:val="center"/>
          </w:tcPr>
          <w:p w14:paraId="4CE4927C" w14:textId="2C974962" w:rsidR="00E50489" w:rsidRPr="00D378DA" w:rsidRDefault="00E50489" w:rsidP="00E50489">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26046F" w:rsidRPr="00D378DA" w14:paraId="3EF81EC1"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16" w:type="dxa"/>
            <w:gridSpan w:val="8"/>
            <w:shd w:val="clear" w:color="auto" w:fill="514E4E" w:themeFill="accent3" w:themeFillShade="BF"/>
          </w:tcPr>
          <w:p w14:paraId="1A5160B7" w14:textId="77777777" w:rsidR="0026046F" w:rsidRPr="00D378DA" w:rsidRDefault="0026046F" w:rsidP="0026046F">
            <w:pPr>
              <w:pStyle w:val="Table-small"/>
              <w:rPr>
                <w:rFonts w:cstheme="minorHAnsi"/>
                <w:szCs w:val="20"/>
              </w:rPr>
            </w:pPr>
            <w:r>
              <w:rPr>
                <w:rFonts w:cstheme="minorHAnsi"/>
                <w:color w:val="FFFFFF" w:themeColor="background1"/>
                <w:sz w:val="22"/>
                <w:szCs w:val="22"/>
              </w:rPr>
              <w:t>Notes</w:t>
            </w:r>
          </w:p>
        </w:tc>
      </w:tr>
      <w:tr w:rsidR="0026046F" w:rsidRPr="00D378DA" w14:paraId="2A5B664D" w14:textId="77777777" w:rsidTr="00BE6C7F">
        <w:tc>
          <w:tcPr>
            <w:cnfStyle w:val="001000000000" w:firstRow="0" w:lastRow="0" w:firstColumn="1" w:lastColumn="0" w:oddVBand="0" w:evenVBand="0" w:oddHBand="0" w:evenHBand="0" w:firstRowFirstColumn="0" w:firstRowLastColumn="0" w:lastRowFirstColumn="0" w:lastRowLastColumn="0"/>
            <w:tcW w:w="9816" w:type="dxa"/>
            <w:gridSpan w:val="8"/>
            <w:shd w:val="clear" w:color="auto" w:fill="FFFFFF" w:themeFill="background1"/>
          </w:tcPr>
          <w:p w14:paraId="4FC09686" w14:textId="77777777" w:rsidR="0026046F" w:rsidRPr="00D378DA" w:rsidRDefault="0026046F" w:rsidP="0026046F">
            <w:pPr>
              <w:pStyle w:val="Table-small"/>
              <w:rPr>
                <w:rFonts w:cstheme="minorHAnsi"/>
                <w:b w:val="0"/>
                <w:bCs w:val="0"/>
                <w:szCs w:val="20"/>
              </w:rPr>
            </w:pPr>
          </w:p>
        </w:tc>
      </w:tr>
      <w:tr w:rsidR="0026046F" w:rsidRPr="00D378DA" w14:paraId="66219D5F"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16" w:type="dxa"/>
            <w:gridSpan w:val="8"/>
            <w:shd w:val="clear" w:color="auto" w:fill="514E4E" w:themeFill="accent3" w:themeFillShade="BF"/>
          </w:tcPr>
          <w:p w14:paraId="0F7066BA" w14:textId="77777777" w:rsidR="0026046F" w:rsidRPr="00D378DA" w:rsidRDefault="0026046F" w:rsidP="0026046F">
            <w:pPr>
              <w:pStyle w:val="Table-small"/>
              <w:rPr>
                <w:rFonts w:cstheme="minorHAnsi"/>
                <w:b w:val="0"/>
                <w:bCs w:val="0"/>
                <w:szCs w:val="20"/>
              </w:rPr>
            </w:pPr>
            <w:r>
              <w:rPr>
                <w:rFonts w:cstheme="minorHAnsi"/>
                <w:color w:val="FFFFFF" w:themeColor="background1"/>
                <w:sz w:val="22"/>
                <w:szCs w:val="22"/>
              </w:rPr>
              <w:t xml:space="preserve">Measurements – Acceptance criteria </w:t>
            </w:r>
          </w:p>
        </w:tc>
      </w:tr>
      <w:tr w:rsidR="009D00B3" w:rsidRPr="00D378DA" w14:paraId="2F64FE29" w14:textId="77777777" w:rsidTr="004640A9">
        <w:tc>
          <w:tcPr>
            <w:cnfStyle w:val="001000000000" w:firstRow="0" w:lastRow="0" w:firstColumn="1" w:lastColumn="0" w:oddVBand="0" w:evenVBand="0" w:oddHBand="0" w:evenHBand="0" w:firstRowFirstColumn="0" w:firstRowLastColumn="0" w:lastRowFirstColumn="0" w:lastRowLastColumn="0"/>
            <w:tcW w:w="884" w:type="dxa"/>
            <w:shd w:val="clear" w:color="auto" w:fill="C5C2C2" w:themeFill="accent3" w:themeFillTint="66"/>
          </w:tcPr>
          <w:p w14:paraId="329F415F" w14:textId="77777777" w:rsidR="0026046F" w:rsidRPr="00836085" w:rsidRDefault="0026046F" w:rsidP="0026046F">
            <w:pPr>
              <w:pStyle w:val="Table-small"/>
              <w:rPr>
                <w:rFonts w:cstheme="minorHAnsi"/>
                <w:szCs w:val="20"/>
              </w:rPr>
            </w:pPr>
            <w:r w:rsidRPr="00836085">
              <w:rPr>
                <w:rFonts w:cstheme="minorHAnsi"/>
                <w:sz w:val="22"/>
                <w:szCs w:val="22"/>
              </w:rPr>
              <w:t xml:space="preserve">ID </w:t>
            </w:r>
          </w:p>
        </w:tc>
        <w:tc>
          <w:tcPr>
            <w:tcW w:w="4930" w:type="dxa"/>
            <w:gridSpan w:val="2"/>
            <w:shd w:val="clear" w:color="auto" w:fill="C5C2C2" w:themeFill="accent3" w:themeFillTint="66"/>
          </w:tcPr>
          <w:p w14:paraId="229B96A8" w14:textId="77777777" w:rsidR="0026046F" w:rsidRPr="00836085" w:rsidRDefault="0026046F" w:rsidP="0026046F">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Name</w:t>
            </w:r>
          </w:p>
        </w:tc>
        <w:tc>
          <w:tcPr>
            <w:tcW w:w="646" w:type="dxa"/>
            <w:shd w:val="clear" w:color="auto" w:fill="C5C2C2" w:themeFill="accent3" w:themeFillTint="66"/>
          </w:tcPr>
          <w:p w14:paraId="45EF66E6" w14:textId="77777777" w:rsidR="0026046F" w:rsidRPr="00836085" w:rsidRDefault="0026046F" w:rsidP="0026046F">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Unit</w:t>
            </w:r>
          </w:p>
        </w:tc>
        <w:tc>
          <w:tcPr>
            <w:tcW w:w="834" w:type="dxa"/>
            <w:shd w:val="clear" w:color="auto" w:fill="C5C2C2" w:themeFill="accent3" w:themeFillTint="66"/>
          </w:tcPr>
          <w:p w14:paraId="0C4B646B" w14:textId="77777777" w:rsidR="0026046F" w:rsidRPr="00836085" w:rsidRDefault="0026046F" w:rsidP="0026046F">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LTL</w:t>
            </w:r>
          </w:p>
        </w:tc>
        <w:tc>
          <w:tcPr>
            <w:tcW w:w="1551" w:type="dxa"/>
            <w:gridSpan w:val="2"/>
            <w:shd w:val="clear" w:color="auto" w:fill="C5C2C2" w:themeFill="accent3" w:themeFillTint="66"/>
          </w:tcPr>
          <w:p w14:paraId="43580EB3" w14:textId="77777777" w:rsidR="0026046F" w:rsidRPr="00836085" w:rsidRDefault="0026046F" w:rsidP="0026046F">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Typ</w:t>
            </w:r>
          </w:p>
        </w:tc>
        <w:tc>
          <w:tcPr>
            <w:tcW w:w="971" w:type="dxa"/>
            <w:shd w:val="clear" w:color="auto" w:fill="C5C2C2" w:themeFill="accent3" w:themeFillTint="66"/>
          </w:tcPr>
          <w:p w14:paraId="2438BADA" w14:textId="77777777" w:rsidR="0026046F" w:rsidRPr="00836085" w:rsidRDefault="0026046F" w:rsidP="0026046F">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UTL</w:t>
            </w:r>
          </w:p>
        </w:tc>
      </w:tr>
      <w:tr w:rsidR="00DA1CEF" w:rsidRPr="00D378DA" w14:paraId="277CEC7E"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4" w:type="dxa"/>
            <w:vAlign w:val="center"/>
          </w:tcPr>
          <w:p w14:paraId="66F531BD" w14:textId="2A4E7A2F" w:rsidR="006F2F1A" w:rsidRPr="00836085" w:rsidRDefault="006F2F1A" w:rsidP="006F2F1A">
            <w:pPr>
              <w:pStyle w:val="Table-small"/>
              <w:rPr>
                <w:rFonts w:cstheme="minorHAnsi"/>
                <w:sz w:val="22"/>
                <w:szCs w:val="22"/>
              </w:rPr>
            </w:pPr>
            <w:r>
              <w:t>M0147 </w:t>
            </w:r>
          </w:p>
        </w:tc>
        <w:tc>
          <w:tcPr>
            <w:tcW w:w="4930" w:type="dxa"/>
            <w:gridSpan w:val="2"/>
          </w:tcPr>
          <w:p w14:paraId="678218BE" w14:textId="70C41FF4" w:rsidR="006F2F1A" w:rsidRPr="00836085" w:rsidRDefault="006F2F1A" w:rsidP="006F2F1A">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AB310B">
              <w:t>T0018_M0147_gpio_spi_master_write_success</w:t>
            </w:r>
          </w:p>
        </w:tc>
        <w:tc>
          <w:tcPr>
            <w:tcW w:w="0" w:type="dxa"/>
            <w:vAlign w:val="center"/>
          </w:tcPr>
          <w:p w14:paraId="04FC1F3F" w14:textId="2B8A2AB9" w:rsidR="006F2F1A" w:rsidRPr="00836085" w:rsidRDefault="006F2F1A" w:rsidP="006F2F1A">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t> </w:t>
            </w:r>
            <w:r w:rsidR="00E100C3">
              <w:t>#</w:t>
            </w:r>
          </w:p>
        </w:tc>
        <w:tc>
          <w:tcPr>
            <w:tcW w:w="0" w:type="dxa"/>
            <w:vAlign w:val="center"/>
          </w:tcPr>
          <w:p w14:paraId="57476EC7" w14:textId="61230044" w:rsidR="006F2F1A" w:rsidRPr="00836085" w:rsidRDefault="00E100C3" w:rsidP="006F2F1A">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t>1</w:t>
            </w:r>
            <w:r w:rsidR="006F2F1A">
              <w:t> </w:t>
            </w:r>
          </w:p>
        </w:tc>
        <w:tc>
          <w:tcPr>
            <w:tcW w:w="1551" w:type="dxa"/>
            <w:gridSpan w:val="2"/>
            <w:vAlign w:val="center"/>
          </w:tcPr>
          <w:p w14:paraId="6A71BFA7" w14:textId="2F0ABA5E" w:rsidR="006F2F1A" w:rsidRPr="00836085" w:rsidRDefault="00E100C3" w:rsidP="006F2F1A">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t>1</w:t>
            </w:r>
          </w:p>
        </w:tc>
        <w:tc>
          <w:tcPr>
            <w:tcW w:w="971" w:type="dxa"/>
            <w:vAlign w:val="center"/>
          </w:tcPr>
          <w:p w14:paraId="28D25112" w14:textId="5D3DE681" w:rsidR="006F2F1A" w:rsidRPr="00836085" w:rsidRDefault="00E100C3" w:rsidP="006F2F1A">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t>1</w:t>
            </w:r>
            <w:r w:rsidR="006F2F1A">
              <w:t> </w:t>
            </w:r>
          </w:p>
        </w:tc>
      </w:tr>
      <w:tr w:rsidR="00DA1CEF" w:rsidRPr="00D378DA" w14:paraId="6201D408" w14:textId="77777777" w:rsidTr="00BE6C7F">
        <w:tc>
          <w:tcPr>
            <w:cnfStyle w:val="001000000000" w:firstRow="0" w:lastRow="0" w:firstColumn="1" w:lastColumn="0" w:oddVBand="0" w:evenVBand="0" w:oddHBand="0" w:evenHBand="0" w:firstRowFirstColumn="0" w:firstRowLastColumn="0" w:lastRowFirstColumn="0" w:lastRowLastColumn="0"/>
            <w:tcW w:w="884" w:type="dxa"/>
            <w:vAlign w:val="center"/>
          </w:tcPr>
          <w:p w14:paraId="304490BC" w14:textId="499C8330" w:rsidR="006F2F1A" w:rsidRPr="00836085" w:rsidRDefault="006F2F1A" w:rsidP="006F2F1A">
            <w:pPr>
              <w:pStyle w:val="Table-small"/>
              <w:rPr>
                <w:rFonts w:cstheme="minorHAnsi"/>
                <w:sz w:val="22"/>
                <w:szCs w:val="22"/>
              </w:rPr>
            </w:pPr>
            <w:r>
              <w:t>M0148</w:t>
            </w:r>
          </w:p>
        </w:tc>
        <w:tc>
          <w:tcPr>
            <w:tcW w:w="4930" w:type="dxa"/>
            <w:gridSpan w:val="2"/>
          </w:tcPr>
          <w:p w14:paraId="5171432E" w14:textId="14619684" w:rsidR="006F2F1A" w:rsidRPr="00836085" w:rsidRDefault="006F2F1A" w:rsidP="006F2F1A">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B310B">
              <w:t>T0018_M0148_gpio_spi_master_read_success</w:t>
            </w:r>
          </w:p>
        </w:tc>
        <w:tc>
          <w:tcPr>
            <w:tcW w:w="0" w:type="dxa"/>
            <w:vAlign w:val="center"/>
          </w:tcPr>
          <w:p w14:paraId="012B0F1C" w14:textId="03829D0B" w:rsidR="006F2F1A" w:rsidRPr="00836085" w:rsidRDefault="006F2F1A" w:rsidP="006F2F1A">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t> </w:t>
            </w:r>
            <w:r w:rsidR="00E100C3">
              <w:t>#</w:t>
            </w:r>
          </w:p>
        </w:tc>
        <w:tc>
          <w:tcPr>
            <w:tcW w:w="0" w:type="dxa"/>
            <w:vAlign w:val="center"/>
          </w:tcPr>
          <w:p w14:paraId="6BEF5F04" w14:textId="2342D796" w:rsidR="006F2F1A" w:rsidRPr="00836085" w:rsidRDefault="006F2F1A" w:rsidP="006F2F1A">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t> </w:t>
            </w:r>
            <w:r w:rsidR="00E100C3">
              <w:t>1</w:t>
            </w:r>
          </w:p>
        </w:tc>
        <w:tc>
          <w:tcPr>
            <w:tcW w:w="1551" w:type="dxa"/>
            <w:gridSpan w:val="2"/>
            <w:vAlign w:val="center"/>
          </w:tcPr>
          <w:p w14:paraId="591CFEFC" w14:textId="7ED803C4" w:rsidR="006F2F1A" w:rsidRPr="00836085" w:rsidRDefault="00E100C3" w:rsidP="006F2F1A">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t>1</w:t>
            </w:r>
          </w:p>
        </w:tc>
        <w:tc>
          <w:tcPr>
            <w:tcW w:w="971" w:type="dxa"/>
            <w:vAlign w:val="center"/>
          </w:tcPr>
          <w:p w14:paraId="486EE988" w14:textId="401570C9" w:rsidR="006F2F1A" w:rsidRPr="00836085" w:rsidRDefault="00E100C3" w:rsidP="006F2F1A">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t>1</w:t>
            </w:r>
          </w:p>
        </w:tc>
      </w:tr>
    </w:tbl>
    <w:p w14:paraId="742D64D8" w14:textId="77777777" w:rsidR="00A71E3E" w:rsidRPr="00FB672F" w:rsidRDefault="00A71E3E" w:rsidP="00A71E3E">
      <w:pPr>
        <w:rPr>
          <w:highlight w:val="yellow"/>
          <w:lang w:val="en-US" w:eastAsia="en-US"/>
        </w:rPr>
      </w:pPr>
    </w:p>
    <w:p w14:paraId="07FC9FF7" w14:textId="1194AF28" w:rsidR="002802FE" w:rsidRDefault="008117EE" w:rsidP="00752445">
      <w:pPr>
        <w:pStyle w:val="Heading2"/>
        <w:rPr>
          <w:lang w:eastAsia="en-US"/>
        </w:rPr>
      </w:pPr>
      <w:bookmarkStart w:id="348" w:name="_Ref207890611"/>
      <w:bookmarkStart w:id="349" w:name="_Toc214350558"/>
      <w:r>
        <w:rPr>
          <w:lang w:eastAsia="en-US"/>
        </w:rPr>
        <w:t>T0019: Eye</w:t>
      </w:r>
      <w:r w:rsidR="008A5777">
        <w:rPr>
          <w:lang w:eastAsia="en-US"/>
        </w:rPr>
        <w:t xml:space="preserve"> </w:t>
      </w:r>
      <w:r w:rsidR="00AC35E8">
        <w:rPr>
          <w:lang w:eastAsia="en-US"/>
        </w:rPr>
        <w:t>D</w:t>
      </w:r>
      <w:r>
        <w:rPr>
          <w:lang w:eastAsia="en-US"/>
        </w:rPr>
        <w:t>i</w:t>
      </w:r>
      <w:r w:rsidR="004D3CAA">
        <w:rPr>
          <w:lang w:eastAsia="en-US"/>
        </w:rPr>
        <w:t>a</w:t>
      </w:r>
      <w:r>
        <w:rPr>
          <w:lang w:eastAsia="en-US"/>
        </w:rPr>
        <w:t>gram</w:t>
      </w:r>
      <w:bookmarkEnd w:id="348"/>
      <w:r w:rsidR="00AC35E8">
        <w:rPr>
          <w:lang w:eastAsia="en-US"/>
        </w:rPr>
        <w:t xml:space="preserve"> Test</w:t>
      </w:r>
      <w:bookmarkEnd w:id="349"/>
    </w:p>
    <w:p w14:paraId="5216FDF2" w14:textId="410A2D98" w:rsidR="008117EE" w:rsidRPr="008117EE" w:rsidRDefault="008117EE" w:rsidP="008117EE">
      <w:pPr>
        <w:rPr>
          <w:b/>
          <w:bCs/>
          <w:u w:val="single"/>
          <w:lang w:eastAsia="en-US"/>
        </w:rPr>
      </w:pPr>
      <w:r w:rsidRPr="008117EE">
        <w:rPr>
          <w:b/>
          <w:bCs/>
          <w:u w:val="single"/>
          <w:lang w:eastAsia="en-US"/>
        </w:rPr>
        <w:t>TODO</w:t>
      </w:r>
    </w:p>
    <w:p w14:paraId="17B8D0D4" w14:textId="645EB8ED" w:rsidR="000449A6" w:rsidRDefault="000449A6" w:rsidP="00752445">
      <w:pPr>
        <w:pStyle w:val="Heading2"/>
        <w:rPr>
          <w:lang w:eastAsia="en-US"/>
        </w:rPr>
      </w:pPr>
      <w:bookmarkStart w:id="350" w:name="_Ref207890575"/>
      <w:bookmarkStart w:id="351" w:name="_Toc214350559"/>
      <w:r>
        <w:rPr>
          <w:lang w:eastAsia="en-US"/>
        </w:rPr>
        <w:t>T</w:t>
      </w:r>
      <w:r w:rsidR="008117EE">
        <w:rPr>
          <w:lang w:eastAsia="en-US"/>
        </w:rPr>
        <w:t>0020</w:t>
      </w:r>
      <w:r>
        <w:rPr>
          <w:lang w:eastAsia="en-US"/>
        </w:rPr>
        <w:t xml:space="preserve">: CXP </w:t>
      </w:r>
      <w:r w:rsidR="000C74B6">
        <w:rPr>
          <w:lang w:eastAsia="en-US"/>
        </w:rPr>
        <w:t>U</w:t>
      </w:r>
      <w:r>
        <w:rPr>
          <w:lang w:eastAsia="en-US"/>
        </w:rPr>
        <w:t xml:space="preserve">plink </w:t>
      </w:r>
      <w:r w:rsidR="000C74B6">
        <w:rPr>
          <w:lang w:eastAsia="en-US"/>
        </w:rPr>
        <w:t>R</w:t>
      </w:r>
      <w:r>
        <w:rPr>
          <w:lang w:eastAsia="en-US"/>
        </w:rPr>
        <w:t xml:space="preserve">eceiver </w:t>
      </w:r>
      <w:r w:rsidR="000C74B6">
        <w:rPr>
          <w:lang w:eastAsia="en-US"/>
        </w:rPr>
        <w:t>S</w:t>
      </w:r>
      <w:r>
        <w:rPr>
          <w:lang w:eastAsia="en-US"/>
        </w:rPr>
        <w:t>ensitivity</w:t>
      </w:r>
      <w:bookmarkEnd w:id="320"/>
      <w:bookmarkEnd w:id="321"/>
      <w:bookmarkEnd w:id="350"/>
      <w:r w:rsidR="00AC35E8">
        <w:rPr>
          <w:lang w:eastAsia="en-US"/>
        </w:rPr>
        <w:t xml:space="preserve"> Test</w:t>
      </w:r>
      <w:bookmarkEnd w:id="351"/>
    </w:p>
    <w:p w14:paraId="28301CB9" w14:textId="20C040E3" w:rsidR="000449A6" w:rsidRDefault="000449A6" w:rsidP="000449A6">
      <w:pPr>
        <w:pStyle w:val="Caption"/>
        <w:keepNext/>
      </w:pPr>
      <w:bookmarkStart w:id="352" w:name="_Toc179819121"/>
      <w:bookmarkStart w:id="353" w:name="_Toc214350609"/>
      <w:r>
        <w:t xml:space="preserve">Table </w:t>
      </w:r>
      <w:r>
        <w:fldChar w:fldCharType="begin"/>
      </w:r>
      <w:r>
        <w:instrText xml:space="preserve"> SEQ Table \* ARABIC </w:instrText>
      </w:r>
      <w:r>
        <w:fldChar w:fldCharType="separate"/>
      </w:r>
      <w:r w:rsidR="00AA08B9">
        <w:rPr>
          <w:noProof/>
        </w:rPr>
        <w:t>36</w:t>
      </w:r>
      <w:r>
        <w:fldChar w:fldCharType="end"/>
      </w:r>
      <w:r>
        <w:t xml:space="preserve">: </w:t>
      </w:r>
      <w:r w:rsidR="000C74B6">
        <w:t>T0020: CXP Uplink Receiver</w:t>
      </w:r>
      <w:r>
        <w:t xml:space="preserve"> </w:t>
      </w:r>
      <w:r w:rsidR="000C74B6">
        <w:t>S</w:t>
      </w:r>
      <w:r>
        <w:t xml:space="preserve">ensitivity </w:t>
      </w:r>
      <w:r w:rsidR="000C74B6">
        <w:t>Test Overview</w:t>
      </w:r>
      <w:bookmarkEnd w:id="352"/>
      <w:bookmarkEnd w:id="353"/>
    </w:p>
    <w:tbl>
      <w:tblPr>
        <w:tblStyle w:val="GridTable4-Accent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6"/>
        <w:gridCol w:w="4617"/>
        <w:gridCol w:w="3072"/>
        <w:gridCol w:w="236"/>
        <w:gridCol w:w="236"/>
        <w:gridCol w:w="236"/>
        <w:gridCol w:w="236"/>
      </w:tblGrid>
      <w:tr w:rsidR="004A460E" w:rsidRPr="00D378DA" w14:paraId="7415EC48" w14:textId="77777777" w:rsidTr="00BE6C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pct"/>
            <w:gridSpan w:val="7"/>
            <w:shd w:val="clear" w:color="auto" w:fill="514E4E" w:themeFill="accent3" w:themeFillShade="BF"/>
          </w:tcPr>
          <w:p w14:paraId="58CAB887" w14:textId="77777777" w:rsidR="000449A6" w:rsidRPr="00D378DA" w:rsidRDefault="000449A6">
            <w:pPr>
              <w:pStyle w:val="Table-small"/>
              <w:rPr>
                <w:rFonts w:cstheme="minorHAnsi"/>
                <w:sz w:val="22"/>
                <w:szCs w:val="18"/>
              </w:rPr>
            </w:pPr>
            <w:r w:rsidRPr="00D378DA">
              <w:rPr>
                <w:rFonts w:cstheme="minorHAnsi"/>
                <w:sz w:val="22"/>
                <w:szCs w:val="18"/>
              </w:rPr>
              <w:t xml:space="preserve">Test </w:t>
            </w:r>
            <w:r>
              <w:rPr>
                <w:rFonts w:cstheme="minorHAnsi"/>
                <w:sz w:val="22"/>
                <w:szCs w:val="18"/>
              </w:rPr>
              <w:t xml:space="preserve">Description </w:t>
            </w:r>
          </w:p>
        </w:tc>
      </w:tr>
      <w:tr w:rsidR="004A460E" w:rsidRPr="00D378DA" w14:paraId="5F591558"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pct"/>
            <w:gridSpan w:val="7"/>
            <w:shd w:val="clear" w:color="auto" w:fill="FFFFFF" w:themeFill="background1"/>
          </w:tcPr>
          <w:p w14:paraId="08166CD0" w14:textId="2CC80332" w:rsidR="000449A6" w:rsidRPr="00D378DA" w:rsidRDefault="00AF2B7D" w:rsidP="00AF2B7D">
            <w:pPr>
              <w:pStyle w:val="Table-small"/>
              <w:rPr>
                <w:rFonts w:cstheme="minorHAnsi"/>
                <w:b w:val="0"/>
                <w:bCs w:val="0"/>
              </w:rPr>
            </w:pPr>
            <w:r w:rsidRPr="00AF2B7D">
              <w:rPr>
                <w:rFonts w:cstheme="minorHAnsi"/>
                <w:b w:val="0"/>
                <w:bCs w:val="0"/>
              </w:rPr>
              <w:t>This test will check the receiver sensitivity on the default setting.</w:t>
            </w:r>
            <w:r w:rsidR="009246C1">
              <w:rPr>
                <w:rFonts w:cstheme="minorHAnsi"/>
                <w:b w:val="0"/>
                <w:bCs w:val="0"/>
              </w:rPr>
              <w:t xml:space="preserve"> I</w:t>
            </w:r>
            <w:r w:rsidR="009246C1" w:rsidRPr="0036658F">
              <w:rPr>
                <w:rFonts w:cstheme="minorHAnsi"/>
                <w:b w:val="0"/>
                <w:bCs w:val="0"/>
              </w:rPr>
              <w:t>n this test the CXP interface will be connected to the function generator which generates a sequence to write a register in the DUT. The amplitude of the sequence will be modified in a binary search to obtain the receiver sensitivity voltage.</w:t>
            </w:r>
          </w:p>
        </w:tc>
      </w:tr>
      <w:tr w:rsidR="004A460E" w:rsidRPr="00D378DA" w14:paraId="7FADC14E" w14:textId="77777777" w:rsidTr="00BE6C7F">
        <w:tc>
          <w:tcPr>
            <w:cnfStyle w:val="001000000000" w:firstRow="0" w:lastRow="0" w:firstColumn="1" w:lastColumn="0" w:oddVBand="0" w:evenVBand="0" w:oddHBand="0" w:evenHBand="0" w:firstRowFirstColumn="0" w:firstRowLastColumn="0" w:lastRowFirstColumn="0" w:lastRowLastColumn="0"/>
            <w:tcW w:w="0" w:type="pct"/>
            <w:gridSpan w:val="7"/>
            <w:shd w:val="clear" w:color="auto" w:fill="514E4E" w:themeFill="accent3" w:themeFillShade="BF"/>
          </w:tcPr>
          <w:p w14:paraId="439D2BFF" w14:textId="35BF4F61" w:rsidR="001B5F51" w:rsidRDefault="001B5F51" w:rsidP="001B5F51">
            <w:pPr>
              <w:pStyle w:val="Table-small"/>
              <w:rPr>
                <w:rFonts w:cstheme="minorHAnsi"/>
              </w:rPr>
            </w:pPr>
            <w:r w:rsidRPr="001607D4">
              <w:rPr>
                <w:rFonts w:cstheme="minorHAnsi"/>
                <w:color w:val="FFFFFF" w:themeColor="background1"/>
                <w:sz w:val="22"/>
                <w:szCs w:val="18"/>
              </w:rPr>
              <w:t>Test Configuration</w:t>
            </w:r>
          </w:p>
        </w:tc>
      </w:tr>
      <w:tr w:rsidR="004A460E" w:rsidRPr="00D378DA" w14:paraId="097DF42B"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pct"/>
            <w:gridSpan w:val="7"/>
            <w:shd w:val="clear" w:color="auto" w:fill="FFFFFF" w:themeFill="background1"/>
          </w:tcPr>
          <w:p w14:paraId="7444ABC1" w14:textId="12617576" w:rsidR="001B5F51" w:rsidRDefault="003E409F" w:rsidP="0036658F">
            <w:pPr>
              <w:pStyle w:val="Table-small"/>
              <w:rPr>
                <w:rFonts w:cstheme="minorHAnsi"/>
              </w:rPr>
            </w:pPr>
            <w:r>
              <w:rPr>
                <w:rFonts w:cstheme="minorHAnsi"/>
                <w:b w:val="0"/>
                <w:bCs w:val="0"/>
              </w:rPr>
              <w:t>Function generator is connected with DUT instead of the frame grabber.</w:t>
            </w:r>
          </w:p>
        </w:tc>
      </w:tr>
      <w:tr w:rsidR="004A460E" w:rsidRPr="00D378DA" w14:paraId="1D4FBA0A" w14:textId="77777777" w:rsidTr="00BE6C7F">
        <w:tc>
          <w:tcPr>
            <w:cnfStyle w:val="001000000000" w:firstRow="0" w:lastRow="0" w:firstColumn="1" w:lastColumn="0" w:oddVBand="0" w:evenVBand="0" w:oddHBand="0" w:evenHBand="0" w:firstRowFirstColumn="0" w:firstRowLastColumn="0" w:lastRowFirstColumn="0" w:lastRowLastColumn="0"/>
            <w:tcW w:w="0" w:type="pct"/>
            <w:gridSpan w:val="7"/>
            <w:shd w:val="clear" w:color="auto" w:fill="514E4E" w:themeFill="accent3" w:themeFillShade="BF"/>
          </w:tcPr>
          <w:p w14:paraId="7794AA21" w14:textId="77777777" w:rsidR="001B5F51" w:rsidRPr="00D378DA" w:rsidRDefault="001B5F51" w:rsidP="001B5F51">
            <w:pPr>
              <w:pStyle w:val="Table-small"/>
              <w:rPr>
                <w:rFonts w:cstheme="minorHAnsi"/>
                <w:color w:val="FFFFFF" w:themeColor="background1"/>
                <w:sz w:val="22"/>
                <w:szCs w:val="18"/>
              </w:rPr>
            </w:pPr>
            <w:r>
              <w:rPr>
                <w:rFonts w:cstheme="minorHAnsi"/>
                <w:color w:val="FFFFFF" w:themeColor="background1"/>
                <w:sz w:val="22"/>
                <w:szCs w:val="18"/>
              </w:rPr>
              <w:t xml:space="preserve">Test Equipment Requirements </w:t>
            </w:r>
          </w:p>
        </w:tc>
      </w:tr>
      <w:tr w:rsidR="004A460E" w:rsidRPr="00D378DA" w14:paraId="6D6BE243"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pct"/>
            <w:gridSpan w:val="7"/>
            <w:shd w:val="clear" w:color="auto" w:fill="FFFFFF" w:themeFill="background1"/>
          </w:tcPr>
          <w:p w14:paraId="10B48A50" w14:textId="77777777" w:rsidR="00CB381B" w:rsidRPr="00404F37" w:rsidRDefault="00CB381B" w:rsidP="00CB381B">
            <w:pPr>
              <w:spacing w:before="20" w:after="20"/>
              <w:rPr>
                <w:b w:val="0"/>
                <w:bCs w:val="0"/>
                <w:sz w:val="20"/>
                <w:szCs w:val="14"/>
              </w:rPr>
            </w:pPr>
            <w:r w:rsidRPr="00404F37">
              <w:rPr>
                <w:b w:val="0"/>
                <w:bCs w:val="0"/>
                <w:sz w:val="20"/>
                <w:szCs w:val="14"/>
              </w:rPr>
              <w:t>A function generator with:</w:t>
            </w:r>
          </w:p>
          <w:p w14:paraId="7DD2A7A9" w14:textId="306254E5" w:rsidR="00CB381B" w:rsidRPr="00404F37" w:rsidRDefault="00CB381B" w:rsidP="004C0CD3">
            <w:pPr>
              <w:pStyle w:val="ListParagraph"/>
              <w:numPr>
                <w:ilvl w:val="0"/>
                <w:numId w:val="64"/>
              </w:numPr>
              <w:spacing w:before="20" w:after="20"/>
              <w:rPr>
                <w:b w:val="0"/>
                <w:bCs w:val="0"/>
                <w:sz w:val="20"/>
                <w:szCs w:val="14"/>
              </w:rPr>
            </w:pPr>
            <w:r w:rsidRPr="00404F37">
              <w:rPr>
                <w:b w:val="0"/>
                <w:bCs w:val="0"/>
                <w:sz w:val="20"/>
                <w:szCs w:val="14"/>
              </w:rPr>
              <w:t xml:space="preserve">Arbitrary waveform bit rate: 20.833 </w:t>
            </w:r>
            <w:r w:rsidR="007B23BE">
              <w:rPr>
                <w:b w:val="0"/>
                <w:bCs w:val="0"/>
                <w:sz w:val="20"/>
                <w:szCs w:val="14"/>
              </w:rPr>
              <w:t>M</w:t>
            </w:r>
            <w:r w:rsidRPr="00404F37">
              <w:rPr>
                <w:b w:val="0"/>
                <w:bCs w:val="0"/>
                <w:sz w:val="20"/>
                <w:szCs w:val="14"/>
              </w:rPr>
              <w:t>bps</w:t>
            </w:r>
          </w:p>
          <w:p w14:paraId="1576F083" w14:textId="35B8E593" w:rsidR="00CB381B" w:rsidRPr="00404F37" w:rsidRDefault="00CB381B" w:rsidP="004C0CD3">
            <w:pPr>
              <w:pStyle w:val="ListParagraph"/>
              <w:numPr>
                <w:ilvl w:val="0"/>
                <w:numId w:val="64"/>
              </w:numPr>
              <w:spacing w:before="20" w:after="20"/>
              <w:rPr>
                <w:b w:val="0"/>
                <w:bCs w:val="0"/>
                <w:sz w:val="20"/>
                <w:szCs w:val="14"/>
              </w:rPr>
            </w:pPr>
            <w:r w:rsidRPr="00404F37">
              <w:rPr>
                <w:b w:val="0"/>
                <w:bCs w:val="0"/>
                <w:sz w:val="20"/>
                <w:szCs w:val="14"/>
              </w:rPr>
              <w:t>Arbitrary waveform voltage range: 1</w:t>
            </w:r>
            <w:r w:rsidR="00B60A6C">
              <w:rPr>
                <w:b w:val="0"/>
                <w:bCs w:val="0"/>
                <w:sz w:val="20"/>
                <w:szCs w:val="14"/>
              </w:rPr>
              <w:t>8</w:t>
            </w:r>
            <w:r w:rsidRPr="00404F37">
              <w:rPr>
                <w:b w:val="0"/>
                <w:bCs w:val="0"/>
                <w:sz w:val="20"/>
                <w:szCs w:val="14"/>
              </w:rPr>
              <w:t>0 mV</w:t>
            </w:r>
            <w:r w:rsidR="00B60A6C">
              <w:rPr>
                <w:b w:val="0"/>
                <w:bCs w:val="0"/>
                <w:sz w:val="20"/>
                <w:szCs w:val="14"/>
              </w:rPr>
              <w:t>pp (according to the CXP standard</w:t>
            </w:r>
            <w:sdt>
              <w:sdtPr>
                <w:rPr>
                  <w:sz w:val="20"/>
                  <w:szCs w:val="14"/>
                </w:rPr>
                <w:id w:val="-322349861"/>
                <w:citation/>
              </w:sdtPr>
              <w:sdtContent>
                <w:r w:rsidR="00B60A6C">
                  <w:rPr>
                    <w:sz w:val="20"/>
                    <w:szCs w:val="14"/>
                  </w:rPr>
                  <w:fldChar w:fldCharType="begin"/>
                </w:r>
                <w:r w:rsidR="00B60A6C">
                  <w:rPr>
                    <w:b w:val="0"/>
                    <w:bCs w:val="0"/>
                    <w:sz w:val="20"/>
                    <w:szCs w:val="14"/>
                    <w:lang w:val="en-US"/>
                  </w:rPr>
                  <w:instrText xml:space="preserve"> </w:instrText>
                </w:r>
                <w:r w:rsidR="00B60A6C">
                  <w:rPr>
                    <w:sz w:val="20"/>
                    <w:szCs w:val="14"/>
                    <w:lang w:val="en-US"/>
                  </w:rPr>
                  <w:instrText xml:space="preserve">CITATION </w:instrText>
                </w:r>
                <w:r w:rsidR="00B60A6C">
                  <w:rPr>
                    <w:b w:val="0"/>
                    <w:bCs w:val="0"/>
                    <w:sz w:val="20"/>
                    <w:szCs w:val="14"/>
                    <w:lang w:val="en-US"/>
                  </w:rPr>
                  <w:instrText xml:space="preserve">Jap19 \l 1033 </w:instrText>
                </w:r>
                <w:r w:rsidR="00B60A6C">
                  <w:rPr>
                    <w:sz w:val="20"/>
                    <w:szCs w:val="14"/>
                  </w:rPr>
                  <w:fldChar w:fldCharType="separate"/>
                </w:r>
                <w:r w:rsidR="00432E09">
                  <w:rPr>
                    <w:noProof/>
                    <w:sz w:val="20"/>
                    <w:szCs w:val="14"/>
                    <w:lang w:val="en-US"/>
                  </w:rPr>
                  <w:t xml:space="preserve"> </w:t>
                </w:r>
                <w:r w:rsidR="00432E09" w:rsidRPr="00432E09">
                  <w:rPr>
                    <w:noProof/>
                    <w:sz w:val="20"/>
                    <w:szCs w:val="14"/>
                    <w:lang w:val="en-US"/>
                  </w:rPr>
                  <w:t>[3]</w:t>
                </w:r>
                <w:r w:rsidR="00B60A6C">
                  <w:rPr>
                    <w:sz w:val="20"/>
                    <w:szCs w:val="14"/>
                  </w:rPr>
                  <w:fldChar w:fldCharType="end"/>
                </w:r>
              </w:sdtContent>
            </w:sdt>
            <w:r w:rsidR="00B60A6C">
              <w:rPr>
                <w:sz w:val="20"/>
                <w:szCs w:val="14"/>
              </w:rPr>
              <w:t>)</w:t>
            </w:r>
          </w:p>
          <w:p w14:paraId="0EF59DA5" w14:textId="7481DC4A" w:rsidR="00CB381B" w:rsidRPr="007B23BE" w:rsidRDefault="00CB381B" w:rsidP="004C0CD3">
            <w:pPr>
              <w:pStyle w:val="ListParagraph"/>
              <w:numPr>
                <w:ilvl w:val="0"/>
                <w:numId w:val="64"/>
              </w:numPr>
              <w:spacing w:before="20" w:after="20"/>
              <w:rPr>
                <w:b w:val="0"/>
                <w:bCs w:val="0"/>
                <w:sz w:val="20"/>
                <w:szCs w:val="14"/>
              </w:rPr>
            </w:pPr>
            <w:r w:rsidRPr="00404F37">
              <w:rPr>
                <w:b w:val="0"/>
                <w:bCs w:val="0"/>
                <w:sz w:val="20"/>
                <w:szCs w:val="14"/>
              </w:rPr>
              <w:t>Arbitrary waveform voltage accuracy: 100 uV</w:t>
            </w:r>
          </w:p>
          <w:p w14:paraId="3DA02329" w14:textId="3674945F" w:rsidR="007B23BE" w:rsidRPr="00404F37" w:rsidRDefault="007B23BE" w:rsidP="004C0CD3">
            <w:pPr>
              <w:pStyle w:val="ListParagraph"/>
              <w:numPr>
                <w:ilvl w:val="0"/>
                <w:numId w:val="64"/>
              </w:numPr>
              <w:spacing w:before="20" w:after="20"/>
              <w:rPr>
                <w:b w:val="0"/>
                <w:bCs w:val="0"/>
                <w:sz w:val="20"/>
                <w:szCs w:val="14"/>
              </w:rPr>
            </w:pPr>
            <w:r>
              <w:rPr>
                <w:b w:val="0"/>
                <w:bCs w:val="0"/>
                <w:sz w:val="20"/>
                <w:szCs w:val="14"/>
              </w:rPr>
              <w:t>Arbitrary waveform memory: Enough to hold waveform for the uplink command.</w:t>
            </w:r>
          </w:p>
          <w:p w14:paraId="307757B1" w14:textId="3A5453CD" w:rsidR="001B5F51" w:rsidRPr="0047278F" w:rsidRDefault="001B5F51" w:rsidP="001B5F51">
            <w:pPr>
              <w:spacing w:before="20" w:after="20"/>
              <w:rPr>
                <w:b w:val="0"/>
                <w:bCs w:val="0"/>
              </w:rPr>
            </w:pPr>
          </w:p>
        </w:tc>
      </w:tr>
      <w:tr w:rsidR="004A460E" w:rsidRPr="00D378DA" w14:paraId="212C48C7" w14:textId="77777777" w:rsidTr="00BE6C7F">
        <w:tc>
          <w:tcPr>
            <w:cnfStyle w:val="001000000000" w:firstRow="0" w:lastRow="0" w:firstColumn="1" w:lastColumn="0" w:oddVBand="0" w:evenVBand="0" w:oddHBand="0" w:evenHBand="0" w:firstRowFirstColumn="0" w:firstRowLastColumn="0" w:lastRowFirstColumn="0" w:lastRowLastColumn="0"/>
            <w:tcW w:w="0" w:type="pct"/>
            <w:gridSpan w:val="7"/>
            <w:shd w:val="clear" w:color="auto" w:fill="514E4E" w:themeFill="accent3" w:themeFillShade="BF"/>
          </w:tcPr>
          <w:p w14:paraId="493213BE" w14:textId="77777777" w:rsidR="00B8050C" w:rsidRPr="0047278F" w:rsidRDefault="00B8050C">
            <w:pPr>
              <w:spacing w:before="20" w:after="20"/>
              <w:rPr>
                <w:sz w:val="20"/>
                <w:szCs w:val="14"/>
              </w:rPr>
            </w:pPr>
            <w:r w:rsidRPr="00A452BD">
              <w:rPr>
                <w:rFonts w:cstheme="minorHAnsi"/>
                <w:color w:val="FFFFFF" w:themeColor="background1"/>
                <w:szCs w:val="18"/>
              </w:rPr>
              <w:t>Test Conditions</w:t>
            </w:r>
          </w:p>
        </w:tc>
      </w:tr>
      <w:tr w:rsidR="004A460E" w:rsidRPr="00D378DA" w14:paraId="3DE574A3"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pct"/>
            <w:gridSpan w:val="7"/>
            <w:shd w:val="clear" w:color="auto" w:fill="FFFFFF" w:themeFill="background1"/>
          </w:tcPr>
          <w:p w14:paraId="3AF0AB39" w14:textId="3FE3E7B0" w:rsidR="00B8050C" w:rsidRPr="003C2624" w:rsidRDefault="00145181" w:rsidP="00266C86">
            <w:pPr>
              <w:spacing w:before="20" w:after="20"/>
              <w:rPr>
                <w:sz w:val="20"/>
                <w:szCs w:val="14"/>
              </w:rPr>
            </w:pPr>
            <w:r w:rsidRPr="00145181">
              <w:rPr>
                <w:b w:val="0"/>
                <w:bCs w:val="0"/>
                <w:sz w:val="20"/>
                <w:szCs w:val="14"/>
              </w:rPr>
              <w:t>No deviations from chapter 2 applies to this test.</w:t>
            </w:r>
          </w:p>
        </w:tc>
      </w:tr>
      <w:tr w:rsidR="004A460E" w:rsidRPr="00D378DA" w14:paraId="191502AB" w14:textId="77777777" w:rsidTr="00BE6C7F">
        <w:tc>
          <w:tcPr>
            <w:cnfStyle w:val="001000000000" w:firstRow="0" w:lastRow="0" w:firstColumn="1" w:lastColumn="0" w:oddVBand="0" w:evenVBand="0" w:oddHBand="0" w:evenHBand="0" w:firstRowFirstColumn="0" w:firstRowLastColumn="0" w:lastRowFirstColumn="0" w:lastRowLastColumn="0"/>
            <w:tcW w:w="0" w:type="pct"/>
            <w:gridSpan w:val="7"/>
            <w:shd w:val="clear" w:color="auto" w:fill="514E4E" w:themeFill="accent3" w:themeFillShade="BF"/>
          </w:tcPr>
          <w:p w14:paraId="137F6366" w14:textId="77777777" w:rsidR="00E103ED" w:rsidRPr="00920ABA" w:rsidRDefault="00E103ED">
            <w:pPr>
              <w:spacing w:before="20" w:after="20"/>
              <w:rPr>
                <w:color w:val="FF0000"/>
                <w:sz w:val="20"/>
                <w:szCs w:val="14"/>
              </w:rPr>
            </w:pPr>
            <w:r w:rsidRPr="003D1F8A">
              <w:rPr>
                <w:rFonts w:cstheme="minorHAnsi"/>
                <w:color w:val="FFFFFF" w:themeColor="background1"/>
                <w:szCs w:val="18"/>
              </w:rPr>
              <w:t>Environmental conditions</w:t>
            </w:r>
            <w:r w:rsidRPr="003D1F8A">
              <w:rPr>
                <w:color w:val="FFFFFF" w:themeColor="background1"/>
                <w:sz w:val="20"/>
                <w:szCs w:val="14"/>
              </w:rPr>
              <w:t xml:space="preserve"> </w:t>
            </w:r>
          </w:p>
        </w:tc>
      </w:tr>
      <w:tr w:rsidR="004A460E" w:rsidRPr="00D378DA" w14:paraId="5D1AB891"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pct"/>
            <w:gridSpan w:val="7"/>
            <w:shd w:val="clear" w:color="auto" w:fill="FFFFFF" w:themeFill="background1"/>
          </w:tcPr>
          <w:p w14:paraId="56141FF4" w14:textId="253C3124" w:rsidR="00E103ED" w:rsidRPr="00DC13A1" w:rsidRDefault="00B16176" w:rsidP="00B16176">
            <w:pPr>
              <w:spacing w:before="20" w:after="20"/>
              <w:rPr>
                <w:b w:val="0"/>
                <w:bCs w:val="0"/>
                <w:sz w:val="20"/>
                <w:szCs w:val="14"/>
              </w:rPr>
            </w:pPr>
            <w:r w:rsidRPr="00B16176">
              <w:rPr>
                <w:b w:val="0"/>
                <w:bCs w:val="0"/>
                <w:sz w:val="20"/>
                <w:szCs w:val="14"/>
              </w:rPr>
              <w:t>This test will be executed in an automated way and in a temperature controlled environment</w:t>
            </w:r>
          </w:p>
        </w:tc>
      </w:tr>
      <w:tr w:rsidR="004A460E" w:rsidRPr="00D378DA" w14:paraId="0890FC98" w14:textId="77777777" w:rsidTr="00BE6C7F">
        <w:tc>
          <w:tcPr>
            <w:cnfStyle w:val="001000000000" w:firstRow="0" w:lastRow="0" w:firstColumn="1" w:lastColumn="0" w:oddVBand="0" w:evenVBand="0" w:oddHBand="0" w:evenHBand="0" w:firstRowFirstColumn="0" w:firstRowLastColumn="0" w:lastRowFirstColumn="0" w:lastRowLastColumn="0"/>
            <w:tcW w:w="0" w:type="pct"/>
            <w:gridSpan w:val="7"/>
            <w:shd w:val="clear" w:color="auto" w:fill="514E4E" w:themeFill="accent3" w:themeFillShade="BF"/>
          </w:tcPr>
          <w:p w14:paraId="5ED410AF" w14:textId="77777777" w:rsidR="001B5F51" w:rsidRPr="00D378DA" w:rsidRDefault="001B5F51" w:rsidP="00F75A37">
            <w:pPr>
              <w:pStyle w:val="Table-small"/>
              <w:rPr>
                <w:rFonts w:cstheme="minorHAnsi"/>
                <w:szCs w:val="18"/>
              </w:rPr>
            </w:pPr>
            <w:r>
              <w:t>Test Procedure</w:t>
            </w:r>
          </w:p>
        </w:tc>
      </w:tr>
      <w:tr w:rsidR="008052CF" w:rsidRPr="00D378DA" w14:paraId="34C43DB5"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pct"/>
            <w:shd w:val="clear" w:color="auto" w:fill="C5C2C2" w:themeFill="accent3" w:themeFillTint="66"/>
          </w:tcPr>
          <w:p w14:paraId="3D36FFBA" w14:textId="77777777" w:rsidR="001B5F51" w:rsidRPr="00836085" w:rsidRDefault="001B5F51" w:rsidP="00F75A37">
            <w:pPr>
              <w:pStyle w:val="Table-small"/>
              <w:rPr>
                <w:rFonts w:cstheme="minorHAnsi"/>
                <w:sz w:val="22"/>
                <w:szCs w:val="18"/>
              </w:rPr>
            </w:pPr>
            <w:r w:rsidRPr="00836085">
              <w:rPr>
                <w:rFonts w:cstheme="minorHAnsi"/>
                <w:sz w:val="22"/>
                <w:szCs w:val="18"/>
              </w:rPr>
              <w:t>Step</w:t>
            </w:r>
          </w:p>
        </w:tc>
        <w:tc>
          <w:tcPr>
            <w:tcW w:w="0" w:type="pct"/>
            <w:shd w:val="clear" w:color="auto" w:fill="C5C2C2" w:themeFill="accent3" w:themeFillTint="66"/>
          </w:tcPr>
          <w:p w14:paraId="01FD585E" w14:textId="77777777" w:rsidR="001B5F51" w:rsidRPr="00836085" w:rsidRDefault="001B5F51" w:rsidP="00F75A37">
            <w:pPr>
              <w:pStyle w:val="Table-small"/>
              <w:cnfStyle w:val="000000100000" w:firstRow="0" w:lastRow="0" w:firstColumn="0" w:lastColumn="0" w:oddVBand="0" w:evenVBand="0" w:oddHBand="1" w:evenHBand="0" w:firstRowFirstColumn="0" w:firstRowLastColumn="0" w:lastRowFirstColumn="0" w:lastRowLastColumn="0"/>
              <w:rPr>
                <w:sz w:val="22"/>
              </w:rPr>
            </w:pPr>
            <w:r w:rsidRPr="00836085">
              <w:rPr>
                <w:sz w:val="22"/>
              </w:rPr>
              <w:t>Action</w:t>
            </w:r>
          </w:p>
        </w:tc>
        <w:tc>
          <w:tcPr>
            <w:tcW w:w="0" w:type="pct"/>
            <w:shd w:val="clear" w:color="auto" w:fill="C5C2C2" w:themeFill="accent3" w:themeFillTint="66"/>
          </w:tcPr>
          <w:p w14:paraId="6F33C0CC" w14:textId="77777777" w:rsidR="001B5F51" w:rsidRPr="00836085" w:rsidRDefault="001B5F51" w:rsidP="00F75A37">
            <w:pPr>
              <w:pStyle w:val="Table-small"/>
              <w:cnfStyle w:val="000000100000" w:firstRow="0" w:lastRow="0" w:firstColumn="0" w:lastColumn="0" w:oddVBand="0" w:evenVBand="0" w:oddHBand="1" w:evenHBand="0" w:firstRowFirstColumn="0" w:firstRowLastColumn="0" w:lastRowFirstColumn="0" w:lastRowLastColumn="0"/>
              <w:rPr>
                <w:sz w:val="22"/>
              </w:rPr>
            </w:pPr>
            <w:r w:rsidRPr="00836085">
              <w:rPr>
                <w:sz w:val="22"/>
              </w:rPr>
              <w:t>Register parameter</w:t>
            </w:r>
          </w:p>
        </w:tc>
        <w:tc>
          <w:tcPr>
            <w:tcW w:w="0" w:type="pct"/>
            <w:gridSpan w:val="4"/>
            <w:shd w:val="clear" w:color="auto" w:fill="C5C2C2" w:themeFill="accent3" w:themeFillTint="66"/>
          </w:tcPr>
          <w:p w14:paraId="2F784A39" w14:textId="77777777" w:rsidR="001B5F51" w:rsidRPr="00836085" w:rsidRDefault="001B5F51" w:rsidP="00F75A37">
            <w:pPr>
              <w:pStyle w:val="Table-small"/>
              <w:cnfStyle w:val="000000100000" w:firstRow="0" w:lastRow="0" w:firstColumn="0" w:lastColumn="0" w:oddVBand="0" w:evenVBand="0" w:oddHBand="1" w:evenHBand="0" w:firstRowFirstColumn="0" w:firstRowLastColumn="0" w:lastRowFirstColumn="0" w:lastRowLastColumn="0"/>
              <w:rPr>
                <w:sz w:val="22"/>
              </w:rPr>
            </w:pPr>
            <w:r w:rsidRPr="00836085">
              <w:rPr>
                <w:sz w:val="22"/>
              </w:rPr>
              <w:t>Value</w:t>
            </w:r>
          </w:p>
        </w:tc>
      </w:tr>
      <w:tr w:rsidR="005B2088" w:rsidRPr="00D378DA" w14:paraId="7AE53DA7" w14:textId="77777777" w:rsidTr="005B2088">
        <w:tc>
          <w:tcPr>
            <w:cnfStyle w:val="001000000000" w:firstRow="0" w:lastRow="0" w:firstColumn="1" w:lastColumn="0" w:oddVBand="0" w:evenVBand="0" w:oddHBand="0" w:evenHBand="0" w:firstRowFirstColumn="0" w:firstRowLastColumn="0" w:lastRowFirstColumn="0" w:lastRowLastColumn="0"/>
            <w:tcW w:w="386" w:type="pct"/>
            <w:shd w:val="clear" w:color="auto" w:fill="FFFFFF" w:themeFill="background1"/>
            <w:vAlign w:val="center"/>
          </w:tcPr>
          <w:p w14:paraId="678009CA" w14:textId="508C3F68" w:rsidR="00D84E93" w:rsidRPr="00D378DA" w:rsidRDefault="008F2769" w:rsidP="00F75A37">
            <w:pPr>
              <w:pStyle w:val="Table-small"/>
              <w:rPr>
                <w:rFonts w:cstheme="minorHAnsi"/>
                <w:b w:val="0"/>
                <w:szCs w:val="20"/>
              </w:rPr>
            </w:pPr>
            <w:r>
              <w:rPr>
                <w:rFonts w:cstheme="minorHAnsi"/>
                <w:b w:val="0"/>
                <w:szCs w:val="20"/>
              </w:rPr>
              <w:t>1.</w:t>
            </w:r>
          </w:p>
        </w:tc>
        <w:tc>
          <w:tcPr>
            <w:tcW w:w="1452" w:type="pct"/>
            <w:shd w:val="clear" w:color="auto" w:fill="FFFFFF" w:themeFill="background1"/>
            <w:vAlign w:val="center"/>
          </w:tcPr>
          <w:p w14:paraId="36047DB3" w14:textId="19226792" w:rsidR="00D84E93" w:rsidRPr="00D378DA" w:rsidRDefault="00D84E93" w:rsidP="00F75A3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Park state</w:t>
            </w:r>
          </w:p>
        </w:tc>
        <w:tc>
          <w:tcPr>
            <w:tcW w:w="997" w:type="pct"/>
            <w:shd w:val="clear" w:color="auto" w:fill="FFFFFF" w:themeFill="background1"/>
            <w:vAlign w:val="center"/>
          </w:tcPr>
          <w:p w14:paraId="65570468" w14:textId="57EBFB2B" w:rsidR="00D84E93" w:rsidRPr="00D378DA" w:rsidRDefault="00D84E93" w:rsidP="00F75A3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0" w:type="pct"/>
            <w:gridSpan w:val="4"/>
            <w:shd w:val="clear" w:color="auto" w:fill="FFFFFF" w:themeFill="background1"/>
            <w:vAlign w:val="center"/>
          </w:tcPr>
          <w:p w14:paraId="5650F574" w14:textId="130F8421" w:rsidR="00D84E93" w:rsidRPr="00D378DA" w:rsidRDefault="00D84E93" w:rsidP="00F75A3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5B2088" w:rsidRPr="00D378DA" w14:paraId="38DC67D0" w14:textId="77777777" w:rsidTr="005B2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 w:type="pct"/>
            <w:shd w:val="clear" w:color="auto" w:fill="FFFFFF" w:themeFill="background1"/>
            <w:vAlign w:val="center"/>
          </w:tcPr>
          <w:p w14:paraId="477B19B1" w14:textId="7A6A8333" w:rsidR="00D84E93" w:rsidRPr="00D378DA" w:rsidRDefault="008F2769" w:rsidP="00F75A37">
            <w:pPr>
              <w:pStyle w:val="Table-small"/>
              <w:rPr>
                <w:rFonts w:cstheme="minorHAnsi"/>
                <w:b w:val="0"/>
                <w:szCs w:val="20"/>
              </w:rPr>
            </w:pPr>
            <w:r>
              <w:rPr>
                <w:rFonts w:cstheme="minorHAnsi"/>
                <w:b w:val="0"/>
                <w:szCs w:val="20"/>
              </w:rPr>
              <w:t>2.</w:t>
            </w:r>
          </w:p>
        </w:tc>
        <w:tc>
          <w:tcPr>
            <w:tcW w:w="1452" w:type="pct"/>
            <w:shd w:val="clear" w:color="auto" w:fill="FFFFFF" w:themeFill="background1"/>
            <w:vAlign w:val="center"/>
          </w:tcPr>
          <w:p w14:paraId="5895760A" w14:textId="6DDD3A0F" w:rsidR="00D84E93" w:rsidRPr="22DD3E8D" w:rsidRDefault="00D84E93" w:rsidP="00F75A37">
            <w:pPr>
              <w:pStyle w:val="Table-small"/>
              <w:cnfStyle w:val="000000100000" w:firstRow="0" w:lastRow="0" w:firstColumn="0" w:lastColumn="0" w:oddVBand="0" w:evenVBand="0" w:oddHBand="1" w:evenHBand="0" w:firstRowFirstColumn="0" w:firstRowLastColumn="0" w:lastRowFirstColumn="0" w:lastRowLastColumn="0"/>
              <w:rPr>
                <w:rFonts w:cstheme="minorBidi"/>
              </w:rPr>
            </w:pPr>
            <w:r>
              <w:t>Connect function generator to DUT trx</w:t>
            </w:r>
          </w:p>
        </w:tc>
        <w:tc>
          <w:tcPr>
            <w:tcW w:w="997" w:type="pct"/>
            <w:shd w:val="clear" w:color="auto" w:fill="FFFFFF" w:themeFill="background1"/>
            <w:vAlign w:val="center"/>
          </w:tcPr>
          <w:p w14:paraId="78DE3632" w14:textId="5B0949B5" w:rsidR="00D84E93" w:rsidRPr="00D378DA" w:rsidRDefault="00D84E93" w:rsidP="00F75A3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0" w:type="pct"/>
            <w:gridSpan w:val="4"/>
            <w:shd w:val="clear" w:color="auto" w:fill="FFFFFF" w:themeFill="background1"/>
            <w:vAlign w:val="center"/>
          </w:tcPr>
          <w:p w14:paraId="7FD210D3" w14:textId="0E5D9320" w:rsidR="00D84E93" w:rsidRPr="00D378DA" w:rsidRDefault="00D84E93" w:rsidP="00F75A3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5B2088" w:rsidRPr="00D378DA" w14:paraId="47C5AFEA" w14:textId="77777777" w:rsidTr="005B2088">
        <w:tc>
          <w:tcPr>
            <w:cnfStyle w:val="001000000000" w:firstRow="0" w:lastRow="0" w:firstColumn="1" w:lastColumn="0" w:oddVBand="0" w:evenVBand="0" w:oddHBand="0" w:evenHBand="0" w:firstRowFirstColumn="0" w:firstRowLastColumn="0" w:lastRowFirstColumn="0" w:lastRowLastColumn="0"/>
            <w:tcW w:w="386" w:type="pct"/>
            <w:shd w:val="clear" w:color="auto" w:fill="FFFFFF" w:themeFill="background1"/>
            <w:vAlign w:val="center"/>
          </w:tcPr>
          <w:p w14:paraId="7A876575" w14:textId="00C83621" w:rsidR="00D84E93" w:rsidRPr="00D378DA" w:rsidRDefault="008F2769" w:rsidP="00F75A37">
            <w:pPr>
              <w:pStyle w:val="Table-small"/>
              <w:rPr>
                <w:rFonts w:cstheme="minorHAnsi"/>
                <w:b w:val="0"/>
                <w:szCs w:val="20"/>
              </w:rPr>
            </w:pPr>
            <w:r>
              <w:rPr>
                <w:rFonts w:cstheme="minorHAnsi"/>
                <w:b w:val="0"/>
                <w:szCs w:val="20"/>
              </w:rPr>
              <w:t>3.</w:t>
            </w:r>
          </w:p>
        </w:tc>
        <w:tc>
          <w:tcPr>
            <w:tcW w:w="1452" w:type="pct"/>
            <w:shd w:val="clear" w:color="auto" w:fill="FFFFFF" w:themeFill="background1"/>
            <w:vAlign w:val="center"/>
          </w:tcPr>
          <w:p w14:paraId="374C43F9" w14:textId="27DD4C21" w:rsidR="00D84E93" w:rsidRPr="22DD3E8D" w:rsidRDefault="00D84E93" w:rsidP="00F75A37">
            <w:pPr>
              <w:pStyle w:val="Table-small"/>
              <w:cnfStyle w:val="000000000000" w:firstRow="0" w:lastRow="0" w:firstColumn="0" w:lastColumn="0" w:oddVBand="0" w:evenVBand="0" w:oddHBand="0" w:evenHBand="0" w:firstRowFirstColumn="0" w:firstRowLastColumn="0" w:lastRowFirstColumn="0" w:lastRowLastColumn="0"/>
              <w:rPr>
                <w:rFonts w:cstheme="minorBidi"/>
              </w:rPr>
            </w:pPr>
            <w:r>
              <w:t>Configure the function generator to output the register write arbitrary waveform</w:t>
            </w:r>
          </w:p>
        </w:tc>
        <w:tc>
          <w:tcPr>
            <w:tcW w:w="997" w:type="pct"/>
            <w:shd w:val="clear" w:color="auto" w:fill="FFFFFF" w:themeFill="background1"/>
            <w:vAlign w:val="center"/>
          </w:tcPr>
          <w:p w14:paraId="03D874B6" w14:textId="53E2A5DC" w:rsidR="00D84E93" w:rsidRPr="00D378DA" w:rsidRDefault="00D84E93" w:rsidP="00F75A3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r w:rsidR="004F5976">
              <w:t xml:space="preserve">Arbitrary Waveform </w:t>
            </w:r>
          </w:p>
        </w:tc>
        <w:tc>
          <w:tcPr>
            <w:tcW w:w="0" w:type="pct"/>
            <w:gridSpan w:val="4"/>
            <w:shd w:val="clear" w:color="auto" w:fill="FFFFFF" w:themeFill="background1"/>
            <w:vAlign w:val="center"/>
          </w:tcPr>
          <w:p w14:paraId="22022803" w14:textId="113602A1" w:rsidR="00D84E93" w:rsidRPr="00D378DA" w:rsidRDefault="004F5976" w:rsidP="00F75A3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4F5976">
              <w:t>CXP_10b_stuffed_complete_sequence.arb</w:t>
            </w:r>
          </w:p>
        </w:tc>
      </w:tr>
      <w:tr w:rsidR="005B2088" w:rsidRPr="00D378DA" w14:paraId="0A55814E" w14:textId="77777777" w:rsidTr="005B2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 w:type="pct"/>
            <w:shd w:val="clear" w:color="auto" w:fill="FFFFFF" w:themeFill="background1"/>
            <w:vAlign w:val="center"/>
          </w:tcPr>
          <w:p w14:paraId="05FA8006" w14:textId="1BD15393" w:rsidR="00D84E93" w:rsidRPr="00D378DA" w:rsidRDefault="008F2769" w:rsidP="00F75A37">
            <w:pPr>
              <w:pStyle w:val="Table-small"/>
              <w:rPr>
                <w:rFonts w:cstheme="minorHAnsi"/>
                <w:b w:val="0"/>
                <w:szCs w:val="20"/>
              </w:rPr>
            </w:pPr>
            <w:r>
              <w:rPr>
                <w:rFonts w:cstheme="minorHAnsi"/>
                <w:b w:val="0"/>
                <w:szCs w:val="20"/>
              </w:rPr>
              <w:t>4</w:t>
            </w:r>
          </w:p>
        </w:tc>
        <w:tc>
          <w:tcPr>
            <w:tcW w:w="1452" w:type="pct"/>
            <w:shd w:val="clear" w:color="auto" w:fill="FFFFFF" w:themeFill="background1"/>
            <w:vAlign w:val="center"/>
          </w:tcPr>
          <w:p w14:paraId="760E1BC0" w14:textId="4AA81311" w:rsidR="00D84E93" w:rsidRPr="22DD3E8D" w:rsidRDefault="00D84E93" w:rsidP="00F75A37">
            <w:pPr>
              <w:pStyle w:val="Table-small"/>
              <w:cnfStyle w:val="000000100000" w:firstRow="0" w:lastRow="0" w:firstColumn="0" w:lastColumn="0" w:oddVBand="0" w:evenVBand="0" w:oddHBand="1" w:evenHBand="0" w:firstRowFirstColumn="0" w:firstRowLastColumn="0" w:lastRowFirstColumn="0" w:lastRowLastColumn="0"/>
              <w:rPr>
                <w:rFonts w:cstheme="minorBidi"/>
              </w:rPr>
            </w:pPr>
            <w:r>
              <w:t>Configure the function generator to output the to maximum amplitude for the waveform</w:t>
            </w:r>
          </w:p>
        </w:tc>
        <w:tc>
          <w:tcPr>
            <w:tcW w:w="997" w:type="pct"/>
            <w:shd w:val="clear" w:color="auto" w:fill="FFFFFF" w:themeFill="background1"/>
            <w:vAlign w:val="center"/>
          </w:tcPr>
          <w:p w14:paraId="164B9016" w14:textId="18F86D70" w:rsidR="00D84E93" w:rsidRPr="00D378DA" w:rsidRDefault="00D84E93" w:rsidP="00F75A3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0" w:type="pct"/>
            <w:gridSpan w:val="4"/>
            <w:shd w:val="clear" w:color="auto" w:fill="FFFFFF" w:themeFill="background1"/>
            <w:vAlign w:val="center"/>
          </w:tcPr>
          <w:p w14:paraId="6BE34EDE" w14:textId="123BCBCF" w:rsidR="00D84E93" w:rsidRPr="00D378DA" w:rsidRDefault="00D84E93" w:rsidP="00F75A3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r w:rsidR="002C3871">
              <w:t>100 mV</w:t>
            </w:r>
          </w:p>
        </w:tc>
      </w:tr>
      <w:tr w:rsidR="005B2088" w:rsidRPr="00D378DA" w14:paraId="038AF878" w14:textId="77777777" w:rsidTr="005B2088">
        <w:tc>
          <w:tcPr>
            <w:cnfStyle w:val="001000000000" w:firstRow="0" w:lastRow="0" w:firstColumn="1" w:lastColumn="0" w:oddVBand="0" w:evenVBand="0" w:oddHBand="0" w:evenHBand="0" w:firstRowFirstColumn="0" w:firstRowLastColumn="0" w:lastRowFirstColumn="0" w:lastRowLastColumn="0"/>
            <w:tcW w:w="386" w:type="pct"/>
            <w:shd w:val="clear" w:color="auto" w:fill="FFFFFF" w:themeFill="background1"/>
            <w:vAlign w:val="center"/>
          </w:tcPr>
          <w:p w14:paraId="0D4E3B1F" w14:textId="53DE1CA1" w:rsidR="00D84E93" w:rsidRPr="00D378DA" w:rsidRDefault="008F2769" w:rsidP="00F75A37">
            <w:pPr>
              <w:pStyle w:val="Table-small"/>
              <w:rPr>
                <w:rFonts w:cstheme="minorHAnsi"/>
                <w:b w:val="0"/>
                <w:szCs w:val="20"/>
              </w:rPr>
            </w:pPr>
            <w:r>
              <w:rPr>
                <w:rFonts w:cstheme="minorHAnsi"/>
                <w:b w:val="0"/>
                <w:szCs w:val="20"/>
              </w:rPr>
              <w:lastRenderedPageBreak/>
              <w:t>5</w:t>
            </w:r>
          </w:p>
        </w:tc>
        <w:tc>
          <w:tcPr>
            <w:tcW w:w="1452" w:type="pct"/>
            <w:shd w:val="clear" w:color="auto" w:fill="FFFFFF" w:themeFill="background1"/>
            <w:vAlign w:val="center"/>
          </w:tcPr>
          <w:p w14:paraId="0D3EC711" w14:textId="631BC283" w:rsidR="00D84E93" w:rsidRDefault="00D84E93" w:rsidP="00F75A37">
            <w:pPr>
              <w:pStyle w:val="Table-small"/>
              <w:cnfStyle w:val="000000000000" w:firstRow="0" w:lastRow="0" w:firstColumn="0" w:lastColumn="0" w:oddVBand="0" w:evenVBand="0" w:oddHBand="0" w:evenHBand="0" w:firstRowFirstColumn="0" w:firstRowLastColumn="0" w:lastRowFirstColumn="0" w:lastRowLastColumn="0"/>
              <w:rPr>
                <w:rFonts w:cstheme="minorBidi"/>
              </w:rPr>
            </w:pPr>
            <w:r>
              <w:t>Enable the function generator output and wait 2.5 seconds</w:t>
            </w:r>
          </w:p>
        </w:tc>
        <w:tc>
          <w:tcPr>
            <w:tcW w:w="997" w:type="pct"/>
            <w:shd w:val="clear" w:color="auto" w:fill="FFFFFF" w:themeFill="background1"/>
            <w:vAlign w:val="center"/>
          </w:tcPr>
          <w:p w14:paraId="3C67907F" w14:textId="5A6CD25E" w:rsidR="00D84E93" w:rsidRPr="00D378DA" w:rsidRDefault="00D84E93" w:rsidP="00F75A3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0" w:type="pct"/>
            <w:gridSpan w:val="4"/>
            <w:shd w:val="clear" w:color="auto" w:fill="FFFFFF" w:themeFill="background1"/>
            <w:vAlign w:val="center"/>
          </w:tcPr>
          <w:p w14:paraId="6C1F3040" w14:textId="7788F53C" w:rsidR="00D84E93" w:rsidRPr="00D378DA" w:rsidRDefault="00D84E93" w:rsidP="00F75A3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5B2088" w:rsidRPr="00D378DA" w14:paraId="3A227D6C" w14:textId="77777777" w:rsidTr="005B2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 w:type="pct"/>
            <w:shd w:val="clear" w:color="auto" w:fill="FFFFFF" w:themeFill="background1"/>
            <w:vAlign w:val="center"/>
          </w:tcPr>
          <w:p w14:paraId="056AD8C2" w14:textId="0AFD329E" w:rsidR="00D84E93" w:rsidRPr="00D378DA" w:rsidRDefault="008F2769" w:rsidP="00F75A37">
            <w:pPr>
              <w:pStyle w:val="Table-small"/>
              <w:rPr>
                <w:rFonts w:cstheme="minorHAnsi"/>
                <w:b w:val="0"/>
                <w:szCs w:val="20"/>
              </w:rPr>
            </w:pPr>
            <w:r>
              <w:rPr>
                <w:rFonts w:cstheme="minorHAnsi"/>
                <w:b w:val="0"/>
                <w:szCs w:val="20"/>
              </w:rPr>
              <w:t>6</w:t>
            </w:r>
          </w:p>
        </w:tc>
        <w:tc>
          <w:tcPr>
            <w:tcW w:w="1452" w:type="pct"/>
            <w:shd w:val="clear" w:color="auto" w:fill="FFFFFF" w:themeFill="background1"/>
            <w:vAlign w:val="center"/>
          </w:tcPr>
          <w:p w14:paraId="6F0A30B0" w14:textId="3C5C07D6" w:rsidR="00D84E93" w:rsidRPr="00D378DA" w:rsidRDefault="00D84E93" w:rsidP="00F75A37">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Check if the register is written</w:t>
            </w:r>
          </w:p>
        </w:tc>
        <w:tc>
          <w:tcPr>
            <w:tcW w:w="997" w:type="pct"/>
            <w:shd w:val="clear" w:color="auto" w:fill="FFFFFF" w:themeFill="background1"/>
            <w:vAlign w:val="center"/>
          </w:tcPr>
          <w:p w14:paraId="74FAC233" w14:textId="32FF8C99" w:rsidR="00D84E93" w:rsidRPr="00F75A37" w:rsidRDefault="00D84E93" w:rsidP="00F75A37">
            <w:pPr>
              <w:pStyle w:val="Table-small"/>
              <w:cnfStyle w:val="000000100000" w:firstRow="0" w:lastRow="0" w:firstColumn="0" w:lastColumn="0" w:oddVBand="0" w:evenVBand="0" w:oddHBand="1" w:evenHBand="0" w:firstRowFirstColumn="0" w:firstRowLastColumn="0" w:lastRowFirstColumn="0" w:lastRowLastColumn="0"/>
              <w:rPr>
                <w:color w:val="000000"/>
                <w:szCs w:val="20"/>
              </w:rPr>
            </w:pPr>
            <w:r>
              <w:t>IIDC2EntryImager_VendorUniqueControl5</w:t>
            </w:r>
          </w:p>
        </w:tc>
        <w:tc>
          <w:tcPr>
            <w:tcW w:w="0" w:type="pct"/>
            <w:gridSpan w:val="4"/>
            <w:shd w:val="clear" w:color="auto" w:fill="FFFFFF" w:themeFill="background1"/>
            <w:vAlign w:val="center"/>
          </w:tcPr>
          <w:p w14:paraId="52F91EE1" w14:textId="77777777" w:rsidR="00D84E93" w:rsidRPr="00D378DA" w:rsidRDefault="00D84E93" w:rsidP="00F75A3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0xCAFE1234</w:t>
            </w:r>
          </w:p>
        </w:tc>
      </w:tr>
      <w:tr w:rsidR="005B2088" w:rsidRPr="00D378DA" w14:paraId="68D5BBB8" w14:textId="77777777" w:rsidTr="005B2088">
        <w:tc>
          <w:tcPr>
            <w:cnfStyle w:val="001000000000" w:firstRow="0" w:lastRow="0" w:firstColumn="1" w:lastColumn="0" w:oddVBand="0" w:evenVBand="0" w:oddHBand="0" w:evenHBand="0" w:firstRowFirstColumn="0" w:firstRowLastColumn="0" w:lastRowFirstColumn="0" w:lastRowLastColumn="0"/>
            <w:tcW w:w="386" w:type="pct"/>
            <w:shd w:val="clear" w:color="auto" w:fill="FFFFFF" w:themeFill="background1"/>
            <w:vAlign w:val="center"/>
          </w:tcPr>
          <w:p w14:paraId="58327059" w14:textId="2E8BA0FB" w:rsidR="00D84E93" w:rsidRPr="00D378DA" w:rsidRDefault="008F2769" w:rsidP="00F75A37">
            <w:pPr>
              <w:pStyle w:val="Table-small"/>
              <w:rPr>
                <w:rFonts w:cstheme="minorHAnsi"/>
                <w:b w:val="0"/>
                <w:szCs w:val="20"/>
              </w:rPr>
            </w:pPr>
            <w:r>
              <w:rPr>
                <w:rFonts w:cstheme="minorHAnsi"/>
                <w:b w:val="0"/>
                <w:szCs w:val="20"/>
              </w:rPr>
              <w:t>7</w:t>
            </w:r>
          </w:p>
        </w:tc>
        <w:tc>
          <w:tcPr>
            <w:tcW w:w="1452" w:type="pct"/>
            <w:shd w:val="clear" w:color="auto" w:fill="FFFFFF" w:themeFill="background1"/>
            <w:vAlign w:val="center"/>
          </w:tcPr>
          <w:p w14:paraId="220CF78D" w14:textId="1B3D822B" w:rsidR="00D84E93" w:rsidRPr="00D378DA" w:rsidRDefault="00D84E93" w:rsidP="00F75A37">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t>Update the function generator voltage based on the outcome of the read result. When the read is successful, lower the voltage. If not increase the voltage.</w:t>
            </w:r>
          </w:p>
        </w:tc>
        <w:tc>
          <w:tcPr>
            <w:tcW w:w="997" w:type="pct"/>
            <w:shd w:val="clear" w:color="auto" w:fill="FFFFFF" w:themeFill="background1"/>
            <w:vAlign w:val="center"/>
          </w:tcPr>
          <w:p w14:paraId="6681A14E" w14:textId="12945616" w:rsidR="00D84E93" w:rsidRPr="001078DD" w:rsidRDefault="00D84E93" w:rsidP="00F75A37">
            <w:pPr>
              <w:pStyle w:val="Table-small"/>
              <w:cnfStyle w:val="000000000000" w:firstRow="0" w:lastRow="0" w:firstColumn="0" w:lastColumn="0" w:oddVBand="0" w:evenVBand="0" w:oddHBand="0" w:evenHBand="0" w:firstRowFirstColumn="0" w:firstRowLastColumn="0" w:lastRowFirstColumn="0" w:lastRowLastColumn="0"/>
              <w:rPr>
                <w:color w:val="000000"/>
                <w:szCs w:val="20"/>
                <w:lang w:val="en-US"/>
              </w:rPr>
            </w:pPr>
            <w:r>
              <w:t> </w:t>
            </w:r>
          </w:p>
        </w:tc>
        <w:tc>
          <w:tcPr>
            <w:tcW w:w="0" w:type="pct"/>
            <w:gridSpan w:val="4"/>
            <w:shd w:val="clear" w:color="auto" w:fill="FFFFFF" w:themeFill="background1"/>
            <w:vAlign w:val="center"/>
          </w:tcPr>
          <w:p w14:paraId="1616194F" w14:textId="134AFB71" w:rsidR="00D84E93" w:rsidRPr="00D378DA" w:rsidRDefault="00D84E93" w:rsidP="00F75A3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5B2088" w:rsidRPr="00D378DA" w14:paraId="29CCF105" w14:textId="77777777" w:rsidTr="005B2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 w:type="pct"/>
            <w:shd w:val="clear" w:color="auto" w:fill="FFFFFF" w:themeFill="background1"/>
            <w:vAlign w:val="center"/>
          </w:tcPr>
          <w:p w14:paraId="6A8F81BE" w14:textId="3DAB7EE5" w:rsidR="00D84E93" w:rsidRPr="00D378DA" w:rsidRDefault="008F2769" w:rsidP="00F75A37">
            <w:pPr>
              <w:pStyle w:val="Table-small"/>
              <w:rPr>
                <w:rFonts w:cstheme="minorHAnsi"/>
                <w:b w:val="0"/>
                <w:szCs w:val="20"/>
              </w:rPr>
            </w:pPr>
            <w:r>
              <w:rPr>
                <w:rFonts w:cstheme="minorHAnsi"/>
                <w:b w:val="0"/>
                <w:szCs w:val="20"/>
              </w:rPr>
              <w:t>8</w:t>
            </w:r>
          </w:p>
        </w:tc>
        <w:tc>
          <w:tcPr>
            <w:tcW w:w="1452" w:type="pct"/>
            <w:shd w:val="clear" w:color="auto" w:fill="FFFFFF" w:themeFill="background1"/>
            <w:vAlign w:val="center"/>
          </w:tcPr>
          <w:p w14:paraId="1E71588D" w14:textId="20871EE9" w:rsidR="00D84E93" w:rsidRPr="00D378DA" w:rsidRDefault="00D84E93" w:rsidP="00F75A37">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Disable the function generator output.</w:t>
            </w:r>
          </w:p>
        </w:tc>
        <w:tc>
          <w:tcPr>
            <w:tcW w:w="997" w:type="pct"/>
            <w:shd w:val="clear" w:color="auto" w:fill="FFFFFF" w:themeFill="background1"/>
            <w:vAlign w:val="center"/>
          </w:tcPr>
          <w:p w14:paraId="7D5EDCBB" w14:textId="7AB988D6" w:rsidR="00D84E93" w:rsidRPr="001078DD" w:rsidRDefault="00D84E93" w:rsidP="00F75A37">
            <w:pPr>
              <w:pStyle w:val="Table-small"/>
              <w:cnfStyle w:val="000000100000" w:firstRow="0" w:lastRow="0" w:firstColumn="0" w:lastColumn="0" w:oddVBand="0" w:evenVBand="0" w:oddHBand="1" w:evenHBand="0" w:firstRowFirstColumn="0" w:firstRowLastColumn="0" w:lastRowFirstColumn="0" w:lastRowLastColumn="0"/>
              <w:rPr>
                <w:color w:val="000000"/>
                <w:szCs w:val="20"/>
                <w:lang w:val="en-US"/>
              </w:rPr>
            </w:pPr>
            <w:r>
              <w:t> </w:t>
            </w:r>
          </w:p>
        </w:tc>
        <w:tc>
          <w:tcPr>
            <w:tcW w:w="0" w:type="pct"/>
            <w:gridSpan w:val="4"/>
            <w:shd w:val="clear" w:color="auto" w:fill="FFFFFF" w:themeFill="background1"/>
            <w:vAlign w:val="center"/>
          </w:tcPr>
          <w:p w14:paraId="3B46E506" w14:textId="3AC382C9" w:rsidR="00D84E93" w:rsidRPr="00D378DA" w:rsidRDefault="00D84E93" w:rsidP="00F75A3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5B2088" w:rsidRPr="00D378DA" w14:paraId="55A07DD1" w14:textId="77777777" w:rsidTr="005B2088">
        <w:tc>
          <w:tcPr>
            <w:cnfStyle w:val="001000000000" w:firstRow="0" w:lastRow="0" w:firstColumn="1" w:lastColumn="0" w:oddVBand="0" w:evenVBand="0" w:oddHBand="0" w:evenHBand="0" w:firstRowFirstColumn="0" w:firstRowLastColumn="0" w:lastRowFirstColumn="0" w:lastRowLastColumn="0"/>
            <w:tcW w:w="386" w:type="pct"/>
            <w:shd w:val="clear" w:color="auto" w:fill="FFFFFF" w:themeFill="background1"/>
            <w:vAlign w:val="center"/>
          </w:tcPr>
          <w:p w14:paraId="36471E7D" w14:textId="772FFC7E" w:rsidR="00D84E93" w:rsidRPr="00D378DA" w:rsidRDefault="008F2769" w:rsidP="00F75A37">
            <w:pPr>
              <w:pStyle w:val="Table-small"/>
              <w:rPr>
                <w:rFonts w:cstheme="minorHAnsi"/>
                <w:b w:val="0"/>
                <w:szCs w:val="20"/>
              </w:rPr>
            </w:pPr>
            <w:r>
              <w:rPr>
                <w:rFonts w:cstheme="minorHAnsi"/>
                <w:b w:val="0"/>
                <w:szCs w:val="20"/>
              </w:rPr>
              <w:t>9</w:t>
            </w:r>
          </w:p>
        </w:tc>
        <w:tc>
          <w:tcPr>
            <w:tcW w:w="1452" w:type="pct"/>
            <w:shd w:val="clear" w:color="auto" w:fill="FFFFFF" w:themeFill="background1"/>
            <w:vAlign w:val="center"/>
          </w:tcPr>
          <w:p w14:paraId="50BE16C7" w14:textId="012D0F26" w:rsidR="00D84E93" w:rsidRPr="00B72DC1" w:rsidRDefault="00D84E93" w:rsidP="00F75A37">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lang w:val="en-US"/>
              </w:rPr>
            </w:pPr>
            <w:r>
              <w:t>Reset the register</w:t>
            </w:r>
          </w:p>
        </w:tc>
        <w:tc>
          <w:tcPr>
            <w:tcW w:w="997" w:type="pct"/>
            <w:shd w:val="clear" w:color="auto" w:fill="FFFFFF" w:themeFill="background1"/>
            <w:vAlign w:val="center"/>
          </w:tcPr>
          <w:p w14:paraId="277CC2A3" w14:textId="38AAD103" w:rsidR="00D84E93" w:rsidRPr="004A0653" w:rsidRDefault="00D84E93" w:rsidP="00F75A37">
            <w:pPr>
              <w:pStyle w:val="Table-small"/>
              <w:cnfStyle w:val="000000000000" w:firstRow="0" w:lastRow="0" w:firstColumn="0" w:lastColumn="0" w:oddVBand="0" w:evenVBand="0" w:oddHBand="0" w:evenHBand="0" w:firstRowFirstColumn="0" w:firstRowLastColumn="0" w:lastRowFirstColumn="0" w:lastRowLastColumn="0"/>
              <w:rPr>
                <w:color w:val="000000"/>
                <w:szCs w:val="20"/>
                <w:lang w:val="en-US"/>
              </w:rPr>
            </w:pPr>
            <w:r>
              <w:t>IIDC2EntryImager_VendorUniqueControl5</w:t>
            </w:r>
          </w:p>
        </w:tc>
        <w:tc>
          <w:tcPr>
            <w:tcW w:w="0" w:type="pct"/>
            <w:gridSpan w:val="4"/>
            <w:shd w:val="clear" w:color="auto" w:fill="FFFFFF" w:themeFill="background1"/>
            <w:vAlign w:val="center"/>
          </w:tcPr>
          <w:p w14:paraId="7843A1BB" w14:textId="0C214061" w:rsidR="00D84E93" w:rsidRPr="00D378DA" w:rsidRDefault="00D84E93" w:rsidP="00F75A3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0</w:t>
            </w:r>
          </w:p>
        </w:tc>
      </w:tr>
      <w:tr w:rsidR="005B2088" w:rsidRPr="00D378DA" w14:paraId="0F20CDEB" w14:textId="77777777" w:rsidTr="005B2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 w:type="pct"/>
            <w:shd w:val="clear" w:color="auto" w:fill="FFFFFF" w:themeFill="background1"/>
            <w:vAlign w:val="center"/>
          </w:tcPr>
          <w:p w14:paraId="194AB872" w14:textId="3478FD81" w:rsidR="00D84E93" w:rsidRPr="00D378DA" w:rsidRDefault="008F2769" w:rsidP="00F75A37">
            <w:pPr>
              <w:pStyle w:val="Table-small"/>
              <w:rPr>
                <w:rFonts w:cstheme="minorHAnsi"/>
                <w:b w:val="0"/>
                <w:szCs w:val="20"/>
              </w:rPr>
            </w:pPr>
            <w:r>
              <w:rPr>
                <w:rFonts w:cstheme="minorHAnsi"/>
                <w:b w:val="0"/>
                <w:szCs w:val="20"/>
              </w:rPr>
              <w:t>10</w:t>
            </w:r>
          </w:p>
        </w:tc>
        <w:tc>
          <w:tcPr>
            <w:tcW w:w="1452" w:type="pct"/>
            <w:shd w:val="clear" w:color="auto" w:fill="FFFFFF" w:themeFill="background1"/>
            <w:vAlign w:val="center"/>
          </w:tcPr>
          <w:p w14:paraId="6292BDA9" w14:textId="4FA11D8D" w:rsidR="00D84E93" w:rsidRDefault="00D84E93" w:rsidP="00F75A37">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Repeat from 5 until the measurement is within the tolerance.</w:t>
            </w:r>
          </w:p>
        </w:tc>
        <w:tc>
          <w:tcPr>
            <w:tcW w:w="997" w:type="pct"/>
            <w:shd w:val="clear" w:color="auto" w:fill="FFFFFF" w:themeFill="background1"/>
            <w:vAlign w:val="center"/>
          </w:tcPr>
          <w:p w14:paraId="3282EAD7" w14:textId="72F787F5" w:rsidR="00D84E93" w:rsidRPr="004A0653" w:rsidRDefault="00D84E93" w:rsidP="00F75A37">
            <w:pPr>
              <w:pStyle w:val="Table-small"/>
              <w:cnfStyle w:val="000000100000" w:firstRow="0" w:lastRow="0" w:firstColumn="0" w:lastColumn="0" w:oddVBand="0" w:evenVBand="0" w:oddHBand="1" w:evenHBand="0" w:firstRowFirstColumn="0" w:firstRowLastColumn="0" w:lastRowFirstColumn="0" w:lastRowLastColumn="0"/>
              <w:rPr>
                <w:color w:val="000000"/>
                <w:szCs w:val="20"/>
                <w:lang w:val="en-US"/>
              </w:rPr>
            </w:pPr>
            <w:r>
              <w:t>Tolerance</w:t>
            </w:r>
          </w:p>
        </w:tc>
        <w:tc>
          <w:tcPr>
            <w:tcW w:w="0" w:type="pct"/>
            <w:gridSpan w:val="4"/>
            <w:shd w:val="clear" w:color="auto" w:fill="FFFFFF" w:themeFill="background1"/>
            <w:vAlign w:val="center"/>
          </w:tcPr>
          <w:p w14:paraId="637809E7" w14:textId="1D27A4C3" w:rsidR="00D84E93" w:rsidRPr="00D378DA" w:rsidRDefault="00D84E93" w:rsidP="00F75A3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1 mV</w:t>
            </w:r>
          </w:p>
        </w:tc>
      </w:tr>
      <w:tr w:rsidR="005B2088" w:rsidRPr="00D378DA" w14:paraId="0D48F8B2" w14:textId="77777777" w:rsidTr="005B2088">
        <w:tc>
          <w:tcPr>
            <w:cnfStyle w:val="001000000000" w:firstRow="0" w:lastRow="0" w:firstColumn="1" w:lastColumn="0" w:oddVBand="0" w:evenVBand="0" w:oddHBand="0" w:evenHBand="0" w:firstRowFirstColumn="0" w:firstRowLastColumn="0" w:lastRowFirstColumn="0" w:lastRowLastColumn="0"/>
            <w:tcW w:w="386" w:type="pct"/>
            <w:shd w:val="clear" w:color="auto" w:fill="FFFFFF" w:themeFill="background1"/>
            <w:vAlign w:val="center"/>
          </w:tcPr>
          <w:p w14:paraId="212416C4" w14:textId="01D96F95" w:rsidR="00D84E93" w:rsidRPr="00D378DA" w:rsidRDefault="008F2769" w:rsidP="00F75A37">
            <w:pPr>
              <w:pStyle w:val="Table-small"/>
              <w:rPr>
                <w:rFonts w:cstheme="minorHAnsi"/>
                <w:b w:val="0"/>
                <w:szCs w:val="20"/>
              </w:rPr>
            </w:pPr>
            <w:r>
              <w:rPr>
                <w:rFonts w:cstheme="minorHAnsi"/>
                <w:b w:val="0"/>
                <w:szCs w:val="20"/>
              </w:rPr>
              <w:t>11</w:t>
            </w:r>
          </w:p>
        </w:tc>
        <w:tc>
          <w:tcPr>
            <w:tcW w:w="1452" w:type="pct"/>
            <w:shd w:val="clear" w:color="auto" w:fill="FFFFFF" w:themeFill="background1"/>
            <w:vAlign w:val="center"/>
          </w:tcPr>
          <w:p w14:paraId="008A21C4" w14:textId="38E55A33" w:rsidR="00D84E93" w:rsidRDefault="00D84E93" w:rsidP="00F75A37">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t>Disconnect the function generator from DUT trx</w:t>
            </w:r>
          </w:p>
        </w:tc>
        <w:tc>
          <w:tcPr>
            <w:tcW w:w="997" w:type="pct"/>
            <w:shd w:val="clear" w:color="auto" w:fill="FFFFFF" w:themeFill="background1"/>
            <w:vAlign w:val="center"/>
          </w:tcPr>
          <w:p w14:paraId="4E3E1765" w14:textId="51C222BB" w:rsidR="00D84E93" w:rsidRPr="004A0653" w:rsidRDefault="00D84E93" w:rsidP="00F75A37">
            <w:pPr>
              <w:pStyle w:val="Table-small"/>
              <w:cnfStyle w:val="000000000000" w:firstRow="0" w:lastRow="0" w:firstColumn="0" w:lastColumn="0" w:oddVBand="0" w:evenVBand="0" w:oddHBand="0" w:evenHBand="0" w:firstRowFirstColumn="0" w:firstRowLastColumn="0" w:lastRowFirstColumn="0" w:lastRowLastColumn="0"/>
              <w:rPr>
                <w:color w:val="000000"/>
                <w:szCs w:val="20"/>
                <w:lang w:val="en-US"/>
              </w:rPr>
            </w:pPr>
            <w:r>
              <w:t> </w:t>
            </w:r>
          </w:p>
        </w:tc>
        <w:tc>
          <w:tcPr>
            <w:tcW w:w="0" w:type="pct"/>
            <w:gridSpan w:val="4"/>
            <w:shd w:val="clear" w:color="auto" w:fill="FFFFFF" w:themeFill="background1"/>
            <w:vAlign w:val="center"/>
          </w:tcPr>
          <w:p w14:paraId="3F146A90" w14:textId="1FBB2F5C" w:rsidR="00D84E93" w:rsidRPr="00D378DA" w:rsidRDefault="00D84E93" w:rsidP="00F75A3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4A460E" w:rsidRPr="00D378DA" w14:paraId="0241FC1F"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pct"/>
            <w:gridSpan w:val="7"/>
            <w:shd w:val="clear" w:color="auto" w:fill="514E4E" w:themeFill="accent3" w:themeFillShade="BF"/>
          </w:tcPr>
          <w:p w14:paraId="09079093" w14:textId="77777777" w:rsidR="001B5F51" w:rsidRPr="00D378DA" w:rsidRDefault="001B5F51" w:rsidP="001B5F51">
            <w:pPr>
              <w:pStyle w:val="Table-small"/>
              <w:rPr>
                <w:rFonts w:cstheme="minorHAnsi"/>
                <w:szCs w:val="20"/>
              </w:rPr>
            </w:pPr>
            <w:r>
              <w:rPr>
                <w:rFonts w:cstheme="minorHAnsi"/>
                <w:color w:val="FFFFFF" w:themeColor="background1"/>
                <w:sz w:val="22"/>
                <w:szCs w:val="22"/>
              </w:rPr>
              <w:t>Notes</w:t>
            </w:r>
          </w:p>
        </w:tc>
      </w:tr>
      <w:tr w:rsidR="004A460E" w:rsidRPr="001B73A2" w14:paraId="306C413E" w14:textId="77777777" w:rsidTr="00BE6C7F">
        <w:tc>
          <w:tcPr>
            <w:cnfStyle w:val="001000000000" w:firstRow="0" w:lastRow="0" w:firstColumn="1" w:lastColumn="0" w:oddVBand="0" w:evenVBand="0" w:oddHBand="0" w:evenHBand="0" w:firstRowFirstColumn="0" w:firstRowLastColumn="0" w:lastRowFirstColumn="0" w:lastRowLastColumn="0"/>
            <w:tcW w:w="0" w:type="pct"/>
            <w:gridSpan w:val="7"/>
            <w:shd w:val="clear" w:color="auto" w:fill="FFFFFF" w:themeFill="background1"/>
          </w:tcPr>
          <w:p w14:paraId="3871E4E3" w14:textId="77777777" w:rsidR="001B5F51" w:rsidRDefault="001B5F51" w:rsidP="001B5F51">
            <w:pPr>
              <w:pStyle w:val="Table-small"/>
              <w:rPr>
                <w:rFonts w:cstheme="minorHAnsi"/>
                <w:szCs w:val="20"/>
              </w:rPr>
            </w:pPr>
            <w:commentRangeStart w:id="354"/>
            <w:commentRangeStart w:id="355"/>
            <w:commentRangeStart w:id="356"/>
            <w:commentRangeStart w:id="357"/>
            <w:r w:rsidRPr="008B7456">
              <w:rPr>
                <w:rFonts w:cstheme="minorHAnsi"/>
                <w:b w:val="0"/>
                <w:bCs w:val="0"/>
                <w:szCs w:val="20"/>
              </w:rPr>
              <w:t>The parameters evaluated in this test are invariably impacted by the PCB layout and the components selected for this section of the circuit. Solely assessing ASIC performance based on these RF measurements is not feasible. Demonstrating that specifications are met through effective design should be adequate for these evaluations.</w:t>
            </w:r>
            <w:r>
              <w:rPr>
                <w:rFonts w:cstheme="minorHAnsi"/>
                <w:b w:val="0"/>
                <w:bCs w:val="0"/>
                <w:szCs w:val="20"/>
              </w:rPr>
              <w:t xml:space="preserve"> </w:t>
            </w:r>
          </w:p>
          <w:p w14:paraId="0466B814" w14:textId="77777777" w:rsidR="001B5F51" w:rsidRDefault="001B5F51" w:rsidP="001B5F51">
            <w:pPr>
              <w:pStyle w:val="Table-small"/>
              <w:rPr>
                <w:rFonts w:cstheme="minorHAnsi"/>
                <w:szCs w:val="20"/>
              </w:rPr>
            </w:pPr>
            <w:r>
              <w:rPr>
                <w:rFonts w:cstheme="minorHAnsi"/>
                <w:b w:val="0"/>
                <w:bCs w:val="0"/>
                <w:szCs w:val="20"/>
              </w:rPr>
              <w:t>Cables to be used ([con1] cable type [con2] (art nr)):</w:t>
            </w:r>
          </w:p>
          <w:p w14:paraId="73B0990D" w14:textId="77777777" w:rsidR="001B5F51" w:rsidRPr="001A5AD8" w:rsidRDefault="001B5F51" w:rsidP="004C0CD3">
            <w:pPr>
              <w:pStyle w:val="Table-small"/>
              <w:numPr>
                <w:ilvl w:val="0"/>
                <w:numId w:val="31"/>
              </w:numPr>
              <w:rPr>
                <w:rFonts w:cstheme="minorHAnsi"/>
                <w:b w:val="0"/>
                <w:bCs w:val="0"/>
                <w:color w:val="EE0000"/>
                <w:szCs w:val="20"/>
                <w:lang w:val="nl-BE"/>
              </w:rPr>
            </w:pPr>
            <w:r w:rsidRPr="001A5AD8">
              <w:rPr>
                <w:rFonts w:cstheme="minorHAnsi"/>
                <w:b w:val="0"/>
                <w:bCs w:val="0"/>
                <w:color w:val="EE0000"/>
                <w:szCs w:val="20"/>
                <w:lang w:val="nl-BE"/>
              </w:rPr>
              <w:t>1 meter: [HD-BNC-M] Belden-1855A [BNC-F] (095-850-130M100)</w:t>
            </w:r>
          </w:p>
          <w:p w14:paraId="58EC73FE" w14:textId="77777777" w:rsidR="001B5F51" w:rsidRDefault="001B5F51" w:rsidP="001B5F51">
            <w:pPr>
              <w:pStyle w:val="Table-small"/>
              <w:rPr>
                <w:rFonts w:cstheme="minorHAnsi"/>
                <w:szCs w:val="20"/>
                <w:lang w:val="en-US"/>
              </w:rPr>
            </w:pPr>
            <w:r w:rsidRPr="000B604D">
              <w:rPr>
                <w:rFonts w:cstheme="minorHAnsi"/>
                <w:b w:val="0"/>
                <w:bCs w:val="0"/>
                <w:szCs w:val="20"/>
                <w:lang w:val="en-US"/>
              </w:rPr>
              <w:t>Adapter pieces to be u</w:t>
            </w:r>
            <w:r>
              <w:rPr>
                <w:rFonts w:cstheme="minorHAnsi"/>
                <w:b w:val="0"/>
                <w:bCs w:val="0"/>
                <w:szCs w:val="20"/>
                <w:lang w:val="en-US"/>
              </w:rPr>
              <w:t>sed:</w:t>
            </w:r>
          </w:p>
          <w:p w14:paraId="022AC340" w14:textId="77777777" w:rsidR="001B5F51" w:rsidRPr="001A5AD8" w:rsidRDefault="001B5F51" w:rsidP="004C0CD3">
            <w:pPr>
              <w:pStyle w:val="Table-small"/>
              <w:numPr>
                <w:ilvl w:val="0"/>
                <w:numId w:val="31"/>
              </w:numPr>
              <w:rPr>
                <w:rFonts w:cstheme="minorBidi"/>
                <w:b w:val="0"/>
                <w:bCs w:val="0"/>
                <w:color w:val="EE0000"/>
              </w:rPr>
            </w:pPr>
            <w:r w:rsidRPr="001A5AD8">
              <w:rPr>
                <w:rFonts w:cstheme="minorHAnsi"/>
                <w:b w:val="0"/>
                <w:bCs w:val="0"/>
                <w:color w:val="EE0000"/>
                <w:szCs w:val="20"/>
              </w:rPr>
              <w:t>1x [BNC-F][BNC-F] (112446-12G)</w:t>
            </w:r>
          </w:p>
          <w:p w14:paraId="3D9117E9" w14:textId="77777777" w:rsidR="001B5F51" w:rsidRPr="001A5AD8" w:rsidRDefault="001B5F51" w:rsidP="004C0CD3">
            <w:pPr>
              <w:pStyle w:val="Table-small"/>
              <w:numPr>
                <w:ilvl w:val="0"/>
                <w:numId w:val="31"/>
              </w:numPr>
              <w:rPr>
                <w:rFonts w:cstheme="minorHAnsi"/>
                <w:b w:val="0"/>
                <w:bCs w:val="0"/>
                <w:color w:val="EE0000"/>
                <w:szCs w:val="20"/>
                <w:lang w:val="nl-BE"/>
              </w:rPr>
            </w:pPr>
            <w:r w:rsidRPr="001A5AD8">
              <w:rPr>
                <w:rFonts w:cstheme="minorHAnsi"/>
                <w:b w:val="0"/>
                <w:bCs w:val="0"/>
                <w:color w:val="EE0000"/>
                <w:szCs w:val="20"/>
                <w:lang w:val="nl-BE"/>
              </w:rPr>
              <w:t>1x [BNC-M][BNC-M] (UG 491B/U – R141703)</w:t>
            </w:r>
          </w:p>
          <w:p w14:paraId="024F1F31" w14:textId="77777777" w:rsidR="001B5F51" w:rsidRPr="001B73A2" w:rsidRDefault="001B5F51" w:rsidP="004C0CD3">
            <w:pPr>
              <w:pStyle w:val="Table-small"/>
              <w:numPr>
                <w:ilvl w:val="0"/>
                <w:numId w:val="31"/>
              </w:numPr>
              <w:rPr>
                <w:rFonts w:cstheme="minorHAnsi"/>
                <w:b w:val="0"/>
                <w:bCs w:val="0"/>
                <w:szCs w:val="20"/>
                <w:lang w:val="en-US"/>
              </w:rPr>
            </w:pPr>
            <w:r w:rsidRPr="001A5AD8">
              <w:rPr>
                <w:rFonts w:cstheme="minorHAnsi"/>
                <w:b w:val="0"/>
                <w:bCs w:val="0"/>
                <w:color w:val="EE0000"/>
                <w:szCs w:val="20"/>
                <w:lang w:val="en-US"/>
              </w:rPr>
              <w:t>1x Impedance transformer (Z7550-BMBF+)</w:t>
            </w:r>
            <w:commentRangeEnd w:id="354"/>
            <w:r w:rsidR="007B617F" w:rsidRPr="001B73A2">
              <w:rPr>
                <w:rStyle w:val="CommentReference"/>
                <w:rFonts w:cstheme="minorHAnsi"/>
                <w:b w:val="0"/>
                <w:bCs w:val="0"/>
                <w:sz w:val="20"/>
                <w:szCs w:val="20"/>
                <w:lang w:val="en-US"/>
              </w:rPr>
              <w:commentReference w:id="354"/>
            </w:r>
            <w:commentRangeEnd w:id="355"/>
            <w:r w:rsidR="007B617F" w:rsidRPr="001B73A2">
              <w:rPr>
                <w:rStyle w:val="CommentReference"/>
                <w:rFonts w:cstheme="minorHAnsi"/>
                <w:b w:val="0"/>
                <w:bCs w:val="0"/>
                <w:sz w:val="20"/>
                <w:szCs w:val="20"/>
                <w:lang w:val="en-US"/>
              </w:rPr>
              <w:commentReference w:id="355"/>
            </w:r>
            <w:commentRangeEnd w:id="356"/>
            <w:r w:rsidR="001A3207" w:rsidRPr="001B73A2">
              <w:rPr>
                <w:rStyle w:val="CommentReference"/>
                <w:rFonts w:cstheme="minorHAnsi"/>
                <w:b w:val="0"/>
                <w:bCs w:val="0"/>
                <w:sz w:val="20"/>
                <w:szCs w:val="20"/>
                <w:lang w:val="en-US"/>
              </w:rPr>
              <w:commentReference w:id="356"/>
            </w:r>
            <w:commentRangeEnd w:id="357"/>
            <w:r w:rsidR="009752E9" w:rsidRPr="001B73A2">
              <w:rPr>
                <w:rStyle w:val="CommentReference"/>
                <w:rFonts w:cstheme="minorHAnsi"/>
                <w:b w:val="0"/>
                <w:bCs w:val="0"/>
                <w:sz w:val="20"/>
                <w:szCs w:val="20"/>
                <w:lang w:val="en-US"/>
              </w:rPr>
              <w:commentReference w:id="357"/>
            </w:r>
          </w:p>
        </w:tc>
      </w:tr>
      <w:tr w:rsidR="004A460E" w:rsidRPr="00D378DA" w14:paraId="26C58BA6"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pct"/>
            <w:gridSpan w:val="7"/>
            <w:shd w:val="clear" w:color="auto" w:fill="514E4E" w:themeFill="accent3" w:themeFillShade="BF"/>
          </w:tcPr>
          <w:p w14:paraId="440FA1F8" w14:textId="77777777" w:rsidR="001B5F51" w:rsidRPr="00D378DA" w:rsidRDefault="001B5F51" w:rsidP="001B5F51">
            <w:pPr>
              <w:pStyle w:val="Table-small"/>
              <w:rPr>
                <w:rFonts w:cstheme="minorHAnsi"/>
                <w:b w:val="0"/>
                <w:bCs w:val="0"/>
                <w:szCs w:val="20"/>
              </w:rPr>
            </w:pPr>
            <w:r>
              <w:rPr>
                <w:rFonts w:cstheme="minorHAnsi"/>
                <w:color w:val="FFFFFF" w:themeColor="background1"/>
                <w:sz w:val="22"/>
                <w:szCs w:val="22"/>
              </w:rPr>
              <w:t xml:space="preserve">Measurements – Acceptance criteria </w:t>
            </w:r>
          </w:p>
        </w:tc>
      </w:tr>
      <w:tr w:rsidR="00502EDA" w:rsidRPr="00D378DA" w14:paraId="2731F9E3" w14:textId="77777777" w:rsidTr="00267686">
        <w:tc>
          <w:tcPr>
            <w:cnfStyle w:val="001000000000" w:firstRow="0" w:lastRow="0" w:firstColumn="1" w:lastColumn="0" w:oddVBand="0" w:evenVBand="0" w:oddHBand="0" w:evenHBand="0" w:firstRowFirstColumn="0" w:firstRowLastColumn="0" w:lastRowFirstColumn="0" w:lastRowLastColumn="0"/>
            <w:tcW w:w="0" w:type="pct"/>
            <w:shd w:val="clear" w:color="auto" w:fill="C5C2C2" w:themeFill="accent3" w:themeFillTint="66"/>
          </w:tcPr>
          <w:p w14:paraId="038B3002" w14:textId="77777777" w:rsidR="001B5F51" w:rsidRPr="00836085" w:rsidRDefault="001B5F51" w:rsidP="001B5F51">
            <w:pPr>
              <w:pStyle w:val="Table-small"/>
              <w:rPr>
                <w:rFonts w:cstheme="minorHAnsi"/>
                <w:szCs w:val="20"/>
              </w:rPr>
            </w:pPr>
            <w:r w:rsidRPr="00836085">
              <w:rPr>
                <w:rFonts w:cstheme="minorHAnsi"/>
                <w:sz w:val="22"/>
                <w:szCs w:val="22"/>
              </w:rPr>
              <w:t xml:space="preserve">ID </w:t>
            </w:r>
          </w:p>
        </w:tc>
        <w:tc>
          <w:tcPr>
            <w:tcW w:w="0" w:type="pct"/>
            <w:gridSpan w:val="2"/>
            <w:shd w:val="clear" w:color="auto" w:fill="C5C2C2" w:themeFill="accent3" w:themeFillTint="66"/>
          </w:tcPr>
          <w:p w14:paraId="0DBD61E5" w14:textId="77777777" w:rsidR="001B5F51" w:rsidRPr="00836085" w:rsidRDefault="001B5F51" w:rsidP="001B5F51">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Name</w:t>
            </w:r>
          </w:p>
        </w:tc>
        <w:tc>
          <w:tcPr>
            <w:tcW w:w="0" w:type="pct"/>
            <w:shd w:val="clear" w:color="auto" w:fill="C5C2C2" w:themeFill="accent3" w:themeFillTint="66"/>
          </w:tcPr>
          <w:p w14:paraId="35614544" w14:textId="77777777" w:rsidR="001B5F51" w:rsidRPr="00836085" w:rsidRDefault="001B5F51" w:rsidP="001B5F51">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Unit</w:t>
            </w:r>
          </w:p>
        </w:tc>
        <w:tc>
          <w:tcPr>
            <w:tcW w:w="0" w:type="pct"/>
            <w:shd w:val="clear" w:color="auto" w:fill="C5C2C2" w:themeFill="accent3" w:themeFillTint="66"/>
          </w:tcPr>
          <w:p w14:paraId="6FAB0895" w14:textId="77777777" w:rsidR="001B5F51" w:rsidRPr="00836085" w:rsidRDefault="001B5F51" w:rsidP="001B5F51">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LTL</w:t>
            </w:r>
          </w:p>
        </w:tc>
        <w:tc>
          <w:tcPr>
            <w:tcW w:w="0" w:type="pct"/>
            <w:shd w:val="clear" w:color="auto" w:fill="C5C2C2" w:themeFill="accent3" w:themeFillTint="66"/>
          </w:tcPr>
          <w:p w14:paraId="0F7535E4" w14:textId="77777777" w:rsidR="001B5F51" w:rsidRPr="00836085" w:rsidRDefault="001B5F51" w:rsidP="001B5F51">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Typ</w:t>
            </w:r>
          </w:p>
        </w:tc>
        <w:tc>
          <w:tcPr>
            <w:tcW w:w="0" w:type="pct"/>
            <w:shd w:val="clear" w:color="auto" w:fill="C5C2C2" w:themeFill="accent3" w:themeFillTint="66"/>
          </w:tcPr>
          <w:p w14:paraId="1EA125C0" w14:textId="77777777" w:rsidR="001B5F51" w:rsidRPr="00836085" w:rsidRDefault="001B5F51" w:rsidP="001B5F51">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UTL</w:t>
            </w:r>
          </w:p>
        </w:tc>
      </w:tr>
      <w:tr w:rsidR="00502EDA" w:rsidRPr="00D378DA" w14:paraId="271F56F7"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pct"/>
            <w:shd w:val="clear" w:color="auto" w:fill="FFFFFF" w:themeFill="background1"/>
          </w:tcPr>
          <w:p w14:paraId="434C49B7" w14:textId="136421CA" w:rsidR="001B5F51" w:rsidRPr="009C5E6B" w:rsidRDefault="00024E07" w:rsidP="00BE6C7F">
            <w:pPr>
              <w:pStyle w:val="Table-small"/>
              <w:rPr>
                <w:rFonts w:cstheme="minorHAnsi"/>
                <w:b w:val="0"/>
                <w:bCs w:val="0"/>
                <w:szCs w:val="20"/>
              </w:rPr>
            </w:pPr>
            <w:r>
              <w:rPr>
                <w:rFonts w:cstheme="minorHAnsi"/>
                <w:b w:val="0"/>
                <w:bCs w:val="0"/>
                <w:szCs w:val="20"/>
              </w:rPr>
              <w:t>M0149</w:t>
            </w:r>
          </w:p>
        </w:tc>
        <w:tc>
          <w:tcPr>
            <w:tcW w:w="0" w:type="pct"/>
            <w:gridSpan w:val="2"/>
            <w:shd w:val="clear" w:color="auto" w:fill="FFFFFF" w:themeFill="background1"/>
          </w:tcPr>
          <w:p w14:paraId="60B4B98F" w14:textId="313744CD" w:rsidR="001B5F51" w:rsidRPr="009C5E6B" w:rsidRDefault="00BB5065" w:rsidP="00BE6C7F">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BB5065">
              <w:rPr>
                <w:rFonts w:cstheme="minorHAnsi"/>
                <w:szCs w:val="20"/>
              </w:rPr>
              <w:t>T0020_M0149_trim_hyb_gain_0_voltage</w:t>
            </w:r>
            <w:r w:rsidRPr="00BB5065" w:rsidDel="00C046A0">
              <w:rPr>
                <w:rFonts w:cstheme="minorHAnsi"/>
                <w:szCs w:val="20"/>
              </w:rPr>
              <w:t xml:space="preserve"> </w:t>
            </w:r>
          </w:p>
        </w:tc>
        <w:tc>
          <w:tcPr>
            <w:tcW w:w="0" w:type="pct"/>
            <w:shd w:val="clear" w:color="auto" w:fill="FFFFFF" w:themeFill="background1"/>
          </w:tcPr>
          <w:p w14:paraId="103F991D" w14:textId="1AD30F0B" w:rsidR="001B5F51" w:rsidRPr="009C5E6B" w:rsidRDefault="00B90446" w:rsidP="001B5F5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V</w:t>
            </w:r>
          </w:p>
        </w:tc>
        <w:tc>
          <w:tcPr>
            <w:tcW w:w="0" w:type="pct"/>
            <w:shd w:val="clear" w:color="auto" w:fill="FFFFFF" w:themeFill="background1"/>
          </w:tcPr>
          <w:p w14:paraId="72E1B22B" w14:textId="77777777" w:rsidR="001B5F51" w:rsidRPr="009C5E6B" w:rsidRDefault="001B5F51" w:rsidP="001B5F5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0" w:type="pct"/>
            <w:shd w:val="clear" w:color="auto" w:fill="FFFFFF" w:themeFill="background1"/>
          </w:tcPr>
          <w:p w14:paraId="577D0425" w14:textId="77777777" w:rsidR="001B5F51" w:rsidRPr="009C5E6B" w:rsidRDefault="001B5F51" w:rsidP="001B5F5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0" w:type="pct"/>
            <w:shd w:val="clear" w:color="auto" w:fill="FFFFFF" w:themeFill="background1"/>
          </w:tcPr>
          <w:p w14:paraId="7214E843" w14:textId="2DF4EA38" w:rsidR="001B5F51" w:rsidRPr="009C5E6B" w:rsidRDefault="001B5F51" w:rsidP="001B5F5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bl>
    <w:p w14:paraId="64C0B70F" w14:textId="4FCAA2F1" w:rsidR="00966D4E" w:rsidRDefault="00966D4E" w:rsidP="002802FE">
      <w:pPr>
        <w:pStyle w:val="Heading2"/>
        <w:rPr>
          <w:lang w:eastAsia="en-US"/>
        </w:rPr>
      </w:pPr>
      <w:bookmarkStart w:id="358" w:name="_Toc211253800"/>
      <w:bookmarkStart w:id="359" w:name="_Toc211253807"/>
      <w:bookmarkStart w:id="360" w:name="_Ref207890579"/>
      <w:bookmarkStart w:id="361" w:name="_Ref179555073"/>
      <w:bookmarkStart w:id="362" w:name="_Toc179819061"/>
      <w:bookmarkStart w:id="363" w:name="_Toc214350560"/>
      <w:bookmarkStart w:id="364" w:name="_Ref159340496"/>
      <w:bookmarkEnd w:id="358"/>
      <w:bookmarkEnd w:id="359"/>
      <w:r>
        <w:rPr>
          <w:lang w:eastAsia="en-US"/>
        </w:rPr>
        <w:t>T0021:</w:t>
      </w:r>
      <w:r w:rsidR="008A3355">
        <w:rPr>
          <w:lang w:eastAsia="en-US"/>
        </w:rPr>
        <w:t xml:space="preserve"> </w:t>
      </w:r>
      <w:r w:rsidR="00AC35E8">
        <w:rPr>
          <w:lang w:eastAsia="en-US"/>
        </w:rPr>
        <w:t>CXP Uplink Receiver Sensitivity</w:t>
      </w:r>
      <w:r w:rsidR="00AC35E8" w:rsidDel="00AC35E8">
        <w:rPr>
          <w:lang w:eastAsia="en-US"/>
        </w:rPr>
        <w:t xml:space="preserve"> </w:t>
      </w:r>
      <w:r w:rsidR="00A6447C">
        <w:rPr>
          <w:lang w:eastAsia="en-US"/>
        </w:rPr>
        <w:t xml:space="preserve">Sweep </w:t>
      </w:r>
      <w:r w:rsidR="00AC35E8">
        <w:rPr>
          <w:lang w:eastAsia="en-US"/>
        </w:rPr>
        <w:t>Test</w:t>
      </w:r>
      <w:bookmarkStart w:id="365" w:name="_Ref179555117"/>
      <w:bookmarkStart w:id="366" w:name="_Toc179819063"/>
      <w:bookmarkEnd w:id="360"/>
      <w:bookmarkEnd w:id="361"/>
      <w:bookmarkEnd w:id="362"/>
      <w:bookmarkEnd w:id="363"/>
    </w:p>
    <w:p w14:paraId="49D1A542" w14:textId="33C3284E" w:rsidR="008A3355" w:rsidRDefault="008A3355" w:rsidP="008A3355">
      <w:pPr>
        <w:pStyle w:val="Caption"/>
        <w:keepNext/>
      </w:pPr>
      <w:bookmarkStart w:id="367" w:name="_Toc214350610"/>
      <w:r>
        <w:t xml:space="preserve">Table </w:t>
      </w:r>
      <w:r>
        <w:fldChar w:fldCharType="begin"/>
      </w:r>
      <w:r>
        <w:instrText xml:space="preserve"> SEQ Table \* ARABIC </w:instrText>
      </w:r>
      <w:r>
        <w:fldChar w:fldCharType="separate"/>
      </w:r>
      <w:r w:rsidR="00AA08B9">
        <w:rPr>
          <w:noProof/>
        </w:rPr>
        <w:t>37</w:t>
      </w:r>
      <w:r>
        <w:fldChar w:fldCharType="end"/>
      </w:r>
      <w:r>
        <w:t xml:space="preserve">: </w:t>
      </w:r>
      <w:r w:rsidR="00A6447C">
        <w:t>T0021: CXP Uplink</w:t>
      </w:r>
      <w:r w:rsidR="00A6447C" w:rsidRPr="000266DF" w:rsidDel="00A6447C">
        <w:t xml:space="preserve"> </w:t>
      </w:r>
      <w:r w:rsidR="00A6447C">
        <w:t>Receiver Sensitivity Sweep Test</w:t>
      </w:r>
      <w:r w:rsidR="008C3FE0">
        <w:t xml:space="preserve"> Overview</w:t>
      </w:r>
      <w:bookmarkEnd w:id="367"/>
      <w:r w:rsidR="00A6447C">
        <w:t xml:space="preserve"> </w:t>
      </w:r>
    </w:p>
    <w:tbl>
      <w:tblPr>
        <w:tblStyle w:val="GridTable4-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4365"/>
        <w:gridCol w:w="861"/>
        <w:gridCol w:w="1662"/>
        <w:gridCol w:w="584"/>
        <w:gridCol w:w="25"/>
        <w:gridCol w:w="1003"/>
      </w:tblGrid>
      <w:tr w:rsidR="008A3355" w:rsidRPr="00D378DA" w14:paraId="2B020CED" w14:textId="77777777" w:rsidTr="00BE6C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7"/>
            <w:shd w:val="clear" w:color="auto" w:fill="514E4E" w:themeFill="accent3" w:themeFillShade="BF"/>
          </w:tcPr>
          <w:p w14:paraId="0ABDB62A" w14:textId="77777777" w:rsidR="008A3355" w:rsidRPr="00D378DA" w:rsidRDefault="008A3355">
            <w:pPr>
              <w:pStyle w:val="Table-small"/>
              <w:rPr>
                <w:rFonts w:cstheme="minorHAnsi"/>
                <w:sz w:val="22"/>
                <w:szCs w:val="18"/>
              </w:rPr>
            </w:pPr>
            <w:r w:rsidRPr="00D378DA">
              <w:rPr>
                <w:rFonts w:cstheme="minorHAnsi"/>
                <w:sz w:val="22"/>
                <w:szCs w:val="18"/>
              </w:rPr>
              <w:t xml:space="preserve">Test </w:t>
            </w:r>
            <w:r>
              <w:rPr>
                <w:rFonts w:cstheme="minorHAnsi"/>
                <w:sz w:val="22"/>
                <w:szCs w:val="18"/>
              </w:rPr>
              <w:t xml:space="preserve">Description </w:t>
            </w:r>
          </w:p>
        </w:tc>
      </w:tr>
      <w:tr w:rsidR="008A3355" w:rsidRPr="00D378DA" w14:paraId="61EEA18D"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7"/>
            <w:shd w:val="clear" w:color="auto" w:fill="FFFFFF" w:themeFill="background1"/>
          </w:tcPr>
          <w:p w14:paraId="08B6A543" w14:textId="327DA612" w:rsidR="008A3355" w:rsidRPr="00143C64" w:rsidRDefault="00DD4A8D" w:rsidP="00DD4A8D">
            <w:pPr>
              <w:pStyle w:val="Table-small"/>
              <w:rPr>
                <w:rFonts w:cstheme="minorHAnsi"/>
                <w:b w:val="0"/>
              </w:rPr>
            </w:pPr>
            <w:r w:rsidRPr="00DD4A8D">
              <w:rPr>
                <w:rFonts w:cstheme="minorHAnsi"/>
                <w:b w:val="0"/>
                <w:bCs w:val="0"/>
              </w:rPr>
              <w:t>This test will check the receiver sensitivity on each setting for the hybrid gain.</w:t>
            </w:r>
            <w:r w:rsidR="00B90446" w:rsidRPr="00CE2851">
              <w:rPr>
                <w:rFonts w:cstheme="minorHAnsi"/>
                <w:b w:val="0"/>
                <w:bCs w:val="0"/>
              </w:rPr>
              <w:t xml:space="preserve"> In this test the CXP interface will be connected to the function generator which generates a sequence to write a register in the DUT. The amplitude of the sequence will be modified in a binary search to obtain the receiver sensitivity voltage.</w:t>
            </w:r>
          </w:p>
        </w:tc>
      </w:tr>
      <w:tr w:rsidR="008A3355" w:rsidRPr="00D378DA" w14:paraId="358BE553"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7"/>
            <w:shd w:val="clear" w:color="auto" w:fill="514E4E" w:themeFill="accent3" w:themeFillShade="BF"/>
          </w:tcPr>
          <w:p w14:paraId="1AB8907E" w14:textId="77777777" w:rsidR="008A3355" w:rsidRPr="00362FE5" w:rsidRDefault="008A3355">
            <w:pPr>
              <w:pStyle w:val="Table-small"/>
              <w:rPr>
                <w:rFonts w:cstheme="minorHAnsi"/>
                <w:color w:val="FF0000"/>
              </w:rPr>
            </w:pPr>
            <w:r w:rsidRPr="001607D4">
              <w:rPr>
                <w:rFonts w:cstheme="minorHAnsi"/>
                <w:color w:val="FFFFFF" w:themeColor="background1"/>
                <w:sz w:val="22"/>
                <w:szCs w:val="18"/>
              </w:rPr>
              <w:t>Test Configuration</w:t>
            </w:r>
          </w:p>
        </w:tc>
      </w:tr>
      <w:tr w:rsidR="008A3355" w:rsidRPr="00D378DA" w14:paraId="6F680F50"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7"/>
            <w:shd w:val="clear" w:color="auto" w:fill="FFFFFF" w:themeFill="background1"/>
          </w:tcPr>
          <w:p w14:paraId="240F060E" w14:textId="37C6860F" w:rsidR="008A3355" w:rsidRPr="00A1698F" w:rsidRDefault="003E409F" w:rsidP="00CE2851">
            <w:pPr>
              <w:pStyle w:val="Table-small"/>
              <w:rPr>
                <w:rFonts w:cstheme="minorHAnsi"/>
                <w:b w:val="0"/>
                <w:bCs w:val="0"/>
              </w:rPr>
            </w:pPr>
            <w:r>
              <w:rPr>
                <w:rFonts w:cstheme="minorHAnsi"/>
                <w:b w:val="0"/>
                <w:bCs w:val="0"/>
              </w:rPr>
              <w:t>Function generator is connected with DUT instead of the frame grabber.</w:t>
            </w:r>
          </w:p>
        </w:tc>
      </w:tr>
      <w:tr w:rsidR="008A3355" w:rsidRPr="00D378DA" w14:paraId="26152BBA"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7"/>
            <w:shd w:val="clear" w:color="auto" w:fill="514E4E" w:themeFill="accent3" w:themeFillShade="BF"/>
          </w:tcPr>
          <w:p w14:paraId="0620742A" w14:textId="77777777" w:rsidR="008A3355" w:rsidRPr="00D378DA" w:rsidRDefault="008A3355">
            <w:pPr>
              <w:pStyle w:val="Table-small"/>
              <w:rPr>
                <w:rFonts w:cstheme="minorHAnsi"/>
                <w:color w:val="FFFFFF" w:themeColor="background1"/>
                <w:sz w:val="22"/>
                <w:szCs w:val="18"/>
              </w:rPr>
            </w:pPr>
            <w:r>
              <w:rPr>
                <w:rFonts w:cstheme="minorHAnsi"/>
                <w:color w:val="FFFFFF" w:themeColor="background1"/>
                <w:sz w:val="22"/>
                <w:szCs w:val="18"/>
              </w:rPr>
              <w:t xml:space="preserve">Test Equipment Requirements </w:t>
            </w:r>
          </w:p>
        </w:tc>
      </w:tr>
      <w:tr w:rsidR="008A3355" w:rsidRPr="00D378DA" w14:paraId="1473619B"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7"/>
            <w:shd w:val="clear" w:color="auto" w:fill="FFFFFF" w:themeFill="background1"/>
          </w:tcPr>
          <w:p w14:paraId="1E57415D" w14:textId="24CBAFC5" w:rsidR="008A3355" w:rsidRPr="00CE2851" w:rsidRDefault="00CE2851" w:rsidP="00CE2851">
            <w:pPr>
              <w:spacing w:before="20" w:after="20"/>
              <w:rPr>
                <w:b w:val="0"/>
                <w:bCs w:val="0"/>
              </w:rPr>
            </w:pPr>
            <w:r w:rsidRPr="00BE6C7F">
              <w:rPr>
                <w:sz w:val="20"/>
                <w:szCs w:val="14"/>
              </w:rPr>
              <w:t>See T0020</w:t>
            </w:r>
          </w:p>
        </w:tc>
      </w:tr>
      <w:tr w:rsidR="008A3355" w:rsidRPr="00D378DA" w14:paraId="6C2689D2"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7"/>
            <w:shd w:val="clear" w:color="auto" w:fill="514E4E" w:themeFill="accent3" w:themeFillShade="BF"/>
          </w:tcPr>
          <w:p w14:paraId="29744277" w14:textId="77777777" w:rsidR="008A3355" w:rsidRPr="0047278F" w:rsidRDefault="008A3355">
            <w:pPr>
              <w:spacing w:before="20" w:after="20"/>
              <w:rPr>
                <w:sz w:val="20"/>
                <w:szCs w:val="14"/>
              </w:rPr>
            </w:pPr>
            <w:r w:rsidRPr="00A452BD">
              <w:rPr>
                <w:rFonts w:cstheme="minorHAnsi"/>
                <w:color w:val="FFFFFF" w:themeColor="background1"/>
                <w:szCs w:val="18"/>
              </w:rPr>
              <w:t>Test Conditions</w:t>
            </w:r>
          </w:p>
        </w:tc>
      </w:tr>
      <w:tr w:rsidR="008A3355" w:rsidRPr="00D378DA" w14:paraId="28BD19AD"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7"/>
            <w:shd w:val="clear" w:color="auto" w:fill="FFFFFF" w:themeFill="background1"/>
          </w:tcPr>
          <w:p w14:paraId="1D823F24" w14:textId="5611B574" w:rsidR="008A3355" w:rsidRPr="003C2624" w:rsidRDefault="00145181" w:rsidP="00D13F5E">
            <w:pPr>
              <w:spacing w:before="20" w:after="20"/>
              <w:rPr>
                <w:sz w:val="20"/>
                <w:szCs w:val="14"/>
              </w:rPr>
            </w:pPr>
            <w:r w:rsidRPr="00145181">
              <w:rPr>
                <w:b w:val="0"/>
                <w:bCs w:val="0"/>
                <w:sz w:val="20"/>
                <w:szCs w:val="14"/>
              </w:rPr>
              <w:t>No deviations from chapter 2 applies to this test.</w:t>
            </w:r>
          </w:p>
        </w:tc>
      </w:tr>
      <w:tr w:rsidR="008A3355" w:rsidRPr="00D378DA" w14:paraId="77722D69"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7"/>
            <w:shd w:val="clear" w:color="auto" w:fill="514E4E" w:themeFill="accent3" w:themeFillShade="BF"/>
          </w:tcPr>
          <w:p w14:paraId="798ED444" w14:textId="77777777" w:rsidR="008A3355" w:rsidRPr="00920ABA" w:rsidRDefault="008A3355">
            <w:pPr>
              <w:spacing w:before="20" w:after="20"/>
              <w:rPr>
                <w:color w:val="FF0000"/>
                <w:sz w:val="20"/>
                <w:szCs w:val="14"/>
              </w:rPr>
            </w:pPr>
            <w:r w:rsidRPr="003D1F8A">
              <w:rPr>
                <w:rFonts w:cstheme="minorHAnsi"/>
                <w:color w:val="FFFFFF" w:themeColor="background1"/>
                <w:szCs w:val="18"/>
              </w:rPr>
              <w:t>Environmental conditions</w:t>
            </w:r>
            <w:r w:rsidRPr="003D1F8A">
              <w:rPr>
                <w:color w:val="FFFFFF" w:themeColor="background1"/>
                <w:sz w:val="20"/>
                <w:szCs w:val="14"/>
              </w:rPr>
              <w:t xml:space="preserve"> </w:t>
            </w:r>
          </w:p>
        </w:tc>
      </w:tr>
      <w:tr w:rsidR="008A3355" w:rsidRPr="00D378DA" w14:paraId="5D28E1E8"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7"/>
            <w:shd w:val="clear" w:color="auto" w:fill="FFFFFF" w:themeFill="background1"/>
          </w:tcPr>
          <w:p w14:paraId="724506F5" w14:textId="006B1257" w:rsidR="008A3355" w:rsidRPr="00DC13A1" w:rsidRDefault="00D77E21" w:rsidP="00D77E21">
            <w:pPr>
              <w:spacing w:before="20" w:after="20"/>
              <w:rPr>
                <w:b w:val="0"/>
                <w:bCs w:val="0"/>
                <w:sz w:val="20"/>
                <w:szCs w:val="14"/>
              </w:rPr>
            </w:pPr>
            <w:r w:rsidRPr="00D77E21">
              <w:rPr>
                <w:b w:val="0"/>
                <w:bCs w:val="0"/>
                <w:sz w:val="20"/>
                <w:szCs w:val="14"/>
              </w:rPr>
              <w:t>This test will be executed in an automated way and in a temperature controlled environment</w:t>
            </w:r>
          </w:p>
        </w:tc>
      </w:tr>
      <w:tr w:rsidR="008A3355" w:rsidRPr="00D378DA" w14:paraId="439C512B"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7"/>
            <w:shd w:val="clear" w:color="auto" w:fill="514E4E" w:themeFill="accent3" w:themeFillShade="BF"/>
          </w:tcPr>
          <w:p w14:paraId="046F79B2" w14:textId="77777777" w:rsidR="008A3355" w:rsidRPr="00D378DA" w:rsidRDefault="008A3355">
            <w:pPr>
              <w:pStyle w:val="Table-small"/>
              <w:rPr>
                <w:rFonts w:cstheme="minorHAnsi"/>
                <w:sz w:val="22"/>
                <w:szCs w:val="18"/>
              </w:rPr>
            </w:pPr>
            <w:r>
              <w:rPr>
                <w:rFonts w:cstheme="minorHAnsi"/>
                <w:color w:val="FFFFFF" w:themeColor="background1"/>
                <w:sz w:val="22"/>
                <w:szCs w:val="18"/>
              </w:rPr>
              <w:t>Test Procedure</w:t>
            </w:r>
          </w:p>
        </w:tc>
      </w:tr>
      <w:tr w:rsidR="00EC6D5C" w:rsidRPr="00D378DA" w14:paraId="48E95D71" w14:textId="77777777" w:rsidTr="00EC6D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C5C2C2" w:themeFill="accent3" w:themeFillTint="66"/>
          </w:tcPr>
          <w:p w14:paraId="5EE2BE9A" w14:textId="77777777" w:rsidR="008A3355" w:rsidRPr="00836085" w:rsidRDefault="008A3355">
            <w:pPr>
              <w:pStyle w:val="Table-small"/>
              <w:rPr>
                <w:rFonts w:cstheme="minorHAnsi"/>
                <w:sz w:val="22"/>
                <w:szCs w:val="18"/>
              </w:rPr>
            </w:pPr>
            <w:r w:rsidRPr="00836085">
              <w:rPr>
                <w:rFonts w:cstheme="minorHAnsi"/>
                <w:sz w:val="22"/>
                <w:szCs w:val="18"/>
              </w:rPr>
              <w:lastRenderedPageBreak/>
              <w:t>Step</w:t>
            </w:r>
          </w:p>
        </w:tc>
        <w:tc>
          <w:tcPr>
            <w:tcW w:w="5226" w:type="dxa"/>
            <w:gridSpan w:val="2"/>
            <w:shd w:val="clear" w:color="auto" w:fill="C5C2C2" w:themeFill="accent3" w:themeFillTint="66"/>
          </w:tcPr>
          <w:p w14:paraId="3BB70DEF" w14:textId="77777777" w:rsidR="008A3355" w:rsidRPr="00836085" w:rsidRDefault="008A3355">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Action</w:t>
            </w:r>
          </w:p>
        </w:tc>
        <w:tc>
          <w:tcPr>
            <w:tcW w:w="2246" w:type="dxa"/>
            <w:gridSpan w:val="2"/>
            <w:shd w:val="clear" w:color="auto" w:fill="C5C2C2" w:themeFill="accent3" w:themeFillTint="66"/>
          </w:tcPr>
          <w:p w14:paraId="789E6A8E" w14:textId="77777777" w:rsidR="008A3355" w:rsidRPr="00836085" w:rsidRDefault="008A3355">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Register parameter</w:t>
            </w:r>
          </w:p>
        </w:tc>
        <w:tc>
          <w:tcPr>
            <w:tcW w:w="1028" w:type="dxa"/>
            <w:gridSpan w:val="2"/>
            <w:shd w:val="clear" w:color="auto" w:fill="C5C2C2" w:themeFill="accent3" w:themeFillTint="66"/>
          </w:tcPr>
          <w:p w14:paraId="706AB687" w14:textId="77777777" w:rsidR="008A3355" w:rsidRPr="00836085" w:rsidRDefault="008A3355">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Value</w:t>
            </w:r>
          </w:p>
        </w:tc>
      </w:tr>
      <w:tr w:rsidR="00933FA1" w:rsidRPr="00D378DA" w14:paraId="3FBF5275"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3BB29064" w14:textId="709EDB90" w:rsidR="00CD2CC3" w:rsidRPr="00D378DA" w:rsidRDefault="00CD2CC3" w:rsidP="00BE6C7F">
            <w:pPr>
              <w:pStyle w:val="Table-small"/>
              <w:numPr>
                <w:ilvl w:val="0"/>
                <w:numId w:val="84"/>
              </w:numPr>
              <w:rPr>
                <w:rFonts w:cstheme="minorHAnsi"/>
                <w:b w:val="0"/>
                <w:bCs w:val="0"/>
                <w:szCs w:val="20"/>
              </w:rPr>
            </w:pPr>
            <w:r>
              <w:t> </w:t>
            </w:r>
          </w:p>
        </w:tc>
        <w:tc>
          <w:tcPr>
            <w:tcW w:w="5226" w:type="dxa"/>
            <w:gridSpan w:val="2"/>
            <w:shd w:val="clear" w:color="auto" w:fill="FFFFFF" w:themeFill="background1"/>
            <w:vAlign w:val="center"/>
          </w:tcPr>
          <w:p w14:paraId="4C5A2C16" w14:textId="2DBBC29F" w:rsidR="00CD2CC3" w:rsidRPr="00D378DA" w:rsidRDefault="00CD2CC3" w:rsidP="00CD2CC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Park state</w:t>
            </w:r>
          </w:p>
        </w:tc>
        <w:tc>
          <w:tcPr>
            <w:tcW w:w="2246" w:type="dxa"/>
            <w:gridSpan w:val="2"/>
            <w:shd w:val="clear" w:color="auto" w:fill="FFFFFF" w:themeFill="background1"/>
            <w:vAlign w:val="center"/>
          </w:tcPr>
          <w:p w14:paraId="3A5A2714" w14:textId="17261998" w:rsidR="00CD2CC3" w:rsidRPr="00D378DA" w:rsidRDefault="00CD2CC3" w:rsidP="00CD2CC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1028" w:type="dxa"/>
            <w:gridSpan w:val="2"/>
            <w:shd w:val="clear" w:color="auto" w:fill="FFFFFF" w:themeFill="background1"/>
            <w:vAlign w:val="center"/>
          </w:tcPr>
          <w:p w14:paraId="2F99F100" w14:textId="2BB088CD" w:rsidR="00CD2CC3" w:rsidRPr="00D378DA" w:rsidRDefault="00CD2CC3" w:rsidP="00CD2CC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933FA1" w:rsidRPr="00D378DA" w14:paraId="018EF793"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29CB3AF5" w14:textId="2E7CFD3C" w:rsidR="00CD2CC3" w:rsidRPr="00D378DA" w:rsidRDefault="00CD2CC3" w:rsidP="00BE6C7F">
            <w:pPr>
              <w:pStyle w:val="Table-small"/>
              <w:numPr>
                <w:ilvl w:val="0"/>
                <w:numId w:val="84"/>
              </w:numPr>
              <w:rPr>
                <w:rFonts w:cstheme="minorHAnsi"/>
                <w:b w:val="0"/>
                <w:bCs w:val="0"/>
                <w:szCs w:val="20"/>
              </w:rPr>
            </w:pPr>
            <w:r>
              <w:t> </w:t>
            </w:r>
          </w:p>
        </w:tc>
        <w:tc>
          <w:tcPr>
            <w:tcW w:w="5226" w:type="dxa"/>
            <w:gridSpan w:val="2"/>
            <w:shd w:val="clear" w:color="auto" w:fill="FFFFFF" w:themeFill="background1"/>
            <w:vAlign w:val="center"/>
          </w:tcPr>
          <w:p w14:paraId="74A1846B" w14:textId="392C476C" w:rsidR="00CD2CC3" w:rsidRDefault="00CD2CC3" w:rsidP="00CD2CC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Connect function generator to DUT trx</w:t>
            </w:r>
          </w:p>
        </w:tc>
        <w:tc>
          <w:tcPr>
            <w:tcW w:w="2246" w:type="dxa"/>
            <w:gridSpan w:val="2"/>
            <w:shd w:val="clear" w:color="auto" w:fill="FFFFFF" w:themeFill="background1"/>
            <w:vAlign w:val="center"/>
          </w:tcPr>
          <w:p w14:paraId="7361FEA5" w14:textId="72BCD711" w:rsidR="00CD2CC3" w:rsidRPr="00D378DA" w:rsidRDefault="00CD2CC3" w:rsidP="00CD2CC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1028" w:type="dxa"/>
            <w:gridSpan w:val="2"/>
            <w:shd w:val="clear" w:color="auto" w:fill="FFFFFF" w:themeFill="background1"/>
            <w:vAlign w:val="center"/>
          </w:tcPr>
          <w:p w14:paraId="1172F0DD" w14:textId="5193A967" w:rsidR="00CD2CC3" w:rsidRPr="00D378DA" w:rsidRDefault="00CD2CC3" w:rsidP="00CD2CC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933FA1" w:rsidRPr="00D378DA" w14:paraId="7B578886"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64BC7919" w14:textId="28D6A292" w:rsidR="00CD2CC3" w:rsidRPr="00D378DA" w:rsidRDefault="00CD2CC3" w:rsidP="00BE6C7F">
            <w:pPr>
              <w:pStyle w:val="Table-small"/>
              <w:numPr>
                <w:ilvl w:val="0"/>
                <w:numId w:val="84"/>
              </w:numPr>
              <w:rPr>
                <w:rFonts w:cstheme="minorHAnsi"/>
                <w:b w:val="0"/>
                <w:bCs w:val="0"/>
                <w:szCs w:val="20"/>
              </w:rPr>
            </w:pPr>
            <w:r>
              <w:t> </w:t>
            </w:r>
          </w:p>
        </w:tc>
        <w:tc>
          <w:tcPr>
            <w:tcW w:w="5226" w:type="dxa"/>
            <w:gridSpan w:val="2"/>
            <w:shd w:val="clear" w:color="auto" w:fill="FFFFFF" w:themeFill="background1"/>
            <w:vAlign w:val="center"/>
          </w:tcPr>
          <w:p w14:paraId="2D7EA4DA" w14:textId="7F5F91BF" w:rsidR="00CD2CC3" w:rsidRDefault="00CD2CC3" w:rsidP="00CD2CC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Start of hybrid gain loop</w:t>
            </w:r>
          </w:p>
        </w:tc>
        <w:tc>
          <w:tcPr>
            <w:tcW w:w="2246" w:type="dxa"/>
            <w:gridSpan w:val="2"/>
            <w:shd w:val="clear" w:color="auto" w:fill="FFFFFF" w:themeFill="background1"/>
            <w:vAlign w:val="center"/>
          </w:tcPr>
          <w:p w14:paraId="6E870C4B" w14:textId="66F1E304" w:rsidR="00CD2CC3" w:rsidRPr="00D378DA" w:rsidRDefault="00CD2CC3" w:rsidP="00CD2CC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1028" w:type="dxa"/>
            <w:gridSpan w:val="2"/>
            <w:shd w:val="clear" w:color="auto" w:fill="FFFFFF" w:themeFill="background1"/>
            <w:vAlign w:val="center"/>
          </w:tcPr>
          <w:p w14:paraId="4DEF95ED" w14:textId="36049499" w:rsidR="00CD2CC3" w:rsidRPr="00D378DA" w:rsidRDefault="00CD2CC3" w:rsidP="00CD2CC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933FA1" w:rsidRPr="00D378DA" w14:paraId="3F6ECD9F"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681D7E4E" w14:textId="26AB3600" w:rsidR="00CD2CC3" w:rsidRPr="00B90446" w:rsidRDefault="00280597" w:rsidP="00BE6C7F">
            <w:pPr>
              <w:pStyle w:val="Table-small"/>
              <w:rPr>
                <w:rFonts w:cstheme="minorHAnsi"/>
                <w:b w:val="0"/>
                <w:bCs w:val="0"/>
                <w:szCs w:val="20"/>
              </w:rPr>
            </w:pPr>
            <w:r w:rsidRPr="00B90446">
              <w:t>3.1</w:t>
            </w:r>
          </w:p>
        </w:tc>
        <w:tc>
          <w:tcPr>
            <w:tcW w:w="5226" w:type="dxa"/>
            <w:gridSpan w:val="2"/>
            <w:shd w:val="clear" w:color="auto" w:fill="FFFFFF" w:themeFill="background1"/>
            <w:vAlign w:val="center"/>
          </w:tcPr>
          <w:p w14:paraId="4E835977" w14:textId="1CCE00BE" w:rsidR="00CD2CC3" w:rsidRDefault="00CD2CC3" w:rsidP="00CD2CC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Configure the first (next) trim setting</w:t>
            </w:r>
          </w:p>
        </w:tc>
        <w:tc>
          <w:tcPr>
            <w:tcW w:w="2246" w:type="dxa"/>
            <w:gridSpan w:val="2"/>
            <w:shd w:val="clear" w:color="auto" w:fill="FFFFFF" w:themeFill="background1"/>
            <w:vAlign w:val="center"/>
          </w:tcPr>
          <w:p w14:paraId="200C0FFC" w14:textId="25FF2D1A" w:rsidR="00CD2CC3" w:rsidRPr="00D378DA" w:rsidRDefault="00CD2CC3" w:rsidP="00CD2CC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Analog_trim_hyb_gain</w:t>
            </w:r>
          </w:p>
        </w:tc>
        <w:tc>
          <w:tcPr>
            <w:tcW w:w="1028" w:type="dxa"/>
            <w:gridSpan w:val="2"/>
            <w:shd w:val="clear" w:color="auto" w:fill="FFFFFF" w:themeFill="background1"/>
            <w:vAlign w:val="center"/>
          </w:tcPr>
          <w:p w14:paraId="09CE03A7" w14:textId="4971FB23" w:rsidR="00CD2CC3" w:rsidRPr="00D378DA" w:rsidRDefault="00CD2CC3" w:rsidP="00CD2CC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0..7</w:t>
            </w:r>
          </w:p>
        </w:tc>
      </w:tr>
      <w:tr w:rsidR="00933FA1" w:rsidRPr="00D378DA" w14:paraId="39ED5787"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18D33032" w14:textId="7F7B62C1" w:rsidR="00CD2CC3" w:rsidRPr="00B90446" w:rsidRDefault="00280597" w:rsidP="00BE6C7F">
            <w:pPr>
              <w:pStyle w:val="Table-small"/>
              <w:rPr>
                <w:rFonts w:cstheme="minorHAnsi"/>
                <w:b w:val="0"/>
                <w:bCs w:val="0"/>
                <w:szCs w:val="20"/>
              </w:rPr>
            </w:pPr>
            <w:r w:rsidRPr="00B90446">
              <w:t>3.2</w:t>
            </w:r>
            <w:r w:rsidR="00CD2CC3" w:rsidRPr="00B90446">
              <w:t> </w:t>
            </w:r>
          </w:p>
        </w:tc>
        <w:tc>
          <w:tcPr>
            <w:tcW w:w="5226" w:type="dxa"/>
            <w:gridSpan w:val="2"/>
            <w:shd w:val="clear" w:color="auto" w:fill="FFFFFF" w:themeFill="background1"/>
            <w:vAlign w:val="center"/>
          </w:tcPr>
          <w:p w14:paraId="78ECA30F" w14:textId="5595DE26" w:rsidR="00CD2CC3" w:rsidRDefault="00CD2CC3" w:rsidP="00CD2CC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Perform the sequence from T0019</w:t>
            </w:r>
          </w:p>
        </w:tc>
        <w:tc>
          <w:tcPr>
            <w:tcW w:w="2246" w:type="dxa"/>
            <w:gridSpan w:val="2"/>
            <w:shd w:val="clear" w:color="auto" w:fill="FFFFFF" w:themeFill="background1"/>
            <w:vAlign w:val="center"/>
          </w:tcPr>
          <w:p w14:paraId="29387FCB" w14:textId="71783EC1" w:rsidR="00CD2CC3" w:rsidRPr="00D378DA" w:rsidRDefault="00CD2CC3" w:rsidP="00CD2CC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1028" w:type="dxa"/>
            <w:gridSpan w:val="2"/>
            <w:shd w:val="clear" w:color="auto" w:fill="FFFFFF" w:themeFill="background1"/>
            <w:vAlign w:val="center"/>
          </w:tcPr>
          <w:p w14:paraId="778B66A2" w14:textId="2D0C61FC" w:rsidR="00CD2CC3" w:rsidRPr="00D378DA" w:rsidRDefault="00CD2CC3" w:rsidP="00CD2CC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933FA1" w:rsidRPr="00D378DA" w14:paraId="7B3F7ABF"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6143A77D" w14:textId="66CF2C36" w:rsidR="00CD2CC3" w:rsidRPr="00B90446" w:rsidRDefault="00280597" w:rsidP="00BE6C7F">
            <w:pPr>
              <w:pStyle w:val="Table-small"/>
              <w:rPr>
                <w:rFonts w:cstheme="minorHAnsi"/>
                <w:b w:val="0"/>
                <w:bCs w:val="0"/>
                <w:szCs w:val="20"/>
              </w:rPr>
            </w:pPr>
            <w:r w:rsidRPr="00B90446">
              <w:t>3.3</w:t>
            </w:r>
            <w:r w:rsidR="00CD2CC3" w:rsidRPr="00B90446">
              <w:t> </w:t>
            </w:r>
          </w:p>
        </w:tc>
        <w:tc>
          <w:tcPr>
            <w:tcW w:w="5226" w:type="dxa"/>
            <w:gridSpan w:val="2"/>
            <w:shd w:val="clear" w:color="auto" w:fill="FFFFFF" w:themeFill="background1"/>
            <w:vAlign w:val="center"/>
          </w:tcPr>
          <w:p w14:paraId="7B7D5141" w14:textId="11435FCB" w:rsidR="00CD2CC3" w:rsidRDefault="00F93AF7" w:rsidP="00CD2CC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G</w:t>
            </w:r>
            <w:r w:rsidR="00CD2CC3">
              <w:t xml:space="preserve">o to start </w:t>
            </w:r>
            <w:r w:rsidR="00280597">
              <w:t>3</w:t>
            </w:r>
            <w:r w:rsidR="00CD2CC3">
              <w:t xml:space="preserve"> in case more trim settings remain</w:t>
            </w:r>
          </w:p>
        </w:tc>
        <w:tc>
          <w:tcPr>
            <w:tcW w:w="2246" w:type="dxa"/>
            <w:gridSpan w:val="2"/>
            <w:shd w:val="clear" w:color="auto" w:fill="FFFFFF" w:themeFill="background1"/>
            <w:vAlign w:val="center"/>
          </w:tcPr>
          <w:p w14:paraId="11A32B91" w14:textId="52712396" w:rsidR="00CD2CC3" w:rsidRPr="00D378DA" w:rsidRDefault="00CD2CC3" w:rsidP="00CD2CC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c>
          <w:tcPr>
            <w:tcW w:w="1028" w:type="dxa"/>
            <w:gridSpan w:val="2"/>
            <w:shd w:val="clear" w:color="auto" w:fill="FFFFFF" w:themeFill="background1"/>
            <w:vAlign w:val="center"/>
          </w:tcPr>
          <w:p w14:paraId="3BCB2461" w14:textId="596F23C2" w:rsidR="00CD2CC3" w:rsidRPr="00D378DA" w:rsidRDefault="00CD2CC3" w:rsidP="00CD2CC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933FA1" w:rsidRPr="00D378DA" w14:paraId="5FE3A3BE"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1C02619F" w14:textId="6BEA0C06" w:rsidR="00CD2CC3" w:rsidRPr="00B90446" w:rsidRDefault="00280597" w:rsidP="00BE6C7F">
            <w:pPr>
              <w:pStyle w:val="Table-small"/>
              <w:rPr>
                <w:rFonts w:cstheme="minorHAnsi"/>
                <w:b w:val="0"/>
                <w:bCs w:val="0"/>
                <w:szCs w:val="20"/>
              </w:rPr>
            </w:pPr>
            <w:r w:rsidRPr="00B90446">
              <w:t>4</w:t>
            </w:r>
            <w:r w:rsidR="00CD2CC3" w:rsidRPr="00B90446">
              <w:t> </w:t>
            </w:r>
          </w:p>
        </w:tc>
        <w:tc>
          <w:tcPr>
            <w:tcW w:w="5226" w:type="dxa"/>
            <w:gridSpan w:val="2"/>
            <w:shd w:val="clear" w:color="auto" w:fill="FFFFFF" w:themeFill="background1"/>
            <w:vAlign w:val="center"/>
          </w:tcPr>
          <w:p w14:paraId="2267C849" w14:textId="14780BF9" w:rsidR="00CD2CC3" w:rsidRDefault="00CD2CC3" w:rsidP="00CD2CC3">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t>Disconnect function generator from DUT trx</w:t>
            </w:r>
          </w:p>
        </w:tc>
        <w:tc>
          <w:tcPr>
            <w:tcW w:w="2246" w:type="dxa"/>
            <w:gridSpan w:val="2"/>
            <w:shd w:val="clear" w:color="auto" w:fill="FFFFFF" w:themeFill="background1"/>
            <w:vAlign w:val="center"/>
          </w:tcPr>
          <w:p w14:paraId="027B62DA" w14:textId="77777777" w:rsidR="00CD2CC3" w:rsidRPr="00D378DA" w:rsidRDefault="00CD2CC3" w:rsidP="00CD2CC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028" w:type="dxa"/>
            <w:gridSpan w:val="2"/>
            <w:shd w:val="clear" w:color="auto" w:fill="FFFFFF" w:themeFill="background1"/>
            <w:vAlign w:val="center"/>
          </w:tcPr>
          <w:p w14:paraId="528BFFDD" w14:textId="77777777" w:rsidR="00CD2CC3" w:rsidRPr="00D378DA" w:rsidRDefault="00CD2CC3" w:rsidP="00CD2CC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CD2CC3" w:rsidRPr="00D378DA" w14:paraId="4CF9144B"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7"/>
            <w:shd w:val="clear" w:color="auto" w:fill="514E4E" w:themeFill="accent3" w:themeFillShade="BF"/>
            <w:vAlign w:val="center"/>
          </w:tcPr>
          <w:p w14:paraId="4D54E59A" w14:textId="1DB1E62A" w:rsidR="00CD2CC3" w:rsidRPr="00D378DA" w:rsidRDefault="00CD2CC3" w:rsidP="00CD2CC3">
            <w:pPr>
              <w:pStyle w:val="Table-small"/>
              <w:rPr>
                <w:rFonts w:cstheme="minorHAnsi"/>
                <w:szCs w:val="20"/>
              </w:rPr>
            </w:pPr>
            <w:r>
              <w:t> </w:t>
            </w:r>
          </w:p>
        </w:tc>
      </w:tr>
      <w:tr w:rsidR="008A3355" w:rsidRPr="00D378DA" w14:paraId="479D34FF"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7"/>
            <w:shd w:val="clear" w:color="auto" w:fill="FFFFFF" w:themeFill="background1"/>
          </w:tcPr>
          <w:p w14:paraId="0A8C68CD" w14:textId="77777777" w:rsidR="008A3355" w:rsidRPr="001E52D1" w:rsidRDefault="008A3355">
            <w:pPr>
              <w:pStyle w:val="Table-small"/>
              <w:rPr>
                <w:rFonts w:cstheme="minorHAnsi"/>
                <w:szCs w:val="20"/>
              </w:rPr>
            </w:pPr>
          </w:p>
        </w:tc>
      </w:tr>
      <w:tr w:rsidR="008A3355" w:rsidRPr="00D378DA" w14:paraId="28C38823"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7"/>
            <w:shd w:val="clear" w:color="auto" w:fill="514E4E" w:themeFill="accent3" w:themeFillShade="BF"/>
          </w:tcPr>
          <w:p w14:paraId="75070123" w14:textId="77777777" w:rsidR="008A3355" w:rsidRPr="00D378DA" w:rsidRDefault="008A3355">
            <w:pPr>
              <w:pStyle w:val="Table-small"/>
              <w:rPr>
                <w:rFonts w:cstheme="minorHAnsi"/>
                <w:b w:val="0"/>
                <w:bCs w:val="0"/>
                <w:szCs w:val="20"/>
              </w:rPr>
            </w:pPr>
            <w:r>
              <w:rPr>
                <w:rFonts w:cstheme="minorHAnsi"/>
                <w:color w:val="FFFFFF" w:themeColor="background1"/>
                <w:sz w:val="22"/>
                <w:szCs w:val="22"/>
              </w:rPr>
              <w:t xml:space="preserve">Test parameters and acceptance criteria </w:t>
            </w:r>
          </w:p>
        </w:tc>
      </w:tr>
      <w:tr w:rsidR="0049024A" w:rsidRPr="00D378DA" w14:paraId="4E846060" w14:textId="77777777" w:rsidTr="00EC6D5C">
        <w:tc>
          <w:tcPr>
            <w:cnfStyle w:val="001000000000" w:firstRow="0" w:lastRow="0" w:firstColumn="1" w:lastColumn="0" w:oddVBand="0" w:evenVBand="0" w:oddHBand="0" w:evenHBand="0" w:firstRowFirstColumn="0" w:firstRowLastColumn="0" w:lastRowFirstColumn="0" w:lastRowLastColumn="0"/>
            <w:tcW w:w="1129" w:type="dxa"/>
            <w:shd w:val="clear" w:color="auto" w:fill="C5C2C2" w:themeFill="accent3" w:themeFillTint="66"/>
          </w:tcPr>
          <w:p w14:paraId="704A7A42" w14:textId="77777777" w:rsidR="008A3355" w:rsidRPr="00836085" w:rsidRDefault="008A3355">
            <w:pPr>
              <w:pStyle w:val="Table-small"/>
              <w:rPr>
                <w:rFonts w:cstheme="minorHAnsi"/>
                <w:szCs w:val="20"/>
              </w:rPr>
            </w:pPr>
            <w:r w:rsidRPr="00836085">
              <w:rPr>
                <w:rFonts w:cstheme="minorHAnsi"/>
                <w:sz w:val="22"/>
                <w:szCs w:val="22"/>
              </w:rPr>
              <w:t xml:space="preserve">ID </w:t>
            </w:r>
          </w:p>
        </w:tc>
        <w:tc>
          <w:tcPr>
            <w:tcW w:w="4365" w:type="dxa"/>
            <w:shd w:val="clear" w:color="auto" w:fill="C5C2C2" w:themeFill="accent3" w:themeFillTint="66"/>
          </w:tcPr>
          <w:p w14:paraId="7441241E" w14:textId="77777777" w:rsidR="008A3355" w:rsidRPr="00836085" w:rsidRDefault="008A3355">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Name</w:t>
            </w:r>
          </w:p>
        </w:tc>
        <w:tc>
          <w:tcPr>
            <w:tcW w:w="861" w:type="dxa"/>
            <w:shd w:val="clear" w:color="auto" w:fill="C5C2C2" w:themeFill="accent3" w:themeFillTint="66"/>
          </w:tcPr>
          <w:p w14:paraId="021393B4" w14:textId="77777777" w:rsidR="008A3355" w:rsidRPr="00836085" w:rsidRDefault="008A3355">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Unit</w:t>
            </w:r>
          </w:p>
        </w:tc>
        <w:tc>
          <w:tcPr>
            <w:tcW w:w="1662" w:type="dxa"/>
            <w:shd w:val="clear" w:color="auto" w:fill="C5C2C2" w:themeFill="accent3" w:themeFillTint="66"/>
          </w:tcPr>
          <w:p w14:paraId="44161D28" w14:textId="77777777" w:rsidR="008A3355" w:rsidRPr="00836085" w:rsidRDefault="008A3355">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LTL</w:t>
            </w:r>
          </w:p>
        </w:tc>
        <w:tc>
          <w:tcPr>
            <w:tcW w:w="609" w:type="dxa"/>
            <w:gridSpan w:val="2"/>
            <w:shd w:val="clear" w:color="auto" w:fill="C5C2C2" w:themeFill="accent3" w:themeFillTint="66"/>
          </w:tcPr>
          <w:p w14:paraId="1F696D4A" w14:textId="77777777" w:rsidR="008A3355" w:rsidRPr="00836085" w:rsidRDefault="008A3355">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Typ</w:t>
            </w:r>
          </w:p>
        </w:tc>
        <w:tc>
          <w:tcPr>
            <w:tcW w:w="1003" w:type="dxa"/>
            <w:shd w:val="clear" w:color="auto" w:fill="C5C2C2" w:themeFill="accent3" w:themeFillTint="66"/>
          </w:tcPr>
          <w:p w14:paraId="2A926DA0" w14:textId="77777777" w:rsidR="008A3355" w:rsidRPr="00836085" w:rsidRDefault="008A3355">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UTL</w:t>
            </w:r>
          </w:p>
        </w:tc>
      </w:tr>
      <w:tr w:rsidR="0049024A" w:rsidRPr="00D378DA" w14:paraId="2765F329" w14:textId="77777777" w:rsidTr="00EC6D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28D597DF" w14:textId="395C8C36" w:rsidR="004B7E94" w:rsidRDefault="003632F3" w:rsidP="004B7E94">
            <w:pPr>
              <w:pStyle w:val="Table-small"/>
            </w:pPr>
            <w:r>
              <w:t>M0157</w:t>
            </w:r>
          </w:p>
        </w:tc>
        <w:tc>
          <w:tcPr>
            <w:tcW w:w="4365" w:type="dxa"/>
            <w:shd w:val="clear" w:color="auto" w:fill="FFFFFF" w:themeFill="background1"/>
          </w:tcPr>
          <w:p w14:paraId="25300EC5" w14:textId="56933FF7" w:rsidR="004B7E94" w:rsidRDefault="004B7E94" w:rsidP="004B7E9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fr-BE"/>
              </w:rPr>
            </w:pPr>
            <w:r w:rsidRPr="00D869D1">
              <w:t>T0021_M0157_trim_hyb_gain_0_voltage</w:t>
            </w:r>
          </w:p>
        </w:tc>
        <w:tc>
          <w:tcPr>
            <w:tcW w:w="861" w:type="dxa"/>
            <w:shd w:val="clear" w:color="auto" w:fill="FFFFFF" w:themeFill="background1"/>
          </w:tcPr>
          <w:p w14:paraId="3FB35D5B" w14:textId="162170B3" w:rsidR="004B7E94" w:rsidRDefault="00B90446" w:rsidP="004B7E9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V</w:t>
            </w:r>
          </w:p>
        </w:tc>
        <w:tc>
          <w:tcPr>
            <w:tcW w:w="1662" w:type="dxa"/>
            <w:shd w:val="clear" w:color="auto" w:fill="FFFFFF" w:themeFill="background1"/>
          </w:tcPr>
          <w:p w14:paraId="5F1131F7" w14:textId="77777777" w:rsidR="004B7E94" w:rsidRPr="009C5E6B" w:rsidRDefault="004B7E94" w:rsidP="004B7E9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609" w:type="dxa"/>
            <w:gridSpan w:val="2"/>
            <w:shd w:val="clear" w:color="auto" w:fill="FFFFFF" w:themeFill="background1"/>
          </w:tcPr>
          <w:p w14:paraId="31B6BCA1" w14:textId="77777777" w:rsidR="004B7E94" w:rsidRPr="009C5E6B" w:rsidRDefault="004B7E94" w:rsidP="004B7E9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003" w:type="dxa"/>
            <w:shd w:val="clear" w:color="auto" w:fill="FFFFFF" w:themeFill="background1"/>
          </w:tcPr>
          <w:p w14:paraId="4A6F358B" w14:textId="7A8C73C7" w:rsidR="004B7E94" w:rsidRPr="009C5E6B" w:rsidRDefault="004B7E94" w:rsidP="004B7E9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49024A" w:rsidRPr="00D378DA" w14:paraId="206F3C97" w14:textId="77777777" w:rsidTr="00EC6D5C">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627C8EB4" w14:textId="4E72B7D0" w:rsidR="004B7E94" w:rsidRDefault="003632F3" w:rsidP="004B7E94">
            <w:pPr>
              <w:pStyle w:val="Table-small"/>
            </w:pPr>
            <w:r>
              <w:t>M0158</w:t>
            </w:r>
          </w:p>
        </w:tc>
        <w:tc>
          <w:tcPr>
            <w:tcW w:w="4365" w:type="dxa"/>
            <w:shd w:val="clear" w:color="auto" w:fill="FFFFFF" w:themeFill="background1"/>
          </w:tcPr>
          <w:p w14:paraId="5F7B7EE2" w14:textId="794285F0" w:rsidR="004B7E94" w:rsidRDefault="004B7E94" w:rsidP="004B7E9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fr-BE"/>
              </w:rPr>
            </w:pPr>
            <w:r w:rsidRPr="00D869D1">
              <w:t>T0021_M0158_trim_hyb_gain_1_voltage</w:t>
            </w:r>
          </w:p>
        </w:tc>
        <w:tc>
          <w:tcPr>
            <w:tcW w:w="861" w:type="dxa"/>
            <w:shd w:val="clear" w:color="auto" w:fill="FFFFFF" w:themeFill="background1"/>
          </w:tcPr>
          <w:p w14:paraId="1FBF88BC" w14:textId="081930B7" w:rsidR="004B7E94" w:rsidRDefault="00EC6D5C" w:rsidP="004B7E9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V</w:t>
            </w:r>
          </w:p>
        </w:tc>
        <w:tc>
          <w:tcPr>
            <w:tcW w:w="1662" w:type="dxa"/>
            <w:shd w:val="clear" w:color="auto" w:fill="FFFFFF" w:themeFill="background1"/>
          </w:tcPr>
          <w:p w14:paraId="11ED459A" w14:textId="77777777" w:rsidR="004B7E94" w:rsidRPr="009C5E6B" w:rsidRDefault="004B7E94" w:rsidP="004B7E9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609" w:type="dxa"/>
            <w:gridSpan w:val="2"/>
            <w:shd w:val="clear" w:color="auto" w:fill="FFFFFF" w:themeFill="background1"/>
          </w:tcPr>
          <w:p w14:paraId="5693EC5A" w14:textId="496E9EF1" w:rsidR="004B7E94" w:rsidRPr="009C5E6B" w:rsidRDefault="004B7E94" w:rsidP="004B7E9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003" w:type="dxa"/>
            <w:shd w:val="clear" w:color="auto" w:fill="FFFFFF" w:themeFill="background1"/>
          </w:tcPr>
          <w:p w14:paraId="03DF1682" w14:textId="77777777" w:rsidR="004B7E94" w:rsidRPr="009C5E6B" w:rsidRDefault="004B7E94" w:rsidP="004B7E9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6E3747" w:rsidRPr="00D378DA" w14:paraId="576F53A1" w14:textId="77777777" w:rsidTr="00EC6D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0EBD7B91" w14:textId="6D0BD7D5" w:rsidR="004B7E94" w:rsidRDefault="003632F3" w:rsidP="004B7E94">
            <w:pPr>
              <w:pStyle w:val="Table-small"/>
            </w:pPr>
            <w:r>
              <w:t>M0159</w:t>
            </w:r>
          </w:p>
        </w:tc>
        <w:tc>
          <w:tcPr>
            <w:tcW w:w="4365" w:type="dxa"/>
            <w:shd w:val="clear" w:color="auto" w:fill="FFFFFF" w:themeFill="background1"/>
          </w:tcPr>
          <w:p w14:paraId="163A1E21" w14:textId="277303A2" w:rsidR="004B7E94" w:rsidRDefault="004B7E94" w:rsidP="004B7E9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D869D1">
              <w:t>T0021_M0159_trim_hyb_gain_2_voltage</w:t>
            </w:r>
          </w:p>
        </w:tc>
        <w:tc>
          <w:tcPr>
            <w:tcW w:w="861" w:type="dxa"/>
            <w:shd w:val="clear" w:color="auto" w:fill="FFFFFF" w:themeFill="background1"/>
          </w:tcPr>
          <w:p w14:paraId="4EA29128" w14:textId="6499A3DE" w:rsidR="004B7E94" w:rsidRDefault="00EC6D5C" w:rsidP="004B7E9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V</w:t>
            </w:r>
          </w:p>
        </w:tc>
        <w:tc>
          <w:tcPr>
            <w:tcW w:w="1662" w:type="dxa"/>
            <w:shd w:val="clear" w:color="auto" w:fill="FFFFFF" w:themeFill="background1"/>
          </w:tcPr>
          <w:p w14:paraId="4DA79C13" w14:textId="77777777" w:rsidR="004B7E94" w:rsidRPr="009C5E6B" w:rsidRDefault="004B7E94" w:rsidP="004B7E9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609" w:type="dxa"/>
            <w:gridSpan w:val="2"/>
            <w:shd w:val="clear" w:color="auto" w:fill="FFFFFF" w:themeFill="background1"/>
          </w:tcPr>
          <w:p w14:paraId="321B5800" w14:textId="77777777" w:rsidR="004B7E94" w:rsidDel="00021985" w:rsidRDefault="004B7E94" w:rsidP="004B7E9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003" w:type="dxa"/>
            <w:shd w:val="clear" w:color="auto" w:fill="FFFFFF" w:themeFill="background1"/>
          </w:tcPr>
          <w:p w14:paraId="5E0BBC55" w14:textId="77777777" w:rsidR="004B7E94" w:rsidRPr="009C5E6B" w:rsidRDefault="004B7E94" w:rsidP="004B7E9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6E3747" w:rsidRPr="00D378DA" w14:paraId="285E377B" w14:textId="77777777" w:rsidTr="00EC6D5C">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0ACD76AB" w14:textId="5A680B58" w:rsidR="004B7E94" w:rsidRDefault="003632F3" w:rsidP="004B7E94">
            <w:pPr>
              <w:pStyle w:val="Table-small"/>
            </w:pPr>
            <w:r>
              <w:t>M0160</w:t>
            </w:r>
          </w:p>
        </w:tc>
        <w:tc>
          <w:tcPr>
            <w:tcW w:w="4365" w:type="dxa"/>
            <w:shd w:val="clear" w:color="auto" w:fill="FFFFFF" w:themeFill="background1"/>
          </w:tcPr>
          <w:p w14:paraId="074E3F63" w14:textId="025F16F3" w:rsidR="004B7E94" w:rsidRDefault="004B7E94" w:rsidP="004B7E9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D869D1">
              <w:t>T0021_M0160_trim_hyb_gain_3_voltage</w:t>
            </w:r>
          </w:p>
        </w:tc>
        <w:tc>
          <w:tcPr>
            <w:tcW w:w="861" w:type="dxa"/>
            <w:shd w:val="clear" w:color="auto" w:fill="FFFFFF" w:themeFill="background1"/>
          </w:tcPr>
          <w:p w14:paraId="5FE27475" w14:textId="018415D9" w:rsidR="004B7E94" w:rsidRDefault="00EC6D5C" w:rsidP="004B7E9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V</w:t>
            </w:r>
          </w:p>
        </w:tc>
        <w:tc>
          <w:tcPr>
            <w:tcW w:w="1662" w:type="dxa"/>
            <w:shd w:val="clear" w:color="auto" w:fill="FFFFFF" w:themeFill="background1"/>
          </w:tcPr>
          <w:p w14:paraId="0D9A8EE3" w14:textId="77777777" w:rsidR="004B7E94" w:rsidRPr="009C5E6B" w:rsidRDefault="004B7E94" w:rsidP="004B7E9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609" w:type="dxa"/>
            <w:gridSpan w:val="2"/>
            <w:shd w:val="clear" w:color="auto" w:fill="FFFFFF" w:themeFill="background1"/>
          </w:tcPr>
          <w:p w14:paraId="7D6860E5" w14:textId="77777777" w:rsidR="004B7E94" w:rsidDel="00021985" w:rsidRDefault="004B7E94" w:rsidP="004B7E9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003" w:type="dxa"/>
            <w:shd w:val="clear" w:color="auto" w:fill="FFFFFF" w:themeFill="background1"/>
          </w:tcPr>
          <w:p w14:paraId="285A2781" w14:textId="77777777" w:rsidR="004B7E94" w:rsidRPr="009C5E6B" w:rsidRDefault="004B7E94" w:rsidP="004B7E9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6E3747" w:rsidRPr="00D378DA" w14:paraId="6ABDB42B" w14:textId="77777777" w:rsidTr="00EC6D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673C9545" w14:textId="6ECC153D" w:rsidR="004B7E94" w:rsidRDefault="003632F3" w:rsidP="004B7E94">
            <w:pPr>
              <w:pStyle w:val="Table-small"/>
            </w:pPr>
            <w:r>
              <w:t>M0161</w:t>
            </w:r>
          </w:p>
        </w:tc>
        <w:tc>
          <w:tcPr>
            <w:tcW w:w="4365" w:type="dxa"/>
            <w:shd w:val="clear" w:color="auto" w:fill="FFFFFF" w:themeFill="background1"/>
          </w:tcPr>
          <w:p w14:paraId="1A37702E" w14:textId="15002B7E" w:rsidR="004B7E94" w:rsidRDefault="004B7E94" w:rsidP="004B7E9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D869D1">
              <w:t>T0021_M0161_trim_hyb_gain_4_voltage</w:t>
            </w:r>
          </w:p>
        </w:tc>
        <w:tc>
          <w:tcPr>
            <w:tcW w:w="861" w:type="dxa"/>
            <w:shd w:val="clear" w:color="auto" w:fill="FFFFFF" w:themeFill="background1"/>
          </w:tcPr>
          <w:p w14:paraId="5BD74EB4" w14:textId="17F59CB7" w:rsidR="004B7E94" w:rsidRDefault="00EC6D5C" w:rsidP="004B7E9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V</w:t>
            </w:r>
          </w:p>
        </w:tc>
        <w:tc>
          <w:tcPr>
            <w:tcW w:w="1662" w:type="dxa"/>
            <w:shd w:val="clear" w:color="auto" w:fill="FFFFFF" w:themeFill="background1"/>
          </w:tcPr>
          <w:p w14:paraId="6DF33FDB" w14:textId="77777777" w:rsidR="004B7E94" w:rsidRPr="009C5E6B" w:rsidRDefault="004B7E94" w:rsidP="004B7E9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609" w:type="dxa"/>
            <w:gridSpan w:val="2"/>
            <w:shd w:val="clear" w:color="auto" w:fill="FFFFFF" w:themeFill="background1"/>
          </w:tcPr>
          <w:p w14:paraId="27E5A70D" w14:textId="77777777" w:rsidR="004B7E94" w:rsidDel="00021985" w:rsidRDefault="004B7E94" w:rsidP="004B7E9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003" w:type="dxa"/>
            <w:shd w:val="clear" w:color="auto" w:fill="FFFFFF" w:themeFill="background1"/>
          </w:tcPr>
          <w:p w14:paraId="3046662E" w14:textId="77777777" w:rsidR="004B7E94" w:rsidRPr="009C5E6B" w:rsidRDefault="004B7E94" w:rsidP="004B7E9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6E3747" w:rsidRPr="00D378DA" w14:paraId="33C7718A" w14:textId="77777777" w:rsidTr="00EC6D5C">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440180B5" w14:textId="6B8F5DE7" w:rsidR="004B7E94" w:rsidRDefault="003632F3" w:rsidP="004B7E94">
            <w:pPr>
              <w:pStyle w:val="Table-small"/>
            </w:pPr>
            <w:r>
              <w:t>M0162</w:t>
            </w:r>
          </w:p>
        </w:tc>
        <w:tc>
          <w:tcPr>
            <w:tcW w:w="4365" w:type="dxa"/>
            <w:shd w:val="clear" w:color="auto" w:fill="FFFFFF" w:themeFill="background1"/>
          </w:tcPr>
          <w:p w14:paraId="08B38BCE" w14:textId="429131A1" w:rsidR="004B7E94" w:rsidRDefault="004B7E94" w:rsidP="004B7E9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D869D1">
              <w:t>T0021_M0162_trim_hyb_gain_5_voltage</w:t>
            </w:r>
          </w:p>
        </w:tc>
        <w:tc>
          <w:tcPr>
            <w:tcW w:w="861" w:type="dxa"/>
            <w:shd w:val="clear" w:color="auto" w:fill="FFFFFF" w:themeFill="background1"/>
          </w:tcPr>
          <w:p w14:paraId="6B070E76" w14:textId="7041728C" w:rsidR="004B7E94" w:rsidRDefault="00EC6D5C" w:rsidP="004B7E9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V</w:t>
            </w:r>
          </w:p>
        </w:tc>
        <w:tc>
          <w:tcPr>
            <w:tcW w:w="1662" w:type="dxa"/>
            <w:shd w:val="clear" w:color="auto" w:fill="FFFFFF" w:themeFill="background1"/>
          </w:tcPr>
          <w:p w14:paraId="08C2C0A7" w14:textId="77777777" w:rsidR="004B7E94" w:rsidRPr="009C5E6B" w:rsidRDefault="004B7E94" w:rsidP="004B7E9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609" w:type="dxa"/>
            <w:gridSpan w:val="2"/>
            <w:shd w:val="clear" w:color="auto" w:fill="FFFFFF" w:themeFill="background1"/>
          </w:tcPr>
          <w:p w14:paraId="32657CD8" w14:textId="77777777" w:rsidR="004B7E94" w:rsidDel="00021985" w:rsidRDefault="004B7E94" w:rsidP="004B7E9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003" w:type="dxa"/>
            <w:shd w:val="clear" w:color="auto" w:fill="FFFFFF" w:themeFill="background1"/>
          </w:tcPr>
          <w:p w14:paraId="7A732A74" w14:textId="77777777" w:rsidR="004B7E94" w:rsidRPr="009C5E6B" w:rsidRDefault="004B7E94" w:rsidP="004B7E9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6E3747" w:rsidRPr="00D378DA" w14:paraId="4DE7C961" w14:textId="77777777" w:rsidTr="00EC6D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344A40FE" w14:textId="359F1F67" w:rsidR="004B7E94" w:rsidRDefault="003632F3" w:rsidP="004B7E94">
            <w:pPr>
              <w:pStyle w:val="Table-small"/>
            </w:pPr>
            <w:r>
              <w:t>M0163</w:t>
            </w:r>
          </w:p>
        </w:tc>
        <w:tc>
          <w:tcPr>
            <w:tcW w:w="4365" w:type="dxa"/>
            <w:shd w:val="clear" w:color="auto" w:fill="FFFFFF" w:themeFill="background1"/>
          </w:tcPr>
          <w:p w14:paraId="1FAC0ED7" w14:textId="5729C873" w:rsidR="004B7E94" w:rsidRDefault="004B7E94" w:rsidP="004B7E9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D869D1">
              <w:t>T0021_M0163_trim_hyb_gain_6_voltage</w:t>
            </w:r>
          </w:p>
        </w:tc>
        <w:tc>
          <w:tcPr>
            <w:tcW w:w="861" w:type="dxa"/>
            <w:shd w:val="clear" w:color="auto" w:fill="FFFFFF" w:themeFill="background1"/>
          </w:tcPr>
          <w:p w14:paraId="26C21B49" w14:textId="7DECA224" w:rsidR="004B7E94" w:rsidRDefault="00EC6D5C" w:rsidP="004B7E9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V</w:t>
            </w:r>
          </w:p>
        </w:tc>
        <w:tc>
          <w:tcPr>
            <w:tcW w:w="1662" w:type="dxa"/>
            <w:shd w:val="clear" w:color="auto" w:fill="FFFFFF" w:themeFill="background1"/>
          </w:tcPr>
          <w:p w14:paraId="7F9D7670" w14:textId="77777777" w:rsidR="004B7E94" w:rsidRPr="009C5E6B" w:rsidRDefault="004B7E94" w:rsidP="004B7E9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609" w:type="dxa"/>
            <w:gridSpan w:val="2"/>
            <w:shd w:val="clear" w:color="auto" w:fill="FFFFFF" w:themeFill="background1"/>
          </w:tcPr>
          <w:p w14:paraId="56D5AC5C" w14:textId="77777777" w:rsidR="004B7E94" w:rsidDel="00021985" w:rsidRDefault="004B7E94" w:rsidP="004B7E9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003" w:type="dxa"/>
            <w:shd w:val="clear" w:color="auto" w:fill="FFFFFF" w:themeFill="background1"/>
          </w:tcPr>
          <w:p w14:paraId="5E42210F" w14:textId="77777777" w:rsidR="004B7E94" w:rsidRPr="009C5E6B" w:rsidRDefault="004B7E94" w:rsidP="004B7E9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6E3747" w:rsidRPr="00D378DA" w14:paraId="6A9915EE" w14:textId="77777777" w:rsidTr="00EC6D5C">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669AA56F" w14:textId="1CEC7D93" w:rsidR="004B7E94" w:rsidRDefault="003632F3" w:rsidP="004B7E94">
            <w:pPr>
              <w:pStyle w:val="Table-small"/>
            </w:pPr>
            <w:r>
              <w:t>M0164</w:t>
            </w:r>
          </w:p>
        </w:tc>
        <w:tc>
          <w:tcPr>
            <w:tcW w:w="4365" w:type="dxa"/>
            <w:shd w:val="clear" w:color="auto" w:fill="FFFFFF" w:themeFill="background1"/>
          </w:tcPr>
          <w:p w14:paraId="55C98EA8" w14:textId="78FBD13F" w:rsidR="004B7E94" w:rsidRDefault="004B7E94" w:rsidP="004B7E9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D869D1">
              <w:t>T0021_M0164_trim_hyb_gain_7_voltage</w:t>
            </w:r>
          </w:p>
        </w:tc>
        <w:tc>
          <w:tcPr>
            <w:tcW w:w="861" w:type="dxa"/>
            <w:shd w:val="clear" w:color="auto" w:fill="FFFFFF" w:themeFill="background1"/>
          </w:tcPr>
          <w:p w14:paraId="30729C1F" w14:textId="2B783D3C" w:rsidR="004B7E94" w:rsidRDefault="00EC6D5C" w:rsidP="004B7E9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V</w:t>
            </w:r>
          </w:p>
        </w:tc>
        <w:tc>
          <w:tcPr>
            <w:tcW w:w="1662" w:type="dxa"/>
            <w:shd w:val="clear" w:color="auto" w:fill="FFFFFF" w:themeFill="background1"/>
          </w:tcPr>
          <w:p w14:paraId="37DC29FA" w14:textId="77777777" w:rsidR="004B7E94" w:rsidRPr="009C5E6B" w:rsidRDefault="004B7E94" w:rsidP="004B7E9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609" w:type="dxa"/>
            <w:gridSpan w:val="2"/>
            <w:shd w:val="clear" w:color="auto" w:fill="FFFFFF" w:themeFill="background1"/>
          </w:tcPr>
          <w:p w14:paraId="1443380F" w14:textId="77777777" w:rsidR="004B7E94" w:rsidDel="00021985" w:rsidRDefault="004B7E94" w:rsidP="004B7E9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003" w:type="dxa"/>
            <w:shd w:val="clear" w:color="auto" w:fill="FFFFFF" w:themeFill="background1"/>
          </w:tcPr>
          <w:p w14:paraId="71CA61ED" w14:textId="77777777" w:rsidR="004B7E94" w:rsidRPr="009C5E6B" w:rsidRDefault="004B7E94" w:rsidP="004B7E9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bl>
    <w:p w14:paraId="66EC4378" w14:textId="6B5281C7" w:rsidR="000449A6" w:rsidRPr="00CA22AD" w:rsidRDefault="000449A6" w:rsidP="002802FE">
      <w:pPr>
        <w:pStyle w:val="Heading2"/>
        <w:rPr>
          <w:lang w:eastAsia="en-US"/>
        </w:rPr>
      </w:pPr>
      <w:bookmarkStart w:id="368" w:name="_Toc211253815"/>
      <w:bookmarkStart w:id="369" w:name="_Ref207890585"/>
      <w:bookmarkStart w:id="370" w:name="_Toc214350561"/>
      <w:bookmarkEnd w:id="368"/>
      <w:r w:rsidRPr="00CA22AD">
        <w:rPr>
          <w:lang w:eastAsia="en-US"/>
        </w:rPr>
        <w:t>T</w:t>
      </w:r>
      <w:r w:rsidR="007567A6">
        <w:rPr>
          <w:lang w:eastAsia="en-US"/>
        </w:rPr>
        <w:t>0022</w:t>
      </w:r>
      <w:r w:rsidRPr="00CA22AD">
        <w:rPr>
          <w:lang w:eastAsia="en-US"/>
        </w:rPr>
        <w:t xml:space="preserve">: </w:t>
      </w:r>
      <w:r w:rsidR="0077142A">
        <w:rPr>
          <w:lang w:eastAsia="en-US"/>
        </w:rPr>
        <w:t xml:space="preserve">Internal </w:t>
      </w:r>
      <w:r w:rsidRPr="00CA22AD">
        <w:rPr>
          <w:lang w:eastAsia="en-US"/>
        </w:rPr>
        <w:t xml:space="preserve">Test </w:t>
      </w:r>
      <w:r w:rsidR="0077142A">
        <w:rPr>
          <w:lang w:eastAsia="en-US"/>
        </w:rPr>
        <w:t>P</w:t>
      </w:r>
      <w:r w:rsidRPr="00CA22AD">
        <w:rPr>
          <w:lang w:eastAsia="en-US"/>
        </w:rPr>
        <w:t>atterns</w:t>
      </w:r>
      <w:bookmarkEnd w:id="322"/>
      <w:bookmarkEnd w:id="364"/>
      <w:bookmarkEnd w:id="365"/>
      <w:bookmarkEnd w:id="366"/>
      <w:bookmarkEnd w:id="369"/>
      <w:r w:rsidR="0077142A">
        <w:rPr>
          <w:lang w:eastAsia="en-US"/>
        </w:rPr>
        <w:t xml:space="preserve"> Test</w:t>
      </w:r>
      <w:bookmarkEnd w:id="370"/>
    </w:p>
    <w:p w14:paraId="10E53295" w14:textId="0DB27B2F" w:rsidR="000449A6" w:rsidRDefault="000449A6" w:rsidP="000449A6">
      <w:pPr>
        <w:pStyle w:val="Caption"/>
        <w:keepNext/>
      </w:pPr>
      <w:bookmarkStart w:id="371" w:name="_Toc179819125"/>
      <w:bookmarkStart w:id="372" w:name="_Toc214350611"/>
      <w:r>
        <w:t xml:space="preserve">Table </w:t>
      </w:r>
      <w:r>
        <w:fldChar w:fldCharType="begin"/>
      </w:r>
      <w:r>
        <w:instrText xml:space="preserve"> SEQ Table \* ARABIC </w:instrText>
      </w:r>
      <w:r>
        <w:fldChar w:fldCharType="separate"/>
      </w:r>
      <w:r w:rsidR="00AA08B9">
        <w:rPr>
          <w:noProof/>
        </w:rPr>
        <w:t>38</w:t>
      </w:r>
      <w:r>
        <w:fldChar w:fldCharType="end"/>
      </w:r>
      <w:r>
        <w:t xml:space="preserve">: </w:t>
      </w:r>
      <w:r w:rsidR="0077142A">
        <w:t xml:space="preserve">T0022: Internal </w:t>
      </w:r>
      <w:r>
        <w:t xml:space="preserve">Test </w:t>
      </w:r>
      <w:r w:rsidR="0077142A">
        <w:t>P</w:t>
      </w:r>
      <w:r>
        <w:t xml:space="preserve">atterns </w:t>
      </w:r>
      <w:r w:rsidR="0077142A">
        <w:t>T</w:t>
      </w:r>
      <w:r>
        <w:t>est</w:t>
      </w:r>
      <w:bookmarkEnd w:id="371"/>
      <w:r w:rsidR="0077142A">
        <w:t xml:space="preserve"> Overview</w:t>
      </w:r>
      <w:bookmarkEnd w:id="372"/>
    </w:p>
    <w:tbl>
      <w:tblPr>
        <w:tblStyle w:val="GridTable4-Accent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6"/>
        <w:gridCol w:w="3245"/>
        <w:gridCol w:w="786"/>
        <w:gridCol w:w="755"/>
        <w:gridCol w:w="2690"/>
        <w:gridCol w:w="1077"/>
      </w:tblGrid>
      <w:tr w:rsidR="000449A6" w:rsidRPr="00D378DA" w14:paraId="6FF14E0F" w14:textId="77777777" w:rsidTr="00AE3D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514E4E" w:themeFill="accent3" w:themeFillShade="BF"/>
          </w:tcPr>
          <w:p w14:paraId="43D22564" w14:textId="77777777" w:rsidR="000449A6" w:rsidRPr="00D378DA" w:rsidRDefault="000449A6">
            <w:pPr>
              <w:pStyle w:val="Table-small"/>
              <w:rPr>
                <w:rFonts w:cstheme="minorHAnsi"/>
                <w:sz w:val="22"/>
                <w:szCs w:val="18"/>
              </w:rPr>
            </w:pPr>
            <w:r w:rsidRPr="00D378DA">
              <w:rPr>
                <w:rFonts w:cstheme="minorHAnsi"/>
                <w:sz w:val="22"/>
                <w:szCs w:val="18"/>
              </w:rPr>
              <w:t xml:space="preserve">Test </w:t>
            </w:r>
            <w:r>
              <w:rPr>
                <w:rFonts w:cstheme="minorHAnsi"/>
                <w:sz w:val="22"/>
                <w:szCs w:val="18"/>
              </w:rPr>
              <w:t xml:space="preserve">Description </w:t>
            </w:r>
          </w:p>
        </w:tc>
      </w:tr>
      <w:tr w:rsidR="000449A6" w:rsidRPr="00D378DA" w14:paraId="6D333AB9" w14:textId="77777777" w:rsidTr="00AE3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FFFFFF" w:themeFill="background1"/>
          </w:tcPr>
          <w:p w14:paraId="174C8266" w14:textId="47E7B0AA" w:rsidR="000449A6" w:rsidRPr="00D378DA" w:rsidRDefault="006D1EB0" w:rsidP="006D1EB0">
            <w:pPr>
              <w:pStyle w:val="Table-small"/>
              <w:rPr>
                <w:rFonts w:cstheme="minorHAnsi"/>
                <w:b w:val="0"/>
                <w:bCs w:val="0"/>
              </w:rPr>
            </w:pPr>
            <w:r w:rsidRPr="006D1EB0">
              <w:rPr>
                <w:rFonts w:cstheme="minorHAnsi"/>
                <w:b w:val="0"/>
                <w:bCs w:val="0"/>
              </w:rPr>
              <w:t>This test will check the test pattern generator</w:t>
            </w:r>
            <w:r w:rsidR="000C7355">
              <w:rPr>
                <w:rFonts w:cstheme="minorHAnsi"/>
                <w:b w:val="0"/>
                <w:bCs w:val="0"/>
              </w:rPr>
              <w:t xml:space="preserve"> in the DUT</w:t>
            </w:r>
            <w:r w:rsidRPr="006D1EB0">
              <w:rPr>
                <w:rFonts w:cstheme="minorHAnsi"/>
                <w:b w:val="0"/>
                <w:bCs w:val="0"/>
              </w:rPr>
              <w:t>.</w:t>
            </w:r>
            <w:r w:rsidR="003E409F">
              <w:rPr>
                <w:rFonts w:cstheme="minorHAnsi"/>
                <w:b w:val="0"/>
                <w:bCs w:val="0"/>
              </w:rPr>
              <w:t xml:space="preserve"> </w:t>
            </w:r>
            <w:r w:rsidR="003E409F" w:rsidRPr="000C7355">
              <w:rPr>
                <w:rFonts w:cstheme="minorHAnsi"/>
                <w:b w:val="0"/>
                <w:bCs w:val="0"/>
              </w:rPr>
              <w:t>The test will loop over test patterns and capture them with the frame grabber.</w:t>
            </w:r>
          </w:p>
        </w:tc>
      </w:tr>
      <w:tr w:rsidR="00962AC9" w:rsidRPr="00D378DA" w14:paraId="4D7A6536" w14:textId="77777777" w:rsidTr="00AE3D60">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514E4E" w:themeFill="accent3" w:themeFillShade="BF"/>
          </w:tcPr>
          <w:p w14:paraId="228B1A3D" w14:textId="2F683235" w:rsidR="00962AC9" w:rsidRDefault="00962AC9" w:rsidP="00962AC9">
            <w:pPr>
              <w:pStyle w:val="Table-small"/>
              <w:rPr>
                <w:rFonts w:cstheme="minorHAnsi"/>
              </w:rPr>
            </w:pPr>
            <w:r w:rsidRPr="001607D4">
              <w:rPr>
                <w:rFonts w:cstheme="minorHAnsi"/>
                <w:color w:val="FFFFFF" w:themeColor="background1"/>
                <w:sz w:val="22"/>
                <w:szCs w:val="18"/>
              </w:rPr>
              <w:t>Test Configuration</w:t>
            </w:r>
          </w:p>
        </w:tc>
      </w:tr>
      <w:tr w:rsidR="00962AC9" w:rsidRPr="00D378DA" w14:paraId="3F53A109" w14:textId="77777777" w:rsidTr="00AE3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FFFFFF" w:themeFill="background1"/>
          </w:tcPr>
          <w:p w14:paraId="45F0BB70" w14:textId="4A37A898" w:rsidR="00962AC9" w:rsidRDefault="00962AC9" w:rsidP="000C7355">
            <w:pPr>
              <w:pStyle w:val="Table-small"/>
              <w:rPr>
                <w:rFonts w:cstheme="minorHAnsi"/>
              </w:rPr>
            </w:pPr>
          </w:p>
        </w:tc>
      </w:tr>
      <w:tr w:rsidR="00962AC9" w:rsidRPr="00D378DA" w14:paraId="592BEFAE" w14:textId="77777777" w:rsidTr="00AE3D60">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514E4E" w:themeFill="accent3" w:themeFillShade="BF"/>
          </w:tcPr>
          <w:p w14:paraId="6160C9D6" w14:textId="77777777" w:rsidR="00962AC9" w:rsidRPr="00D378DA" w:rsidRDefault="00962AC9" w:rsidP="00962AC9">
            <w:pPr>
              <w:pStyle w:val="Table-small"/>
              <w:rPr>
                <w:rFonts w:cstheme="minorHAnsi"/>
                <w:color w:val="FFFFFF" w:themeColor="background1"/>
                <w:sz w:val="22"/>
                <w:szCs w:val="18"/>
              </w:rPr>
            </w:pPr>
            <w:r>
              <w:rPr>
                <w:rFonts w:cstheme="minorHAnsi"/>
                <w:color w:val="FFFFFF" w:themeColor="background1"/>
                <w:sz w:val="22"/>
                <w:szCs w:val="18"/>
              </w:rPr>
              <w:t xml:space="preserve">Test Equipment Requirements </w:t>
            </w:r>
          </w:p>
        </w:tc>
      </w:tr>
      <w:tr w:rsidR="00962AC9" w:rsidRPr="00D378DA" w14:paraId="06D07C2E" w14:textId="77777777" w:rsidTr="00AE3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6"/>
          </w:tcPr>
          <w:p w14:paraId="0596D75B" w14:textId="77777777" w:rsidR="00962AC9" w:rsidRDefault="00962AC9" w:rsidP="00962AC9">
            <w:pPr>
              <w:pStyle w:val="Table-small"/>
              <w:rPr>
                <w:rFonts w:cstheme="minorHAnsi"/>
                <w:color w:val="FFFFFF" w:themeColor="background1"/>
                <w:sz w:val="22"/>
                <w:szCs w:val="18"/>
              </w:rPr>
            </w:pPr>
            <w:r>
              <w:rPr>
                <w:b w:val="0"/>
                <w:bCs w:val="0"/>
              </w:rPr>
              <w:t>Frame grabber connected to Serializer ASIC’s substrate CXP connector.</w:t>
            </w:r>
          </w:p>
        </w:tc>
      </w:tr>
      <w:tr w:rsidR="00EB18C8" w:rsidRPr="00D378DA" w14:paraId="7D4160E6" w14:textId="77777777" w:rsidTr="00AE3D60">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514E4E" w:themeFill="accent3" w:themeFillShade="BF"/>
          </w:tcPr>
          <w:p w14:paraId="5BBD03A3" w14:textId="77777777" w:rsidR="00EB18C8" w:rsidRPr="0047278F" w:rsidRDefault="00EB18C8">
            <w:pPr>
              <w:spacing w:before="20" w:after="20"/>
              <w:rPr>
                <w:sz w:val="20"/>
                <w:szCs w:val="14"/>
              </w:rPr>
            </w:pPr>
            <w:r w:rsidRPr="00A452BD">
              <w:rPr>
                <w:rFonts w:cstheme="minorHAnsi"/>
                <w:color w:val="FFFFFF" w:themeColor="background1"/>
                <w:szCs w:val="18"/>
              </w:rPr>
              <w:t>Test Conditions</w:t>
            </w:r>
          </w:p>
        </w:tc>
      </w:tr>
      <w:tr w:rsidR="00EB18C8" w:rsidRPr="00D378DA" w14:paraId="417D73B6" w14:textId="77777777" w:rsidTr="00AE3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FFFFFF" w:themeFill="background1"/>
          </w:tcPr>
          <w:p w14:paraId="502F4BD8" w14:textId="544BA0AA" w:rsidR="00EB18C8" w:rsidRPr="003C2624" w:rsidRDefault="00145181" w:rsidP="005F7571">
            <w:pPr>
              <w:spacing w:before="20" w:after="20"/>
              <w:rPr>
                <w:sz w:val="20"/>
                <w:szCs w:val="14"/>
              </w:rPr>
            </w:pPr>
            <w:r w:rsidRPr="00145181">
              <w:rPr>
                <w:b w:val="0"/>
                <w:bCs w:val="0"/>
                <w:sz w:val="20"/>
                <w:szCs w:val="14"/>
              </w:rPr>
              <w:t>No deviations from chapter 2 applies to this test.</w:t>
            </w:r>
          </w:p>
        </w:tc>
      </w:tr>
      <w:tr w:rsidR="00E103ED" w:rsidRPr="00D378DA" w14:paraId="6094F852" w14:textId="77777777" w:rsidTr="00AE3D60">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514E4E" w:themeFill="accent3" w:themeFillShade="BF"/>
          </w:tcPr>
          <w:p w14:paraId="612EEF08" w14:textId="77777777" w:rsidR="00E103ED" w:rsidRPr="00920ABA" w:rsidRDefault="00E103ED">
            <w:pPr>
              <w:spacing w:before="20" w:after="20"/>
              <w:rPr>
                <w:color w:val="FF0000"/>
                <w:sz w:val="20"/>
                <w:szCs w:val="14"/>
              </w:rPr>
            </w:pPr>
            <w:r w:rsidRPr="003D1F8A">
              <w:rPr>
                <w:rFonts w:cstheme="minorHAnsi"/>
                <w:color w:val="FFFFFF" w:themeColor="background1"/>
                <w:szCs w:val="18"/>
              </w:rPr>
              <w:t>Environmental conditions</w:t>
            </w:r>
            <w:r w:rsidRPr="003D1F8A">
              <w:rPr>
                <w:color w:val="FFFFFF" w:themeColor="background1"/>
                <w:sz w:val="20"/>
                <w:szCs w:val="14"/>
              </w:rPr>
              <w:t xml:space="preserve"> </w:t>
            </w:r>
          </w:p>
        </w:tc>
      </w:tr>
      <w:tr w:rsidR="00E103ED" w:rsidRPr="00D378DA" w14:paraId="08A0E8FB" w14:textId="77777777" w:rsidTr="00AE3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FFFFFF" w:themeFill="background1"/>
          </w:tcPr>
          <w:p w14:paraId="4E0749A4" w14:textId="745F849A" w:rsidR="00E103ED" w:rsidRPr="00DC13A1" w:rsidRDefault="00020FE5" w:rsidP="00020FE5">
            <w:pPr>
              <w:spacing w:before="20" w:after="20"/>
              <w:rPr>
                <w:b w:val="0"/>
                <w:bCs w:val="0"/>
                <w:sz w:val="20"/>
                <w:szCs w:val="14"/>
              </w:rPr>
            </w:pPr>
            <w:r w:rsidRPr="00020FE5">
              <w:rPr>
                <w:b w:val="0"/>
                <w:bCs w:val="0"/>
                <w:sz w:val="20"/>
                <w:szCs w:val="14"/>
              </w:rPr>
              <w:t>This test will be executed in an automated way and in a temperature controlled environment</w:t>
            </w:r>
          </w:p>
        </w:tc>
      </w:tr>
      <w:tr w:rsidR="00962AC9" w:rsidRPr="00D378DA" w14:paraId="209592EB" w14:textId="77777777" w:rsidTr="00AE3D60">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514E4E" w:themeFill="accent3" w:themeFillShade="BF"/>
          </w:tcPr>
          <w:p w14:paraId="07389415" w14:textId="77777777" w:rsidR="00962AC9" w:rsidRPr="00D378DA" w:rsidRDefault="00962AC9" w:rsidP="00962AC9">
            <w:pPr>
              <w:pStyle w:val="Table-small"/>
              <w:rPr>
                <w:rFonts w:cstheme="minorHAnsi"/>
                <w:sz w:val="22"/>
                <w:szCs w:val="18"/>
              </w:rPr>
            </w:pPr>
            <w:r>
              <w:rPr>
                <w:rFonts w:cstheme="minorHAnsi"/>
                <w:color w:val="FFFFFF" w:themeColor="background1"/>
                <w:sz w:val="22"/>
                <w:szCs w:val="18"/>
              </w:rPr>
              <w:t>Test Procedure</w:t>
            </w:r>
          </w:p>
        </w:tc>
      </w:tr>
      <w:tr w:rsidR="00502EDA" w:rsidRPr="00D378DA" w14:paraId="1444AFBA" w14:textId="77777777" w:rsidTr="00AE3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9" w:type="pct"/>
            <w:shd w:val="clear" w:color="auto" w:fill="C5C2C2" w:themeFill="accent3" w:themeFillTint="66"/>
          </w:tcPr>
          <w:p w14:paraId="2531F812" w14:textId="77777777" w:rsidR="00962AC9" w:rsidRPr="00836085" w:rsidRDefault="00962AC9" w:rsidP="00962AC9">
            <w:pPr>
              <w:pStyle w:val="Table-small"/>
              <w:rPr>
                <w:rFonts w:cstheme="minorHAnsi"/>
                <w:sz w:val="22"/>
                <w:szCs w:val="18"/>
              </w:rPr>
            </w:pPr>
            <w:r w:rsidRPr="00836085">
              <w:rPr>
                <w:rFonts w:cstheme="minorHAnsi"/>
                <w:sz w:val="22"/>
                <w:szCs w:val="18"/>
              </w:rPr>
              <w:t>Step</w:t>
            </w:r>
          </w:p>
        </w:tc>
        <w:tc>
          <w:tcPr>
            <w:tcW w:w="2484" w:type="pct"/>
            <w:gridSpan w:val="3"/>
            <w:shd w:val="clear" w:color="auto" w:fill="C5C2C2" w:themeFill="accent3" w:themeFillTint="66"/>
          </w:tcPr>
          <w:p w14:paraId="090694F2" w14:textId="77777777" w:rsidR="00962AC9" w:rsidRPr="00836085" w:rsidRDefault="00962AC9" w:rsidP="00962AC9">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Action</w:t>
            </w:r>
          </w:p>
        </w:tc>
        <w:tc>
          <w:tcPr>
            <w:tcW w:w="1397" w:type="pct"/>
            <w:shd w:val="clear" w:color="auto" w:fill="C5C2C2" w:themeFill="accent3" w:themeFillTint="66"/>
          </w:tcPr>
          <w:p w14:paraId="5C8CC98D" w14:textId="77777777" w:rsidR="00962AC9" w:rsidRPr="00836085" w:rsidRDefault="00962AC9" w:rsidP="00962AC9">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Register parameter</w:t>
            </w:r>
          </w:p>
        </w:tc>
        <w:tc>
          <w:tcPr>
            <w:tcW w:w="559" w:type="pct"/>
            <w:shd w:val="clear" w:color="auto" w:fill="C5C2C2" w:themeFill="accent3" w:themeFillTint="66"/>
          </w:tcPr>
          <w:p w14:paraId="201D048F" w14:textId="77777777" w:rsidR="00962AC9" w:rsidRPr="00836085" w:rsidRDefault="00962AC9" w:rsidP="00962AC9">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Value</w:t>
            </w:r>
          </w:p>
        </w:tc>
      </w:tr>
      <w:tr w:rsidR="00502EDA" w:rsidRPr="00D378DA" w14:paraId="7FE21312" w14:textId="77777777" w:rsidTr="00AE3D60">
        <w:tc>
          <w:tcPr>
            <w:cnfStyle w:val="001000000000" w:firstRow="0" w:lastRow="0" w:firstColumn="1" w:lastColumn="0" w:oddVBand="0" w:evenVBand="0" w:oddHBand="0" w:evenHBand="0" w:firstRowFirstColumn="0" w:firstRowLastColumn="0" w:lastRowFirstColumn="0" w:lastRowLastColumn="0"/>
            <w:tcW w:w="559" w:type="pct"/>
            <w:shd w:val="clear" w:color="auto" w:fill="FFFFFF" w:themeFill="background1"/>
            <w:vAlign w:val="center"/>
          </w:tcPr>
          <w:p w14:paraId="2A163AE1" w14:textId="1C94572A" w:rsidR="004D14D2" w:rsidRPr="00D378DA" w:rsidRDefault="004D14D2" w:rsidP="004C0CD3">
            <w:pPr>
              <w:pStyle w:val="Table-small"/>
              <w:numPr>
                <w:ilvl w:val="0"/>
                <w:numId w:val="29"/>
              </w:numPr>
              <w:rPr>
                <w:rFonts w:cstheme="minorHAnsi"/>
                <w:b w:val="0"/>
                <w:bCs w:val="0"/>
                <w:szCs w:val="20"/>
              </w:rPr>
            </w:pPr>
            <w:r>
              <w:t> </w:t>
            </w:r>
          </w:p>
        </w:tc>
        <w:tc>
          <w:tcPr>
            <w:tcW w:w="2484" w:type="pct"/>
            <w:gridSpan w:val="3"/>
            <w:shd w:val="clear" w:color="auto" w:fill="FFFFFF" w:themeFill="background1"/>
            <w:vAlign w:val="center"/>
          </w:tcPr>
          <w:p w14:paraId="31DD8814" w14:textId="214B4967" w:rsidR="004D14D2" w:rsidRPr="00D378DA" w:rsidRDefault="004D14D2" w:rsidP="004D14D2">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Park state</w:t>
            </w:r>
          </w:p>
        </w:tc>
        <w:tc>
          <w:tcPr>
            <w:tcW w:w="1397" w:type="pct"/>
            <w:shd w:val="clear" w:color="auto" w:fill="FFFFFF" w:themeFill="background1"/>
            <w:vAlign w:val="center"/>
          </w:tcPr>
          <w:p w14:paraId="1ABA45E7" w14:textId="604BA965" w:rsidR="004D14D2" w:rsidRPr="00D378DA" w:rsidRDefault="004D14D2" w:rsidP="004D14D2">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559" w:type="pct"/>
            <w:shd w:val="clear" w:color="auto" w:fill="FFFFFF" w:themeFill="background1"/>
            <w:vAlign w:val="center"/>
          </w:tcPr>
          <w:p w14:paraId="77187233" w14:textId="51AE6247" w:rsidR="004D14D2" w:rsidRPr="00D378DA" w:rsidRDefault="004D14D2" w:rsidP="004D14D2">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502EDA" w:rsidRPr="00D378DA" w14:paraId="33A73C46" w14:textId="77777777" w:rsidTr="00AE3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9" w:type="pct"/>
            <w:shd w:val="clear" w:color="auto" w:fill="FFFFFF" w:themeFill="background1"/>
            <w:vAlign w:val="center"/>
          </w:tcPr>
          <w:p w14:paraId="1F02A62F" w14:textId="29FD2EC9" w:rsidR="004D14D2" w:rsidRPr="00D378DA" w:rsidRDefault="004D14D2" w:rsidP="004C0CD3">
            <w:pPr>
              <w:pStyle w:val="Table-small"/>
              <w:numPr>
                <w:ilvl w:val="0"/>
                <w:numId w:val="29"/>
              </w:numPr>
              <w:rPr>
                <w:rFonts w:cstheme="minorHAnsi"/>
                <w:b w:val="0"/>
                <w:bCs w:val="0"/>
                <w:szCs w:val="20"/>
              </w:rPr>
            </w:pPr>
            <w:r>
              <w:t> </w:t>
            </w:r>
          </w:p>
        </w:tc>
        <w:tc>
          <w:tcPr>
            <w:tcW w:w="2484" w:type="pct"/>
            <w:gridSpan w:val="3"/>
            <w:shd w:val="clear" w:color="auto" w:fill="FFFFFF" w:themeFill="background1"/>
            <w:vAlign w:val="center"/>
          </w:tcPr>
          <w:p w14:paraId="43AE0A4D" w14:textId="0EDA854A" w:rsidR="004D14D2" w:rsidRPr="22DD3E8D" w:rsidRDefault="004D14D2" w:rsidP="004D14D2">
            <w:pPr>
              <w:pStyle w:val="Table-small"/>
              <w:cnfStyle w:val="000000100000" w:firstRow="0" w:lastRow="0" w:firstColumn="0" w:lastColumn="0" w:oddVBand="0" w:evenVBand="0" w:oddHBand="1" w:evenHBand="0" w:firstRowFirstColumn="0" w:firstRowLastColumn="0" w:lastRowFirstColumn="0" w:lastRowLastColumn="0"/>
              <w:rPr>
                <w:rFonts w:cstheme="minorBidi"/>
              </w:rPr>
            </w:pPr>
            <w:r>
              <w:t>Enable color mode of the TPG to be able to capture color pattern.</w:t>
            </w:r>
          </w:p>
        </w:tc>
        <w:tc>
          <w:tcPr>
            <w:tcW w:w="1397" w:type="pct"/>
            <w:shd w:val="clear" w:color="auto" w:fill="FFFFFF" w:themeFill="background1"/>
            <w:vAlign w:val="center"/>
          </w:tcPr>
          <w:p w14:paraId="06CE12C7" w14:textId="70381091" w:rsidR="004D14D2" w:rsidRPr="00D378DA" w:rsidRDefault="004D14D2" w:rsidP="004D14D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Analog_col_mono_tpg</w:t>
            </w:r>
          </w:p>
        </w:tc>
        <w:tc>
          <w:tcPr>
            <w:tcW w:w="559" w:type="pct"/>
            <w:shd w:val="clear" w:color="auto" w:fill="FFFFFF" w:themeFill="background1"/>
            <w:vAlign w:val="center"/>
          </w:tcPr>
          <w:p w14:paraId="2AB317DD" w14:textId="31E07CB8" w:rsidR="004D14D2" w:rsidRPr="00D378DA" w:rsidRDefault="004D14D2" w:rsidP="004D14D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1</w:t>
            </w:r>
          </w:p>
        </w:tc>
      </w:tr>
      <w:tr w:rsidR="00502EDA" w:rsidRPr="00D378DA" w14:paraId="6E39B32A" w14:textId="77777777" w:rsidTr="00AE3D60">
        <w:tc>
          <w:tcPr>
            <w:cnfStyle w:val="001000000000" w:firstRow="0" w:lastRow="0" w:firstColumn="1" w:lastColumn="0" w:oddVBand="0" w:evenVBand="0" w:oddHBand="0" w:evenHBand="0" w:firstRowFirstColumn="0" w:firstRowLastColumn="0" w:lastRowFirstColumn="0" w:lastRowLastColumn="0"/>
            <w:tcW w:w="559" w:type="pct"/>
            <w:shd w:val="clear" w:color="auto" w:fill="FFFFFF" w:themeFill="background1"/>
            <w:vAlign w:val="center"/>
          </w:tcPr>
          <w:p w14:paraId="31C00BBE" w14:textId="0C1D6402" w:rsidR="004D14D2" w:rsidRPr="00D378DA" w:rsidRDefault="004D14D2" w:rsidP="004C0CD3">
            <w:pPr>
              <w:pStyle w:val="Table-small"/>
              <w:numPr>
                <w:ilvl w:val="0"/>
                <w:numId w:val="29"/>
              </w:numPr>
              <w:rPr>
                <w:rFonts w:cstheme="minorHAnsi"/>
                <w:b w:val="0"/>
                <w:bCs w:val="0"/>
                <w:szCs w:val="20"/>
              </w:rPr>
            </w:pPr>
            <w:r>
              <w:t> </w:t>
            </w:r>
          </w:p>
        </w:tc>
        <w:tc>
          <w:tcPr>
            <w:tcW w:w="2484" w:type="pct"/>
            <w:gridSpan w:val="3"/>
            <w:shd w:val="clear" w:color="auto" w:fill="FFFFFF" w:themeFill="background1"/>
            <w:vAlign w:val="center"/>
          </w:tcPr>
          <w:p w14:paraId="2F8F4859" w14:textId="2CB85774" w:rsidR="004D14D2" w:rsidRDefault="004D14D2" w:rsidP="004D14D2">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t>Start of video mode loop</w:t>
            </w:r>
          </w:p>
        </w:tc>
        <w:tc>
          <w:tcPr>
            <w:tcW w:w="1397" w:type="pct"/>
            <w:shd w:val="clear" w:color="auto" w:fill="FFFFFF" w:themeFill="background1"/>
            <w:vAlign w:val="center"/>
          </w:tcPr>
          <w:p w14:paraId="26D74D62" w14:textId="0FEA0CBB" w:rsidR="004D14D2" w:rsidRPr="00026AD3" w:rsidRDefault="004D14D2" w:rsidP="004D14D2">
            <w:pPr>
              <w:spacing w:before="0" w:after="0"/>
              <w:jc w:val="left"/>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t> </w:t>
            </w:r>
          </w:p>
        </w:tc>
        <w:tc>
          <w:tcPr>
            <w:tcW w:w="559" w:type="pct"/>
            <w:shd w:val="clear" w:color="auto" w:fill="FFFFFF" w:themeFill="background1"/>
            <w:vAlign w:val="center"/>
          </w:tcPr>
          <w:p w14:paraId="2CC07448" w14:textId="414DD6B5" w:rsidR="004D14D2" w:rsidRDefault="004D14D2" w:rsidP="004D14D2">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502EDA" w:rsidRPr="00D378DA" w14:paraId="670477D4" w14:textId="77777777" w:rsidTr="00AE3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9" w:type="pct"/>
            <w:shd w:val="clear" w:color="auto" w:fill="FFFFFF" w:themeFill="background1"/>
            <w:vAlign w:val="center"/>
          </w:tcPr>
          <w:p w14:paraId="369B3743" w14:textId="0F6F08E6" w:rsidR="004D14D2" w:rsidRPr="00D9441F" w:rsidRDefault="003B6785" w:rsidP="00BE6C7F">
            <w:pPr>
              <w:pStyle w:val="Table-small"/>
              <w:rPr>
                <w:rFonts w:cstheme="minorHAnsi"/>
                <w:b w:val="0"/>
                <w:bCs w:val="0"/>
                <w:szCs w:val="20"/>
              </w:rPr>
            </w:pPr>
            <w:r w:rsidRPr="00D9441F">
              <w:t>3.1</w:t>
            </w:r>
          </w:p>
        </w:tc>
        <w:tc>
          <w:tcPr>
            <w:tcW w:w="2484" w:type="pct"/>
            <w:gridSpan w:val="3"/>
            <w:shd w:val="clear" w:color="auto" w:fill="FFFFFF" w:themeFill="background1"/>
            <w:vAlign w:val="center"/>
          </w:tcPr>
          <w:p w14:paraId="7BA3D97B" w14:textId="18F6B6EA" w:rsidR="004D14D2" w:rsidRPr="00D378DA" w:rsidRDefault="004D14D2" w:rsidP="004D14D2">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Configure the first (next) video mode</w:t>
            </w:r>
          </w:p>
        </w:tc>
        <w:tc>
          <w:tcPr>
            <w:tcW w:w="1397" w:type="pct"/>
            <w:shd w:val="clear" w:color="auto" w:fill="FFFFFF" w:themeFill="background1"/>
            <w:vAlign w:val="center"/>
          </w:tcPr>
          <w:p w14:paraId="57DB4336" w14:textId="4BD3F1EB" w:rsidR="004D14D2" w:rsidRPr="001602F9" w:rsidRDefault="004D14D2" w:rsidP="004D14D2">
            <w:pPr>
              <w:spacing w:before="0" w:after="0"/>
              <w:jc w:val="left"/>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BE6C7F">
              <w:rPr>
                <w:sz w:val="20"/>
                <w:szCs w:val="20"/>
              </w:rPr>
              <w:t>Video mode table</w:t>
            </w:r>
          </w:p>
        </w:tc>
        <w:tc>
          <w:tcPr>
            <w:tcW w:w="559" w:type="pct"/>
            <w:shd w:val="clear" w:color="auto" w:fill="FFFFFF" w:themeFill="background1"/>
            <w:vAlign w:val="center"/>
          </w:tcPr>
          <w:p w14:paraId="11AE4E74" w14:textId="1CF4A614" w:rsidR="004D14D2" w:rsidRPr="00D378DA" w:rsidRDefault="004D14D2" w:rsidP="004D14D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502EDA" w:rsidRPr="00D378DA" w14:paraId="57FC3807" w14:textId="77777777" w:rsidTr="00AE3D60">
        <w:tc>
          <w:tcPr>
            <w:cnfStyle w:val="001000000000" w:firstRow="0" w:lastRow="0" w:firstColumn="1" w:lastColumn="0" w:oddVBand="0" w:evenVBand="0" w:oddHBand="0" w:evenHBand="0" w:firstRowFirstColumn="0" w:firstRowLastColumn="0" w:lastRowFirstColumn="0" w:lastRowLastColumn="0"/>
            <w:tcW w:w="559" w:type="pct"/>
            <w:shd w:val="clear" w:color="auto" w:fill="FFFFFF" w:themeFill="background1"/>
            <w:vAlign w:val="center"/>
          </w:tcPr>
          <w:p w14:paraId="3175E8FE" w14:textId="088157F7" w:rsidR="004D14D2" w:rsidRPr="00D9441F" w:rsidRDefault="003B6785" w:rsidP="00BE6C7F">
            <w:pPr>
              <w:pStyle w:val="Table-small"/>
              <w:rPr>
                <w:rFonts w:cstheme="minorHAnsi"/>
                <w:b w:val="0"/>
                <w:bCs w:val="0"/>
                <w:szCs w:val="20"/>
              </w:rPr>
            </w:pPr>
            <w:r w:rsidRPr="00D9441F">
              <w:t>3.2</w:t>
            </w:r>
            <w:r w:rsidR="004D14D2" w:rsidRPr="00D9441F">
              <w:t> </w:t>
            </w:r>
          </w:p>
        </w:tc>
        <w:tc>
          <w:tcPr>
            <w:tcW w:w="2484" w:type="pct"/>
            <w:gridSpan w:val="3"/>
            <w:shd w:val="clear" w:color="auto" w:fill="FFFFFF" w:themeFill="background1"/>
            <w:vAlign w:val="center"/>
          </w:tcPr>
          <w:p w14:paraId="13781E1C" w14:textId="4B5D6818" w:rsidR="004D14D2" w:rsidRDefault="004D14D2" w:rsidP="004D14D2">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t>Start of test pattern loop</w:t>
            </w:r>
          </w:p>
        </w:tc>
        <w:tc>
          <w:tcPr>
            <w:tcW w:w="1397" w:type="pct"/>
            <w:shd w:val="clear" w:color="auto" w:fill="FFFFFF" w:themeFill="background1"/>
            <w:vAlign w:val="center"/>
          </w:tcPr>
          <w:p w14:paraId="0227D6BE" w14:textId="596F4858" w:rsidR="004D14D2" w:rsidRPr="001078DD" w:rsidRDefault="004D14D2" w:rsidP="004D14D2">
            <w:pPr>
              <w:spacing w:before="0" w:after="0"/>
              <w:jc w:val="left"/>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lang w:val="en-US"/>
              </w:rPr>
            </w:pPr>
            <w:r>
              <w:t> </w:t>
            </w:r>
          </w:p>
        </w:tc>
        <w:tc>
          <w:tcPr>
            <w:tcW w:w="559" w:type="pct"/>
            <w:shd w:val="clear" w:color="auto" w:fill="FFFFFF" w:themeFill="background1"/>
            <w:vAlign w:val="center"/>
          </w:tcPr>
          <w:p w14:paraId="4D65DDD6" w14:textId="1D3739D4" w:rsidR="004D14D2" w:rsidRPr="00D378DA" w:rsidRDefault="004D14D2" w:rsidP="004D14D2">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502EDA" w:rsidRPr="00D378DA" w14:paraId="1370D339" w14:textId="77777777" w:rsidTr="00AE3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9" w:type="pct"/>
            <w:shd w:val="clear" w:color="auto" w:fill="FFFFFF" w:themeFill="background1"/>
            <w:vAlign w:val="center"/>
          </w:tcPr>
          <w:p w14:paraId="01FE5ADC" w14:textId="47E84DE8" w:rsidR="004D14D2" w:rsidRPr="00D9441F" w:rsidRDefault="003B6785" w:rsidP="00BE6C7F">
            <w:pPr>
              <w:pStyle w:val="Table-small"/>
              <w:rPr>
                <w:rFonts w:cstheme="minorHAnsi"/>
                <w:b w:val="0"/>
                <w:bCs w:val="0"/>
                <w:szCs w:val="20"/>
              </w:rPr>
            </w:pPr>
            <w:r w:rsidRPr="00D9441F">
              <w:t>3.2.1</w:t>
            </w:r>
            <w:r w:rsidR="004D14D2" w:rsidRPr="00D9441F">
              <w:t> </w:t>
            </w:r>
          </w:p>
        </w:tc>
        <w:tc>
          <w:tcPr>
            <w:tcW w:w="2484" w:type="pct"/>
            <w:gridSpan w:val="3"/>
            <w:shd w:val="clear" w:color="auto" w:fill="FFFFFF" w:themeFill="background1"/>
            <w:vAlign w:val="center"/>
          </w:tcPr>
          <w:p w14:paraId="15F05622" w14:textId="29AD7257" w:rsidR="004D14D2" w:rsidRPr="00D378DA" w:rsidRDefault="004D14D2" w:rsidP="004D14D2">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Configure the first (next) test pattern</w:t>
            </w:r>
          </w:p>
        </w:tc>
        <w:tc>
          <w:tcPr>
            <w:tcW w:w="1397" w:type="pct"/>
            <w:shd w:val="clear" w:color="auto" w:fill="FFFFFF" w:themeFill="background1"/>
            <w:vAlign w:val="center"/>
          </w:tcPr>
          <w:p w14:paraId="40251046" w14:textId="1E790CA2" w:rsidR="004D14D2" w:rsidRPr="001602F9" w:rsidRDefault="004D14D2" w:rsidP="004D14D2">
            <w:pPr>
              <w:spacing w:before="0" w:after="0"/>
              <w:jc w:val="left"/>
              <w:cnfStyle w:val="000000100000" w:firstRow="0" w:lastRow="0" w:firstColumn="0" w:lastColumn="0" w:oddVBand="0" w:evenVBand="0" w:oddHBand="1" w:evenHBand="0" w:firstRowFirstColumn="0" w:firstRowLastColumn="0" w:lastRowFirstColumn="0" w:lastRowLastColumn="0"/>
              <w:rPr>
                <w:rFonts w:cstheme="minorBidi"/>
                <w:color w:val="000000"/>
                <w:sz w:val="20"/>
                <w:szCs w:val="20"/>
              </w:rPr>
            </w:pPr>
            <w:r w:rsidRPr="00BE6C7F">
              <w:rPr>
                <w:sz w:val="20"/>
                <w:szCs w:val="20"/>
              </w:rPr>
              <w:t>Test pattern table</w:t>
            </w:r>
          </w:p>
        </w:tc>
        <w:tc>
          <w:tcPr>
            <w:tcW w:w="559" w:type="pct"/>
            <w:shd w:val="clear" w:color="auto" w:fill="FFFFFF" w:themeFill="background1"/>
            <w:vAlign w:val="center"/>
          </w:tcPr>
          <w:p w14:paraId="68EE2791" w14:textId="35E64B08" w:rsidR="004D14D2" w:rsidRPr="00D378DA" w:rsidRDefault="004D14D2" w:rsidP="004D14D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502EDA" w:rsidRPr="00D378DA" w14:paraId="40644603" w14:textId="77777777" w:rsidTr="00AE3D60">
        <w:tc>
          <w:tcPr>
            <w:cnfStyle w:val="001000000000" w:firstRow="0" w:lastRow="0" w:firstColumn="1" w:lastColumn="0" w:oddVBand="0" w:evenVBand="0" w:oddHBand="0" w:evenHBand="0" w:firstRowFirstColumn="0" w:firstRowLastColumn="0" w:lastRowFirstColumn="0" w:lastRowLastColumn="0"/>
            <w:tcW w:w="559" w:type="pct"/>
            <w:shd w:val="clear" w:color="auto" w:fill="FFFFFF" w:themeFill="background1"/>
            <w:vAlign w:val="center"/>
          </w:tcPr>
          <w:p w14:paraId="6A63FA9C" w14:textId="094E268D" w:rsidR="004D14D2" w:rsidRPr="00D9441F" w:rsidRDefault="003B6785" w:rsidP="00BE6C7F">
            <w:pPr>
              <w:pStyle w:val="Table-small"/>
              <w:rPr>
                <w:rFonts w:cstheme="minorHAnsi"/>
                <w:b w:val="0"/>
                <w:bCs w:val="0"/>
                <w:szCs w:val="20"/>
              </w:rPr>
            </w:pPr>
            <w:r w:rsidRPr="00D9441F">
              <w:t>3.2.2</w:t>
            </w:r>
            <w:r w:rsidR="004D14D2" w:rsidRPr="00D9441F">
              <w:t> </w:t>
            </w:r>
          </w:p>
        </w:tc>
        <w:tc>
          <w:tcPr>
            <w:tcW w:w="2484" w:type="pct"/>
            <w:gridSpan w:val="3"/>
            <w:shd w:val="clear" w:color="auto" w:fill="FFFFFF" w:themeFill="background1"/>
            <w:vAlign w:val="center"/>
          </w:tcPr>
          <w:p w14:paraId="3E2C0782" w14:textId="318D40C4" w:rsidR="004D14D2" w:rsidRPr="00B716AF" w:rsidRDefault="004D14D2" w:rsidP="00BE6C7F">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t>Start of pixel size loop</w:t>
            </w:r>
          </w:p>
        </w:tc>
        <w:tc>
          <w:tcPr>
            <w:tcW w:w="1397" w:type="pct"/>
            <w:shd w:val="clear" w:color="auto" w:fill="FFFFFF" w:themeFill="background1"/>
            <w:vAlign w:val="center"/>
          </w:tcPr>
          <w:p w14:paraId="3A28EE9A" w14:textId="12FA7320" w:rsidR="004D14D2" w:rsidRPr="001602F9" w:rsidRDefault="004D14D2" w:rsidP="004D14D2">
            <w:pPr>
              <w:spacing w:before="0" w:after="0"/>
              <w:jc w:val="left"/>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lang w:val="en-US"/>
              </w:rPr>
            </w:pPr>
            <w:r w:rsidRPr="00BE6C7F">
              <w:rPr>
                <w:sz w:val="20"/>
                <w:szCs w:val="20"/>
              </w:rPr>
              <w:t> </w:t>
            </w:r>
          </w:p>
        </w:tc>
        <w:tc>
          <w:tcPr>
            <w:tcW w:w="559" w:type="pct"/>
            <w:shd w:val="clear" w:color="auto" w:fill="FFFFFF" w:themeFill="background1"/>
            <w:vAlign w:val="center"/>
          </w:tcPr>
          <w:p w14:paraId="4F5664C2" w14:textId="2D1F56E3" w:rsidR="004D14D2" w:rsidRPr="00D378DA" w:rsidRDefault="004D14D2" w:rsidP="004D14D2">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502EDA" w:rsidRPr="00D378DA" w14:paraId="1B781D90" w14:textId="77777777" w:rsidTr="00AE3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9" w:type="pct"/>
            <w:shd w:val="clear" w:color="auto" w:fill="FFFFFF" w:themeFill="background1"/>
            <w:vAlign w:val="center"/>
          </w:tcPr>
          <w:p w14:paraId="7A584F48" w14:textId="31B52A42" w:rsidR="004D14D2" w:rsidRPr="00D9441F" w:rsidRDefault="008A6FC1" w:rsidP="00BE6C7F">
            <w:pPr>
              <w:pStyle w:val="Table-small"/>
              <w:rPr>
                <w:rFonts w:cstheme="minorHAnsi"/>
                <w:b w:val="0"/>
                <w:bCs w:val="0"/>
                <w:szCs w:val="20"/>
              </w:rPr>
            </w:pPr>
            <w:r w:rsidRPr="00D9441F">
              <w:lastRenderedPageBreak/>
              <w:t>3</w:t>
            </w:r>
            <w:r w:rsidR="003B6785" w:rsidRPr="00D9441F">
              <w:t>.2.2.1</w:t>
            </w:r>
          </w:p>
        </w:tc>
        <w:tc>
          <w:tcPr>
            <w:tcW w:w="2484" w:type="pct"/>
            <w:gridSpan w:val="3"/>
            <w:shd w:val="clear" w:color="auto" w:fill="FFFFFF" w:themeFill="background1"/>
            <w:vAlign w:val="center"/>
          </w:tcPr>
          <w:p w14:paraId="28E67F4F" w14:textId="272670CC" w:rsidR="004D14D2" w:rsidRDefault="004D14D2" w:rsidP="004D14D2">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Configure the first (next) pixel size</w:t>
            </w:r>
          </w:p>
        </w:tc>
        <w:tc>
          <w:tcPr>
            <w:tcW w:w="1397" w:type="pct"/>
            <w:shd w:val="clear" w:color="auto" w:fill="FFFFFF" w:themeFill="background1"/>
            <w:vAlign w:val="center"/>
          </w:tcPr>
          <w:p w14:paraId="2DAEC0CF" w14:textId="08C21788" w:rsidR="004D14D2" w:rsidRPr="001602F9" w:rsidRDefault="004D14D2" w:rsidP="004D14D2">
            <w:pPr>
              <w:spacing w:before="0" w:after="0"/>
              <w:jc w:val="left"/>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lang w:val="en-US"/>
              </w:rPr>
            </w:pPr>
            <w:r w:rsidRPr="00BE6C7F">
              <w:rPr>
                <w:sz w:val="20"/>
                <w:szCs w:val="20"/>
              </w:rPr>
              <w:t>PixelSize_Value</w:t>
            </w:r>
          </w:p>
        </w:tc>
        <w:tc>
          <w:tcPr>
            <w:tcW w:w="559" w:type="pct"/>
            <w:shd w:val="clear" w:color="auto" w:fill="FFFFFF" w:themeFill="background1"/>
            <w:vAlign w:val="center"/>
          </w:tcPr>
          <w:p w14:paraId="24278723" w14:textId="190D7295" w:rsidR="004D14D2" w:rsidRPr="00D378DA" w:rsidRDefault="004D14D2" w:rsidP="004D14D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8,10,12</w:t>
            </w:r>
          </w:p>
        </w:tc>
      </w:tr>
      <w:tr w:rsidR="00502EDA" w:rsidRPr="00D378DA" w14:paraId="6649B019" w14:textId="77777777" w:rsidTr="00AE3D60">
        <w:tc>
          <w:tcPr>
            <w:cnfStyle w:val="001000000000" w:firstRow="0" w:lastRow="0" w:firstColumn="1" w:lastColumn="0" w:oddVBand="0" w:evenVBand="0" w:oddHBand="0" w:evenHBand="0" w:firstRowFirstColumn="0" w:firstRowLastColumn="0" w:lastRowFirstColumn="0" w:lastRowLastColumn="0"/>
            <w:tcW w:w="559" w:type="pct"/>
            <w:shd w:val="clear" w:color="auto" w:fill="FFFFFF" w:themeFill="background1"/>
            <w:vAlign w:val="center"/>
          </w:tcPr>
          <w:p w14:paraId="20E47CC9" w14:textId="296DBE94" w:rsidR="004D14D2" w:rsidRPr="00D9441F" w:rsidRDefault="008A6FC1" w:rsidP="00BE6C7F">
            <w:pPr>
              <w:pStyle w:val="Table-small"/>
              <w:rPr>
                <w:rFonts w:cstheme="minorHAnsi"/>
                <w:b w:val="0"/>
                <w:bCs w:val="0"/>
                <w:szCs w:val="20"/>
              </w:rPr>
            </w:pPr>
            <w:r w:rsidRPr="00D9441F">
              <w:t>3</w:t>
            </w:r>
            <w:r w:rsidR="00DC38D1" w:rsidRPr="00D9441F">
              <w:t>.2.2.2</w:t>
            </w:r>
            <w:r w:rsidR="004D14D2" w:rsidRPr="00D9441F">
              <w:t> </w:t>
            </w:r>
          </w:p>
        </w:tc>
        <w:tc>
          <w:tcPr>
            <w:tcW w:w="2484" w:type="pct"/>
            <w:gridSpan w:val="3"/>
            <w:shd w:val="clear" w:color="auto" w:fill="FFFFFF" w:themeFill="background1"/>
            <w:vAlign w:val="center"/>
          </w:tcPr>
          <w:p w14:paraId="7893FD96" w14:textId="63C238C0" w:rsidR="004D14D2" w:rsidRDefault="004D14D2" w:rsidP="004D14D2">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t>Initialize connection between frame grabber and DUT.</w:t>
            </w:r>
          </w:p>
        </w:tc>
        <w:tc>
          <w:tcPr>
            <w:tcW w:w="1397" w:type="pct"/>
            <w:shd w:val="clear" w:color="auto" w:fill="FFFFFF" w:themeFill="background1"/>
            <w:vAlign w:val="center"/>
          </w:tcPr>
          <w:p w14:paraId="60746A23" w14:textId="2D081483" w:rsidR="004D14D2" w:rsidRPr="001078DD" w:rsidRDefault="004D14D2" w:rsidP="004D14D2">
            <w:pPr>
              <w:spacing w:before="0" w:after="0"/>
              <w:jc w:val="left"/>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lang w:val="en-US"/>
              </w:rPr>
            </w:pPr>
            <w:r>
              <w:t> </w:t>
            </w:r>
          </w:p>
        </w:tc>
        <w:tc>
          <w:tcPr>
            <w:tcW w:w="559" w:type="pct"/>
            <w:shd w:val="clear" w:color="auto" w:fill="FFFFFF" w:themeFill="background1"/>
            <w:vAlign w:val="center"/>
          </w:tcPr>
          <w:p w14:paraId="6D18AA49" w14:textId="2A07BB9C" w:rsidR="004D14D2" w:rsidRPr="00D378DA" w:rsidRDefault="004D14D2" w:rsidP="004D14D2">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502EDA" w:rsidRPr="00D378DA" w14:paraId="4F73C012" w14:textId="77777777" w:rsidTr="00AE3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9" w:type="pct"/>
            <w:shd w:val="clear" w:color="auto" w:fill="FFFFFF" w:themeFill="background1"/>
            <w:vAlign w:val="center"/>
          </w:tcPr>
          <w:p w14:paraId="103BA633" w14:textId="0B2FA955" w:rsidR="004D14D2" w:rsidRPr="00D9441F" w:rsidRDefault="008A6FC1" w:rsidP="00BE6C7F">
            <w:pPr>
              <w:pStyle w:val="Table-small"/>
              <w:rPr>
                <w:rFonts w:cstheme="minorHAnsi"/>
                <w:b w:val="0"/>
                <w:bCs w:val="0"/>
                <w:szCs w:val="20"/>
              </w:rPr>
            </w:pPr>
            <w:r w:rsidRPr="00D9441F">
              <w:t>3</w:t>
            </w:r>
            <w:r w:rsidR="00DC38D1" w:rsidRPr="00D9441F">
              <w:t>.2.2.3</w:t>
            </w:r>
          </w:p>
        </w:tc>
        <w:tc>
          <w:tcPr>
            <w:tcW w:w="2484" w:type="pct"/>
            <w:gridSpan w:val="3"/>
            <w:shd w:val="clear" w:color="auto" w:fill="FFFFFF" w:themeFill="background1"/>
            <w:vAlign w:val="center"/>
          </w:tcPr>
          <w:p w14:paraId="5B63BD14" w14:textId="0F48F7D2" w:rsidR="004D14D2" w:rsidRDefault="004D14D2" w:rsidP="004D14D2">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Capture image</w:t>
            </w:r>
          </w:p>
        </w:tc>
        <w:tc>
          <w:tcPr>
            <w:tcW w:w="1397" w:type="pct"/>
            <w:shd w:val="clear" w:color="auto" w:fill="FFFFFF" w:themeFill="background1"/>
            <w:vAlign w:val="center"/>
          </w:tcPr>
          <w:p w14:paraId="1C599E35" w14:textId="7D57EE67" w:rsidR="004D14D2" w:rsidRPr="001078DD" w:rsidRDefault="004D14D2" w:rsidP="004D14D2">
            <w:pPr>
              <w:spacing w:before="0" w:after="0"/>
              <w:jc w:val="left"/>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lang w:val="en-US"/>
              </w:rPr>
            </w:pPr>
            <w:r>
              <w:t> </w:t>
            </w:r>
          </w:p>
        </w:tc>
        <w:tc>
          <w:tcPr>
            <w:tcW w:w="559" w:type="pct"/>
            <w:shd w:val="clear" w:color="auto" w:fill="FFFFFF" w:themeFill="background1"/>
            <w:vAlign w:val="center"/>
          </w:tcPr>
          <w:p w14:paraId="351706FC" w14:textId="3161F1AF" w:rsidR="004D14D2" w:rsidRPr="00D378DA" w:rsidRDefault="004D14D2" w:rsidP="004D14D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502EDA" w:rsidRPr="00D378DA" w14:paraId="2EDE0835" w14:textId="77777777" w:rsidTr="00AE3D60">
        <w:tc>
          <w:tcPr>
            <w:cnfStyle w:val="001000000000" w:firstRow="0" w:lastRow="0" w:firstColumn="1" w:lastColumn="0" w:oddVBand="0" w:evenVBand="0" w:oddHBand="0" w:evenHBand="0" w:firstRowFirstColumn="0" w:firstRowLastColumn="0" w:lastRowFirstColumn="0" w:lastRowLastColumn="0"/>
            <w:tcW w:w="559" w:type="pct"/>
            <w:shd w:val="clear" w:color="auto" w:fill="FFFFFF" w:themeFill="background1"/>
            <w:vAlign w:val="center"/>
          </w:tcPr>
          <w:p w14:paraId="5F712FC8" w14:textId="3E7FD2CF" w:rsidR="004D14D2" w:rsidRPr="00D9441F" w:rsidRDefault="008A6FC1" w:rsidP="00BE6C7F">
            <w:pPr>
              <w:pStyle w:val="Table-small"/>
              <w:rPr>
                <w:rFonts w:cstheme="minorHAnsi"/>
                <w:b w:val="0"/>
                <w:bCs w:val="0"/>
                <w:szCs w:val="20"/>
              </w:rPr>
            </w:pPr>
            <w:r w:rsidRPr="00D9441F">
              <w:t>3</w:t>
            </w:r>
            <w:r w:rsidR="00BA4E7E" w:rsidRPr="00D9441F">
              <w:t>.2.2.4</w:t>
            </w:r>
          </w:p>
        </w:tc>
        <w:tc>
          <w:tcPr>
            <w:tcW w:w="2484" w:type="pct"/>
            <w:gridSpan w:val="3"/>
            <w:shd w:val="clear" w:color="auto" w:fill="FFFFFF" w:themeFill="background1"/>
            <w:vAlign w:val="center"/>
          </w:tcPr>
          <w:p w14:paraId="1442E8DF" w14:textId="48C71A21" w:rsidR="004D14D2" w:rsidRDefault="00BA4E7E" w:rsidP="004D14D2">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t>Check amount of errors in image</w:t>
            </w:r>
            <w:r w:rsidR="00F5720E">
              <w:t xml:space="preserve"> </w:t>
            </w:r>
            <w:r w:rsidR="004C2346">
              <w:t xml:space="preserve">when </w:t>
            </w:r>
            <w:r w:rsidR="00F5720E">
              <w:t>compared to the reference image.</w:t>
            </w:r>
          </w:p>
        </w:tc>
        <w:tc>
          <w:tcPr>
            <w:tcW w:w="1397" w:type="pct"/>
            <w:shd w:val="clear" w:color="auto" w:fill="FFFFFF" w:themeFill="background1"/>
            <w:vAlign w:val="center"/>
          </w:tcPr>
          <w:p w14:paraId="65EC64FD" w14:textId="1186605B" w:rsidR="004D14D2" w:rsidRPr="001078DD" w:rsidRDefault="004D14D2" w:rsidP="004D14D2">
            <w:pPr>
              <w:spacing w:before="0" w:after="0"/>
              <w:jc w:val="left"/>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lang w:val="en-US"/>
              </w:rPr>
            </w:pPr>
            <w:r>
              <w:t> </w:t>
            </w:r>
          </w:p>
        </w:tc>
        <w:tc>
          <w:tcPr>
            <w:tcW w:w="559" w:type="pct"/>
            <w:shd w:val="clear" w:color="auto" w:fill="FFFFFF" w:themeFill="background1"/>
            <w:vAlign w:val="center"/>
          </w:tcPr>
          <w:p w14:paraId="38EB1DAB" w14:textId="6B2B30EA" w:rsidR="004D14D2" w:rsidRPr="00D378DA" w:rsidRDefault="004D14D2" w:rsidP="004D14D2">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502EDA" w:rsidRPr="00D378DA" w14:paraId="3A9E716D" w14:textId="77777777" w:rsidTr="00AE3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9" w:type="pct"/>
            <w:shd w:val="clear" w:color="auto" w:fill="FFFFFF" w:themeFill="background1"/>
            <w:vAlign w:val="center"/>
          </w:tcPr>
          <w:p w14:paraId="76B43782" w14:textId="1942300B" w:rsidR="004D14D2" w:rsidRPr="00D9441F" w:rsidRDefault="008A6FC1" w:rsidP="00BE6C7F">
            <w:pPr>
              <w:pStyle w:val="Table-small"/>
              <w:rPr>
                <w:rFonts w:cstheme="minorHAnsi"/>
                <w:b w:val="0"/>
                <w:bCs w:val="0"/>
                <w:szCs w:val="20"/>
              </w:rPr>
            </w:pPr>
            <w:r w:rsidRPr="00D9441F">
              <w:t>3</w:t>
            </w:r>
            <w:r w:rsidR="00BA4E7E" w:rsidRPr="00D9441F">
              <w:t>.2.2.5</w:t>
            </w:r>
          </w:p>
        </w:tc>
        <w:tc>
          <w:tcPr>
            <w:tcW w:w="2484" w:type="pct"/>
            <w:gridSpan w:val="3"/>
            <w:shd w:val="clear" w:color="auto" w:fill="FFFFFF" w:themeFill="background1"/>
            <w:vAlign w:val="center"/>
          </w:tcPr>
          <w:p w14:paraId="7AC260EC" w14:textId="1B39D77C" w:rsidR="004D14D2" w:rsidRDefault="00BA4E7E" w:rsidP="004D14D2">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 xml:space="preserve">If image contains errors, </w:t>
            </w:r>
            <w:r w:rsidR="00286B13">
              <w:t>save the image to disk.</w:t>
            </w:r>
          </w:p>
        </w:tc>
        <w:tc>
          <w:tcPr>
            <w:tcW w:w="1397" w:type="pct"/>
            <w:shd w:val="clear" w:color="auto" w:fill="FFFFFF" w:themeFill="background1"/>
            <w:vAlign w:val="center"/>
          </w:tcPr>
          <w:p w14:paraId="0E0D30C1" w14:textId="1832B504" w:rsidR="004D14D2" w:rsidRPr="001078DD" w:rsidRDefault="004D14D2" w:rsidP="004D14D2">
            <w:pPr>
              <w:spacing w:before="0" w:after="0"/>
              <w:jc w:val="left"/>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lang w:val="en-US"/>
              </w:rPr>
            </w:pPr>
            <w:r>
              <w:t> </w:t>
            </w:r>
          </w:p>
        </w:tc>
        <w:tc>
          <w:tcPr>
            <w:tcW w:w="559" w:type="pct"/>
            <w:shd w:val="clear" w:color="auto" w:fill="FFFFFF" w:themeFill="background1"/>
            <w:vAlign w:val="center"/>
          </w:tcPr>
          <w:p w14:paraId="2B1408B2" w14:textId="6C5724B4" w:rsidR="004D14D2" w:rsidRPr="00D378DA" w:rsidRDefault="004D14D2" w:rsidP="004D14D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502EDA" w:rsidRPr="00D378DA" w14:paraId="637C3D1F" w14:textId="77777777" w:rsidTr="00AE3D60">
        <w:tc>
          <w:tcPr>
            <w:cnfStyle w:val="001000000000" w:firstRow="0" w:lastRow="0" w:firstColumn="1" w:lastColumn="0" w:oddVBand="0" w:evenVBand="0" w:oddHBand="0" w:evenHBand="0" w:firstRowFirstColumn="0" w:firstRowLastColumn="0" w:lastRowFirstColumn="0" w:lastRowLastColumn="0"/>
            <w:tcW w:w="559" w:type="pct"/>
            <w:shd w:val="clear" w:color="auto" w:fill="FFFFFF" w:themeFill="background1"/>
            <w:vAlign w:val="center"/>
          </w:tcPr>
          <w:p w14:paraId="5698C345" w14:textId="150C8073" w:rsidR="004D14D2" w:rsidRPr="00D9441F" w:rsidRDefault="008A6FC1" w:rsidP="00BE6C7F">
            <w:pPr>
              <w:pStyle w:val="Table-small"/>
              <w:rPr>
                <w:rFonts w:cstheme="minorHAnsi"/>
                <w:b w:val="0"/>
                <w:bCs w:val="0"/>
                <w:szCs w:val="20"/>
              </w:rPr>
            </w:pPr>
            <w:r w:rsidRPr="00D9441F">
              <w:t>3</w:t>
            </w:r>
            <w:r w:rsidR="00286B13" w:rsidRPr="00D9441F">
              <w:t>.2.2.6</w:t>
            </w:r>
          </w:p>
        </w:tc>
        <w:tc>
          <w:tcPr>
            <w:tcW w:w="2484" w:type="pct"/>
            <w:gridSpan w:val="3"/>
            <w:shd w:val="clear" w:color="auto" w:fill="FFFFFF" w:themeFill="background1"/>
            <w:vAlign w:val="center"/>
          </w:tcPr>
          <w:p w14:paraId="3D881D56" w14:textId="272E48E2" w:rsidR="004D14D2" w:rsidRDefault="004D14D2" w:rsidP="004D14D2">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t xml:space="preserve">End of pixel size loop, go to </w:t>
            </w:r>
            <w:r w:rsidR="00291392">
              <w:t xml:space="preserve">3.2.2 </w:t>
            </w:r>
            <w:r>
              <w:t>if more pixel sizes remain.</w:t>
            </w:r>
          </w:p>
        </w:tc>
        <w:tc>
          <w:tcPr>
            <w:tcW w:w="1397" w:type="pct"/>
            <w:shd w:val="clear" w:color="auto" w:fill="FFFFFF" w:themeFill="background1"/>
            <w:vAlign w:val="center"/>
          </w:tcPr>
          <w:p w14:paraId="29DA3BF8" w14:textId="04916EA3" w:rsidR="004D14D2" w:rsidRPr="001078DD" w:rsidRDefault="004D14D2" w:rsidP="004D14D2">
            <w:pPr>
              <w:spacing w:before="0" w:after="0"/>
              <w:jc w:val="left"/>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lang w:val="en-US"/>
              </w:rPr>
            </w:pPr>
            <w:r>
              <w:t> </w:t>
            </w:r>
          </w:p>
        </w:tc>
        <w:tc>
          <w:tcPr>
            <w:tcW w:w="559" w:type="pct"/>
            <w:shd w:val="clear" w:color="auto" w:fill="FFFFFF" w:themeFill="background1"/>
            <w:vAlign w:val="center"/>
          </w:tcPr>
          <w:p w14:paraId="343B56C3" w14:textId="5A4E03F5" w:rsidR="004D14D2" w:rsidRPr="00D378DA" w:rsidRDefault="004D14D2" w:rsidP="004D14D2">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502EDA" w:rsidRPr="00D378DA" w14:paraId="2798632A" w14:textId="77777777" w:rsidTr="00AE3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9" w:type="pct"/>
            <w:shd w:val="clear" w:color="auto" w:fill="FFFFFF" w:themeFill="background1"/>
            <w:vAlign w:val="center"/>
          </w:tcPr>
          <w:p w14:paraId="1AD12880" w14:textId="35AECB7C" w:rsidR="004D14D2" w:rsidRPr="00D9441F" w:rsidRDefault="008A6FC1" w:rsidP="00BE6C7F">
            <w:pPr>
              <w:pStyle w:val="Table-small"/>
              <w:rPr>
                <w:rFonts w:cstheme="minorHAnsi"/>
                <w:b w:val="0"/>
                <w:bCs w:val="0"/>
                <w:szCs w:val="20"/>
              </w:rPr>
            </w:pPr>
            <w:r w:rsidRPr="00D9441F">
              <w:t>3</w:t>
            </w:r>
            <w:r w:rsidR="00286B13" w:rsidRPr="00D9441F">
              <w:t>.2.3</w:t>
            </w:r>
          </w:p>
        </w:tc>
        <w:tc>
          <w:tcPr>
            <w:tcW w:w="2484" w:type="pct"/>
            <w:gridSpan w:val="3"/>
            <w:shd w:val="clear" w:color="auto" w:fill="FFFFFF" w:themeFill="background1"/>
            <w:vAlign w:val="center"/>
          </w:tcPr>
          <w:p w14:paraId="650B6C12" w14:textId="0DC13588" w:rsidR="004D14D2" w:rsidRDefault="004D14D2" w:rsidP="004D14D2">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 xml:space="preserve">End of test pattern loop, go to </w:t>
            </w:r>
            <w:r w:rsidR="00291392">
              <w:t>3.2</w:t>
            </w:r>
            <w:r>
              <w:t xml:space="preserve"> if more test patterns remain.</w:t>
            </w:r>
          </w:p>
        </w:tc>
        <w:tc>
          <w:tcPr>
            <w:tcW w:w="1397" w:type="pct"/>
            <w:shd w:val="clear" w:color="auto" w:fill="FFFFFF" w:themeFill="background1"/>
            <w:vAlign w:val="center"/>
          </w:tcPr>
          <w:p w14:paraId="023DE9E0" w14:textId="62CAA270" w:rsidR="004D14D2" w:rsidRPr="001078DD" w:rsidRDefault="004D14D2" w:rsidP="004D14D2">
            <w:pPr>
              <w:spacing w:before="0" w:after="0"/>
              <w:jc w:val="left"/>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lang w:val="en-US"/>
              </w:rPr>
            </w:pPr>
            <w:r>
              <w:t> </w:t>
            </w:r>
          </w:p>
        </w:tc>
        <w:tc>
          <w:tcPr>
            <w:tcW w:w="559" w:type="pct"/>
            <w:shd w:val="clear" w:color="auto" w:fill="FFFFFF" w:themeFill="background1"/>
            <w:vAlign w:val="center"/>
          </w:tcPr>
          <w:p w14:paraId="1C41E91B" w14:textId="12C699D4" w:rsidR="004D14D2" w:rsidRPr="00D378DA" w:rsidRDefault="004D14D2" w:rsidP="004D14D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502EDA" w:rsidRPr="00D378DA" w14:paraId="170E1A99" w14:textId="77777777" w:rsidTr="00AE3D60">
        <w:tc>
          <w:tcPr>
            <w:cnfStyle w:val="001000000000" w:firstRow="0" w:lastRow="0" w:firstColumn="1" w:lastColumn="0" w:oddVBand="0" w:evenVBand="0" w:oddHBand="0" w:evenHBand="0" w:firstRowFirstColumn="0" w:firstRowLastColumn="0" w:lastRowFirstColumn="0" w:lastRowLastColumn="0"/>
            <w:tcW w:w="559" w:type="pct"/>
            <w:shd w:val="clear" w:color="auto" w:fill="FFFFFF" w:themeFill="background1"/>
            <w:vAlign w:val="center"/>
          </w:tcPr>
          <w:p w14:paraId="47777102" w14:textId="482F61F2" w:rsidR="004D14D2" w:rsidRPr="00D9441F" w:rsidRDefault="008A6FC1" w:rsidP="00BE6C7F">
            <w:pPr>
              <w:pStyle w:val="Table-small"/>
              <w:rPr>
                <w:rFonts w:cstheme="minorHAnsi"/>
                <w:b w:val="0"/>
                <w:bCs w:val="0"/>
                <w:szCs w:val="20"/>
              </w:rPr>
            </w:pPr>
            <w:r w:rsidRPr="00D9441F">
              <w:t>3</w:t>
            </w:r>
            <w:r w:rsidR="00286B13" w:rsidRPr="00D9441F">
              <w:t>.3</w:t>
            </w:r>
          </w:p>
        </w:tc>
        <w:tc>
          <w:tcPr>
            <w:tcW w:w="2484" w:type="pct"/>
            <w:gridSpan w:val="3"/>
            <w:shd w:val="clear" w:color="auto" w:fill="FFFFFF" w:themeFill="background1"/>
            <w:vAlign w:val="center"/>
          </w:tcPr>
          <w:p w14:paraId="4C373B5C" w14:textId="5CCD5BF3" w:rsidR="004D14D2" w:rsidRDefault="004D14D2" w:rsidP="004D14D2">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t xml:space="preserve">End of video mode loop, go to </w:t>
            </w:r>
            <w:r w:rsidR="00291392">
              <w:t>3.2</w:t>
            </w:r>
            <w:r>
              <w:t xml:space="preserve"> if more video modes remain.</w:t>
            </w:r>
          </w:p>
        </w:tc>
        <w:tc>
          <w:tcPr>
            <w:tcW w:w="1397" w:type="pct"/>
            <w:shd w:val="clear" w:color="auto" w:fill="FFFFFF" w:themeFill="background1"/>
            <w:vAlign w:val="center"/>
          </w:tcPr>
          <w:p w14:paraId="7DED05E5" w14:textId="462AA185" w:rsidR="004D14D2" w:rsidRPr="001078DD" w:rsidRDefault="004D14D2" w:rsidP="004D14D2">
            <w:pPr>
              <w:spacing w:before="0" w:after="0"/>
              <w:jc w:val="left"/>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lang w:val="en-US"/>
              </w:rPr>
            </w:pPr>
            <w:r>
              <w:t> </w:t>
            </w:r>
          </w:p>
        </w:tc>
        <w:tc>
          <w:tcPr>
            <w:tcW w:w="559" w:type="pct"/>
            <w:shd w:val="clear" w:color="auto" w:fill="FFFFFF" w:themeFill="background1"/>
            <w:vAlign w:val="center"/>
          </w:tcPr>
          <w:p w14:paraId="09081B5B" w14:textId="6C833B30" w:rsidR="004D14D2" w:rsidRPr="00D378DA" w:rsidRDefault="004D14D2" w:rsidP="004D14D2">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962AC9" w:rsidRPr="00D378DA" w14:paraId="365D492A" w14:textId="77777777" w:rsidTr="00AE3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514E4E" w:themeFill="accent3" w:themeFillShade="BF"/>
          </w:tcPr>
          <w:p w14:paraId="61DEAB44" w14:textId="77777777" w:rsidR="00962AC9" w:rsidRPr="00D378DA" w:rsidRDefault="00962AC9" w:rsidP="00962AC9">
            <w:pPr>
              <w:pStyle w:val="Table-small"/>
              <w:rPr>
                <w:rFonts w:cstheme="minorHAnsi"/>
                <w:szCs w:val="20"/>
              </w:rPr>
            </w:pPr>
            <w:r>
              <w:rPr>
                <w:rFonts w:cstheme="minorHAnsi"/>
                <w:color w:val="FFFFFF" w:themeColor="background1"/>
                <w:sz w:val="22"/>
                <w:szCs w:val="22"/>
              </w:rPr>
              <w:t>Notes</w:t>
            </w:r>
          </w:p>
        </w:tc>
      </w:tr>
      <w:tr w:rsidR="00962AC9" w:rsidRPr="00D378DA" w14:paraId="4A6D57DF" w14:textId="77777777" w:rsidTr="00AE3D60">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FFFFFF" w:themeFill="background1"/>
          </w:tcPr>
          <w:p w14:paraId="554ED51E" w14:textId="72780A56" w:rsidR="00CD2F5D" w:rsidRPr="00CD2F5D" w:rsidRDefault="00CD2F5D" w:rsidP="00CD2F5D">
            <w:pPr>
              <w:rPr>
                <w:lang w:val="en-US" w:eastAsia="nl-BE"/>
              </w:rPr>
            </w:pPr>
            <w:r w:rsidRPr="00CD2F5D">
              <w:rPr>
                <w:lang w:val="en-US" w:eastAsia="nl-BE"/>
              </w:rPr>
              <w:t>Video mode table</w:t>
            </w:r>
          </w:p>
          <w:tbl>
            <w:tblPr>
              <w:tblStyle w:val="GridTable4-Accent1"/>
              <w:tblW w:w="0" w:type="auto"/>
              <w:tblLook w:val="04A0" w:firstRow="1" w:lastRow="0" w:firstColumn="1" w:lastColumn="0" w:noHBand="0" w:noVBand="1"/>
            </w:tblPr>
            <w:tblGrid>
              <w:gridCol w:w="1350"/>
              <w:gridCol w:w="2040"/>
              <w:gridCol w:w="750"/>
            </w:tblGrid>
            <w:tr w:rsidR="00CD2F5D" w:rsidRPr="00CD2F5D" w14:paraId="132DCED7" w14:textId="77777777" w:rsidTr="00CD2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52BDA2" w14:textId="77777777" w:rsidR="00CD2F5D" w:rsidRPr="00CD2F5D" w:rsidRDefault="00CD2F5D" w:rsidP="00CD2F5D">
                  <w:pPr>
                    <w:pStyle w:val="Table-small"/>
                    <w:rPr>
                      <w:lang w:val="en-US" w:eastAsia="nl-BE"/>
                    </w:rPr>
                  </w:pPr>
                  <w:r w:rsidRPr="00CD2F5D">
                    <w:rPr>
                      <w:lang w:val="en-US" w:eastAsia="nl-BE"/>
                    </w:rPr>
                    <w:t>Video mode</w:t>
                  </w:r>
                </w:p>
              </w:tc>
              <w:tc>
                <w:tcPr>
                  <w:tcW w:w="0" w:type="auto"/>
                  <w:hideMark/>
                </w:tcPr>
                <w:p w14:paraId="1D41D29C" w14:textId="77777777" w:rsidR="00CD2F5D" w:rsidRPr="00CD2F5D" w:rsidRDefault="00CD2F5D" w:rsidP="00CD2F5D">
                  <w:pPr>
                    <w:pStyle w:val="Table-small"/>
                    <w:cnfStyle w:val="100000000000" w:firstRow="1" w:lastRow="0" w:firstColumn="0" w:lastColumn="0" w:oddVBand="0" w:evenVBand="0" w:oddHBand="0" w:evenHBand="0" w:firstRowFirstColumn="0" w:firstRowLastColumn="0" w:lastRowFirstColumn="0" w:lastRowLastColumn="0"/>
                    <w:rPr>
                      <w:lang w:val="en-US" w:eastAsia="nl-BE"/>
                    </w:rPr>
                  </w:pPr>
                  <w:r w:rsidRPr="00CD2F5D">
                    <w:rPr>
                      <w:lang w:val="en-US" w:eastAsia="nl-BE"/>
                    </w:rPr>
                    <w:t>Register parameter</w:t>
                  </w:r>
                </w:p>
              </w:tc>
              <w:tc>
                <w:tcPr>
                  <w:tcW w:w="0" w:type="auto"/>
                  <w:hideMark/>
                </w:tcPr>
                <w:p w14:paraId="01396D96" w14:textId="77777777" w:rsidR="00CD2F5D" w:rsidRPr="00CD2F5D" w:rsidRDefault="00CD2F5D" w:rsidP="00CD2F5D">
                  <w:pPr>
                    <w:pStyle w:val="Table-small"/>
                    <w:cnfStyle w:val="100000000000" w:firstRow="1" w:lastRow="0" w:firstColumn="0" w:lastColumn="0" w:oddVBand="0" w:evenVBand="0" w:oddHBand="0" w:evenHBand="0" w:firstRowFirstColumn="0" w:firstRowLastColumn="0" w:lastRowFirstColumn="0" w:lastRowLastColumn="0"/>
                    <w:rPr>
                      <w:lang w:val="en-US" w:eastAsia="nl-BE"/>
                    </w:rPr>
                  </w:pPr>
                  <w:r w:rsidRPr="00CD2F5D">
                    <w:rPr>
                      <w:lang w:val="en-US" w:eastAsia="nl-BE"/>
                    </w:rPr>
                    <w:t>Value</w:t>
                  </w:r>
                </w:p>
              </w:tc>
            </w:tr>
            <w:tr w:rsidR="00CD2F5D" w:rsidRPr="00CD2F5D" w14:paraId="25F0EB32" w14:textId="77777777" w:rsidTr="00CD2F5D">
              <w:tc>
                <w:tcPr>
                  <w:cnfStyle w:val="001000000000" w:firstRow="0" w:lastRow="0" w:firstColumn="1" w:lastColumn="0" w:oddVBand="0" w:evenVBand="0" w:oddHBand="0" w:evenHBand="0" w:firstRowFirstColumn="0" w:firstRowLastColumn="0" w:lastRowFirstColumn="0" w:lastRowLastColumn="0"/>
                  <w:tcW w:w="0" w:type="auto"/>
                  <w:hideMark/>
                </w:tcPr>
                <w:p w14:paraId="5F64BC30" w14:textId="77777777" w:rsidR="00CD2F5D" w:rsidRPr="00CD2F5D" w:rsidRDefault="00CD2F5D" w:rsidP="00CD2F5D">
                  <w:pPr>
                    <w:pStyle w:val="Table-small"/>
                    <w:rPr>
                      <w:lang w:val="en-US" w:eastAsia="nl-BE"/>
                    </w:rPr>
                  </w:pPr>
                  <w:r w:rsidRPr="00CD2F5D">
                    <w:rPr>
                      <w:lang w:val="en-US" w:eastAsia="nl-BE"/>
                    </w:rPr>
                    <w:t>VGA</w:t>
                  </w:r>
                </w:p>
              </w:tc>
              <w:tc>
                <w:tcPr>
                  <w:tcW w:w="0" w:type="auto"/>
                  <w:hideMark/>
                </w:tcPr>
                <w:p w14:paraId="3694579D" w14:textId="77777777" w:rsidR="00CD2F5D" w:rsidRPr="00CD2F5D" w:rsidRDefault="00CD2F5D" w:rsidP="00CD2F5D">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CD2F5D">
                    <w:rPr>
                      <w:lang w:val="en-US" w:eastAsia="nl-BE"/>
                    </w:rPr>
                    <w:t>ImageSize_Width</w:t>
                  </w:r>
                </w:p>
              </w:tc>
              <w:tc>
                <w:tcPr>
                  <w:tcW w:w="0" w:type="auto"/>
                  <w:hideMark/>
                </w:tcPr>
                <w:p w14:paraId="73F1FFD8" w14:textId="77777777" w:rsidR="00CD2F5D" w:rsidRPr="00CD2F5D" w:rsidRDefault="00CD2F5D" w:rsidP="00CD2F5D">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CD2F5D">
                    <w:rPr>
                      <w:lang w:val="en-US" w:eastAsia="nl-BE"/>
                    </w:rPr>
                    <w:t>640</w:t>
                  </w:r>
                </w:p>
              </w:tc>
            </w:tr>
            <w:tr w:rsidR="00CD2F5D" w:rsidRPr="00CD2F5D" w14:paraId="7C12CDB2" w14:textId="77777777" w:rsidTr="00CD2F5D">
              <w:tc>
                <w:tcPr>
                  <w:cnfStyle w:val="001000000000" w:firstRow="0" w:lastRow="0" w:firstColumn="1" w:lastColumn="0" w:oddVBand="0" w:evenVBand="0" w:oddHBand="0" w:evenHBand="0" w:firstRowFirstColumn="0" w:firstRowLastColumn="0" w:lastRowFirstColumn="0" w:lastRowLastColumn="0"/>
                  <w:tcW w:w="0" w:type="auto"/>
                  <w:hideMark/>
                </w:tcPr>
                <w:p w14:paraId="267B9C08" w14:textId="77777777" w:rsidR="00CD2F5D" w:rsidRPr="00CD2F5D" w:rsidRDefault="00CD2F5D" w:rsidP="00CD2F5D">
                  <w:pPr>
                    <w:pStyle w:val="Table-small"/>
                    <w:rPr>
                      <w:lang w:val="en-US" w:eastAsia="nl-BE"/>
                    </w:rPr>
                  </w:pPr>
                  <w:r w:rsidRPr="00CD2F5D">
                    <w:rPr>
                      <w:lang w:val="en-US" w:eastAsia="nl-BE"/>
                    </w:rPr>
                    <w:t> </w:t>
                  </w:r>
                </w:p>
              </w:tc>
              <w:tc>
                <w:tcPr>
                  <w:tcW w:w="0" w:type="auto"/>
                  <w:hideMark/>
                </w:tcPr>
                <w:p w14:paraId="6F1DA197" w14:textId="77777777" w:rsidR="00CD2F5D" w:rsidRPr="00CD2F5D" w:rsidRDefault="00CD2F5D" w:rsidP="00CD2F5D">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CD2F5D">
                    <w:rPr>
                      <w:lang w:val="en-US" w:eastAsia="nl-BE"/>
                    </w:rPr>
                    <w:t>ImageSize_Height</w:t>
                  </w:r>
                </w:p>
              </w:tc>
              <w:tc>
                <w:tcPr>
                  <w:tcW w:w="0" w:type="auto"/>
                  <w:hideMark/>
                </w:tcPr>
                <w:p w14:paraId="5ECD1105" w14:textId="77777777" w:rsidR="00CD2F5D" w:rsidRPr="00CD2F5D" w:rsidRDefault="00CD2F5D" w:rsidP="00CD2F5D">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CD2F5D">
                    <w:rPr>
                      <w:lang w:val="en-US" w:eastAsia="nl-BE"/>
                    </w:rPr>
                    <w:t>480</w:t>
                  </w:r>
                </w:p>
              </w:tc>
            </w:tr>
            <w:tr w:rsidR="00CD2F5D" w:rsidRPr="00CD2F5D" w14:paraId="51A80A69" w14:textId="77777777" w:rsidTr="00CD2F5D">
              <w:tc>
                <w:tcPr>
                  <w:cnfStyle w:val="001000000000" w:firstRow="0" w:lastRow="0" w:firstColumn="1" w:lastColumn="0" w:oddVBand="0" w:evenVBand="0" w:oddHBand="0" w:evenHBand="0" w:firstRowFirstColumn="0" w:firstRowLastColumn="0" w:lastRowFirstColumn="0" w:lastRowLastColumn="0"/>
                  <w:tcW w:w="0" w:type="auto"/>
                  <w:hideMark/>
                </w:tcPr>
                <w:p w14:paraId="786A208B" w14:textId="77777777" w:rsidR="00CD2F5D" w:rsidRPr="00CD2F5D" w:rsidRDefault="00CD2F5D" w:rsidP="00CD2F5D">
                  <w:pPr>
                    <w:pStyle w:val="Table-small"/>
                    <w:rPr>
                      <w:lang w:val="en-US" w:eastAsia="nl-BE"/>
                    </w:rPr>
                  </w:pPr>
                  <w:r w:rsidRPr="00CD2F5D">
                    <w:rPr>
                      <w:lang w:val="en-US" w:eastAsia="nl-BE"/>
                    </w:rPr>
                    <w:t>HD</w:t>
                  </w:r>
                </w:p>
              </w:tc>
              <w:tc>
                <w:tcPr>
                  <w:tcW w:w="0" w:type="auto"/>
                  <w:hideMark/>
                </w:tcPr>
                <w:p w14:paraId="1A6F7081" w14:textId="77777777" w:rsidR="00CD2F5D" w:rsidRPr="00CD2F5D" w:rsidRDefault="00CD2F5D" w:rsidP="00CD2F5D">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CD2F5D">
                    <w:rPr>
                      <w:lang w:val="en-US" w:eastAsia="nl-BE"/>
                    </w:rPr>
                    <w:t>ImageSize_Width</w:t>
                  </w:r>
                </w:p>
              </w:tc>
              <w:tc>
                <w:tcPr>
                  <w:tcW w:w="0" w:type="auto"/>
                  <w:hideMark/>
                </w:tcPr>
                <w:p w14:paraId="403BD004" w14:textId="77777777" w:rsidR="00CD2F5D" w:rsidRPr="00CD2F5D" w:rsidRDefault="00CD2F5D" w:rsidP="00CD2F5D">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CD2F5D">
                    <w:rPr>
                      <w:lang w:val="en-US" w:eastAsia="nl-BE"/>
                    </w:rPr>
                    <w:t>1280</w:t>
                  </w:r>
                </w:p>
              </w:tc>
            </w:tr>
            <w:tr w:rsidR="00CD2F5D" w:rsidRPr="00CD2F5D" w14:paraId="706217FB" w14:textId="77777777" w:rsidTr="00CD2F5D">
              <w:tc>
                <w:tcPr>
                  <w:cnfStyle w:val="001000000000" w:firstRow="0" w:lastRow="0" w:firstColumn="1" w:lastColumn="0" w:oddVBand="0" w:evenVBand="0" w:oddHBand="0" w:evenHBand="0" w:firstRowFirstColumn="0" w:firstRowLastColumn="0" w:lastRowFirstColumn="0" w:lastRowLastColumn="0"/>
                  <w:tcW w:w="0" w:type="auto"/>
                  <w:hideMark/>
                </w:tcPr>
                <w:p w14:paraId="36A439A2" w14:textId="77777777" w:rsidR="00CD2F5D" w:rsidRPr="00CD2F5D" w:rsidRDefault="00CD2F5D" w:rsidP="00CD2F5D">
                  <w:pPr>
                    <w:pStyle w:val="Table-small"/>
                    <w:rPr>
                      <w:lang w:val="en-US" w:eastAsia="nl-BE"/>
                    </w:rPr>
                  </w:pPr>
                  <w:r w:rsidRPr="00CD2F5D">
                    <w:rPr>
                      <w:lang w:val="en-US" w:eastAsia="nl-BE"/>
                    </w:rPr>
                    <w:t> </w:t>
                  </w:r>
                </w:p>
              </w:tc>
              <w:tc>
                <w:tcPr>
                  <w:tcW w:w="0" w:type="auto"/>
                  <w:hideMark/>
                </w:tcPr>
                <w:p w14:paraId="5543CD5F" w14:textId="77777777" w:rsidR="00CD2F5D" w:rsidRPr="00CD2F5D" w:rsidRDefault="00CD2F5D" w:rsidP="00CD2F5D">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CD2F5D">
                    <w:rPr>
                      <w:lang w:val="en-US" w:eastAsia="nl-BE"/>
                    </w:rPr>
                    <w:t>ImageSize_Height</w:t>
                  </w:r>
                </w:p>
              </w:tc>
              <w:tc>
                <w:tcPr>
                  <w:tcW w:w="0" w:type="auto"/>
                  <w:hideMark/>
                </w:tcPr>
                <w:p w14:paraId="252AA754" w14:textId="77777777" w:rsidR="00CD2F5D" w:rsidRPr="00CD2F5D" w:rsidRDefault="00CD2F5D" w:rsidP="00CD2F5D">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CD2F5D">
                    <w:rPr>
                      <w:lang w:val="en-US" w:eastAsia="nl-BE"/>
                    </w:rPr>
                    <w:t>720</w:t>
                  </w:r>
                </w:p>
              </w:tc>
            </w:tr>
            <w:tr w:rsidR="00CD2F5D" w:rsidRPr="00CD2F5D" w14:paraId="3E51AF26" w14:textId="77777777" w:rsidTr="00CD2F5D">
              <w:tc>
                <w:tcPr>
                  <w:cnfStyle w:val="001000000000" w:firstRow="0" w:lastRow="0" w:firstColumn="1" w:lastColumn="0" w:oddVBand="0" w:evenVBand="0" w:oddHBand="0" w:evenHBand="0" w:firstRowFirstColumn="0" w:firstRowLastColumn="0" w:lastRowFirstColumn="0" w:lastRowLastColumn="0"/>
                  <w:tcW w:w="0" w:type="auto"/>
                  <w:hideMark/>
                </w:tcPr>
                <w:p w14:paraId="7E3EE98C" w14:textId="77777777" w:rsidR="00CD2F5D" w:rsidRPr="00CD2F5D" w:rsidRDefault="00CD2F5D" w:rsidP="00CD2F5D">
                  <w:pPr>
                    <w:pStyle w:val="Table-small"/>
                    <w:rPr>
                      <w:lang w:val="en-US" w:eastAsia="nl-BE"/>
                    </w:rPr>
                  </w:pPr>
                  <w:r w:rsidRPr="00CD2F5D">
                    <w:rPr>
                      <w:lang w:val="en-US" w:eastAsia="nl-BE"/>
                    </w:rPr>
                    <w:t>VGA</w:t>
                  </w:r>
                </w:p>
              </w:tc>
              <w:tc>
                <w:tcPr>
                  <w:tcW w:w="0" w:type="auto"/>
                  <w:hideMark/>
                </w:tcPr>
                <w:p w14:paraId="4E929951" w14:textId="77777777" w:rsidR="00CD2F5D" w:rsidRPr="00CD2F5D" w:rsidRDefault="00CD2F5D" w:rsidP="00CD2F5D">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CD2F5D">
                    <w:rPr>
                      <w:lang w:val="en-US" w:eastAsia="nl-BE"/>
                    </w:rPr>
                    <w:t>ImageSize_Width</w:t>
                  </w:r>
                </w:p>
              </w:tc>
              <w:tc>
                <w:tcPr>
                  <w:tcW w:w="0" w:type="auto"/>
                  <w:hideMark/>
                </w:tcPr>
                <w:p w14:paraId="6910A332" w14:textId="77777777" w:rsidR="00CD2F5D" w:rsidRPr="00CD2F5D" w:rsidRDefault="00CD2F5D" w:rsidP="00CD2F5D">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CD2F5D">
                    <w:rPr>
                      <w:lang w:val="en-US" w:eastAsia="nl-BE"/>
                    </w:rPr>
                    <w:t>1920</w:t>
                  </w:r>
                </w:p>
              </w:tc>
            </w:tr>
            <w:tr w:rsidR="00CD2F5D" w:rsidRPr="00CD2F5D" w14:paraId="659C5EE3" w14:textId="77777777" w:rsidTr="00CD2F5D">
              <w:tc>
                <w:tcPr>
                  <w:cnfStyle w:val="001000000000" w:firstRow="0" w:lastRow="0" w:firstColumn="1" w:lastColumn="0" w:oddVBand="0" w:evenVBand="0" w:oddHBand="0" w:evenHBand="0" w:firstRowFirstColumn="0" w:firstRowLastColumn="0" w:lastRowFirstColumn="0" w:lastRowLastColumn="0"/>
                  <w:tcW w:w="0" w:type="auto"/>
                  <w:hideMark/>
                </w:tcPr>
                <w:p w14:paraId="5EB9138E" w14:textId="77777777" w:rsidR="00CD2F5D" w:rsidRPr="00CD2F5D" w:rsidRDefault="00CD2F5D" w:rsidP="00CD2F5D">
                  <w:pPr>
                    <w:pStyle w:val="Table-small"/>
                    <w:rPr>
                      <w:lang w:val="en-US" w:eastAsia="nl-BE"/>
                    </w:rPr>
                  </w:pPr>
                  <w:r w:rsidRPr="00CD2F5D">
                    <w:rPr>
                      <w:lang w:val="en-US" w:eastAsia="nl-BE"/>
                    </w:rPr>
                    <w:t> </w:t>
                  </w:r>
                </w:p>
              </w:tc>
              <w:tc>
                <w:tcPr>
                  <w:tcW w:w="0" w:type="auto"/>
                  <w:hideMark/>
                </w:tcPr>
                <w:p w14:paraId="7D3004C0" w14:textId="77777777" w:rsidR="00CD2F5D" w:rsidRPr="00CD2F5D" w:rsidRDefault="00CD2F5D" w:rsidP="00CD2F5D">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CD2F5D">
                    <w:rPr>
                      <w:lang w:val="en-US" w:eastAsia="nl-BE"/>
                    </w:rPr>
                    <w:t>ImageSize_Height</w:t>
                  </w:r>
                </w:p>
              </w:tc>
              <w:tc>
                <w:tcPr>
                  <w:tcW w:w="0" w:type="auto"/>
                  <w:hideMark/>
                </w:tcPr>
                <w:p w14:paraId="3633359B" w14:textId="77777777" w:rsidR="00CD2F5D" w:rsidRPr="00CD2F5D" w:rsidRDefault="00CD2F5D" w:rsidP="00CD2F5D">
                  <w:pPr>
                    <w:pStyle w:val="Table-small"/>
                    <w:cnfStyle w:val="000000000000" w:firstRow="0" w:lastRow="0" w:firstColumn="0" w:lastColumn="0" w:oddVBand="0" w:evenVBand="0" w:oddHBand="0" w:evenHBand="0" w:firstRowFirstColumn="0" w:firstRowLastColumn="0" w:lastRowFirstColumn="0" w:lastRowLastColumn="0"/>
                    <w:rPr>
                      <w:lang w:val="en-US" w:eastAsia="nl-BE"/>
                    </w:rPr>
                  </w:pPr>
                  <w:r w:rsidRPr="00CD2F5D">
                    <w:rPr>
                      <w:lang w:val="en-US" w:eastAsia="nl-BE"/>
                    </w:rPr>
                    <w:t>1080</w:t>
                  </w:r>
                </w:p>
              </w:tc>
            </w:tr>
          </w:tbl>
          <w:p w14:paraId="3AF113AA" w14:textId="4F6416DC" w:rsidR="00CD2F5D" w:rsidRPr="003D1463" w:rsidRDefault="00CD2F5D" w:rsidP="00CD2F5D">
            <w:pPr>
              <w:rPr>
                <w:lang w:val="en-US" w:eastAsia="nl-BE"/>
              </w:rPr>
            </w:pPr>
            <w:r w:rsidRPr="003D1463">
              <w:rPr>
                <w:lang w:val="en-US" w:eastAsia="nl-BE"/>
              </w:rPr>
              <w:t>Test Pattern table</w:t>
            </w:r>
          </w:p>
          <w:tbl>
            <w:tblPr>
              <w:tblStyle w:val="GridTable4-Accent1"/>
              <w:tblW w:w="0" w:type="auto"/>
              <w:tblLook w:val="04A0" w:firstRow="1" w:lastRow="0" w:firstColumn="1" w:lastColumn="0" w:noHBand="0" w:noVBand="1"/>
            </w:tblPr>
            <w:tblGrid>
              <w:gridCol w:w="2206"/>
              <w:gridCol w:w="2040"/>
              <w:gridCol w:w="728"/>
            </w:tblGrid>
            <w:tr w:rsidR="00CD2F5D" w:rsidRPr="00CD2F5D" w14:paraId="0760AB07" w14:textId="77777777" w:rsidTr="00CD2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8C3B7F" w14:textId="77777777" w:rsidR="00CD2F5D" w:rsidRPr="00CD2F5D" w:rsidRDefault="00CD2F5D" w:rsidP="00CD2F5D">
                  <w:pPr>
                    <w:pStyle w:val="Table-small"/>
                    <w:rPr>
                      <w:lang w:eastAsia="nl-BE"/>
                    </w:rPr>
                  </w:pPr>
                  <w:r w:rsidRPr="00CD2F5D">
                    <w:rPr>
                      <w:lang w:eastAsia="nl-BE"/>
                    </w:rPr>
                    <w:t>Pattern</w:t>
                  </w:r>
                </w:p>
              </w:tc>
              <w:tc>
                <w:tcPr>
                  <w:tcW w:w="0" w:type="auto"/>
                  <w:hideMark/>
                </w:tcPr>
                <w:p w14:paraId="17D34FB4" w14:textId="77777777" w:rsidR="00CD2F5D" w:rsidRPr="00CD2F5D" w:rsidRDefault="00CD2F5D" w:rsidP="00CD2F5D">
                  <w:pPr>
                    <w:pStyle w:val="Table-small"/>
                    <w:cnfStyle w:val="100000000000" w:firstRow="1" w:lastRow="0" w:firstColumn="0" w:lastColumn="0" w:oddVBand="0" w:evenVBand="0" w:oddHBand="0" w:evenHBand="0" w:firstRowFirstColumn="0" w:firstRowLastColumn="0" w:lastRowFirstColumn="0" w:lastRowLastColumn="0"/>
                    <w:rPr>
                      <w:lang w:eastAsia="nl-BE"/>
                    </w:rPr>
                  </w:pPr>
                  <w:r w:rsidRPr="00CD2F5D">
                    <w:rPr>
                      <w:lang w:eastAsia="nl-BE"/>
                    </w:rPr>
                    <w:t>Register parameter</w:t>
                  </w:r>
                </w:p>
              </w:tc>
              <w:tc>
                <w:tcPr>
                  <w:tcW w:w="0" w:type="auto"/>
                  <w:hideMark/>
                </w:tcPr>
                <w:p w14:paraId="20A57AB1" w14:textId="77777777" w:rsidR="00CD2F5D" w:rsidRPr="00CD2F5D" w:rsidRDefault="00CD2F5D" w:rsidP="00CD2F5D">
                  <w:pPr>
                    <w:pStyle w:val="Table-small"/>
                    <w:cnfStyle w:val="100000000000" w:firstRow="1" w:lastRow="0" w:firstColumn="0" w:lastColumn="0" w:oddVBand="0" w:evenVBand="0" w:oddHBand="0" w:evenHBand="0" w:firstRowFirstColumn="0" w:firstRowLastColumn="0" w:lastRowFirstColumn="0" w:lastRowLastColumn="0"/>
                    <w:rPr>
                      <w:lang w:eastAsia="nl-BE"/>
                    </w:rPr>
                  </w:pPr>
                  <w:r w:rsidRPr="00CD2F5D">
                    <w:rPr>
                      <w:lang w:eastAsia="nl-BE"/>
                    </w:rPr>
                    <w:t>value</w:t>
                  </w:r>
                </w:p>
              </w:tc>
            </w:tr>
            <w:tr w:rsidR="00CD2F5D" w:rsidRPr="00CD2F5D" w14:paraId="4EC24E09" w14:textId="77777777" w:rsidTr="00CD2F5D">
              <w:tc>
                <w:tcPr>
                  <w:cnfStyle w:val="001000000000" w:firstRow="0" w:lastRow="0" w:firstColumn="1" w:lastColumn="0" w:oddVBand="0" w:evenVBand="0" w:oddHBand="0" w:evenHBand="0" w:firstRowFirstColumn="0" w:firstRowLastColumn="0" w:lastRowFirstColumn="0" w:lastRowLastColumn="0"/>
                  <w:tcW w:w="0" w:type="auto"/>
                  <w:hideMark/>
                </w:tcPr>
                <w:p w14:paraId="228DCD0A" w14:textId="77777777" w:rsidR="00CD2F5D" w:rsidRPr="00CD2F5D" w:rsidRDefault="00CD2F5D" w:rsidP="00CD2F5D">
                  <w:pPr>
                    <w:pStyle w:val="Table-small"/>
                    <w:rPr>
                      <w:lang w:eastAsia="nl-BE"/>
                    </w:rPr>
                  </w:pPr>
                  <w:r w:rsidRPr="00CD2F5D">
                    <w:rPr>
                      <w:lang w:eastAsia="nl-BE"/>
                    </w:rPr>
                    <w:t>Black</w:t>
                  </w:r>
                </w:p>
              </w:tc>
              <w:tc>
                <w:tcPr>
                  <w:tcW w:w="0" w:type="auto"/>
                  <w:hideMark/>
                </w:tcPr>
                <w:p w14:paraId="34FFB387" w14:textId="77777777" w:rsidR="00CD2F5D" w:rsidRPr="00CD2F5D" w:rsidRDefault="00CD2F5D" w:rsidP="00CD2F5D">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TestPattern_Value</w:t>
                  </w:r>
                </w:p>
              </w:tc>
              <w:tc>
                <w:tcPr>
                  <w:tcW w:w="0" w:type="auto"/>
                  <w:hideMark/>
                </w:tcPr>
                <w:p w14:paraId="5097130A" w14:textId="77777777" w:rsidR="00CD2F5D" w:rsidRPr="00CD2F5D" w:rsidRDefault="00CD2F5D" w:rsidP="00CD2F5D">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1</w:t>
                  </w:r>
                </w:p>
              </w:tc>
            </w:tr>
            <w:tr w:rsidR="00CD2F5D" w:rsidRPr="00CD2F5D" w14:paraId="6833E645" w14:textId="77777777" w:rsidTr="00CD2F5D">
              <w:tc>
                <w:tcPr>
                  <w:cnfStyle w:val="001000000000" w:firstRow="0" w:lastRow="0" w:firstColumn="1" w:lastColumn="0" w:oddVBand="0" w:evenVBand="0" w:oddHBand="0" w:evenHBand="0" w:firstRowFirstColumn="0" w:firstRowLastColumn="0" w:lastRowFirstColumn="0" w:lastRowLastColumn="0"/>
                  <w:tcW w:w="0" w:type="auto"/>
                  <w:hideMark/>
                </w:tcPr>
                <w:p w14:paraId="0F387C39" w14:textId="77777777" w:rsidR="00CD2F5D" w:rsidRPr="00CD2F5D" w:rsidRDefault="00CD2F5D" w:rsidP="00CD2F5D">
                  <w:pPr>
                    <w:pStyle w:val="Table-small"/>
                    <w:rPr>
                      <w:lang w:eastAsia="nl-BE"/>
                    </w:rPr>
                  </w:pPr>
                  <w:r w:rsidRPr="00CD2F5D">
                    <w:rPr>
                      <w:lang w:eastAsia="nl-BE"/>
                    </w:rPr>
                    <w:t>White</w:t>
                  </w:r>
                </w:p>
              </w:tc>
              <w:tc>
                <w:tcPr>
                  <w:tcW w:w="0" w:type="auto"/>
                  <w:hideMark/>
                </w:tcPr>
                <w:p w14:paraId="05025F17" w14:textId="77777777" w:rsidR="00CD2F5D" w:rsidRPr="00CD2F5D" w:rsidRDefault="00CD2F5D" w:rsidP="00CD2F5D">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TestPattern_Value</w:t>
                  </w:r>
                </w:p>
              </w:tc>
              <w:tc>
                <w:tcPr>
                  <w:tcW w:w="0" w:type="auto"/>
                  <w:hideMark/>
                </w:tcPr>
                <w:p w14:paraId="4706BAAA" w14:textId="77777777" w:rsidR="00CD2F5D" w:rsidRPr="00CD2F5D" w:rsidRDefault="00CD2F5D" w:rsidP="00CD2F5D">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2</w:t>
                  </w:r>
                </w:p>
              </w:tc>
            </w:tr>
            <w:tr w:rsidR="00CD2F5D" w:rsidRPr="00CD2F5D" w14:paraId="275AE1EE" w14:textId="77777777" w:rsidTr="00CD2F5D">
              <w:tc>
                <w:tcPr>
                  <w:cnfStyle w:val="001000000000" w:firstRow="0" w:lastRow="0" w:firstColumn="1" w:lastColumn="0" w:oddVBand="0" w:evenVBand="0" w:oddHBand="0" w:evenHBand="0" w:firstRowFirstColumn="0" w:firstRowLastColumn="0" w:lastRowFirstColumn="0" w:lastRowLastColumn="0"/>
                  <w:tcW w:w="0" w:type="auto"/>
                  <w:hideMark/>
                </w:tcPr>
                <w:p w14:paraId="2A15CF17" w14:textId="77777777" w:rsidR="00CD2F5D" w:rsidRPr="00CD2F5D" w:rsidRDefault="00CD2F5D" w:rsidP="00CD2F5D">
                  <w:pPr>
                    <w:pStyle w:val="Table-small"/>
                    <w:rPr>
                      <w:lang w:eastAsia="nl-BE"/>
                    </w:rPr>
                  </w:pPr>
                  <w:r w:rsidRPr="00CD2F5D">
                    <w:rPr>
                      <w:lang w:eastAsia="nl-BE"/>
                    </w:rPr>
                    <w:t>Grey55</w:t>
                  </w:r>
                </w:p>
              </w:tc>
              <w:tc>
                <w:tcPr>
                  <w:tcW w:w="0" w:type="auto"/>
                  <w:hideMark/>
                </w:tcPr>
                <w:p w14:paraId="21B68005" w14:textId="77777777" w:rsidR="00CD2F5D" w:rsidRPr="00CD2F5D" w:rsidRDefault="00CD2F5D" w:rsidP="00CD2F5D">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TestPattern_Value</w:t>
                  </w:r>
                </w:p>
              </w:tc>
              <w:tc>
                <w:tcPr>
                  <w:tcW w:w="0" w:type="auto"/>
                  <w:hideMark/>
                </w:tcPr>
                <w:p w14:paraId="715A1169" w14:textId="77777777" w:rsidR="00CD2F5D" w:rsidRPr="00CD2F5D" w:rsidRDefault="00CD2F5D" w:rsidP="00CD2F5D">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3</w:t>
                  </w:r>
                </w:p>
              </w:tc>
            </w:tr>
            <w:tr w:rsidR="00CD2F5D" w:rsidRPr="00CD2F5D" w14:paraId="74DC55D3" w14:textId="77777777" w:rsidTr="00CD2F5D">
              <w:tc>
                <w:tcPr>
                  <w:cnfStyle w:val="001000000000" w:firstRow="0" w:lastRow="0" w:firstColumn="1" w:lastColumn="0" w:oddVBand="0" w:evenVBand="0" w:oddHBand="0" w:evenHBand="0" w:firstRowFirstColumn="0" w:firstRowLastColumn="0" w:lastRowFirstColumn="0" w:lastRowLastColumn="0"/>
                  <w:tcW w:w="0" w:type="auto"/>
                  <w:hideMark/>
                </w:tcPr>
                <w:p w14:paraId="649A39CE" w14:textId="77777777" w:rsidR="00CD2F5D" w:rsidRPr="00CD2F5D" w:rsidRDefault="00CD2F5D" w:rsidP="00CD2F5D">
                  <w:pPr>
                    <w:pStyle w:val="Table-small"/>
                    <w:rPr>
                      <w:lang w:eastAsia="nl-BE"/>
                    </w:rPr>
                  </w:pPr>
                  <w:r w:rsidRPr="00CD2F5D">
                    <w:rPr>
                      <w:lang w:eastAsia="nl-BE"/>
                    </w:rPr>
                    <w:t>GreyAA</w:t>
                  </w:r>
                </w:p>
              </w:tc>
              <w:tc>
                <w:tcPr>
                  <w:tcW w:w="0" w:type="auto"/>
                  <w:hideMark/>
                </w:tcPr>
                <w:p w14:paraId="0BA88595" w14:textId="77777777" w:rsidR="00CD2F5D" w:rsidRPr="00CD2F5D" w:rsidRDefault="00CD2F5D" w:rsidP="00CD2F5D">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TestPattern_Value</w:t>
                  </w:r>
                </w:p>
              </w:tc>
              <w:tc>
                <w:tcPr>
                  <w:tcW w:w="0" w:type="auto"/>
                  <w:hideMark/>
                </w:tcPr>
                <w:p w14:paraId="5B194E43" w14:textId="77777777" w:rsidR="00CD2F5D" w:rsidRPr="00CD2F5D" w:rsidRDefault="00CD2F5D" w:rsidP="00CD2F5D">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4</w:t>
                  </w:r>
                </w:p>
              </w:tc>
            </w:tr>
            <w:tr w:rsidR="00CD2F5D" w:rsidRPr="00CD2F5D" w14:paraId="4C652974" w14:textId="77777777" w:rsidTr="00CD2F5D">
              <w:tc>
                <w:tcPr>
                  <w:cnfStyle w:val="001000000000" w:firstRow="0" w:lastRow="0" w:firstColumn="1" w:lastColumn="0" w:oddVBand="0" w:evenVBand="0" w:oddHBand="0" w:evenHBand="0" w:firstRowFirstColumn="0" w:firstRowLastColumn="0" w:lastRowFirstColumn="0" w:lastRowLastColumn="0"/>
                  <w:tcW w:w="0" w:type="auto"/>
                  <w:hideMark/>
                </w:tcPr>
                <w:p w14:paraId="43D578A9" w14:textId="77777777" w:rsidR="00CD2F5D" w:rsidRPr="00CD2F5D" w:rsidRDefault="00CD2F5D" w:rsidP="00CD2F5D">
                  <w:pPr>
                    <w:pStyle w:val="Table-small"/>
                    <w:rPr>
                      <w:lang w:eastAsia="nl-BE"/>
                    </w:rPr>
                  </w:pPr>
                  <w:r w:rsidRPr="00CD2F5D">
                    <w:rPr>
                      <w:lang w:eastAsia="nl-BE"/>
                    </w:rPr>
                    <w:t>GrayHorizontalRamp</w:t>
                  </w:r>
                </w:p>
              </w:tc>
              <w:tc>
                <w:tcPr>
                  <w:tcW w:w="0" w:type="auto"/>
                  <w:hideMark/>
                </w:tcPr>
                <w:p w14:paraId="6F82D2B8" w14:textId="77777777" w:rsidR="00CD2F5D" w:rsidRPr="00CD2F5D" w:rsidRDefault="00CD2F5D" w:rsidP="00CD2F5D">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TestPattern_Value</w:t>
                  </w:r>
                </w:p>
              </w:tc>
              <w:tc>
                <w:tcPr>
                  <w:tcW w:w="0" w:type="auto"/>
                  <w:hideMark/>
                </w:tcPr>
                <w:p w14:paraId="08DAC932" w14:textId="77777777" w:rsidR="00CD2F5D" w:rsidRPr="00CD2F5D" w:rsidRDefault="00CD2F5D" w:rsidP="00CD2F5D">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16</w:t>
                  </w:r>
                </w:p>
              </w:tc>
            </w:tr>
            <w:tr w:rsidR="00CD2F5D" w:rsidRPr="00CD2F5D" w14:paraId="2FDDD5A6" w14:textId="77777777" w:rsidTr="00CD2F5D">
              <w:tc>
                <w:tcPr>
                  <w:cnfStyle w:val="001000000000" w:firstRow="0" w:lastRow="0" w:firstColumn="1" w:lastColumn="0" w:oddVBand="0" w:evenVBand="0" w:oddHBand="0" w:evenHBand="0" w:firstRowFirstColumn="0" w:firstRowLastColumn="0" w:lastRowFirstColumn="0" w:lastRowLastColumn="0"/>
                  <w:tcW w:w="0" w:type="auto"/>
                  <w:hideMark/>
                </w:tcPr>
                <w:p w14:paraId="5FF41A02" w14:textId="77777777" w:rsidR="00CD2F5D" w:rsidRPr="00CD2F5D" w:rsidRDefault="00CD2F5D" w:rsidP="00CD2F5D">
                  <w:pPr>
                    <w:pStyle w:val="Table-small"/>
                    <w:rPr>
                      <w:lang w:eastAsia="nl-BE"/>
                    </w:rPr>
                  </w:pPr>
                  <w:r w:rsidRPr="00CD2F5D">
                    <w:rPr>
                      <w:lang w:eastAsia="nl-BE"/>
                    </w:rPr>
                    <w:t>GrayVerticalRamp</w:t>
                  </w:r>
                </w:p>
              </w:tc>
              <w:tc>
                <w:tcPr>
                  <w:tcW w:w="0" w:type="auto"/>
                  <w:hideMark/>
                </w:tcPr>
                <w:p w14:paraId="3296BAE2" w14:textId="77777777" w:rsidR="00CD2F5D" w:rsidRPr="00CD2F5D" w:rsidRDefault="00CD2F5D" w:rsidP="00CD2F5D">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TestPattern_Value</w:t>
                  </w:r>
                </w:p>
              </w:tc>
              <w:tc>
                <w:tcPr>
                  <w:tcW w:w="0" w:type="auto"/>
                  <w:hideMark/>
                </w:tcPr>
                <w:p w14:paraId="5B8C491D" w14:textId="77777777" w:rsidR="00CD2F5D" w:rsidRPr="00CD2F5D" w:rsidRDefault="00CD2F5D" w:rsidP="00CD2F5D">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17</w:t>
                  </w:r>
                </w:p>
              </w:tc>
            </w:tr>
            <w:tr w:rsidR="00CD2F5D" w:rsidRPr="00CD2F5D" w14:paraId="7AF56504" w14:textId="77777777" w:rsidTr="00CD2F5D">
              <w:tc>
                <w:tcPr>
                  <w:cnfStyle w:val="001000000000" w:firstRow="0" w:lastRow="0" w:firstColumn="1" w:lastColumn="0" w:oddVBand="0" w:evenVBand="0" w:oddHBand="0" w:evenHBand="0" w:firstRowFirstColumn="0" w:firstRowLastColumn="0" w:lastRowFirstColumn="0" w:lastRowLastColumn="0"/>
                  <w:tcW w:w="0" w:type="auto"/>
                  <w:hideMark/>
                </w:tcPr>
                <w:p w14:paraId="6C59FB4C" w14:textId="77777777" w:rsidR="00CD2F5D" w:rsidRPr="00CD2F5D" w:rsidRDefault="00CD2F5D" w:rsidP="00CD2F5D">
                  <w:pPr>
                    <w:pStyle w:val="Table-small"/>
                    <w:rPr>
                      <w:lang w:eastAsia="nl-BE"/>
                    </w:rPr>
                  </w:pPr>
                  <w:r w:rsidRPr="00CD2F5D">
                    <w:rPr>
                      <w:lang w:eastAsia="nl-BE"/>
                    </w:rPr>
                    <w:t>ColorBar</w:t>
                  </w:r>
                </w:p>
              </w:tc>
              <w:tc>
                <w:tcPr>
                  <w:tcW w:w="0" w:type="auto"/>
                  <w:hideMark/>
                </w:tcPr>
                <w:p w14:paraId="530A8313" w14:textId="77777777" w:rsidR="00CD2F5D" w:rsidRPr="00CD2F5D" w:rsidRDefault="00CD2F5D" w:rsidP="00CD2F5D">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TestPattern_Value</w:t>
                  </w:r>
                </w:p>
              </w:tc>
              <w:tc>
                <w:tcPr>
                  <w:tcW w:w="0" w:type="auto"/>
                  <w:hideMark/>
                </w:tcPr>
                <w:p w14:paraId="55536277" w14:textId="77777777" w:rsidR="00CD2F5D" w:rsidRPr="00CD2F5D" w:rsidRDefault="00CD2F5D" w:rsidP="00CD2F5D">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48</w:t>
                  </w:r>
                </w:p>
              </w:tc>
            </w:tr>
            <w:tr w:rsidR="00CD2F5D" w:rsidRPr="00CD2F5D" w14:paraId="24DB6AEC" w14:textId="77777777" w:rsidTr="00CD2F5D">
              <w:tc>
                <w:tcPr>
                  <w:cnfStyle w:val="001000000000" w:firstRow="0" w:lastRow="0" w:firstColumn="1" w:lastColumn="0" w:oddVBand="0" w:evenVBand="0" w:oddHBand="0" w:evenHBand="0" w:firstRowFirstColumn="0" w:firstRowLastColumn="0" w:lastRowFirstColumn="0" w:lastRowLastColumn="0"/>
                  <w:tcW w:w="0" w:type="auto"/>
                  <w:hideMark/>
                </w:tcPr>
                <w:p w14:paraId="333138F9" w14:textId="77777777" w:rsidR="00CD2F5D" w:rsidRPr="00CD2F5D" w:rsidRDefault="00CD2F5D" w:rsidP="00CD2F5D">
                  <w:pPr>
                    <w:pStyle w:val="Table-small"/>
                    <w:rPr>
                      <w:lang w:eastAsia="nl-BE"/>
                    </w:rPr>
                  </w:pPr>
                  <w:r w:rsidRPr="00CD2F5D">
                    <w:rPr>
                      <w:lang w:eastAsia="nl-BE"/>
                    </w:rPr>
                    <w:t>GreyScaleChart</w:t>
                  </w:r>
                </w:p>
              </w:tc>
              <w:tc>
                <w:tcPr>
                  <w:tcW w:w="0" w:type="auto"/>
                  <w:hideMark/>
                </w:tcPr>
                <w:p w14:paraId="02637F4E" w14:textId="77777777" w:rsidR="00CD2F5D" w:rsidRPr="00CD2F5D" w:rsidRDefault="00CD2F5D" w:rsidP="00CD2F5D">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TestPattern_Value</w:t>
                  </w:r>
                </w:p>
              </w:tc>
              <w:tc>
                <w:tcPr>
                  <w:tcW w:w="0" w:type="auto"/>
                  <w:hideMark/>
                </w:tcPr>
                <w:p w14:paraId="3E177474" w14:textId="77777777" w:rsidR="00CD2F5D" w:rsidRPr="00CD2F5D" w:rsidRDefault="00CD2F5D" w:rsidP="00CD2F5D">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49</w:t>
                  </w:r>
                </w:p>
              </w:tc>
            </w:tr>
            <w:tr w:rsidR="00CD2F5D" w:rsidRPr="00CD2F5D" w14:paraId="3C2AA9BD" w14:textId="77777777" w:rsidTr="00CD2F5D">
              <w:tc>
                <w:tcPr>
                  <w:cnfStyle w:val="001000000000" w:firstRow="0" w:lastRow="0" w:firstColumn="1" w:lastColumn="0" w:oddVBand="0" w:evenVBand="0" w:oddHBand="0" w:evenHBand="0" w:firstRowFirstColumn="0" w:firstRowLastColumn="0" w:lastRowFirstColumn="0" w:lastRowLastColumn="0"/>
                  <w:tcW w:w="0" w:type="auto"/>
                  <w:hideMark/>
                </w:tcPr>
                <w:p w14:paraId="10A1B5FB" w14:textId="77777777" w:rsidR="00CD2F5D" w:rsidRPr="00CD2F5D" w:rsidRDefault="00CD2F5D" w:rsidP="00CD2F5D">
                  <w:pPr>
                    <w:pStyle w:val="Table-small"/>
                    <w:rPr>
                      <w:lang w:eastAsia="nl-BE"/>
                    </w:rPr>
                  </w:pPr>
                  <w:r w:rsidRPr="00CD2F5D">
                    <w:rPr>
                      <w:lang w:eastAsia="nl-BE"/>
                    </w:rPr>
                    <w:t>VendorSpecific0</w:t>
                  </w:r>
                </w:p>
              </w:tc>
              <w:tc>
                <w:tcPr>
                  <w:tcW w:w="0" w:type="auto"/>
                  <w:hideMark/>
                </w:tcPr>
                <w:p w14:paraId="26CF1449" w14:textId="77777777" w:rsidR="00CD2F5D" w:rsidRPr="00CD2F5D" w:rsidRDefault="00CD2F5D" w:rsidP="00CD2F5D">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TestPattern_Value</w:t>
                  </w:r>
                </w:p>
              </w:tc>
              <w:tc>
                <w:tcPr>
                  <w:tcW w:w="0" w:type="auto"/>
                  <w:hideMark/>
                </w:tcPr>
                <w:p w14:paraId="7149ED8A" w14:textId="77777777" w:rsidR="00CD2F5D" w:rsidRPr="00CD2F5D" w:rsidRDefault="00CD2F5D" w:rsidP="00CD2F5D">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120</w:t>
                  </w:r>
                </w:p>
              </w:tc>
            </w:tr>
            <w:tr w:rsidR="00CD2F5D" w:rsidRPr="00CD2F5D" w14:paraId="61085727" w14:textId="77777777" w:rsidTr="00CD2F5D">
              <w:tc>
                <w:tcPr>
                  <w:cnfStyle w:val="001000000000" w:firstRow="0" w:lastRow="0" w:firstColumn="1" w:lastColumn="0" w:oddVBand="0" w:evenVBand="0" w:oddHBand="0" w:evenHBand="0" w:firstRowFirstColumn="0" w:firstRowLastColumn="0" w:lastRowFirstColumn="0" w:lastRowLastColumn="0"/>
                  <w:tcW w:w="0" w:type="auto"/>
                  <w:hideMark/>
                </w:tcPr>
                <w:p w14:paraId="4BBE92FF" w14:textId="77777777" w:rsidR="00CD2F5D" w:rsidRPr="00CD2F5D" w:rsidRDefault="00CD2F5D" w:rsidP="00CD2F5D">
                  <w:pPr>
                    <w:pStyle w:val="Table-small"/>
                    <w:rPr>
                      <w:lang w:eastAsia="nl-BE"/>
                    </w:rPr>
                  </w:pPr>
                  <w:r w:rsidRPr="00CD2F5D">
                    <w:rPr>
                      <w:lang w:eastAsia="nl-BE"/>
                    </w:rPr>
                    <w:t>VendorSpecific1</w:t>
                  </w:r>
                </w:p>
              </w:tc>
              <w:tc>
                <w:tcPr>
                  <w:tcW w:w="0" w:type="auto"/>
                  <w:hideMark/>
                </w:tcPr>
                <w:p w14:paraId="691A2A95" w14:textId="77777777" w:rsidR="00CD2F5D" w:rsidRPr="00CD2F5D" w:rsidRDefault="00CD2F5D" w:rsidP="00CD2F5D">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TestPattern_Value</w:t>
                  </w:r>
                </w:p>
              </w:tc>
              <w:tc>
                <w:tcPr>
                  <w:tcW w:w="0" w:type="auto"/>
                  <w:hideMark/>
                </w:tcPr>
                <w:p w14:paraId="2BE09030" w14:textId="77777777" w:rsidR="00CD2F5D" w:rsidRPr="00CD2F5D" w:rsidRDefault="00CD2F5D" w:rsidP="00CD2F5D">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121</w:t>
                  </w:r>
                </w:p>
              </w:tc>
            </w:tr>
            <w:tr w:rsidR="00CD2F5D" w:rsidRPr="00CD2F5D" w14:paraId="7CB21F70" w14:textId="77777777" w:rsidTr="00CD2F5D">
              <w:tc>
                <w:tcPr>
                  <w:cnfStyle w:val="001000000000" w:firstRow="0" w:lastRow="0" w:firstColumn="1" w:lastColumn="0" w:oddVBand="0" w:evenVBand="0" w:oddHBand="0" w:evenHBand="0" w:firstRowFirstColumn="0" w:firstRowLastColumn="0" w:lastRowFirstColumn="0" w:lastRowLastColumn="0"/>
                  <w:tcW w:w="0" w:type="auto"/>
                  <w:hideMark/>
                </w:tcPr>
                <w:p w14:paraId="18046B95" w14:textId="77777777" w:rsidR="00CD2F5D" w:rsidRPr="00CD2F5D" w:rsidRDefault="00CD2F5D" w:rsidP="00CD2F5D">
                  <w:pPr>
                    <w:pStyle w:val="Table-small"/>
                    <w:rPr>
                      <w:lang w:eastAsia="nl-BE"/>
                    </w:rPr>
                  </w:pPr>
                  <w:r w:rsidRPr="00CD2F5D">
                    <w:rPr>
                      <w:lang w:eastAsia="nl-BE"/>
                    </w:rPr>
                    <w:t>VendorSpecific2</w:t>
                  </w:r>
                </w:p>
              </w:tc>
              <w:tc>
                <w:tcPr>
                  <w:tcW w:w="0" w:type="auto"/>
                  <w:hideMark/>
                </w:tcPr>
                <w:p w14:paraId="7C9FE2A1" w14:textId="77777777" w:rsidR="00CD2F5D" w:rsidRPr="00CD2F5D" w:rsidRDefault="00CD2F5D" w:rsidP="00CD2F5D">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TestPattern_Value</w:t>
                  </w:r>
                </w:p>
              </w:tc>
              <w:tc>
                <w:tcPr>
                  <w:tcW w:w="0" w:type="auto"/>
                  <w:hideMark/>
                </w:tcPr>
                <w:p w14:paraId="1CC640D6" w14:textId="77777777" w:rsidR="00CD2F5D" w:rsidRPr="00CD2F5D" w:rsidRDefault="00CD2F5D" w:rsidP="00CD2F5D">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122</w:t>
                  </w:r>
                </w:p>
              </w:tc>
            </w:tr>
            <w:tr w:rsidR="00CD2F5D" w:rsidRPr="00CD2F5D" w14:paraId="20AA8CB8" w14:textId="77777777" w:rsidTr="00CD2F5D">
              <w:tc>
                <w:tcPr>
                  <w:cnfStyle w:val="001000000000" w:firstRow="0" w:lastRow="0" w:firstColumn="1" w:lastColumn="0" w:oddVBand="0" w:evenVBand="0" w:oddHBand="0" w:evenHBand="0" w:firstRowFirstColumn="0" w:firstRowLastColumn="0" w:lastRowFirstColumn="0" w:lastRowLastColumn="0"/>
                  <w:tcW w:w="0" w:type="auto"/>
                  <w:hideMark/>
                </w:tcPr>
                <w:p w14:paraId="586D19C0" w14:textId="77777777" w:rsidR="00CD2F5D" w:rsidRPr="00CD2F5D" w:rsidRDefault="00CD2F5D" w:rsidP="00CD2F5D">
                  <w:pPr>
                    <w:pStyle w:val="Table-small"/>
                    <w:rPr>
                      <w:lang w:eastAsia="nl-BE"/>
                    </w:rPr>
                  </w:pPr>
                  <w:r w:rsidRPr="00CD2F5D">
                    <w:rPr>
                      <w:lang w:eastAsia="nl-BE"/>
                    </w:rPr>
                    <w:t>VendorSpecific3</w:t>
                  </w:r>
                </w:p>
              </w:tc>
              <w:tc>
                <w:tcPr>
                  <w:tcW w:w="0" w:type="auto"/>
                  <w:hideMark/>
                </w:tcPr>
                <w:p w14:paraId="6C81C393" w14:textId="77777777" w:rsidR="00CD2F5D" w:rsidRPr="00CD2F5D" w:rsidRDefault="00CD2F5D" w:rsidP="00CD2F5D">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TestPattern_Value</w:t>
                  </w:r>
                </w:p>
              </w:tc>
              <w:tc>
                <w:tcPr>
                  <w:tcW w:w="0" w:type="auto"/>
                  <w:hideMark/>
                </w:tcPr>
                <w:p w14:paraId="4938BCA9" w14:textId="77777777" w:rsidR="00CD2F5D" w:rsidRPr="00CD2F5D" w:rsidRDefault="00CD2F5D" w:rsidP="00CD2F5D">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123</w:t>
                  </w:r>
                </w:p>
              </w:tc>
            </w:tr>
            <w:tr w:rsidR="00CD2F5D" w:rsidRPr="00CD2F5D" w14:paraId="032328A0" w14:textId="77777777" w:rsidTr="00CD2F5D">
              <w:tc>
                <w:tcPr>
                  <w:cnfStyle w:val="001000000000" w:firstRow="0" w:lastRow="0" w:firstColumn="1" w:lastColumn="0" w:oddVBand="0" w:evenVBand="0" w:oddHBand="0" w:evenHBand="0" w:firstRowFirstColumn="0" w:firstRowLastColumn="0" w:lastRowFirstColumn="0" w:lastRowLastColumn="0"/>
                  <w:tcW w:w="0" w:type="auto"/>
                  <w:hideMark/>
                </w:tcPr>
                <w:p w14:paraId="49E522D8" w14:textId="77777777" w:rsidR="00CD2F5D" w:rsidRPr="00CD2F5D" w:rsidRDefault="00CD2F5D" w:rsidP="00CD2F5D">
                  <w:pPr>
                    <w:pStyle w:val="Table-small"/>
                    <w:rPr>
                      <w:lang w:eastAsia="nl-BE"/>
                    </w:rPr>
                  </w:pPr>
                  <w:r w:rsidRPr="00CD2F5D">
                    <w:rPr>
                      <w:lang w:eastAsia="nl-BE"/>
                    </w:rPr>
                    <w:t>VendorSpecific4</w:t>
                  </w:r>
                </w:p>
              </w:tc>
              <w:tc>
                <w:tcPr>
                  <w:tcW w:w="0" w:type="auto"/>
                  <w:hideMark/>
                </w:tcPr>
                <w:p w14:paraId="7676948D" w14:textId="77777777" w:rsidR="00CD2F5D" w:rsidRPr="00CD2F5D" w:rsidRDefault="00CD2F5D" w:rsidP="00CD2F5D">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TestPattern_Value</w:t>
                  </w:r>
                </w:p>
              </w:tc>
              <w:tc>
                <w:tcPr>
                  <w:tcW w:w="0" w:type="auto"/>
                  <w:hideMark/>
                </w:tcPr>
                <w:p w14:paraId="3E2DEE7E" w14:textId="77777777" w:rsidR="00CD2F5D" w:rsidRPr="00CD2F5D" w:rsidRDefault="00CD2F5D" w:rsidP="00CD2F5D">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124</w:t>
                  </w:r>
                </w:p>
              </w:tc>
            </w:tr>
            <w:tr w:rsidR="00CD2F5D" w:rsidRPr="00CD2F5D" w14:paraId="7B337EE3" w14:textId="77777777" w:rsidTr="00CD2F5D">
              <w:tc>
                <w:tcPr>
                  <w:cnfStyle w:val="001000000000" w:firstRow="0" w:lastRow="0" w:firstColumn="1" w:lastColumn="0" w:oddVBand="0" w:evenVBand="0" w:oddHBand="0" w:evenHBand="0" w:firstRowFirstColumn="0" w:firstRowLastColumn="0" w:lastRowFirstColumn="0" w:lastRowLastColumn="0"/>
                  <w:tcW w:w="0" w:type="auto"/>
                  <w:hideMark/>
                </w:tcPr>
                <w:p w14:paraId="76DA3539" w14:textId="77777777" w:rsidR="00CD2F5D" w:rsidRPr="00CD2F5D" w:rsidRDefault="00CD2F5D" w:rsidP="00CD2F5D">
                  <w:pPr>
                    <w:pStyle w:val="Table-small"/>
                    <w:rPr>
                      <w:lang w:eastAsia="nl-BE"/>
                    </w:rPr>
                  </w:pPr>
                  <w:r w:rsidRPr="00CD2F5D">
                    <w:rPr>
                      <w:lang w:eastAsia="nl-BE"/>
                    </w:rPr>
                    <w:t>VendorSpecific5</w:t>
                  </w:r>
                </w:p>
              </w:tc>
              <w:tc>
                <w:tcPr>
                  <w:tcW w:w="0" w:type="auto"/>
                  <w:hideMark/>
                </w:tcPr>
                <w:p w14:paraId="2C38C745" w14:textId="77777777" w:rsidR="00CD2F5D" w:rsidRPr="00CD2F5D" w:rsidRDefault="00CD2F5D" w:rsidP="00CD2F5D">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TestPattern_Value</w:t>
                  </w:r>
                </w:p>
              </w:tc>
              <w:tc>
                <w:tcPr>
                  <w:tcW w:w="0" w:type="auto"/>
                  <w:hideMark/>
                </w:tcPr>
                <w:p w14:paraId="19415A57" w14:textId="77777777" w:rsidR="00CD2F5D" w:rsidRPr="00CD2F5D" w:rsidRDefault="00CD2F5D" w:rsidP="00CD2F5D">
                  <w:pPr>
                    <w:pStyle w:val="Table-small"/>
                    <w:cnfStyle w:val="000000000000" w:firstRow="0" w:lastRow="0" w:firstColumn="0" w:lastColumn="0" w:oddVBand="0" w:evenVBand="0" w:oddHBand="0" w:evenHBand="0" w:firstRowFirstColumn="0" w:firstRowLastColumn="0" w:lastRowFirstColumn="0" w:lastRowLastColumn="0"/>
                    <w:rPr>
                      <w:lang w:eastAsia="nl-BE"/>
                    </w:rPr>
                  </w:pPr>
                  <w:r w:rsidRPr="00CD2F5D">
                    <w:rPr>
                      <w:lang w:eastAsia="nl-BE"/>
                    </w:rPr>
                    <w:t>125</w:t>
                  </w:r>
                </w:p>
              </w:tc>
            </w:tr>
          </w:tbl>
          <w:p w14:paraId="17C452EB" w14:textId="77777777" w:rsidR="00962AC9" w:rsidRDefault="00962AC9" w:rsidP="00962AC9">
            <w:pPr>
              <w:pStyle w:val="Table-small"/>
              <w:rPr>
                <w:rFonts w:cstheme="minorHAnsi"/>
                <w:szCs w:val="20"/>
              </w:rPr>
            </w:pPr>
          </w:p>
          <w:p w14:paraId="33CC9498" w14:textId="613609E2" w:rsidR="00CD2F5D" w:rsidRPr="00D378DA" w:rsidRDefault="00CD2F5D" w:rsidP="00962AC9">
            <w:pPr>
              <w:pStyle w:val="Table-small"/>
              <w:rPr>
                <w:rFonts w:cstheme="minorHAnsi"/>
                <w:b w:val="0"/>
                <w:bCs w:val="0"/>
                <w:szCs w:val="20"/>
              </w:rPr>
            </w:pPr>
          </w:p>
        </w:tc>
      </w:tr>
      <w:tr w:rsidR="00962AC9" w:rsidRPr="00D378DA" w14:paraId="6A1D2BE4" w14:textId="77777777" w:rsidTr="00AE3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514E4E" w:themeFill="accent3" w:themeFillShade="BF"/>
          </w:tcPr>
          <w:p w14:paraId="5FD0D8E1" w14:textId="77777777" w:rsidR="00962AC9" w:rsidRPr="00D378DA" w:rsidRDefault="00962AC9" w:rsidP="00962AC9">
            <w:pPr>
              <w:pStyle w:val="Table-small"/>
              <w:rPr>
                <w:rFonts w:cstheme="minorHAnsi"/>
                <w:b w:val="0"/>
                <w:bCs w:val="0"/>
                <w:szCs w:val="20"/>
              </w:rPr>
            </w:pPr>
            <w:r>
              <w:rPr>
                <w:rFonts w:cstheme="minorHAnsi"/>
                <w:color w:val="FFFFFF" w:themeColor="background1"/>
                <w:sz w:val="22"/>
                <w:szCs w:val="22"/>
              </w:rPr>
              <w:t xml:space="preserve">Measurements – Acceptance criteria </w:t>
            </w:r>
          </w:p>
        </w:tc>
      </w:tr>
      <w:tr w:rsidR="00502EDA" w:rsidRPr="00D378DA" w14:paraId="52F2D8B2" w14:textId="77777777" w:rsidTr="00AE3D60">
        <w:tc>
          <w:tcPr>
            <w:cnfStyle w:val="001000000000" w:firstRow="0" w:lastRow="0" w:firstColumn="1" w:lastColumn="0" w:oddVBand="0" w:evenVBand="0" w:oddHBand="0" w:evenHBand="0" w:firstRowFirstColumn="0" w:firstRowLastColumn="0" w:lastRowFirstColumn="0" w:lastRowLastColumn="0"/>
            <w:tcW w:w="559" w:type="pct"/>
            <w:shd w:val="clear" w:color="auto" w:fill="C5C2C2" w:themeFill="accent3" w:themeFillTint="66"/>
          </w:tcPr>
          <w:p w14:paraId="7C29C934" w14:textId="77777777" w:rsidR="00962AC9" w:rsidRPr="00836085" w:rsidRDefault="00962AC9" w:rsidP="00962AC9">
            <w:pPr>
              <w:pStyle w:val="Table-small"/>
              <w:rPr>
                <w:rFonts w:cstheme="minorHAnsi"/>
                <w:szCs w:val="20"/>
              </w:rPr>
            </w:pPr>
            <w:r w:rsidRPr="00836085">
              <w:rPr>
                <w:rFonts w:cstheme="minorHAnsi"/>
                <w:sz w:val="22"/>
                <w:szCs w:val="22"/>
              </w:rPr>
              <w:t xml:space="preserve">ID </w:t>
            </w:r>
          </w:p>
        </w:tc>
        <w:tc>
          <w:tcPr>
            <w:tcW w:w="1685" w:type="pct"/>
            <w:shd w:val="clear" w:color="auto" w:fill="C5C2C2" w:themeFill="accent3" w:themeFillTint="66"/>
          </w:tcPr>
          <w:p w14:paraId="6A18C800" w14:textId="77777777" w:rsidR="00962AC9" w:rsidRPr="00836085" w:rsidRDefault="00962AC9" w:rsidP="00962AC9">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Name</w:t>
            </w:r>
          </w:p>
        </w:tc>
        <w:tc>
          <w:tcPr>
            <w:tcW w:w="408" w:type="pct"/>
            <w:shd w:val="clear" w:color="auto" w:fill="C5C2C2" w:themeFill="accent3" w:themeFillTint="66"/>
          </w:tcPr>
          <w:p w14:paraId="53BD886F" w14:textId="77777777" w:rsidR="00962AC9" w:rsidRPr="00836085" w:rsidRDefault="00962AC9" w:rsidP="00962AC9">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Unit</w:t>
            </w:r>
          </w:p>
        </w:tc>
        <w:tc>
          <w:tcPr>
            <w:tcW w:w="392" w:type="pct"/>
            <w:shd w:val="clear" w:color="auto" w:fill="C5C2C2" w:themeFill="accent3" w:themeFillTint="66"/>
          </w:tcPr>
          <w:p w14:paraId="2927DB66" w14:textId="77777777" w:rsidR="00962AC9" w:rsidRPr="00836085" w:rsidRDefault="00962AC9" w:rsidP="00962AC9">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LTL</w:t>
            </w:r>
          </w:p>
        </w:tc>
        <w:tc>
          <w:tcPr>
            <w:tcW w:w="1397" w:type="pct"/>
            <w:shd w:val="clear" w:color="auto" w:fill="C5C2C2" w:themeFill="accent3" w:themeFillTint="66"/>
          </w:tcPr>
          <w:p w14:paraId="7918A00F" w14:textId="77777777" w:rsidR="00962AC9" w:rsidRPr="00836085" w:rsidRDefault="00962AC9" w:rsidP="00962AC9">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Typ</w:t>
            </w:r>
          </w:p>
        </w:tc>
        <w:tc>
          <w:tcPr>
            <w:tcW w:w="559" w:type="pct"/>
            <w:shd w:val="clear" w:color="auto" w:fill="C5C2C2" w:themeFill="accent3" w:themeFillTint="66"/>
          </w:tcPr>
          <w:p w14:paraId="40C14EA5" w14:textId="77777777" w:rsidR="00962AC9" w:rsidRPr="00836085" w:rsidRDefault="00962AC9" w:rsidP="00962AC9">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UTL</w:t>
            </w:r>
          </w:p>
        </w:tc>
      </w:tr>
      <w:tr w:rsidR="00502EDA" w:rsidRPr="00D378DA" w14:paraId="300C1059" w14:textId="77777777" w:rsidTr="00AE3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9" w:type="pct"/>
            <w:shd w:val="clear" w:color="auto" w:fill="FFFFFF" w:themeFill="background1"/>
          </w:tcPr>
          <w:p w14:paraId="49700CD0" w14:textId="3D5979E2" w:rsidR="00962AC9" w:rsidRPr="009C5E6B" w:rsidRDefault="00EA0933" w:rsidP="00BE6C7F">
            <w:pPr>
              <w:pStyle w:val="Table-small"/>
              <w:rPr>
                <w:rFonts w:cstheme="minorHAnsi"/>
                <w:b w:val="0"/>
                <w:bCs w:val="0"/>
                <w:szCs w:val="20"/>
              </w:rPr>
            </w:pPr>
            <w:r>
              <w:rPr>
                <w:rFonts w:cstheme="minorHAnsi"/>
                <w:b w:val="0"/>
                <w:bCs w:val="0"/>
                <w:szCs w:val="20"/>
              </w:rPr>
              <w:t>M0155</w:t>
            </w:r>
          </w:p>
        </w:tc>
        <w:tc>
          <w:tcPr>
            <w:tcW w:w="1685" w:type="pct"/>
            <w:shd w:val="clear" w:color="auto" w:fill="FFFFFF" w:themeFill="background1"/>
          </w:tcPr>
          <w:p w14:paraId="6AA873D5" w14:textId="4D4D6DB7" w:rsidR="00962AC9" w:rsidRPr="009C5E6B" w:rsidRDefault="00EA0933" w:rsidP="00BE6C7F">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EA0933">
              <w:rPr>
                <w:rFonts w:cstheme="minorHAnsi"/>
                <w:szCs w:val="20"/>
              </w:rPr>
              <w:t>T0022_M0155_pixel_errors</w:t>
            </w:r>
            <w:r w:rsidRPr="00EA0933" w:rsidDel="00EA0933">
              <w:rPr>
                <w:rFonts w:cstheme="minorHAnsi"/>
                <w:szCs w:val="20"/>
              </w:rPr>
              <w:t xml:space="preserve"> </w:t>
            </w:r>
          </w:p>
        </w:tc>
        <w:tc>
          <w:tcPr>
            <w:tcW w:w="408" w:type="pct"/>
            <w:shd w:val="clear" w:color="auto" w:fill="FFFFFF" w:themeFill="background1"/>
          </w:tcPr>
          <w:p w14:paraId="5B709E46" w14:textId="2E76E9A9" w:rsidR="00962AC9" w:rsidRPr="009C5E6B" w:rsidRDefault="00EA0933" w:rsidP="00962AC9">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w:t>
            </w:r>
          </w:p>
        </w:tc>
        <w:tc>
          <w:tcPr>
            <w:tcW w:w="392" w:type="pct"/>
            <w:shd w:val="clear" w:color="auto" w:fill="FFFFFF" w:themeFill="background1"/>
          </w:tcPr>
          <w:p w14:paraId="0A74D2DA" w14:textId="22EECC9E" w:rsidR="00962AC9" w:rsidRPr="009C5E6B" w:rsidRDefault="00EA0933" w:rsidP="00962AC9">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0</w:t>
            </w:r>
          </w:p>
        </w:tc>
        <w:tc>
          <w:tcPr>
            <w:tcW w:w="1397" w:type="pct"/>
            <w:shd w:val="clear" w:color="auto" w:fill="FFFFFF" w:themeFill="background1"/>
          </w:tcPr>
          <w:p w14:paraId="3EC9AC7E" w14:textId="3E2C832B" w:rsidR="00962AC9" w:rsidRPr="009C5E6B" w:rsidRDefault="00EA0933" w:rsidP="00962AC9">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0</w:t>
            </w:r>
          </w:p>
        </w:tc>
        <w:tc>
          <w:tcPr>
            <w:tcW w:w="559" w:type="pct"/>
            <w:shd w:val="clear" w:color="auto" w:fill="FFFFFF" w:themeFill="background1"/>
          </w:tcPr>
          <w:p w14:paraId="59EB398F" w14:textId="4CB0E42F" w:rsidR="00962AC9" w:rsidRPr="009C5E6B" w:rsidRDefault="00EA0933" w:rsidP="00962AC9">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0</w:t>
            </w:r>
          </w:p>
        </w:tc>
      </w:tr>
    </w:tbl>
    <w:p w14:paraId="635F1EF0" w14:textId="392EB791" w:rsidR="000449A6" w:rsidRDefault="000449A6" w:rsidP="00752445">
      <w:pPr>
        <w:pStyle w:val="Heading2"/>
      </w:pPr>
      <w:bookmarkStart w:id="373" w:name="_Toc179819064"/>
      <w:bookmarkStart w:id="374" w:name="_Ref207890590"/>
      <w:bookmarkStart w:id="375" w:name="_Toc214350562"/>
      <w:commentRangeStart w:id="376"/>
      <w:r>
        <w:lastRenderedPageBreak/>
        <w:t>T</w:t>
      </w:r>
      <w:r w:rsidR="007567A6">
        <w:t>0023</w:t>
      </w:r>
      <w:r>
        <w:t xml:space="preserve">: Camera </w:t>
      </w:r>
      <w:r w:rsidR="0077142A">
        <w:t>T</w:t>
      </w:r>
      <w:r>
        <w:t>est</w:t>
      </w:r>
      <w:bookmarkEnd w:id="373"/>
      <w:bookmarkEnd w:id="374"/>
      <w:bookmarkEnd w:id="375"/>
      <w:commentRangeEnd w:id="376"/>
      <w:r>
        <w:rPr>
          <w:rStyle w:val="CommentReference"/>
          <w:sz w:val="24"/>
        </w:rPr>
        <w:commentReference w:id="376"/>
      </w:r>
    </w:p>
    <w:p w14:paraId="5332C077" w14:textId="6215A88D" w:rsidR="000449A6" w:rsidRDefault="000449A6" w:rsidP="000449A6">
      <w:pPr>
        <w:pStyle w:val="Caption"/>
        <w:keepNext/>
      </w:pPr>
      <w:bookmarkStart w:id="377" w:name="_Toc214350612"/>
      <w:r>
        <w:t xml:space="preserve">Table </w:t>
      </w:r>
      <w:r>
        <w:fldChar w:fldCharType="begin"/>
      </w:r>
      <w:r>
        <w:instrText xml:space="preserve"> SEQ Table \* ARABIC </w:instrText>
      </w:r>
      <w:r>
        <w:fldChar w:fldCharType="separate"/>
      </w:r>
      <w:r w:rsidR="00AA08B9">
        <w:rPr>
          <w:noProof/>
        </w:rPr>
        <w:t>39</w:t>
      </w:r>
      <w:r>
        <w:fldChar w:fldCharType="end"/>
      </w:r>
      <w:r>
        <w:t xml:space="preserve">: </w:t>
      </w:r>
      <w:r w:rsidR="0077142A">
        <w:t>T0023: Camera Test Overview</w:t>
      </w:r>
      <w:bookmarkEnd w:id="377"/>
    </w:p>
    <w:tbl>
      <w:tblPr>
        <w:tblStyle w:val="GridTable4-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5"/>
        <w:gridCol w:w="352"/>
        <w:gridCol w:w="2908"/>
        <w:gridCol w:w="858"/>
        <w:gridCol w:w="2184"/>
        <w:gridCol w:w="1632"/>
        <w:gridCol w:w="810"/>
      </w:tblGrid>
      <w:tr w:rsidR="000449A6" w:rsidRPr="00D378DA" w14:paraId="11A78A99" w14:textId="77777777" w:rsidTr="00BE6C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7"/>
            <w:shd w:val="clear" w:color="auto" w:fill="514E4E" w:themeFill="accent3" w:themeFillShade="BF"/>
          </w:tcPr>
          <w:p w14:paraId="5D0E88EB" w14:textId="77777777" w:rsidR="000449A6" w:rsidRPr="00D378DA" w:rsidRDefault="000449A6">
            <w:pPr>
              <w:pStyle w:val="Table-small"/>
              <w:rPr>
                <w:rFonts w:cstheme="minorHAnsi"/>
                <w:sz w:val="22"/>
                <w:szCs w:val="18"/>
              </w:rPr>
            </w:pPr>
            <w:r w:rsidRPr="00D378DA">
              <w:rPr>
                <w:rFonts w:cstheme="minorHAnsi"/>
                <w:sz w:val="22"/>
                <w:szCs w:val="18"/>
              </w:rPr>
              <w:t xml:space="preserve">Test </w:t>
            </w:r>
            <w:r>
              <w:rPr>
                <w:rFonts w:cstheme="minorHAnsi"/>
                <w:sz w:val="22"/>
                <w:szCs w:val="18"/>
              </w:rPr>
              <w:t xml:space="preserve">Description </w:t>
            </w:r>
          </w:p>
        </w:tc>
      </w:tr>
      <w:tr w:rsidR="000449A6" w:rsidRPr="00D378DA" w14:paraId="43E98CE8"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7"/>
            <w:shd w:val="clear" w:color="auto" w:fill="FFFFFF" w:themeFill="background1"/>
          </w:tcPr>
          <w:p w14:paraId="637CC049" w14:textId="77777777" w:rsidR="000449A6" w:rsidRPr="00D378DA" w:rsidRDefault="000449A6">
            <w:pPr>
              <w:pStyle w:val="Table-small"/>
              <w:rPr>
                <w:rFonts w:cstheme="minorHAnsi"/>
                <w:b w:val="0"/>
                <w:bCs w:val="0"/>
              </w:rPr>
            </w:pPr>
            <w:r>
              <w:rPr>
                <w:rFonts w:cstheme="minorHAnsi"/>
                <w:b w:val="0"/>
                <w:bCs w:val="0"/>
              </w:rPr>
              <w:t>Send and capture the test patterns of an external camera (test pattern generator in the FPGA) and compare their raw value with a pre saved correct test pattern.</w:t>
            </w:r>
          </w:p>
        </w:tc>
      </w:tr>
      <w:tr w:rsidR="00386153" w:rsidRPr="00D378DA" w14:paraId="0B508784"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7"/>
            <w:shd w:val="clear" w:color="auto" w:fill="514E4E" w:themeFill="accent3" w:themeFillShade="BF"/>
          </w:tcPr>
          <w:p w14:paraId="7E187514" w14:textId="076DE565" w:rsidR="00386153" w:rsidRDefault="00386153" w:rsidP="00386153">
            <w:pPr>
              <w:pStyle w:val="Table-small"/>
              <w:rPr>
                <w:rFonts w:cstheme="minorHAnsi"/>
              </w:rPr>
            </w:pPr>
            <w:r w:rsidRPr="001607D4">
              <w:rPr>
                <w:rFonts w:cstheme="minorHAnsi"/>
                <w:color w:val="FFFFFF" w:themeColor="background1"/>
                <w:sz w:val="22"/>
                <w:szCs w:val="18"/>
              </w:rPr>
              <w:t>Test Configuration</w:t>
            </w:r>
          </w:p>
        </w:tc>
      </w:tr>
      <w:tr w:rsidR="00386153" w:rsidRPr="00D378DA" w14:paraId="2360350E"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7"/>
            <w:shd w:val="clear" w:color="auto" w:fill="FFFFFF" w:themeFill="background1"/>
          </w:tcPr>
          <w:p w14:paraId="70C07BF4" w14:textId="42E45A20" w:rsidR="00386153" w:rsidRDefault="006C1BE7" w:rsidP="006C1BE7">
            <w:pPr>
              <w:pStyle w:val="Table-small"/>
              <w:rPr>
                <w:rFonts w:cstheme="minorHAnsi"/>
              </w:rPr>
            </w:pPr>
            <w:r w:rsidRPr="006C1BE7">
              <w:rPr>
                <w:rFonts w:cstheme="minorHAnsi"/>
                <w:b w:val="0"/>
                <w:bCs w:val="0"/>
              </w:rPr>
              <w:t>In this test the FPGA connects to the video interface and emulates a camera. In this test different timings and video modes can be checked.</w:t>
            </w:r>
          </w:p>
        </w:tc>
      </w:tr>
      <w:tr w:rsidR="00386153" w:rsidRPr="00D378DA" w14:paraId="3F562B64"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7"/>
            <w:shd w:val="clear" w:color="auto" w:fill="514E4E" w:themeFill="accent3" w:themeFillShade="BF"/>
          </w:tcPr>
          <w:p w14:paraId="71CF78B2" w14:textId="77777777" w:rsidR="00386153" w:rsidRPr="00D378DA" w:rsidRDefault="00386153" w:rsidP="00386153">
            <w:pPr>
              <w:pStyle w:val="Table-small"/>
              <w:rPr>
                <w:rFonts w:cstheme="minorHAnsi"/>
                <w:color w:val="FFFFFF" w:themeColor="background1"/>
                <w:sz w:val="22"/>
                <w:szCs w:val="18"/>
              </w:rPr>
            </w:pPr>
            <w:r>
              <w:rPr>
                <w:rFonts w:cstheme="minorHAnsi"/>
                <w:color w:val="FFFFFF" w:themeColor="background1"/>
                <w:sz w:val="22"/>
                <w:szCs w:val="18"/>
              </w:rPr>
              <w:t xml:space="preserve">Test Equipment Requirements </w:t>
            </w:r>
          </w:p>
        </w:tc>
      </w:tr>
      <w:tr w:rsidR="00386153" w:rsidRPr="00D378DA" w14:paraId="0388C23A"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7"/>
          </w:tcPr>
          <w:p w14:paraId="67CB765D" w14:textId="18458EB0" w:rsidR="00386153" w:rsidRDefault="00386153" w:rsidP="00386153">
            <w:pPr>
              <w:pStyle w:val="Table-small"/>
              <w:rPr>
                <w:rFonts w:cstheme="minorHAnsi"/>
                <w:color w:val="FFFFFF" w:themeColor="background1"/>
                <w:sz w:val="22"/>
                <w:szCs w:val="18"/>
              </w:rPr>
            </w:pPr>
            <w:r>
              <w:rPr>
                <w:b w:val="0"/>
                <w:bCs w:val="0"/>
              </w:rPr>
              <w:t>Frame grabber connected to Serializer ASIC’s substrate CXP connector</w:t>
            </w:r>
            <w:r w:rsidR="00547004">
              <w:rPr>
                <w:b w:val="0"/>
                <w:bCs w:val="0"/>
              </w:rPr>
              <w:t xml:space="preserve"> and FPGA with test pattern generator.</w:t>
            </w:r>
          </w:p>
        </w:tc>
      </w:tr>
      <w:tr w:rsidR="00EB18C8" w:rsidRPr="00D378DA" w14:paraId="32B27164"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7"/>
            <w:shd w:val="clear" w:color="auto" w:fill="514E4E" w:themeFill="accent3" w:themeFillShade="BF"/>
          </w:tcPr>
          <w:p w14:paraId="2504580B" w14:textId="77777777" w:rsidR="00EB18C8" w:rsidRPr="0047278F" w:rsidRDefault="00EB18C8">
            <w:pPr>
              <w:spacing w:before="20" w:after="20"/>
              <w:rPr>
                <w:sz w:val="20"/>
                <w:szCs w:val="14"/>
              </w:rPr>
            </w:pPr>
            <w:r w:rsidRPr="00A452BD">
              <w:rPr>
                <w:rFonts w:cstheme="minorHAnsi"/>
                <w:color w:val="FFFFFF" w:themeColor="background1"/>
                <w:szCs w:val="18"/>
              </w:rPr>
              <w:t>Test Conditions</w:t>
            </w:r>
          </w:p>
        </w:tc>
      </w:tr>
      <w:tr w:rsidR="00EB18C8" w:rsidRPr="00D378DA" w14:paraId="71700F4C"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7"/>
            <w:shd w:val="clear" w:color="auto" w:fill="FFFFFF" w:themeFill="background1"/>
          </w:tcPr>
          <w:p w14:paraId="02B4E98A" w14:textId="26D04719" w:rsidR="00EB18C8" w:rsidRPr="003C2624" w:rsidRDefault="00145181" w:rsidP="00547004">
            <w:pPr>
              <w:spacing w:before="20" w:after="20"/>
              <w:rPr>
                <w:sz w:val="20"/>
                <w:szCs w:val="14"/>
              </w:rPr>
            </w:pPr>
            <w:r w:rsidRPr="00145181">
              <w:rPr>
                <w:b w:val="0"/>
                <w:bCs w:val="0"/>
                <w:sz w:val="20"/>
                <w:szCs w:val="14"/>
              </w:rPr>
              <w:t>No deviations from chapter 2 applies to this test.</w:t>
            </w:r>
          </w:p>
        </w:tc>
      </w:tr>
      <w:tr w:rsidR="00E103ED" w:rsidRPr="00D378DA" w14:paraId="44742E25"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7"/>
            <w:shd w:val="clear" w:color="auto" w:fill="514E4E" w:themeFill="accent3" w:themeFillShade="BF"/>
          </w:tcPr>
          <w:p w14:paraId="1E15C6B1" w14:textId="77777777" w:rsidR="00E103ED" w:rsidRPr="00920ABA" w:rsidRDefault="00E103ED">
            <w:pPr>
              <w:spacing w:before="20" w:after="20"/>
              <w:rPr>
                <w:color w:val="FF0000"/>
                <w:sz w:val="20"/>
                <w:szCs w:val="14"/>
              </w:rPr>
            </w:pPr>
            <w:r w:rsidRPr="003D1F8A">
              <w:rPr>
                <w:rFonts w:cstheme="minorHAnsi"/>
                <w:color w:val="FFFFFF" w:themeColor="background1"/>
                <w:szCs w:val="18"/>
              </w:rPr>
              <w:t>Environmental conditions</w:t>
            </w:r>
            <w:r w:rsidRPr="003D1F8A">
              <w:rPr>
                <w:color w:val="FFFFFF" w:themeColor="background1"/>
                <w:sz w:val="20"/>
                <w:szCs w:val="14"/>
              </w:rPr>
              <w:t xml:space="preserve"> </w:t>
            </w:r>
          </w:p>
        </w:tc>
      </w:tr>
      <w:tr w:rsidR="00E103ED" w:rsidRPr="00D378DA" w14:paraId="043FDBD5"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7"/>
            <w:shd w:val="clear" w:color="auto" w:fill="FFFFFF" w:themeFill="background1"/>
          </w:tcPr>
          <w:p w14:paraId="381B23F9" w14:textId="1F446054" w:rsidR="00E103ED" w:rsidRPr="00DC13A1" w:rsidRDefault="00893A88" w:rsidP="00893A88">
            <w:pPr>
              <w:spacing w:before="20" w:after="20"/>
              <w:rPr>
                <w:b w:val="0"/>
                <w:bCs w:val="0"/>
                <w:sz w:val="20"/>
                <w:szCs w:val="14"/>
              </w:rPr>
            </w:pPr>
            <w:r w:rsidRPr="00893A88">
              <w:rPr>
                <w:b w:val="0"/>
                <w:bCs w:val="0"/>
                <w:sz w:val="20"/>
                <w:szCs w:val="14"/>
              </w:rPr>
              <w:t>This test will be executed in an automated way and in a temperature controlled environment</w:t>
            </w:r>
          </w:p>
        </w:tc>
      </w:tr>
      <w:tr w:rsidR="00386153" w:rsidRPr="00D378DA" w14:paraId="1BE620B0"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7"/>
            <w:shd w:val="clear" w:color="auto" w:fill="514E4E" w:themeFill="accent3" w:themeFillShade="BF"/>
          </w:tcPr>
          <w:p w14:paraId="308FE8E3" w14:textId="77777777" w:rsidR="00386153" w:rsidRPr="00D378DA" w:rsidRDefault="00386153" w:rsidP="00386153">
            <w:pPr>
              <w:pStyle w:val="Table-small"/>
              <w:rPr>
                <w:rFonts w:cstheme="minorHAnsi"/>
                <w:sz w:val="22"/>
                <w:szCs w:val="18"/>
              </w:rPr>
            </w:pPr>
            <w:r>
              <w:rPr>
                <w:rFonts w:cstheme="minorHAnsi"/>
                <w:color w:val="FFFFFF" w:themeColor="background1"/>
                <w:sz w:val="22"/>
                <w:szCs w:val="18"/>
              </w:rPr>
              <w:t>Test Procedure</w:t>
            </w:r>
          </w:p>
        </w:tc>
      </w:tr>
      <w:tr w:rsidR="00502EDA" w:rsidRPr="00D378DA" w14:paraId="569FF92D"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C5C2C2" w:themeFill="accent3" w:themeFillTint="66"/>
          </w:tcPr>
          <w:p w14:paraId="6680B9B5" w14:textId="77777777" w:rsidR="00386153" w:rsidRPr="00836085" w:rsidRDefault="00386153" w:rsidP="00386153">
            <w:pPr>
              <w:pStyle w:val="Table-small"/>
              <w:rPr>
                <w:rFonts w:cstheme="minorHAnsi"/>
                <w:sz w:val="22"/>
                <w:szCs w:val="18"/>
              </w:rPr>
            </w:pPr>
            <w:r w:rsidRPr="00836085">
              <w:rPr>
                <w:rFonts w:cstheme="minorHAnsi"/>
                <w:sz w:val="22"/>
                <w:szCs w:val="18"/>
              </w:rPr>
              <w:t>Step</w:t>
            </w:r>
          </w:p>
        </w:tc>
        <w:tc>
          <w:tcPr>
            <w:tcW w:w="0" w:type="dxa"/>
            <w:gridSpan w:val="3"/>
            <w:shd w:val="clear" w:color="auto" w:fill="C5C2C2" w:themeFill="accent3" w:themeFillTint="66"/>
          </w:tcPr>
          <w:p w14:paraId="73613050" w14:textId="77777777" w:rsidR="00386153" w:rsidRPr="00836085" w:rsidRDefault="00386153" w:rsidP="00386153">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Action</w:t>
            </w:r>
          </w:p>
        </w:tc>
        <w:tc>
          <w:tcPr>
            <w:tcW w:w="0" w:type="dxa"/>
            <w:shd w:val="clear" w:color="auto" w:fill="C5C2C2" w:themeFill="accent3" w:themeFillTint="66"/>
          </w:tcPr>
          <w:p w14:paraId="72876BEA" w14:textId="77777777" w:rsidR="00386153" w:rsidRPr="00836085" w:rsidRDefault="00386153" w:rsidP="00386153">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Register parameter</w:t>
            </w:r>
          </w:p>
        </w:tc>
        <w:tc>
          <w:tcPr>
            <w:tcW w:w="0" w:type="dxa"/>
            <w:gridSpan w:val="2"/>
            <w:shd w:val="clear" w:color="auto" w:fill="C5C2C2" w:themeFill="accent3" w:themeFillTint="66"/>
          </w:tcPr>
          <w:p w14:paraId="5043DDC7" w14:textId="77777777" w:rsidR="00386153" w:rsidRPr="00836085" w:rsidRDefault="00386153" w:rsidP="00386153">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Value</w:t>
            </w:r>
          </w:p>
        </w:tc>
      </w:tr>
      <w:tr w:rsidR="00502EDA" w:rsidRPr="00D378DA" w14:paraId="0C24FA6F" w14:textId="77777777" w:rsidTr="00267686">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5227240A" w14:textId="081631EB" w:rsidR="001258CE" w:rsidRPr="006D5874" w:rsidRDefault="001258CE" w:rsidP="004C0CD3">
            <w:pPr>
              <w:pStyle w:val="Table-small"/>
              <w:numPr>
                <w:ilvl w:val="0"/>
                <w:numId w:val="40"/>
              </w:numPr>
              <w:rPr>
                <w:rFonts w:cstheme="minorHAnsi"/>
                <w:b w:val="0"/>
                <w:bCs w:val="0"/>
                <w:szCs w:val="20"/>
              </w:rPr>
            </w:pPr>
            <w:r>
              <w:t> </w:t>
            </w:r>
          </w:p>
        </w:tc>
        <w:tc>
          <w:tcPr>
            <w:tcW w:w="0" w:type="dxa"/>
            <w:gridSpan w:val="3"/>
            <w:shd w:val="clear" w:color="auto" w:fill="FFFFFF" w:themeFill="background1"/>
            <w:vAlign w:val="center"/>
          </w:tcPr>
          <w:p w14:paraId="429E74AA" w14:textId="64FBB9B5" w:rsidR="001258CE" w:rsidRPr="00D378DA" w:rsidRDefault="001258CE" w:rsidP="001258C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Park state</w:t>
            </w:r>
          </w:p>
        </w:tc>
        <w:tc>
          <w:tcPr>
            <w:tcW w:w="0" w:type="dxa"/>
            <w:shd w:val="clear" w:color="auto" w:fill="FFFFFF" w:themeFill="background1"/>
            <w:vAlign w:val="center"/>
          </w:tcPr>
          <w:p w14:paraId="53EE8036" w14:textId="28103723" w:rsidR="001258CE" w:rsidRPr="00D378DA" w:rsidRDefault="001258CE" w:rsidP="001258C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c>
          <w:tcPr>
            <w:tcW w:w="0" w:type="dxa"/>
            <w:gridSpan w:val="2"/>
            <w:shd w:val="clear" w:color="auto" w:fill="FFFFFF" w:themeFill="background1"/>
            <w:vAlign w:val="center"/>
          </w:tcPr>
          <w:p w14:paraId="7FB98B61" w14:textId="11200027" w:rsidR="001258CE" w:rsidRPr="00D378DA" w:rsidRDefault="001258CE" w:rsidP="001258C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502EDA" w:rsidRPr="00D378DA" w14:paraId="5F56C875"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36DBBEB1" w14:textId="77777777" w:rsidR="00F203DF" w:rsidRDefault="00F203DF" w:rsidP="004C0CD3">
            <w:pPr>
              <w:pStyle w:val="Table-small"/>
              <w:numPr>
                <w:ilvl w:val="0"/>
                <w:numId w:val="40"/>
              </w:numPr>
            </w:pPr>
          </w:p>
        </w:tc>
        <w:tc>
          <w:tcPr>
            <w:tcW w:w="0" w:type="dxa"/>
            <w:gridSpan w:val="3"/>
            <w:shd w:val="clear" w:color="auto" w:fill="FFFFFF" w:themeFill="background1"/>
            <w:vAlign w:val="center"/>
          </w:tcPr>
          <w:p w14:paraId="272F5F8C" w14:textId="43E2C317" w:rsidR="00F203DF" w:rsidRDefault="005D1DDF" w:rsidP="001258CE">
            <w:pPr>
              <w:pStyle w:val="Table-small"/>
              <w:cnfStyle w:val="000000100000" w:firstRow="0" w:lastRow="0" w:firstColumn="0" w:lastColumn="0" w:oddVBand="0" w:evenVBand="0" w:oddHBand="1" w:evenHBand="0" w:firstRowFirstColumn="0" w:firstRowLastColumn="0" w:lastRowFirstColumn="0" w:lastRowLastColumn="0"/>
            </w:pPr>
            <w:r>
              <w:t>Connect FPGA test pattern generator to DUT</w:t>
            </w:r>
          </w:p>
        </w:tc>
        <w:tc>
          <w:tcPr>
            <w:tcW w:w="0" w:type="dxa"/>
            <w:shd w:val="clear" w:color="auto" w:fill="FFFFFF" w:themeFill="background1"/>
            <w:vAlign w:val="center"/>
          </w:tcPr>
          <w:p w14:paraId="5F715021" w14:textId="77777777" w:rsidR="00F203DF" w:rsidRDefault="00F203DF" w:rsidP="001258CE">
            <w:pPr>
              <w:pStyle w:val="Table-small"/>
              <w:cnfStyle w:val="000000100000" w:firstRow="0" w:lastRow="0" w:firstColumn="0" w:lastColumn="0" w:oddVBand="0" w:evenVBand="0" w:oddHBand="1" w:evenHBand="0" w:firstRowFirstColumn="0" w:firstRowLastColumn="0" w:lastRowFirstColumn="0" w:lastRowLastColumn="0"/>
            </w:pPr>
          </w:p>
        </w:tc>
        <w:tc>
          <w:tcPr>
            <w:tcW w:w="0" w:type="dxa"/>
            <w:gridSpan w:val="2"/>
            <w:shd w:val="clear" w:color="auto" w:fill="FFFFFF" w:themeFill="background1"/>
            <w:vAlign w:val="center"/>
          </w:tcPr>
          <w:p w14:paraId="191BECC4" w14:textId="77777777" w:rsidR="00F203DF" w:rsidRDefault="00F203DF" w:rsidP="001258CE">
            <w:pPr>
              <w:pStyle w:val="Table-small"/>
              <w:cnfStyle w:val="000000100000" w:firstRow="0" w:lastRow="0" w:firstColumn="0" w:lastColumn="0" w:oddVBand="0" w:evenVBand="0" w:oddHBand="1" w:evenHBand="0" w:firstRowFirstColumn="0" w:firstRowLastColumn="0" w:lastRowFirstColumn="0" w:lastRowLastColumn="0"/>
            </w:pPr>
          </w:p>
        </w:tc>
      </w:tr>
      <w:tr w:rsidR="00502EDA" w:rsidRPr="00D378DA" w14:paraId="5D26D553" w14:textId="77777777" w:rsidTr="00267686">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529F0D82" w14:textId="77777777" w:rsidR="005D1DDF" w:rsidRDefault="005D1DDF" w:rsidP="004C0CD3">
            <w:pPr>
              <w:pStyle w:val="Table-small"/>
              <w:numPr>
                <w:ilvl w:val="0"/>
                <w:numId w:val="40"/>
              </w:numPr>
            </w:pPr>
          </w:p>
        </w:tc>
        <w:tc>
          <w:tcPr>
            <w:tcW w:w="0" w:type="dxa"/>
            <w:gridSpan w:val="3"/>
            <w:shd w:val="clear" w:color="auto" w:fill="FFFFFF" w:themeFill="background1"/>
            <w:vAlign w:val="center"/>
          </w:tcPr>
          <w:p w14:paraId="3AD61E1A" w14:textId="6F447BDD" w:rsidR="005D1DDF" w:rsidRDefault="005D1DDF" w:rsidP="001258CE">
            <w:pPr>
              <w:pStyle w:val="Table-small"/>
              <w:cnfStyle w:val="000000000000" w:firstRow="0" w:lastRow="0" w:firstColumn="0" w:lastColumn="0" w:oddVBand="0" w:evenVBand="0" w:oddHBand="0" w:evenHBand="0" w:firstRowFirstColumn="0" w:firstRowLastColumn="0" w:lastRowFirstColumn="0" w:lastRowLastColumn="0"/>
            </w:pPr>
            <w:r>
              <w:t>Configure FPGA test pattern generator timings to mimic megacam as close as possible</w:t>
            </w:r>
            <w:r w:rsidR="00A0288A">
              <w:t xml:space="preserve"> for FHD 25 fps.</w:t>
            </w:r>
          </w:p>
        </w:tc>
        <w:tc>
          <w:tcPr>
            <w:tcW w:w="0" w:type="dxa"/>
            <w:shd w:val="clear" w:color="auto" w:fill="FFFFFF" w:themeFill="background1"/>
            <w:vAlign w:val="center"/>
          </w:tcPr>
          <w:p w14:paraId="434D982C" w14:textId="50C78A2C" w:rsidR="005D1DDF" w:rsidRDefault="005D1DDF" w:rsidP="001258CE">
            <w:pPr>
              <w:pStyle w:val="Table-small"/>
              <w:cnfStyle w:val="000000000000" w:firstRow="0" w:lastRow="0" w:firstColumn="0" w:lastColumn="0" w:oddVBand="0" w:evenVBand="0" w:oddHBand="0" w:evenHBand="0" w:firstRowFirstColumn="0" w:firstRowLastColumn="0" w:lastRowFirstColumn="0" w:lastRowLastColumn="0"/>
            </w:pPr>
            <w:r>
              <w:t>f_rise_to_l_rise_delay</w:t>
            </w:r>
          </w:p>
        </w:tc>
        <w:tc>
          <w:tcPr>
            <w:tcW w:w="0" w:type="dxa"/>
            <w:gridSpan w:val="2"/>
            <w:shd w:val="clear" w:color="auto" w:fill="FFFFFF" w:themeFill="background1"/>
            <w:vAlign w:val="center"/>
          </w:tcPr>
          <w:p w14:paraId="12D3A9D4" w14:textId="4818EAF6" w:rsidR="005D1DDF" w:rsidRDefault="005D1DDF" w:rsidP="001258CE">
            <w:pPr>
              <w:pStyle w:val="Table-small"/>
              <w:cnfStyle w:val="000000000000" w:firstRow="0" w:lastRow="0" w:firstColumn="0" w:lastColumn="0" w:oddVBand="0" w:evenVBand="0" w:oddHBand="0" w:evenHBand="0" w:firstRowFirstColumn="0" w:firstRowLastColumn="0" w:lastRowFirstColumn="0" w:lastRowLastColumn="0"/>
            </w:pPr>
            <w:r>
              <w:t>2</w:t>
            </w:r>
          </w:p>
        </w:tc>
      </w:tr>
      <w:tr w:rsidR="00502EDA" w:rsidRPr="00D378DA" w14:paraId="52476137"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2CDC372D" w14:textId="77777777" w:rsidR="005D1DDF" w:rsidRDefault="005D1DDF" w:rsidP="004C0CD3">
            <w:pPr>
              <w:pStyle w:val="Table-small"/>
              <w:numPr>
                <w:ilvl w:val="0"/>
                <w:numId w:val="40"/>
              </w:numPr>
            </w:pPr>
          </w:p>
        </w:tc>
        <w:tc>
          <w:tcPr>
            <w:tcW w:w="0" w:type="dxa"/>
            <w:gridSpan w:val="3"/>
            <w:shd w:val="clear" w:color="auto" w:fill="FFFFFF" w:themeFill="background1"/>
            <w:vAlign w:val="center"/>
          </w:tcPr>
          <w:p w14:paraId="173D954A" w14:textId="77777777" w:rsidR="005D1DDF" w:rsidRDefault="005D1DDF" w:rsidP="001258CE">
            <w:pPr>
              <w:pStyle w:val="Table-small"/>
              <w:cnfStyle w:val="000000100000" w:firstRow="0" w:lastRow="0" w:firstColumn="0" w:lastColumn="0" w:oddVBand="0" w:evenVBand="0" w:oddHBand="1" w:evenHBand="0" w:firstRowFirstColumn="0" w:firstRowLastColumn="0" w:lastRowFirstColumn="0" w:lastRowLastColumn="0"/>
            </w:pPr>
          </w:p>
        </w:tc>
        <w:tc>
          <w:tcPr>
            <w:tcW w:w="0" w:type="dxa"/>
            <w:shd w:val="clear" w:color="auto" w:fill="FFFFFF" w:themeFill="background1"/>
            <w:vAlign w:val="center"/>
          </w:tcPr>
          <w:p w14:paraId="3094E67D" w14:textId="1668E197" w:rsidR="005D1DDF" w:rsidRDefault="005D1DDF" w:rsidP="001258CE">
            <w:pPr>
              <w:pStyle w:val="Table-small"/>
              <w:cnfStyle w:val="000000100000" w:firstRow="0" w:lastRow="0" w:firstColumn="0" w:lastColumn="0" w:oddVBand="0" w:evenVBand="0" w:oddHBand="1" w:evenHBand="0" w:firstRowFirstColumn="0" w:firstRowLastColumn="0" w:lastRowFirstColumn="0" w:lastRowLastColumn="0"/>
            </w:pPr>
            <w:r>
              <w:t>l_fall_to_f_fall_delay</w:t>
            </w:r>
          </w:p>
        </w:tc>
        <w:tc>
          <w:tcPr>
            <w:tcW w:w="0" w:type="dxa"/>
            <w:gridSpan w:val="2"/>
            <w:shd w:val="clear" w:color="auto" w:fill="FFFFFF" w:themeFill="background1"/>
            <w:vAlign w:val="center"/>
          </w:tcPr>
          <w:p w14:paraId="5B5B2280" w14:textId="6C24BFFD" w:rsidR="005D1DDF" w:rsidRDefault="005D1DDF" w:rsidP="001258CE">
            <w:pPr>
              <w:pStyle w:val="Table-small"/>
              <w:cnfStyle w:val="000000100000" w:firstRow="0" w:lastRow="0" w:firstColumn="0" w:lastColumn="0" w:oddVBand="0" w:evenVBand="0" w:oddHBand="1" w:evenHBand="0" w:firstRowFirstColumn="0" w:firstRowLastColumn="0" w:lastRowFirstColumn="0" w:lastRowLastColumn="0"/>
            </w:pPr>
            <w:r>
              <w:t>0</w:t>
            </w:r>
          </w:p>
        </w:tc>
      </w:tr>
      <w:tr w:rsidR="00502EDA" w:rsidRPr="00D378DA" w14:paraId="1F5C76D0" w14:textId="77777777" w:rsidTr="00267686">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37D070B1" w14:textId="77777777" w:rsidR="005D1DDF" w:rsidRDefault="005D1DDF" w:rsidP="004C0CD3">
            <w:pPr>
              <w:pStyle w:val="Table-small"/>
              <w:numPr>
                <w:ilvl w:val="0"/>
                <w:numId w:val="40"/>
              </w:numPr>
            </w:pPr>
          </w:p>
        </w:tc>
        <w:tc>
          <w:tcPr>
            <w:tcW w:w="0" w:type="dxa"/>
            <w:gridSpan w:val="3"/>
            <w:shd w:val="clear" w:color="auto" w:fill="FFFFFF" w:themeFill="background1"/>
            <w:vAlign w:val="center"/>
          </w:tcPr>
          <w:p w14:paraId="52800832" w14:textId="77777777" w:rsidR="005D1DDF" w:rsidRDefault="005D1DDF" w:rsidP="001258CE">
            <w:pPr>
              <w:pStyle w:val="Table-small"/>
              <w:cnfStyle w:val="000000000000" w:firstRow="0" w:lastRow="0" w:firstColumn="0" w:lastColumn="0" w:oddVBand="0" w:evenVBand="0" w:oddHBand="0" w:evenHBand="0" w:firstRowFirstColumn="0" w:firstRowLastColumn="0" w:lastRowFirstColumn="0" w:lastRowLastColumn="0"/>
            </w:pPr>
          </w:p>
        </w:tc>
        <w:tc>
          <w:tcPr>
            <w:tcW w:w="0" w:type="dxa"/>
            <w:shd w:val="clear" w:color="auto" w:fill="FFFFFF" w:themeFill="background1"/>
            <w:vAlign w:val="center"/>
          </w:tcPr>
          <w:p w14:paraId="14C75476" w14:textId="02D226DD" w:rsidR="005D1DDF" w:rsidRDefault="005D1DDF" w:rsidP="001258CE">
            <w:pPr>
              <w:pStyle w:val="Table-small"/>
              <w:cnfStyle w:val="000000000000" w:firstRow="0" w:lastRow="0" w:firstColumn="0" w:lastColumn="0" w:oddVBand="0" w:evenVBand="0" w:oddHBand="0" w:evenHBand="0" w:firstRowFirstColumn="0" w:firstRowLastColumn="0" w:lastRowFirstColumn="0" w:lastRowLastColumn="0"/>
            </w:pPr>
            <w:r>
              <w:t>l_rise_</w:t>
            </w:r>
            <w:r w:rsidR="00D8216C">
              <w:t>to_l_rise_delay</w:t>
            </w:r>
          </w:p>
        </w:tc>
        <w:tc>
          <w:tcPr>
            <w:tcW w:w="0" w:type="dxa"/>
            <w:gridSpan w:val="2"/>
            <w:shd w:val="clear" w:color="auto" w:fill="FFFFFF" w:themeFill="background1"/>
            <w:vAlign w:val="center"/>
          </w:tcPr>
          <w:p w14:paraId="3DFFF4BB" w14:textId="4122897D" w:rsidR="005D1DDF" w:rsidRDefault="00D8216C" w:rsidP="001258CE">
            <w:pPr>
              <w:pStyle w:val="Table-small"/>
              <w:cnfStyle w:val="000000000000" w:firstRow="0" w:lastRow="0" w:firstColumn="0" w:lastColumn="0" w:oddVBand="0" w:evenVBand="0" w:oddHBand="0" w:evenHBand="0" w:firstRowFirstColumn="0" w:firstRowLastColumn="0" w:lastRowFirstColumn="0" w:lastRowLastColumn="0"/>
            </w:pPr>
            <w:r>
              <w:t>1570</w:t>
            </w:r>
          </w:p>
        </w:tc>
      </w:tr>
      <w:tr w:rsidR="00502EDA" w:rsidRPr="00D378DA" w14:paraId="44A6B8A6"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0AC356EB" w14:textId="77777777" w:rsidR="005D1DDF" w:rsidRDefault="005D1DDF" w:rsidP="004C0CD3">
            <w:pPr>
              <w:pStyle w:val="Table-small"/>
              <w:numPr>
                <w:ilvl w:val="0"/>
                <w:numId w:val="40"/>
              </w:numPr>
            </w:pPr>
          </w:p>
        </w:tc>
        <w:tc>
          <w:tcPr>
            <w:tcW w:w="0" w:type="dxa"/>
            <w:gridSpan w:val="3"/>
            <w:shd w:val="clear" w:color="auto" w:fill="FFFFFF" w:themeFill="background1"/>
            <w:vAlign w:val="center"/>
          </w:tcPr>
          <w:p w14:paraId="02EA239B" w14:textId="77777777" w:rsidR="005D1DDF" w:rsidRDefault="005D1DDF" w:rsidP="001258CE">
            <w:pPr>
              <w:pStyle w:val="Table-small"/>
              <w:cnfStyle w:val="000000100000" w:firstRow="0" w:lastRow="0" w:firstColumn="0" w:lastColumn="0" w:oddVBand="0" w:evenVBand="0" w:oddHBand="1" w:evenHBand="0" w:firstRowFirstColumn="0" w:firstRowLastColumn="0" w:lastRowFirstColumn="0" w:lastRowLastColumn="0"/>
            </w:pPr>
          </w:p>
        </w:tc>
        <w:tc>
          <w:tcPr>
            <w:tcW w:w="0" w:type="dxa"/>
            <w:shd w:val="clear" w:color="auto" w:fill="FFFFFF" w:themeFill="background1"/>
            <w:vAlign w:val="center"/>
          </w:tcPr>
          <w:p w14:paraId="6B64A78E" w14:textId="4101C380" w:rsidR="005D1DDF" w:rsidRDefault="00D8216C" w:rsidP="001258CE">
            <w:pPr>
              <w:pStyle w:val="Table-small"/>
              <w:cnfStyle w:val="000000100000" w:firstRow="0" w:lastRow="0" w:firstColumn="0" w:lastColumn="0" w:oddVBand="0" w:evenVBand="0" w:oddHBand="1" w:evenHBand="0" w:firstRowFirstColumn="0" w:firstRowLastColumn="0" w:lastRowFirstColumn="0" w:lastRowLastColumn="0"/>
            </w:pPr>
            <w:r>
              <w:t>pixel_clock_frequency</w:t>
            </w:r>
          </w:p>
        </w:tc>
        <w:tc>
          <w:tcPr>
            <w:tcW w:w="0" w:type="dxa"/>
            <w:gridSpan w:val="2"/>
            <w:shd w:val="clear" w:color="auto" w:fill="FFFFFF" w:themeFill="background1"/>
            <w:vAlign w:val="center"/>
          </w:tcPr>
          <w:p w14:paraId="0F7CDFE9" w14:textId="16861FD3" w:rsidR="005D1DDF" w:rsidRDefault="00D8216C" w:rsidP="001258CE">
            <w:pPr>
              <w:pStyle w:val="Table-small"/>
              <w:cnfStyle w:val="000000100000" w:firstRow="0" w:lastRow="0" w:firstColumn="0" w:lastColumn="0" w:oddVBand="0" w:evenVBand="0" w:oddHBand="1" w:evenHBand="0" w:firstRowFirstColumn="0" w:firstRowLastColumn="0" w:lastRowFirstColumn="0" w:lastRowLastColumn="0"/>
            </w:pPr>
            <w:r>
              <w:t>100e6</w:t>
            </w:r>
          </w:p>
        </w:tc>
      </w:tr>
      <w:tr w:rsidR="00502EDA" w:rsidRPr="00D378DA" w14:paraId="1B545B24" w14:textId="77777777" w:rsidTr="00267686">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6DE68533" w14:textId="77777777" w:rsidR="005D1DDF" w:rsidRDefault="005D1DDF" w:rsidP="004C0CD3">
            <w:pPr>
              <w:pStyle w:val="Table-small"/>
              <w:numPr>
                <w:ilvl w:val="0"/>
                <w:numId w:val="40"/>
              </w:numPr>
            </w:pPr>
          </w:p>
        </w:tc>
        <w:tc>
          <w:tcPr>
            <w:tcW w:w="0" w:type="dxa"/>
            <w:gridSpan w:val="3"/>
            <w:shd w:val="clear" w:color="auto" w:fill="FFFFFF" w:themeFill="background1"/>
            <w:vAlign w:val="center"/>
          </w:tcPr>
          <w:p w14:paraId="3F90F02F" w14:textId="77777777" w:rsidR="005D1DDF" w:rsidRDefault="005D1DDF" w:rsidP="001258CE">
            <w:pPr>
              <w:pStyle w:val="Table-small"/>
              <w:cnfStyle w:val="000000000000" w:firstRow="0" w:lastRow="0" w:firstColumn="0" w:lastColumn="0" w:oddVBand="0" w:evenVBand="0" w:oddHBand="0" w:evenHBand="0" w:firstRowFirstColumn="0" w:firstRowLastColumn="0" w:lastRowFirstColumn="0" w:lastRowLastColumn="0"/>
            </w:pPr>
          </w:p>
        </w:tc>
        <w:tc>
          <w:tcPr>
            <w:tcW w:w="0" w:type="dxa"/>
            <w:shd w:val="clear" w:color="auto" w:fill="FFFFFF" w:themeFill="background1"/>
            <w:vAlign w:val="center"/>
          </w:tcPr>
          <w:p w14:paraId="365B2240" w14:textId="3FBA6C2C" w:rsidR="005D1DDF" w:rsidRDefault="00A0288A" w:rsidP="001258CE">
            <w:pPr>
              <w:pStyle w:val="Table-small"/>
              <w:cnfStyle w:val="000000000000" w:firstRow="0" w:lastRow="0" w:firstColumn="0" w:lastColumn="0" w:oddVBand="0" w:evenVBand="0" w:oddHBand="0" w:evenHBand="0" w:firstRowFirstColumn="0" w:firstRowLastColumn="0" w:lastRowFirstColumn="0" w:lastRowLastColumn="0"/>
            </w:pPr>
            <w:r>
              <w:t>frame_rate</w:t>
            </w:r>
          </w:p>
        </w:tc>
        <w:tc>
          <w:tcPr>
            <w:tcW w:w="0" w:type="dxa"/>
            <w:gridSpan w:val="2"/>
            <w:shd w:val="clear" w:color="auto" w:fill="FFFFFF" w:themeFill="background1"/>
            <w:vAlign w:val="center"/>
          </w:tcPr>
          <w:p w14:paraId="613DCFA8" w14:textId="6476AA03" w:rsidR="005D1DDF" w:rsidRDefault="00A0288A" w:rsidP="001258CE">
            <w:pPr>
              <w:pStyle w:val="Table-small"/>
              <w:cnfStyle w:val="000000000000" w:firstRow="0" w:lastRow="0" w:firstColumn="0" w:lastColumn="0" w:oddVBand="0" w:evenVBand="0" w:oddHBand="0" w:evenHBand="0" w:firstRowFirstColumn="0" w:firstRowLastColumn="0" w:lastRowFirstColumn="0" w:lastRowLastColumn="0"/>
            </w:pPr>
            <w:r>
              <w:t>25</w:t>
            </w:r>
          </w:p>
        </w:tc>
      </w:tr>
      <w:tr w:rsidR="00502EDA" w:rsidRPr="00D378DA" w14:paraId="18105CD5"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01A820E9" w14:textId="13B281C2" w:rsidR="001258CE" w:rsidRPr="006D5874" w:rsidRDefault="001258CE" w:rsidP="004C0CD3">
            <w:pPr>
              <w:pStyle w:val="Table-small"/>
              <w:numPr>
                <w:ilvl w:val="0"/>
                <w:numId w:val="40"/>
              </w:numPr>
              <w:rPr>
                <w:rFonts w:cstheme="minorHAnsi"/>
                <w:b w:val="0"/>
                <w:bCs w:val="0"/>
                <w:szCs w:val="20"/>
              </w:rPr>
            </w:pPr>
            <w:r>
              <w:t> </w:t>
            </w:r>
          </w:p>
        </w:tc>
        <w:tc>
          <w:tcPr>
            <w:tcW w:w="0" w:type="dxa"/>
            <w:gridSpan w:val="3"/>
            <w:shd w:val="clear" w:color="auto" w:fill="FFFFFF" w:themeFill="background1"/>
            <w:vAlign w:val="center"/>
          </w:tcPr>
          <w:p w14:paraId="2A03410B" w14:textId="2AE968DC" w:rsidR="001258CE" w:rsidRDefault="001258CE" w:rsidP="001258CE">
            <w:pPr>
              <w:pStyle w:val="Table-small"/>
              <w:cnfStyle w:val="000000100000" w:firstRow="0" w:lastRow="0" w:firstColumn="0" w:lastColumn="0" w:oddVBand="0" w:evenVBand="0" w:oddHBand="1" w:evenHBand="0" w:firstRowFirstColumn="0" w:firstRowLastColumn="0" w:lastRowFirstColumn="0" w:lastRowLastColumn="0"/>
              <w:rPr>
                <w:rFonts w:cstheme="minorBidi"/>
              </w:rPr>
            </w:pPr>
            <w:r>
              <w:t>Start of video mode loop</w:t>
            </w:r>
          </w:p>
        </w:tc>
        <w:tc>
          <w:tcPr>
            <w:tcW w:w="0" w:type="dxa"/>
            <w:shd w:val="clear" w:color="auto" w:fill="FFFFFF" w:themeFill="background1"/>
            <w:vAlign w:val="center"/>
          </w:tcPr>
          <w:p w14:paraId="59E317E4" w14:textId="5768830E" w:rsidR="001258CE" w:rsidRPr="00FE4590" w:rsidRDefault="001258CE" w:rsidP="001258C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FE4590">
              <w:rPr>
                <w:szCs w:val="20"/>
              </w:rPr>
              <w:t> </w:t>
            </w:r>
          </w:p>
        </w:tc>
        <w:tc>
          <w:tcPr>
            <w:tcW w:w="0" w:type="dxa"/>
            <w:gridSpan w:val="2"/>
            <w:shd w:val="clear" w:color="auto" w:fill="FFFFFF" w:themeFill="background1"/>
            <w:vAlign w:val="center"/>
          </w:tcPr>
          <w:p w14:paraId="5AAC1E39" w14:textId="329FE91C" w:rsidR="001258CE" w:rsidRPr="00D378DA" w:rsidRDefault="001258CE" w:rsidP="001258C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502EDA" w:rsidRPr="00D378DA" w14:paraId="53CF8DC9" w14:textId="77777777" w:rsidTr="00267686">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46C60EFA" w14:textId="1D302C9E" w:rsidR="001258CE" w:rsidRPr="00BE6C7F" w:rsidRDefault="00DF6162" w:rsidP="00BE6C7F">
            <w:pPr>
              <w:pStyle w:val="Table-small"/>
              <w:rPr>
                <w:rFonts w:cstheme="minorHAnsi"/>
                <w:b w:val="0"/>
                <w:bCs w:val="0"/>
                <w:szCs w:val="20"/>
              </w:rPr>
            </w:pPr>
            <w:r w:rsidRPr="004C4104">
              <w:t>8.1</w:t>
            </w:r>
          </w:p>
        </w:tc>
        <w:tc>
          <w:tcPr>
            <w:tcW w:w="0" w:type="dxa"/>
            <w:gridSpan w:val="3"/>
            <w:shd w:val="clear" w:color="auto" w:fill="FFFFFF" w:themeFill="background1"/>
            <w:vAlign w:val="center"/>
          </w:tcPr>
          <w:p w14:paraId="37395E1E" w14:textId="6E9E51E1" w:rsidR="001258CE" w:rsidRDefault="001258CE" w:rsidP="001258CE">
            <w:pPr>
              <w:pStyle w:val="Table-small"/>
              <w:cnfStyle w:val="000000000000" w:firstRow="0" w:lastRow="0" w:firstColumn="0" w:lastColumn="0" w:oddVBand="0" w:evenVBand="0" w:oddHBand="0" w:evenHBand="0" w:firstRowFirstColumn="0" w:firstRowLastColumn="0" w:lastRowFirstColumn="0" w:lastRowLastColumn="0"/>
              <w:rPr>
                <w:rFonts w:cstheme="minorBidi"/>
              </w:rPr>
            </w:pPr>
            <w:r>
              <w:t>Configure the first (next) video mode in DUT</w:t>
            </w:r>
          </w:p>
        </w:tc>
        <w:tc>
          <w:tcPr>
            <w:tcW w:w="0" w:type="dxa"/>
            <w:shd w:val="clear" w:color="auto" w:fill="FFFFFF" w:themeFill="background1"/>
            <w:vAlign w:val="center"/>
          </w:tcPr>
          <w:p w14:paraId="2EDC81D0" w14:textId="4AB80D7D" w:rsidR="001258CE" w:rsidRPr="00FE4590" w:rsidRDefault="001258CE" w:rsidP="001258C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FE4590">
              <w:rPr>
                <w:szCs w:val="20"/>
              </w:rPr>
              <w:t>Video mode table</w:t>
            </w:r>
          </w:p>
        </w:tc>
        <w:tc>
          <w:tcPr>
            <w:tcW w:w="0" w:type="dxa"/>
            <w:gridSpan w:val="2"/>
            <w:shd w:val="clear" w:color="auto" w:fill="FFFFFF" w:themeFill="background1"/>
            <w:vAlign w:val="center"/>
          </w:tcPr>
          <w:p w14:paraId="5C6CC507" w14:textId="646CC30F" w:rsidR="001258CE" w:rsidRPr="00D378DA" w:rsidRDefault="001258CE" w:rsidP="001258C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502EDA" w:rsidRPr="00D378DA" w14:paraId="662597C1"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5C7F359B" w14:textId="287CFC7C" w:rsidR="001258CE" w:rsidRPr="004C4104" w:rsidRDefault="00DF6162" w:rsidP="00BE6C7F">
            <w:pPr>
              <w:pStyle w:val="Table-small"/>
              <w:rPr>
                <w:rFonts w:cstheme="minorHAnsi"/>
                <w:b w:val="0"/>
                <w:bCs w:val="0"/>
                <w:szCs w:val="20"/>
              </w:rPr>
            </w:pPr>
            <w:r w:rsidRPr="004C4104">
              <w:t>8.2</w:t>
            </w:r>
            <w:r w:rsidR="001258CE" w:rsidRPr="004C4104">
              <w:t> </w:t>
            </w:r>
          </w:p>
        </w:tc>
        <w:tc>
          <w:tcPr>
            <w:tcW w:w="0" w:type="dxa"/>
            <w:gridSpan w:val="3"/>
            <w:shd w:val="clear" w:color="auto" w:fill="FFFFFF" w:themeFill="background1"/>
            <w:vAlign w:val="center"/>
          </w:tcPr>
          <w:p w14:paraId="17385021" w14:textId="09D744E0" w:rsidR="001258CE" w:rsidRPr="22DD3E8D" w:rsidRDefault="001258CE" w:rsidP="001258CE">
            <w:pPr>
              <w:pStyle w:val="Table-small"/>
              <w:cnfStyle w:val="000000100000" w:firstRow="0" w:lastRow="0" w:firstColumn="0" w:lastColumn="0" w:oddVBand="0" w:evenVBand="0" w:oddHBand="1" w:evenHBand="0" w:firstRowFirstColumn="0" w:firstRowLastColumn="0" w:lastRowFirstColumn="0" w:lastRowLastColumn="0"/>
              <w:rPr>
                <w:rFonts w:cstheme="minorBidi"/>
              </w:rPr>
            </w:pPr>
            <w:r>
              <w:t>Configure the video mode in the FPGA test pattern generator</w:t>
            </w:r>
            <w:r w:rsidR="00213788">
              <w:t xml:space="preserve"> and DUT</w:t>
            </w:r>
          </w:p>
        </w:tc>
        <w:tc>
          <w:tcPr>
            <w:tcW w:w="0" w:type="dxa"/>
            <w:shd w:val="clear" w:color="auto" w:fill="FFFFFF" w:themeFill="background1"/>
            <w:vAlign w:val="center"/>
          </w:tcPr>
          <w:p w14:paraId="6666CD24" w14:textId="6775093F" w:rsidR="001258CE" w:rsidRPr="00FE4590" w:rsidRDefault="001258CE" w:rsidP="001258C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FE4590">
              <w:rPr>
                <w:szCs w:val="20"/>
              </w:rPr>
              <w:t> </w:t>
            </w:r>
          </w:p>
        </w:tc>
        <w:tc>
          <w:tcPr>
            <w:tcW w:w="0" w:type="dxa"/>
            <w:gridSpan w:val="2"/>
            <w:shd w:val="clear" w:color="auto" w:fill="FFFFFF" w:themeFill="background1"/>
            <w:vAlign w:val="center"/>
          </w:tcPr>
          <w:p w14:paraId="10D8BF0A" w14:textId="5C2C626B" w:rsidR="001258CE" w:rsidRPr="00D378DA" w:rsidRDefault="00093BC4" w:rsidP="001258C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Video mode table</w:t>
            </w:r>
          </w:p>
        </w:tc>
      </w:tr>
      <w:tr w:rsidR="00502EDA" w:rsidRPr="00D378DA" w14:paraId="64363CDE" w14:textId="77777777" w:rsidTr="00267686">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4B3BBF00" w14:textId="2DC8857A" w:rsidR="001258CE" w:rsidRPr="004C4104" w:rsidRDefault="00213788" w:rsidP="00BE6C7F">
            <w:pPr>
              <w:pStyle w:val="Table-small"/>
              <w:rPr>
                <w:rFonts w:cstheme="minorHAnsi"/>
                <w:b w:val="0"/>
                <w:bCs w:val="0"/>
                <w:szCs w:val="20"/>
              </w:rPr>
            </w:pPr>
            <w:r w:rsidRPr="004C4104">
              <w:t>8.3</w:t>
            </w:r>
          </w:p>
        </w:tc>
        <w:tc>
          <w:tcPr>
            <w:tcW w:w="0" w:type="dxa"/>
            <w:gridSpan w:val="3"/>
            <w:shd w:val="clear" w:color="auto" w:fill="FFFFFF" w:themeFill="background1"/>
            <w:vAlign w:val="center"/>
          </w:tcPr>
          <w:p w14:paraId="4E1B2E74" w14:textId="5D42FAB6" w:rsidR="001258CE" w:rsidRDefault="001258CE" w:rsidP="001258CE">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t>Start of test pattern loop</w:t>
            </w:r>
          </w:p>
        </w:tc>
        <w:tc>
          <w:tcPr>
            <w:tcW w:w="0" w:type="dxa"/>
            <w:shd w:val="clear" w:color="auto" w:fill="FFFFFF" w:themeFill="background1"/>
            <w:vAlign w:val="center"/>
          </w:tcPr>
          <w:p w14:paraId="03D1EE9D" w14:textId="6D9902E3" w:rsidR="001258CE" w:rsidRPr="00FE4590" w:rsidRDefault="001258CE" w:rsidP="001258CE">
            <w:pPr>
              <w:spacing w:before="0" w:after="0"/>
              <w:jc w:val="left"/>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sidRPr="00FE4590">
              <w:rPr>
                <w:sz w:val="20"/>
                <w:szCs w:val="20"/>
              </w:rPr>
              <w:t> </w:t>
            </w:r>
          </w:p>
        </w:tc>
        <w:tc>
          <w:tcPr>
            <w:tcW w:w="0" w:type="dxa"/>
            <w:gridSpan w:val="2"/>
            <w:shd w:val="clear" w:color="auto" w:fill="FFFFFF" w:themeFill="background1"/>
            <w:vAlign w:val="center"/>
          </w:tcPr>
          <w:p w14:paraId="27BBA1AD" w14:textId="00B574A9" w:rsidR="001258CE" w:rsidRDefault="001258CE" w:rsidP="001258C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502EDA" w:rsidRPr="00D378DA" w14:paraId="2AB492FE"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0FC9F462" w14:textId="4C493AFB" w:rsidR="001258CE" w:rsidRPr="004C4104" w:rsidRDefault="00213788" w:rsidP="00BE6C7F">
            <w:pPr>
              <w:pStyle w:val="Table-small"/>
              <w:rPr>
                <w:rFonts w:cstheme="minorHAnsi"/>
                <w:b w:val="0"/>
                <w:bCs w:val="0"/>
                <w:szCs w:val="20"/>
              </w:rPr>
            </w:pPr>
            <w:r w:rsidRPr="004C4104">
              <w:t>8.3.1</w:t>
            </w:r>
          </w:p>
        </w:tc>
        <w:tc>
          <w:tcPr>
            <w:tcW w:w="0" w:type="dxa"/>
            <w:gridSpan w:val="3"/>
            <w:shd w:val="clear" w:color="auto" w:fill="FFFFFF" w:themeFill="background1"/>
            <w:vAlign w:val="center"/>
          </w:tcPr>
          <w:p w14:paraId="51B0FE03" w14:textId="48B3DE78" w:rsidR="001258CE" w:rsidRDefault="001258CE" w:rsidP="001258CE">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Configure the first (next) test pattern in the FPGA test pattern generator</w:t>
            </w:r>
            <w:r w:rsidR="00213788">
              <w:t>.</w:t>
            </w:r>
          </w:p>
        </w:tc>
        <w:tc>
          <w:tcPr>
            <w:tcW w:w="0" w:type="dxa"/>
            <w:shd w:val="clear" w:color="auto" w:fill="FFFFFF" w:themeFill="background1"/>
            <w:vAlign w:val="center"/>
          </w:tcPr>
          <w:p w14:paraId="38B0D2CF" w14:textId="19812FDD" w:rsidR="001258CE" w:rsidRPr="00FE4590" w:rsidRDefault="001258CE" w:rsidP="001258CE">
            <w:pPr>
              <w:spacing w:before="0" w:after="0"/>
              <w:jc w:val="left"/>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FE4590">
              <w:rPr>
                <w:sz w:val="20"/>
                <w:szCs w:val="20"/>
              </w:rPr>
              <w:t> </w:t>
            </w:r>
          </w:p>
        </w:tc>
        <w:tc>
          <w:tcPr>
            <w:tcW w:w="0" w:type="dxa"/>
            <w:gridSpan w:val="2"/>
            <w:shd w:val="clear" w:color="auto" w:fill="FFFFFF" w:themeFill="background1"/>
            <w:vAlign w:val="center"/>
          </w:tcPr>
          <w:p w14:paraId="362E5661" w14:textId="306882E2" w:rsidR="001258CE" w:rsidRPr="00D378DA" w:rsidRDefault="001258CE" w:rsidP="001258C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502EDA" w:rsidRPr="00D378DA" w14:paraId="5FA50C00" w14:textId="77777777" w:rsidTr="00267686">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6C77E640" w14:textId="3471D2EC" w:rsidR="001258CE" w:rsidRPr="004C4104" w:rsidRDefault="00213788" w:rsidP="00BE6C7F">
            <w:pPr>
              <w:pStyle w:val="Table-small"/>
              <w:rPr>
                <w:rFonts w:cstheme="minorHAnsi"/>
                <w:b w:val="0"/>
                <w:bCs w:val="0"/>
                <w:szCs w:val="20"/>
              </w:rPr>
            </w:pPr>
            <w:r w:rsidRPr="004C4104">
              <w:t>8.3.2</w:t>
            </w:r>
          </w:p>
        </w:tc>
        <w:tc>
          <w:tcPr>
            <w:tcW w:w="0" w:type="dxa"/>
            <w:gridSpan w:val="3"/>
            <w:shd w:val="clear" w:color="auto" w:fill="FFFFFF" w:themeFill="background1"/>
            <w:vAlign w:val="center"/>
          </w:tcPr>
          <w:p w14:paraId="4EC90622" w14:textId="0D7F4E50" w:rsidR="001258CE" w:rsidRDefault="001258CE" w:rsidP="001258CE">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t>Start of pixel size loop</w:t>
            </w:r>
          </w:p>
        </w:tc>
        <w:tc>
          <w:tcPr>
            <w:tcW w:w="0" w:type="dxa"/>
            <w:shd w:val="clear" w:color="auto" w:fill="FFFFFF" w:themeFill="background1"/>
            <w:vAlign w:val="center"/>
          </w:tcPr>
          <w:p w14:paraId="10FD1AF3" w14:textId="66619B2E" w:rsidR="001258CE" w:rsidRPr="00FE4590" w:rsidRDefault="001258CE" w:rsidP="001258CE">
            <w:pPr>
              <w:spacing w:before="0" w:after="0"/>
              <w:jc w:val="left"/>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lang w:val="en-US"/>
              </w:rPr>
            </w:pPr>
            <w:r w:rsidRPr="00FE4590">
              <w:rPr>
                <w:sz w:val="20"/>
                <w:szCs w:val="20"/>
              </w:rPr>
              <w:t> </w:t>
            </w:r>
          </w:p>
        </w:tc>
        <w:tc>
          <w:tcPr>
            <w:tcW w:w="0" w:type="dxa"/>
            <w:gridSpan w:val="2"/>
            <w:shd w:val="clear" w:color="auto" w:fill="FFFFFF" w:themeFill="background1"/>
            <w:vAlign w:val="center"/>
          </w:tcPr>
          <w:p w14:paraId="58FF9286" w14:textId="7990497E" w:rsidR="001258CE" w:rsidRPr="00D378DA" w:rsidRDefault="001258CE" w:rsidP="001258C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502EDA" w:rsidRPr="00D378DA" w14:paraId="46D9A7CF"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59CA365D" w14:textId="0DB571C4" w:rsidR="001258CE" w:rsidRPr="004C4104" w:rsidRDefault="00213788" w:rsidP="00BE6C7F">
            <w:pPr>
              <w:pStyle w:val="Table-small"/>
              <w:rPr>
                <w:rFonts w:cstheme="minorHAnsi"/>
                <w:b w:val="0"/>
                <w:bCs w:val="0"/>
                <w:szCs w:val="20"/>
              </w:rPr>
            </w:pPr>
            <w:r w:rsidRPr="004C4104">
              <w:t>8.3.2.1</w:t>
            </w:r>
          </w:p>
        </w:tc>
        <w:tc>
          <w:tcPr>
            <w:tcW w:w="0" w:type="dxa"/>
            <w:gridSpan w:val="3"/>
            <w:shd w:val="clear" w:color="auto" w:fill="FFFFFF" w:themeFill="background1"/>
            <w:vAlign w:val="center"/>
          </w:tcPr>
          <w:p w14:paraId="3D9469DF" w14:textId="3090C1D6" w:rsidR="001258CE" w:rsidRPr="00D378DA" w:rsidRDefault="001258CE" w:rsidP="001258CE">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Configure the first (next) pixel size</w:t>
            </w:r>
          </w:p>
        </w:tc>
        <w:tc>
          <w:tcPr>
            <w:tcW w:w="0" w:type="dxa"/>
            <w:shd w:val="clear" w:color="auto" w:fill="FFFFFF" w:themeFill="background1"/>
            <w:vAlign w:val="center"/>
          </w:tcPr>
          <w:p w14:paraId="01AE72EC" w14:textId="3C68FB8B" w:rsidR="001258CE" w:rsidRPr="00FE4590" w:rsidRDefault="001258CE" w:rsidP="001258CE">
            <w:pPr>
              <w:spacing w:before="0" w:after="0"/>
              <w:jc w:val="left"/>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lang w:val="en-US"/>
              </w:rPr>
            </w:pPr>
            <w:r w:rsidRPr="00FE4590">
              <w:rPr>
                <w:sz w:val="20"/>
                <w:szCs w:val="20"/>
              </w:rPr>
              <w:t>PixelSize_Value</w:t>
            </w:r>
          </w:p>
        </w:tc>
        <w:tc>
          <w:tcPr>
            <w:tcW w:w="0" w:type="dxa"/>
            <w:gridSpan w:val="2"/>
            <w:shd w:val="clear" w:color="auto" w:fill="FFFFFF" w:themeFill="background1"/>
            <w:vAlign w:val="center"/>
          </w:tcPr>
          <w:p w14:paraId="1C7B7239" w14:textId="2286E44E" w:rsidR="001258CE" w:rsidRPr="00D378DA" w:rsidRDefault="001258CE" w:rsidP="001258C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8,10,12</w:t>
            </w:r>
          </w:p>
        </w:tc>
      </w:tr>
      <w:tr w:rsidR="00502EDA" w:rsidRPr="00D378DA" w14:paraId="14342445" w14:textId="77777777" w:rsidTr="00267686">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27079C66" w14:textId="04DA315E" w:rsidR="001258CE" w:rsidRPr="004C4104" w:rsidRDefault="00B54D32" w:rsidP="00BE6C7F">
            <w:pPr>
              <w:pStyle w:val="Table-small"/>
              <w:rPr>
                <w:rFonts w:cstheme="minorHAnsi"/>
                <w:b w:val="0"/>
                <w:bCs w:val="0"/>
                <w:szCs w:val="20"/>
              </w:rPr>
            </w:pPr>
            <w:r w:rsidRPr="004C4104">
              <w:t>8.3.2.2</w:t>
            </w:r>
          </w:p>
        </w:tc>
        <w:tc>
          <w:tcPr>
            <w:tcW w:w="0" w:type="dxa"/>
            <w:gridSpan w:val="3"/>
            <w:shd w:val="clear" w:color="auto" w:fill="FFFFFF" w:themeFill="background1"/>
            <w:vAlign w:val="center"/>
          </w:tcPr>
          <w:p w14:paraId="6A07B39E" w14:textId="0046A598" w:rsidR="001258CE" w:rsidRPr="00B716AF" w:rsidRDefault="001258CE" w:rsidP="001258CE">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t>Configure the pixel size in the FPGA test pattern generator</w:t>
            </w:r>
            <w:r w:rsidR="00B54D32">
              <w:t xml:space="preserve"> and DUT</w:t>
            </w:r>
          </w:p>
        </w:tc>
        <w:tc>
          <w:tcPr>
            <w:tcW w:w="0" w:type="dxa"/>
            <w:shd w:val="clear" w:color="auto" w:fill="FFFFFF" w:themeFill="background1"/>
            <w:vAlign w:val="center"/>
          </w:tcPr>
          <w:p w14:paraId="4482A7F0" w14:textId="61AAD939" w:rsidR="001258CE" w:rsidRPr="00FE4590" w:rsidRDefault="001258CE" w:rsidP="001258CE">
            <w:pPr>
              <w:spacing w:before="0" w:after="0"/>
              <w:jc w:val="left"/>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lang w:val="en-US"/>
              </w:rPr>
            </w:pPr>
            <w:r w:rsidRPr="00FE4590">
              <w:rPr>
                <w:sz w:val="20"/>
                <w:szCs w:val="20"/>
              </w:rPr>
              <w:t> </w:t>
            </w:r>
          </w:p>
        </w:tc>
        <w:tc>
          <w:tcPr>
            <w:tcW w:w="0" w:type="dxa"/>
            <w:gridSpan w:val="2"/>
            <w:shd w:val="clear" w:color="auto" w:fill="FFFFFF" w:themeFill="background1"/>
            <w:vAlign w:val="center"/>
          </w:tcPr>
          <w:p w14:paraId="63717F79" w14:textId="725C53EB" w:rsidR="001258CE" w:rsidRPr="00D378DA" w:rsidRDefault="001258CE" w:rsidP="001258C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502EDA" w:rsidRPr="00D378DA" w14:paraId="6A4A3DCD"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315C588A" w14:textId="4E757B10" w:rsidR="001258CE" w:rsidRPr="004C4104" w:rsidRDefault="00FA4E39" w:rsidP="00BE6C7F">
            <w:pPr>
              <w:pStyle w:val="Table-small"/>
              <w:rPr>
                <w:rFonts w:cstheme="minorHAnsi"/>
                <w:b w:val="0"/>
                <w:bCs w:val="0"/>
                <w:szCs w:val="20"/>
              </w:rPr>
            </w:pPr>
            <w:r w:rsidRPr="004C4104">
              <w:t>8.3.2.3</w:t>
            </w:r>
            <w:r w:rsidR="001258CE" w:rsidRPr="004C4104">
              <w:t> </w:t>
            </w:r>
          </w:p>
        </w:tc>
        <w:tc>
          <w:tcPr>
            <w:tcW w:w="0" w:type="dxa"/>
            <w:gridSpan w:val="3"/>
            <w:shd w:val="clear" w:color="auto" w:fill="FFFFFF" w:themeFill="background1"/>
            <w:vAlign w:val="center"/>
          </w:tcPr>
          <w:p w14:paraId="3EBD83CB" w14:textId="7915A0C8" w:rsidR="001258CE" w:rsidRDefault="001258CE" w:rsidP="001258CE">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Initialize connection between frame grabber and DUT.</w:t>
            </w:r>
          </w:p>
        </w:tc>
        <w:tc>
          <w:tcPr>
            <w:tcW w:w="0" w:type="dxa"/>
            <w:shd w:val="clear" w:color="auto" w:fill="FFFFFF" w:themeFill="background1"/>
            <w:vAlign w:val="center"/>
          </w:tcPr>
          <w:p w14:paraId="0775DE89" w14:textId="4DC5FF15" w:rsidR="001258CE" w:rsidRPr="00FE4590" w:rsidRDefault="001258CE" w:rsidP="001258CE">
            <w:pPr>
              <w:spacing w:before="0" w:after="0"/>
              <w:jc w:val="left"/>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lang w:val="en-US"/>
              </w:rPr>
            </w:pPr>
            <w:r w:rsidRPr="00FE4590">
              <w:rPr>
                <w:sz w:val="20"/>
                <w:szCs w:val="20"/>
              </w:rPr>
              <w:t> </w:t>
            </w:r>
          </w:p>
        </w:tc>
        <w:tc>
          <w:tcPr>
            <w:tcW w:w="0" w:type="dxa"/>
            <w:gridSpan w:val="2"/>
            <w:shd w:val="clear" w:color="auto" w:fill="FFFFFF" w:themeFill="background1"/>
            <w:vAlign w:val="center"/>
          </w:tcPr>
          <w:p w14:paraId="4FE6F4CD" w14:textId="3FD7AE28" w:rsidR="001258CE" w:rsidRPr="00D378DA" w:rsidRDefault="001258CE" w:rsidP="001258C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502EDA" w:rsidRPr="00D378DA" w14:paraId="45A0E5FA" w14:textId="77777777" w:rsidTr="00267686">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32C5A445" w14:textId="1D0CA353" w:rsidR="00F62E69" w:rsidRPr="004C4104" w:rsidRDefault="00F62E69" w:rsidP="00BE6C7F">
            <w:pPr>
              <w:pStyle w:val="Table-small"/>
              <w:rPr>
                <w:rFonts w:cstheme="minorHAnsi"/>
                <w:b w:val="0"/>
                <w:bCs w:val="0"/>
                <w:szCs w:val="20"/>
              </w:rPr>
            </w:pPr>
            <w:r w:rsidRPr="004C4104">
              <w:t>8.3.2.4</w:t>
            </w:r>
          </w:p>
        </w:tc>
        <w:tc>
          <w:tcPr>
            <w:tcW w:w="0" w:type="dxa"/>
            <w:gridSpan w:val="3"/>
            <w:shd w:val="clear" w:color="auto" w:fill="FFFFFF" w:themeFill="background1"/>
            <w:vAlign w:val="center"/>
          </w:tcPr>
          <w:p w14:paraId="633BCB7F" w14:textId="08E27A1A" w:rsidR="00F62E69" w:rsidRDefault="00F62E69" w:rsidP="00F62E69">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t>Capture image</w:t>
            </w:r>
          </w:p>
        </w:tc>
        <w:tc>
          <w:tcPr>
            <w:tcW w:w="0" w:type="dxa"/>
            <w:shd w:val="clear" w:color="auto" w:fill="FFFFFF" w:themeFill="background1"/>
            <w:vAlign w:val="center"/>
          </w:tcPr>
          <w:p w14:paraId="07FABE93" w14:textId="17BA0794" w:rsidR="00F62E69" w:rsidRPr="00FE4590" w:rsidRDefault="00F62E69" w:rsidP="00F62E69">
            <w:pPr>
              <w:spacing w:before="0" w:after="0"/>
              <w:jc w:val="left"/>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lang w:val="en-US"/>
              </w:rPr>
            </w:pPr>
            <w:r w:rsidRPr="00FE4590">
              <w:rPr>
                <w:sz w:val="20"/>
                <w:szCs w:val="20"/>
              </w:rPr>
              <w:t> </w:t>
            </w:r>
          </w:p>
        </w:tc>
        <w:tc>
          <w:tcPr>
            <w:tcW w:w="0" w:type="dxa"/>
            <w:gridSpan w:val="2"/>
            <w:shd w:val="clear" w:color="auto" w:fill="FFFFFF" w:themeFill="background1"/>
            <w:vAlign w:val="center"/>
          </w:tcPr>
          <w:p w14:paraId="396DD569" w14:textId="56C1783B" w:rsidR="00F62E69" w:rsidRPr="00D378DA" w:rsidRDefault="00F62E69" w:rsidP="00F62E69">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7B617F" w:rsidRPr="00D378DA" w14:paraId="660E86AB"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4" w:type="dxa"/>
            <w:gridSpan w:val="2"/>
            <w:shd w:val="clear" w:color="auto" w:fill="FFFFFF" w:themeFill="background1"/>
            <w:vAlign w:val="center"/>
          </w:tcPr>
          <w:p w14:paraId="09FEEEE5" w14:textId="1D813637" w:rsidR="00F62E69" w:rsidRPr="00BE6C7F" w:rsidRDefault="00F62E69" w:rsidP="00F62E69">
            <w:pPr>
              <w:pStyle w:val="Table-small"/>
              <w:rPr>
                <w:b w:val="0"/>
                <w:bCs w:val="0"/>
              </w:rPr>
            </w:pPr>
            <w:r w:rsidRPr="004C4104">
              <w:t>8.3.2.5</w:t>
            </w:r>
          </w:p>
        </w:tc>
        <w:tc>
          <w:tcPr>
            <w:tcW w:w="4481" w:type="dxa"/>
            <w:gridSpan w:val="3"/>
            <w:shd w:val="clear" w:color="auto" w:fill="FFFFFF" w:themeFill="background1"/>
            <w:vAlign w:val="center"/>
          </w:tcPr>
          <w:p w14:paraId="141F78DF" w14:textId="20C60DA9" w:rsidR="00F62E69" w:rsidDel="00FA4E39" w:rsidRDefault="00F62E69" w:rsidP="00F62E69">
            <w:pPr>
              <w:pStyle w:val="Table-small"/>
              <w:cnfStyle w:val="000000100000" w:firstRow="0" w:lastRow="0" w:firstColumn="0" w:lastColumn="0" w:oddVBand="0" w:evenVBand="0" w:oddHBand="1" w:evenHBand="0" w:firstRowFirstColumn="0" w:firstRowLastColumn="0" w:lastRowFirstColumn="0" w:lastRowLastColumn="0"/>
            </w:pPr>
            <w:r>
              <w:t>Check amount of errors in image</w:t>
            </w:r>
          </w:p>
        </w:tc>
        <w:tc>
          <w:tcPr>
            <w:tcW w:w="3200" w:type="dxa"/>
            <w:shd w:val="clear" w:color="auto" w:fill="FFFFFF" w:themeFill="background1"/>
            <w:vAlign w:val="center"/>
          </w:tcPr>
          <w:p w14:paraId="166CC6E6" w14:textId="77777777" w:rsidR="00F62E69" w:rsidRPr="00FE4590" w:rsidRDefault="00F62E69" w:rsidP="00F62E69">
            <w:pPr>
              <w:spacing w:before="0" w:after="0"/>
              <w:jc w:val="left"/>
              <w:cnfStyle w:val="000000100000" w:firstRow="0" w:lastRow="0" w:firstColumn="0" w:lastColumn="0" w:oddVBand="0" w:evenVBand="0" w:oddHBand="1" w:evenHBand="0" w:firstRowFirstColumn="0" w:firstRowLastColumn="0" w:lastRowFirstColumn="0" w:lastRowLastColumn="0"/>
              <w:rPr>
                <w:sz w:val="20"/>
                <w:szCs w:val="20"/>
              </w:rPr>
            </w:pPr>
          </w:p>
        </w:tc>
        <w:tc>
          <w:tcPr>
            <w:tcW w:w="1064" w:type="dxa"/>
            <w:shd w:val="clear" w:color="auto" w:fill="FFFFFF" w:themeFill="background1"/>
            <w:vAlign w:val="center"/>
          </w:tcPr>
          <w:p w14:paraId="66172EC2" w14:textId="77777777" w:rsidR="00F62E69" w:rsidRDefault="00F62E69" w:rsidP="00F62E69">
            <w:pPr>
              <w:pStyle w:val="Table-small"/>
              <w:cnfStyle w:val="000000100000" w:firstRow="0" w:lastRow="0" w:firstColumn="0" w:lastColumn="0" w:oddVBand="0" w:evenVBand="0" w:oddHBand="1" w:evenHBand="0" w:firstRowFirstColumn="0" w:firstRowLastColumn="0" w:lastRowFirstColumn="0" w:lastRowLastColumn="0"/>
            </w:pPr>
          </w:p>
        </w:tc>
      </w:tr>
      <w:tr w:rsidR="007B617F" w:rsidRPr="00D378DA" w14:paraId="7F0563E7" w14:textId="77777777" w:rsidTr="00267686">
        <w:tc>
          <w:tcPr>
            <w:cnfStyle w:val="001000000000" w:firstRow="0" w:lastRow="0" w:firstColumn="1" w:lastColumn="0" w:oddVBand="0" w:evenVBand="0" w:oddHBand="0" w:evenHBand="0" w:firstRowFirstColumn="0" w:firstRowLastColumn="0" w:lastRowFirstColumn="0" w:lastRowLastColumn="0"/>
            <w:tcW w:w="884" w:type="dxa"/>
            <w:gridSpan w:val="2"/>
            <w:shd w:val="clear" w:color="auto" w:fill="FFFFFF" w:themeFill="background1"/>
            <w:vAlign w:val="center"/>
          </w:tcPr>
          <w:p w14:paraId="5AE45B7D" w14:textId="18268ACB" w:rsidR="00F62E69" w:rsidRPr="00BE6C7F" w:rsidRDefault="00F62E69" w:rsidP="00F62E69">
            <w:pPr>
              <w:pStyle w:val="Table-small"/>
              <w:rPr>
                <w:b w:val="0"/>
                <w:bCs w:val="0"/>
              </w:rPr>
            </w:pPr>
            <w:r w:rsidRPr="004C4104">
              <w:t>8.3.2.6</w:t>
            </w:r>
          </w:p>
        </w:tc>
        <w:tc>
          <w:tcPr>
            <w:tcW w:w="4481" w:type="dxa"/>
            <w:gridSpan w:val="3"/>
            <w:shd w:val="clear" w:color="auto" w:fill="FFFFFF" w:themeFill="background1"/>
            <w:vAlign w:val="center"/>
          </w:tcPr>
          <w:p w14:paraId="0596B2CA" w14:textId="6906D539" w:rsidR="00F62E69" w:rsidDel="00FA4E39" w:rsidRDefault="00F62E69" w:rsidP="00F62E69">
            <w:pPr>
              <w:pStyle w:val="Table-small"/>
              <w:cnfStyle w:val="000000000000" w:firstRow="0" w:lastRow="0" w:firstColumn="0" w:lastColumn="0" w:oddVBand="0" w:evenVBand="0" w:oddHBand="0" w:evenHBand="0" w:firstRowFirstColumn="0" w:firstRowLastColumn="0" w:lastRowFirstColumn="0" w:lastRowLastColumn="0"/>
            </w:pPr>
            <w:r>
              <w:t>If image contains errors, save the image to disk.</w:t>
            </w:r>
          </w:p>
        </w:tc>
        <w:tc>
          <w:tcPr>
            <w:tcW w:w="3200" w:type="dxa"/>
            <w:shd w:val="clear" w:color="auto" w:fill="FFFFFF" w:themeFill="background1"/>
            <w:vAlign w:val="center"/>
          </w:tcPr>
          <w:p w14:paraId="0155A3D6" w14:textId="77777777" w:rsidR="00F62E69" w:rsidRPr="00FE4590" w:rsidRDefault="00F62E69" w:rsidP="00F62E69">
            <w:pPr>
              <w:spacing w:before="0" w:after="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1064" w:type="dxa"/>
            <w:shd w:val="clear" w:color="auto" w:fill="FFFFFF" w:themeFill="background1"/>
            <w:vAlign w:val="center"/>
          </w:tcPr>
          <w:p w14:paraId="4D7B01E9" w14:textId="77777777" w:rsidR="00F62E69" w:rsidRDefault="00F62E69" w:rsidP="00F62E69">
            <w:pPr>
              <w:pStyle w:val="Table-small"/>
              <w:cnfStyle w:val="000000000000" w:firstRow="0" w:lastRow="0" w:firstColumn="0" w:lastColumn="0" w:oddVBand="0" w:evenVBand="0" w:oddHBand="0" w:evenHBand="0" w:firstRowFirstColumn="0" w:firstRowLastColumn="0" w:lastRowFirstColumn="0" w:lastRowLastColumn="0"/>
            </w:pPr>
          </w:p>
        </w:tc>
      </w:tr>
      <w:tr w:rsidR="00502EDA" w:rsidRPr="00D378DA" w14:paraId="1FDB7F36"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287BF77F" w14:textId="620E2078" w:rsidR="00F62E69" w:rsidRPr="004C4104" w:rsidRDefault="00F62E69" w:rsidP="00BE6C7F">
            <w:pPr>
              <w:pStyle w:val="Table-small"/>
              <w:rPr>
                <w:rFonts w:cstheme="minorHAnsi"/>
                <w:b w:val="0"/>
                <w:bCs w:val="0"/>
                <w:szCs w:val="20"/>
              </w:rPr>
            </w:pPr>
            <w:r w:rsidRPr="004C4104">
              <w:t>8.3.2.7</w:t>
            </w:r>
          </w:p>
        </w:tc>
        <w:tc>
          <w:tcPr>
            <w:tcW w:w="0" w:type="dxa"/>
            <w:gridSpan w:val="3"/>
            <w:shd w:val="clear" w:color="auto" w:fill="FFFFFF" w:themeFill="background1"/>
            <w:vAlign w:val="center"/>
          </w:tcPr>
          <w:p w14:paraId="36D27A82" w14:textId="530088C3" w:rsidR="00F62E69" w:rsidRDefault="00F62E69" w:rsidP="00F62E69">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 xml:space="preserve">End of pixel size loop, go to </w:t>
            </w:r>
            <w:r w:rsidR="00CC290A">
              <w:t>8.3.2</w:t>
            </w:r>
            <w:r>
              <w:t xml:space="preserve"> if more pixel sizes remain.</w:t>
            </w:r>
          </w:p>
        </w:tc>
        <w:tc>
          <w:tcPr>
            <w:tcW w:w="0" w:type="dxa"/>
            <w:shd w:val="clear" w:color="auto" w:fill="FFFFFF" w:themeFill="background1"/>
            <w:vAlign w:val="center"/>
          </w:tcPr>
          <w:p w14:paraId="43B2AFFB" w14:textId="4F4B0526" w:rsidR="00F62E69" w:rsidRPr="00FE4590" w:rsidRDefault="00F62E69" w:rsidP="00F62E69">
            <w:pPr>
              <w:spacing w:before="0" w:after="0"/>
              <w:jc w:val="left"/>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lang w:val="en-US"/>
              </w:rPr>
            </w:pPr>
            <w:r w:rsidRPr="00FE4590">
              <w:rPr>
                <w:sz w:val="20"/>
                <w:szCs w:val="20"/>
              </w:rPr>
              <w:t> </w:t>
            </w:r>
          </w:p>
        </w:tc>
        <w:tc>
          <w:tcPr>
            <w:tcW w:w="0" w:type="dxa"/>
            <w:gridSpan w:val="2"/>
            <w:shd w:val="clear" w:color="auto" w:fill="FFFFFF" w:themeFill="background1"/>
            <w:vAlign w:val="center"/>
          </w:tcPr>
          <w:p w14:paraId="39161975" w14:textId="0C1166EA" w:rsidR="00F62E69" w:rsidRPr="00D378DA" w:rsidRDefault="00F62E69" w:rsidP="00F62E69">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502EDA" w:rsidRPr="00D378DA" w14:paraId="2BEE163E" w14:textId="77777777" w:rsidTr="00267686">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740EE392" w14:textId="645DC776" w:rsidR="00F62E69" w:rsidRPr="004C4104" w:rsidRDefault="00F62E69" w:rsidP="00BE6C7F">
            <w:pPr>
              <w:pStyle w:val="Table-small"/>
              <w:rPr>
                <w:rFonts w:cstheme="minorHAnsi"/>
                <w:b w:val="0"/>
                <w:bCs w:val="0"/>
                <w:szCs w:val="20"/>
              </w:rPr>
            </w:pPr>
            <w:r w:rsidRPr="004C4104">
              <w:lastRenderedPageBreak/>
              <w:t>8.3.3 </w:t>
            </w:r>
          </w:p>
        </w:tc>
        <w:tc>
          <w:tcPr>
            <w:tcW w:w="0" w:type="dxa"/>
            <w:gridSpan w:val="3"/>
            <w:shd w:val="clear" w:color="auto" w:fill="FFFFFF" w:themeFill="background1"/>
            <w:vAlign w:val="center"/>
          </w:tcPr>
          <w:p w14:paraId="7A3D4F3F" w14:textId="43AB6BD1" w:rsidR="00F62E69" w:rsidRDefault="00F62E69" w:rsidP="00F62E69">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t xml:space="preserve">End of test pattern loop, go to </w:t>
            </w:r>
            <w:r w:rsidR="00CC290A">
              <w:t>8.3</w:t>
            </w:r>
            <w:r w:rsidR="00E6412C">
              <w:t xml:space="preserve"> </w:t>
            </w:r>
            <w:r>
              <w:t>if more test patterns remain.</w:t>
            </w:r>
          </w:p>
        </w:tc>
        <w:tc>
          <w:tcPr>
            <w:tcW w:w="0" w:type="dxa"/>
            <w:shd w:val="clear" w:color="auto" w:fill="FFFFFF" w:themeFill="background1"/>
            <w:vAlign w:val="center"/>
          </w:tcPr>
          <w:p w14:paraId="1D1623CB" w14:textId="7EBADE99" w:rsidR="00F62E69" w:rsidRPr="00FE4590" w:rsidRDefault="00F62E69" w:rsidP="00F62E69">
            <w:pPr>
              <w:spacing w:before="0" w:after="0"/>
              <w:jc w:val="left"/>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lang w:val="en-US"/>
              </w:rPr>
            </w:pPr>
            <w:r w:rsidRPr="00FE4590">
              <w:rPr>
                <w:sz w:val="20"/>
                <w:szCs w:val="20"/>
              </w:rPr>
              <w:t> </w:t>
            </w:r>
          </w:p>
        </w:tc>
        <w:tc>
          <w:tcPr>
            <w:tcW w:w="0" w:type="dxa"/>
            <w:gridSpan w:val="2"/>
            <w:shd w:val="clear" w:color="auto" w:fill="FFFFFF" w:themeFill="background1"/>
            <w:vAlign w:val="center"/>
          </w:tcPr>
          <w:p w14:paraId="7567D89E" w14:textId="61FA9608" w:rsidR="00F62E69" w:rsidRPr="00D378DA" w:rsidRDefault="00F62E69" w:rsidP="00F62E69">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t> </w:t>
            </w:r>
          </w:p>
        </w:tc>
      </w:tr>
      <w:tr w:rsidR="00502EDA" w:rsidRPr="00D378DA" w14:paraId="6909E13A"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vAlign w:val="center"/>
          </w:tcPr>
          <w:p w14:paraId="36351229" w14:textId="22541315" w:rsidR="00F62E69" w:rsidRPr="004C4104" w:rsidRDefault="00F62E69" w:rsidP="00BE6C7F">
            <w:pPr>
              <w:pStyle w:val="Table-small"/>
              <w:rPr>
                <w:rFonts w:cstheme="minorHAnsi"/>
                <w:b w:val="0"/>
                <w:bCs w:val="0"/>
                <w:szCs w:val="20"/>
              </w:rPr>
            </w:pPr>
            <w:r w:rsidRPr="004C4104">
              <w:t>8.4</w:t>
            </w:r>
          </w:p>
        </w:tc>
        <w:tc>
          <w:tcPr>
            <w:tcW w:w="0" w:type="dxa"/>
            <w:gridSpan w:val="3"/>
            <w:shd w:val="clear" w:color="auto" w:fill="FFFFFF" w:themeFill="background1"/>
            <w:vAlign w:val="center"/>
          </w:tcPr>
          <w:p w14:paraId="2D067AA6" w14:textId="02879EA2" w:rsidR="00F62E69" w:rsidRDefault="00F62E69" w:rsidP="00F62E69">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t xml:space="preserve">End of video mode loop, go to </w:t>
            </w:r>
            <w:r w:rsidR="00E6412C">
              <w:t>8</w:t>
            </w:r>
            <w:r>
              <w:t xml:space="preserve"> if more video modes remain.</w:t>
            </w:r>
          </w:p>
        </w:tc>
        <w:tc>
          <w:tcPr>
            <w:tcW w:w="0" w:type="dxa"/>
            <w:shd w:val="clear" w:color="auto" w:fill="FFFFFF" w:themeFill="background1"/>
            <w:vAlign w:val="center"/>
          </w:tcPr>
          <w:p w14:paraId="6C9BFE48" w14:textId="0F69F681" w:rsidR="00F62E69" w:rsidRPr="00FE4590" w:rsidRDefault="00F62E69" w:rsidP="00F62E69">
            <w:pPr>
              <w:spacing w:before="0" w:after="0"/>
              <w:jc w:val="left"/>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lang w:val="en-US"/>
              </w:rPr>
            </w:pPr>
            <w:r w:rsidRPr="00FE4590">
              <w:rPr>
                <w:sz w:val="20"/>
                <w:szCs w:val="20"/>
              </w:rPr>
              <w:t> </w:t>
            </w:r>
          </w:p>
        </w:tc>
        <w:tc>
          <w:tcPr>
            <w:tcW w:w="0" w:type="dxa"/>
            <w:gridSpan w:val="2"/>
            <w:shd w:val="clear" w:color="auto" w:fill="FFFFFF" w:themeFill="background1"/>
            <w:vAlign w:val="center"/>
          </w:tcPr>
          <w:p w14:paraId="3776F10A" w14:textId="6F226211" w:rsidR="00F62E69" w:rsidRPr="00D378DA" w:rsidRDefault="00F62E69" w:rsidP="00F62E69">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t> </w:t>
            </w:r>
          </w:p>
        </w:tc>
      </w:tr>
      <w:tr w:rsidR="00F62E69" w:rsidRPr="00D378DA" w14:paraId="112FF788"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7"/>
            <w:shd w:val="clear" w:color="auto" w:fill="514E4E" w:themeFill="accent3" w:themeFillShade="BF"/>
          </w:tcPr>
          <w:p w14:paraId="26D69572" w14:textId="77777777" w:rsidR="00F62E69" w:rsidRPr="00D378DA" w:rsidRDefault="00F62E69" w:rsidP="00F62E69">
            <w:pPr>
              <w:pStyle w:val="Table-small"/>
              <w:rPr>
                <w:rFonts w:cstheme="minorHAnsi"/>
                <w:szCs w:val="20"/>
              </w:rPr>
            </w:pPr>
            <w:r>
              <w:rPr>
                <w:rFonts w:cstheme="minorHAnsi"/>
                <w:color w:val="FFFFFF" w:themeColor="background1"/>
                <w:sz w:val="22"/>
                <w:szCs w:val="22"/>
              </w:rPr>
              <w:t>Notes</w:t>
            </w:r>
          </w:p>
        </w:tc>
      </w:tr>
      <w:tr w:rsidR="00F62E69" w:rsidRPr="00D378DA" w14:paraId="313ADF01"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7"/>
            <w:shd w:val="clear" w:color="auto" w:fill="FFFFFF" w:themeFill="background1"/>
          </w:tcPr>
          <w:p w14:paraId="6A03F208" w14:textId="77777777" w:rsidR="00F62E69" w:rsidRDefault="00F62E69" w:rsidP="00F62E69">
            <w:pPr>
              <w:pStyle w:val="Table-small"/>
              <w:rPr>
                <w:rFonts w:cstheme="minorHAnsi"/>
                <w:szCs w:val="20"/>
              </w:rPr>
            </w:pPr>
            <w:r>
              <w:rPr>
                <w:rFonts w:cstheme="minorHAnsi"/>
                <w:b w:val="0"/>
                <w:bCs w:val="0"/>
                <w:szCs w:val="20"/>
              </w:rPr>
              <w:t>This test was written that the FPGA doesn’t emulate a real register map, therefore it’s required that all image related settings are configured and aligned manually between the emulated camera in the FPGA and the settings in Proxima itself.</w:t>
            </w:r>
          </w:p>
          <w:p w14:paraId="3468FADE" w14:textId="77777777" w:rsidR="00F62E69" w:rsidRDefault="00F62E69" w:rsidP="00F62E69">
            <w:pPr>
              <w:pStyle w:val="Table-small"/>
              <w:rPr>
                <w:rFonts w:cstheme="minorHAnsi"/>
                <w:szCs w:val="20"/>
              </w:rPr>
            </w:pPr>
          </w:p>
          <w:p w14:paraId="69751B2D" w14:textId="1D32DDAF" w:rsidR="00F62E69" w:rsidRDefault="00F62E69" w:rsidP="00F62E69">
            <w:pPr>
              <w:pStyle w:val="Table-small"/>
              <w:rPr>
                <w:rFonts w:ascii="Times New Roman" w:eastAsia="Times New Roman" w:hAnsi="Times New Roman"/>
                <w:b w:val="0"/>
                <w:bCs w:val="0"/>
                <w:sz w:val="24"/>
                <w:szCs w:val="24"/>
                <w:lang w:val="en-US" w:eastAsia="nl-BE"/>
              </w:rPr>
            </w:pPr>
            <w:r>
              <w:rPr>
                <w:rFonts w:cstheme="minorHAnsi"/>
                <w:b w:val="0"/>
                <w:bCs w:val="0"/>
                <w:szCs w:val="20"/>
              </w:rPr>
              <w:t>If needed</w:t>
            </w:r>
            <w:r w:rsidR="00B747F4">
              <w:rPr>
                <w:rFonts w:cstheme="minorHAnsi"/>
                <w:b w:val="0"/>
                <w:bCs w:val="0"/>
                <w:szCs w:val="20"/>
              </w:rPr>
              <w:t>,</w:t>
            </w:r>
            <w:r>
              <w:rPr>
                <w:rFonts w:cstheme="minorHAnsi"/>
                <w:b w:val="0"/>
                <w:bCs w:val="0"/>
                <w:szCs w:val="20"/>
              </w:rPr>
              <w:t xml:space="preserve"> a full compliant register map could be implemented in the FPGA but this requires more effort.</w:t>
            </w:r>
            <w:r w:rsidRPr="00A66440">
              <w:rPr>
                <w:rFonts w:ascii="Times New Roman" w:eastAsia="Times New Roman" w:hAnsi="Times New Roman"/>
                <w:sz w:val="24"/>
                <w:szCs w:val="24"/>
                <w:lang w:val="en-US" w:eastAsia="nl-BE"/>
              </w:rPr>
              <w:t xml:space="preserve"> </w:t>
            </w:r>
          </w:p>
          <w:p w14:paraId="45E4B196" w14:textId="77777777" w:rsidR="00F62E69" w:rsidRDefault="00F62E69" w:rsidP="00F62E69">
            <w:pPr>
              <w:pStyle w:val="Table-small"/>
              <w:rPr>
                <w:rFonts w:ascii="Times New Roman" w:eastAsia="Times New Roman" w:hAnsi="Times New Roman"/>
                <w:b w:val="0"/>
                <w:bCs w:val="0"/>
                <w:sz w:val="24"/>
                <w:szCs w:val="24"/>
                <w:lang w:val="en-US" w:eastAsia="nl-BE"/>
              </w:rPr>
            </w:pPr>
          </w:p>
          <w:p w14:paraId="33E343CF" w14:textId="4CA08A41" w:rsidR="00F62E69" w:rsidRDefault="00F62E69" w:rsidP="00F62E69">
            <w:pPr>
              <w:rPr>
                <w:b w:val="0"/>
                <w:bCs w:val="0"/>
                <w:lang w:val="en-US" w:eastAsia="nl-BE"/>
              </w:rPr>
            </w:pPr>
            <w:r w:rsidRPr="004A16EE">
              <w:rPr>
                <w:lang w:val="en-US" w:eastAsia="nl-BE"/>
              </w:rPr>
              <w:t>Video mode table</w:t>
            </w:r>
          </w:p>
          <w:tbl>
            <w:tblPr>
              <w:tblStyle w:val="GridTable4"/>
              <w:tblW w:w="0" w:type="auto"/>
              <w:tblLook w:val="04A0" w:firstRow="1" w:lastRow="0" w:firstColumn="1" w:lastColumn="0" w:noHBand="0" w:noVBand="1"/>
            </w:tblPr>
            <w:tblGrid>
              <w:gridCol w:w="1350"/>
              <w:gridCol w:w="2095"/>
              <w:gridCol w:w="1017"/>
            </w:tblGrid>
            <w:tr w:rsidR="00F62E69" w:rsidRPr="004A16EE" w14:paraId="45EF4DA1" w14:textId="77777777" w:rsidTr="00C611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AD19DE" w14:textId="77777777" w:rsidR="00F62E69" w:rsidRPr="00CE0753" w:rsidRDefault="00F62E69" w:rsidP="00F62E69">
                  <w:pPr>
                    <w:pStyle w:val="Table-small"/>
                  </w:pPr>
                  <w:r w:rsidRPr="00CE0753">
                    <w:t>Video mode</w:t>
                  </w:r>
                </w:p>
              </w:tc>
              <w:tc>
                <w:tcPr>
                  <w:tcW w:w="0" w:type="auto"/>
                  <w:hideMark/>
                </w:tcPr>
                <w:p w14:paraId="7BC61FEE" w14:textId="77777777" w:rsidR="00F62E69" w:rsidRPr="00CE0753" w:rsidRDefault="00F62E69" w:rsidP="00F62E69">
                  <w:pPr>
                    <w:pStyle w:val="Table-small"/>
                    <w:cnfStyle w:val="100000000000" w:firstRow="1" w:lastRow="0" w:firstColumn="0" w:lastColumn="0" w:oddVBand="0" w:evenVBand="0" w:oddHBand="0" w:evenHBand="0" w:firstRowFirstColumn="0" w:firstRowLastColumn="0" w:lastRowFirstColumn="0" w:lastRowLastColumn="0"/>
                  </w:pPr>
                  <w:r w:rsidRPr="00CE0753">
                    <w:t>Register parameter</w:t>
                  </w:r>
                </w:p>
              </w:tc>
              <w:tc>
                <w:tcPr>
                  <w:tcW w:w="0" w:type="auto"/>
                  <w:hideMark/>
                </w:tcPr>
                <w:p w14:paraId="7AC3D5D5" w14:textId="77777777" w:rsidR="00F62E69" w:rsidRPr="00CE0753" w:rsidRDefault="00F62E69" w:rsidP="00F62E69">
                  <w:pPr>
                    <w:pStyle w:val="Table-small"/>
                    <w:cnfStyle w:val="100000000000" w:firstRow="1" w:lastRow="0" w:firstColumn="0" w:lastColumn="0" w:oddVBand="0" w:evenVBand="0" w:oddHBand="0" w:evenHBand="0" w:firstRowFirstColumn="0" w:firstRowLastColumn="0" w:lastRowFirstColumn="0" w:lastRowLastColumn="0"/>
                  </w:pPr>
                  <w:r w:rsidRPr="00CE0753">
                    <w:t>Value</w:t>
                  </w:r>
                </w:p>
              </w:tc>
            </w:tr>
            <w:tr w:rsidR="00F62E69" w:rsidRPr="004A16EE" w14:paraId="35B9DEC9" w14:textId="77777777" w:rsidTr="00C611EF">
              <w:tc>
                <w:tcPr>
                  <w:cnfStyle w:val="001000000000" w:firstRow="0" w:lastRow="0" w:firstColumn="1" w:lastColumn="0" w:oddVBand="0" w:evenVBand="0" w:oddHBand="0" w:evenHBand="0" w:firstRowFirstColumn="0" w:firstRowLastColumn="0" w:lastRowFirstColumn="0" w:lastRowLastColumn="0"/>
                  <w:tcW w:w="0" w:type="auto"/>
                  <w:hideMark/>
                </w:tcPr>
                <w:p w14:paraId="08820012" w14:textId="77777777" w:rsidR="00F62E69" w:rsidRPr="00CE0753" w:rsidRDefault="00F62E69" w:rsidP="00F62E69">
                  <w:pPr>
                    <w:pStyle w:val="Table-small"/>
                  </w:pPr>
                  <w:r w:rsidRPr="00CE0753">
                    <w:t>VGA</w:t>
                  </w:r>
                </w:p>
              </w:tc>
              <w:tc>
                <w:tcPr>
                  <w:tcW w:w="0" w:type="auto"/>
                  <w:hideMark/>
                </w:tcPr>
                <w:p w14:paraId="7E495933" w14:textId="77777777" w:rsidR="00F62E69" w:rsidRPr="00CE0753" w:rsidRDefault="00F62E69" w:rsidP="00F62E69">
                  <w:pPr>
                    <w:pStyle w:val="Table-small"/>
                    <w:cnfStyle w:val="000000000000" w:firstRow="0" w:lastRow="0" w:firstColumn="0" w:lastColumn="0" w:oddVBand="0" w:evenVBand="0" w:oddHBand="0" w:evenHBand="0" w:firstRowFirstColumn="0" w:firstRowLastColumn="0" w:lastRowFirstColumn="0" w:lastRowLastColumn="0"/>
                  </w:pPr>
                  <w:r w:rsidRPr="00CE0753">
                    <w:t>ImageSize_Width</w:t>
                  </w:r>
                </w:p>
              </w:tc>
              <w:tc>
                <w:tcPr>
                  <w:tcW w:w="0" w:type="auto"/>
                  <w:hideMark/>
                </w:tcPr>
                <w:p w14:paraId="5EEFEF3D" w14:textId="77777777" w:rsidR="00F62E69" w:rsidRPr="00CE0753" w:rsidRDefault="00F62E69" w:rsidP="00F62E69">
                  <w:pPr>
                    <w:pStyle w:val="Table-small"/>
                    <w:cnfStyle w:val="000000000000" w:firstRow="0" w:lastRow="0" w:firstColumn="0" w:lastColumn="0" w:oddVBand="0" w:evenVBand="0" w:oddHBand="0" w:evenHBand="0" w:firstRowFirstColumn="0" w:firstRowLastColumn="0" w:lastRowFirstColumn="0" w:lastRowLastColumn="0"/>
                  </w:pPr>
                  <w:r w:rsidRPr="00CE0753">
                    <w:t>640</w:t>
                  </w:r>
                </w:p>
              </w:tc>
            </w:tr>
            <w:tr w:rsidR="00F62E69" w:rsidRPr="004A16EE" w14:paraId="23B9BB98" w14:textId="77777777" w:rsidTr="00C611EF">
              <w:tc>
                <w:tcPr>
                  <w:cnfStyle w:val="001000000000" w:firstRow="0" w:lastRow="0" w:firstColumn="1" w:lastColumn="0" w:oddVBand="0" w:evenVBand="0" w:oddHBand="0" w:evenHBand="0" w:firstRowFirstColumn="0" w:firstRowLastColumn="0" w:lastRowFirstColumn="0" w:lastRowLastColumn="0"/>
                  <w:tcW w:w="0" w:type="auto"/>
                  <w:hideMark/>
                </w:tcPr>
                <w:p w14:paraId="36A4A6E0" w14:textId="77777777" w:rsidR="00F62E69" w:rsidRPr="00CE0753" w:rsidRDefault="00F62E69" w:rsidP="00F62E69">
                  <w:pPr>
                    <w:pStyle w:val="Table-small"/>
                  </w:pPr>
                  <w:r w:rsidRPr="00CE0753">
                    <w:t> </w:t>
                  </w:r>
                </w:p>
              </w:tc>
              <w:tc>
                <w:tcPr>
                  <w:tcW w:w="0" w:type="auto"/>
                  <w:hideMark/>
                </w:tcPr>
                <w:p w14:paraId="65A2C1C1" w14:textId="77777777" w:rsidR="00F62E69" w:rsidRPr="00CE0753" w:rsidRDefault="00F62E69" w:rsidP="00F62E69">
                  <w:pPr>
                    <w:pStyle w:val="Table-small"/>
                    <w:cnfStyle w:val="000000000000" w:firstRow="0" w:lastRow="0" w:firstColumn="0" w:lastColumn="0" w:oddVBand="0" w:evenVBand="0" w:oddHBand="0" w:evenHBand="0" w:firstRowFirstColumn="0" w:firstRowLastColumn="0" w:lastRowFirstColumn="0" w:lastRowLastColumn="0"/>
                  </w:pPr>
                  <w:r w:rsidRPr="00CE0753">
                    <w:t>ImageSize_Height</w:t>
                  </w:r>
                </w:p>
              </w:tc>
              <w:tc>
                <w:tcPr>
                  <w:tcW w:w="0" w:type="auto"/>
                  <w:hideMark/>
                </w:tcPr>
                <w:p w14:paraId="2FEFF5E9" w14:textId="77777777" w:rsidR="00F62E69" w:rsidRPr="00CE0753" w:rsidRDefault="00F62E69" w:rsidP="00F62E69">
                  <w:pPr>
                    <w:pStyle w:val="Table-small"/>
                    <w:cnfStyle w:val="000000000000" w:firstRow="0" w:lastRow="0" w:firstColumn="0" w:lastColumn="0" w:oddVBand="0" w:evenVBand="0" w:oddHBand="0" w:evenHBand="0" w:firstRowFirstColumn="0" w:firstRowLastColumn="0" w:lastRowFirstColumn="0" w:lastRowLastColumn="0"/>
                  </w:pPr>
                  <w:r w:rsidRPr="00CE0753">
                    <w:t>480</w:t>
                  </w:r>
                </w:p>
              </w:tc>
            </w:tr>
            <w:tr w:rsidR="00F62E69" w:rsidRPr="004A16EE" w14:paraId="341A8481" w14:textId="77777777" w:rsidTr="00C611EF">
              <w:tc>
                <w:tcPr>
                  <w:cnfStyle w:val="001000000000" w:firstRow="0" w:lastRow="0" w:firstColumn="1" w:lastColumn="0" w:oddVBand="0" w:evenVBand="0" w:oddHBand="0" w:evenHBand="0" w:firstRowFirstColumn="0" w:firstRowLastColumn="0" w:lastRowFirstColumn="0" w:lastRowLastColumn="0"/>
                  <w:tcW w:w="0" w:type="auto"/>
                </w:tcPr>
                <w:p w14:paraId="29513866" w14:textId="77777777" w:rsidR="00F62E69" w:rsidRPr="00CE0753" w:rsidRDefault="00F62E69" w:rsidP="00F62E69">
                  <w:pPr>
                    <w:pStyle w:val="Table-small"/>
                  </w:pPr>
                </w:p>
              </w:tc>
              <w:tc>
                <w:tcPr>
                  <w:tcW w:w="0" w:type="auto"/>
                </w:tcPr>
                <w:p w14:paraId="2BED5C2D" w14:textId="1DEC3DDA" w:rsidR="00F62E69" w:rsidRPr="00CE0753" w:rsidRDefault="00F62E69" w:rsidP="00F62E69">
                  <w:pPr>
                    <w:pStyle w:val="Table-small"/>
                    <w:cnfStyle w:val="000000000000" w:firstRow="0" w:lastRow="0" w:firstColumn="0" w:lastColumn="0" w:oddVBand="0" w:evenVBand="0" w:oddHBand="0" w:evenHBand="0" w:firstRowFirstColumn="0" w:firstRowLastColumn="0" w:lastRowFirstColumn="0" w:lastRowLastColumn="0"/>
                  </w:pPr>
                  <w:r w:rsidRPr="00CE0753">
                    <w:t>Pixel clock frequency</w:t>
                  </w:r>
                </w:p>
              </w:tc>
              <w:tc>
                <w:tcPr>
                  <w:tcW w:w="0" w:type="auto"/>
                </w:tcPr>
                <w:p w14:paraId="4BF5E9E3" w14:textId="27DD57F0" w:rsidR="00F62E69" w:rsidRPr="00CE0753" w:rsidRDefault="0083392C" w:rsidP="00F62E69">
                  <w:pPr>
                    <w:pStyle w:val="Table-small"/>
                    <w:cnfStyle w:val="000000000000" w:firstRow="0" w:lastRow="0" w:firstColumn="0" w:lastColumn="0" w:oddVBand="0" w:evenVBand="0" w:oddHBand="0" w:evenHBand="0" w:firstRowFirstColumn="0" w:firstRowLastColumn="0" w:lastRowFirstColumn="0" w:lastRowLastColumn="0"/>
                  </w:pPr>
                  <w:r>
                    <w:t xml:space="preserve">100 </w:t>
                  </w:r>
                  <w:r w:rsidR="00F62E69" w:rsidRPr="00CE0753">
                    <w:t>MHz</w:t>
                  </w:r>
                </w:p>
              </w:tc>
            </w:tr>
            <w:tr w:rsidR="0083392C" w:rsidRPr="004A16EE" w14:paraId="6824CAD3" w14:textId="77777777" w:rsidTr="00C611EF">
              <w:tc>
                <w:tcPr>
                  <w:cnfStyle w:val="001000000000" w:firstRow="0" w:lastRow="0" w:firstColumn="1" w:lastColumn="0" w:oddVBand="0" w:evenVBand="0" w:oddHBand="0" w:evenHBand="0" w:firstRowFirstColumn="0" w:firstRowLastColumn="0" w:lastRowFirstColumn="0" w:lastRowLastColumn="0"/>
                  <w:tcW w:w="0" w:type="auto"/>
                </w:tcPr>
                <w:p w14:paraId="6BBF8CDC" w14:textId="2851C222" w:rsidR="0083392C" w:rsidRPr="00CE0753" w:rsidRDefault="00DF1B17" w:rsidP="0083392C">
                  <w:pPr>
                    <w:pStyle w:val="Table-small"/>
                  </w:pPr>
                  <w:r>
                    <w:t>HD</w:t>
                  </w:r>
                </w:p>
              </w:tc>
              <w:tc>
                <w:tcPr>
                  <w:tcW w:w="0" w:type="auto"/>
                </w:tcPr>
                <w:p w14:paraId="2E8BBACD" w14:textId="28989688" w:rsidR="0083392C" w:rsidRPr="00CE0753" w:rsidRDefault="0083392C" w:rsidP="0083392C">
                  <w:pPr>
                    <w:pStyle w:val="Table-small"/>
                    <w:cnfStyle w:val="000000000000" w:firstRow="0" w:lastRow="0" w:firstColumn="0" w:lastColumn="0" w:oddVBand="0" w:evenVBand="0" w:oddHBand="0" w:evenHBand="0" w:firstRowFirstColumn="0" w:firstRowLastColumn="0" w:lastRowFirstColumn="0" w:lastRowLastColumn="0"/>
                  </w:pPr>
                  <w:r w:rsidRPr="00CE0753">
                    <w:t>ImageSize_Width</w:t>
                  </w:r>
                </w:p>
              </w:tc>
              <w:tc>
                <w:tcPr>
                  <w:tcW w:w="0" w:type="auto"/>
                </w:tcPr>
                <w:p w14:paraId="418A0D16" w14:textId="5CF12F73" w:rsidR="0083392C" w:rsidRPr="00CE0753" w:rsidRDefault="0083392C" w:rsidP="0083392C">
                  <w:pPr>
                    <w:pStyle w:val="Table-small"/>
                    <w:cnfStyle w:val="000000000000" w:firstRow="0" w:lastRow="0" w:firstColumn="0" w:lastColumn="0" w:oddVBand="0" w:evenVBand="0" w:oddHBand="0" w:evenHBand="0" w:firstRowFirstColumn="0" w:firstRowLastColumn="0" w:lastRowFirstColumn="0" w:lastRowLastColumn="0"/>
                  </w:pPr>
                  <w:r>
                    <w:t>1280</w:t>
                  </w:r>
                </w:p>
              </w:tc>
            </w:tr>
            <w:tr w:rsidR="0083392C" w:rsidRPr="004A16EE" w14:paraId="315C3F96" w14:textId="77777777" w:rsidTr="00C611EF">
              <w:tc>
                <w:tcPr>
                  <w:cnfStyle w:val="001000000000" w:firstRow="0" w:lastRow="0" w:firstColumn="1" w:lastColumn="0" w:oddVBand="0" w:evenVBand="0" w:oddHBand="0" w:evenHBand="0" w:firstRowFirstColumn="0" w:firstRowLastColumn="0" w:lastRowFirstColumn="0" w:lastRowLastColumn="0"/>
                  <w:tcW w:w="0" w:type="auto"/>
                </w:tcPr>
                <w:p w14:paraId="7851006E" w14:textId="50187560" w:rsidR="0083392C" w:rsidRPr="00CE0753" w:rsidRDefault="0083392C" w:rsidP="0083392C">
                  <w:pPr>
                    <w:pStyle w:val="Table-small"/>
                  </w:pPr>
                  <w:r w:rsidRPr="00CE0753">
                    <w:t> </w:t>
                  </w:r>
                </w:p>
              </w:tc>
              <w:tc>
                <w:tcPr>
                  <w:tcW w:w="0" w:type="auto"/>
                </w:tcPr>
                <w:p w14:paraId="568A6396" w14:textId="555BCA9A" w:rsidR="0083392C" w:rsidRPr="00CE0753" w:rsidRDefault="0083392C" w:rsidP="0083392C">
                  <w:pPr>
                    <w:pStyle w:val="Table-small"/>
                    <w:cnfStyle w:val="000000000000" w:firstRow="0" w:lastRow="0" w:firstColumn="0" w:lastColumn="0" w:oddVBand="0" w:evenVBand="0" w:oddHBand="0" w:evenHBand="0" w:firstRowFirstColumn="0" w:firstRowLastColumn="0" w:lastRowFirstColumn="0" w:lastRowLastColumn="0"/>
                  </w:pPr>
                  <w:r w:rsidRPr="00CE0753">
                    <w:t>ImageSize_Height</w:t>
                  </w:r>
                </w:p>
              </w:tc>
              <w:tc>
                <w:tcPr>
                  <w:tcW w:w="0" w:type="auto"/>
                </w:tcPr>
                <w:p w14:paraId="161B536D" w14:textId="2ADD91CC" w:rsidR="0083392C" w:rsidRPr="00CE0753" w:rsidRDefault="0083392C" w:rsidP="0083392C">
                  <w:pPr>
                    <w:pStyle w:val="Table-small"/>
                    <w:cnfStyle w:val="000000000000" w:firstRow="0" w:lastRow="0" w:firstColumn="0" w:lastColumn="0" w:oddVBand="0" w:evenVBand="0" w:oddHBand="0" w:evenHBand="0" w:firstRowFirstColumn="0" w:firstRowLastColumn="0" w:lastRowFirstColumn="0" w:lastRowLastColumn="0"/>
                  </w:pPr>
                  <w:r>
                    <w:t>720</w:t>
                  </w:r>
                </w:p>
              </w:tc>
            </w:tr>
            <w:tr w:rsidR="0083392C" w:rsidRPr="004A16EE" w14:paraId="74D581FE" w14:textId="77777777" w:rsidTr="00C611EF">
              <w:tc>
                <w:tcPr>
                  <w:cnfStyle w:val="001000000000" w:firstRow="0" w:lastRow="0" w:firstColumn="1" w:lastColumn="0" w:oddVBand="0" w:evenVBand="0" w:oddHBand="0" w:evenHBand="0" w:firstRowFirstColumn="0" w:firstRowLastColumn="0" w:lastRowFirstColumn="0" w:lastRowLastColumn="0"/>
                  <w:tcW w:w="0" w:type="auto"/>
                </w:tcPr>
                <w:p w14:paraId="6E4864AB" w14:textId="77777777" w:rsidR="0083392C" w:rsidRPr="00CE0753" w:rsidRDefault="0083392C" w:rsidP="0083392C">
                  <w:pPr>
                    <w:pStyle w:val="Table-small"/>
                  </w:pPr>
                </w:p>
              </w:tc>
              <w:tc>
                <w:tcPr>
                  <w:tcW w:w="0" w:type="auto"/>
                </w:tcPr>
                <w:p w14:paraId="6A4AE064" w14:textId="4D7C8DF7" w:rsidR="0083392C" w:rsidRPr="00CE0753" w:rsidRDefault="0083392C" w:rsidP="0083392C">
                  <w:pPr>
                    <w:pStyle w:val="Table-small"/>
                    <w:cnfStyle w:val="000000000000" w:firstRow="0" w:lastRow="0" w:firstColumn="0" w:lastColumn="0" w:oddVBand="0" w:evenVBand="0" w:oddHBand="0" w:evenHBand="0" w:firstRowFirstColumn="0" w:firstRowLastColumn="0" w:lastRowFirstColumn="0" w:lastRowLastColumn="0"/>
                  </w:pPr>
                  <w:r w:rsidRPr="00CE0753">
                    <w:t>Pixel clock frequency</w:t>
                  </w:r>
                </w:p>
              </w:tc>
              <w:tc>
                <w:tcPr>
                  <w:tcW w:w="0" w:type="auto"/>
                </w:tcPr>
                <w:p w14:paraId="558F484C" w14:textId="5CA8FBD0" w:rsidR="0083392C" w:rsidRPr="00CE0753" w:rsidRDefault="0083392C" w:rsidP="0083392C">
                  <w:pPr>
                    <w:pStyle w:val="Table-small"/>
                    <w:cnfStyle w:val="000000000000" w:firstRow="0" w:lastRow="0" w:firstColumn="0" w:lastColumn="0" w:oddVBand="0" w:evenVBand="0" w:oddHBand="0" w:evenHBand="0" w:firstRowFirstColumn="0" w:firstRowLastColumn="0" w:lastRowFirstColumn="0" w:lastRowLastColumn="0"/>
                  </w:pPr>
                  <w:r>
                    <w:t xml:space="preserve">100 </w:t>
                  </w:r>
                  <w:r w:rsidRPr="00CE0753">
                    <w:t>MHz</w:t>
                  </w:r>
                </w:p>
              </w:tc>
            </w:tr>
            <w:tr w:rsidR="0083392C" w:rsidRPr="004A16EE" w14:paraId="29A23338" w14:textId="77777777" w:rsidTr="00C611EF">
              <w:tc>
                <w:tcPr>
                  <w:cnfStyle w:val="001000000000" w:firstRow="0" w:lastRow="0" w:firstColumn="1" w:lastColumn="0" w:oddVBand="0" w:evenVBand="0" w:oddHBand="0" w:evenHBand="0" w:firstRowFirstColumn="0" w:firstRowLastColumn="0" w:lastRowFirstColumn="0" w:lastRowLastColumn="0"/>
                  <w:tcW w:w="0" w:type="auto"/>
                </w:tcPr>
                <w:p w14:paraId="6ECED638" w14:textId="0757065E" w:rsidR="0083392C" w:rsidRPr="00CE0753" w:rsidRDefault="00DF1B17" w:rsidP="0083392C">
                  <w:pPr>
                    <w:pStyle w:val="Table-small"/>
                  </w:pPr>
                  <w:r>
                    <w:t>FHD</w:t>
                  </w:r>
                </w:p>
              </w:tc>
              <w:tc>
                <w:tcPr>
                  <w:tcW w:w="0" w:type="auto"/>
                </w:tcPr>
                <w:p w14:paraId="0FFD0ADF" w14:textId="7B825FE9" w:rsidR="0083392C" w:rsidRPr="00CE0753" w:rsidRDefault="0083392C" w:rsidP="0083392C">
                  <w:pPr>
                    <w:pStyle w:val="Table-small"/>
                    <w:cnfStyle w:val="000000000000" w:firstRow="0" w:lastRow="0" w:firstColumn="0" w:lastColumn="0" w:oddVBand="0" w:evenVBand="0" w:oddHBand="0" w:evenHBand="0" w:firstRowFirstColumn="0" w:firstRowLastColumn="0" w:lastRowFirstColumn="0" w:lastRowLastColumn="0"/>
                  </w:pPr>
                  <w:r w:rsidRPr="00CE0753">
                    <w:t>ImageSize_Width</w:t>
                  </w:r>
                </w:p>
              </w:tc>
              <w:tc>
                <w:tcPr>
                  <w:tcW w:w="0" w:type="auto"/>
                </w:tcPr>
                <w:p w14:paraId="7996CF78" w14:textId="11ACC2F1" w:rsidR="0083392C" w:rsidRPr="00CE0753" w:rsidRDefault="0083392C" w:rsidP="0083392C">
                  <w:pPr>
                    <w:pStyle w:val="Table-small"/>
                    <w:cnfStyle w:val="000000000000" w:firstRow="0" w:lastRow="0" w:firstColumn="0" w:lastColumn="0" w:oddVBand="0" w:evenVBand="0" w:oddHBand="0" w:evenHBand="0" w:firstRowFirstColumn="0" w:firstRowLastColumn="0" w:lastRowFirstColumn="0" w:lastRowLastColumn="0"/>
                  </w:pPr>
                  <w:r>
                    <w:t>1920</w:t>
                  </w:r>
                </w:p>
              </w:tc>
            </w:tr>
            <w:tr w:rsidR="0083392C" w:rsidRPr="004A16EE" w14:paraId="378F75C5" w14:textId="77777777" w:rsidTr="00C611EF">
              <w:tc>
                <w:tcPr>
                  <w:cnfStyle w:val="001000000000" w:firstRow="0" w:lastRow="0" w:firstColumn="1" w:lastColumn="0" w:oddVBand="0" w:evenVBand="0" w:oddHBand="0" w:evenHBand="0" w:firstRowFirstColumn="0" w:firstRowLastColumn="0" w:lastRowFirstColumn="0" w:lastRowLastColumn="0"/>
                  <w:tcW w:w="0" w:type="auto"/>
                </w:tcPr>
                <w:p w14:paraId="15AEC820" w14:textId="2FC5F28D" w:rsidR="0083392C" w:rsidRPr="00CE0753" w:rsidRDefault="0083392C" w:rsidP="0083392C">
                  <w:pPr>
                    <w:pStyle w:val="Table-small"/>
                  </w:pPr>
                  <w:r w:rsidRPr="00CE0753">
                    <w:t> </w:t>
                  </w:r>
                </w:p>
              </w:tc>
              <w:tc>
                <w:tcPr>
                  <w:tcW w:w="0" w:type="auto"/>
                </w:tcPr>
                <w:p w14:paraId="6D40418C" w14:textId="57F6E8E2" w:rsidR="0083392C" w:rsidRPr="00CE0753" w:rsidRDefault="0083392C" w:rsidP="0083392C">
                  <w:pPr>
                    <w:pStyle w:val="Table-small"/>
                    <w:cnfStyle w:val="000000000000" w:firstRow="0" w:lastRow="0" w:firstColumn="0" w:lastColumn="0" w:oddVBand="0" w:evenVBand="0" w:oddHBand="0" w:evenHBand="0" w:firstRowFirstColumn="0" w:firstRowLastColumn="0" w:lastRowFirstColumn="0" w:lastRowLastColumn="0"/>
                  </w:pPr>
                  <w:r w:rsidRPr="00CE0753">
                    <w:t>ImageSize_Height</w:t>
                  </w:r>
                </w:p>
              </w:tc>
              <w:tc>
                <w:tcPr>
                  <w:tcW w:w="0" w:type="auto"/>
                </w:tcPr>
                <w:p w14:paraId="551F9477" w14:textId="70C711D9" w:rsidR="0083392C" w:rsidRPr="00CE0753" w:rsidRDefault="0083392C" w:rsidP="0083392C">
                  <w:pPr>
                    <w:pStyle w:val="Table-small"/>
                    <w:cnfStyle w:val="000000000000" w:firstRow="0" w:lastRow="0" w:firstColumn="0" w:lastColumn="0" w:oddVBand="0" w:evenVBand="0" w:oddHBand="0" w:evenHBand="0" w:firstRowFirstColumn="0" w:firstRowLastColumn="0" w:lastRowFirstColumn="0" w:lastRowLastColumn="0"/>
                  </w:pPr>
                  <w:r>
                    <w:t>1080</w:t>
                  </w:r>
                </w:p>
              </w:tc>
            </w:tr>
            <w:tr w:rsidR="0083392C" w:rsidRPr="004A16EE" w14:paraId="037C6FE6" w14:textId="77777777" w:rsidTr="00C611EF">
              <w:tc>
                <w:tcPr>
                  <w:cnfStyle w:val="001000000000" w:firstRow="0" w:lastRow="0" w:firstColumn="1" w:lastColumn="0" w:oddVBand="0" w:evenVBand="0" w:oddHBand="0" w:evenHBand="0" w:firstRowFirstColumn="0" w:firstRowLastColumn="0" w:lastRowFirstColumn="0" w:lastRowLastColumn="0"/>
                  <w:tcW w:w="0" w:type="auto"/>
                </w:tcPr>
                <w:p w14:paraId="416D850E" w14:textId="77777777" w:rsidR="0083392C" w:rsidRPr="00CE0753" w:rsidRDefault="0083392C" w:rsidP="0083392C">
                  <w:pPr>
                    <w:pStyle w:val="Table-small"/>
                  </w:pPr>
                </w:p>
              </w:tc>
              <w:tc>
                <w:tcPr>
                  <w:tcW w:w="0" w:type="auto"/>
                </w:tcPr>
                <w:p w14:paraId="21964606" w14:textId="5CC24EDC" w:rsidR="0083392C" w:rsidRPr="00CE0753" w:rsidRDefault="0083392C" w:rsidP="0083392C">
                  <w:pPr>
                    <w:pStyle w:val="Table-small"/>
                    <w:cnfStyle w:val="000000000000" w:firstRow="0" w:lastRow="0" w:firstColumn="0" w:lastColumn="0" w:oddVBand="0" w:evenVBand="0" w:oddHBand="0" w:evenHBand="0" w:firstRowFirstColumn="0" w:firstRowLastColumn="0" w:lastRowFirstColumn="0" w:lastRowLastColumn="0"/>
                  </w:pPr>
                  <w:r w:rsidRPr="00CE0753">
                    <w:t>Pixel clock frequency</w:t>
                  </w:r>
                </w:p>
              </w:tc>
              <w:tc>
                <w:tcPr>
                  <w:tcW w:w="0" w:type="auto"/>
                </w:tcPr>
                <w:p w14:paraId="1D092927" w14:textId="2128850A" w:rsidR="0083392C" w:rsidRPr="00CE0753" w:rsidRDefault="0083392C" w:rsidP="0083392C">
                  <w:pPr>
                    <w:pStyle w:val="Table-small"/>
                    <w:cnfStyle w:val="000000000000" w:firstRow="0" w:lastRow="0" w:firstColumn="0" w:lastColumn="0" w:oddVBand="0" w:evenVBand="0" w:oddHBand="0" w:evenHBand="0" w:firstRowFirstColumn="0" w:firstRowLastColumn="0" w:lastRowFirstColumn="0" w:lastRowLastColumn="0"/>
                  </w:pPr>
                  <w:r>
                    <w:t xml:space="preserve">100 </w:t>
                  </w:r>
                  <w:r w:rsidRPr="00CE0753">
                    <w:t>MHz</w:t>
                  </w:r>
                </w:p>
              </w:tc>
            </w:tr>
          </w:tbl>
          <w:p w14:paraId="466C7BB9" w14:textId="3424D444" w:rsidR="00F62E69" w:rsidRPr="004A16EE" w:rsidRDefault="00F62E69" w:rsidP="00F62E69">
            <w:pPr>
              <w:rPr>
                <w:lang w:val="en-US" w:eastAsia="nl-BE"/>
              </w:rPr>
            </w:pPr>
            <w:r w:rsidRPr="004A16EE">
              <w:rPr>
                <w:lang w:val="en-US" w:eastAsia="nl-BE"/>
              </w:rPr>
              <w:t>Pattern table</w:t>
            </w:r>
          </w:p>
          <w:tbl>
            <w:tblPr>
              <w:tblStyle w:val="GridTable4-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1"/>
            </w:tblGrid>
            <w:tr w:rsidR="00BE6C7F" w:rsidRPr="004A16EE" w14:paraId="238E6F92" w14:textId="77777777" w:rsidTr="00BE6C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D33469" w14:textId="77777777" w:rsidR="00F62E69" w:rsidRPr="00BE6C7F" w:rsidRDefault="00F62E69" w:rsidP="00F62E69">
                  <w:pPr>
                    <w:pStyle w:val="Table-small"/>
                    <w:rPr>
                      <w:color w:val="000000" w:themeColor="accent1"/>
                    </w:rPr>
                  </w:pPr>
                  <w:r w:rsidRPr="00BE6C7F">
                    <w:rPr>
                      <w:color w:val="000000" w:themeColor="accent1"/>
                    </w:rPr>
                    <w:t>Pattern</w:t>
                  </w:r>
                </w:p>
              </w:tc>
            </w:tr>
            <w:tr w:rsidR="00BE6C7F" w:rsidRPr="004A16EE" w14:paraId="7F89E0ED"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5AFC32" w14:textId="77777777" w:rsidR="00F62E69" w:rsidRPr="00CE0753" w:rsidRDefault="00F62E69" w:rsidP="00F62E69">
                  <w:pPr>
                    <w:pStyle w:val="Table-small"/>
                  </w:pPr>
                  <w:r w:rsidRPr="00CE0753">
                    <w:t>Picture 1</w:t>
                  </w:r>
                </w:p>
              </w:tc>
            </w:tr>
          </w:tbl>
          <w:p w14:paraId="2D6FB41D" w14:textId="77777777" w:rsidR="00F62E69" w:rsidRDefault="00F62E69" w:rsidP="00F62E69">
            <w:pPr>
              <w:pStyle w:val="Table-small"/>
              <w:rPr>
                <w:rFonts w:cstheme="minorHAnsi"/>
                <w:szCs w:val="20"/>
              </w:rPr>
            </w:pPr>
          </w:p>
          <w:p w14:paraId="65D1807B" w14:textId="40ADFBA3" w:rsidR="00F62E69" w:rsidRPr="00D378DA" w:rsidRDefault="00F62E69" w:rsidP="00F62E69">
            <w:pPr>
              <w:pStyle w:val="Table-small"/>
              <w:rPr>
                <w:rFonts w:cstheme="minorHAnsi"/>
                <w:b w:val="0"/>
                <w:bCs w:val="0"/>
                <w:szCs w:val="20"/>
              </w:rPr>
            </w:pPr>
            <w:r>
              <w:rPr>
                <w:rFonts w:cstheme="minorHAnsi"/>
                <w:b w:val="0"/>
                <w:bCs w:val="0"/>
                <w:szCs w:val="20"/>
              </w:rPr>
              <w:t xml:space="preserve">. </w:t>
            </w:r>
          </w:p>
        </w:tc>
      </w:tr>
      <w:tr w:rsidR="00F62E69" w:rsidRPr="00D378DA" w14:paraId="57850348"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7"/>
            <w:shd w:val="clear" w:color="auto" w:fill="514E4E" w:themeFill="accent3" w:themeFillShade="BF"/>
          </w:tcPr>
          <w:p w14:paraId="3A89E78E" w14:textId="77777777" w:rsidR="00F62E69" w:rsidRPr="00D378DA" w:rsidRDefault="00F62E69" w:rsidP="00F62E69">
            <w:pPr>
              <w:pStyle w:val="Table-small"/>
              <w:rPr>
                <w:rFonts w:cstheme="minorHAnsi"/>
                <w:b w:val="0"/>
                <w:bCs w:val="0"/>
                <w:szCs w:val="20"/>
              </w:rPr>
            </w:pPr>
            <w:r>
              <w:rPr>
                <w:rFonts w:cstheme="minorHAnsi"/>
                <w:color w:val="FFFFFF" w:themeColor="background1"/>
                <w:sz w:val="22"/>
                <w:szCs w:val="22"/>
              </w:rPr>
              <w:t xml:space="preserve">Measurements – Acceptance criteria </w:t>
            </w:r>
          </w:p>
        </w:tc>
      </w:tr>
      <w:tr w:rsidR="007B617F" w:rsidRPr="00D378DA" w14:paraId="7CB76CBA"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4" w:type="dxa"/>
            <w:gridSpan w:val="2"/>
            <w:shd w:val="clear" w:color="auto" w:fill="C5C2C2" w:themeFill="accent3" w:themeFillTint="66"/>
          </w:tcPr>
          <w:p w14:paraId="24DBD30D" w14:textId="77777777" w:rsidR="00F62E69" w:rsidRPr="00836085" w:rsidRDefault="00F62E69" w:rsidP="00F62E69">
            <w:pPr>
              <w:pStyle w:val="Table-small"/>
              <w:rPr>
                <w:rFonts w:cstheme="minorHAnsi"/>
                <w:szCs w:val="20"/>
              </w:rPr>
            </w:pPr>
            <w:r w:rsidRPr="00836085">
              <w:rPr>
                <w:rFonts w:cstheme="minorHAnsi"/>
                <w:sz w:val="22"/>
                <w:szCs w:val="22"/>
              </w:rPr>
              <w:t xml:space="preserve">ID </w:t>
            </w:r>
          </w:p>
        </w:tc>
        <w:tc>
          <w:tcPr>
            <w:tcW w:w="3286" w:type="dxa"/>
            <w:shd w:val="clear" w:color="auto" w:fill="C5C2C2" w:themeFill="accent3" w:themeFillTint="66"/>
          </w:tcPr>
          <w:p w14:paraId="203C50CC" w14:textId="77777777" w:rsidR="00F62E69" w:rsidRPr="00836085" w:rsidRDefault="00F62E69" w:rsidP="00F62E69">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836085">
              <w:rPr>
                <w:rFonts w:cstheme="minorHAnsi"/>
                <w:b/>
                <w:bCs/>
                <w:sz w:val="22"/>
                <w:szCs w:val="22"/>
              </w:rPr>
              <w:t>Name</w:t>
            </w:r>
          </w:p>
        </w:tc>
        <w:tc>
          <w:tcPr>
            <w:tcW w:w="1187" w:type="dxa"/>
            <w:shd w:val="clear" w:color="auto" w:fill="C5C2C2" w:themeFill="accent3" w:themeFillTint="66"/>
          </w:tcPr>
          <w:p w14:paraId="44F468FE" w14:textId="77777777" w:rsidR="00F62E69" w:rsidRPr="00836085" w:rsidRDefault="00F62E69" w:rsidP="00F62E69">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836085">
              <w:rPr>
                <w:rFonts w:cstheme="minorHAnsi"/>
                <w:b/>
                <w:bCs/>
                <w:sz w:val="22"/>
                <w:szCs w:val="22"/>
              </w:rPr>
              <w:t>Unit</w:t>
            </w:r>
          </w:p>
        </w:tc>
        <w:tc>
          <w:tcPr>
            <w:tcW w:w="0" w:type="dxa"/>
            <w:shd w:val="clear" w:color="auto" w:fill="C5C2C2" w:themeFill="accent3" w:themeFillTint="66"/>
          </w:tcPr>
          <w:p w14:paraId="6F6CABAB" w14:textId="77777777" w:rsidR="00F62E69" w:rsidRPr="00836085" w:rsidRDefault="00F62E69" w:rsidP="00F62E69">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836085">
              <w:rPr>
                <w:rFonts w:cstheme="minorHAnsi"/>
                <w:b/>
                <w:bCs/>
                <w:sz w:val="22"/>
                <w:szCs w:val="22"/>
              </w:rPr>
              <w:t>LTL</w:t>
            </w:r>
          </w:p>
        </w:tc>
        <w:tc>
          <w:tcPr>
            <w:tcW w:w="1198" w:type="dxa"/>
            <w:shd w:val="clear" w:color="auto" w:fill="C5C2C2" w:themeFill="accent3" w:themeFillTint="66"/>
          </w:tcPr>
          <w:p w14:paraId="37029F54" w14:textId="77777777" w:rsidR="00F62E69" w:rsidRPr="00836085" w:rsidRDefault="00F62E69" w:rsidP="00F62E69">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836085">
              <w:rPr>
                <w:rFonts w:cstheme="minorHAnsi"/>
                <w:b/>
                <w:bCs/>
                <w:sz w:val="22"/>
                <w:szCs w:val="22"/>
              </w:rPr>
              <w:t>Typ</w:t>
            </w:r>
          </w:p>
        </w:tc>
        <w:tc>
          <w:tcPr>
            <w:tcW w:w="892" w:type="dxa"/>
            <w:shd w:val="clear" w:color="auto" w:fill="C5C2C2" w:themeFill="accent3" w:themeFillTint="66"/>
          </w:tcPr>
          <w:p w14:paraId="7AA73C0B" w14:textId="77777777" w:rsidR="00F62E69" w:rsidRPr="00836085" w:rsidRDefault="00F62E69" w:rsidP="00F62E69">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836085">
              <w:rPr>
                <w:rFonts w:cstheme="minorHAnsi"/>
                <w:b/>
                <w:bCs/>
                <w:sz w:val="22"/>
                <w:szCs w:val="22"/>
              </w:rPr>
              <w:t>UTL</w:t>
            </w:r>
          </w:p>
        </w:tc>
      </w:tr>
      <w:tr w:rsidR="007B617F" w:rsidRPr="00D378DA" w14:paraId="53701C90" w14:textId="77777777" w:rsidTr="00267686">
        <w:tc>
          <w:tcPr>
            <w:cnfStyle w:val="001000000000" w:firstRow="0" w:lastRow="0" w:firstColumn="1" w:lastColumn="0" w:oddVBand="0" w:evenVBand="0" w:oddHBand="0" w:evenHBand="0" w:firstRowFirstColumn="0" w:firstRowLastColumn="0" w:lastRowFirstColumn="0" w:lastRowLastColumn="0"/>
            <w:tcW w:w="884" w:type="dxa"/>
            <w:gridSpan w:val="2"/>
            <w:shd w:val="clear" w:color="auto" w:fill="FFFFFF" w:themeFill="background1"/>
          </w:tcPr>
          <w:p w14:paraId="23D309CB" w14:textId="2EF7B2E4" w:rsidR="00F62E69" w:rsidRPr="009C5E6B" w:rsidRDefault="00AB1862" w:rsidP="00BE6C7F">
            <w:pPr>
              <w:pStyle w:val="Table-small"/>
              <w:rPr>
                <w:rFonts w:cstheme="minorHAnsi"/>
                <w:b w:val="0"/>
                <w:bCs w:val="0"/>
                <w:szCs w:val="20"/>
              </w:rPr>
            </w:pPr>
            <w:r>
              <w:rPr>
                <w:rFonts w:cstheme="minorHAnsi"/>
                <w:b w:val="0"/>
                <w:bCs w:val="0"/>
                <w:szCs w:val="20"/>
              </w:rPr>
              <w:t>M0156</w:t>
            </w:r>
          </w:p>
        </w:tc>
        <w:tc>
          <w:tcPr>
            <w:tcW w:w="3286" w:type="dxa"/>
            <w:shd w:val="clear" w:color="auto" w:fill="FFFFFF" w:themeFill="background1"/>
          </w:tcPr>
          <w:p w14:paraId="722B6BB6" w14:textId="718356AC" w:rsidR="00F62E69" w:rsidRPr="009C5E6B" w:rsidRDefault="00AB1862" w:rsidP="00BE6C7F">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B1862">
              <w:rPr>
                <w:rFonts w:cstheme="minorHAnsi"/>
                <w:szCs w:val="20"/>
              </w:rPr>
              <w:t>T0023_M0156_pixel_errors</w:t>
            </w:r>
          </w:p>
        </w:tc>
        <w:tc>
          <w:tcPr>
            <w:tcW w:w="1187" w:type="dxa"/>
            <w:shd w:val="clear" w:color="auto" w:fill="FFFFFF" w:themeFill="background1"/>
          </w:tcPr>
          <w:p w14:paraId="06D02373" w14:textId="56A0F613" w:rsidR="00F62E69" w:rsidRPr="009C5E6B" w:rsidRDefault="00AB1862" w:rsidP="00F62E69">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w:t>
            </w:r>
          </w:p>
        </w:tc>
        <w:tc>
          <w:tcPr>
            <w:tcW w:w="0" w:type="dxa"/>
            <w:shd w:val="clear" w:color="auto" w:fill="FFFFFF" w:themeFill="background1"/>
          </w:tcPr>
          <w:p w14:paraId="79ECAFD7" w14:textId="780D1ED3" w:rsidR="00F62E69" w:rsidRPr="009C5E6B" w:rsidRDefault="00AB1862" w:rsidP="00F62E69">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0</w:t>
            </w:r>
          </w:p>
        </w:tc>
        <w:tc>
          <w:tcPr>
            <w:tcW w:w="1198" w:type="dxa"/>
            <w:shd w:val="clear" w:color="auto" w:fill="FFFFFF" w:themeFill="background1"/>
          </w:tcPr>
          <w:p w14:paraId="0822CCBC" w14:textId="2A648262" w:rsidR="00F62E69" w:rsidRPr="009C5E6B" w:rsidRDefault="00AB1862" w:rsidP="00F62E69">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0</w:t>
            </w:r>
          </w:p>
        </w:tc>
        <w:tc>
          <w:tcPr>
            <w:tcW w:w="892" w:type="dxa"/>
            <w:shd w:val="clear" w:color="auto" w:fill="FFFFFF" w:themeFill="background1"/>
          </w:tcPr>
          <w:p w14:paraId="3A150510" w14:textId="6CEABBA5" w:rsidR="00F62E69" w:rsidRPr="009C5E6B" w:rsidRDefault="00AB1862" w:rsidP="00F62E69">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0</w:t>
            </w:r>
          </w:p>
        </w:tc>
      </w:tr>
    </w:tbl>
    <w:p w14:paraId="0F04B3C8" w14:textId="77777777" w:rsidR="000449A6" w:rsidRPr="000727AE" w:rsidRDefault="000449A6" w:rsidP="000449A6">
      <w:pPr>
        <w:rPr>
          <w:lang w:val="en-US"/>
        </w:rPr>
      </w:pPr>
    </w:p>
    <w:p w14:paraId="35E3C8A5" w14:textId="042DA52D" w:rsidR="000449A6" w:rsidRPr="004F395D" w:rsidRDefault="000449A6" w:rsidP="00752445">
      <w:pPr>
        <w:pStyle w:val="Heading2"/>
        <w:rPr>
          <w:lang w:eastAsia="en-US"/>
        </w:rPr>
      </w:pPr>
      <w:bookmarkStart w:id="378" w:name="_Toc179818010"/>
      <w:bookmarkStart w:id="379" w:name="_Toc179818501"/>
      <w:bookmarkStart w:id="380" w:name="_Toc179818015"/>
      <w:bookmarkStart w:id="381" w:name="_Toc179818506"/>
      <w:bookmarkStart w:id="382" w:name="_Toc179818020"/>
      <w:bookmarkStart w:id="383" w:name="_Toc179818511"/>
      <w:bookmarkStart w:id="384" w:name="_Toc179818025"/>
      <w:bookmarkStart w:id="385" w:name="_Toc179818516"/>
      <w:bookmarkStart w:id="386" w:name="_Toc179818030"/>
      <w:bookmarkStart w:id="387" w:name="_Toc179818521"/>
      <w:bookmarkStart w:id="388" w:name="_Toc179818035"/>
      <w:bookmarkStart w:id="389" w:name="_Toc179818526"/>
      <w:bookmarkStart w:id="390" w:name="_Toc179818040"/>
      <w:bookmarkStart w:id="391" w:name="_Toc179818531"/>
      <w:bookmarkStart w:id="392" w:name="_Toc179818045"/>
      <w:bookmarkStart w:id="393" w:name="_Toc179818536"/>
      <w:bookmarkStart w:id="394" w:name="_Toc179818066"/>
      <w:bookmarkStart w:id="395" w:name="_Toc179818557"/>
      <w:bookmarkStart w:id="396" w:name="_Toc179818073"/>
      <w:bookmarkStart w:id="397" w:name="_Toc179818564"/>
      <w:bookmarkStart w:id="398" w:name="_Toc179818080"/>
      <w:bookmarkStart w:id="399" w:name="_Toc179818571"/>
      <w:bookmarkStart w:id="400" w:name="_Toc179818087"/>
      <w:bookmarkStart w:id="401" w:name="_Toc179818578"/>
      <w:bookmarkStart w:id="402" w:name="_Toc179818094"/>
      <w:bookmarkStart w:id="403" w:name="_Toc179818585"/>
      <w:bookmarkStart w:id="404" w:name="_Toc179818101"/>
      <w:bookmarkStart w:id="405" w:name="_Toc179818592"/>
      <w:bookmarkStart w:id="406" w:name="_Toc179818108"/>
      <w:bookmarkStart w:id="407" w:name="_Toc179818599"/>
      <w:bookmarkStart w:id="408" w:name="_Toc179818115"/>
      <w:bookmarkStart w:id="409" w:name="_Toc179818606"/>
      <w:bookmarkStart w:id="410" w:name="_Toc179818122"/>
      <w:bookmarkStart w:id="411" w:name="_Toc179818613"/>
      <w:bookmarkStart w:id="412" w:name="_Toc179818129"/>
      <w:bookmarkStart w:id="413" w:name="_Toc179818620"/>
      <w:bookmarkStart w:id="414" w:name="_Toc179818136"/>
      <w:bookmarkStart w:id="415" w:name="_Toc179818627"/>
      <w:bookmarkStart w:id="416" w:name="_Toc179818143"/>
      <w:bookmarkStart w:id="417" w:name="_Toc179818634"/>
      <w:bookmarkStart w:id="418" w:name="_Toc179818150"/>
      <w:bookmarkStart w:id="419" w:name="_Toc179818641"/>
      <w:bookmarkStart w:id="420" w:name="_Toc179553698"/>
      <w:bookmarkStart w:id="421" w:name="_Toc179793709"/>
      <w:bookmarkStart w:id="422" w:name="_Toc179799289"/>
      <w:bookmarkStart w:id="423" w:name="_Toc179815957"/>
      <w:bookmarkStart w:id="424" w:name="_Toc179818167"/>
      <w:bookmarkStart w:id="425" w:name="_Toc179818658"/>
      <w:bookmarkStart w:id="426" w:name="_Toc179553703"/>
      <w:bookmarkStart w:id="427" w:name="_Toc179793714"/>
      <w:bookmarkStart w:id="428" w:name="_Toc179799294"/>
      <w:bookmarkStart w:id="429" w:name="_Toc179815962"/>
      <w:bookmarkStart w:id="430" w:name="_Toc179818172"/>
      <w:bookmarkStart w:id="431" w:name="_Toc179818663"/>
      <w:bookmarkStart w:id="432" w:name="_Toc179553708"/>
      <w:bookmarkStart w:id="433" w:name="_Toc179793719"/>
      <w:bookmarkStart w:id="434" w:name="_Toc179799299"/>
      <w:bookmarkStart w:id="435" w:name="_Toc179815967"/>
      <w:bookmarkStart w:id="436" w:name="_Toc179818177"/>
      <w:bookmarkStart w:id="437" w:name="_Toc179818668"/>
      <w:bookmarkStart w:id="438" w:name="_Toc179553713"/>
      <w:bookmarkStart w:id="439" w:name="_Toc179793724"/>
      <w:bookmarkStart w:id="440" w:name="_Toc179799304"/>
      <w:bookmarkStart w:id="441" w:name="_Toc179815972"/>
      <w:bookmarkStart w:id="442" w:name="_Toc179818182"/>
      <w:bookmarkStart w:id="443" w:name="_Toc179818673"/>
      <w:bookmarkStart w:id="444" w:name="_Toc179553718"/>
      <w:bookmarkStart w:id="445" w:name="_Toc179793729"/>
      <w:bookmarkStart w:id="446" w:name="_Toc179799309"/>
      <w:bookmarkStart w:id="447" w:name="_Toc179815977"/>
      <w:bookmarkStart w:id="448" w:name="_Toc179818187"/>
      <w:bookmarkStart w:id="449" w:name="_Toc179818678"/>
      <w:bookmarkStart w:id="450" w:name="_Toc179553723"/>
      <w:bookmarkStart w:id="451" w:name="_Toc179793734"/>
      <w:bookmarkStart w:id="452" w:name="_Toc179799314"/>
      <w:bookmarkStart w:id="453" w:name="_Toc179815982"/>
      <w:bookmarkStart w:id="454" w:name="_Toc179818192"/>
      <w:bookmarkStart w:id="455" w:name="_Toc179818683"/>
      <w:bookmarkStart w:id="456" w:name="_Toc179553741"/>
      <w:bookmarkStart w:id="457" w:name="_Toc179793752"/>
      <w:bookmarkStart w:id="458" w:name="_Toc179799332"/>
      <w:bookmarkStart w:id="459" w:name="_Toc179816000"/>
      <w:bookmarkStart w:id="460" w:name="_Toc179818210"/>
      <w:bookmarkStart w:id="461" w:name="_Toc179818701"/>
      <w:bookmarkStart w:id="462" w:name="_Toc179553749"/>
      <w:bookmarkStart w:id="463" w:name="_Toc179793760"/>
      <w:bookmarkStart w:id="464" w:name="_Toc179799340"/>
      <w:bookmarkStart w:id="465" w:name="_Toc179816008"/>
      <w:bookmarkStart w:id="466" w:name="_Toc179818218"/>
      <w:bookmarkStart w:id="467" w:name="_Toc179818709"/>
      <w:bookmarkStart w:id="468" w:name="_Toc179553765"/>
      <w:bookmarkStart w:id="469" w:name="_Toc179793776"/>
      <w:bookmarkStart w:id="470" w:name="_Toc179799356"/>
      <w:bookmarkStart w:id="471" w:name="_Toc179816024"/>
      <w:bookmarkStart w:id="472" w:name="_Toc179818234"/>
      <w:bookmarkStart w:id="473" w:name="_Toc179818725"/>
      <w:bookmarkStart w:id="474" w:name="_Toc179553770"/>
      <w:bookmarkStart w:id="475" w:name="_Toc179793781"/>
      <w:bookmarkStart w:id="476" w:name="_Toc179799361"/>
      <w:bookmarkStart w:id="477" w:name="_Toc179816029"/>
      <w:bookmarkStart w:id="478" w:name="_Toc179818239"/>
      <w:bookmarkStart w:id="479" w:name="_Toc179818730"/>
      <w:bookmarkStart w:id="480" w:name="_Toc179553775"/>
      <w:bookmarkStart w:id="481" w:name="_Toc179793786"/>
      <w:bookmarkStart w:id="482" w:name="_Toc179799366"/>
      <w:bookmarkStart w:id="483" w:name="_Toc179816034"/>
      <w:bookmarkStart w:id="484" w:name="_Toc179818244"/>
      <w:bookmarkStart w:id="485" w:name="_Toc179818735"/>
      <w:bookmarkStart w:id="486" w:name="_Toc179553780"/>
      <w:bookmarkStart w:id="487" w:name="_Toc179793791"/>
      <w:bookmarkStart w:id="488" w:name="_Toc179799371"/>
      <w:bookmarkStart w:id="489" w:name="_Toc179816039"/>
      <w:bookmarkStart w:id="490" w:name="_Toc179818249"/>
      <w:bookmarkStart w:id="491" w:name="_Toc179818740"/>
      <w:bookmarkStart w:id="492" w:name="_Toc179553785"/>
      <w:bookmarkStart w:id="493" w:name="_Toc179793796"/>
      <w:bookmarkStart w:id="494" w:name="_Toc179799376"/>
      <w:bookmarkStart w:id="495" w:name="_Toc179816044"/>
      <w:bookmarkStart w:id="496" w:name="_Toc179818254"/>
      <w:bookmarkStart w:id="497" w:name="_Toc179818745"/>
      <w:bookmarkStart w:id="498" w:name="_Toc179553790"/>
      <w:bookmarkStart w:id="499" w:name="_Toc179793801"/>
      <w:bookmarkStart w:id="500" w:name="_Toc179799381"/>
      <w:bookmarkStart w:id="501" w:name="_Toc179816049"/>
      <w:bookmarkStart w:id="502" w:name="_Toc179818259"/>
      <w:bookmarkStart w:id="503" w:name="_Toc179818750"/>
      <w:bookmarkStart w:id="504" w:name="_Toc179553808"/>
      <w:bookmarkStart w:id="505" w:name="_Toc179793819"/>
      <w:bookmarkStart w:id="506" w:name="_Toc179799399"/>
      <w:bookmarkStart w:id="507" w:name="_Toc179816067"/>
      <w:bookmarkStart w:id="508" w:name="_Toc179818277"/>
      <w:bookmarkStart w:id="509" w:name="_Toc179818768"/>
      <w:bookmarkStart w:id="510" w:name="_Toc179553815"/>
      <w:bookmarkStart w:id="511" w:name="_Toc179793826"/>
      <w:bookmarkStart w:id="512" w:name="_Toc179799406"/>
      <w:bookmarkStart w:id="513" w:name="_Toc179816074"/>
      <w:bookmarkStart w:id="514" w:name="_Toc179818284"/>
      <w:bookmarkStart w:id="515" w:name="_Toc179818775"/>
      <w:bookmarkStart w:id="516" w:name="_Toc179553816"/>
      <w:bookmarkStart w:id="517" w:name="_Toc179793827"/>
      <w:bookmarkStart w:id="518" w:name="_Toc179799407"/>
      <w:bookmarkStart w:id="519" w:name="_Toc179816075"/>
      <w:bookmarkStart w:id="520" w:name="_Toc179818285"/>
      <w:bookmarkStart w:id="521" w:name="_Toc179818776"/>
      <w:bookmarkStart w:id="522" w:name="_Ref159340137"/>
      <w:bookmarkStart w:id="523" w:name="_Toc179819071"/>
      <w:bookmarkStart w:id="524" w:name="_Toc214350563"/>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r w:rsidRPr="004F395D">
        <w:rPr>
          <w:lang w:eastAsia="en-US"/>
        </w:rPr>
        <w:t>T</w:t>
      </w:r>
      <w:r w:rsidR="00CB0B18">
        <w:rPr>
          <w:lang w:eastAsia="en-US"/>
        </w:rPr>
        <w:t>0024</w:t>
      </w:r>
      <w:r w:rsidRPr="004F395D">
        <w:rPr>
          <w:lang w:eastAsia="en-US"/>
        </w:rPr>
        <w:t xml:space="preserve">: OTP </w:t>
      </w:r>
      <w:r w:rsidR="00B747F4">
        <w:rPr>
          <w:lang w:eastAsia="en-US"/>
        </w:rPr>
        <w:t>W</w:t>
      </w:r>
      <w:r w:rsidRPr="004F395D">
        <w:rPr>
          <w:lang w:eastAsia="en-US"/>
        </w:rPr>
        <w:t>rite</w:t>
      </w:r>
      <w:bookmarkEnd w:id="522"/>
      <w:bookmarkEnd w:id="523"/>
      <w:r w:rsidR="00B747F4">
        <w:rPr>
          <w:lang w:eastAsia="en-US"/>
        </w:rPr>
        <w:t xml:space="preserve"> Test</w:t>
      </w:r>
      <w:bookmarkEnd w:id="524"/>
    </w:p>
    <w:p w14:paraId="7E95381B" w14:textId="166E3D76" w:rsidR="000449A6" w:rsidRDefault="000449A6" w:rsidP="000449A6">
      <w:pPr>
        <w:pStyle w:val="Caption"/>
        <w:keepNext/>
      </w:pPr>
      <w:bookmarkStart w:id="525" w:name="_Toc179819129"/>
      <w:bookmarkStart w:id="526" w:name="_Toc214350613"/>
      <w:r>
        <w:t xml:space="preserve">Table </w:t>
      </w:r>
      <w:r>
        <w:fldChar w:fldCharType="begin"/>
      </w:r>
      <w:r>
        <w:instrText xml:space="preserve"> SEQ Table \* ARABIC </w:instrText>
      </w:r>
      <w:r>
        <w:fldChar w:fldCharType="separate"/>
      </w:r>
      <w:r w:rsidR="00AA08B9">
        <w:rPr>
          <w:noProof/>
        </w:rPr>
        <w:t>40</w:t>
      </w:r>
      <w:r>
        <w:fldChar w:fldCharType="end"/>
      </w:r>
      <w:r>
        <w:t xml:space="preserve">: </w:t>
      </w:r>
      <w:r w:rsidR="00B747F4">
        <w:t xml:space="preserve">T0024: </w:t>
      </w:r>
      <w:r>
        <w:t xml:space="preserve">OTP </w:t>
      </w:r>
      <w:r w:rsidR="00B747F4">
        <w:t>W</w:t>
      </w:r>
      <w:r>
        <w:t>rite</w:t>
      </w:r>
      <w:bookmarkEnd w:id="525"/>
      <w:r w:rsidR="00B747F4">
        <w:t xml:space="preserve"> Test Overview</w:t>
      </w:r>
      <w:bookmarkEnd w:id="526"/>
    </w:p>
    <w:tbl>
      <w:tblPr>
        <w:tblStyle w:val="GridTable4-Accent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11"/>
        <w:gridCol w:w="4200"/>
        <w:gridCol w:w="684"/>
        <w:gridCol w:w="237"/>
        <w:gridCol w:w="1880"/>
        <w:gridCol w:w="1417"/>
      </w:tblGrid>
      <w:tr w:rsidR="000449A6" w:rsidRPr="00D378DA" w14:paraId="4CE0E056" w14:textId="77777777" w:rsidTr="00BE6C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514E4E" w:themeFill="accent3" w:themeFillShade="BF"/>
          </w:tcPr>
          <w:p w14:paraId="3D965FAA" w14:textId="77777777" w:rsidR="000449A6" w:rsidRPr="00D378DA" w:rsidRDefault="000449A6">
            <w:pPr>
              <w:pStyle w:val="Table-small"/>
              <w:rPr>
                <w:rFonts w:cstheme="minorHAnsi"/>
                <w:sz w:val="22"/>
                <w:szCs w:val="18"/>
              </w:rPr>
            </w:pPr>
            <w:r w:rsidRPr="00D378DA">
              <w:rPr>
                <w:rFonts w:cstheme="minorHAnsi"/>
                <w:sz w:val="22"/>
                <w:szCs w:val="18"/>
              </w:rPr>
              <w:t xml:space="preserve">Test </w:t>
            </w:r>
            <w:r>
              <w:rPr>
                <w:rFonts w:cstheme="minorHAnsi"/>
                <w:sz w:val="22"/>
                <w:szCs w:val="18"/>
              </w:rPr>
              <w:t xml:space="preserve">Description </w:t>
            </w:r>
          </w:p>
        </w:tc>
      </w:tr>
      <w:tr w:rsidR="000449A6" w:rsidRPr="00D378DA" w14:paraId="49B4C5CA"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FFFFFF" w:themeFill="background1"/>
          </w:tcPr>
          <w:p w14:paraId="6A0B2C70" w14:textId="77777777" w:rsidR="000449A6" w:rsidRPr="00347162" w:rsidRDefault="000449A6">
            <w:pPr>
              <w:pStyle w:val="Table-small"/>
              <w:rPr>
                <w:rFonts w:cstheme="minorHAnsi"/>
                <w:b w:val="0"/>
                <w:bCs w:val="0"/>
              </w:rPr>
            </w:pPr>
            <w:r w:rsidRPr="00347162">
              <w:rPr>
                <w:rFonts w:cstheme="minorHAnsi"/>
                <w:b w:val="0"/>
                <w:bCs w:val="0"/>
              </w:rPr>
              <w:t xml:space="preserve">Write data into the OTP cells. Verify that the write was successful.  </w:t>
            </w:r>
          </w:p>
        </w:tc>
      </w:tr>
      <w:tr w:rsidR="006B086F" w:rsidRPr="00D378DA" w14:paraId="79461F6E" w14:textId="77777777" w:rsidTr="00BE6C7F">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514E4E" w:themeFill="accent3" w:themeFillShade="BF"/>
          </w:tcPr>
          <w:p w14:paraId="514C5AD9" w14:textId="44B7F29F" w:rsidR="006B086F" w:rsidRPr="00347162" w:rsidRDefault="006B086F" w:rsidP="006B086F">
            <w:pPr>
              <w:pStyle w:val="Table-small"/>
              <w:rPr>
                <w:rFonts w:cstheme="minorHAnsi"/>
              </w:rPr>
            </w:pPr>
            <w:r w:rsidRPr="001607D4">
              <w:rPr>
                <w:rFonts w:cstheme="minorHAnsi"/>
                <w:color w:val="FFFFFF" w:themeColor="background1"/>
                <w:sz w:val="22"/>
                <w:szCs w:val="18"/>
              </w:rPr>
              <w:t>Test Configuration</w:t>
            </w:r>
          </w:p>
        </w:tc>
      </w:tr>
      <w:tr w:rsidR="006B086F" w:rsidRPr="00D378DA" w14:paraId="50AE6944"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FFFFFF" w:themeFill="background1"/>
          </w:tcPr>
          <w:p w14:paraId="61F6B5EE" w14:textId="1151510C" w:rsidR="006B086F" w:rsidRPr="00347162" w:rsidRDefault="00AD56A7" w:rsidP="006B086F">
            <w:pPr>
              <w:pStyle w:val="Table-small"/>
              <w:rPr>
                <w:rFonts w:cstheme="minorHAnsi"/>
              </w:rPr>
            </w:pPr>
            <w:r>
              <w:rPr>
                <w:rFonts w:cstheme="minorHAnsi"/>
                <w:b w:val="0"/>
                <w:bCs w:val="0"/>
              </w:rPr>
              <w:t xml:space="preserve">The pin VDD_OTP will be connected to SMU to generated a supply for the OTP macro. </w:t>
            </w:r>
            <w:r w:rsidR="00F2748D">
              <w:rPr>
                <w:rFonts w:cstheme="minorHAnsi"/>
                <w:b w:val="0"/>
                <w:bCs w:val="0"/>
              </w:rPr>
              <w:t xml:space="preserve">Important to keep the duration of the supply short. </w:t>
            </w:r>
          </w:p>
        </w:tc>
      </w:tr>
      <w:tr w:rsidR="006B086F" w:rsidRPr="00D378DA" w14:paraId="2F886E94" w14:textId="77777777" w:rsidTr="00BE6C7F">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514E4E" w:themeFill="accent3" w:themeFillShade="BF"/>
          </w:tcPr>
          <w:p w14:paraId="3714AEF3" w14:textId="77777777" w:rsidR="006B086F" w:rsidRPr="00D378DA" w:rsidRDefault="006B086F" w:rsidP="006B086F">
            <w:pPr>
              <w:pStyle w:val="Table-small"/>
              <w:rPr>
                <w:rFonts w:cstheme="minorHAnsi"/>
                <w:color w:val="FFFFFF" w:themeColor="background1"/>
                <w:sz w:val="22"/>
                <w:szCs w:val="18"/>
              </w:rPr>
            </w:pPr>
            <w:r>
              <w:rPr>
                <w:rFonts w:cstheme="minorHAnsi"/>
                <w:color w:val="FFFFFF" w:themeColor="background1"/>
                <w:sz w:val="22"/>
                <w:szCs w:val="18"/>
              </w:rPr>
              <w:t xml:space="preserve">Test Equipment Requirements </w:t>
            </w:r>
          </w:p>
        </w:tc>
      </w:tr>
      <w:tr w:rsidR="006B086F" w:rsidRPr="008F1821" w14:paraId="462AE144"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FFFFFF" w:themeFill="background1"/>
          </w:tcPr>
          <w:p w14:paraId="2006F67D" w14:textId="77777777" w:rsidR="006B086F" w:rsidRPr="00347162" w:rsidRDefault="006B086F" w:rsidP="006B086F">
            <w:pPr>
              <w:spacing w:before="20" w:after="20"/>
              <w:rPr>
                <w:b w:val="0"/>
                <w:bCs w:val="0"/>
                <w:sz w:val="20"/>
                <w:szCs w:val="14"/>
                <w:lang w:val="en-US"/>
              </w:rPr>
            </w:pPr>
            <w:r w:rsidRPr="00347162">
              <w:rPr>
                <w:b w:val="0"/>
                <w:bCs w:val="0"/>
                <w:sz w:val="20"/>
                <w:szCs w:val="14"/>
                <w:lang w:val="en-US"/>
              </w:rPr>
              <w:t>Voltage source on VDD2V5_OTP with slope control of 5ms from 0V to 2.5V+/-10% with CC of 50mA.</w:t>
            </w:r>
          </w:p>
        </w:tc>
      </w:tr>
      <w:tr w:rsidR="00886629" w:rsidRPr="00D378DA" w14:paraId="17E2CE0C" w14:textId="77777777" w:rsidTr="00BE6C7F">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514E4E" w:themeFill="accent3" w:themeFillShade="BF"/>
          </w:tcPr>
          <w:p w14:paraId="1BB8B41F" w14:textId="77777777" w:rsidR="00886629" w:rsidRPr="0047278F" w:rsidRDefault="00886629">
            <w:pPr>
              <w:spacing w:before="20" w:after="20"/>
              <w:rPr>
                <w:sz w:val="20"/>
                <w:szCs w:val="14"/>
              </w:rPr>
            </w:pPr>
            <w:r w:rsidRPr="00A452BD">
              <w:rPr>
                <w:rFonts w:cstheme="minorHAnsi"/>
                <w:color w:val="FFFFFF" w:themeColor="background1"/>
                <w:szCs w:val="18"/>
              </w:rPr>
              <w:t>Test Conditions</w:t>
            </w:r>
          </w:p>
        </w:tc>
      </w:tr>
      <w:tr w:rsidR="00886629" w:rsidRPr="00D378DA" w14:paraId="7FBED302"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FFFFFF" w:themeFill="background1"/>
          </w:tcPr>
          <w:p w14:paraId="73077274" w14:textId="2741AB35" w:rsidR="00886629" w:rsidRPr="00F2748D" w:rsidRDefault="00145181">
            <w:pPr>
              <w:spacing w:before="20" w:after="20"/>
              <w:rPr>
                <w:sz w:val="20"/>
                <w:szCs w:val="20"/>
              </w:rPr>
            </w:pPr>
            <w:r w:rsidRPr="00BE6C7F">
              <w:rPr>
                <w:sz w:val="20"/>
                <w:szCs w:val="20"/>
              </w:rPr>
              <w:t xml:space="preserve">No deviations from chapter </w:t>
            </w:r>
            <w:r w:rsidRPr="00F2748D">
              <w:rPr>
                <w:sz w:val="20"/>
                <w:szCs w:val="20"/>
              </w:rPr>
              <w:fldChar w:fldCharType="begin"/>
            </w:r>
            <w:r w:rsidRPr="00BE6C7F">
              <w:rPr>
                <w:sz w:val="20"/>
                <w:szCs w:val="20"/>
              </w:rPr>
              <w:instrText xml:space="preserve"> REF _Ref208396945 \r \h </w:instrText>
            </w:r>
            <w:r w:rsidR="00F2748D">
              <w:rPr>
                <w:sz w:val="20"/>
                <w:szCs w:val="20"/>
              </w:rPr>
              <w:instrText xml:space="preserve"> \* MERGEFORMAT </w:instrText>
            </w:r>
            <w:r w:rsidRPr="00F2748D">
              <w:rPr>
                <w:sz w:val="20"/>
                <w:szCs w:val="20"/>
              </w:rPr>
            </w:r>
            <w:r w:rsidRPr="00F2748D">
              <w:rPr>
                <w:sz w:val="20"/>
                <w:szCs w:val="20"/>
              </w:rPr>
              <w:fldChar w:fldCharType="separate"/>
            </w:r>
            <w:r w:rsidR="00AA08B9">
              <w:rPr>
                <w:sz w:val="20"/>
                <w:szCs w:val="20"/>
              </w:rPr>
              <w:t>2</w:t>
            </w:r>
            <w:r w:rsidRPr="00F2748D">
              <w:rPr>
                <w:sz w:val="20"/>
                <w:szCs w:val="20"/>
              </w:rPr>
              <w:fldChar w:fldCharType="end"/>
            </w:r>
            <w:r w:rsidRPr="00BE6C7F">
              <w:rPr>
                <w:sz w:val="20"/>
                <w:szCs w:val="20"/>
              </w:rPr>
              <w:t xml:space="preserve"> applies to this test.</w:t>
            </w:r>
          </w:p>
        </w:tc>
      </w:tr>
      <w:tr w:rsidR="00E103ED" w:rsidRPr="00D378DA" w14:paraId="60815D3B" w14:textId="77777777" w:rsidTr="00BE6C7F">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514E4E" w:themeFill="accent3" w:themeFillShade="BF"/>
          </w:tcPr>
          <w:p w14:paraId="214B4ACD" w14:textId="77777777" w:rsidR="00E103ED" w:rsidRPr="00920ABA" w:rsidRDefault="00E103ED">
            <w:pPr>
              <w:spacing w:before="20" w:after="20"/>
              <w:rPr>
                <w:color w:val="FF0000"/>
                <w:sz w:val="20"/>
                <w:szCs w:val="14"/>
              </w:rPr>
            </w:pPr>
            <w:r w:rsidRPr="003D1F8A">
              <w:rPr>
                <w:rFonts w:cstheme="minorHAnsi"/>
                <w:color w:val="FFFFFF" w:themeColor="background1"/>
                <w:szCs w:val="18"/>
              </w:rPr>
              <w:t>Environmental conditions</w:t>
            </w:r>
            <w:r w:rsidRPr="003D1F8A">
              <w:rPr>
                <w:color w:val="FFFFFF" w:themeColor="background1"/>
                <w:sz w:val="20"/>
                <w:szCs w:val="14"/>
              </w:rPr>
              <w:t xml:space="preserve"> </w:t>
            </w:r>
          </w:p>
        </w:tc>
      </w:tr>
      <w:tr w:rsidR="00E103ED" w:rsidRPr="00D378DA" w14:paraId="5950895C"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FFFFFF" w:themeFill="background1"/>
          </w:tcPr>
          <w:p w14:paraId="5DE29A91" w14:textId="7BBE21BF" w:rsidR="00E103ED" w:rsidRPr="00DC13A1" w:rsidRDefault="00B30BB1">
            <w:pPr>
              <w:spacing w:before="20" w:after="20"/>
              <w:rPr>
                <w:b w:val="0"/>
                <w:bCs w:val="0"/>
                <w:sz w:val="20"/>
                <w:szCs w:val="14"/>
              </w:rPr>
            </w:pPr>
            <w:r>
              <w:rPr>
                <w:b w:val="0"/>
                <w:bCs w:val="0"/>
                <w:sz w:val="20"/>
                <w:szCs w:val="14"/>
              </w:rPr>
              <w:lastRenderedPageBreak/>
              <w:t>This test will only be executed at room temperature once at the end of the trim flow.</w:t>
            </w:r>
          </w:p>
        </w:tc>
      </w:tr>
      <w:tr w:rsidR="006B086F" w:rsidRPr="00D378DA" w14:paraId="7DE0845C" w14:textId="77777777" w:rsidTr="00BE6C7F">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514E4E" w:themeFill="accent3" w:themeFillShade="BF"/>
          </w:tcPr>
          <w:p w14:paraId="7610CEF5" w14:textId="77777777" w:rsidR="006B086F" w:rsidRPr="00D378DA" w:rsidRDefault="006B086F" w:rsidP="006B086F">
            <w:pPr>
              <w:pStyle w:val="Table-small"/>
              <w:rPr>
                <w:rFonts w:cstheme="minorHAnsi"/>
                <w:sz w:val="22"/>
                <w:szCs w:val="18"/>
              </w:rPr>
            </w:pPr>
            <w:r>
              <w:rPr>
                <w:rFonts w:cstheme="minorHAnsi"/>
                <w:color w:val="FFFFFF" w:themeColor="background1"/>
                <w:sz w:val="22"/>
                <w:szCs w:val="18"/>
              </w:rPr>
              <w:t>Test Procedure</w:t>
            </w:r>
          </w:p>
        </w:tc>
      </w:tr>
      <w:tr w:rsidR="009D00B3" w:rsidRPr="00D378DA" w14:paraId="67C202AE" w14:textId="77777777" w:rsidTr="001A32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 w:type="pct"/>
            <w:shd w:val="clear" w:color="auto" w:fill="C5C2C2" w:themeFill="accent3" w:themeFillTint="66"/>
          </w:tcPr>
          <w:p w14:paraId="2942CB43" w14:textId="77777777" w:rsidR="006B086F" w:rsidRPr="00836085" w:rsidRDefault="006B086F" w:rsidP="006B086F">
            <w:pPr>
              <w:pStyle w:val="Table-small"/>
              <w:rPr>
                <w:rFonts w:cstheme="minorHAnsi"/>
                <w:sz w:val="22"/>
                <w:szCs w:val="18"/>
              </w:rPr>
            </w:pPr>
            <w:r w:rsidRPr="00836085">
              <w:rPr>
                <w:rFonts w:cstheme="minorHAnsi"/>
                <w:sz w:val="22"/>
                <w:szCs w:val="18"/>
              </w:rPr>
              <w:t>Step</w:t>
            </w:r>
          </w:p>
        </w:tc>
        <w:tc>
          <w:tcPr>
            <w:tcW w:w="2536" w:type="pct"/>
            <w:gridSpan w:val="2"/>
            <w:shd w:val="clear" w:color="auto" w:fill="C5C2C2" w:themeFill="accent3" w:themeFillTint="66"/>
          </w:tcPr>
          <w:p w14:paraId="027C9D57" w14:textId="77777777" w:rsidR="006B086F" w:rsidRPr="00836085" w:rsidRDefault="006B086F" w:rsidP="006B086F">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Action</w:t>
            </w:r>
          </w:p>
        </w:tc>
        <w:tc>
          <w:tcPr>
            <w:tcW w:w="1098" w:type="pct"/>
            <w:gridSpan w:val="2"/>
            <w:shd w:val="clear" w:color="auto" w:fill="C5C2C2" w:themeFill="accent3" w:themeFillTint="66"/>
          </w:tcPr>
          <w:p w14:paraId="01ACB779" w14:textId="77777777" w:rsidR="006B086F" w:rsidRPr="00836085" w:rsidRDefault="006B086F" w:rsidP="006B086F">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Register parameter</w:t>
            </w:r>
          </w:p>
        </w:tc>
        <w:tc>
          <w:tcPr>
            <w:tcW w:w="737" w:type="pct"/>
            <w:shd w:val="clear" w:color="auto" w:fill="C5C2C2" w:themeFill="accent3" w:themeFillTint="66"/>
          </w:tcPr>
          <w:p w14:paraId="5A075E85" w14:textId="77777777" w:rsidR="006B086F" w:rsidRPr="00836085" w:rsidRDefault="006B086F" w:rsidP="006B086F">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Value</w:t>
            </w:r>
          </w:p>
        </w:tc>
      </w:tr>
      <w:tr w:rsidR="009D00B3" w:rsidRPr="00D378DA" w14:paraId="75A9DFD6" w14:textId="77777777" w:rsidTr="001A3207">
        <w:tc>
          <w:tcPr>
            <w:cnfStyle w:val="001000000000" w:firstRow="0" w:lastRow="0" w:firstColumn="1" w:lastColumn="0" w:oddVBand="0" w:evenVBand="0" w:oddHBand="0" w:evenHBand="0" w:firstRowFirstColumn="0" w:firstRowLastColumn="0" w:lastRowFirstColumn="0" w:lastRowLastColumn="0"/>
            <w:tcW w:w="629" w:type="pct"/>
            <w:shd w:val="clear" w:color="auto" w:fill="FFFFFF" w:themeFill="background1"/>
          </w:tcPr>
          <w:p w14:paraId="18EDB4C4" w14:textId="77777777" w:rsidR="006B086F" w:rsidRPr="00D378DA" w:rsidRDefault="006B086F" w:rsidP="004C0CD3">
            <w:pPr>
              <w:pStyle w:val="Table-small"/>
              <w:numPr>
                <w:ilvl w:val="0"/>
                <w:numId w:val="34"/>
              </w:numPr>
              <w:rPr>
                <w:rFonts w:cstheme="minorHAnsi"/>
                <w:szCs w:val="20"/>
              </w:rPr>
            </w:pPr>
          </w:p>
        </w:tc>
        <w:tc>
          <w:tcPr>
            <w:tcW w:w="2536" w:type="pct"/>
            <w:gridSpan w:val="2"/>
            <w:shd w:val="clear" w:color="auto" w:fill="FFFFFF" w:themeFill="background1"/>
          </w:tcPr>
          <w:p w14:paraId="723C77BA" w14:textId="5BB43613" w:rsidR="006B086F" w:rsidRPr="00D378DA" w:rsidRDefault="006B086F" w:rsidP="006B086F">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rPr>
                <w:rFonts w:cstheme="minorHAnsi"/>
                <w:szCs w:val="20"/>
              </w:rPr>
              <w:t>Start from park state</w:t>
            </w:r>
            <w:r w:rsidR="00670E18">
              <w:rPr>
                <w:rFonts w:cstheme="minorHAnsi"/>
                <w:szCs w:val="20"/>
              </w:rPr>
              <w:t>, this also loads the trim values.</w:t>
            </w:r>
          </w:p>
        </w:tc>
        <w:tc>
          <w:tcPr>
            <w:tcW w:w="1098" w:type="pct"/>
            <w:gridSpan w:val="2"/>
            <w:shd w:val="clear" w:color="auto" w:fill="FFFFFF" w:themeFill="background1"/>
          </w:tcPr>
          <w:p w14:paraId="14CA0113" w14:textId="77777777" w:rsidR="006B086F" w:rsidRPr="00D378DA" w:rsidRDefault="006B086F" w:rsidP="006B086F">
            <w:pPr>
              <w:spacing w:before="0" w:after="0"/>
              <w:jc w:val="left"/>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p>
        </w:tc>
        <w:tc>
          <w:tcPr>
            <w:tcW w:w="737" w:type="pct"/>
            <w:shd w:val="clear" w:color="auto" w:fill="FFFFFF" w:themeFill="background1"/>
          </w:tcPr>
          <w:p w14:paraId="2497FBF6" w14:textId="77777777" w:rsidR="006B086F" w:rsidRPr="00D378DA" w:rsidRDefault="006B086F" w:rsidP="006B086F">
            <w:pPr>
              <w:pStyle w:val="Table-small"/>
              <w:spacing w:before="0" w:after="0"/>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9D00B3" w:rsidRPr="00D378DA" w14:paraId="6820D742" w14:textId="77777777" w:rsidTr="001A32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 w:type="pct"/>
            <w:shd w:val="clear" w:color="auto" w:fill="FFFFFF" w:themeFill="background1"/>
          </w:tcPr>
          <w:p w14:paraId="3DF546F7" w14:textId="77777777" w:rsidR="00E0293E" w:rsidRPr="00D378DA" w:rsidRDefault="00E0293E" w:rsidP="00E0293E">
            <w:pPr>
              <w:pStyle w:val="Table-small"/>
              <w:numPr>
                <w:ilvl w:val="0"/>
                <w:numId w:val="34"/>
              </w:numPr>
              <w:rPr>
                <w:rFonts w:cstheme="minorHAnsi"/>
                <w:szCs w:val="20"/>
              </w:rPr>
            </w:pPr>
          </w:p>
        </w:tc>
        <w:tc>
          <w:tcPr>
            <w:tcW w:w="2536" w:type="pct"/>
            <w:gridSpan w:val="2"/>
            <w:shd w:val="clear" w:color="auto" w:fill="FFFFFF" w:themeFill="background1"/>
          </w:tcPr>
          <w:p w14:paraId="05B04654" w14:textId="2A4EF89E" w:rsidR="00E0293E" w:rsidRDefault="00E0293E" w:rsidP="00E0293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Check if the OTP is not yet programmed. If not pass stop the test.</w:t>
            </w:r>
          </w:p>
        </w:tc>
        <w:tc>
          <w:tcPr>
            <w:tcW w:w="1098" w:type="pct"/>
            <w:gridSpan w:val="2"/>
            <w:shd w:val="clear" w:color="auto" w:fill="FFFFFF" w:themeFill="background1"/>
          </w:tcPr>
          <w:p w14:paraId="5686BAC3" w14:textId="53EB149A" w:rsidR="00E0293E" w:rsidRPr="00271953" w:rsidRDefault="00E0293E" w:rsidP="00E0293E">
            <w:pPr>
              <w:spacing w:before="0" w:after="0"/>
              <w:jc w:val="left"/>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lang w:val="fr-BE"/>
              </w:rPr>
            </w:pPr>
            <w:r w:rsidRPr="00DE6D2D">
              <w:rPr>
                <w:rFonts w:cstheme="minorHAnsi"/>
                <w:color w:val="000000"/>
                <w:sz w:val="20"/>
                <w:szCs w:val="20"/>
              </w:rPr>
              <w:t>otp_programmed_state</w:t>
            </w:r>
          </w:p>
        </w:tc>
        <w:tc>
          <w:tcPr>
            <w:tcW w:w="737" w:type="pct"/>
            <w:shd w:val="clear" w:color="auto" w:fill="FFFFFF" w:themeFill="background1"/>
          </w:tcPr>
          <w:p w14:paraId="09B7B82A" w14:textId="4BA5C475" w:rsidR="00E0293E" w:rsidRPr="00D378DA" w:rsidRDefault="00E0293E" w:rsidP="00E0293E">
            <w:pPr>
              <w:pStyle w:val="Table-small"/>
              <w:spacing w:before="0" w:after="0"/>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0x0</w:t>
            </w:r>
          </w:p>
        </w:tc>
      </w:tr>
      <w:tr w:rsidR="009D00B3" w:rsidRPr="00D378DA" w14:paraId="79A05B47" w14:textId="77777777" w:rsidTr="001A3207">
        <w:tc>
          <w:tcPr>
            <w:cnfStyle w:val="001000000000" w:firstRow="0" w:lastRow="0" w:firstColumn="1" w:lastColumn="0" w:oddVBand="0" w:evenVBand="0" w:oddHBand="0" w:evenHBand="0" w:firstRowFirstColumn="0" w:firstRowLastColumn="0" w:lastRowFirstColumn="0" w:lastRowLastColumn="0"/>
            <w:tcW w:w="629" w:type="pct"/>
            <w:shd w:val="clear" w:color="auto" w:fill="FFFFFF" w:themeFill="background1"/>
          </w:tcPr>
          <w:p w14:paraId="2B05D635" w14:textId="77777777" w:rsidR="00CC0D01" w:rsidRPr="00D378DA" w:rsidRDefault="00CC0D01" w:rsidP="00CC0D01">
            <w:pPr>
              <w:pStyle w:val="Table-small"/>
              <w:numPr>
                <w:ilvl w:val="0"/>
                <w:numId w:val="34"/>
              </w:numPr>
              <w:rPr>
                <w:rFonts w:cstheme="minorHAnsi"/>
                <w:szCs w:val="20"/>
              </w:rPr>
            </w:pPr>
          </w:p>
        </w:tc>
        <w:tc>
          <w:tcPr>
            <w:tcW w:w="2536" w:type="pct"/>
            <w:gridSpan w:val="2"/>
            <w:shd w:val="clear" w:color="auto" w:fill="FFFFFF" w:themeFill="background1"/>
          </w:tcPr>
          <w:p w14:paraId="19F78400" w14:textId="316E8795" w:rsidR="00CC0D01" w:rsidRDefault="00CC0D01" w:rsidP="00CC0D0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Check if the PLL is locked (PLL needs to be running and locked to successfully write OTP registers)</w:t>
            </w:r>
          </w:p>
        </w:tc>
        <w:tc>
          <w:tcPr>
            <w:tcW w:w="1098" w:type="pct"/>
            <w:gridSpan w:val="2"/>
            <w:shd w:val="clear" w:color="auto" w:fill="FFFFFF" w:themeFill="background1"/>
          </w:tcPr>
          <w:p w14:paraId="478FB82F" w14:textId="6F219BD2" w:rsidR="00CC0D01" w:rsidRDefault="00CC0D01" w:rsidP="00CC0D01">
            <w:pPr>
              <w:spacing w:before="0" w:after="0"/>
              <w:jc w:val="left"/>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sidRPr="4DDC4291">
              <w:rPr>
                <w:rFonts w:cstheme="minorBidi"/>
                <w:color w:val="000000" w:themeColor="accent1"/>
                <w:sz w:val="20"/>
                <w:szCs w:val="20"/>
              </w:rPr>
              <w:t>Analog_ct_lock_bits</w:t>
            </w:r>
          </w:p>
        </w:tc>
        <w:tc>
          <w:tcPr>
            <w:tcW w:w="737" w:type="pct"/>
            <w:shd w:val="clear" w:color="auto" w:fill="FFFFFF" w:themeFill="background1"/>
          </w:tcPr>
          <w:p w14:paraId="6F99C826" w14:textId="5F1E4A86" w:rsidR="00CC0D01" w:rsidRDefault="00CC0D01" w:rsidP="00CC0D01">
            <w:pPr>
              <w:pStyle w:val="Table-small"/>
              <w:spacing w:before="0" w:after="0"/>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Read 0x02</w:t>
            </w:r>
            <w:r w:rsidR="004010C9">
              <w:rPr>
                <w:rFonts w:cstheme="minorHAnsi"/>
                <w:szCs w:val="20"/>
              </w:rPr>
              <w:t xml:space="preserve"> or 0x03</w:t>
            </w:r>
          </w:p>
        </w:tc>
      </w:tr>
      <w:tr w:rsidR="009D00B3" w:rsidRPr="00D378DA" w14:paraId="0DF1E446" w14:textId="77777777" w:rsidTr="001A32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 w:type="pct"/>
            <w:shd w:val="clear" w:color="auto" w:fill="FFFFFF" w:themeFill="background1"/>
          </w:tcPr>
          <w:p w14:paraId="7DA27149" w14:textId="77777777" w:rsidR="00CC0D01" w:rsidRPr="00D378DA" w:rsidRDefault="00CC0D01" w:rsidP="00CC0D01">
            <w:pPr>
              <w:pStyle w:val="Table-small"/>
              <w:numPr>
                <w:ilvl w:val="0"/>
                <w:numId w:val="34"/>
              </w:numPr>
              <w:rPr>
                <w:rFonts w:cstheme="minorHAnsi"/>
                <w:szCs w:val="20"/>
              </w:rPr>
            </w:pPr>
          </w:p>
        </w:tc>
        <w:tc>
          <w:tcPr>
            <w:tcW w:w="2536" w:type="pct"/>
            <w:gridSpan w:val="2"/>
            <w:shd w:val="clear" w:color="auto" w:fill="FFFFFF" w:themeFill="background1"/>
          </w:tcPr>
          <w:p w14:paraId="5BE0F4F4" w14:textId="61D13D69" w:rsidR="00CC0D01" w:rsidRDefault="00CC0D01" w:rsidP="00CC0D0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Set the command to go to pre-program state.</w:t>
            </w:r>
          </w:p>
        </w:tc>
        <w:tc>
          <w:tcPr>
            <w:tcW w:w="1098" w:type="pct"/>
            <w:gridSpan w:val="2"/>
            <w:shd w:val="clear" w:color="auto" w:fill="FFFFFF" w:themeFill="background1"/>
          </w:tcPr>
          <w:p w14:paraId="2ECD22FE" w14:textId="4E50801A" w:rsidR="00CC0D01" w:rsidRDefault="00CC0D01" w:rsidP="00CC0D01">
            <w:pPr>
              <w:spacing w:before="0" w:after="0"/>
              <w:jc w:val="left"/>
              <w:cnfStyle w:val="000000100000" w:firstRow="0" w:lastRow="0" w:firstColumn="0" w:lastColumn="0" w:oddVBand="0" w:evenVBand="0" w:oddHBand="1" w:evenHBand="0" w:firstRowFirstColumn="0" w:firstRowLastColumn="0" w:lastRowFirstColumn="0" w:lastRowLastColumn="0"/>
              <w:rPr>
                <w:rFonts w:cstheme="minorBidi"/>
                <w:color w:val="000000" w:themeColor="accent1"/>
                <w:sz w:val="20"/>
                <w:szCs w:val="20"/>
              </w:rPr>
            </w:pPr>
            <w:r w:rsidRPr="4DDC4291">
              <w:rPr>
                <w:rFonts w:cstheme="minorBidi"/>
                <w:color w:val="000000" w:themeColor="accent1"/>
                <w:sz w:val="20"/>
                <w:szCs w:val="20"/>
              </w:rPr>
              <w:t>otp_cmd</w:t>
            </w:r>
          </w:p>
          <w:p w14:paraId="60222329" w14:textId="54340D50" w:rsidR="00CC0D01" w:rsidRPr="4DDC4291" w:rsidRDefault="00CC0D01" w:rsidP="00CC0D01">
            <w:pPr>
              <w:spacing w:before="0" w:after="0"/>
              <w:jc w:val="left"/>
              <w:cnfStyle w:val="000000100000" w:firstRow="0" w:lastRow="0" w:firstColumn="0" w:lastColumn="0" w:oddVBand="0" w:evenVBand="0" w:oddHBand="1" w:evenHBand="0" w:firstRowFirstColumn="0" w:firstRowLastColumn="0" w:lastRowFirstColumn="0" w:lastRowLastColumn="0"/>
              <w:rPr>
                <w:rFonts w:cstheme="minorBidi"/>
                <w:color w:val="000000" w:themeColor="accent1"/>
                <w:sz w:val="20"/>
                <w:szCs w:val="20"/>
              </w:rPr>
            </w:pPr>
            <w:r w:rsidRPr="4DDC4291">
              <w:rPr>
                <w:rFonts w:cstheme="minorBidi"/>
                <w:color w:val="000000" w:themeColor="accent1"/>
                <w:sz w:val="20"/>
                <w:szCs w:val="20"/>
              </w:rPr>
              <w:t>otp_cmd_valid</w:t>
            </w:r>
          </w:p>
        </w:tc>
        <w:tc>
          <w:tcPr>
            <w:tcW w:w="737" w:type="pct"/>
            <w:shd w:val="clear" w:color="auto" w:fill="FFFFFF" w:themeFill="background1"/>
          </w:tcPr>
          <w:p w14:paraId="308B0EB8" w14:textId="77777777" w:rsidR="00CC0D01" w:rsidRDefault="00CC0D01" w:rsidP="00CC0D01">
            <w:pPr>
              <w:pStyle w:val="Table-small"/>
              <w:spacing w:before="0" w:after="0"/>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0x9</w:t>
            </w:r>
          </w:p>
          <w:p w14:paraId="18ABB2AA" w14:textId="4FA3AE70" w:rsidR="00CC0D01" w:rsidRDefault="00CC0D01" w:rsidP="00CC0D01">
            <w:pPr>
              <w:pStyle w:val="Table-small"/>
              <w:spacing w:before="0" w:after="0"/>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0x1</w:t>
            </w:r>
          </w:p>
        </w:tc>
      </w:tr>
      <w:tr w:rsidR="001138AE" w:rsidRPr="00D378DA" w14:paraId="1B7F8DB5" w14:textId="77777777" w:rsidTr="00BE6C7F">
        <w:tc>
          <w:tcPr>
            <w:cnfStyle w:val="001000000000" w:firstRow="0" w:lastRow="0" w:firstColumn="1" w:lastColumn="0" w:oddVBand="0" w:evenVBand="0" w:oddHBand="0" w:evenHBand="0" w:firstRowFirstColumn="0" w:firstRowLastColumn="0" w:lastRowFirstColumn="0" w:lastRowLastColumn="0"/>
            <w:tcW w:w="629" w:type="pct"/>
            <w:shd w:val="clear" w:color="auto" w:fill="FFFFFF" w:themeFill="background1"/>
          </w:tcPr>
          <w:p w14:paraId="2BDE7CE3" w14:textId="77777777" w:rsidR="00CC0D01" w:rsidRPr="00D378DA" w:rsidRDefault="00CC0D01" w:rsidP="00CC0D01">
            <w:pPr>
              <w:pStyle w:val="Table-small"/>
              <w:numPr>
                <w:ilvl w:val="0"/>
                <w:numId w:val="34"/>
              </w:numPr>
              <w:rPr>
                <w:rFonts w:cstheme="minorHAnsi"/>
                <w:szCs w:val="20"/>
              </w:rPr>
            </w:pPr>
          </w:p>
        </w:tc>
        <w:tc>
          <w:tcPr>
            <w:tcW w:w="2536" w:type="pct"/>
            <w:gridSpan w:val="2"/>
            <w:shd w:val="clear" w:color="auto" w:fill="FFFFFF" w:themeFill="background1"/>
          </w:tcPr>
          <w:p w14:paraId="1169E9C8" w14:textId="5372A627" w:rsidR="00CC0D01" w:rsidRDefault="00CC0D01" w:rsidP="00CC0D0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Write programmed state bit to 1</w:t>
            </w:r>
          </w:p>
        </w:tc>
        <w:tc>
          <w:tcPr>
            <w:tcW w:w="1098" w:type="pct"/>
            <w:gridSpan w:val="2"/>
            <w:shd w:val="clear" w:color="auto" w:fill="FFFFFF" w:themeFill="background1"/>
          </w:tcPr>
          <w:p w14:paraId="273A64EA" w14:textId="25B0BB8C" w:rsidR="00CC0D01" w:rsidRPr="00D378DA" w:rsidRDefault="00CC0D01" w:rsidP="00CC0D01">
            <w:pPr>
              <w:spacing w:before="0" w:after="0"/>
              <w:jc w:val="left"/>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sidRPr="4DDC4291">
              <w:rPr>
                <w:rFonts w:cstheme="minorBidi"/>
                <w:color w:val="000000" w:themeColor="accent1"/>
                <w:sz w:val="20"/>
                <w:szCs w:val="20"/>
              </w:rPr>
              <w:t>otp_programmed_state</w:t>
            </w:r>
          </w:p>
        </w:tc>
        <w:tc>
          <w:tcPr>
            <w:tcW w:w="737" w:type="pct"/>
            <w:shd w:val="clear" w:color="auto" w:fill="FFFFFF" w:themeFill="background1"/>
          </w:tcPr>
          <w:p w14:paraId="063E34E3" w14:textId="0817A7E7" w:rsidR="00CC0D01" w:rsidRPr="00D378DA" w:rsidRDefault="00CC0D01" w:rsidP="00CC0D01">
            <w:pPr>
              <w:pStyle w:val="Table-small"/>
              <w:spacing w:before="0" w:after="0"/>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0x1</w:t>
            </w:r>
          </w:p>
        </w:tc>
      </w:tr>
      <w:tr w:rsidR="009D00B3" w:rsidRPr="00D378DA" w14:paraId="27092817" w14:textId="77777777" w:rsidTr="001A32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 w:type="pct"/>
            <w:shd w:val="clear" w:color="auto" w:fill="FFFFFF" w:themeFill="background1"/>
          </w:tcPr>
          <w:p w14:paraId="7050FFD7" w14:textId="77777777" w:rsidR="00CC0D01" w:rsidRPr="00D378DA" w:rsidRDefault="00CC0D01" w:rsidP="00CC0D01">
            <w:pPr>
              <w:pStyle w:val="Table-small"/>
              <w:numPr>
                <w:ilvl w:val="0"/>
                <w:numId w:val="34"/>
              </w:numPr>
              <w:rPr>
                <w:rFonts w:cstheme="minorHAnsi"/>
                <w:szCs w:val="20"/>
              </w:rPr>
            </w:pPr>
          </w:p>
        </w:tc>
        <w:tc>
          <w:tcPr>
            <w:tcW w:w="2536" w:type="pct"/>
            <w:gridSpan w:val="2"/>
            <w:shd w:val="clear" w:color="auto" w:fill="FFFFFF" w:themeFill="background1"/>
          </w:tcPr>
          <w:p w14:paraId="6E73C234" w14:textId="5958F412" w:rsidR="00CC0D01" w:rsidRDefault="00CC0D01" w:rsidP="00CC0D0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Check if programmed state bit register, is successfully written.</w:t>
            </w:r>
          </w:p>
        </w:tc>
        <w:tc>
          <w:tcPr>
            <w:tcW w:w="1098" w:type="pct"/>
            <w:gridSpan w:val="2"/>
            <w:shd w:val="clear" w:color="auto" w:fill="FFFFFF" w:themeFill="background1"/>
          </w:tcPr>
          <w:p w14:paraId="69EE42B1" w14:textId="466DD0A6" w:rsidR="00CC0D01" w:rsidRPr="4DDC4291" w:rsidRDefault="00CC0D01" w:rsidP="00CC0D01">
            <w:pPr>
              <w:spacing w:before="0" w:after="0"/>
              <w:jc w:val="left"/>
              <w:cnfStyle w:val="000000100000" w:firstRow="0" w:lastRow="0" w:firstColumn="0" w:lastColumn="0" w:oddVBand="0" w:evenVBand="0" w:oddHBand="1" w:evenHBand="0" w:firstRowFirstColumn="0" w:firstRowLastColumn="0" w:lastRowFirstColumn="0" w:lastRowLastColumn="0"/>
              <w:rPr>
                <w:rFonts w:cstheme="minorBidi"/>
                <w:color w:val="000000" w:themeColor="accent1"/>
                <w:sz w:val="20"/>
                <w:szCs w:val="20"/>
              </w:rPr>
            </w:pPr>
            <w:r w:rsidRPr="4DDC4291">
              <w:rPr>
                <w:rFonts w:cstheme="minorBidi"/>
                <w:color w:val="000000" w:themeColor="accent1"/>
                <w:sz w:val="20"/>
                <w:szCs w:val="20"/>
              </w:rPr>
              <w:t>otp_programmed_state</w:t>
            </w:r>
          </w:p>
        </w:tc>
        <w:tc>
          <w:tcPr>
            <w:tcW w:w="737" w:type="pct"/>
            <w:shd w:val="clear" w:color="auto" w:fill="FFFFFF" w:themeFill="background1"/>
          </w:tcPr>
          <w:p w14:paraId="74817F9A" w14:textId="3E441606" w:rsidR="00CC0D01" w:rsidRDefault="00CC0D01" w:rsidP="00CC0D01">
            <w:pPr>
              <w:pStyle w:val="Table-small"/>
              <w:spacing w:before="0" w:after="0"/>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0x1</w:t>
            </w:r>
          </w:p>
        </w:tc>
      </w:tr>
      <w:tr w:rsidR="001138AE" w:rsidRPr="00D378DA" w14:paraId="6FF483F1" w14:textId="77777777" w:rsidTr="00BE6C7F">
        <w:tc>
          <w:tcPr>
            <w:cnfStyle w:val="001000000000" w:firstRow="0" w:lastRow="0" w:firstColumn="1" w:lastColumn="0" w:oddVBand="0" w:evenVBand="0" w:oddHBand="0" w:evenHBand="0" w:firstRowFirstColumn="0" w:firstRowLastColumn="0" w:lastRowFirstColumn="0" w:lastRowLastColumn="0"/>
            <w:tcW w:w="629" w:type="pct"/>
            <w:shd w:val="clear" w:color="auto" w:fill="FFFFFF" w:themeFill="background1"/>
          </w:tcPr>
          <w:p w14:paraId="3ECDCCD7" w14:textId="77777777" w:rsidR="00CC0D01" w:rsidRPr="00D378DA" w:rsidRDefault="00CC0D01" w:rsidP="00CC0D01">
            <w:pPr>
              <w:pStyle w:val="Table-small"/>
              <w:numPr>
                <w:ilvl w:val="0"/>
                <w:numId w:val="34"/>
              </w:numPr>
              <w:rPr>
                <w:rFonts w:cstheme="minorHAnsi"/>
                <w:szCs w:val="20"/>
              </w:rPr>
            </w:pPr>
          </w:p>
        </w:tc>
        <w:tc>
          <w:tcPr>
            <w:tcW w:w="2536" w:type="pct"/>
            <w:gridSpan w:val="2"/>
            <w:shd w:val="clear" w:color="auto" w:fill="FFFFFF" w:themeFill="background1"/>
          </w:tcPr>
          <w:p w14:paraId="783828FF" w14:textId="705CFB95" w:rsidR="00CC0D01" w:rsidRDefault="00CC0D01" w:rsidP="00CC0D0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If needed, configure additional settings to be stored in OTP on top of the already loaded trim settings.</w:t>
            </w:r>
          </w:p>
        </w:tc>
        <w:tc>
          <w:tcPr>
            <w:tcW w:w="1098" w:type="pct"/>
            <w:gridSpan w:val="2"/>
            <w:shd w:val="clear" w:color="auto" w:fill="FFFFFF" w:themeFill="background1"/>
          </w:tcPr>
          <w:p w14:paraId="1D89B720" w14:textId="3C4DE96B" w:rsidR="00CC0D01" w:rsidRPr="00D378DA" w:rsidRDefault="00CC0D01" w:rsidP="00CC0D01">
            <w:pPr>
              <w:spacing w:before="0" w:after="0"/>
              <w:jc w:val="left"/>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sidRPr="00A92F9D">
              <w:rPr>
                <w:rFonts w:cstheme="minorHAnsi"/>
                <w:color w:val="000000"/>
                <w:sz w:val="20"/>
                <w:szCs w:val="20"/>
              </w:rPr>
              <w:t>Analog_trim_hyb_gain</w:t>
            </w:r>
          </w:p>
        </w:tc>
        <w:tc>
          <w:tcPr>
            <w:tcW w:w="737" w:type="pct"/>
            <w:shd w:val="clear" w:color="auto" w:fill="FFFFFF" w:themeFill="background1"/>
          </w:tcPr>
          <w:p w14:paraId="4742FD19" w14:textId="2530367F" w:rsidR="00CC0D01" w:rsidRPr="00D378DA" w:rsidRDefault="00CC0D01" w:rsidP="00CC0D01">
            <w:pPr>
              <w:pStyle w:val="Table-small"/>
              <w:spacing w:before="0" w:after="0"/>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0</w:t>
            </w:r>
          </w:p>
        </w:tc>
      </w:tr>
      <w:tr w:rsidR="009D00B3" w:rsidRPr="00E74259" w14:paraId="61CDACA5" w14:textId="77777777" w:rsidTr="001A32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 w:type="pct"/>
            <w:shd w:val="clear" w:color="auto" w:fill="FFFFFF" w:themeFill="background1"/>
          </w:tcPr>
          <w:p w14:paraId="33C50ACA" w14:textId="77777777" w:rsidR="00CC0D01" w:rsidRPr="00E74259" w:rsidRDefault="00CC0D01" w:rsidP="00CC0D01">
            <w:pPr>
              <w:pStyle w:val="Table-small"/>
              <w:numPr>
                <w:ilvl w:val="0"/>
                <w:numId w:val="34"/>
              </w:numPr>
              <w:rPr>
                <w:rFonts w:cstheme="minorHAnsi"/>
                <w:szCs w:val="20"/>
                <w:lang w:val="fr-BE"/>
              </w:rPr>
            </w:pPr>
          </w:p>
        </w:tc>
        <w:tc>
          <w:tcPr>
            <w:tcW w:w="2536" w:type="pct"/>
            <w:gridSpan w:val="2"/>
            <w:shd w:val="clear" w:color="auto" w:fill="FFFFFF" w:themeFill="background1"/>
          </w:tcPr>
          <w:p w14:paraId="293BB084" w14:textId="216879F0" w:rsidR="00CC0D01" w:rsidRDefault="00CC0D01" w:rsidP="00CC0D0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For safety</w:t>
            </w:r>
            <w:r w:rsidR="00AE2D1A">
              <w:rPr>
                <w:rFonts w:cstheme="minorHAnsi"/>
                <w:szCs w:val="20"/>
              </w:rPr>
              <w:t>,</w:t>
            </w:r>
            <w:r>
              <w:rPr>
                <w:rFonts w:cstheme="minorHAnsi"/>
                <w:szCs w:val="20"/>
              </w:rPr>
              <w:t xml:space="preserve"> turn off SMU before connecting to DUT.</w:t>
            </w:r>
          </w:p>
        </w:tc>
        <w:tc>
          <w:tcPr>
            <w:tcW w:w="1098" w:type="pct"/>
            <w:gridSpan w:val="2"/>
            <w:shd w:val="clear" w:color="auto" w:fill="FFFFFF" w:themeFill="background1"/>
          </w:tcPr>
          <w:p w14:paraId="71EF7637" w14:textId="1D2BB418" w:rsidR="00CC0D01" w:rsidRPr="00B60ABB" w:rsidRDefault="00CC0D01" w:rsidP="00CC0D01">
            <w:pPr>
              <w:spacing w:before="0" w:after="0"/>
              <w:jc w:val="left"/>
              <w:cnfStyle w:val="000000100000" w:firstRow="0" w:lastRow="0" w:firstColumn="0" w:lastColumn="0" w:oddVBand="0" w:evenVBand="0" w:oddHBand="1" w:evenHBand="0" w:firstRowFirstColumn="0" w:firstRowLastColumn="0" w:lastRowFirstColumn="0" w:lastRowLastColumn="0"/>
              <w:rPr>
                <w:rFonts w:cstheme="minorBidi"/>
                <w:color w:val="000000" w:themeColor="accent1"/>
                <w:sz w:val="20"/>
                <w:szCs w:val="20"/>
              </w:rPr>
            </w:pPr>
          </w:p>
        </w:tc>
        <w:tc>
          <w:tcPr>
            <w:tcW w:w="737" w:type="pct"/>
            <w:shd w:val="clear" w:color="auto" w:fill="FFFFFF" w:themeFill="background1"/>
          </w:tcPr>
          <w:p w14:paraId="0A971A03" w14:textId="245AD817" w:rsidR="00CC0D01" w:rsidRDefault="00CC0D01" w:rsidP="00CC0D01">
            <w:pPr>
              <w:pStyle w:val="Table-small"/>
              <w:spacing w:before="0" w:after="0"/>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9D00B3" w:rsidRPr="00E74259" w14:paraId="6775EE9E" w14:textId="77777777" w:rsidTr="001A3207">
        <w:tc>
          <w:tcPr>
            <w:cnfStyle w:val="001000000000" w:firstRow="0" w:lastRow="0" w:firstColumn="1" w:lastColumn="0" w:oddVBand="0" w:evenVBand="0" w:oddHBand="0" w:evenHBand="0" w:firstRowFirstColumn="0" w:firstRowLastColumn="0" w:lastRowFirstColumn="0" w:lastRowLastColumn="0"/>
            <w:tcW w:w="629" w:type="pct"/>
            <w:shd w:val="clear" w:color="auto" w:fill="FFFFFF" w:themeFill="background1"/>
          </w:tcPr>
          <w:p w14:paraId="0FA615BE" w14:textId="77777777" w:rsidR="00CC0D01" w:rsidRPr="00BE6C7F" w:rsidRDefault="00CC0D01" w:rsidP="00CC0D01">
            <w:pPr>
              <w:pStyle w:val="Table-small"/>
              <w:numPr>
                <w:ilvl w:val="0"/>
                <w:numId w:val="34"/>
              </w:numPr>
              <w:rPr>
                <w:rFonts w:cstheme="minorHAnsi"/>
                <w:szCs w:val="20"/>
                <w:lang w:val="en-US"/>
              </w:rPr>
            </w:pPr>
          </w:p>
        </w:tc>
        <w:tc>
          <w:tcPr>
            <w:tcW w:w="2536" w:type="pct"/>
            <w:gridSpan w:val="2"/>
            <w:shd w:val="clear" w:color="auto" w:fill="FFFFFF" w:themeFill="background1"/>
          </w:tcPr>
          <w:p w14:paraId="719CC781" w14:textId="64B10EF4" w:rsidR="00CC0D01" w:rsidRPr="00BE6C7F" w:rsidRDefault="00CC0D01" w:rsidP="00CC0D0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Pr>
                <w:rFonts w:cstheme="minorHAnsi"/>
                <w:szCs w:val="20"/>
                <w:lang w:val="en-US"/>
              </w:rPr>
              <w:t>Wait 100 ms.</w:t>
            </w:r>
          </w:p>
        </w:tc>
        <w:tc>
          <w:tcPr>
            <w:tcW w:w="1098" w:type="pct"/>
            <w:gridSpan w:val="2"/>
            <w:shd w:val="clear" w:color="auto" w:fill="FFFFFF" w:themeFill="background1"/>
          </w:tcPr>
          <w:p w14:paraId="269E8385" w14:textId="77777777" w:rsidR="00CC0D01" w:rsidRPr="00B60ABB" w:rsidRDefault="00CC0D01" w:rsidP="00CC0D01">
            <w:pPr>
              <w:spacing w:before="0" w:after="0"/>
              <w:jc w:val="left"/>
              <w:cnfStyle w:val="000000000000" w:firstRow="0" w:lastRow="0" w:firstColumn="0" w:lastColumn="0" w:oddVBand="0" w:evenVBand="0" w:oddHBand="0" w:evenHBand="0" w:firstRowFirstColumn="0" w:firstRowLastColumn="0" w:lastRowFirstColumn="0" w:lastRowLastColumn="0"/>
              <w:rPr>
                <w:rFonts w:cstheme="minorBidi"/>
                <w:color w:val="000000" w:themeColor="accent1"/>
                <w:sz w:val="20"/>
                <w:szCs w:val="20"/>
              </w:rPr>
            </w:pPr>
          </w:p>
        </w:tc>
        <w:tc>
          <w:tcPr>
            <w:tcW w:w="737" w:type="pct"/>
            <w:shd w:val="clear" w:color="auto" w:fill="FFFFFF" w:themeFill="background1"/>
          </w:tcPr>
          <w:p w14:paraId="2A284F46" w14:textId="77777777" w:rsidR="00CC0D01" w:rsidRDefault="00CC0D01" w:rsidP="00CC0D01">
            <w:pPr>
              <w:pStyle w:val="Table-small"/>
              <w:spacing w:before="0" w:after="0"/>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9D00B3" w:rsidRPr="00E74259" w14:paraId="624FA380" w14:textId="77777777" w:rsidTr="001A32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 w:type="pct"/>
            <w:shd w:val="clear" w:color="auto" w:fill="FFFFFF" w:themeFill="background1"/>
          </w:tcPr>
          <w:p w14:paraId="2B85D473" w14:textId="77777777" w:rsidR="00CC0D01" w:rsidRPr="00BE6C7F" w:rsidRDefault="00CC0D01" w:rsidP="00CC0D01">
            <w:pPr>
              <w:pStyle w:val="Table-small"/>
              <w:numPr>
                <w:ilvl w:val="0"/>
                <w:numId w:val="34"/>
              </w:numPr>
              <w:rPr>
                <w:rFonts w:cstheme="minorHAnsi"/>
                <w:szCs w:val="20"/>
                <w:lang w:val="en-US"/>
              </w:rPr>
            </w:pPr>
          </w:p>
        </w:tc>
        <w:tc>
          <w:tcPr>
            <w:tcW w:w="2536" w:type="pct"/>
            <w:gridSpan w:val="2"/>
            <w:shd w:val="clear" w:color="auto" w:fill="FFFFFF" w:themeFill="background1"/>
          </w:tcPr>
          <w:p w14:paraId="4833FEF1" w14:textId="7B3C33D0" w:rsidR="00CC0D01" w:rsidRDefault="00CC0D01" w:rsidP="00CC0D0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color w:val="000000"/>
                <w:szCs w:val="20"/>
              </w:rPr>
              <w:t xml:space="preserve">Connect SMU to pin </w:t>
            </w:r>
            <w:r w:rsidRPr="00A33AF6">
              <w:rPr>
                <w:rFonts w:cstheme="minorHAnsi"/>
                <w:color w:val="000000"/>
                <w:szCs w:val="20"/>
              </w:rPr>
              <w:t>VDD2V5_OTP</w:t>
            </w:r>
            <w:r>
              <w:rPr>
                <w:rFonts w:cstheme="minorHAnsi"/>
                <w:color w:val="000000"/>
                <w:szCs w:val="20"/>
              </w:rPr>
              <w:t xml:space="preserve">. </w:t>
            </w:r>
          </w:p>
        </w:tc>
        <w:tc>
          <w:tcPr>
            <w:tcW w:w="1098" w:type="pct"/>
            <w:gridSpan w:val="2"/>
            <w:shd w:val="clear" w:color="auto" w:fill="FFFFFF" w:themeFill="background1"/>
          </w:tcPr>
          <w:p w14:paraId="0DC8421D" w14:textId="77777777" w:rsidR="00CC0D01" w:rsidRPr="00B60ABB" w:rsidRDefault="00CC0D01" w:rsidP="00CC0D01">
            <w:pPr>
              <w:spacing w:before="0" w:after="0"/>
              <w:jc w:val="left"/>
              <w:cnfStyle w:val="000000100000" w:firstRow="0" w:lastRow="0" w:firstColumn="0" w:lastColumn="0" w:oddVBand="0" w:evenVBand="0" w:oddHBand="1" w:evenHBand="0" w:firstRowFirstColumn="0" w:firstRowLastColumn="0" w:lastRowFirstColumn="0" w:lastRowLastColumn="0"/>
              <w:rPr>
                <w:rFonts w:cstheme="minorBidi"/>
                <w:color w:val="000000" w:themeColor="accent1"/>
                <w:sz w:val="20"/>
                <w:szCs w:val="20"/>
              </w:rPr>
            </w:pPr>
          </w:p>
        </w:tc>
        <w:tc>
          <w:tcPr>
            <w:tcW w:w="737" w:type="pct"/>
            <w:shd w:val="clear" w:color="auto" w:fill="FFFFFF" w:themeFill="background1"/>
          </w:tcPr>
          <w:p w14:paraId="569D0EDA" w14:textId="77777777" w:rsidR="00CC0D01" w:rsidRDefault="00CC0D01" w:rsidP="00CC0D01">
            <w:pPr>
              <w:pStyle w:val="Table-small"/>
              <w:spacing w:before="0" w:after="0"/>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1138AE" w:rsidRPr="00E74259" w14:paraId="660D7D44" w14:textId="77777777" w:rsidTr="00BE6C7F">
        <w:tc>
          <w:tcPr>
            <w:cnfStyle w:val="001000000000" w:firstRow="0" w:lastRow="0" w:firstColumn="1" w:lastColumn="0" w:oddVBand="0" w:evenVBand="0" w:oddHBand="0" w:evenHBand="0" w:firstRowFirstColumn="0" w:firstRowLastColumn="0" w:lastRowFirstColumn="0" w:lastRowLastColumn="0"/>
            <w:tcW w:w="629" w:type="pct"/>
            <w:shd w:val="clear" w:color="auto" w:fill="FFFFFF" w:themeFill="background1"/>
          </w:tcPr>
          <w:p w14:paraId="3290089F" w14:textId="77777777" w:rsidR="00CC0D01" w:rsidRPr="00BE6C7F" w:rsidRDefault="00CC0D01" w:rsidP="00CC0D01">
            <w:pPr>
              <w:pStyle w:val="Table-small"/>
              <w:numPr>
                <w:ilvl w:val="0"/>
                <w:numId w:val="34"/>
              </w:numPr>
              <w:rPr>
                <w:rFonts w:cstheme="minorHAnsi"/>
                <w:szCs w:val="20"/>
                <w:lang w:val="en-US"/>
              </w:rPr>
            </w:pPr>
          </w:p>
        </w:tc>
        <w:tc>
          <w:tcPr>
            <w:tcW w:w="2536" w:type="pct"/>
            <w:gridSpan w:val="2"/>
            <w:shd w:val="clear" w:color="auto" w:fill="FFFFFF" w:themeFill="background1"/>
          </w:tcPr>
          <w:p w14:paraId="5AA791C7" w14:textId="3D76055E" w:rsidR="00CC0D01" w:rsidRPr="00E74259" w:rsidRDefault="00CC0D01" w:rsidP="00CC0D0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Pr>
                <w:rFonts w:cstheme="minorHAnsi"/>
                <w:szCs w:val="20"/>
              </w:rPr>
              <w:t>Configure the SMU for the vdd2v5_otp pin</w:t>
            </w:r>
          </w:p>
        </w:tc>
        <w:tc>
          <w:tcPr>
            <w:tcW w:w="1098" w:type="pct"/>
            <w:gridSpan w:val="2"/>
            <w:shd w:val="clear" w:color="auto" w:fill="FFFFFF" w:themeFill="background1"/>
          </w:tcPr>
          <w:p w14:paraId="5F55A464" w14:textId="77777777" w:rsidR="00CC0D01" w:rsidRPr="00271953" w:rsidRDefault="00CC0D01" w:rsidP="00CC0D01">
            <w:pPr>
              <w:spacing w:before="0" w:after="0"/>
              <w:jc w:val="left"/>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lang w:val="fr-BE"/>
              </w:rPr>
            </w:pPr>
            <w:r w:rsidRPr="00271953">
              <w:rPr>
                <w:rFonts w:cstheme="minorHAnsi"/>
                <w:color w:val="000000"/>
                <w:sz w:val="20"/>
                <w:szCs w:val="20"/>
                <w:lang w:val="fr-BE"/>
              </w:rPr>
              <w:t>Mode</w:t>
            </w:r>
          </w:p>
          <w:p w14:paraId="739082D1" w14:textId="77777777" w:rsidR="00CC0D01" w:rsidRPr="00271953" w:rsidRDefault="00CC0D01" w:rsidP="00CC0D01">
            <w:pPr>
              <w:spacing w:before="0" w:after="0"/>
              <w:jc w:val="left"/>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lang w:val="fr-BE"/>
              </w:rPr>
            </w:pPr>
            <w:r w:rsidRPr="00271953">
              <w:rPr>
                <w:rFonts w:cstheme="minorHAnsi"/>
                <w:color w:val="000000"/>
                <w:sz w:val="20"/>
                <w:szCs w:val="20"/>
                <w:lang w:val="fr-BE"/>
              </w:rPr>
              <w:t>Voltage level</w:t>
            </w:r>
          </w:p>
          <w:p w14:paraId="69906D36" w14:textId="09F77AC0" w:rsidR="00CC0D01" w:rsidRPr="00BE6C7F" w:rsidRDefault="00CC0D01" w:rsidP="00CC0D01">
            <w:pPr>
              <w:spacing w:before="0" w:after="0"/>
              <w:jc w:val="left"/>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lang w:val="fr-BE"/>
              </w:rPr>
            </w:pPr>
            <w:r w:rsidRPr="00271953">
              <w:rPr>
                <w:rFonts w:cstheme="minorHAnsi"/>
                <w:color w:val="000000"/>
                <w:sz w:val="20"/>
                <w:szCs w:val="20"/>
                <w:lang w:val="fr-BE"/>
              </w:rPr>
              <w:t>Current limit</w:t>
            </w:r>
          </w:p>
        </w:tc>
        <w:tc>
          <w:tcPr>
            <w:tcW w:w="737" w:type="pct"/>
            <w:shd w:val="clear" w:color="auto" w:fill="FFFFFF" w:themeFill="background1"/>
          </w:tcPr>
          <w:p w14:paraId="762CBDBC" w14:textId="77777777" w:rsidR="00CC0D01" w:rsidRDefault="00CC0D01" w:rsidP="00CC0D01">
            <w:pPr>
              <w:pStyle w:val="Table-small"/>
              <w:spacing w:before="0" w:after="0"/>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Voltage</w:t>
            </w:r>
          </w:p>
          <w:p w14:paraId="2D77D906" w14:textId="77777777" w:rsidR="00CC0D01" w:rsidRDefault="00CC0D01" w:rsidP="00CC0D01">
            <w:pPr>
              <w:pStyle w:val="Table-small"/>
              <w:spacing w:before="0" w:after="0"/>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2.5 V</w:t>
            </w:r>
          </w:p>
          <w:p w14:paraId="64BA9C5D" w14:textId="69CD7B3E" w:rsidR="00CC0D01" w:rsidRDefault="00CC0D01" w:rsidP="00CC0D01">
            <w:pPr>
              <w:pStyle w:val="Table-small"/>
              <w:spacing w:before="0" w:after="0"/>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50 mA</w:t>
            </w:r>
          </w:p>
        </w:tc>
      </w:tr>
      <w:tr w:rsidR="00D45E58" w:rsidRPr="00E74259" w14:paraId="5ED1645A"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 w:type="pct"/>
            <w:shd w:val="clear" w:color="auto" w:fill="FFFFFF" w:themeFill="background1"/>
          </w:tcPr>
          <w:p w14:paraId="3F8A6FC6" w14:textId="77777777" w:rsidR="00D45E58" w:rsidRPr="00D45E58" w:rsidRDefault="00D45E58" w:rsidP="00D45E58">
            <w:pPr>
              <w:pStyle w:val="Table-small"/>
              <w:numPr>
                <w:ilvl w:val="0"/>
                <w:numId w:val="34"/>
              </w:numPr>
              <w:rPr>
                <w:rFonts w:cstheme="minorHAnsi"/>
                <w:szCs w:val="20"/>
                <w:lang w:val="en-US"/>
              </w:rPr>
            </w:pPr>
          </w:p>
        </w:tc>
        <w:tc>
          <w:tcPr>
            <w:tcW w:w="2536" w:type="pct"/>
            <w:gridSpan w:val="2"/>
            <w:shd w:val="clear" w:color="auto" w:fill="FFFFFF" w:themeFill="background1"/>
          </w:tcPr>
          <w:p w14:paraId="3CEEE668" w14:textId="4277F81C" w:rsidR="00D45E58" w:rsidRDefault="00D45E58" w:rsidP="00D45E5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Set the command to go to program state.</w:t>
            </w:r>
          </w:p>
        </w:tc>
        <w:tc>
          <w:tcPr>
            <w:tcW w:w="1098" w:type="pct"/>
            <w:gridSpan w:val="2"/>
            <w:shd w:val="clear" w:color="auto" w:fill="FFFFFF" w:themeFill="background1"/>
          </w:tcPr>
          <w:p w14:paraId="3409F7B4" w14:textId="0F761434" w:rsidR="00D45E58" w:rsidRPr="00271953" w:rsidRDefault="00D45E58" w:rsidP="00D45E58">
            <w:pPr>
              <w:spacing w:before="0" w:after="0"/>
              <w:jc w:val="left"/>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lang w:val="fr-BE"/>
              </w:rPr>
            </w:pPr>
            <w:r w:rsidRPr="4DDC4291">
              <w:rPr>
                <w:rFonts w:cstheme="minorBidi"/>
                <w:color w:val="000000" w:themeColor="accent1"/>
                <w:sz w:val="20"/>
                <w:szCs w:val="20"/>
              </w:rPr>
              <w:t>otp_cm</w:t>
            </w:r>
            <w:r>
              <w:rPr>
                <w:rFonts w:cstheme="minorBidi"/>
                <w:color w:val="000000" w:themeColor="accent1"/>
                <w:sz w:val="20"/>
                <w:szCs w:val="20"/>
              </w:rPr>
              <w:t>d</w:t>
            </w:r>
          </w:p>
        </w:tc>
        <w:tc>
          <w:tcPr>
            <w:tcW w:w="737" w:type="pct"/>
            <w:shd w:val="clear" w:color="auto" w:fill="FFFFFF" w:themeFill="background1"/>
          </w:tcPr>
          <w:p w14:paraId="7D7078A6" w14:textId="3FF1D40D" w:rsidR="00D45E58" w:rsidRDefault="00D45E58" w:rsidP="00D45E58">
            <w:pPr>
              <w:pStyle w:val="Table-small"/>
              <w:spacing w:before="0" w:after="0"/>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0x5</w:t>
            </w:r>
          </w:p>
        </w:tc>
      </w:tr>
      <w:tr w:rsidR="009D00B3" w:rsidRPr="00E74259" w14:paraId="17085388" w14:textId="77777777" w:rsidTr="001A3207">
        <w:tc>
          <w:tcPr>
            <w:cnfStyle w:val="001000000000" w:firstRow="0" w:lastRow="0" w:firstColumn="1" w:lastColumn="0" w:oddVBand="0" w:evenVBand="0" w:oddHBand="0" w:evenHBand="0" w:firstRowFirstColumn="0" w:firstRowLastColumn="0" w:lastRowFirstColumn="0" w:lastRowLastColumn="0"/>
            <w:tcW w:w="629" w:type="pct"/>
            <w:shd w:val="clear" w:color="auto" w:fill="FFFFFF" w:themeFill="background1"/>
          </w:tcPr>
          <w:p w14:paraId="5B13A2D3" w14:textId="77777777" w:rsidR="00D45E58" w:rsidRPr="00E74259" w:rsidRDefault="00D45E58" w:rsidP="00D45E58">
            <w:pPr>
              <w:pStyle w:val="Table-small"/>
              <w:numPr>
                <w:ilvl w:val="0"/>
                <w:numId w:val="34"/>
              </w:numPr>
              <w:rPr>
                <w:rFonts w:cstheme="minorHAnsi"/>
                <w:szCs w:val="20"/>
                <w:lang w:val="fr-BE"/>
              </w:rPr>
            </w:pPr>
          </w:p>
        </w:tc>
        <w:tc>
          <w:tcPr>
            <w:tcW w:w="2536" w:type="pct"/>
            <w:gridSpan w:val="2"/>
            <w:shd w:val="clear" w:color="auto" w:fill="FFFFFF" w:themeFill="background1"/>
          </w:tcPr>
          <w:p w14:paraId="1B5A6287" w14:textId="624ACC00" w:rsidR="00D45E58" w:rsidRDefault="00D45E58" w:rsidP="00D45E58">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rPr>
                <w:rFonts w:cstheme="minorHAnsi"/>
                <w:color w:val="000000"/>
                <w:szCs w:val="20"/>
              </w:rPr>
              <w:t xml:space="preserve">Ramp up the </w:t>
            </w:r>
            <w:r w:rsidR="00FA05FE">
              <w:rPr>
                <w:rFonts w:cstheme="minorHAnsi"/>
                <w:color w:val="000000"/>
                <w:szCs w:val="20"/>
              </w:rPr>
              <w:t xml:space="preserve">voltage on </w:t>
            </w:r>
            <w:r w:rsidR="007C69A3">
              <w:rPr>
                <w:rFonts w:cstheme="minorHAnsi"/>
                <w:color w:val="000000"/>
                <w:szCs w:val="20"/>
              </w:rPr>
              <w:t xml:space="preserve">pin </w:t>
            </w:r>
            <w:r w:rsidR="00FA05FE">
              <w:rPr>
                <w:rFonts w:cstheme="minorHAnsi"/>
                <w:color w:val="000000"/>
                <w:szCs w:val="20"/>
              </w:rPr>
              <w:t>VDD2V5_OTP</w:t>
            </w:r>
            <w:r w:rsidR="007C69A3">
              <w:rPr>
                <w:rFonts w:cstheme="minorHAnsi"/>
                <w:color w:val="000000"/>
                <w:szCs w:val="20"/>
              </w:rPr>
              <w:t xml:space="preserve"> from 0.0 towards 2.5V</w:t>
            </w:r>
            <w:r w:rsidR="00FA05FE">
              <w:rPr>
                <w:rFonts w:cstheme="minorHAnsi"/>
                <w:color w:val="000000"/>
                <w:szCs w:val="20"/>
              </w:rPr>
              <w:t xml:space="preserve"> </w:t>
            </w:r>
            <w:r>
              <w:rPr>
                <w:rFonts w:cstheme="minorHAnsi"/>
                <w:color w:val="000000"/>
                <w:szCs w:val="20"/>
              </w:rPr>
              <w:t xml:space="preserve">in 5ms. </w:t>
            </w:r>
          </w:p>
        </w:tc>
        <w:tc>
          <w:tcPr>
            <w:tcW w:w="1098" w:type="pct"/>
            <w:gridSpan w:val="2"/>
            <w:shd w:val="clear" w:color="auto" w:fill="FFFFFF" w:themeFill="background1"/>
          </w:tcPr>
          <w:p w14:paraId="7582A1C4" w14:textId="77777777" w:rsidR="00D45E58" w:rsidRDefault="00D45E58" w:rsidP="00D45E58">
            <w:pPr>
              <w:spacing w:before="0" w:after="0"/>
              <w:jc w:val="left"/>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p>
        </w:tc>
        <w:tc>
          <w:tcPr>
            <w:tcW w:w="737" w:type="pct"/>
            <w:shd w:val="clear" w:color="auto" w:fill="FFFFFF" w:themeFill="background1"/>
          </w:tcPr>
          <w:p w14:paraId="2F84DC68" w14:textId="77777777" w:rsidR="00D45E58" w:rsidRDefault="00D45E58" w:rsidP="00D45E58">
            <w:pPr>
              <w:pStyle w:val="Table-small"/>
              <w:spacing w:before="0" w:after="0"/>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5C7F37" w:rsidRPr="00E74259" w14:paraId="37E78E1E"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 w:type="pct"/>
            <w:shd w:val="clear" w:color="auto" w:fill="FFFFFF" w:themeFill="background1"/>
          </w:tcPr>
          <w:p w14:paraId="047700EF" w14:textId="77777777" w:rsidR="005C7F37" w:rsidRPr="00BE6C7F" w:rsidRDefault="005C7F37" w:rsidP="00D45E58">
            <w:pPr>
              <w:pStyle w:val="Table-small"/>
              <w:numPr>
                <w:ilvl w:val="0"/>
                <w:numId w:val="34"/>
              </w:numPr>
              <w:rPr>
                <w:rFonts w:cstheme="minorHAnsi"/>
                <w:szCs w:val="20"/>
                <w:lang w:val="en-US"/>
              </w:rPr>
            </w:pPr>
          </w:p>
        </w:tc>
        <w:tc>
          <w:tcPr>
            <w:tcW w:w="2536" w:type="pct"/>
            <w:gridSpan w:val="2"/>
            <w:shd w:val="clear" w:color="auto" w:fill="FFFFFF" w:themeFill="background1"/>
          </w:tcPr>
          <w:p w14:paraId="646B746A" w14:textId="612056F3" w:rsidR="005C7F37" w:rsidRDefault="005C7F37" w:rsidP="00D45E58">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rPr>
                <w:rFonts w:cstheme="minorHAnsi"/>
                <w:szCs w:val="20"/>
                <w:lang w:val="en-US"/>
              </w:rPr>
              <w:t>Wait 100 ms.</w:t>
            </w:r>
          </w:p>
        </w:tc>
        <w:tc>
          <w:tcPr>
            <w:tcW w:w="1098" w:type="pct"/>
            <w:gridSpan w:val="2"/>
            <w:shd w:val="clear" w:color="auto" w:fill="FFFFFF" w:themeFill="background1"/>
          </w:tcPr>
          <w:p w14:paraId="095DEB11" w14:textId="77777777" w:rsidR="005C7F37" w:rsidRDefault="005C7F37" w:rsidP="00D45E58">
            <w:pPr>
              <w:spacing w:before="0" w:after="0"/>
              <w:jc w:val="left"/>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p>
        </w:tc>
        <w:tc>
          <w:tcPr>
            <w:tcW w:w="737" w:type="pct"/>
            <w:shd w:val="clear" w:color="auto" w:fill="FFFFFF" w:themeFill="background1"/>
          </w:tcPr>
          <w:p w14:paraId="730F9582" w14:textId="77777777" w:rsidR="005C7F37" w:rsidRDefault="005C7F37" w:rsidP="00D45E58">
            <w:pPr>
              <w:pStyle w:val="Table-small"/>
              <w:spacing w:before="0" w:after="0"/>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D45E58" w:rsidRPr="00060476" w14:paraId="05292DF4" w14:textId="77777777" w:rsidTr="00BE6C7F">
        <w:tc>
          <w:tcPr>
            <w:cnfStyle w:val="001000000000" w:firstRow="0" w:lastRow="0" w:firstColumn="1" w:lastColumn="0" w:oddVBand="0" w:evenVBand="0" w:oddHBand="0" w:evenHBand="0" w:firstRowFirstColumn="0" w:firstRowLastColumn="0" w:lastRowFirstColumn="0" w:lastRowLastColumn="0"/>
            <w:tcW w:w="629" w:type="pct"/>
            <w:shd w:val="clear" w:color="auto" w:fill="FFFFFF" w:themeFill="background1"/>
          </w:tcPr>
          <w:p w14:paraId="715599D6" w14:textId="77777777" w:rsidR="00D45E58" w:rsidRPr="00D378DA" w:rsidRDefault="00D45E58" w:rsidP="00D45E58">
            <w:pPr>
              <w:pStyle w:val="Table-small"/>
              <w:numPr>
                <w:ilvl w:val="0"/>
                <w:numId w:val="34"/>
              </w:numPr>
              <w:rPr>
                <w:rFonts w:cstheme="minorHAnsi"/>
                <w:szCs w:val="20"/>
              </w:rPr>
            </w:pPr>
          </w:p>
        </w:tc>
        <w:tc>
          <w:tcPr>
            <w:tcW w:w="2536" w:type="pct"/>
            <w:gridSpan w:val="2"/>
            <w:shd w:val="clear" w:color="auto" w:fill="FFFFFF" w:themeFill="background1"/>
          </w:tcPr>
          <w:p w14:paraId="7BFB8B84" w14:textId="77777777" w:rsidR="00D45E58" w:rsidRDefault="00D45E58" w:rsidP="00D45E58">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rPr>
                <w:rFonts w:cstheme="minorHAnsi"/>
                <w:szCs w:val="20"/>
              </w:rPr>
              <w:t>Trigger the OTP FSM to execute the command (this bit automatically goes back to 0).</w:t>
            </w:r>
          </w:p>
        </w:tc>
        <w:tc>
          <w:tcPr>
            <w:tcW w:w="1098" w:type="pct"/>
            <w:gridSpan w:val="2"/>
            <w:shd w:val="clear" w:color="auto" w:fill="FFFFFF" w:themeFill="background1"/>
          </w:tcPr>
          <w:p w14:paraId="7C2452FE" w14:textId="42FF970F" w:rsidR="00D45E58" w:rsidRDefault="00D45E58" w:rsidP="00D45E58">
            <w:pPr>
              <w:spacing w:before="0" w:after="0"/>
              <w:jc w:val="left"/>
              <w:cnfStyle w:val="000000000000" w:firstRow="0" w:lastRow="0" w:firstColumn="0" w:lastColumn="0" w:oddVBand="0" w:evenVBand="0" w:oddHBand="0" w:evenHBand="0" w:firstRowFirstColumn="0" w:firstRowLastColumn="0" w:lastRowFirstColumn="0" w:lastRowLastColumn="0"/>
              <w:rPr>
                <w:rFonts w:cstheme="minorBidi"/>
                <w:color w:val="000000"/>
                <w:sz w:val="20"/>
                <w:szCs w:val="20"/>
              </w:rPr>
            </w:pPr>
            <w:r w:rsidRPr="4DDC4291">
              <w:rPr>
                <w:rFonts w:cstheme="minorBidi"/>
                <w:color w:val="000000" w:themeColor="accent1"/>
                <w:sz w:val="20"/>
                <w:szCs w:val="20"/>
              </w:rPr>
              <w:t>otp_cmd_valid</w:t>
            </w:r>
          </w:p>
        </w:tc>
        <w:tc>
          <w:tcPr>
            <w:tcW w:w="737" w:type="pct"/>
            <w:shd w:val="clear" w:color="auto" w:fill="FFFFFF" w:themeFill="background1"/>
          </w:tcPr>
          <w:p w14:paraId="1890C6D9" w14:textId="77777777" w:rsidR="00D45E58" w:rsidRDefault="00D45E58" w:rsidP="00D45E58">
            <w:pPr>
              <w:pStyle w:val="Table-small"/>
              <w:spacing w:before="0" w:after="0"/>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Pr>
                <w:rFonts w:cstheme="minorHAnsi"/>
                <w:szCs w:val="20"/>
              </w:rPr>
              <w:t>0x1</w:t>
            </w:r>
          </w:p>
        </w:tc>
      </w:tr>
      <w:tr w:rsidR="00D45E58" w:rsidRPr="00060476" w14:paraId="4E071899"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 w:type="pct"/>
            <w:shd w:val="clear" w:color="auto" w:fill="FFFFFF" w:themeFill="background1"/>
          </w:tcPr>
          <w:p w14:paraId="17D4A92F" w14:textId="77777777" w:rsidR="00D45E58" w:rsidRPr="00D378DA" w:rsidRDefault="00D45E58" w:rsidP="00D45E58">
            <w:pPr>
              <w:pStyle w:val="Table-small"/>
              <w:numPr>
                <w:ilvl w:val="0"/>
                <w:numId w:val="34"/>
              </w:numPr>
              <w:rPr>
                <w:rFonts w:cstheme="minorHAnsi"/>
                <w:szCs w:val="20"/>
              </w:rPr>
            </w:pPr>
          </w:p>
        </w:tc>
        <w:tc>
          <w:tcPr>
            <w:tcW w:w="2536" w:type="pct"/>
            <w:gridSpan w:val="2"/>
            <w:shd w:val="clear" w:color="auto" w:fill="FFFFFF" w:themeFill="background1"/>
          </w:tcPr>
          <w:p w14:paraId="546B24BF" w14:textId="25630B3A" w:rsidR="00D45E58" w:rsidRDefault="00D45E58" w:rsidP="00D45E58">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commentRangeStart w:id="527"/>
            <w:commentRangeStart w:id="528"/>
            <w:r w:rsidRPr="1E46592E">
              <w:rPr>
                <w:rFonts w:cstheme="minorBidi"/>
                <w:color w:val="000000" w:themeColor="accent1"/>
              </w:rPr>
              <w:t>Wait 100ms (while OTP is being programmed)</w:t>
            </w:r>
          </w:p>
        </w:tc>
        <w:tc>
          <w:tcPr>
            <w:tcW w:w="1098" w:type="pct"/>
            <w:gridSpan w:val="2"/>
            <w:shd w:val="clear" w:color="auto" w:fill="FFFFFF" w:themeFill="background1"/>
          </w:tcPr>
          <w:p w14:paraId="2D6DA7D4" w14:textId="77777777" w:rsidR="00D45E58" w:rsidRDefault="00D45E58" w:rsidP="00D45E58">
            <w:pPr>
              <w:spacing w:before="0" w:after="0"/>
              <w:jc w:val="left"/>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lang w:val="en-US"/>
              </w:rPr>
            </w:pPr>
          </w:p>
        </w:tc>
        <w:tc>
          <w:tcPr>
            <w:tcW w:w="737" w:type="pct"/>
            <w:shd w:val="clear" w:color="auto" w:fill="FFFFFF" w:themeFill="background1"/>
          </w:tcPr>
          <w:p w14:paraId="62CC2DD4" w14:textId="77777777" w:rsidR="00D45E58" w:rsidRDefault="00D45E58" w:rsidP="00D45E58">
            <w:pPr>
              <w:pStyle w:val="Table-small"/>
              <w:spacing w:before="0" w:after="0"/>
              <w:cnfStyle w:val="000000100000" w:firstRow="0" w:lastRow="0" w:firstColumn="0" w:lastColumn="0" w:oddVBand="0" w:evenVBand="0" w:oddHBand="1" w:evenHBand="0" w:firstRowFirstColumn="0" w:firstRowLastColumn="0" w:lastRowFirstColumn="0" w:lastRowLastColumn="0"/>
              <w:rPr>
                <w:rFonts w:cstheme="minorHAnsi"/>
                <w:szCs w:val="20"/>
                <w:lang w:val="en-US"/>
              </w:rPr>
            </w:pPr>
          </w:p>
        </w:tc>
      </w:tr>
      <w:commentRangeEnd w:id="527"/>
      <w:tr w:rsidR="00D45E58" w:rsidRPr="00060476" w14:paraId="61F7B10D" w14:textId="77777777" w:rsidTr="00BE6C7F">
        <w:tc>
          <w:tcPr>
            <w:cnfStyle w:val="001000000000" w:firstRow="0" w:lastRow="0" w:firstColumn="1" w:lastColumn="0" w:oddVBand="0" w:evenVBand="0" w:oddHBand="0" w:evenHBand="0" w:firstRowFirstColumn="0" w:firstRowLastColumn="0" w:lastRowFirstColumn="0" w:lastRowLastColumn="0"/>
            <w:tcW w:w="629" w:type="pct"/>
            <w:shd w:val="clear" w:color="auto" w:fill="FFFFFF" w:themeFill="background1"/>
          </w:tcPr>
          <w:p w14:paraId="014785B8" w14:textId="5915874B" w:rsidR="00D45E58" w:rsidRPr="00D378DA" w:rsidRDefault="00D45E58" w:rsidP="00D45E58">
            <w:pPr>
              <w:pStyle w:val="Table-small"/>
              <w:numPr>
                <w:ilvl w:val="0"/>
                <w:numId w:val="34"/>
              </w:numPr>
              <w:rPr>
                <w:rFonts w:cstheme="minorHAnsi"/>
                <w:szCs w:val="20"/>
              </w:rPr>
            </w:pPr>
            <w:r w:rsidRPr="00D378DA">
              <w:rPr>
                <w:rStyle w:val="CommentReference"/>
                <w:rFonts w:cstheme="minorHAnsi"/>
                <w:sz w:val="20"/>
                <w:szCs w:val="20"/>
              </w:rPr>
              <w:commentReference w:id="527"/>
            </w:r>
            <w:commentRangeEnd w:id="528"/>
            <w:r w:rsidRPr="00D378DA">
              <w:rPr>
                <w:rStyle w:val="CommentReference"/>
                <w:rFonts w:cstheme="minorHAnsi"/>
                <w:sz w:val="20"/>
                <w:szCs w:val="20"/>
              </w:rPr>
              <w:commentReference w:id="528"/>
            </w:r>
          </w:p>
        </w:tc>
        <w:tc>
          <w:tcPr>
            <w:tcW w:w="2536" w:type="pct"/>
            <w:gridSpan w:val="2"/>
            <w:shd w:val="clear" w:color="auto" w:fill="FFFFFF" w:themeFill="background1"/>
          </w:tcPr>
          <w:p w14:paraId="2FE1990B" w14:textId="77777777" w:rsidR="00D45E58" w:rsidRDefault="00D45E58" w:rsidP="00D45E58">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rPr>
                <w:rFonts w:cstheme="minorHAnsi"/>
                <w:color w:val="000000"/>
                <w:szCs w:val="20"/>
              </w:rPr>
              <w:t xml:space="preserve">Ramp down the voltage on pin </w:t>
            </w:r>
            <w:r w:rsidRPr="00A33AF6">
              <w:rPr>
                <w:rFonts w:cstheme="minorHAnsi"/>
                <w:color w:val="000000"/>
                <w:szCs w:val="20"/>
              </w:rPr>
              <w:t>VDD2V5_OTP</w:t>
            </w:r>
            <w:r>
              <w:rPr>
                <w:rFonts w:cstheme="minorHAnsi"/>
                <w:color w:val="000000"/>
                <w:szCs w:val="20"/>
              </w:rPr>
              <w:t xml:space="preserve"> from 2.5V towards 0</w:t>
            </w:r>
            <w:commentRangeStart w:id="529"/>
            <w:r>
              <w:rPr>
                <w:rFonts w:cstheme="minorHAnsi"/>
                <w:color w:val="000000"/>
                <w:szCs w:val="20"/>
              </w:rPr>
              <w:t>V in 5ms</w:t>
            </w:r>
            <w:commentRangeEnd w:id="529"/>
            <w:r w:rsidR="003A3F61">
              <w:rPr>
                <w:rStyle w:val="CommentReference"/>
                <w:rFonts w:cstheme="minorHAnsi"/>
                <w:color w:val="000000"/>
                <w:sz w:val="20"/>
                <w:szCs w:val="20"/>
              </w:rPr>
              <w:commentReference w:id="529"/>
            </w:r>
          </w:p>
        </w:tc>
        <w:tc>
          <w:tcPr>
            <w:tcW w:w="1098" w:type="pct"/>
            <w:gridSpan w:val="2"/>
            <w:shd w:val="clear" w:color="auto" w:fill="FFFFFF" w:themeFill="background1"/>
          </w:tcPr>
          <w:p w14:paraId="7CB9137C" w14:textId="77777777" w:rsidR="00D45E58" w:rsidRDefault="00D45E58" w:rsidP="00D45E58">
            <w:pPr>
              <w:spacing w:before="0" w:after="0"/>
              <w:jc w:val="left"/>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lang w:val="en-US"/>
              </w:rPr>
            </w:pPr>
          </w:p>
        </w:tc>
        <w:tc>
          <w:tcPr>
            <w:tcW w:w="737" w:type="pct"/>
            <w:shd w:val="clear" w:color="auto" w:fill="FFFFFF" w:themeFill="background1"/>
          </w:tcPr>
          <w:p w14:paraId="632D753E" w14:textId="77777777" w:rsidR="00D45E58" w:rsidRDefault="00D45E58" w:rsidP="00D45E58">
            <w:pPr>
              <w:pStyle w:val="Table-small"/>
              <w:spacing w:before="0" w:after="0"/>
              <w:cnfStyle w:val="000000000000" w:firstRow="0" w:lastRow="0" w:firstColumn="0" w:lastColumn="0" w:oddVBand="0" w:evenVBand="0" w:oddHBand="0" w:evenHBand="0" w:firstRowFirstColumn="0" w:firstRowLastColumn="0" w:lastRowFirstColumn="0" w:lastRowLastColumn="0"/>
              <w:rPr>
                <w:rFonts w:cstheme="minorHAnsi"/>
                <w:szCs w:val="20"/>
                <w:lang w:val="en-US"/>
              </w:rPr>
            </w:pPr>
          </w:p>
        </w:tc>
      </w:tr>
      <w:tr w:rsidR="001A3207" w:rsidRPr="00060476" w14:paraId="7C79B561"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 w:type="pct"/>
            <w:shd w:val="clear" w:color="auto" w:fill="FFFFFF" w:themeFill="background1"/>
          </w:tcPr>
          <w:p w14:paraId="7A4BE599" w14:textId="77777777" w:rsidR="001A3207" w:rsidRPr="00D378DA" w:rsidRDefault="001A3207" w:rsidP="00D45E58">
            <w:pPr>
              <w:pStyle w:val="Table-small"/>
              <w:numPr>
                <w:ilvl w:val="0"/>
                <w:numId w:val="34"/>
              </w:numPr>
              <w:rPr>
                <w:rStyle w:val="CommentReference"/>
                <w:rFonts w:cstheme="minorHAnsi"/>
                <w:sz w:val="20"/>
                <w:szCs w:val="20"/>
              </w:rPr>
            </w:pPr>
          </w:p>
        </w:tc>
        <w:tc>
          <w:tcPr>
            <w:tcW w:w="2536" w:type="pct"/>
            <w:gridSpan w:val="2"/>
            <w:shd w:val="clear" w:color="auto" w:fill="FFFFFF" w:themeFill="background1"/>
          </w:tcPr>
          <w:p w14:paraId="4CB42634" w14:textId="67971E7D" w:rsidR="001A3207" w:rsidRDefault="00094EFE" w:rsidP="00D45E58">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rPr>
                <w:rFonts w:cstheme="minorHAnsi"/>
                <w:color w:val="000000"/>
                <w:szCs w:val="20"/>
              </w:rPr>
              <w:t>Turn off and disconnect the SMU from DUT.</w:t>
            </w:r>
          </w:p>
        </w:tc>
        <w:tc>
          <w:tcPr>
            <w:tcW w:w="1098" w:type="pct"/>
            <w:gridSpan w:val="2"/>
            <w:shd w:val="clear" w:color="auto" w:fill="FFFFFF" w:themeFill="background1"/>
          </w:tcPr>
          <w:p w14:paraId="362A6A0A" w14:textId="77777777" w:rsidR="001A3207" w:rsidRDefault="001A3207" w:rsidP="00D45E58">
            <w:pPr>
              <w:spacing w:before="0" w:after="0"/>
              <w:jc w:val="left"/>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lang w:val="en-US"/>
              </w:rPr>
            </w:pPr>
          </w:p>
        </w:tc>
        <w:tc>
          <w:tcPr>
            <w:tcW w:w="737" w:type="pct"/>
            <w:shd w:val="clear" w:color="auto" w:fill="FFFFFF" w:themeFill="background1"/>
          </w:tcPr>
          <w:p w14:paraId="1432D09C" w14:textId="77777777" w:rsidR="001A3207" w:rsidRDefault="001A3207" w:rsidP="00D45E58">
            <w:pPr>
              <w:pStyle w:val="Table-small"/>
              <w:spacing w:before="0" w:after="0"/>
              <w:cnfStyle w:val="000000100000" w:firstRow="0" w:lastRow="0" w:firstColumn="0" w:lastColumn="0" w:oddVBand="0" w:evenVBand="0" w:oddHBand="1" w:evenHBand="0" w:firstRowFirstColumn="0" w:firstRowLastColumn="0" w:lastRowFirstColumn="0" w:lastRowLastColumn="0"/>
              <w:rPr>
                <w:rFonts w:cstheme="minorHAnsi"/>
                <w:szCs w:val="20"/>
                <w:lang w:val="en-US"/>
              </w:rPr>
            </w:pPr>
          </w:p>
        </w:tc>
      </w:tr>
      <w:tr w:rsidR="00D45E58" w:rsidRPr="00060476" w14:paraId="7BE06744" w14:textId="77777777" w:rsidTr="00BE6C7F">
        <w:tc>
          <w:tcPr>
            <w:cnfStyle w:val="001000000000" w:firstRow="0" w:lastRow="0" w:firstColumn="1" w:lastColumn="0" w:oddVBand="0" w:evenVBand="0" w:oddHBand="0" w:evenHBand="0" w:firstRowFirstColumn="0" w:firstRowLastColumn="0" w:lastRowFirstColumn="0" w:lastRowLastColumn="0"/>
            <w:tcW w:w="629" w:type="pct"/>
            <w:shd w:val="clear" w:color="auto" w:fill="FFFFFF" w:themeFill="background1"/>
          </w:tcPr>
          <w:p w14:paraId="76501E47" w14:textId="77777777" w:rsidR="00D45E58" w:rsidRPr="00D378DA" w:rsidRDefault="00D45E58" w:rsidP="00D45E58">
            <w:pPr>
              <w:pStyle w:val="Table-small"/>
              <w:numPr>
                <w:ilvl w:val="0"/>
                <w:numId w:val="34"/>
              </w:numPr>
              <w:rPr>
                <w:rFonts w:cstheme="minorHAnsi"/>
                <w:szCs w:val="20"/>
              </w:rPr>
            </w:pPr>
          </w:p>
        </w:tc>
        <w:tc>
          <w:tcPr>
            <w:tcW w:w="2536" w:type="pct"/>
            <w:gridSpan w:val="2"/>
            <w:shd w:val="clear" w:color="auto" w:fill="FFFFFF" w:themeFill="background1"/>
          </w:tcPr>
          <w:p w14:paraId="7AA692D5" w14:textId="12040CBE" w:rsidR="00D45E58" w:rsidRDefault="00D45E58" w:rsidP="00D45E58">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rPr>
                <w:rFonts w:cstheme="minorHAnsi"/>
                <w:szCs w:val="20"/>
              </w:rPr>
              <w:t>Read the OTP error flag, expected value is 0x0. Log as ‘otp_error’</w:t>
            </w:r>
          </w:p>
        </w:tc>
        <w:tc>
          <w:tcPr>
            <w:tcW w:w="1098" w:type="pct"/>
            <w:gridSpan w:val="2"/>
            <w:shd w:val="clear" w:color="auto" w:fill="FFFFFF" w:themeFill="background1"/>
          </w:tcPr>
          <w:p w14:paraId="635BFE1F" w14:textId="1C1D69F0" w:rsidR="00D45E58" w:rsidRDefault="00D45E58" w:rsidP="00D45E58">
            <w:pPr>
              <w:spacing w:before="0" w:after="0"/>
              <w:jc w:val="left"/>
              <w:cnfStyle w:val="000000000000" w:firstRow="0" w:lastRow="0" w:firstColumn="0" w:lastColumn="0" w:oddVBand="0" w:evenVBand="0" w:oddHBand="0" w:evenHBand="0" w:firstRowFirstColumn="0" w:firstRowLastColumn="0" w:lastRowFirstColumn="0" w:lastRowLastColumn="0"/>
              <w:rPr>
                <w:rFonts w:cstheme="minorBidi"/>
                <w:color w:val="000000"/>
                <w:sz w:val="20"/>
                <w:szCs w:val="20"/>
              </w:rPr>
            </w:pPr>
            <w:r w:rsidRPr="4DDC4291">
              <w:rPr>
                <w:rFonts w:cstheme="minorBidi"/>
                <w:color w:val="000000" w:themeColor="accent1"/>
                <w:sz w:val="20"/>
                <w:szCs w:val="20"/>
              </w:rPr>
              <w:t>otp_error</w:t>
            </w:r>
          </w:p>
        </w:tc>
        <w:tc>
          <w:tcPr>
            <w:tcW w:w="737" w:type="pct"/>
            <w:shd w:val="clear" w:color="auto" w:fill="FFFFFF" w:themeFill="background1"/>
          </w:tcPr>
          <w:p w14:paraId="5B30D822" w14:textId="77777777" w:rsidR="00D45E58" w:rsidRDefault="00D45E58" w:rsidP="00D45E58">
            <w:pPr>
              <w:pStyle w:val="Table-small"/>
              <w:spacing w:before="0" w:after="0"/>
              <w:cnfStyle w:val="000000000000" w:firstRow="0" w:lastRow="0" w:firstColumn="0" w:lastColumn="0" w:oddVBand="0" w:evenVBand="0" w:oddHBand="0" w:evenHBand="0" w:firstRowFirstColumn="0" w:firstRowLastColumn="0" w:lastRowFirstColumn="0" w:lastRowLastColumn="0"/>
              <w:rPr>
                <w:rFonts w:cstheme="minorHAnsi"/>
                <w:szCs w:val="20"/>
                <w:lang w:val="en-US"/>
              </w:rPr>
            </w:pPr>
            <w:r>
              <w:rPr>
                <w:rFonts w:cstheme="minorHAnsi"/>
                <w:szCs w:val="20"/>
                <w:lang w:val="en-US"/>
              </w:rPr>
              <w:t>Read</w:t>
            </w:r>
          </w:p>
        </w:tc>
      </w:tr>
      <w:tr w:rsidR="00D45E58" w:rsidRPr="00060476" w14:paraId="6266C91C"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 w:type="pct"/>
            <w:shd w:val="clear" w:color="auto" w:fill="FFFFFF" w:themeFill="background1"/>
          </w:tcPr>
          <w:p w14:paraId="6AE69084" w14:textId="77777777" w:rsidR="00D45E58" w:rsidRPr="00D378DA" w:rsidRDefault="00D45E58" w:rsidP="00D45E58">
            <w:pPr>
              <w:pStyle w:val="Table-small"/>
              <w:numPr>
                <w:ilvl w:val="0"/>
                <w:numId w:val="34"/>
              </w:numPr>
              <w:rPr>
                <w:rFonts w:cstheme="minorHAnsi"/>
                <w:szCs w:val="20"/>
              </w:rPr>
            </w:pPr>
          </w:p>
        </w:tc>
        <w:tc>
          <w:tcPr>
            <w:tcW w:w="2536" w:type="pct"/>
            <w:gridSpan w:val="2"/>
            <w:shd w:val="clear" w:color="auto" w:fill="FFFFFF" w:themeFill="background1"/>
          </w:tcPr>
          <w:p w14:paraId="2A42F8B0" w14:textId="63B27D3F" w:rsidR="00D45E58" w:rsidRDefault="00D45E58" w:rsidP="00D45E58">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rPr>
                <w:rFonts w:cstheme="minorHAnsi"/>
                <w:szCs w:val="20"/>
              </w:rPr>
              <w:t>Power off DUT</w:t>
            </w:r>
          </w:p>
        </w:tc>
        <w:tc>
          <w:tcPr>
            <w:tcW w:w="1098" w:type="pct"/>
            <w:gridSpan w:val="2"/>
            <w:shd w:val="clear" w:color="auto" w:fill="FFFFFF" w:themeFill="background1"/>
          </w:tcPr>
          <w:p w14:paraId="664B3E98" w14:textId="04057790" w:rsidR="00D45E58" w:rsidRDefault="00D45E58" w:rsidP="00D45E58">
            <w:pPr>
              <w:spacing w:before="0" w:after="0"/>
              <w:jc w:val="left"/>
              <w:cnfStyle w:val="000000100000" w:firstRow="0" w:lastRow="0" w:firstColumn="0" w:lastColumn="0" w:oddVBand="0" w:evenVBand="0" w:oddHBand="1" w:evenHBand="0" w:firstRowFirstColumn="0" w:firstRowLastColumn="0" w:lastRowFirstColumn="0" w:lastRowLastColumn="0"/>
              <w:rPr>
                <w:rFonts w:cstheme="minorBidi"/>
                <w:color w:val="000000"/>
                <w:sz w:val="20"/>
                <w:szCs w:val="20"/>
              </w:rPr>
            </w:pPr>
          </w:p>
        </w:tc>
        <w:tc>
          <w:tcPr>
            <w:tcW w:w="737" w:type="pct"/>
            <w:shd w:val="clear" w:color="auto" w:fill="FFFFFF" w:themeFill="background1"/>
          </w:tcPr>
          <w:p w14:paraId="6FAD3212" w14:textId="595D6420" w:rsidR="00D45E58" w:rsidRDefault="00D45E58" w:rsidP="00D45E58">
            <w:pPr>
              <w:pStyle w:val="Table-small"/>
              <w:spacing w:before="0" w:after="0"/>
              <w:cnfStyle w:val="000000100000" w:firstRow="0" w:lastRow="0" w:firstColumn="0" w:lastColumn="0" w:oddVBand="0" w:evenVBand="0" w:oddHBand="1" w:evenHBand="0" w:firstRowFirstColumn="0" w:firstRowLastColumn="0" w:lastRowFirstColumn="0" w:lastRowLastColumn="0"/>
              <w:rPr>
                <w:rFonts w:cstheme="minorHAnsi"/>
                <w:szCs w:val="20"/>
                <w:lang w:val="en-US"/>
              </w:rPr>
            </w:pPr>
          </w:p>
        </w:tc>
      </w:tr>
      <w:tr w:rsidR="009D00B3" w:rsidRPr="00060476" w14:paraId="16D3AB0B" w14:textId="77777777" w:rsidTr="001A3207">
        <w:tc>
          <w:tcPr>
            <w:cnfStyle w:val="001000000000" w:firstRow="0" w:lastRow="0" w:firstColumn="1" w:lastColumn="0" w:oddVBand="0" w:evenVBand="0" w:oddHBand="0" w:evenHBand="0" w:firstRowFirstColumn="0" w:firstRowLastColumn="0" w:lastRowFirstColumn="0" w:lastRowLastColumn="0"/>
            <w:tcW w:w="629" w:type="pct"/>
            <w:shd w:val="clear" w:color="auto" w:fill="FFFFFF" w:themeFill="background1"/>
          </w:tcPr>
          <w:p w14:paraId="2E3E4315" w14:textId="77777777" w:rsidR="00D45E58" w:rsidRPr="00D378DA" w:rsidRDefault="00D45E58" w:rsidP="00D45E58">
            <w:pPr>
              <w:pStyle w:val="Table-small"/>
              <w:numPr>
                <w:ilvl w:val="0"/>
                <w:numId w:val="34"/>
              </w:numPr>
              <w:rPr>
                <w:rFonts w:cstheme="minorHAnsi"/>
                <w:szCs w:val="20"/>
              </w:rPr>
            </w:pPr>
          </w:p>
        </w:tc>
        <w:tc>
          <w:tcPr>
            <w:tcW w:w="2536" w:type="pct"/>
            <w:gridSpan w:val="2"/>
            <w:shd w:val="clear" w:color="auto" w:fill="FFFFFF" w:themeFill="background1"/>
          </w:tcPr>
          <w:p w14:paraId="25A03893" w14:textId="1BFAF508" w:rsidR="00D45E58" w:rsidDel="00BD4636" w:rsidRDefault="00D45E58" w:rsidP="00D45E5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Park state</w:t>
            </w:r>
          </w:p>
        </w:tc>
        <w:tc>
          <w:tcPr>
            <w:tcW w:w="1098" w:type="pct"/>
            <w:gridSpan w:val="2"/>
            <w:shd w:val="clear" w:color="auto" w:fill="FFFFFF" w:themeFill="background1"/>
          </w:tcPr>
          <w:p w14:paraId="0EA71EDF" w14:textId="77777777" w:rsidR="00D45E58" w:rsidRPr="4DDC4291" w:rsidDel="00BD4636" w:rsidRDefault="00D45E58" w:rsidP="00D45E58">
            <w:pPr>
              <w:spacing w:before="0" w:after="0"/>
              <w:jc w:val="left"/>
              <w:cnfStyle w:val="000000000000" w:firstRow="0" w:lastRow="0" w:firstColumn="0" w:lastColumn="0" w:oddVBand="0" w:evenVBand="0" w:oddHBand="0" w:evenHBand="0" w:firstRowFirstColumn="0" w:firstRowLastColumn="0" w:lastRowFirstColumn="0" w:lastRowLastColumn="0"/>
              <w:rPr>
                <w:rFonts w:cstheme="minorBidi"/>
                <w:color w:val="000000" w:themeColor="accent1"/>
                <w:sz w:val="20"/>
                <w:szCs w:val="20"/>
              </w:rPr>
            </w:pPr>
          </w:p>
        </w:tc>
        <w:tc>
          <w:tcPr>
            <w:tcW w:w="737" w:type="pct"/>
            <w:shd w:val="clear" w:color="auto" w:fill="FFFFFF" w:themeFill="background1"/>
          </w:tcPr>
          <w:p w14:paraId="3C57FEB8" w14:textId="77777777" w:rsidR="00D45E58" w:rsidDel="00BD4636" w:rsidRDefault="00D45E58" w:rsidP="00D45E58">
            <w:pPr>
              <w:pStyle w:val="Table-small"/>
              <w:spacing w:before="0" w:after="0"/>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9D00B3" w:rsidRPr="00060476" w14:paraId="49F5C801" w14:textId="77777777" w:rsidTr="001A32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 w:type="pct"/>
            <w:shd w:val="clear" w:color="auto" w:fill="FFFFFF" w:themeFill="background1"/>
          </w:tcPr>
          <w:p w14:paraId="2742145F" w14:textId="77777777" w:rsidR="00D45E58" w:rsidRPr="00D378DA" w:rsidRDefault="00D45E58" w:rsidP="00D45E58">
            <w:pPr>
              <w:pStyle w:val="Table-small"/>
              <w:numPr>
                <w:ilvl w:val="0"/>
                <w:numId w:val="34"/>
              </w:numPr>
              <w:rPr>
                <w:rFonts w:cstheme="minorHAnsi"/>
                <w:szCs w:val="20"/>
              </w:rPr>
            </w:pPr>
          </w:p>
        </w:tc>
        <w:tc>
          <w:tcPr>
            <w:tcW w:w="2536" w:type="pct"/>
            <w:gridSpan w:val="2"/>
            <w:shd w:val="clear" w:color="auto" w:fill="FFFFFF" w:themeFill="background1"/>
          </w:tcPr>
          <w:p w14:paraId="2D1445E6" w14:textId="1DE20428" w:rsidR="00D45E58" w:rsidRDefault="00D45E58" w:rsidP="00D45E5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Check programmed state of OTP</w:t>
            </w:r>
          </w:p>
        </w:tc>
        <w:tc>
          <w:tcPr>
            <w:tcW w:w="1098" w:type="pct"/>
            <w:gridSpan w:val="2"/>
            <w:shd w:val="clear" w:color="auto" w:fill="FFFFFF" w:themeFill="background1"/>
          </w:tcPr>
          <w:p w14:paraId="7DCA43AB" w14:textId="194E1195" w:rsidR="00D45E58" w:rsidRDefault="00D45E58" w:rsidP="00D45E58">
            <w:pPr>
              <w:spacing w:before="0" w:after="0"/>
              <w:jc w:val="left"/>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4DDC4291">
              <w:rPr>
                <w:rFonts w:cstheme="minorBidi"/>
                <w:color w:val="000000" w:themeColor="accent1"/>
                <w:sz w:val="20"/>
                <w:szCs w:val="20"/>
              </w:rPr>
              <w:t>otp_programmed_state</w:t>
            </w:r>
          </w:p>
        </w:tc>
        <w:tc>
          <w:tcPr>
            <w:tcW w:w="737" w:type="pct"/>
            <w:shd w:val="clear" w:color="auto" w:fill="FFFFFF" w:themeFill="background1"/>
          </w:tcPr>
          <w:p w14:paraId="53930363" w14:textId="77777777" w:rsidR="00D45E58" w:rsidRDefault="00D45E58" w:rsidP="00D45E58">
            <w:pPr>
              <w:pStyle w:val="Table-small"/>
              <w:spacing w:before="0" w:after="0"/>
              <w:cnfStyle w:val="000000100000" w:firstRow="0" w:lastRow="0" w:firstColumn="0" w:lastColumn="0" w:oddVBand="0" w:evenVBand="0" w:oddHBand="1" w:evenHBand="0" w:firstRowFirstColumn="0" w:firstRowLastColumn="0" w:lastRowFirstColumn="0" w:lastRowLastColumn="0"/>
              <w:rPr>
                <w:rFonts w:cstheme="minorHAnsi"/>
                <w:szCs w:val="20"/>
                <w:lang w:val="en-US"/>
              </w:rPr>
            </w:pPr>
          </w:p>
        </w:tc>
      </w:tr>
      <w:tr w:rsidR="00D45E58" w:rsidRPr="00060476" w14:paraId="447AE3A2" w14:textId="77777777" w:rsidTr="00BE6C7F">
        <w:tc>
          <w:tcPr>
            <w:cnfStyle w:val="001000000000" w:firstRow="0" w:lastRow="0" w:firstColumn="1" w:lastColumn="0" w:oddVBand="0" w:evenVBand="0" w:oddHBand="0" w:evenHBand="0" w:firstRowFirstColumn="0" w:firstRowLastColumn="0" w:lastRowFirstColumn="0" w:lastRowLastColumn="0"/>
            <w:tcW w:w="629" w:type="pct"/>
            <w:shd w:val="clear" w:color="auto" w:fill="FFFFFF" w:themeFill="background1"/>
          </w:tcPr>
          <w:p w14:paraId="4318913D" w14:textId="77777777" w:rsidR="00D45E58" w:rsidRPr="00D378DA" w:rsidRDefault="00D45E58" w:rsidP="00D45E58">
            <w:pPr>
              <w:pStyle w:val="Table-small"/>
              <w:numPr>
                <w:ilvl w:val="0"/>
                <w:numId w:val="34"/>
              </w:numPr>
              <w:rPr>
                <w:rFonts w:cstheme="minorHAnsi"/>
                <w:szCs w:val="20"/>
              </w:rPr>
            </w:pPr>
          </w:p>
        </w:tc>
        <w:tc>
          <w:tcPr>
            <w:tcW w:w="2536" w:type="pct"/>
            <w:gridSpan w:val="2"/>
            <w:shd w:val="clear" w:color="auto" w:fill="FFFFFF" w:themeFill="background1"/>
          </w:tcPr>
          <w:p w14:paraId="2088B14C" w14:textId="6ED70719" w:rsidR="00D45E58" w:rsidRDefault="00D45E58" w:rsidP="00D45E5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Read all registers of the type “CONFIGURATION_OTP” again and verify that all the changes are correct. Log as ‘otp_check’.</w:t>
            </w:r>
          </w:p>
        </w:tc>
        <w:tc>
          <w:tcPr>
            <w:tcW w:w="1098" w:type="pct"/>
            <w:gridSpan w:val="2"/>
            <w:shd w:val="clear" w:color="auto" w:fill="FFFFFF" w:themeFill="background1"/>
          </w:tcPr>
          <w:p w14:paraId="370665CF" w14:textId="13E58437" w:rsidR="00D45E58" w:rsidRDefault="00D45E58" w:rsidP="00D45E58">
            <w:pPr>
              <w:spacing w:before="0" w:after="0"/>
              <w:jc w:val="left"/>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Pr>
                <w:rFonts w:cstheme="minorHAnsi"/>
                <w:color w:val="000000"/>
                <w:sz w:val="20"/>
                <w:szCs w:val="20"/>
              </w:rPr>
              <w:t>otp_check</w:t>
            </w:r>
          </w:p>
        </w:tc>
        <w:tc>
          <w:tcPr>
            <w:tcW w:w="737" w:type="pct"/>
            <w:shd w:val="clear" w:color="auto" w:fill="FFFFFF" w:themeFill="background1"/>
          </w:tcPr>
          <w:p w14:paraId="0B7C8EB1" w14:textId="77777777" w:rsidR="00D45E58" w:rsidRDefault="00D45E58" w:rsidP="00D45E58">
            <w:pPr>
              <w:pStyle w:val="Table-small"/>
              <w:spacing w:before="0" w:after="0"/>
              <w:cnfStyle w:val="000000000000" w:firstRow="0" w:lastRow="0" w:firstColumn="0" w:lastColumn="0" w:oddVBand="0" w:evenVBand="0" w:oddHBand="0" w:evenHBand="0" w:firstRowFirstColumn="0" w:firstRowLastColumn="0" w:lastRowFirstColumn="0" w:lastRowLastColumn="0"/>
              <w:rPr>
                <w:rFonts w:cstheme="minorHAnsi"/>
                <w:szCs w:val="20"/>
                <w:lang w:val="en-US"/>
              </w:rPr>
            </w:pPr>
          </w:p>
        </w:tc>
      </w:tr>
      <w:tr w:rsidR="00D45E58" w:rsidRPr="00D378DA" w14:paraId="06A75B03"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514E4E" w:themeFill="accent3" w:themeFillShade="BF"/>
          </w:tcPr>
          <w:p w14:paraId="7B946303" w14:textId="77777777" w:rsidR="00D45E58" w:rsidRPr="00D378DA" w:rsidRDefault="00D45E58" w:rsidP="00D45E58">
            <w:pPr>
              <w:pStyle w:val="Table-small"/>
              <w:rPr>
                <w:rFonts w:cstheme="minorHAnsi"/>
                <w:szCs w:val="20"/>
              </w:rPr>
            </w:pPr>
            <w:r>
              <w:rPr>
                <w:rFonts w:cstheme="minorHAnsi"/>
                <w:color w:val="FFFFFF" w:themeColor="background1"/>
                <w:sz w:val="22"/>
                <w:szCs w:val="22"/>
              </w:rPr>
              <w:t>Notes</w:t>
            </w:r>
          </w:p>
        </w:tc>
      </w:tr>
      <w:tr w:rsidR="00D45E58" w:rsidRPr="00D378DA" w14:paraId="0D9BDEF0" w14:textId="77777777" w:rsidTr="00BE6C7F">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FFFFFF" w:themeFill="background1"/>
          </w:tcPr>
          <w:p w14:paraId="5D5B2B60" w14:textId="77777777" w:rsidR="00D45E58" w:rsidRPr="00B2214C" w:rsidRDefault="00D45E58" w:rsidP="00D45E58">
            <w:pPr>
              <w:pStyle w:val="Table-small"/>
              <w:rPr>
                <w:rFonts w:cstheme="minorBidi"/>
                <w:b w:val="0"/>
                <w:bCs w:val="0"/>
              </w:rPr>
            </w:pPr>
            <w:r w:rsidRPr="00B2214C">
              <w:rPr>
                <w:rFonts w:cstheme="minorBidi"/>
                <w:b w:val="0"/>
                <w:bCs w:val="0"/>
                <w:color w:val="000000" w:themeColor="accent1"/>
              </w:rPr>
              <w:t>Important note on the VDD2V5_OTP voltage: maximum accumulative time for the entire macro exposed under 2.5V+/-10% should be less than 1 second.</w:t>
            </w:r>
            <w:r w:rsidRPr="00B2214C">
              <w:rPr>
                <w:b w:val="0"/>
                <w:bCs w:val="0"/>
              </w:rPr>
              <w:br/>
            </w:r>
            <w:r w:rsidRPr="00B2214C">
              <w:rPr>
                <w:rFonts w:cstheme="minorBidi"/>
                <w:b w:val="0"/>
                <w:bCs w:val="0"/>
                <w:color w:val="000000" w:themeColor="accent1"/>
              </w:rPr>
              <w:t>WARNING: if this test is conducted via CXP instead of SPI communication be aware that the Frame grabber caching option must be off to avoid incorrect verification of the written registers.</w:t>
            </w:r>
          </w:p>
        </w:tc>
      </w:tr>
      <w:tr w:rsidR="00D45E58" w:rsidRPr="00D378DA" w14:paraId="1CC6F3DC"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514E4E" w:themeFill="accent3" w:themeFillShade="BF"/>
          </w:tcPr>
          <w:p w14:paraId="2FC46798" w14:textId="77777777" w:rsidR="00D45E58" w:rsidRPr="00D378DA" w:rsidRDefault="00D45E58" w:rsidP="00D45E58">
            <w:pPr>
              <w:pStyle w:val="Table-small"/>
              <w:rPr>
                <w:rFonts w:cstheme="minorHAnsi"/>
                <w:szCs w:val="20"/>
              </w:rPr>
            </w:pPr>
            <w:r>
              <w:rPr>
                <w:rFonts w:cstheme="minorHAnsi"/>
                <w:color w:val="FFFFFF" w:themeColor="background1"/>
                <w:sz w:val="22"/>
                <w:szCs w:val="22"/>
              </w:rPr>
              <w:t xml:space="preserve">Measurements – Acceptance criteria </w:t>
            </w:r>
          </w:p>
        </w:tc>
      </w:tr>
      <w:tr w:rsidR="007B617F" w:rsidRPr="00D378DA" w14:paraId="5CB59D79" w14:textId="77777777" w:rsidTr="00BE6C7F">
        <w:tc>
          <w:tcPr>
            <w:cnfStyle w:val="001000000000" w:firstRow="0" w:lastRow="0" w:firstColumn="1" w:lastColumn="0" w:oddVBand="0" w:evenVBand="0" w:oddHBand="0" w:evenHBand="0" w:firstRowFirstColumn="0" w:firstRowLastColumn="0" w:lastRowFirstColumn="0" w:lastRowLastColumn="0"/>
            <w:tcW w:w="629" w:type="pct"/>
            <w:shd w:val="clear" w:color="auto" w:fill="C5C2C2" w:themeFill="accent3" w:themeFillTint="66"/>
          </w:tcPr>
          <w:p w14:paraId="1785F6E5" w14:textId="77777777" w:rsidR="00D45E58" w:rsidRPr="00836085" w:rsidRDefault="00D45E58" w:rsidP="00D45E58">
            <w:pPr>
              <w:pStyle w:val="Table-small"/>
              <w:rPr>
                <w:rFonts w:cstheme="minorHAnsi"/>
                <w:szCs w:val="20"/>
              </w:rPr>
            </w:pPr>
            <w:r w:rsidRPr="00836085">
              <w:rPr>
                <w:rFonts w:cstheme="minorHAnsi"/>
                <w:sz w:val="22"/>
                <w:szCs w:val="22"/>
              </w:rPr>
              <w:lastRenderedPageBreak/>
              <w:t xml:space="preserve">ID </w:t>
            </w:r>
          </w:p>
        </w:tc>
        <w:tc>
          <w:tcPr>
            <w:tcW w:w="2181" w:type="pct"/>
            <w:shd w:val="clear" w:color="auto" w:fill="C5C2C2" w:themeFill="accent3" w:themeFillTint="66"/>
          </w:tcPr>
          <w:p w14:paraId="095D7CF8" w14:textId="77777777" w:rsidR="00D45E58" w:rsidRPr="00836085" w:rsidRDefault="00D45E58" w:rsidP="00D45E58">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Name</w:t>
            </w:r>
          </w:p>
        </w:tc>
        <w:tc>
          <w:tcPr>
            <w:tcW w:w="355" w:type="pct"/>
            <w:shd w:val="clear" w:color="auto" w:fill="C5C2C2" w:themeFill="accent3" w:themeFillTint="66"/>
          </w:tcPr>
          <w:p w14:paraId="628FFE66" w14:textId="77777777" w:rsidR="00D45E58" w:rsidRPr="00836085" w:rsidRDefault="00D45E58" w:rsidP="00D45E58">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Unit</w:t>
            </w:r>
          </w:p>
        </w:tc>
        <w:tc>
          <w:tcPr>
            <w:tcW w:w="123" w:type="pct"/>
            <w:shd w:val="clear" w:color="auto" w:fill="C5C2C2" w:themeFill="accent3" w:themeFillTint="66"/>
          </w:tcPr>
          <w:p w14:paraId="491F73C2" w14:textId="77777777" w:rsidR="00D45E58" w:rsidRPr="00836085" w:rsidRDefault="00D45E58" w:rsidP="00D45E58">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LTL</w:t>
            </w:r>
          </w:p>
        </w:tc>
        <w:tc>
          <w:tcPr>
            <w:tcW w:w="976" w:type="pct"/>
            <w:shd w:val="clear" w:color="auto" w:fill="C5C2C2" w:themeFill="accent3" w:themeFillTint="66"/>
          </w:tcPr>
          <w:p w14:paraId="56A8B81C" w14:textId="77777777" w:rsidR="00D45E58" w:rsidRPr="00836085" w:rsidRDefault="00D45E58" w:rsidP="00D45E58">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Typ</w:t>
            </w:r>
          </w:p>
        </w:tc>
        <w:tc>
          <w:tcPr>
            <w:tcW w:w="737" w:type="pct"/>
            <w:shd w:val="clear" w:color="auto" w:fill="C5C2C2" w:themeFill="accent3" w:themeFillTint="66"/>
          </w:tcPr>
          <w:p w14:paraId="21ABF3D3" w14:textId="77777777" w:rsidR="00D45E58" w:rsidRPr="00836085" w:rsidRDefault="00D45E58" w:rsidP="00D45E58">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836085">
              <w:rPr>
                <w:rFonts w:cstheme="minorHAnsi"/>
                <w:b/>
                <w:bCs/>
                <w:sz w:val="22"/>
                <w:szCs w:val="22"/>
              </w:rPr>
              <w:t>UTL</w:t>
            </w:r>
          </w:p>
        </w:tc>
      </w:tr>
      <w:tr w:rsidR="009D00B3" w:rsidRPr="00D378DA" w14:paraId="6A881D20" w14:textId="77777777" w:rsidTr="001A32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 w:type="pct"/>
            <w:shd w:val="clear" w:color="auto" w:fill="FFFFFF" w:themeFill="background1"/>
          </w:tcPr>
          <w:p w14:paraId="3E671129" w14:textId="1CF4DC9D" w:rsidR="00D45E58" w:rsidRPr="00D41DD6" w:rsidRDefault="00D45E58" w:rsidP="00BE6C7F">
            <w:pPr>
              <w:pStyle w:val="Table-small"/>
              <w:rPr>
                <w:rFonts w:cstheme="minorHAnsi"/>
                <w:szCs w:val="20"/>
              </w:rPr>
            </w:pPr>
            <w:r>
              <w:rPr>
                <w:rFonts w:cstheme="minorHAnsi"/>
                <w:szCs w:val="20"/>
              </w:rPr>
              <w:t>M0151</w:t>
            </w:r>
          </w:p>
        </w:tc>
        <w:tc>
          <w:tcPr>
            <w:tcW w:w="2181" w:type="pct"/>
            <w:shd w:val="clear" w:color="auto" w:fill="FFFFFF" w:themeFill="background1"/>
          </w:tcPr>
          <w:p w14:paraId="130A2272" w14:textId="69A1F8DD" w:rsidR="00D45E58" w:rsidRPr="009C5E6B" w:rsidRDefault="00D45E58" w:rsidP="00D45E5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517202">
              <w:t>T0024_M0151_otp_error</w:t>
            </w:r>
          </w:p>
        </w:tc>
        <w:tc>
          <w:tcPr>
            <w:tcW w:w="355" w:type="pct"/>
            <w:shd w:val="clear" w:color="auto" w:fill="FFFFFF" w:themeFill="background1"/>
          </w:tcPr>
          <w:p w14:paraId="06D82D02" w14:textId="53CC2BB6" w:rsidR="00D45E58" w:rsidRPr="009C5E6B" w:rsidRDefault="00D45E58" w:rsidP="00D45E5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w:t>
            </w:r>
          </w:p>
        </w:tc>
        <w:tc>
          <w:tcPr>
            <w:tcW w:w="1835" w:type="pct"/>
            <w:gridSpan w:val="3"/>
            <w:shd w:val="clear" w:color="auto" w:fill="FFFFFF" w:themeFill="background1"/>
          </w:tcPr>
          <w:p w14:paraId="2E43650B" w14:textId="77777777" w:rsidR="00D45E58" w:rsidRPr="009C5E6B" w:rsidRDefault="00D45E58" w:rsidP="00D45E58">
            <w:pPr>
              <w:pStyle w:val="Table-small"/>
              <w:jc w:val="center"/>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Pass/fail</w:t>
            </w:r>
          </w:p>
        </w:tc>
      </w:tr>
      <w:tr w:rsidR="009D00B3" w:rsidRPr="00D378DA" w14:paraId="220C736A" w14:textId="77777777" w:rsidTr="001A3207">
        <w:tc>
          <w:tcPr>
            <w:cnfStyle w:val="001000000000" w:firstRow="0" w:lastRow="0" w:firstColumn="1" w:lastColumn="0" w:oddVBand="0" w:evenVBand="0" w:oddHBand="0" w:evenHBand="0" w:firstRowFirstColumn="0" w:firstRowLastColumn="0" w:lastRowFirstColumn="0" w:lastRowLastColumn="0"/>
            <w:tcW w:w="629" w:type="pct"/>
            <w:shd w:val="clear" w:color="auto" w:fill="FFFFFF" w:themeFill="background1"/>
          </w:tcPr>
          <w:p w14:paraId="6E1B40F4" w14:textId="73BEF0F3" w:rsidR="00D45E58" w:rsidRPr="00D41DD6" w:rsidRDefault="00D45E58" w:rsidP="00BE6C7F">
            <w:pPr>
              <w:pStyle w:val="Table-small"/>
              <w:rPr>
                <w:rFonts w:cstheme="minorHAnsi"/>
                <w:szCs w:val="20"/>
              </w:rPr>
            </w:pPr>
            <w:r>
              <w:rPr>
                <w:rFonts w:cstheme="minorHAnsi"/>
                <w:szCs w:val="20"/>
              </w:rPr>
              <w:t>M0152</w:t>
            </w:r>
          </w:p>
        </w:tc>
        <w:tc>
          <w:tcPr>
            <w:tcW w:w="2181" w:type="pct"/>
            <w:shd w:val="clear" w:color="auto" w:fill="FFFFFF" w:themeFill="background1"/>
          </w:tcPr>
          <w:p w14:paraId="2697C06F" w14:textId="05D52003" w:rsidR="00D45E58" w:rsidRDefault="00D45E58" w:rsidP="00D45E5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517202">
              <w:t>T0024_M0152_otp_programmed_state</w:t>
            </w:r>
          </w:p>
        </w:tc>
        <w:tc>
          <w:tcPr>
            <w:tcW w:w="355" w:type="pct"/>
            <w:shd w:val="clear" w:color="auto" w:fill="FFFFFF" w:themeFill="background1"/>
          </w:tcPr>
          <w:p w14:paraId="26BE3C77" w14:textId="21FBF601" w:rsidR="00D45E58" w:rsidRPr="009C5E6B" w:rsidRDefault="00D45E58" w:rsidP="00D45E5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w:t>
            </w:r>
          </w:p>
        </w:tc>
        <w:tc>
          <w:tcPr>
            <w:tcW w:w="1835" w:type="pct"/>
            <w:gridSpan w:val="3"/>
            <w:shd w:val="clear" w:color="auto" w:fill="FFFFFF" w:themeFill="background1"/>
          </w:tcPr>
          <w:p w14:paraId="6B226869" w14:textId="77777777" w:rsidR="00D45E58" w:rsidRDefault="00D45E58" w:rsidP="00D45E58">
            <w:pPr>
              <w:pStyle w:val="Table-small"/>
              <w:jc w:val="center"/>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Pass/fail</w:t>
            </w:r>
          </w:p>
        </w:tc>
      </w:tr>
      <w:tr w:rsidR="009D00B3" w:rsidRPr="00D378DA" w14:paraId="3DFE7DC9" w14:textId="77777777" w:rsidTr="001A32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 w:type="pct"/>
            <w:shd w:val="clear" w:color="auto" w:fill="FFFFFF" w:themeFill="background1"/>
          </w:tcPr>
          <w:p w14:paraId="52B4794E" w14:textId="5E64FD83" w:rsidR="00D45E58" w:rsidRPr="00D41DD6" w:rsidRDefault="00D45E58" w:rsidP="00BE6C7F">
            <w:pPr>
              <w:pStyle w:val="Table-small"/>
              <w:rPr>
                <w:rFonts w:cstheme="minorHAnsi"/>
                <w:szCs w:val="20"/>
              </w:rPr>
            </w:pPr>
            <w:r>
              <w:rPr>
                <w:rFonts w:cstheme="minorHAnsi"/>
                <w:szCs w:val="20"/>
              </w:rPr>
              <w:t>M0153</w:t>
            </w:r>
          </w:p>
        </w:tc>
        <w:tc>
          <w:tcPr>
            <w:tcW w:w="2181" w:type="pct"/>
            <w:shd w:val="clear" w:color="auto" w:fill="FFFFFF" w:themeFill="background1"/>
          </w:tcPr>
          <w:p w14:paraId="709E9055" w14:textId="5C39D1E1" w:rsidR="00D45E58" w:rsidRDefault="00D45E58" w:rsidP="00D45E5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lang w:val="en-US"/>
              </w:rPr>
            </w:pPr>
            <w:r w:rsidRPr="00517202">
              <w:t>T0024_M0153_otp_check</w:t>
            </w:r>
          </w:p>
        </w:tc>
        <w:tc>
          <w:tcPr>
            <w:tcW w:w="355" w:type="pct"/>
            <w:shd w:val="clear" w:color="auto" w:fill="FFFFFF" w:themeFill="background1"/>
          </w:tcPr>
          <w:p w14:paraId="0E13F568" w14:textId="3E1D4229" w:rsidR="00D45E58" w:rsidRPr="009C5E6B" w:rsidRDefault="00D45E58" w:rsidP="00D45E5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w:t>
            </w:r>
          </w:p>
        </w:tc>
        <w:tc>
          <w:tcPr>
            <w:tcW w:w="1835" w:type="pct"/>
            <w:gridSpan w:val="3"/>
            <w:shd w:val="clear" w:color="auto" w:fill="FFFFFF" w:themeFill="background1"/>
          </w:tcPr>
          <w:p w14:paraId="2EBA593E" w14:textId="77777777" w:rsidR="00D45E58" w:rsidRDefault="00D45E58" w:rsidP="00D45E58">
            <w:pPr>
              <w:pStyle w:val="Table-small"/>
              <w:jc w:val="center"/>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Pass/fail</w:t>
            </w:r>
          </w:p>
        </w:tc>
      </w:tr>
    </w:tbl>
    <w:p w14:paraId="0361C6E9" w14:textId="77777777" w:rsidR="000449A6" w:rsidRPr="00B10944" w:rsidRDefault="000449A6" w:rsidP="000449A6">
      <w:pPr>
        <w:rPr>
          <w:highlight w:val="yellow"/>
          <w:lang w:val="en-US" w:eastAsia="en-US"/>
        </w:rPr>
      </w:pPr>
    </w:p>
    <w:p w14:paraId="59187BC9" w14:textId="0F147AD8" w:rsidR="000449A6" w:rsidRPr="00BE6C7F" w:rsidRDefault="000449A6" w:rsidP="00752445">
      <w:pPr>
        <w:pStyle w:val="Heading2"/>
        <w:rPr>
          <w:lang w:val="fr-BE" w:eastAsia="en-US"/>
        </w:rPr>
      </w:pPr>
      <w:bookmarkStart w:id="530" w:name="_Ref159340142"/>
      <w:bookmarkStart w:id="531" w:name="_Toc179819072"/>
      <w:bookmarkStart w:id="532" w:name="_Toc214350564"/>
      <w:r w:rsidRPr="00BE6C7F">
        <w:rPr>
          <w:lang w:val="fr-BE" w:eastAsia="en-US"/>
        </w:rPr>
        <w:t>T</w:t>
      </w:r>
      <w:r w:rsidR="00CB0B18" w:rsidRPr="00BE6C7F">
        <w:rPr>
          <w:lang w:val="fr-BE" w:eastAsia="en-US"/>
        </w:rPr>
        <w:t>0025</w:t>
      </w:r>
      <w:r w:rsidRPr="00BE6C7F">
        <w:rPr>
          <w:lang w:val="fr-BE" w:eastAsia="en-US"/>
        </w:rPr>
        <w:t xml:space="preserve">: OTP </w:t>
      </w:r>
      <w:r w:rsidR="00B747F4" w:rsidRPr="00BE6C7F">
        <w:rPr>
          <w:lang w:val="fr-BE" w:eastAsia="en-US"/>
        </w:rPr>
        <w:t>D</w:t>
      </w:r>
      <w:r w:rsidRPr="00BE6C7F">
        <w:rPr>
          <w:lang w:val="fr-BE" w:eastAsia="en-US"/>
        </w:rPr>
        <w:t xml:space="preserve">ata </w:t>
      </w:r>
      <w:r w:rsidR="00B747F4" w:rsidRPr="00BE6C7F">
        <w:rPr>
          <w:lang w:val="fr-BE" w:eastAsia="en-US"/>
        </w:rPr>
        <w:t>R</w:t>
      </w:r>
      <w:r w:rsidRPr="00BE6C7F">
        <w:rPr>
          <w:lang w:val="fr-BE" w:eastAsia="en-US"/>
        </w:rPr>
        <w:t xml:space="preserve">etention </w:t>
      </w:r>
      <w:r w:rsidR="00B747F4" w:rsidRPr="00BE6C7F">
        <w:rPr>
          <w:lang w:val="fr-BE" w:eastAsia="en-US"/>
        </w:rPr>
        <w:t>T</w:t>
      </w:r>
      <w:r w:rsidRPr="00BE6C7F">
        <w:rPr>
          <w:lang w:val="fr-BE" w:eastAsia="en-US"/>
        </w:rPr>
        <w:t>est</w:t>
      </w:r>
      <w:bookmarkEnd w:id="530"/>
      <w:bookmarkEnd w:id="531"/>
      <w:bookmarkEnd w:id="532"/>
    </w:p>
    <w:p w14:paraId="1B51AF21" w14:textId="3E13EA6B" w:rsidR="000449A6" w:rsidRPr="00AA2C09" w:rsidRDefault="000449A6" w:rsidP="000449A6">
      <w:pPr>
        <w:pStyle w:val="Caption"/>
        <w:keepNext/>
      </w:pPr>
      <w:bookmarkStart w:id="533" w:name="_Toc179819130"/>
      <w:bookmarkStart w:id="534" w:name="_Toc214350614"/>
      <w:r w:rsidRPr="00AA2C09">
        <w:t xml:space="preserve">Table </w:t>
      </w:r>
      <w:r>
        <w:fldChar w:fldCharType="begin"/>
      </w:r>
      <w:r w:rsidRPr="00AA2C09">
        <w:instrText xml:space="preserve"> SEQ Table \* ARABIC </w:instrText>
      </w:r>
      <w:r>
        <w:fldChar w:fldCharType="separate"/>
      </w:r>
      <w:r w:rsidR="00AA08B9" w:rsidRPr="00AA2C09">
        <w:rPr>
          <w:noProof/>
        </w:rPr>
        <w:t>41</w:t>
      </w:r>
      <w:r>
        <w:fldChar w:fldCharType="end"/>
      </w:r>
      <w:r w:rsidRPr="00AA2C09">
        <w:t xml:space="preserve">: </w:t>
      </w:r>
      <w:r w:rsidR="00B747F4" w:rsidRPr="00AA2C09">
        <w:t xml:space="preserve">T0025: </w:t>
      </w:r>
      <w:r w:rsidRPr="00AA2C09">
        <w:t xml:space="preserve">OTP </w:t>
      </w:r>
      <w:r w:rsidR="00B747F4" w:rsidRPr="00AA2C09">
        <w:t>D</w:t>
      </w:r>
      <w:r w:rsidRPr="00AA2C09">
        <w:t>ata</w:t>
      </w:r>
      <w:r w:rsidR="00B747F4" w:rsidRPr="00AA2C09">
        <w:t xml:space="preserve"> Retention T</w:t>
      </w:r>
      <w:r w:rsidRPr="00AA2C09">
        <w:t>est</w:t>
      </w:r>
      <w:bookmarkEnd w:id="533"/>
      <w:r w:rsidR="00B747F4" w:rsidRPr="00AA2C09">
        <w:t xml:space="preserve"> Overview</w:t>
      </w:r>
      <w:bookmarkEnd w:id="534"/>
    </w:p>
    <w:tbl>
      <w:tblPr>
        <w:tblStyle w:val="GridTable4-Accent3"/>
        <w:tblW w:w="9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1"/>
        <w:gridCol w:w="4322"/>
        <w:gridCol w:w="755"/>
        <w:gridCol w:w="1352"/>
        <w:gridCol w:w="1326"/>
        <w:gridCol w:w="942"/>
      </w:tblGrid>
      <w:tr w:rsidR="000449A6" w:rsidRPr="00D378DA" w14:paraId="63B0E400" w14:textId="77777777" w:rsidTr="00BE6C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514E4E" w:themeFill="accent3" w:themeFillShade="BF"/>
          </w:tcPr>
          <w:p w14:paraId="27B8480D" w14:textId="77777777" w:rsidR="000449A6" w:rsidRPr="00D378DA" w:rsidRDefault="000449A6">
            <w:pPr>
              <w:pStyle w:val="Table-small"/>
              <w:rPr>
                <w:rFonts w:cstheme="minorHAnsi"/>
                <w:sz w:val="22"/>
                <w:szCs w:val="18"/>
              </w:rPr>
            </w:pPr>
            <w:r w:rsidRPr="00D378DA">
              <w:rPr>
                <w:rFonts w:cstheme="minorHAnsi"/>
                <w:sz w:val="22"/>
                <w:szCs w:val="18"/>
              </w:rPr>
              <w:t xml:space="preserve">Test </w:t>
            </w:r>
            <w:r>
              <w:rPr>
                <w:rFonts w:cstheme="minorHAnsi"/>
                <w:sz w:val="22"/>
                <w:szCs w:val="18"/>
              </w:rPr>
              <w:t xml:space="preserve">Description </w:t>
            </w:r>
          </w:p>
        </w:tc>
      </w:tr>
      <w:tr w:rsidR="000449A6" w:rsidRPr="00D378DA" w14:paraId="54F97819"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FFFFFF" w:themeFill="background1"/>
          </w:tcPr>
          <w:p w14:paraId="1427C691" w14:textId="77777777" w:rsidR="000449A6" w:rsidRPr="00D378DA" w:rsidRDefault="000449A6">
            <w:pPr>
              <w:pStyle w:val="Table-small"/>
              <w:rPr>
                <w:rFonts w:cstheme="minorHAnsi"/>
                <w:b w:val="0"/>
                <w:bCs w:val="0"/>
              </w:rPr>
            </w:pPr>
            <w:r>
              <w:rPr>
                <w:rFonts w:cstheme="minorHAnsi"/>
                <w:b w:val="0"/>
                <w:bCs w:val="0"/>
              </w:rPr>
              <w:t xml:space="preserve">Read the data from OTP. Verify that no bits are flipped. </w:t>
            </w:r>
          </w:p>
        </w:tc>
      </w:tr>
      <w:tr w:rsidR="00FC3AA4" w:rsidRPr="00D378DA" w14:paraId="3E3651FC"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514E4E" w:themeFill="accent3" w:themeFillShade="BF"/>
          </w:tcPr>
          <w:p w14:paraId="5DFFED0F" w14:textId="3FB592CF" w:rsidR="00FC3AA4" w:rsidRDefault="00FC3AA4" w:rsidP="00FC3AA4">
            <w:pPr>
              <w:pStyle w:val="Table-small"/>
              <w:rPr>
                <w:rFonts w:cstheme="minorHAnsi"/>
              </w:rPr>
            </w:pPr>
            <w:r w:rsidRPr="001607D4">
              <w:rPr>
                <w:rFonts w:cstheme="minorHAnsi"/>
                <w:color w:val="FFFFFF" w:themeColor="background1"/>
                <w:sz w:val="22"/>
                <w:szCs w:val="18"/>
              </w:rPr>
              <w:t>Test Configuration</w:t>
            </w:r>
          </w:p>
        </w:tc>
      </w:tr>
      <w:tr w:rsidR="00FC3AA4" w:rsidRPr="00D378DA" w14:paraId="71634D4D"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FFFFFF" w:themeFill="background1"/>
          </w:tcPr>
          <w:p w14:paraId="0CDC1020" w14:textId="162215C9" w:rsidR="00FC3AA4" w:rsidRDefault="00FC3AA4" w:rsidP="00FC3AA4">
            <w:pPr>
              <w:pStyle w:val="Table-small"/>
              <w:rPr>
                <w:rFonts w:cstheme="minorHAnsi"/>
              </w:rPr>
            </w:pPr>
          </w:p>
        </w:tc>
      </w:tr>
      <w:tr w:rsidR="00FC3AA4" w:rsidRPr="00D378DA" w14:paraId="5757FBB6"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514E4E" w:themeFill="accent3" w:themeFillShade="BF"/>
          </w:tcPr>
          <w:p w14:paraId="0181459B" w14:textId="77777777" w:rsidR="00FC3AA4" w:rsidRPr="00D378DA" w:rsidRDefault="00FC3AA4" w:rsidP="00FC3AA4">
            <w:pPr>
              <w:pStyle w:val="Table-small"/>
              <w:rPr>
                <w:rFonts w:cstheme="minorHAnsi"/>
                <w:color w:val="FFFFFF" w:themeColor="background1"/>
                <w:sz w:val="22"/>
                <w:szCs w:val="18"/>
              </w:rPr>
            </w:pPr>
            <w:r>
              <w:rPr>
                <w:rFonts w:cstheme="minorHAnsi"/>
                <w:color w:val="FFFFFF" w:themeColor="background1"/>
                <w:sz w:val="22"/>
                <w:szCs w:val="18"/>
              </w:rPr>
              <w:t xml:space="preserve">Test Equipment Requirements </w:t>
            </w:r>
          </w:p>
        </w:tc>
      </w:tr>
      <w:tr w:rsidR="00FC3AA4" w:rsidRPr="008F1821" w14:paraId="3CB613A3"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FFFFFF" w:themeFill="background1"/>
          </w:tcPr>
          <w:p w14:paraId="65605BFE" w14:textId="77777777" w:rsidR="00FC3AA4" w:rsidRPr="008F1821" w:rsidRDefault="00FC3AA4" w:rsidP="00FC3AA4">
            <w:pPr>
              <w:spacing w:before="20" w:after="20"/>
              <w:rPr>
                <w:b w:val="0"/>
                <w:bCs w:val="0"/>
                <w:sz w:val="20"/>
                <w:szCs w:val="14"/>
                <w:lang w:val="en-US"/>
              </w:rPr>
            </w:pPr>
          </w:p>
        </w:tc>
      </w:tr>
      <w:tr w:rsidR="00886629" w:rsidRPr="00D378DA" w14:paraId="2FC5367F" w14:textId="77777777" w:rsidTr="00BE6C7F">
        <w:trPr>
          <w:gridAfter w:val="1"/>
          <w:wAfter w:w="39" w:type="dxa"/>
        </w:trPr>
        <w:tc>
          <w:tcPr>
            <w:cnfStyle w:val="001000000000" w:firstRow="0" w:lastRow="0" w:firstColumn="1" w:lastColumn="0" w:oddVBand="0" w:evenVBand="0" w:oddHBand="0" w:evenHBand="0" w:firstRowFirstColumn="0" w:firstRowLastColumn="0" w:lastRowFirstColumn="0" w:lastRowLastColumn="0"/>
            <w:tcW w:w="0" w:type="dxa"/>
            <w:gridSpan w:val="5"/>
            <w:shd w:val="clear" w:color="auto" w:fill="514E4E" w:themeFill="accent3" w:themeFillShade="BF"/>
          </w:tcPr>
          <w:p w14:paraId="45141DBA" w14:textId="77777777" w:rsidR="00886629" w:rsidRPr="0047278F" w:rsidRDefault="00886629">
            <w:pPr>
              <w:spacing w:before="20" w:after="20"/>
              <w:rPr>
                <w:sz w:val="20"/>
                <w:szCs w:val="14"/>
              </w:rPr>
            </w:pPr>
            <w:r w:rsidRPr="00A452BD">
              <w:rPr>
                <w:rFonts w:cstheme="minorHAnsi"/>
                <w:color w:val="FFFFFF" w:themeColor="background1"/>
                <w:szCs w:val="18"/>
              </w:rPr>
              <w:t>Test Conditions</w:t>
            </w:r>
          </w:p>
        </w:tc>
      </w:tr>
      <w:tr w:rsidR="00886629" w:rsidRPr="00D378DA" w14:paraId="155871B4" w14:textId="77777777" w:rsidTr="00BE6C7F">
        <w:trPr>
          <w:gridAfter w:val="1"/>
          <w:cnfStyle w:val="000000100000" w:firstRow="0" w:lastRow="0" w:firstColumn="0" w:lastColumn="0" w:oddVBand="0" w:evenVBand="0" w:oddHBand="1" w:evenHBand="0" w:firstRowFirstColumn="0" w:firstRowLastColumn="0" w:lastRowFirstColumn="0" w:lastRowLastColumn="0"/>
          <w:wAfter w:w="39" w:type="dxa"/>
        </w:trPr>
        <w:tc>
          <w:tcPr>
            <w:cnfStyle w:val="001000000000" w:firstRow="0" w:lastRow="0" w:firstColumn="1" w:lastColumn="0" w:oddVBand="0" w:evenVBand="0" w:oddHBand="0" w:evenHBand="0" w:firstRowFirstColumn="0" w:firstRowLastColumn="0" w:lastRowFirstColumn="0" w:lastRowLastColumn="0"/>
            <w:tcW w:w="0" w:type="dxa"/>
            <w:gridSpan w:val="5"/>
            <w:shd w:val="clear" w:color="auto" w:fill="FFFFFF" w:themeFill="background1"/>
          </w:tcPr>
          <w:p w14:paraId="3BC87C61" w14:textId="049582D6" w:rsidR="00886629" w:rsidRPr="003C2624" w:rsidRDefault="00145181">
            <w:pPr>
              <w:spacing w:before="20" w:after="20"/>
              <w:rPr>
                <w:sz w:val="20"/>
                <w:szCs w:val="14"/>
              </w:rPr>
            </w:pPr>
            <w:r w:rsidRPr="00145181">
              <w:rPr>
                <w:b w:val="0"/>
                <w:bCs w:val="0"/>
                <w:sz w:val="20"/>
                <w:szCs w:val="14"/>
              </w:rPr>
              <w:t>No deviations from chapter 2 applies to this test.</w:t>
            </w:r>
          </w:p>
        </w:tc>
      </w:tr>
      <w:tr w:rsidR="00E103ED" w:rsidRPr="00D378DA" w14:paraId="7E1E2D31" w14:textId="77777777" w:rsidTr="00BE6C7F">
        <w:trPr>
          <w:gridAfter w:val="1"/>
          <w:wAfter w:w="39" w:type="dxa"/>
        </w:trPr>
        <w:tc>
          <w:tcPr>
            <w:cnfStyle w:val="001000000000" w:firstRow="0" w:lastRow="0" w:firstColumn="1" w:lastColumn="0" w:oddVBand="0" w:evenVBand="0" w:oddHBand="0" w:evenHBand="0" w:firstRowFirstColumn="0" w:firstRowLastColumn="0" w:lastRowFirstColumn="0" w:lastRowLastColumn="0"/>
            <w:tcW w:w="0" w:type="dxa"/>
            <w:gridSpan w:val="5"/>
            <w:shd w:val="clear" w:color="auto" w:fill="514E4E" w:themeFill="accent3" w:themeFillShade="BF"/>
          </w:tcPr>
          <w:p w14:paraId="7BAEDB40" w14:textId="77777777" w:rsidR="00E103ED" w:rsidRPr="00920ABA" w:rsidRDefault="00E103ED">
            <w:pPr>
              <w:spacing w:before="20" w:after="20"/>
              <w:rPr>
                <w:color w:val="FF0000"/>
                <w:sz w:val="20"/>
                <w:szCs w:val="14"/>
              </w:rPr>
            </w:pPr>
            <w:r w:rsidRPr="003D1F8A">
              <w:rPr>
                <w:rFonts w:cstheme="minorHAnsi"/>
                <w:color w:val="FFFFFF" w:themeColor="background1"/>
                <w:szCs w:val="18"/>
              </w:rPr>
              <w:t>Environmental conditions</w:t>
            </w:r>
            <w:r w:rsidRPr="003D1F8A">
              <w:rPr>
                <w:color w:val="FFFFFF" w:themeColor="background1"/>
                <w:sz w:val="20"/>
                <w:szCs w:val="14"/>
              </w:rPr>
              <w:t xml:space="preserve"> </w:t>
            </w:r>
          </w:p>
        </w:tc>
      </w:tr>
      <w:tr w:rsidR="00E103ED" w:rsidRPr="00D378DA" w14:paraId="57347C0E" w14:textId="77777777" w:rsidTr="00BE6C7F">
        <w:trPr>
          <w:gridAfter w:val="1"/>
          <w:cnfStyle w:val="000000100000" w:firstRow="0" w:lastRow="0" w:firstColumn="0" w:lastColumn="0" w:oddVBand="0" w:evenVBand="0" w:oddHBand="1" w:evenHBand="0" w:firstRowFirstColumn="0" w:firstRowLastColumn="0" w:lastRowFirstColumn="0" w:lastRowLastColumn="0"/>
          <w:wAfter w:w="39" w:type="dxa"/>
        </w:trPr>
        <w:tc>
          <w:tcPr>
            <w:cnfStyle w:val="001000000000" w:firstRow="0" w:lastRow="0" w:firstColumn="1" w:lastColumn="0" w:oddVBand="0" w:evenVBand="0" w:oddHBand="0" w:evenHBand="0" w:firstRowFirstColumn="0" w:firstRowLastColumn="0" w:lastRowFirstColumn="0" w:lastRowLastColumn="0"/>
            <w:tcW w:w="0" w:type="dxa"/>
            <w:gridSpan w:val="5"/>
            <w:shd w:val="clear" w:color="auto" w:fill="FFFFFF" w:themeFill="background1"/>
          </w:tcPr>
          <w:p w14:paraId="66B8B63F" w14:textId="4C27550B" w:rsidR="00E103ED" w:rsidRPr="00DC13A1" w:rsidRDefault="006C375B">
            <w:pPr>
              <w:spacing w:before="20" w:after="20"/>
              <w:rPr>
                <w:b w:val="0"/>
                <w:bCs w:val="0"/>
                <w:sz w:val="20"/>
                <w:szCs w:val="14"/>
              </w:rPr>
            </w:pPr>
            <w:r w:rsidRPr="00893A88">
              <w:rPr>
                <w:b w:val="0"/>
                <w:bCs w:val="0"/>
                <w:sz w:val="20"/>
                <w:szCs w:val="14"/>
              </w:rPr>
              <w:t>This test will be executed in an automated way and in a temperature controlled environment</w:t>
            </w:r>
            <w:r w:rsidRPr="00DC13A1" w:rsidDel="006C375B">
              <w:rPr>
                <w:b w:val="0"/>
                <w:bCs w:val="0"/>
                <w:sz w:val="20"/>
                <w:szCs w:val="14"/>
              </w:rPr>
              <w:t xml:space="preserve"> </w:t>
            </w:r>
          </w:p>
        </w:tc>
      </w:tr>
      <w:tr w:rsidR="00FC3AA4" w:rsidRPr="00D378DA" w14:paraId="44A0FAF0"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514E4E" w:themeFill="accent3" w:themeFillShade="BF"/>
          </w:tcPr>
          <w:p w14:paraId="301C316D" w14:textId="77777777" w:rsidR="00FC3AA4" w:rsidRPr="00D378DA" w:rsidRDefault="00FC3AA4" w:rsidP="00FC3AA4">
            <w:pPr>
              <w:pStyle w:val="Table-small"/>
              <w:rPr>
                <w:rFonts w:cstheme="minorHAnsi"/>
                <w:sz w:val="22"/>
                <w:szCs w:val="18"/>
              </w:rPr>
            </w:pPr>
            <w:r>
              <w:rPr>
                <w:rFonts w:cstheme="minorHAnsi"/>
                <w:color w:val="FFFFFF" w:themeColor="background1"/>
                <w:sz w:val="22"/>
                <w:szCs w:val="18"/>
              </w:rPr>
              <w:t>Test Procedure</w:t>
            </w:r>
          </w:p>
        </w:tc>
      </w:tr>
      <w:tr w:rsidR="00FC3AA4" w:rsidRPr="00D378DA" w14:paraId="6A33F853"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C5C2C2" w:themeFill="accent3" w:themeFillTint="66"/>
          </w:tcPr>
          <w:p w14:paraId="6EC7A8F1" w14:textId="77777777" w:rsidR="00FC3AA4" w:rsidRPr="00836085" w:rsidRDefault="00FC3AA4" w:rsidP="00FC3AA4">
            <w:pPr>
              <w:pStyle w:val="Table-small"/>
              <w:rPr>
                <w:rFonts w:cstheme="minorHAnsi"/>
                <w:sz w:val="22"/>
                <w:szCs w:val="18"/>
              </w:rPr>
            </w:pPr>
            <w:r w:rsidRPr="00836085">
              <w:rPr>
                <w:rFonts w:cstheme="minorHAnsi"/>
                <w:sz w:val="22"/>
                <w:szCs w:val="18"/>
              </w:rPr>
              <w:t>Step</w:t>
            </w:r>
          </w:p>
        </w:tc>
        <w:tc>
          <w:tcPr>
            <w:tcW w:w="0" w:type="dxa"/>
            <w:gridSpan w:val="2"/>
            <w:shd w:val="clear" w:color="auto" w:fill="C5C2C2" w:themeFill="accent3" w:themeFillTint="66"/>
          </w:tcPr>
          <w:p w14:paraId="7CA92AFF" w14:textId="77777777" w:rsidR="00FC3AA4" w:rsidRPr="00836085" w:rsidRDefault="00FC3AA4" w:rsidP="00FC3AA4">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Action</w:t>
            </w:r>
          </w:p>
        </w:tc>
        <w:tc>
          <w:tcPr>
            <w:tcW w:w="0" w:type="dxa"/>
            <w:gridSpan w:val="2"/>
            <w:shd w:val="clear" w:color="auto" w:fill="C5C2C2" w:themeFill="accent3" w:themeFillTint="66"/>
          </w:tcPr>
          <w:p w14:paraId="00E365D0" w14:textId="77777777" w:rsidR="00FC3AA4" w:rsidRPr="00836085" w:rsidRDefault="00FC3AA4" w:rsidP="00FC3AA4">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Register parameter</w:t>
            </w:r>
          </w:p>
        </w:tc>
        <w:tc>
          <w:tcPr>
            <w:tcW w:w="0" w:type="dxa"/>
            <w:shd w:val="clear" w:color="auto" w:fill="C5C2C2" w:themeFill="accent3" w:themeFillTint="66"/>
          </w:tcPr>
          <w:p w14:paraId="2EC582B4" w14:textId="77777777" w:rsidR="00FC3AA4" w:rsidRPr="00836085" w:rsidRDefault="00FC3AA4" w:rsidP="00FC3AA4">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Value</w:t>
            </w:r>
          </w:p>
        </w:tc>
      </w:tr>
      <w:tr w:rsidR="00FC3AA4" w:rsidRPr="00D378DA" w14:paraId="3604C8D8" w14:textId="77777777" w:rsidTr="00BE6C7F">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66CA71B0" w14:textId="77777777" w:rsidR="00FC3AA4" w:rsidRPr="00D378DA" w:rsidRDefault="00FC3AA4" w:rsidP="004C0CD3">
            <w:pPr>
              <w:pStyle w:val="Table-small"/>
              <w:numPr>
                <w:ilvl w:val="0"/>
                <w:numId w:val="35"/>
              </w:numPr>
              <w:rPr>
                <w:rFonts w:cstheme="minorHAnsi"/>
                <w:b w:val="0"/>
                <w:bCs w:val="0"/>
                <w:szCs w:val="20"/>
              </w:rPr>
            </w:pPr>
          </w:p>
        </w:tc>
        <w:tc>
          <w:tcPr>
            <w:tcW w:w="0" w:type="dxa"/>
            <w:gridSpan w:val="2"/>
            <w:shd w:val="clear" w:color="auto" w:fill="FFFFFF" w:themeFill="background1"/>
          </w:tcPr>
          <w:p w14:paraId="7F7853E3" w14:textId="77777777" w:rsidR="00FC3AA4" w:rsidRPr="00D378DA" w:rsidRDefault="00FC3AA4" w:rsidP="00FC3AA4">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rPr>
                <w:rFonts w:cstheme="minorHAnsi"/>
                <w:szCs w:val="20"/>
              </w:rPr>
              <w:t>Start from park state</w:t>
            </w:r>
          </w:p>
        </w:tc>
        <w:tc>
          <w:tcPr>
            <w:tcW w:w="0" w:type="dxa"/>
            <w:gridSpan w:val="2"/>
            <w:shd w:val="clear" w:color="auto" w:fill="FFFFFF" w:themeFill="background1"/>
          </w:tcPr>
          <w:p w14:paraId="46371B55" w14:textId="77777777" w:rsidR="00FC3AA4" w:rsidRPr="00D378DA" w:rsidRDefault="00FC3AA4" w:rsidP="00FC3AA4">
            <w:pPr>
              <w:spacing w:before="0" w:after="0"/>
              <w:jc w:val="left"/>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p>
        </w:tc>
        <w:tc>
          <w:tcPr>
            <w:tcW w:w="0" w:type="dxa"/>
            <w:shd w:val="clear" w:color="auto" w:fill="FFFFFF" w:themeFill="background1"/>
          </w:tcPr>
          <w:p w14:paraId="4B206D0F" w14:textId="77777777" w:rsidR="00FC3AA4" w:rsidRPr="00D378DA" w:rsidRDefault="00FC3AA4" w:rsidP="00FC3AA4">
            <w:pPr>
              <w:pStyle w:val="Table-small"/>
              <w:spacing w:before="0" w:after="0"/>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FC3AA4" w:rsidRPr="00D378DA" w14:paraId="47B8DA22"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7099CBA0" w14:textId="77777777" w:rsidR="00FC3AA4" w:rsidRPr="00D378DA" w:rsidRDefault="00FC3AA4" w:rsidP="004C0CD3">
            <w:pPr>
              <w:pStyle w:val="Table-small"/>
              <w:numPr>
                <w:ilvl w:val="0"/>
                <w:numId w:val="35"/>
              </w:numPr>
              <w:rPr>
                <w:rFonts w:cstheme="minorHAnsi"/>
                <w:b w:val="0"/>
                <w:bCs w:val="0"/>
                <w:szCs w:val="20"/>
              </w:rPr>
            </w:pPr>
          </w:p>
        </w:tc>
        <w:tc>
          <w:tcPr>
            <w:tcW w:w="0" w:type="dxa"/>
            <w:gridSpan w:val="2"/>
            <w:shd w:val="clear" w:color="auto" w:fill="FFFFFF" w:themeFill="background1"/>
          </w:tcPr>
          <w:p w14:paraId="5725AC10" w14:textId="74279D61" w:rsidR="00FC3AA4" w:rsidRDefault="00FC3AA4" w:rsidP="00FC3AA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Read</w:t>
            </w:r>
            <w:r w:rsidR="0028704C">
              <w:rPr>
                <w:rFonts w:cstheme="minorHAnsi"/>
                <w:szCs w:val="20"/>
              </w:rPr>
              <w:t xml:space="preserve"> </w:t>
            </w:r>
            <w:r>
              <w:rPr>
                <w:rFonts w:cstheme="minorHAnsi"/>
                <w:szCs w:val="20"/>
              </w:rPr>
              <w:t xml:space="preserve">the </w:t>
            </w:r>
            <w:r w:rsidR="6D68DED8" w:rsidRPr="3BA76C7C">
              <w:rPr>
                <w:rFonts w:cstheme="minorBidi"/>
              </w:rPr>
              <w:t>otp_programmed_state bit in the register map. Log the value.</w:t>
            </w:r>
            <w:commentRangeStart w:id="535"/>
            <w:commentRangeStart w:id="536"/>
            <w:commentRangeEnd w:id="535"/>
            <w:r w:rsidR="00EA312C">
              <w:rPr>
                <w:rStyle w:val="CommentReference"/>
                <w:rFonts w:cstheme="minorHAnsi"/>
                <w:sz w:val="20"/>
                <w:szCs w:val="20"/>
              </w:rPr>
              <w:commentReference w:id="535"/>
            </w:r>
            <w:commentRangeEnd w:id="536"/>
            <w:r>
              <w:rPr>
                <w:rStyle w:val="CommentReference"/>
                <w:rFonts w:cstheme="minorHAnsi"/>
                <w:sz w:val="20"/>
                <w:szCs w:val="20"/>
              </w:rPr>
              <w:commentReference w:id="536"/>
            </w:r>
          </w:p>
        </w:tc>
        <w:tc>
          <w:tcPr>
            <w:tcW w:w="0" w:type="dxa"/>
            <w:gridSpan w:val="2"/>
            <w:shd w:val="clear" w:color="auto" w:fill="FFFFFF" w:themeFill="background1"/>
          </w:tcPr>
          <w:p w14:paraId="5B46D43A" w14:textId="019E977E" w:rsidR="00FC3AA4" w:rsidRPr="00D378DA" w:rsidRDefault="003554D3" w:rsidP="00FC3AA4">
            <w:pPr>
              <w:spacing w:before="0" w:after="0"/>
              <w:jc w:val="left"/>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Pr>
                <w:rFonts w:cstheme="minorHAnsi"/>
                <w:color w:val="000000"/>
                <w:sz w:val="20"/>
                <w:szCs w:val="20"/>
              </w:rPr>
              <w:t>otp_programmed_state</w:t>
            </w:r>
          </w:p>
        </w:tc>
        <w:tc>
          <w:tcPr>
            <w:tcW w:w="0" w:type="dxa"/>
            <w:shd w:val="clear" w:color="auto" w:fill="FFFFFF" w:themeFill="background1"/>
          </w:tcPr>
          <w:p w14:paraId="47489CEC" w14:textId="77777777" w:rsidR="00FC3AA4" w:rsidRPr="00D378DA" w:rsidRDefault="00FC3AA4" w:rsidP="00FC3AA4">
            <w:pPr>
              <w:pStyle w:val="Table-small"/>
              <w:spacing w:before="0" w:after="0"/>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FC3AA4" w:rsidRPr="00D378DA" w14:paraId="0907A412"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514E4E" w:themeFill="accent3" w:themeFillShade="BF"/>
          </w:tcPr>
          <w:p w14:paraId="1995205F" w14:textId="77777777" w:rsidR="00FC3AA4" w:rsidRPr="00D378DA" w:rsidRDefault="00FC3AA4" w:rsidP="00FC3AA4">
            <w:pPr>
              <w:pStyle w:val="Table-small"/>
              <w:rPr>
                <w:rFonts w:cstheme="minorHAnsi"/>
                <w:szCs w:val="20"/>
              </w:rPr>
            </w:pPr>
            <w:r>
              <w:rPr>
                <w:rFonts w:cstheme="minorHAnsi"/>
                <w:color w:val="FFFFFF" w:themeColor="background1"/>
                <w:sz w:val="22"/>
                <w:szCs w:val="22"/>
              </w:rPr>
              <w:t>Notes</w:t>
            </w:r>
          </w:p>
        </w:tc>
      </w:tr>
      <w:tr w:rsidR="00FC3AA4" w:rsidRPr="00D378DA" w14:paraId="528C3E37"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FFFFFF" w:themeFill="background1"/>
          </w:tcPr>
          <w:p w14:paraId="052E0BED" w14:textId="3EA6EBD4" w:rsidR="00FC3AA4" w:rsidRPr="00A054B4" w:rsidRDefault="00FC3AA4" w:rsidP="00FC3AA4">
            <w:pPr>
              <w:pStyle w:val="Table-small"/>
              <w:rPr>
                <w:rFonts w:cstheme="minorHAnsi"/>
                <w:szCs w:val="20"/>
              </w:rPr>
            </w:pPr>
          </w:p>
        </w:tc>
      </w:tr>
      <w:tr w:rsidR="00FC3AA4" w:rsidRPr="00D378DA" w14:paraId="30F11E24"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6"/>
            <w:shd w:val="clear" w:color="auto" w:fill="514E4E" w:themeFill="accent3" w:themeFillShade="BF"/>
          </w:tcPr>
          <w:p w14:paraId="693BA9E1" w14:textId="77777777" w:rsidR="00FC3AA4" w:rsidRPr="00D378DA" w:rsidRDefault="00FC3AA4" w:rsidP="00FC3AA4">
            <w:pPr>
              <w:pStyle w:val="Table-small"/>
              <w:rPr>
                <w:rFonts w:cstheme="minorHAnsi"/>
                <w:b w:val="0"/>
                <w:bCs w:val="0"/>
                <w:szCs w:val="20"/>
              </w:rPr>
            </w:pPr>
            <w:r>
              <w:rPr>
                <w:rFonts w:cstheme="minorHAnsi"/>
                <w:color w:val="FFFFFF" w:themeColor="background1"/>
                <w:sz w:val="22"/>
                <w:szCs w:val="22"/>
              </w:rPr>
              <w:t xml:space="preserve">Measurements – Acceptance criteria </w:t>
            </w:r>
          </w:p>
        </w:tc>
      </w:tr>
      <w:tr w:rsidR="00502EDA" w:rsidRPr="00D378DA" w14:paraId="0820BAF3"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C5C2C2" w:themeFill="accent3" w:themeFillTint="66"/>
          </w:tcPr>
          <w:p w14:paraId="2D1E1928" w14:textId="77777777" w:rsidR="00FC3AA4" w:rsidRPr="00836085" w:rsidRDefault="00FC3AA4" w:rsidP="00FC3AA4">
            <w:pPr>
              <w:pStyle w:val="Table-small"/>
              <w:rPr>
                <w:rFonts w:cstheme="minorHAnsi"/>
                <w:szCs w:val="20"/>
              </w:rPr>
            </w:pPr>
            <w:r w:rsidRPr="00836085">
              <w:rPr>
                <w:rFonts w:cstheme="minorHAnsi"/>
                <w:sz w:val="22"/>
                <w:szCs w:val="22"/>
              </w:rPr>
              <w:t xml:space="preserve">ID </w:t>
            </w:r>
          </w:p>
        </w:tc>
        <w:tc>
          <w:tcPr>
            <w:tcW w:w="0" w:type="dxa"/>
            <w:shd w:val="clear" w:color="auto" w:fill="C5C2C2" w:themeFill="accent3" w:themeFillTint="66"/>
          </w:tcPr>
          <w:p w14:paraId="76B7D158" w14:textId="77777777" w:rsidR="00FC3AA4" w:rsidRPr="00836085" w:rsidRDefault="00FC3AA4" w:rsidP="00FC3AA4">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836085">
              <w:rPr>
                <w:rFonts w:cstheme="minorHAnsi"/>
                <w:b/>
                <w:bCs/>
                <w:sz w:val="22"/>
                <w:szCs w:val="22"/>
              </w:rPr>
              <w:t>Name</w:t>
            </w:r>
          </w:p>
        </w:tc>
        <w:tc>
          <w:tcPr>
            <w:tcW w:w="0" w:type="dxa"/>
            <w:shd w:val="clear" w:color="auto" w:fill="C5C2C2" w:themeFill="accent3" w:themeFillTint="66"/>
          </w:tcPr>
          <w:p w14:paraId="04E7178E" w14:textId="77777777" w:rsidR="00FC3AA4" w:rsidRPr="00836085" w:rsidRDefault="00FC3AA4" w:rsidP="00FC3AA4">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836085">
              <w:rPr>
                <w:rFonts w:cstheme="minorHAnsi"/>
                <w:b/>
                <w:bCs/>
                <w:sz w:val="22"/>
                <w:szCs w:val="22"/>
              </w:rPr>
              <w:t>Unit</w:t>
            </w:r>
          </w:p>
        </w:tc>
        <w:tc>
          <w:tcPr>
            <w:tcW w:w="0" w:type="dxa"/>
            <w:shd w:val="clear" w:color="auto" w:fill="C5C2C2" w:themeFill="accent3" w:themeFillTint="66"/>
          </w:tcPr>
          <w:p w14:paraId="307F5C5B" w14:textId="77777777" w:rsidR="00FC3AA4" w:rsidRPr="00836085" w:rsidRDefault="00FC3AA4" w:rsidP="00FC3AA4">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836085">
              <w:rPr>
                <w:rFonts w:cstheme="minorHAnsi"/>
                <w:b/>
                <w:bCs/>
                <w:sz w:val="22"/>
                <w:szCs w:val="22"/>
              </w:rPr>
              <w:t>LTL</w:t>
            </w:r>
          </w:p>
        </w:tc>
        <w:tc>
          <w:tcPr>
            <w:tcW w:w="0" w:type="dxa"/>
            <w:shd w:val="clear" w:color="auto" w:fill="C5C2C2" w:themeFill="accent3" w:themeFillTint="66"/>
          </w:tcPr>
          <w:p w14:paraId="2106EAA0" w14:textId="77777777" w:rsidR="00FC3AA4" w:rsidRPr="00836085" w:rsidRDefault="00FC3AA4" w:rsidP="00FC3AA4">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836085">
              <w:rPr>
                <w:rFonts w:cstheme="minorHAnsi"/>
                <w:b/>
                <w:bCs/>
                <w:sz w:val="22"/>
                <w:szCs w:val="22"/>
              </w:rPr>
              <w:t>Typ</w:t>
            </w:r>
          </w:p>
        </w:tc>
        <w:tc>
          <w:tcPr>
            <w:tcW w:w="0" w:type="dxa"/>
            <w:shd w:val="clear" w:color="auto" w:fill="C5C2C2" w:themeFill="accent3" w:themeFillTint="66"/>
          </w:tcPr>
          <w:p w14:paraId="2163AE41" w14:textId="77777777" w:rsidR="00FC3AA4" w:rsidRPr="00836085" w:rsidRDefault="00FC3AA4" w:rsidP="00FC3AA4">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836085">
              <w:rPr>
                <w:rFonts w:cstheme="minorHAnsi"/>
                <w:b/>
                <w:bCs/>
                <w:sz w:val="22"/>
                <w:szCs w:val="22"/>
              </w:rPr>
              <w:t>UTL</w:t>
            </w:r>
          </w:p>
        </w:tc>
      </w:tr>
      <w:tr w:rsidR="00502EDA" w:rsidRPr="00D378DA" w14:paraId="05E7FBEB" w14:textId="77777777" w:rsidTr="00267686">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6AB0ACC1" w14:textId="09E2DF04" w:rsidR="00FC3AA4" w:rsidRPr="00D41DD6" w:rsidRDefault="000425D2" w:rsidP="00BE6C7F">
            <w:pPr>
              <w:pStyle w:val="Table-small"/>
              <w:rPr>
                <w:rFonts w:cstheme="minorHAnsi"/>
                <w:b w:val="0"/>
                <w:bCs w:val="0"/>
                <w:szCs w:val="20"/>
              </w:rPr>
            </w:pPr>
            <w:r>
              <w:rPr>
                <w:rFonts w:cstheme="minorHAnsi"/>
                <w:b w:val="0"/>
                <w:bCs w:val="0"/>
                <w:szCs w:val="20"/>
              </w:rPr>
              <w:t>M0154</w:t>
            </w:r>
          </w:p>
        </w:tc>
        <w:tc>
          <w:tcPr>
            <w:tcW w:w="0" w:type="dxa"/>
            <w:shd w:val="clear" w:color="auto" w:fill="FFFFFF" w:themeFill="background1"/>
          </w:tcPr>
          <w:p w14:paraId="16E055F6" w14:textId="24B200B4" w:rsidR="00FC3AA4" w:rsidRPr="009C5E6B" w:rsidRDefault="000425D2" w:rsidP="00BE6C7F">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0425D2">
              <w:rPr>
                <w:rFonts w:cstheme="minorBidi"/>
                <w:color w:val="000000" w:themeColor="accent1"/>
              </w:rPr>
              <w:t>T0025_M0154_otp_programmed_state</w:t>
            </w:r>
            <w:r w:rsidRPr="000425D2" w:rsidDel="00FC3AA4">
              <w:rPr>
                <w:rFonts w:cstheme="minorBidi"/>
                <w:color w:val="000000" w:themeColor="accent1"/>
              </w:rPr>
              <w:t xml:space="preserve"> </w:t>
            </w:r>
          </w:p>
        </w:tc>
        <w:tc>
          <w:tcPr>
            <w:tcW w:w="0" w:type="dxa"/>
            <w:shd w:val="clear" w:color="auto" w:fill="FFFFFF" w:themeFill="background1"/>
          </w:tcPr>
          <w:p w14:paraId="374E7CC9" w14:textId="77777777" w:rsidR="00FC3AA4" w:rsidRPr="009C5E6B" w:rsidRDefault="00FC3AA4" w:rsidP="00FC3AA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w:t>
            </w:r>
          </w:p>
        </w:tc>
        <w:tc>
          <w:tcPr>
            <w:tcW w:w="0" w:type="dxa"/>
            <w:shd w:val="clear" w:color="auto" w:fill="FFFFFF" w:themeFill="background1"/>
          </w:tcPr>
          <w:p w14:paraId="5915EA42" w14:textId="1DC15FED" w:rsidR="00FC3AA4" w:rsidRPr="009C5E6B" w:rsidRDefault="00ED6666" w:rsidP="00FC3AA4">
            <w:pPr>
              <w:pStyle w:val="Table-small"/>
              <w:jc w:val="center"/>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1</w:t>
            </w:r>
          </w:p>
        </w:tc>
        <w:tc>
          <w:tcPr>
            <w:tcW w:w="0" w:type="dxa"/>
            <w:shd w:val="clear" w:color="auto" w:fill="FFFFFF" w:themeFill="background1"/>
          </w:tcPr>
          <w:p w14:paraId="38C8CB81" w14:textId="7BC021FE" w:rsidR="00FC3AA4" w:rsidRPr="009C5E6B" w:rsidRDefault="0482921F" w:rsidP="00FC3AA4">
            <w:pPr>
              <w:pStyle w:val="Table-small"/>
              <w:jc w:val="center"/>
              <w:cnfStyle w:val="000000000000" w:firstRow="0" w:lastRow="0" w:firstColumn="0" w:lastColumn="0" w:oddVBand="0" w:evenVBand="0" w:oddHBand="0" w:evenHBand="0" w:firstRowFirstColumn="0" w:firstRowLastColumn="0" w:lastRowFirstColumn="0" w:lastRowLastColumn="0"/>
              <w:rPr>
                <w:rFonts w:cstheme="minorHAnsi"/>
                <w:szCs w:val="20"/>
              </w:rPr>
            </w:pPr>
            <w:r w:rsidRPr="2AE081E7">
              <w:rPr>
                <w:rFonts w:cstheme="minorBidi"/>
              </w:rPr>
              <w:t>1</w:t>
            </w:r>
          </w:p>
        </w:tc>
        <w:tc>
          <w:tcPr>
            <w:tcW w:w="0" w:type="dxa"/>
            <w:shd w:val="clear" w:color="auto" w:fill="FFFFFF" w:themeFill="background1"/>
          </w:tcPr>
          <w:p w14:paraId="0A33F26D" w14:textId="5BD1C751" w:rsidR="00FC3AA4" w:rsidRPr="009C5E6B" w:rsidRDefault="00ED6666" w:rsidP="00FC3AA4">
            <w:pPr>
              <w:pStyle w:val="Table-small"/>
              <w:jc w:val="center"/>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1</w:t>
            </w:r>
          </w:p>
        </w:tc>
      </w:tr>
    </w:tbl>
    <w:p w14:paraId="2FB82251" w14:textId="77777777" w:rsidR="000449A6" w:rsidRPr="00C0761C" w:rsidRDefault="000449A6" w:rsidP="000449A6">
      <w:pPr>
        <w:rPr>
          <w:lang w:eastAsia="en-US"/>
        </w:rPr>
      </w:pPr>
    </w:p>
    <w:p w14:paraId="6C194E8E" w14:textId="6D0E8986" w:rsidR="00145181" w:rsidRPr="00BE6C7F" w:rsidRDefault="00145181" w:rsidP="00145181">
      <w:pPr>
        <w:pStyle w:val="Heading2"/>
        <w:rPr>
          <w:lang w:val="fr-BE" w:eastAsia="en-US"/>
        </w:rPr>
      </w:pPr>
      <w:bookmarkStart w:id="537" w:name="_Toc214350565"/>
      <w:r w:rsidRPr="00BE6C7F">
        <w:rPr>
          <w:lang w:val="fr-BE" w:eastAsia="en-US"/>
        </w:rPr>
        <w:t>T002</w:t>
      </w:r>
      <w:r w:rsidR="006C7FA8">
        <w:rPr>
          <w:lang w:val="fr-BE" w:eastAsia="en-US"/>
        </w:rPr>
        <w:t>6</w:t>
      </w:r>
      <w:r w:rsidRPr="00BE6C7F">
        <w:rPr>
          <w:lang w:val="fr-BE" w:eastAsia="en-US"/>
        </w:rPr>
        <w:t xml:space="preserve">: </w:t>
      </w:r>
      <w:r w:rsidR="007853FC" w:rsidRPr="00BE6C7F">
        <w:rPr>
          <w:lang w:val="fr-BE" w:eastAsia="en-US"/>
        </w:rPr>
        <w:t>VIS VDD3V3_DCDC te</w:t>
      </w:r>
      <w:r w:rsidR="007853FC">
        <w:rPr>
          <w:lang w:val="fr-BE" w:eastAsia="en-US"/>
        </w:rPr>
        <w:t>st</w:t>
      </w:r>
      <w:bookmarkEnd w:id="537"/>
    </w:p>
    <w:p w14:paraId="21E78238" w14:textId="1ECAAF08" w:rsidR="00145181" w:rsidRPr="00934BCD" w:rsidRDefault="00145181" w:rsidP="00145181">
      <w:pPr>
        <w:pStyle w:val="Caption"/>
        <w:keepNext/>
      </w:pPr>
      <w:bookmarkStart w:id="538" w:name="_Toc214350615"/>
      <w:r w:rsidRPr="00934BCD">
        <w:t xml:space="preserve">Table </w:t>
      </w:r>
      <w:r>
        <w:fldChar w:fldCharType="begin"/>
      </w:r>
      <w:r w:rsidRPr="00934BCD">
        <w:instrText xml:space="preserve"> SEQ Table \* ARABIC </w:instrText>
      </w:r>
      <w:r>
        <w:fldChar w:fldCharType="separate"/>
      </w:r>
      <w:r w:rsidR="00AA08B9">
        <w:rPr>
          <w:noProof/>
        </w:rPr>
        <w:t>42</w:t>
      </w:r>
      <w:r>
        <w:fldChar w:fldCharType="end"/>
      </w:r>
      <w:r w:rsidRPr="00934BCD">
        <w:t xml:space="preserve">: </w:t>
      </w:r>
      <w:r w:rsidR="005E4981" w:rsidRPr="00934BCD">
        <w:t>T0026: VIS VDD3V3_D</w:t>
      </w:r>
      <w:r w:rsidR="005E4981" w:rsidRPr="00BE6C7F">
        <w:t>CDC Test Overview</w:t>
      </w:r>
      <w:bookmarkEnd w:id="538"/>
    </w:p>
    <w:tbl>
      <w:tblPr>
        <w:tblStyle w:val="GridTable4-Accent3"/>
        <w:tblW w:w="9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3463"/>
        <w:gridCol w:w="2349"/>
        <w:gridCol w:w="620"/>
        <w:gridCol w:w="1229"/>
        <w:gridCol w:w="1157"/>
        <w:gridCol w:w="22"/>
      </w:tblGrid>
      <w:tr w:rsidR="00145181" w:rsidRPr="00D378DA" w14:paraId="1AAE3A96" w14:textId="77777777" w:rsidTr="00BE6C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7"/>
            <w:shd w:val="clear" w:color="auto" w:fill="514E4E" w:themeFill="accent3" w:themeFillShade="BF"/>
          </w:tcPr>
          <w:p w14:paraId="497B4FB9" w14:textId="77777777" w:rsidR="00145181" w:rsidRPr="00D378DA" w:rsidRDefault="00145181">
            <w:pPr>
              <w:pStyle w:val="Table-small"/>
              <w:rPr>
                <w:rFonts w:cstheme="minorHAnsi"/>
                <w:sz w:val="22"/>
                <w:szCs w:val="18"/>
              </w:rPr>
            </w:pPr>
            <w:r w:rsidRPr="00D378DA">
              <w:rPr>
                <w:rFonts w:cstheme="minorHAnsi"/>
                <w:sz w:val="22"/>
                <w:szCs w:val="18"/>
              </w:rPr>
              <w:t xml:space="preserve">Test </w:t>
            </w:r>
            <w:r>
              <w:rPr>
                <w:rFonts w:cstheme="minorHAnsi"/>
                <w:sz w:val="22"/>
                <w:szCs w:val="18"/>
              </w:rPr>
              <w:t xml:space="preserve">Description </w:t>
            </w:r>
          </w:p>
        </w:tc>
      </w:tr>
      <w:tr w:rsidR="00145181" w:rsidRPr="00D378DA" w14:paraId="093F1F07"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7"/>
            <w:shd w:val="clear" w:color="auto" w:fill="FFFFFF" w:themeFill="background1"/>
          </w:tcPr>
          <w:p w14:paraId="290A3FD2" w14:textId="62439CA6" w:rsidR="00145181" w:rsidRPr="00D378DA" w:rsidRDefault="007853FC">
            <w:pPr>
              <w:pStyle w:val="Table-small"/>
              <w:rPr>
                <w:rFonts w:cstheme="minorHAnsi"/>
                <w:b w:val="0"/>
                <w:bCs w:val="0"/>
              </w:rPr>
            </w:pPr>
            <w:r>
              <w:rPr>
                <w:rFonts w:cstheme="minorHAnsi"/>
                <w:b w:val="0"/>
                <w:bCs w:val="0"/>
              </w:rPr>
              <w:t>This test checks the output voltage on the VIS modules form the DCDC converter.</w:t>
            </w:r>
            <w:r w:rsidR="00145181">
              <w:rPr>
                <w:rFonts w:cstheme="minorHAnsi"/>
                <w:b w:val="0"/>
                <w:bCs w:val="0"/>
              </w:rPr>
              <w:t xml:space="preserve"> </w:t>
            </w:r>
          </w:p>
        </w:tc>
      </w:tr>
      <w:tr w:rsidR="00145181" w:rsidRPr="00D378DA" w14:paraId="78299B09"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7"/>
            <w:shd w:val="clear" w:color="auto" w:fill="514E4E" w:themeFill="accent3" w:themeFillShade="BF"/>
          </w:tcPr>
          <w:p w14:paraId="55960ACF" w14:textId="77777777" w:rsidR="00145181" w:rsidRDefault="00145181">
            <w:pPr>
              <w:pStyle w:val="Table-small"/>
              <w:rPr>
                <w:rFonts w:cstheme="minorHAnsi"/>
              </w:rPr>
            </w:pPr>
            <w:r w:rsidRPr="001607D4">
              <w:rPr>
                <w:rFonts w:cstheme="minorHAnsi"/>
                <w:color w:val="FFFFFF" w:themeColor="background1"/>
                <w:sz w:val="22"/>
                <w:szCs w:val="18"/>
              </w:rPr>
              <w:t>Test Configuration</w:t>
            </w:r>
          </w:p>
        </w:tc>
      </w:tr>
      <w:tr w:rsidR="00145181" w:rsidRPr="00D378DA" w14:paraId="6DAEE4AA"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7"/>
            <w:shd w:val="clear" w:color="auto" w:fill="FFFFFF" w:themeFill="background1"/>
          </w:tcPr>
          <w:p w14:paraId="705F048E" w14:textId="77777777" w:rsidR="00145181" w:rsidRDefault="007853FC">
            <w:pPr>
              <w:pStyle w:val="Table-small"/>
              <w:rPr>
                <w:rFonts w:cstheme="minorHAnsi"/>
              </w:rPr>
            </w:pPr>
            <w:r>
              <w:rPr>
                <w:rFonts w:cstheme="minorHAnsi"/>
                <w:b w:val="0"/>
                <w:bCs w:val="0"/>
              </w:rPr>
              <w:t>In this test a vision module is plugged in to the base board instead of the socket board.</w:t>
            </w:r>
            <w:r w:rsidR="006A3C98">
              <w:rPr>
                <w:rFonts w:cstheme="minorHAnsi"/>
                <w:b w:val="0"/>
                <w:bCs w:val="0"/>
              </w:rPr>
              <w:t xml:space="preserve"> Because of this the following adjustments</w:t>
            </w:r>
            <w:r w:rsidR="00E25478">
              <w:rPr>
                <w:rFonts w:cstheme="minorHAnsi"/>
                <w:b w:val="0"/>
                <w:bCs w:val="0"/>
              </w:rPr>
              <w:t>:</w:t>
            </w:r>
          </w:p>
          <w:p w14:paraId="4B5353DD" w14:textId="77777777" w:rsidR="00E25478" w:rsidRPr="00BE6C7F" w:rsidRDefault="00E25478" w:rsidP="00E25478">
            <w:pPr>
              <w:pStyle w:val="Table-small"/>
              <w:numPr>
                <w:ilvl w:val="0"/>
                <w:numId w:val="22"/>
              </w:numPr>
              <w:rPr>
                <w:rFonts w:cstheme="minorHAnsi"/>
                <w:b w:val="0"/>
                <w:bCs w:val="0"/>
              </w:rPr>
            </w:pPr>
            <w:r>
              <w:rPr>
                <w:rFonts w:cstheme="minorHAnsi"/>
                <w:b w:val="0"/>
                <w:bCs w:val="0"/>
              </w:rPr>
              <w:t>All connections between the power supply and base board need to be removed.</w:t>
            </w:r>
          </w:p>
          <w:p w14:paraId="49E3C235" w14:textId="77777777" w:rsidR="00E25478" w:rsidRPr="00BE6C7F" w:rsidRDefault="00E25478" w:rsidP="00E25478">
            <w:pPr>
              <w:pStyle w:val="Table-small"/>
              <w:numPr>
                <w:ilvl w:val="0"/>
                <w:numId w:val="22"/>
              </w:numPr>
              <w:rPr>
                <w:rFonts w:cstheme="minorHAnsi"/>
                <w:b w:val="0"/>
                <w:bCs w:val="0"/>
              </w:rPr>
            </w:pPr>
            <w:r>
              <w:rPr>
                <w:rFonts w:cstheme="minorHAnsi"/>
                <w:b w:val="0"/>
                <w:bCs w:val="0"/>
              </w:rPr>
              <w:t xml:space="preserve">Connect PSU 1 channel 2 to the base board jack labelled 9V </w:t>
            </w:r>
          </w:p>
          <w:p w14:paraId="6FEA6AA9" w14:textId="77777777" w:rsidR="00E25478" w:rsidRPr="00BE6C7F" w:rsidRDefault="00E25478" w:rsidP="00E25478">
            <w:pPr>
              <w:pStyle w:val="Table-small"/>
              <w:numPr>
                <w:ilvl w:val="0"/>
                <w:numId w:val="22"/>
              </w:numPr>
              <w:rPr>
                <w:rFonts w:cstheme="minorHAnsi"/>
                <w:b w:val="0"/>
                <w:bCs w:val="0"/>
              </w:rPr>
            </w:pPr>
            <w:r>
              <w:rPr>
                <w:rFonts w:cstheme="minorHAnsi"/>
                <w:b w:val="0"/>
                <w:bCs w:val="0"/>
              </w:rPr>
              <w:t>Disconnect the DMM from the SMU Sense Jack</w:t>
            </w:r>
          </w:p>
          <w:p w14:paraId="677E2719" w14:textId="6EBE5D70" w:rsidR="00E25478" w:rsidRPr="00BE6C7F" w:rsidRDefault="00E25478" w:rsidP="00BE6C7F">
            <w:pPr>
              <w:pStyle w:val="Table-small"/>
              <w:numPr>
                <w:ilvl w:val="0"/>
                <w:numId w:val="22"/>
              </w:numPr>
              <w:rPr>
                <w:rFonts w:cstheme="minorHAnsi"/>
                <w:b w:val="0"/>
                <w:bCs w:val="0"/>
              </w:rPr>
            </w:pPr>
            <w:r>
              <w:rPr>
                <w:rFonts w:cstheme="minorHAnsi"/>
                <w:b w:val="0"/>
                <w:bCs w:val="0"/>
              </w:rPr>
              <w:lastRenderedPageBreak/>
              <w:t>Connect the DMM to VDD3V3_DIG</w:t>
            </w:r>
            <w:r w:rsidR="00856392">
              <w:rPr>
                <w:rFonts w:cstheme="minorHAnsi"/>
                <w:b w:val="0"/>
                <w:bCs w:val="0"/>
              </w:rPr>
              <w:t>_SENSE</w:t>
            </w:r>
          </w:p>
        </w:tc>
      </w:tr>
      <w:tr w:rsidR="00145181" w:rsidRPr="00D378DA" w14:paraId="01F85F78"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7"/>
            <w:shd w:val="clear" w:color="auto" w:fill="514E4E" w:themeFill="accent3" w:themeFillShade="BF"/>
          </w:tcPr>
          <w:p w14:paraId="69872DE3" w14:textId="77777777" w:rsidR="00145181" w:rsidRPr="00D378DA" w:rsidRDefault="00145181">
            <w:pPr>
              <w:pStyle w:val="Table-small"/>
              <w:rPr>
                <w:rFonts w:cstheme="minorHAnsi"/>
                <w:color w:val="FFFFFF" w:themeColor="background1"/>
                <w:sz w:val="22"/>
                <w:szCs w:val="18"/>
              </w:rPr>
            </w:pPr>
            <w:r>
              <w:rPr>
                <w:rFonts w:cstheme="minorHAnsi"/>
                <w:color w:val="FFFFFF" w:themeColor="background1"/>
                <w:sz w:val="22"/>
                <w:szCs w:val="18"/>
              </w:rPr>
              <w:lastRenderedPageBreak/>
              <w:t xml:space="preserve">Test Equipment Requirements </w:t>
            </w:r>
          </w:p>
        </w:tc>
      </w:tr>
      <w:tr w:rsidR="00145181" w:rsidRPr="008F1821" w14:paraId="4F2C4483"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7"/>
            <w:shd w:val="clear" w:color="auto" w:fill="FFFFFF" w:themeFill="background1"/>
          </w:tcPr>
          <w:p w14:paraId="6FC0928E" w14:textId="176870D0" w:rsidR="006127AE" w:rsidRPr="00AE3D60" w:rsidRDefault="006127AE" w:rsidP="00BE6C7F">
            <w:pPr>
              <w:spacing w:before="20" w:after="20"/>
              <w:rPr>
                <w:b w:val="0"/>
                <w:bCs w:val="0"/>
                <w:sz w:val="20"/>
                <w:szCs w:val="20"/>
              </w:rPr>
            </w:pPr>
            <w:r w:rsidRPr="00AE3D60">
              <w:rPr>
                <w:b w:val="0"/>
                <w:bCs w:val="0"/>
                <w:sz w:val="20"/>
                <w:szCs w:val="20"/>
              </w:rPr>
              <w:t>A DMM with:</w:t>
            </w:r>
          </w:p>
          <w:p w14:paraId="672CBC43" w14:textId="51ACDDAA" w:rsidR="006127AE" w:rsidRPr="00AE3D60" w:rsidRDefault="006127AE" w:rsidP="006127AE">
            <w:pPr>
              <w:pStyle w:val="ListParagraph"/>
              <w:numPr>
                <w:ilvl w:val="0"/>
                <w:numId w:val="56"/>
              </w:numPr>
              <w:spacing w:before="20" w:after="20"/>
              <w:rPr>
                <w:b w:val="0"/>
                <w:bCs w:val="0"/>
                <w:sz w:val="20"/>
                <w:szCs w:val="20"/>
              </w:rPr>
            </w:pPr>
            <w:r w:rsidRPr="00AE3D60">
              <w:rPr>
                <w:b w:val="0"/>
                <w:bCs w:val="0"/>
                <w:sz w:val="20"/>
                <w:szCs w:val="20"/>
              </w:rPr>
              <w:t>Voltage measurement range 3.6 V</w:t>
            </w:r>
          </w:p>
          <w:p w14:paraId="3A3F42E9" w14:textId="77777777" w:rsidR="006127AE" w:rsidRPr="00AE3D60" w:rsidRDefault="006127AE" w:rsidP="006127AE">
            <w:pPr>
              <w:pStyle w:val="ListParagraph"/>
              <w:numPr>
                <w:ilvl w:val="0"/>
                <w:numId w:val="56"/>
              </w:numPr>
              <w:spacing w:before="20" w:after="20"/>
              <w:rPr>
                <w:b w:val="0"/>
                <w:bCs w:val="0"/>
                <w:sz w:val="20"/>
                <w:szCs w:val="20"/>
              </w:rPr>
            </w:pPr>
            <w:r w:rsidRPr="00AE3D60">
              <w:rPr>
                <w:b w:val="0"/>
                <w:bCs w:val="0"/>
                <w:sz w:val="20"/>
                <w:szCs w:val="20"/>
              </w:rPr>
              <w:t>Voltage measurement accuracy: 10 mV</w:t>
            </w:r>
          </w:p>
          <w:p w14:paraId="307337B1" w14:textId="77777777" w:rsidR="00145181" w:rsidRPr="008F1821" w:rsidRDefault="00145181">
            <w:pPr>
              <w:spacing w:before="20" w:after="20"/>
              <w:rPr>
                <w:b w:val="0"/>
                <w:bCs w:val="0"/>
                <w:sz w:val="20"/>
                <w:szCs w:val="14"/>
                <w:lang w:val="en-US"/>
              </w:rPr>
            </w:pPr>
          </w:p>
        </w:tc>
      </w:tr>
      <w:tr w:rsidR="00145181" w:rsidRPr="00D378DA" w14:paraId="5F2F3D74" w14:textId="77777777" w:rsidTr="00BE6C7F">
        <w:trPr>
          <w:gridAfter w:val="1"/>
          <w:wAfter w:w="37" w:type="dxa"/>
        </w:trPr>
        <w:tc>
          <w:tcPr>
            <w:cnfStyle w:val="001000000000" w:firstRow="0" w:lastRow="0" w:firstColumn="1" w:lastColumn="0" w:oddVBand="0" w:evenVBand="0" w:oddHBand="0" w:evenHBand="0" w:firstRowFirstColumn="0" w:firstRowLastColumn="0" w:lastRowFirstColumn="0" w:lastRowLastColumn="0"/>
            <w:tcW w:w="9631" w:type="dxa"/>
            <w:gridSpan w:val="6"/>
            <w:shd w:val="clear" w:color="auto" w:fill="514E4E" w:themeFill="accent3" w:themeFillShade="BF"/>
          </w:tcPr>
          <w:p w14:paraId="704D43CF" w14:textId="77777777" w:rsidR="00145181" w:rsidRPr="0047278F" w:rsidRDefault="00145181">
            <w:pPr>
              <w:spacing w:before="20" w:after="20"/>
              <w:rPr>
                <w:sz w:val="20"/>
                <w:szCs w:val="14"/>
              </w:rPr>
            </w:pPr>
            <w:r w:rsidRPr="00A452BD">
              <w:rPr>
                <w:rFonts w:cstheme="minorHAnsi"/>
                <w:color w:val="FFFFFF" w:themeColor="background1"/>
                <w:szCs w:val="18"/>
              </w:rPr>
              <w:t>Test Conditions</w:t>
            </w:r>
          </w:p>
        </w:tc>
      </w:tr>
      <w:tr w:rsidR="00145181" w:rsidRPr="00D378DA" w14:paraId="15820FA5" w14:textId="77777777" w:rsidTr="00BE6C7F">
        <w:trPr>
          <w:gridAfter w:val="1"/>
          <w:cnfStyle w:val="000000100000" w:firstRow="0" w:lastRow="0" w:firstColumn="0" w:lastColumn="0" w:oddVBand="0" w:evenVBand="0" w:oddHBand="1" w:evenHBand="0" w:firstRowFirstColumn="0" w:firstRowLastColumn="0" w:lastRowFirstColumn="0" w:lastRowLastColumn="0"/>
          <w:wAfter w:w="37" w:type="dxa"/>
        </w:trPr>
        <w:tc>
          <w:tcPr>
            <w:cnfStyle w:val="001000000000" w:firstRow="0" w:lastRow="0" w:firstColumn="1" w:lastColumn="0" w:oddVBand="0" w:evenVBand="0" w:oddHBand="0" w:evenHBand="0" w:firstRowFirstColumn="0" w:firstRowLastColumn="0" w:lastRowFirstColumn="0" w:lastRowLastColumn="0"/>
            <w:tcW w:w="9631" w:type="dxa"/>
            <w:gridSpan w:val="6"/>
            <w:shd w:val="clear" w:color="auto" w:fill="FFFFFF" w:themeFill="background1"/>
          </w:tcPr>
          <w:p w14:paraId="325582A7" w14:textId="77777777" w:rsidR="00145181" w:rsidRPr="003C2624" w:rsidRDefault="00145181">
            <w:pPr>
              <w:spacing w:before="20" w:after="20"/>
              <w:rPr>
                <w:sz w:val="20"/>
                <w:szCs w:val="14"/>
              </w:rPr>
            </w:pPr>
            <w:r w:rsidRPr="00145181">
              <w:rPr>
                <w:b w:val="0"/>
                <w:bCs w:val="0"/>
                <w:sz w:val="20"/>
                <w:szCs w:val="14"/>
              </w:rPr>
              <w:t>No deviations from chapter 2 applies to this test.</w:t>
            </w:r>
          </w:p>
        </w:tc>
      </w:tr>
      <w:tr w:rsidR="00145181" w:rsidRPr="00D378DA" w14:paraId="21A95CCD" w14:textId="77777777" w:rsidTr="00BE6C7F">
        <w:trPr>
          <w:gridAfter w:val="1"/>
          <w:wAfter w:w="37" w:type="dxa"/>
        </w:trPr>
        <w:tc>
          <w:tcPr>
            <w:cnfStyle w:val="001000000000" w:firstRow="0" w:lastRow="0" w:firstColumn="1" w:lastColumn="0" w:oddVBand="0" w:evenVBand="0" w:oddHBand="0" w:evenHBand="0" w:firstRowFirstColumn="0" w:firstRowLastColumn="0" w:lastRowFirstColumn="0" w:lastRowLastColumn="0"/>
            <w:tcW w:w="9631" w:type="dxa"/>
            <w:gridSpan w:val="6"/>
            <w:shd w:val="clear" w:color="auto" w:fill="514E4E" w:themeFill="accent3" w:themeFillShade="BF"/>
          </w:tcPr>
          <w:p w14:paraId="399EF1A7" w14:textId="77777777" w:rsidR="00145181" w:rsidRPr="00920ABA" w:rsidRDefault="00145181">
            <w:pPr>
              <w:spacing w:before="20" w:after="20"/>
              <w:rPr>
                <w:color w:val="FF0000"/>
                <w:sz w:val="20"/>
                <w:szCs w:val="14"/>
              </w:rPr>
            </w:pPr>
            <w:r w:rsidRPr="003D1F8A">
              <w:rPr>
                <w:rFonts w:cstheme="minorHAnsi"/>
                <w:color w:val="FFFFFF" w:themeColor="background1"/>
                <w:szCs w:val="18"/>
              </w:rPr>
              <w:t>Environmental conditions</w:t>
            </w:r>
            <w:r w:rsidRPr="003D1F8A">
              <w:rPr>
                <w:color w:val="FFFFFF" w:themeColor="background1"/>
                <w:sz w:val="20"/>
                <w:szCs w:val="14"/>
              </w:rPr>
              <w:t xml:space="preserve"> </w:t>
            </w:r>
          </w:p>
        </w:tc>
      </w:tr>
      <w:tr w:rsidR="00145181" w:rsidRPr="00D378DA" w14:paraId="085C4454" w14:textId="77777777" w:rsidTr="00BE6C7F">
        <w:trPr>
          <w:gridAfter w:val="1"/>
          <w:cnfStyle w:val="000000100000" w:firstRow="0" w:lastRow="0" w:firstColumn="0" w:lastColumn="0" w:oddVBand="0" w:evenVBand="0" w:oddHBand="1" w:evenHBand="0" w:firstRowFirstColumn="0" w:firstRowLastColumn="0" w:lastRowFirstColumn="0" w:lastRowLastColumn="0"/>
          <w:wAfter w:w="37" w:type="dxa"/>
        </w:trPr>
        <w:tc>
          <w:tcPr>
            <w:cnfStyle w:val="001000000000" w:firstRow="0" w:lastRow="0" w:firstColumn="1" w:lastColumn="0" w:oddVBand="0" w:evenVBand="0" w:oddHBand="0" w:evenHBand="0" w:firstRowFirstColumn="0" w:firstRowLastColumn="0" w:lastRowFirstColumn="0" w:lastRowLastColumn="0"/>
            <w:tcW w:w="9631" w:type="dxa"/>
            <w:gridSpan w:val="6"/>
            <w:shd w:val="clear" w:color="auto" w:fill="FFFFFF" w:themeFill="background1"/>
          </w:tcPr>
          <w:p w14:paraId="12E9100B" w14:textId="19D844AC" w:rsidR="00145181" w:rsidRDefault="003E2ED7">
            <w:pPr>
              <w:spacing w:before="20" w:after="20"/>
              <w:rPr>
                <w:sz w:val="20"/>
                <w:szCs w:val="14"/>
              </w:rPr>
            </w:pPr>
            <w:r w:rsidRPr="00893A88">
              <w:rPr>
                <w:b w:val="0"/>
                <w:bCs w:val="0"/>
                <w:sz w:val="20"/>
                <w:szCs w:val="14"/>
              </w:rPr>
              <w:t>This test will be executed in an automated way and in a temperature controlled environment</w:t>
            </w:r>
            <w:r>
              <w:rPr>
                <w:b w:val="0"/>
                <w:bCs w:val="0"/>
                <w:sz w:val="20"/>
                <w:szCs w:val="14"/>
              </w:rPr>
              <w:t>.</w:t>
            </w:r>
          </w:p>
          <w:p w14:paraId="7959E2BC" w14:textId="4C270872" w:rsidR="003E2ED7" w:rsidRPr="00DC13A1" w:rsidRDefault="003E2ED7">
            <w:pPr>
              <w:spacing w:before="20" w:after="20"/>
              <w:rPr>
                <w:b w:val="0"/>
                <w:bCs w:val="0"/>
                <w:sz w:val="20"/>
                <w:szCs w:val="14"/>
              </w:rPr>
            </w:pPr>
            <w:r>
              <w:rPr>
                <w:b w:val="0"/>
                <w:bCs w:val="0"/>
                <w:sz w:val="20"/>
                <w:szCs w:val="14"/>
              </w:rPr>
              <w:t xml:space="preserve">Before this test is part of the </w:t>
            </w:r>
            <w:r w:rsidR="00861E8D">
              <w:rPr>
                <w:b w:val="0"/>
                <w:bCs w:val="0"/>
                <w:sz w:val="20"/>
                <w:szCs w:val="14"/>
              </w:rPr>
              <w:t>VIS module tests,</w:t>
            </w:r>
            <w:r w:rsidR="00E31A25">
              <w:rPr>
                <w:b w:val="0"/>
                <w:bCs w:val="0"/>
                <w:sz w:val="20"/>
                <w:szCs w:val="14"/>
              </w:rPr>
              <w:t xml:space="preserve"> some connections between base board and measurement equipment need to be changed</w:t>
            </w:r>
            <w:r w:rsidR="003404A2">
              <w:rPr>
                <w:b w:val="0"/>
                <w:bCs w:val="0"/>
                <w:sz w:val="20"/>
                <w:szCs w:val="14"/>
              </w:rPr>
              <w:t xml:space="preserve"> prior to running this test.</w:t>
            </w:r>
            <w:r>
              <w:rPr>
                <w:b w:val="0"/>
                <w:bCs w:val="0"/>
                <w:sz w:val="20"/>
                <w:szCs w:val="14"/>
              </w:rPr>
              <w:t xml:space="preserve"> </w:t>
            </w:r>
          </w:p>
        </w:tc>
      </w:tr>
      <w:tr w:rsidR="00145181" w:rsidRPr="00D378DA" w14:paraId="21E0284A"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7"/>
            <w:shd w:val="clear" w:color="auto" w:fill="514E4E" w:themeFill="accent3" w:themeFillShade="BF"/>
          </w:tcPr>
          <w:p w14:paraId="56B61212" w14:textId="77777777" w:rsidR="00145181" w:rsidRPr="00D378DA" w:rsidRDefault="00145181">
            <w:pPr>
              <w:pStyle w:val="Table-small"/>
              <w:rPr>
                <w:rFonts w:cstheme="minorHAnsi"/>
                <w:sz w:val="22"/>
                <w:szCs w:val="18"/>
              </w:rPr>
            </w:pPr>
            <w:r>
              <w:rPr>
                <w:rFonts w:cstheme="minorHAnsi"/>
                <w:color w:val="FFFFFF" w:themeColor="background1"/>
                <w:sz w:val="22"/>
                <w:szCs w:val="18"/>
              </w:rPr>
              <w:t>Test Procedure</w:t>
            </w:r>
          </w:p>
        </w:tc>
      </w:tr>
      <w:tr w:rsidR="00502EDA" w:rsidRPr="00D378DA" w14:paraId="38A65F72"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C5C2C2" w:themeFill="accent3" w:themeFillTint="66"/>
          </w:tcPr>
          <w:p w14:paraId="2F765A01" w14:textId="77777777" w:rsidR="00145181" w:rsidRPr="00836085" w:rsidRDefault="00145181">
            <w:pPr>
              <w:pStyle w:val="Table-small"/>
              <w:rPr>
                <w:rFonts w:cstheme="minorHAnsi"/>
                <w:sz w:val="22"/>
                <w:szCs w:val="18"/>
              </w:rPr>
            </w:pPr>
            <w:r w:rsidRPr="00836085">
              <w:rPr>
                <w:rFonts w:cstheme="minorHAnsi"/>
                <w:sz w:val="22"/>
                <w:szCs w:val="18"/>
              </w:rPr>
              <w:t>Step</w:t>
            </w:r>
          </w:p>
        </w:tc>
        <w:tc>
          <w:tcPr>
            <w:tcW w:w="0" w:type="dxa"/>
            <w:gridSpan w:val="2"/>
            <w:shd w:val="clear" w:color="auto" w:fill="C5C2C2" w:themeFill="accent3" w:themeFillTint="66"/>
          </w:tcPr>
          <w:p w14:paraId="6A6797E6" w14:textId="77777777" w:rsidR="00145181" w:rsidRPr="00836085" w:rsidRDefault="00145181">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Action</w:t>
            </w:r>
          </w:p>
        </w:tc>
        <w:tc>
          <w:tcPr>
            <w:tcW w:w="0" w:type="dxa"/>
            <w:gridSpan w:val="2"/>
            <w:shd w:val="clear" w:color="auto" w:fill="C5C2C2" w:themeFill="accent3" w:themeFillTint="66"/>
          </w:tcPr>
          <w:p w14:paraId="233B53F5" w14:textId="77777777" w:rsidR="00145181" w:rsidRPr="00836085" w:rsidRDefault="00145181">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Register parameter</w:t>
            </w:r>
          </w:p>
        </w:tc>
        <w:tc>
          <w:tcPr>
            <w:tcW w:w="0" w:type="dxa"/>
            <w:gridSpan w:val="2"/>
            <w:shd w:val="clear" w:color="auto" w:fill="C5C2C2" w:themeFill="accent3" w:themeFillTint="66"/>
          </w:tcPr>
          <w:p w14:paraId="3610AC15" w14:textId="77777777" w:rsidR="00145181" w:rsidRPr="00836085" w:rsidRDefault="00145181">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836085">
              <w:rPr>
                <w:rFonts w:cstheme="minorHAnsi"/>
                <w:b/>
                <w:bCs/>
                <w:sz w:val="22"/>
                <w:szCs w:val="18"/>
              </w:rPr>
              <w:t>Value</w:t>
            </w:r>
          </w:p>
        </w:tc>
      </w:tr>
      <w:tr w:rsidR="00502EDA" w:rsidRPr="00D378DA" w14:paraId="3052A417" w14:textId="77777777" w:rsidTr="00267686">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61A86CA2" w14:textId="77777777" w:rsidR="00145181" w:rsidRPr="00D378DA" w:rsidRDefault="00145181" w:rsidP="00BE6C7F">
            <w:pPr>
              <w:pStyle w:val="Table-small"/>
              <w:numPr>
                <w:ilvl w:val="0"/>
                <w:numId w:val="85"/>
              </w:numPr>
              <w:rPr>
                <w:rFonts w:cstheme="minorHAnsi"/>
                <w:b w:val="0"/>
                <w:bCs w:val="0"/>
                <w:szCs w:val="20"/>
              </w:rPr>
            </w:pPr>
          </w:p>
        </w:tc>
        <w:tc>
          <w:tcPr>
            <w:tcW w:w="0" w:type="dxa"/>
            <w:gridSpan w:val="2"/>
            <w:shd w:val="clear" w:color="auto" w:fill="FFFFFF" w:themeFill="background1"/>
          </w:tcPr>
          <w:p w14:paraId="155C62FD" w14:textId="77777777" w:rsidR="00145181" w:rsidRPr="00D378DA" w:rsidRDefault="00145181">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rPr>
                <w:rFonts w:cstheme="minorHAnsi"/>
                <w:szCs w:val="20"/>
              </w:rPr>
              <w:t>Start from park state</w:t>
            </w:r>
          </w:p>
        </w:tc>
        <w:tc>
          <w:tcPr>
            <w:tcW w:w="0" w:type="dxa"/>
            <w:gridSpan w:val="2"/>
            <w:shd w:val="clear" w:color="auto" w:fill="FFFFFF" w:themeFill="background1"/>
          </w:tcPr>
          <w:p w14:paraId="144E391D" w14:textId="77777777" w:rsidR="00145181" w:rsidRPr="00D378DA" w:rsidRDefault="00145181">
            <w:pPr>
              <w:spacing w:before="0" w:after="0"/>
              <w:jc w:val="left"/>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p>
        </w:tc>
        <w:tc>
          <w:tcPr>
            <w:tcW w:w="0" w:type="dxa"/>
            <w:gridSpan w:val="2"/>
            <w:shd w:val="clear" w:color="auto" w:fill="FFFFFF" w:themeFill="background1"/>
          </w:tcPr>
          <w:p w14:paraId="17F1BFAA" w14:textId="77777777" w:rsidR="00145181" w:rsidRPr="00D378DA" w:rsidRDefault="00145181">
            <w:pPr>
              <w:pStyle w:val="Table-small"/>
              <w:spacing w:before="0" w:after="0"/>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7B617F" w:rsidRPr="00D378DA" w14:paraId="2D227B7C"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37826351" w14:textId="77777777" w:rsidR="003E2ED7" w:rsidRPr="00D378DA" w:rsidRDefault="003E2ED7" w:rsidP="003E2ED7">
            <w:pPr>
              <w:pStyle w:val="Table-small"/>
              <w:numPr>
                <w:ilvl w:val="0"/>
                <w:numId w:val="85"/>
              </w:numPr>
              <w:rPr>
                <w:rFonts w:cstheme="minorHAnsi"/>
                <w:b w:val="0"/>
                <w:bCs w:val="0"/>
                <w:szCs w:val="20"/>
              </w:rPr>
            </w:pPr>
          </w:p>
        </w:tc>
        <w:tc>
          <w:tcPr>
            <w:tcW w:w="5509" w:type="dxa"/>
            <w:gridSpan w:val="2"/>
            <w:shd w:val="clear" w:color="auto" w:fill="FFFFFF" w:themeFill="background1"/>
          </w:tcPr>
          <w:p w14:paraId="2028FADC" w14:textId="6DF9311F" w:rsidR="003E2ED7" w:rsidRDefault="003404A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Connect DMM to VDD3V3_DIG_SENSE</w:t>
            </w:r>
          </w:p>
        </w:tc>
        <w:tc>
          <w:tcPr>
            <w:tcW w:w="2284" w:type="dxa"/>
            <w:gridSpan w:val="2"/>
            <w:shd w:val="clear" w:color="auto" w:fill="FFFFFF" w:themeFill="background1"/>
          </w:tcPr>
          <w:p w14:paraId="5F2C9AFE" w14:textId="77777777" w:rsidR="003E2ED7" w:rsidRPr="00D378DA" w:rsidRDefault="003E2ED7">
            <w:pPr>
              <w:spacing w:before="0" w:after="0"/>
              <w:jc w:val="left"/>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p>
        </w:tc>
        <w:tc>
          <w:tcPr>
            <w:tcW w:w="1047" w:type="dxa"/>
            <w:gridSpan w:val="2"/>
            <w:shd w:val="clear" w:color="auto" w:fill="FFFFFF" w:themeFill="background1"/>
          </w:tcPr>
          <w:p w14:paraId="4D42F0A4" w14:textId="77777777" w:rsidR="003E2ED7" w:rsidRPr="00D378DA" w:rsidRDefault="003E2ED7">
            <w:pPr>
              <w:pStyle w:val="Table-small"/>
              <w:spacing w:before="0" w:after="0"/>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502EDA" w:rsidRPr="00D378DA" w14:paraId="4EE7A28A" w14:textId="77777777" w:rsidTr="00267686">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6D6DDD32" w14:textId="77777777" w:rsidR="00145181" w:rsidRPr="00D378DA" w:rsidRDefault="00145181" w:rsidP="00BE6C7F">
            <w:pPr>
              <w:pStyle w:val="Table-small"/>
              <w:numPr>
                <w:ilvl w:val="0"/>
                <w:numId w:val="85"/>
              </w:numPr>
              <w:rPr>
                <w:rFonts w:cstheme="minorHAnsi"/>
                <w:b w:val="0"/>
                <w:bCs w:val="0"/>
                <w:szCs w:val="20"/>
              </w:rPr>
            </w:pPr>
          </w:p>
        </w:tc>
        <w:tc>
          <w:tcPr>
            <w:tcW w:w="0" w:type="dxa"/>
            <w:gridSpan w:val="2"/>
            <w:shd w:val="clear" w:color="auto" w:fill="FFFFFF" w:themeFill="background1"/>
          </w:tcPr>
          <w:p w14:paraId="2ACBB503" w14:textId="5E2E9CE1" w:rsidR="00145181" w:rsidRDefault="003E2ED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 xml:space="preserve">Measure VDD3V3_DCDC with </w:t>
            </w:r>
            <w:r w:rsidR="003404A2">
              <w:rPr>
                <w:rFonts w:cstheme="minorHAnsi"/>
                <w:szCs w:val="20"/>
              </w:rPr>
              <w:t>DMM</w:t>
            </w:r>
          </w:p>
        </w:tc>
        <w:tc>
          <w:tcPr>
            <w:tcW w:w="0" w:type="dxa"/>
            <w:gridSpan w:val="2"/>
            <w:shd w:val="clear" w:color="auto" w:fill="FFFFFF" w:themeFill="background1"/>
          </w:tcPr>
          <w:p w14:paraId="63EBF2A7" w14:textId="5367177E" w:rsidR="00145181" w:rsidRPr="00D378DA" w:rsidRDefault="00145181">
            <w:pPr>
              <w:spacing w:before="0" w:after="0"/>
              <w:jc w:val="left"/>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p>
        </w:tc>
        <w:tc>
          <w:tcPr>
            <w:tcW w:w="0" w:type="dxa"/>
            <w:gridSpan w:val="2"/>
            <w:shd w:val="clear" w:color="auto" w:fill="FFFFFF" w:themeFill="background1"/>
          </w:tcPr>
          <w:p w14:paraId="6DC8E434" w14:textId="77777777" w:rsidR="00145181" w:rsidRPr="00D378DA" w:rsidRDefault="00145181">
            <w:pPr>
              <w:pStyle w:val="Table-small"/>
              <w:spacing w:before="0" w:after="0"/>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502EDA" w:rsidRPr="00D378DA" w14:paraId="6A2E7EB4"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6ABB2856" w14:textId="77777777" w:rsidR="00911B67" w:rsidRPr="00D378DA" w:rsidRDefault="00911B67" w:rsidP="003E2ED7">
            <w:pPr>
              <w:pStyle w:val="Table-small"/>
              <w:numPr>
                <w:ilvl w:val="0"/>
                <w:numId w:val="85"/>
              </w:numPr>
              <w:rPr>
                <w:rFonts w:cstheme="minorHAnsi"/>
                <w:b w:val="0"/>
                <w:bCs w:val="0"/>
                <w:szCs w:val="20"/>
              </w:rPr>
            </w:pPr>
          </w:p>
        </w:tc>
        <w:tc>
          <w:tcPr>
            <w:tcW w:w="0" w:type="dxa"/>
            <w:gridSpan w:val="2"/>
            <w:shd w:val="clear" w:color="auto" w:fill="FFFFFF" w:themeFill="background1"/>
          </w:tcPr>
          <w:p w14:paraId="29075D5C" w14:textId="74EC8159" w:rsidR="00911B67" w:rsidRDefault="00911B6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Disconnect DMM from VDD3V3_DIG_SENSE</w:t>
            </w:r>
          </w:p>
        </w:tc>
        <w:tc>
          <w:tcPr>
            <w:tcW w:w="0" w:type="dxa"/>
            <w:gridSpan w:val="2"/>
            <w:shd w:val="clear" w:color="auto" w:fill="FFFFFF" w:themeFill="background1"/>
          </w:tcPr>
          <w:p w14:paraId="1A955E67" w14:textId="77777777" w:rsidR="00911B67" w:rsidRPr="00D378DA" w:rsidRDefault="00911B67">
            <w:pPr>
              <w:spacing w:before="0" w:after="0"/>
              <w:jc w:val="left"/>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p>
        </w:tc>
        <w:tc>
          <w:tcPr>
            <w:tcW w:w="0" w:type="dxa"/>
            <w:gridSpan w:val="2"/>
            <w:shd w:val="clear" w:color="auto" w:fill="FFFFFF" w:themeFill="background1"/>
          </w:tcPr>
          <w:p w14:paraId="6F534FEF" w14:textId="77777777" w:rsidR="00911B67" w:rsidRPr="00D378DA" w:rsidRDefault="00911B67">
            <w:pPr>
              <w:pStyle w:val="Table-small"/>
              <w:spacing w:before="0" w:after="0"/>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145181" w:rsidRPr="00D378DA" w14:paraId="45B7158F"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7"/>
            <w:shd w:val="clear" w:color="auto" w:fill="514E4E" w:themeFill="accent3" w:themeFillShade="BF"/>
          </w:tcPr>
          <w:p w14:paraId="27536785" w14:textId="77777777" w:rsidR="00145181" w:rsidRPr="00D378DA" w:rsidRDefault="00145181">
            <w:pPr>
              <w:pStyle w:val="Table-small"/>
              <w:rPr>
                <w:rFonts w:cstheme="minorHAnsi"/>
                <w:szCs w:val="20"/>
              </w:rPr>
            </w:pPr>
            <w:r>
              <w:rPr>
                <w:rFonts w:cstheme="minorHAnsi"/>
                <w:color w:val="FFFFFF" w:themeColor="background1"/>
                <w:sz w:val="22"/>
                <w:szCs w:val="22"/>
              </w:rPr>
              <w:t>Notes</w:t>
            </w:r>
          </w:p>
        </w:tc>
      </w:tr>
      <w:tr w:rsidR="00145181" w:rsidRPr="00D378DA" w14:paraId="1FA2DC78" w14:textId="77777777" w:rsidTr="00BE6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7"/>
            <w:shd w:val="clear" w:color="auto" w:fill="FFFFFF" w:themeFill="background1"/>
          </w:tcPr>
          <w:p w14:paraId="1BC2EA4A" w14:textId="2374FFA9" w:rsidR="00145181" w:rsidRPr="00A054B4" w:rsidRDefault="00145181">
            <w:pPr>
              <w:pStyle w:val="Table-small"/>
              <w:rPr>
                <w:rFonts w:cstheme="minorHAnsi"/>
                <w:szCs w:val="20"/>
              </w:rPr>
            </w:pPr>
          </w:p>
        </w:tc>
      </w:tr>
      <w:tr w:rsidR="00145181" w:rsidRPr="00D378DA" w14:paraId="3F4DDB9A" w14:textId="77777777" w:rsidTr="00BE6C7F">
        <w:tc>
          <w:tcPr>
            <w:cnfStyle w:val="001000000000" w:firstRow="0" w:lastRow="0" w:firstColumn="1" w:lastColumn="0" w:oddVBand="0" w:evenVBand="0" w:oddHBand="0" w:evenHBand="0" w:firstRowFirstColumn="0" w:firstRowLastColumn="0" w:lastRowFirstColumn="0" w:lastRowLastColumn="0"/>
            <w:tcW w:w="0" w:type="dxa"/>
            <w:gridSpan w:val="7"/>
            <w:shd w:val="clear" w:color="auto" w:fill="514E4E" w:themeFill="accent3" w:themeFillShade="BF"/>
          </w:tcPr>
          <w:p w14:paraId="45F0BB4A" w14:textId="77777777" w:rsidR="00145181" w:rsidRPr="00D378DA" w:rsidRDefault="00145181">
            <w:pPr>
              <w:pStyle w:val="Table-small"/>
              <w:rPr>
                <w:rFonts w:cstheme="minorHAnsi"/>
                <w:b w:val="0"/>
                <w:bCs w:val="0"/>
                <w:szCs w:val="20"/>
              </w:rPr>
            </w:pPr>
            <w:r>
              <w:rPr>
                <w:rFonts w:cstheme="minorHAnsi"/>
                <w:color w:val="FFFFFF" w:themeColor="background1"/>
                <w:sz w:val="22"/>
                <w:szCs w:val="22"/>
              </w:rPr>
              <w:t xml:space="preserve">Measurements – Acceptance criteria </w:t>
            </w:r>
          </w:p>
        </w:tc>
      </w:tr>
      <w:tr w:rsidR="00502EDA" w:rsidRPr="00D378DA" w14:paraId="707F77CF" w14:textId="77777777" w:rsidTr="00267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shd w:val="clear" w:color="auto" w:fill="C5C2C2" w:themeFill="accent3" w:themeFillTint="66"/>
          </w:tcPr>
          <w:p w14:paraId="28EE74FE" w14:textId="77777777" w:rsidR="00145181" w:rsidRPr="00836085" w:rsidRDefault="00145181">
            <w:pPr>
              <w:pStyle w:val="Table-small"/>
              <w:rPr>
                <w:rFonts w:cstheme="minorHAnsi"/>
                <w:szCs w:val="20"/>
              </w:rPr>
            </w:pPr>
            <w:r w:rsidRPr="00836085">
              <w:rPr>
                <w:rFonts w:cstheme="minorHAnsi"/>
                <w:sz w:val="22"/>
                <w:szCs w:val="22"/>
              </w:rPr>
              <w:t xml:space="preserve">ID </w:t>
            </w:r>
          </w:p>
        </w:tc>
        <w:tc>
          <w:tcPr>
            <w:tcW w:w="0" w:type="dxa"/>
            <w:shd w:val="clear" w:color="auto" w:fill="C5C2C2" w:themeFill="accent3" w:themeFillTint="66"/>
          </w:tcPr>
          <w:p w14:paraId="5F0B0A24" w14:textId="77777777" w:rsidR="00145181" w:rsidRPr="00836085" w:rsidRDefault="00145181">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836085">
              <w:rPr>
                <w:rFonts w:cstheme="minorHAnsi"/>
                <w:b/>
                <w:bCs/>
                <w:sz w:val="22"/>
                <w:szCs w:val="22"/>
              </w:rPr>
              <w:t>Name</w:t>
            </w:r>
          </w:p>
        </w:tc>
        <w:tc>
          <w:tcPr>
            <w:tcW w:w="0" w:type="dxa"/>
            <w:shd w:val="clear" w:color="auto" w:fill="C5C2C2" w:themeFill="accent3" w:themeFillTint="66"/>
          </w:tcPr>
          <w:p w14:paraId="4590E710" w14:textId="77777777" w:rsidR="00145181" w:rsidRPr="00836085" w:rsidRDefault="00145181">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836085">
              <w:rPr>
                <w:rFonts w:cstheme="minorHAnsi"/>
                <w:b/>
                <w:bCs/>
                <w:sz w:val="22"/>
                <w:szCs w:val="22"/>
              </w:rPr>
              <w:t>Unit</w:t>
            </w:r>
          </w:p>
        </w:tc>
        <w:tc>
          <w:tcPr>
            <w:tcW w:w="0" w:type="dxa"/>
            <w:shd w:val="clear" w:color="auto" w:fill="C5C2C2" w:themeFill="accent3" w:themeFillTint="66"/>
          </w:tcPr>
          <w:p w14:paraId="62FD1E70" w14:textId="77777777" w:rsidR="00145181" w:rsidRPr="00836085" w:rsidRDefault="00145181">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836085">
              <w:rPr>
                <w:rFonts w:cstheme="minorHAnsi"/>
                <w:b/>
                <w:bCs/>
                <w:sz w:val="22"/>
                <w:szCs w:val="22"/>
              </w:rPr>
              <w:t>LTL</w:t>
            </w:r>
          </w:p>
        </w:tc>
        <w:tc>
          <w:tcPr>
            <w:tcW w:w="0" w:type="dxa"/>
            <w:shd w:val="clear" w:color="auto" w:fill="C5C2C2" w:themeFill="accent3" w:themeFillTint="66"/>
          </w:tcPr>
          <w:p w14:paraId="23858F6C" w14:textId="77777777" w:rsidR="00145181" w:rsidRPr="00836085" w:rsidRDefault="00145181">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836085">
              <w:rPr>
                <w:rFonts w:cstheme="minorHAnsi"/>
                <w:b/>
                <w:bCs/>
                <w:sz w:val="22"/>
                <w:szCs w:val="22"/>
              </w:rPr>
              <w:t>Typ</w:t>
            </w:r>
          </w:p>
        </w:tc>
        <w:tc>
          <w:tcPr>
            <w:tcW w:w="0" w:type="dxa"/>
            <w:gridSpan w:val="2"/>
            <w:shd w:val="clear" w:color="auto" w:fill="C5C2C2" w:themeFill="accent3" w:themeFillTint="66"/>
          </w:tcPr>
          <w:p w14:paraId="55DBE8D1" w14:textId="77777777" w:rsidR="00145181" w:rsidRPr="00836085" w:rsidRDefault="00145181">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836085">
              <w:rPr>
                <w:rFonts w:cstheme="minorHAnsi"/>
                <w:b/>
                <w:bCs/>
                <w:sz w:val="22"/>
                <w:szCs w:val="22"/>
              </w:rPr>
              <w:t>UTL</w:t>
            </w:r>
          </w:p>
        </w:tc>
      </w:tr>
      <w:tr w:rsidR="00502EDA" w:rsidRPr="00D378DA" w14:paraId="046CA256" w14:textId="77777777" w:rsidTr="00267686">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652430E4" w14:textId="6A27AC42" w:rsidR="00145181" w:rsidRPr="00D41DD6" w:rsidRDefault="00145181">
            <w:pPr>
              <w:pStyle w:val="Table-small"/>
              <w:rPr>
                <w:rFonts w:cstheme="minorHAnsi"/>
                <w:b w:val="0"/>
                <w:bCs w:val="0"/>
                <w:szCs w:val="20"/>
              </w:rPr>
            </w:pPr>
            <w:r>
              <w:rPr>
                <w:rFonts w:cstheme="minorHAnsi"/>
                <w:b w:val="0"/>
                <w:bCs w:val="0"/>
                <w:szCs w:val="20"/>
              </w:rPr>
              <w:t>M0</w:t>
            </w:r>
            <w:r w:rsidR="00500FAF">
              <w:rPr>
                <w:rFonts w:cstheme="minorHAnsi"/>
                <w:b w:val="0"/>
                <w:bCs w:val="0"/>
                <w:szCs w:val="20"/>
              </w:rPr>
              <w:t>18</w:t>
            </w:r>
            <w:r w:rsidR="006C7FA8">
              <w:rPr>
                <w:rFonts w:cstheme="minorHAnsi"/>
                <w:b w:val="0"/>
                <w:bCs w:val="0"/>
                <w:szCs w:val="20"/>
              </w:rPr>
              <w:t>0</w:t>
            </w:r>
          </w:p>
        </w:tc>
        <w:tc>
          <w:tcPr>
            <w:tcW w:w="0" w:type="dxa"/>
            <w:shd w:val="clear" w:color="auto" w:fill="FFFFFF" w:themeFill="background1"/>
          </w:tcPr>
          <w:p w14:paraId="38747BDC" w14:textId="4FFADD19" w:rsidR="00145181" w:rsidRPr="00BE6C7F" w:rsidRDefault="0014518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lang w:val="fr-BE"/>
              </w:rPr>
            </w:pPr>
            <w:r w:rsidRPr="00BE6C7F">
              <w:rPr>
                <w:rFonts w:cstheme="minorBidi"/>
                <w:color w:val="000000" w:themeColor="accent1"/>
                <w:lang w:val="fr-BE"/>
              </w:rPr>
              <w:t>T002</w:t>
            </w:r>
            <w:r w:rsidR="006C7FA8" w:rsidRPr="00BE6C7F">
              <w:rPr>
                <w:rFonts w:cstheme="minorBidi"/>
                <w:color w:val="000000" w:themeColor="accent1"/>
                <w:lang w:val="fr-BE"/>
              </w:rPr>
              <w:t>6</w:t>
            </w:r>
            <w:r w:rsidRPr="00BE6C7F">
              <w:rPr>
                <w:rFonts w:cstheme="minorBidi"/>
                <w:color w:val="000000" w:themeColor="accent1"/>
                <w:lang w:val="fr-BE"/>
              </w:rPr>
              <w:t>_M01</w:t>
            </w:r>
            <w:r w:rsidR="006C7FA8" w:rsidRPr="00BE6C7F">
              <w:rPr>
                <w:rFonts w:cstheme="minorBidi"/>
                <w:color w:val="000000" w:themeColor="accent1"/>
                <w:lang w:val="fr-BE"/>
              </w:rPr>
              <w:t>80</w:t>
            </w:r>
            <w:r w:rsidRPr="00BE6C7F">
              <w:rPr>
                <w:rFonts w:cstheme="minorBidi"/>
                <w:color w:val="000000" w:themeColor="accent1"/>
                <w:lang w:val="fr-BE"/>
              </w:rPr>
              <w:t>_</w:t>
            </w:r>
            <w:r w:rsidR="000B3A2E" w:rsidRPr="00BE6C7F">
              <w:rPr>
                <w:rFonts w:cstheme="minorBidi"/>
                <w:color w:val="000000" w:themeColor="accent1"/>
                <w:lang w:val="fr-BE"/>
              </w:rPr>
              <w:t>dcdc_output_voltage</w:t>
            </w:r>
            <w:r w:rsidRPr="00BE6C7F" w:rsidDel="00FC3AA4">
              <w:rPr>
                <w:rFonts w:cstheme="minorBidi"/>
                <w:color w:val="000000" w:themeColor="accent1"/>
                <w:lang w:val="fr-BE"/>
              </w:rPr>
              <w:t xml:space="preserve"> </w:t>
            </w:r>
          </w:p>
        </w:tc>
        <w:tc>
          <w:tcPr>
            <w:tcW w:w="0" w:type="dxa"/>
            <w:shd w:val="clear" w:color="auto" w:fill="FFFFFF" w:themeFill="background1"/>
          </w:tcPr>
          <w:p w14:paraId="67C08960" w14:textId="77777777" w:rsidR="00145181" w:rsidRPr="009C5E6B" w:rsidRDefault="0014518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w:t>
            </w:r>
          </w:p>
        </w:tc>
        <w:tc>
          <w:tcPr>
            <w:tcW w:w="0" w:type="dxa"/>
            <w:shd w:val="clear" w:color="auto" w:fill="FFFFFF" w:themeFill="background1"/>
          </w:tcPr>
          <w:p w14:paraId="60631BA3" w14:textId="694AA0CE" w:rsidR="00145181" w:rsidRPr="009C5E6B" w:rsidRDefault="000B3A2E">
            <w:pPr>
              <w:pStyle w:val="Table-small"/>
              <w:jc w:val="center"/>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2.97</w:t>
            </w:r>
          </w:p>
        </w:tc>
        <w:tc>
          <w:tcPr>
            <w:tcW w:w="0" w:type="dxa"/>
            <w:shd w:val="clear" w:color="auto" w:fill="FFFFFF" w:themeFill="background1"/>
          </w:tcPr>
          <w:p w14:paraId="55282E68" w14:textId="269C62DA" w:rsidR="00145181" w:rsidRPr="009C5E6B" w:rsidRDefault="000B3A2E">
            <w:pPr>
              <w:pStyle w:val="Table-small"/>
              <w:jc w:val="center"/>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3.3</w:t>
            </w:r>
          </w:p>
        </w:tc>
        <w:tc>
          <w:tcPr>
            <w:tcW w:w="0" w:type="dxa"/>
            <w:gridSpan w:val="2"/>
            <w:shd w:val="clear" w:color="auto" w:fill="FFFFFF" w:themeFill="background1"/>
          </w:tcPr>
          <w:p w14:paraId="01891EBB" w14:textId="1F6B9F33" w:rsidR="00145181" w:rsidRPr="009C5E6B" w:rsidRDefault="000B3A2E">
            <w:pPr>
              <w:pStyle w:val="Table-small"/>
              <w:jc w:val="center"/>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3.63</w:t>
            </w:r>
          </w:p>
        </w:tc>
      </w:tr>
    </w:tbl>
    <w:p w14:paraId="177AF0FB" w14:textId="24135655" w:rsidR="00C40D62" w:rsidRPr="00933BA8" w:rsidRDefault="00C40D62" w:rsidP="00A607EA">
      <w:pPr>
        <w:rPr>
          <w:lang w:eastAsia="en-US"/>
        </w:rPr>
      </w:pPr>
    </w:p>
    <w:bookmarkEnd w:id="3" w:displacedByCustomXml="next"/>
    <w:bookmarkEnd w:id="4" w:displacedByCustomXml="next"/>
    <w:bookmarkEnd w:id="5" w:displacedByCustomXml="next"/>
    <w:bookmarkStart w:id="539" w:name="_Toc214350566" w:displacedByCustomXml="next"/>
    <w:sdt>
      <w:sdtPr>
        <w:rPr>
          <w:b w:val="0"/>
          <w:color w:val="auto"/>
          <w:sz w:val="22"/>
          <w:szCs w:val="22"/>
          <w:lang w:val="nl-NL"/>
        </w:rPr>
        <w:id w:val="120965083"/>
        <w:docPartObj>
          <w:docPartGallery w:val="Bibliographies"/>
          <w:docPartUnique/>
        </w:docPartObj>
      </w:sdtPr>
      <w:sdtEndPr>
        <w:rPr>
          <w:lang w:val="en-GB"/>
        </w:rPr>
      </w:sdtEndPr>
      <w:sdtContent>
        <w:p w14:paraId="7BE73584" w14:textId="6ACE3381" w:rsidR="00326D6B" w:rsidRDefault="00326D6B">
          <w:pPr>
            <w:pStyle w:val="Heading1"/>
          </w:pPr>
          <w:r>
            <w:rPr>
              <w:lang w:val="nl-NL"/>
            </w:rPr>
            <w:t>Bibliografie</w:t>
          </w:r>
          <w:bookmarkEnd w:id="539"/>
        </w:p>
        <w:sdt>
          <w:sdtPr>
            <w:id w:val="111145805"/>
            <w:bibliography/>
          </w:sdtPr>
          <w:sdtContent>
            <w:p w14:paraId="0372D61B" w14:textId="77777777" w:rsidR="00432E09" w:rsidRDefault="00326D6B">
              <w:pPr>
                <w:rPr>
                  <w:rFonts w:ascii="Times New Roman" w:hAnsi="Times New Roman"/>
                  <w:noProof/>
                  <w:sz w:val="20"/>
                  <w:szCs w:val="20"/>
                  <w:lang w:eastAsia="en-GB"/>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0"/>
                <w:gridCol w:w="9319"/>
              </w:tblGrid>
              <w:tr w:rsidR="00432E09" w14:paraId="36541C6A" w14:textId="77777777">
                <w:trPr>
                  <w:divId w:val="1386442591"/>
                  <w:tblCellSpacing w:w="15" w:type="dxa"/>
                </w:trPr>
                <w:tc>
                  <w:tcPr>
                    <w:tcW w:w="50" w:type="pct"/>
                    <w:hideMark/>
                  </w:tcPr>
                  <w:p w14:paraId="4422923F" w14:textId="521825E6" w:rsidR="00432E09" w:rsidRDefault="00432E09">
                    <w:pPr>
                      <w:pStyle w:val="Bibliography"/>
                      <w:rPr>
                        <w:noProof/>
                        <w:sz w:val="24"/>
                        <w:szCs w:val="24"/>
                        <w:lang w:val="nl-NL"/>
                      </w:rPr>
                    </w:pPr>
                    <w:r>
                      <w:rPr>
                        <w:noProof/>
                        <w:lang w:val="nl-NL"/>
                      </w:rPr>
                      <w:t xml:space="preserve">[1] </w:t>
                    </w:r>
                  </w:p>
                </w:tc>
                <w:tc>
                  <w:tcPr>
                    <w:tcW w:w="0" w:type="auto"/>
                    <w:hideMark/>
                  </w:tcPr>
                  <w:p w14:paraId="7D51631C" w14:textId="77777777" w:rsidR="00432E09" w:rsidRDefault="00432E09">
                    <w:pPr>
                      <w:pStyle w:val="Bibliography"/>
                      <w:rPr>
                        <w:noProof/>
                        <w:lang w:val="nl-NL"/>
                      </w:rPr>
                    </w:pPr>
                    <w:r w:rsidRPr="00AA2C09">
                      <w:rPr>
                        <w:noProof/>
                        <w:lang w:val="en-US"/>
                      </w:rPr>
                      <w:t xml:space="preserve">M. Technologies, „Overview of PRODUCTS available in the VISION SERIES,” Magics Technologies, 10 10 2025. </w:t>
                    </w:r>
                    <w:r>
                      <w:rPr>
                        <w:noProof/>
                        <w:lang w:val="nl-NL"/>
                      </w:rPr>
                      <w:t>[Online]. Available: https://magicstech.sharepoint.com/sites/Public-Product/SitePages/Vision-Series.aspx. [Geopend 10 10 2025].</w:t>
                    </w:r>
                  </w:p>
                </w:tc>
              </w:tr>
              <w:tr w:rsidR="00432E09" w14:paraId="623FAB2D" w14:textId="77777777">
                <w:trPr>
                  <w:divId w:val="1386442591"/>
                  <w:tblCellSpacing w:w="15" w:type="dxa"/>
                </w:trPr>
                <w:tc>
                  <w:tcPr>
                    <w:tcW w:w="50" w:type="pct"/>
                    <w:hideMark/>
                  </w:tcPr>
                  <w:p w14:paraId="53D2D012" w14:textId="77777777" w:rsidR="00432E09" w:rsidRDefault="00432E09">
                    <w:pPr>
                      <w:pStyle w:val="Bibliography"/>
                      <w:rPr>
                        <w:noProof/>
                        <w:lang w:val="nl-NL"/>
                      </w:rPr>
                    </w:pPr>
                    <w:r>
                      <w:rPr>
                        <w:noProof/>
                        <w:lang w:val="nl-NL"/>
                      </w:rPr>
                      <w:t xml:space="preserve">[2] </w:t>
                    </w:r>
                  </w:p>
                </w:tc>
                <w:tc>
                  <w:tcPr>
                    <w:tcW w:w="0" w:type="auto"/>
                    <w:hideMark/>
                  </w:tcPr>
                  <w:p w14:paraId="598519E7" w14:textId="77777777" w:rsidR="00432E09" w:rsidRPr="00AA2C09" w:rsidRDefault="00432E09">
                    <w:pPr>
                      <w:pStyle w:val="Bibliography"/>
                      <w:rPr>
                        <w:noProof/>
                        <w:lang w:val="en-US"/>
                      </w:rPr>
                    </w:pPr>
                    <w:r w:rsidRPr="00AA2C09">
                      <w:rPr>
                        <w:noProof/>
                        <w:lang w:val="en-US"/>
                      </w:rPr>
                      <w:t xml:space="preserve">Magics, MAG-CXP00002-NP CoaXPress Serializer ASIC Datasheet, Geel, 2025/05-rev2.0. </w:t>
                    </w:r>
                  </w:p>
                </w:tc>
              </w:tr>
              <w:tr w:rsidR="00432E09" w14:paraId="3E4FBDB6" w14:textId="77777777">
                <w:trPr>
                  <w:divId w:val="1386442591"/>
                  <w:tblCellSpacing w:w="15" w:type="dxa"/>
                </w:trPr>
                <w:tc>
                  <w:tcPr>
                    <w:tcW w:w="50" w:type="pct"/>
                    <w:hideMark/>
                  </w:tcPr>
                  <w:p w14:paraId="3F96CBA4" w14:textId="77777777" w:rsidR="00432E09" w:rsidRDefault="00432E09">
                    <w:pPr>
                      <w:pStyle w:val="Bibliography"/>
                      <w:rPr>
                        <w:noProof/>
                        <w:lang w:val="nl-NL"/>
                      </w:rPr>
                    </w:pPr>
                    <w:r>
                      <w:rPr>
                        <w:noProof/>
                        <w:lang w:val="nl-NL"/>
                      </w:rPr>
                      <w:t xml:space="preserve">[3] </w:t>
                    </w:r>
                  </w:p>
                </w:tc>
                <w:tc>
                  <w:tcPr>
                    <w:tcW w:w="0" w:type="auto"/>
                    <w:hideMark/>
                  </w:tcPr>
                  <w:p w14:paraId="170F3ACE" w14:textId="77777777" w:rsidR="00432E09" w:rsidRDefault="00432E09">
                    <w:pPr>
                      <w:pStyle w:val="Bibliography"/>
                      <w:rPr>
                        <w:noProof/>
                        <w:lang w:val="nl-NL"/>
                      </w:rPr>
                    </w:pPr>
                    <w:r>
                      <w:rPr>
                        <w:noProof/>
                        <w:lang w:val="nl-NL"/>
                      </w:rPr>
                      <w:t>Japan Industrial Imaging Association (JIIA), „CoaXPress Version 2.0 JIIA CXP-001-2019,” 2019.</w:t>
                    </w:r>
                  </w:p>
                </w:tc>
              </w:tr>
            </w:tbl>
            <w:p w14:paraId="142DD6E5" w14:textId="77777777" w:rsidR="00432E09" w:rsidRDefault="00432E09">
              <w:pPr>
                <w:divId w:val="1386442591"/>
                <w:rPr>
                  <w:rFonts w:eastAsia="Times New Roman"/>
                  <w:noProof/>
                </w:rPr>
              </w:pPr>
            </w:p>
            <w:p w14:paraId="612A2870" w14:textId="3E33F86D" w:rsidR="00326D6B" w:rsidRDefault="00326D6B">
              <w:r>
                <w:rPr>
                  <w:b/>
                  <w:bCs/>
                </w:rPr>
                <w:fldChar w:fldCharType="end"/>
              </w:r>
            </w:p>
          </w:sdtContent>
        </w:sdt>
      </w:sdtContent>
    </w:sdt>
    <w:p w14:paraId="33E07F34" w14:textId="5636DCD1" w:rsidR="00E4358C" w:rsidRPr="00D378DA" w:rsidRDefault="00E4358C" w:rsidP="000066A8"/>
    <w:p w14:paraId="467CAFAD" w14:textId="77777777" w:rsidR="00E4358C" w:rsidRPr="00D378DA" w:rsidRDefault="00E4358C" w:rsidP="00E4358C"/>
    <w:p w14:paraId="386C6C1F" w14:textId="77777777" w:rsidR="00E25AA0" w:rsidRPr="00D378DA" w:rsidRDefault="00E4358C" w:rsidP="00E4358C">
      <w:pPr>
        <w:pStyle w:val="Heading1-nonumber"/>
      </w:pPr>
      <w:bookmarkStart w:id="540" w:name="_Toc131774955"/>
      <w:bookmarkStart w:id="541" w:name="_Toc214350567"/>
      <w:r w:rsidRPr="00D378DA">
        <w:lastRenderedPageBreak/>
        <w:t>List of Acronyms</w:t>
      </w:r>
      <w:bookmarkEnd w:id="540"/>
      <w:bookmarkEnd w:id="541"/>
    </w:p>
    <w:tbl>
      <w:tblPr>
        <w:tblStyle w:val="GridTable4-Accent3"/>
        <w:tblW w:w="0" w:type="auto"/>
        <w:tblLook w:val="0620" w:firstRow="1" w:lastRow="0" w:firstColumn="0" w:lastColumn="0" w:noHBand="1" w:noVBand="1"/>
      </w:tblPr>
      <w:tblGrid>
        <w:gridCol w:w="1980"/>
        <w:gridCol w:w="7649"/>
      </w:tblGrid>
      <w:tr w:rsidR="00E4358C" w:rsidRPr="00D378DA" w14:paraId="6DC18DEA" w14:textId="77777777" w:rsidTr="007A1C4C">
        <w:trPr>
          <w:cnfStyle w:val="100000000000" w:firstRow="1" w:lastRow="0" w:firstColumn="0" w:lastColumn="0" w:oddVBand="0" w:evenVBand="0" w:oddHBand="0" w:evenHBand="0" w:firstRowFirstColumn="0" w:firstRowLastColumn="0" w:lastRowFirstColumn="0" w:lastRowLastColumn="0"/>
        </w:trPr>
        <w:tc>
          <w:tcPr>
            <w:tcW w:w="1980" w:type="dxa"/>
          </w:tcPr>
          <w:p w14:paraId="327CA6CC" w14:textId="77777777" w:rsidR="00E4358C" w:rsidRPr="00D378DA" w:rsidRDefault="00410F65" w:rsidP="00E4358C">
            <w:pPr>
              <w:pStyle w:val="Table"/>
            </w:pPr>
            <w:r w:rsidRPr="00D378DA">
              <w:t>Acronym</w:t>
            </w:r>
          </w:p>
        </w:tc>
        <w:tc>
          <w:tcPr>
            <w:tcW w:w="7649" w:type="dxa"/>
          </w:tcPr>
          <w:p w14:paraId="7317A929" w14:textId="77777777" w:rsidR="00E4358C" w:rsidRPr="00D378DA" w:rsidRDefault="00410F65" w:rsidP="00E4358C">
            <w:pPr>
              <w:pStyle w:val="Table"/>
            </w:pPr>
            <w:r w:rsidRPr="00D378DA">
              <w:t>Definition</w:t>
            </w:r>
          </w:p>
        </w:tc>
      </w:tr>
      <w:tr w:rsidR="003D750D" w:rsidRPr="00D378DA" w14:paraId="430297A3" w14:textId="77777777">
        <w:tc>
          <w:tcPr>
            <w:tcW w:w="1980" w:type="dxa"/>
            <w:vAlign w:val="center"/>
          </w:tcPr>
          <w:p w14:paraId="2CE090B1" w14:textId="4BEF70E0" w:rsidR="003D750D" w:rsidRDefault="003D750D" w:rsidP="003D750D">
            <w:pPr>
              <w:pStyle w:val="Table"/>
            </w:pPr>
          </w:p>
        </w:tc>
        <w:tc>
          <w:tcPr>
            <w:tcW w:w="7649" w:type="dxa"/>
            <w:vAlign w:val="center"/>
          </w:tcPr>
          <w:p w14:paraId="3E1B93D1" w14:textId="18E95F08" w:rsidR="003D750D" w:rsidRDefault="003D750D" w:rsidP="003D750D">
            <w:pPr>
              <w:pStyle w:val="Table"/>
              <w:rPr>
                <w:lang w:val="en-US"/>
              </w:rPr>
            </w:pPr>
          </w:p>
        </w:tc>
      </w:tr>
      <w:tr w:rsidR="00746430" w:rsidRPr="00D378DA" w14:paraId="00255E35" w14:textId="77777777" w:rsidTr="00654958">
        <w:tc>
          <w:tcPr>
            <w:tcW w:w="1980" w:type="dxa"/>
          </w:tcPr>
          <w:p w14:paraId="355EA271" w14:textId="533B01E2" w:rsidR="00746430" w:rsidRDefault="00746430" w:rsidP="00746430">
            <w:pPr>
              <w:pStyle w:val="Table"/>
              <w:rPr>
                <w:rFonts w:ascii="Arial" w:hAnsi="Arial" w:cs="Arial"/>
                <w:color w:val="000000"/>
                <w:szCs w:val="22"/>
              </w:rPr>
            </w:pPr>
          </w:p>
        </w:tc>
        <w:tc>
          <w:tcPr>
            <w:tcW w:w="7649" w:type="dxa"/>
          </w:tcPr>
          <w:p w14:paraId="0A8A8BE4" w14:textId="3BCA1957" w:rsidR="00746430" w:rsidRDefault="00746430" w:rsidP="00746430">
            <w:pPr>
              <w:pStyle w:val="Table"/>
              <w:rPr>
                <w:rFonts w:ascii="Arial" w:hAnsi="Arial" w:cs="Arial"/>
                <w:color w:val="000000"/>
                <w:szCs w:val="22"/>
                <w:lang w:val="en-US"/>
              </w:rPr>
            </w:pPr>
          </w:p>
        </w:tc>
      </w:tr>
      <w:tr w:rsidR="00746430" w:rsidRPr="00D378DA" w14:paraId="5145A658" w14:textId="77777777" w:rsidTr="00654958">
        <w:tc>
          <w:tcPr>
            <w:tcW w:w="1980" w:type="dxa"/>
          </w:tcPr>
          <w:p w14:paraId="70838123" w14:textId="1643E69C" w:rsidR="00746430" w:rsidRDefault="00746430" w:rsidP="00746430">
            <w:pPr>
              <w:pStyle w:val="Table"/>
              <w:rPr>
                <w:rFonts w:ascii="Arial" w:hAnsi="Arial" w:cs="Arial"/>
                <w:color w:val="000000"/>
                <w:szCs w:val="22"/>
              </w:rPr>
            </w:pPr>
          </w:p>
        </w:tc>
        <w:tc>
          <w:tcPr>
            <w:tcW w:w="7649" w:type="dxa"/>
          </w:tcPr>
          <w:p w14:paraId="7FFE13AC" w14:textId="19C42ECB" w:rsidR="00746430" w:rsidRDefault="00746430" w:rsidP="00746430">
            <w:pPr>
              <w:pStyle w:val="Table"/>
              <w:rPr>
                <w:rFonts w:ascii="Arial" w:hAnsi="Arial" w:cs="Arial"/>
                <w:color w:val="000000"/>
                <w:szCs w:val="22"/>
                <w:lang w:val="en-US"/>
              </w:rPr>
            </w:pPr>
          </w:p>
        </w:tc>
      </w:tr>
    </w:tbl>
    <w:p w14:paraId="7EDDF7A8" w14:textId="77777777" w:rsidR="00E4358C" w:rsidRPr="00D378DA" w:rsidRDefault="00E4358C" w:rsidP="00E4358C"/>
    <w:p w14:paraId="2AB677E5" w14:textId="77777777" w:rsidR="00007D5C" w:rsidRPr="00D378DA" w:rsidRDefault="00007D5C" w:rsidP="00B3402D"/>
    <w:sectPr w:rsidR="00007D5C" w:rsidRPr="00D378DA" w:rsidSect="00152562">
      <w:pgSz w:w="11907" w:h="16840" w:code="9"/>
      <w:pgMar w:top="1985" w:right="1134" w:bottom="1418" w:left="1134" w:header="850" w:footer="567" w:gutter="0"/>
      <w:cols w:space="708"/>
      <w:docGrid w:linePitch="357" w:charSpace="-215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Jonathan Vanden Berk" w:date="2025-09-08T15:40:00Z" w:initials="JV">
    <w:p w14:paraId="1C636458" w14:textId="77777777" w:rsidR="007E1D79" w:rsidRDefault="007E1D79" w:rsidP="007E1D79">
      <w:pPr>
        <w:pStyle w:val="CommentText"/>
        <w:jc w:val="left"/>
      </w:pPr>
      <w:r>
        <w:rPr>
          <w:rStyle w:val="CommentReference"/>
        </w:rPr>
        <w:annotationRef/>
      </w:r>
      <w:r>
        <w:t>This table is intended to define the supply conditions rather then the different pin domains.</w:t>
      </w:r>
      <w:r>
        <w:br/>
      </w:r>
    </w:p>
    <w:p w14:paraId="61AC1BA7" w14:textId="77777777" w:rsidR="007E1D79" w:rsidRDefault="007E1D79" w:rsidP="007E1D79">
      <w:pPr>
        <w:pStyle w:val="CommentText"/>
        <w:jc w:val="left"/>
      </w:pPr>
      <w:r>
        <w:t xml:space="preserve">The OTP supply is special case and should not be considered as a supply but as an IO. </w:t>
      </w:r>
      <w:r>
        <w:br/>
      </w:r>
      <w:r>
        <w:br/>
        <w:t>Instead one line with vdd3v3 is sufficient. In the power supplies section (3.1.6) you can assign the power pins to a PSU channel and assign a supply voltage level (vdd3v3) to it.</w:t>
      </w:r>
    </w:p>
  </w:comment>
  <w:comment w:id="24" w:author="Jonathan Vanden Berk" w:date="2025-11-14T14:07:00Z" w:initials="JV">
    <w:p w14:paraId="4B0E75E8" w14:textId="77777777" w:rsidR="00E933D1" w:rsidRDefault="00E933D1" w:rsidP="00E933D1">
      <w:pPr>
        <w:pStyle w:val="CommentText"/>
        <w:jc w:val="left"/>
      </w:pPr>
      <w:r>
        <w:rPr>
          <w:rStyle w:val="CommentReference"/>
        </w:rPr>
        <w:annotationRef/>
      </w:r>
      <w:r>
        <w:t>Changes were added and are ok</w:t>
      </w:r>
    </w:p>
  </w:comment>
  <w:comment w:id="52" w:author="Bert Boons" w:date="2025-09-04T15:06:00Z" w:initials="BB">
    <w:p w14:paraId="461C609A" w14:textId="6A3E98BD" w:rsidR="000C1890" w:rsidRDefault="000C1890" w:rsidP="000C1890">
      <w:pPr>
        <w:pStyle w:val="CommentText"/>
        <w:jc w:val="left"/>
      </w:pPr>
      <w:r>
        <w:rPr>
          <w:rStyle w:val="CommentReference"/>
        </w:rPr>
        <w:annotationRef/>
      </w:r>
      <w:r>
        <w:rPr>
          <w:lang w:val="en-US"/>
        </w:rPr>
        <w:t>I think I need some extra input for this to make a proper drawing for this section.</w:t>
      </w:r>
    </w:p>
  </w:comment>
  <w:comment w:id="53" w:author="Jonathan Vanden Berk" w:date="2025-09-08T15:41:00Z" w:initials="JV">
    <w:p w14:paraId="133056DC" w14:textId="77777777" w:rsidR="00BD00E2" w:rsidRDefault="00BD00E2" w:rsidP="00BD00E2">
      <w:pPr>
        <w:pStyle w:val="CommentText"/>
        <w:jc w:val="left"/>
      </w:pPr>
      <w:r>
        <w:rPr>
          <w:rStyle w:val="CommentReference"/>
        </w:rPr>
        <w:annotationRef/>
      </w:r>
      <w:r>
        <w:t>I will make the drawings</w:t>
      </w:r>
    </w:p>
  </w:comment>
  <w:comment w:id="96" w:author="Bert Boons" w:date="2025-09-04T15:07:00Z" w:initials="BB">
    <w:p w14:paraId="70F9A770" w14:textId="77777777" w:rsidR="000C1890" w:rsidRDefault="000C1890" w:rsidP="000C1890">
      <w:pPr>
        <w:pStyle w:val="CommentText"/>
        <w:jc w:val="left"/>
      </w:pPr>
      <w:r>
        <w:rPr>
          <w:rStyle w:val="CommentReference"/>
        </w:rPr>
        <w:annotationRef/>
      </w:r>
      <w:r>
        <w:rPr>
          <w:lang w:val="en-US"/>
        </w:rPr>
        <w:t>Which bin groups would you propose?</w:t>
      </w:r>
    </w:p>
  </w:comment>
  <w:comment w:id="97" w:author="Jonathan Vanden Berk" w:date="2025-09-09T09:31:00Z" w:initials="JV">
    <w:p w14:paraId="0FF57FA3" w14:textId="77777777" w:rsidR="006A75D5" w:rsidRDefault="006A75D5" w:rsidP="006A75D5">
      <w:pPr>
        <w:pStyle w:val="CommentText"/>
        <w:jc w:val="left"/>
      </w:pPr>
      <w:r>
        <w:rPr>
          <w:rStyle w:val="CommentReference"/>
        </w:rPr>
        <w:annotationRef/>
      </w:r>
      <w:r>
        <w:t>For now the 3 bins defined are fine, at a later moment we can add if we see that we have a lot of functional parts but with limited performance</w:t>
      </w:r>
    </w:p>
  </w:comment>
  <w:comment w:id="100" w:author="Bert Boons" w:date="2025-09-04T15:07:00Z" w:initials="BB">
    <w:p w14:paraId="4A3C3B7A" w14:textId="4F9B3B6E" w:rsidR="000C1890" w:rsidRDefault="000C1890" w:rsidP="000C1890">
      <w:pPr>
        <w:pStyle w:val="CommentText"/>
        <w:jc w:val="left"/>
      </w:pPr>
      <w:r>
        <w:rPr>
          <w:rStyle w:val="CommentReference"/>
        </w:rPr>
        <w:annotationRef/>
      </w:r>
      <w:r>
        <w:rPr>
          <w:lang w:val="en-US"/>
        </w:rPr>
        <w:t>Is this applicable?</w:t>
      </w:r>
    </w:p>
  </w:comment>
  <w:comment w:id="101" w:author="Jonathan Vanden Berk" w:date="2025-09-09T09:32:00Z" w:initials="JV">
    <w:p w14:paraId="6327032D" w14:textId="77777777" w:rsidR="00AD1518" w:rsidRDefault="00AD1518" w:rsidP="00AD1518">
      <w:pPr>
        <w:pStyle w:val="CommentText"/>
        <w:jc w:val="left"/>
      </w:pPr>
      <w:r>
        <w:rPr>
          <w:rStyle w:val="CommentReference"/>
        </w:rPr>
        <w:annotationRef/>
      </w:r>
      <w:r>
        <w:t>Not yet, we can start implementing this when we have multiple lots of this product. Just keep it as placeholder in the document</w:t>
      </w:r>
    </w:p>
  </w:comment>
  <w:comment w:id="112" w:author="Jonathan Vanden Berk" w:date="2025-09-09T11:33:00Z" w:initials="JV">
    <w:p w14:paraId="715BA11E" w14:textId="77777777" w:rsidR="00BA4818" w:rsidRDefault="00BA4818" w:rsidP="00BA4818">
      <w:pPr>
        <w:pStyle w:val="CommentText"/>
        <w:jc w:val="left"/>
      </w:pPr>
      <w:r>
        <w:rPr>
          <w:rStyle w:val="CommentReference"/>
        </w:rPr>
        <w:annotationRef/>
      </w:r>
      <w:r>
        <w:t>Is this drawing up-to-date? Didn’t you combined VDD3V3_PLL with VDD3V3_DIG into one channel?</w:t>
      </w:r>
    </w:p>
  </w:comment>
  <w:comment w:id="113" w:author="Jonathan Vanden Berk" w:date="2025-09-09T11:53:00Z" w:initials="JV">
    <w:p w14:paraId="6E7B6D70" w14:textId="77777777" w:rsidR="00D802F0" w:rsidRDefault="00D802F0" w:rsidP="00D802F0">
      <w:pPr>
        <w:pStyle w:val="CommentText"/>
        <w:jc w:val="left"/>
      </w:pPr>
      <w:r>
        <w:rPr>
          <w:rStyle w:val="CommentReference"/>
        </w:rPr>
        <w:annotationRef/>
      </w:r>
      <w:r>
        <w:t>Can you change the label of “Scope Channel 3” to “High-speed scope channel 1”</w:t>
      </w:r>
    </w:p>
  </w:comment>
  <w:comment w:id="120" w:author="Jonathan Vanden Berk" w:date="2025-09-09T13:14:00Z" w:initials="JV">
    <w:p w14:paraId="660FD441" w14:textId="77777777" w:rsidR="00BE47D4" w:rsidRDefault="00BE47D4" w:rsidP="00BE47D4">
      <w:pPr>
        <w:pStyle w:val="CommentText"/>
        <w:jc w:val="left"/>
      </w:pPr>
      <w:r>
        <w:rPr>
          <w:rStyle w:val="CommentReference"/>
        </w:rPr>
        <w:annotationRef/>
      </w:r>
      <w:r>
        <w:t>Is this connection correct?</w:t>
      </w:r>
    </w:p>
  </w:comment>
  <w:comment w:id="124" w:author="Jonathan Vanden Berk" w:date="2025-09-09T13:23:00Z" w:initials="JV">
    <w:p w14:paraId="59409D38" w14:textId="56E27729" w:rsidR="00B658F8" w:rsidRDefault="00B658F8" w:rsidP="00B658F8">
      <w:pPr>
        <w:pStyle w:val="CommentText"/>
        <w:jc w:val="left"/>
      </w:pPr>
      <w:r>
        <w:rPr>
          <w:rStyle w:val="CommentReference"/>
        </w:rPr>
        <w:annotationRef/>
      </w:r>
      <w:r>
        <w:t xml:space="preserve">SMU uses banana wires? </w:t>
      </w:r>
    </w:p>
  </w:comment>
  <w:comment w:id="125" w:author="Bert Boons" w:date="2025-10-09T08:18:00Z" w:initials="BB">
    <w:p w14:paraId="69903917" w14:textId="77777777" w:rsidR="00D557D2" w:rsidRDefault="00D557D2" w:rsidP="00D557D2">
      <w:pPr>
        <w:pStyle w:val="CommentText"/>
        <w:jc w:val="left"/>
      </w:pPr>
      <w:r>
        <w:rPr>
          <w:rStyle w:val="CommentReference"/>
        </w:rPr>
        <w:annotationRef/>
      </w:r>
      <w:r>
        <w:t>There a conversion attached to the board from banana to BNC, and BNC to SMA on the board side.</w:t>
      </w:r>
      <w:r>
        <w:br/>
      </w:r>
      <w:r>
        <w:br/>
        <w:t>On the SMU size there is a SMA to BNC and BNC to banana conversion.</w:t>
      </w:r>
    </w:p>
  </w:comment>
  <w:comment w:id="142" w:author="Jonathan Vanden Berk" w:date="2025-09-09T14:54:00Z" w:initials="JV">
    <w:p w14:paraId="5DA445A5" w14:textId="5A3A701D" w:rsidR="008900AE" w:rsidRDefault="008900AE" w:rsidP="008900AE">
      <w:pPr>
        <w:pStyle w:val="CommentText"/>
        <w:jc w:val="left"/>
      </w:pPr>
      <w:r>
        <w:rPr>
          <w:rStyle w:val="CommentReference"/>
        </w:rPr>
        <w:annotationRef/>
      </w:r>
      <w:r>
        <w:t>See comment in section 2.1</w:t>
      </w:r>
    </w:p>
  </w:comment>
  <w:comment w:id="143" w:author="Jonathan Vanden Berk" w:date="2025-09-09T14:54:00Z" w:initials="JV">
    <w:p w14:paraId="7C5D0FDF" w14:textId="2958DC03" w:rsidR="008900AE" w:rsidRDefault="008900AE" w:rsidP="008900AE">
      <w:pPr>
        <w:pStyle w:val="CommentText"/>
        <w:jc w:val="left"/>
      </w:pPr>
      <w:r>
        <w:rPr>
          <w:rStyle w:val="CommentReference"/>
        </w:rPr>
        <w:annotationRef/>
      </w:r>
      <w:r>
        <w:t>Sme channel as _PLL?</w:t>
      </w:r>
    </w:p>
  </w:comment>
  <w:comment w:id="151" w:author="Jonathan Vanden Berk" w:date="2025-10-31T16:26:00Z" w:initials="JV">
    <w:p w14:paraId="3587B353" w14:textId="77777777" w:rsidR="00A827A6" w:rsidRDefault="00A827A6" w:rsidP="00A827A6">
      <w:pPr>
        <w:pStyle w:val="CommentText"/>
        <w:jc w:val="left"/>
      </w:pPr>
      <w:r>
        <w:rPr>
          <w:rStyle w:val="CommentReference"/>
        </w:rPr>
        <w:annotationRef/>
      </w:r>
      <w:r>
        <w:t>Park state was implemented with power cycle. Not optimal for test time but likely the impact is limited. The power cycle should be added to the park state routine description</w:t>
      </w:r>
    </w:p>
  </w:comment>
  <w:comment w:id="152" w:author="Bert Boons" w:date="2025-11-03T12:22:00Z" w:initials="BB">
    <w:p w14:paraId="51091BCF" w14:textId="77777777" w:rsidR="00B171E2" w:rsidRDefault="00B171E2" w:rsidP="00B171E2">
      <w:pPr>
        <w:pStyle w:val="CommentText"/>
        <w:jc w:val="left"/>
      </w:pPr>
      <w:r>
        <w:rPr>
          <w:rStyle w:val="CommentReference"/>
        </w:rPr>
        <w:annotationRef/>
      </w:r>
      <w:r>
        <w:t>For the socket tests, the park state only calls the power on routine. To make sure to DUT’s power is on after the park state. The power to the dut is not turned off in the park state.</w:t>
      </w:r>
      <w:r>
        <w:br/>
      </w:r>
      <w:r>
        <w:br/>
        <w:t>During module level tests, a power is done every time, this because the reset pin is not accessible on the module and a power cycle is the only way to reset the dut.</w:t>
      </w:r>
    </w:p>
  </w:comment>
  <w:comment w:id="153" w:author="Jonathan Vanden Berk" w:date="2025-11-14T15:06:00Z" w:initials="JV">
    <w:p w14:paraId="4E56B582" w14:textId="77777777" w:rsidR="003E4F72" w:rsidRDefault="003E4F72" w:rsidP="003E4F72">
      <w:pPr>
        <w:pStyle w:val="CommentText"/>
        <w:jc w:val="left"/>
      </w:pPr>
      <w:r>
        <w:rPr>
          <w:rStyle w:val="CommentReference"/>
        </w:rPr>
        <w:annotationRef/>
      </w:r>
      <w:r>
        <w:t>In setup class of the module a power off is done before park state from setup class of the socket is called</w:t>
      </w:r>
    </w:p>
  </w:comment>
  <w:comment w:id="155" w:author="Jonathan Vanden Berk" w:date="2025-09-10T10:52:00Z" w:initials="JV">
    <w:p w14:paraId="563AB53E" w14:textId="4089ED46" w:rsidR="00F64498" w:rsidRDefault="00F64498" w:rsidP="00F64498">
      <w:pPr>
        <w:pStyle w:val="CommentText"/>
        <w:jc w:val="left"/>
      </w:pPr>
      <w:r>
        <w:rPr>
          <w:rStyle w:val="CommentReference"/>
        </w:rPr>
        <w:annotationRef/>
      </w:r>
      <w:r>
        <w:t>Why to High-Z, cannot we not force to VSS?</w:t>
      </w:r>
    </w:p>
  </w:comment>
  <w:comment w:id="156" w:author="Jonathan Vanden Berk" w:date="2025-09-10T10:52:00Z" w:initials="JV">
    <w:p w14:paraId="19DC05E5" w14:textId="77777777" w:rsidR="00F64498" w:rsidRDefault="00F64498" w:rsidP="00F64498">
      <w:pPr>
        <w:pStyle w:val="CommentText"/>
        <w:jc w:val="left"/>
      </w:pPr>
      <w:r>
        <w:rPr>
          <w:rStyle w:val="CommentReference"/>
        </w:rPr>
        <w:annotationRef/>
      </w:r>
      <w:r>
        <w:t>Similar comment for the other inputs</w:t>
      </w:r>
    </w:p>
  </w:comment>
  <w:comment w:id="157" w:author="Bert Boons" w:date="2025-11-07T07:51:00Z" w:initials="BB">
    <w:p w14:paraId="465B2381" w14:textId="77777777" w:rsidR="00184763" w:rsidRDefault="00184763" w:rsidP="00184763">
      <w:pPr>
        <w:pStyle w:val="CommentText"/>
        <w:jc w:val="left"/>
      </w:pPr>
      <w:r>
        <w:rPr>
          <w:rStyle w:val="CommentReference"/>
        </w:rPr>
        <w:annotationRef/>
      </w:r>
      <w:r>
        <w:t>Mainly done because it’s not known in the park state if the test will use the FPGA or SMU to drive the pin, so it is undriven to avoid the FPGA and SMU being active at the same time on the pin.</w:t>
      </w:r>
    </w:p>
  </w:comment>
  <w:comment w:id="158" w:author="Jonathan Vanden Berk" w:date="2025-11-14T14:14:00Z" w:initials="JV">
    <w:p w14:paraId="560016FC" w14:textId="77777777" w:rsidR="00765A69" w:rsidRDefault="00765A69" w:rsidP="00765A69">
      <w:pPr>
        <w:pStyle w:val="CommentText"/>
        <w:jc w:val="left"/>
      </w:pPr>
      <w:r>
        <w:rPr>
          <w:rStyle w:val="CommentReference"/>
        </w:rPr>
        <w:annotationRef/>
      </w:r>
      <w:r>
        <w:t xml:space="preserve">Is the connection to the FPGA not default? </w:t>
      </w:r>
    </w:p>
  </w:comment>
  <w:comment w:id="159" w:author="Jonathan Vanden Berk" w:date="2025-11-14T15:16:00Z" w:initials="JV">
    <w:p w14:paraId="17688177" w14:textId="77777777" w:rsidR="000D7A5C" w:rsidRDefault="000D7A5C" w:rsidP="000D7A5C">
      <w:pPr>
        <w:pStyle w:val="CommentText"/>
        <w:jc w:val="left"/>
      </w:pPr>
      <w:r>
        <w:rPr>
          <w:rStyle w:val="CommentReference"/>
        </w:rPr>
        <w:annotationRef/>
      </w:r>
      <w:r>
        <w:t>Tri state buffer FPGA is default in tri-state</w:t>
      </w:r>
    </w:p>
  </w:comment>
  <w:comment w:id="160" w:author="Jonathan Vanden Berk" w:date="2025-09-10T10:59:00Z" w:initials="JV">
    <w:p w14:paraId="1F2A90AA" w14:textId="226D4CB1" w:rsidR="002F51E3" w:rsidRDefault="002F51E3" w:rsidP="002F51E3">
      <w:pPr>
        <w:pStyle w:val="CommentText"/>
        <w:jc w:val="left"/>
      </w:pPr>
      <w:r>
        <w:rPr>
          <w:rStyle w:val="CommentReference"/>
        </w:rPr>
        <w:annotationRef/>
      </w:r>
      <w:r>
        <w:t>Not an IO pin, but indeed should be fixed to 3.3V during park state</w:t>
      </w:r>
    </w:p>
  </w:comment>
  <w:comment w:id="161" w:author="Bert Boons" w:date="2025-10-10T10:34:00Z" w:initials="BB">
    <w:p w14:paraId="557BB919" w14:textId="77777777" w:rsidR="00612DB8" w:rsidRDefault="00612DB8" w:rsidP="00612DB8">
      <w:pPr>
        <w:pStyle w:val="CommentText"/>
        <w:jc w:val="left"/>
      </w:pPr>
      <w:r>
        <w:rPr>
          <w:rStyle w:val="CommentReference"/>
        </w:rPr>
        <w:annotationRef/>
      </w:r>
      <w:r>
        <w:t>Added comment that it is connected to the PSU</w:t>
      </w:r>
    </w:p>
  </w:comment>
  <w:comment w:id="162" w:author="Jonathan Vanden Berk" w:date="2025-09-10T11:01:00Z" w:initials="JV">
    <w:p w14:paraId="712E9530" w14:textId="77777777" w:rsidR="002D5D70" w:rsidRDefault="002D5D70" w:rsidP="002D5D70">
      <w:pPr>
        <w:pStyle w:val="CommentText"/>
        <w:jc w:val="left"/>
      </w:pPr>
      <w:r>
        <w:rPr>
          <w:rStyle w:val="CommentReference"/>
        </w:rPr>
        <w:annotationRef/>
      </w:r>
      <w:r>
        <w:t>Indicate that the frame grabber cannot put a DC signal on the pin</w:t>
      </w:r>
    </w:p>
  </w:comment>
  <w:comment w:id="163" w:author="Bert Boons" w:date="2025-10-10T10:36:00Z" w:initials="BB">
    <w:p w14:paraId="7209D676" w14:textId="77777777" w:rsidR="00507857" w:rsidRDefault="00507857" w:rsidP="00507857">
      <w:pPr>
        <w:pStyle w:val="CommentText"/>
        <w:jc w:val="left"/>
      </w:pPr>
      <w:r>
        <w:rPr>
          <w:rStyle w:val="CommentReference"/>
        </w:rPr>
        <w:annotationRef/>
      </w:r>
      <w:r>
        <w:t>Because we don’t have the circuit in place for Power Over Coax?</w:t>
      </w:r>
    </w:p>
  </w:comment>
  <w:comment w:id="164" w:author="Jonathan Vanden Berk" w:date="2025-11-14T14:17:00Z" w:initials="JV">
    <w:p w14:paraId="4DC688FA" w14:textId="77777777" w:rsidR="00A3649E" w:rsidRDefault="00A3649E" w:rsidP="00A3649E">
      <w:pPr>
        <w:pStyle w:val="CommentText"/>
        <w:jc w:val="left"/>
      </w:pPr>
      <w:r>
        <w:rPr>
          <w:rStyle w:val="CommentReference"/>
        </w:rPr>
        <w:annotationRef/>
      </w:r>
      <w:r>
        <w:t>No because of the blocking cap. It is relevant in this table to indicate that we cannot force a DC level to the pin in the park state. I added text, you can review</w:t>
      </w:r>
    </w:p>
  </w:comment>
  <w:comment w:id="165" w:author="Jonathan Vanden Berk" w:date="2025-09-10T11:00:00Z" w:initials="JV">
    <w:p w14:paraId="0BD3DB65" w14:textId="4AF0840A" w:rsidR="00FC403A" w:rsidRDefault="005639F4" w:rsidP="00FC403A">
      <w:pPr>
        <w:pStyle w:val="CommentText"/>
        <w:jc w:val="left"/>
      </w:pPr>
      <w:r>
        <w:rPr>
          <w:rStyle w:val="CommentReference"/>
        </w:rPr>
        <w:annotationRef/>
      </w:r>
      <w:r w:rsidR="00FC403A">
        <w:t>Not connected to externals, AC coupled to VSS</w:t>
      </w:r>
    </w:p>
  </w:comment>
  <w:comment w:id="166" w:author="Bert Boons" w:date="2025-10-10T10:35:00Z" w:initials="BB">
    <w:p w14:paraId="1CAF88AC" w14:textId="77777777" w:rsidR="00CD2110" w:rsidRDefault="00CD2110" w:rsidP="00CD2110">
      <w:pPr>
        <w:pStyle w:val="CommentText"/>
        <w:jc w:val="left"/>
      </w:pPr>
      <w:r>
        <w:rPr>
          <w:rStyle w:val="CommentReference"/>
        </w:rPr>
        <w:annotationRef/>
      </w:r>
      <w:r>
        <w:t>Added comment</w:t>
      </w:r>
    </w:p>
  </w:comment>
  <w:comment w:id="171" w:author="Bert Boons" w:date="2025-10-10T10:34:00Z" w:initials="BB">
    <w:p w14:paraId="0C46737F" w14:textId="77777777" w:rsidR="00612DB8" w:rsidRDefault="00612DB8" w:rsidP="00612DB8">
      <w:pPr>
        <w:pStyle w:val="CommentText"/>
        <w:jc w:val="left"/>
      </w:pPr>
      <w:r>
        <w:rPr>
          <w:rStyle w:val="CommentReference"/>
        </w:rPr>
        <w:annotationRef/>
      </w:r>
      <w:r>
        <w:t>Remove this column as well?</w:t>
      </w:r>
    </w:p>
  </w:comment>
  <w:comment w:id="172" w:author="Jonathan Vanden Berk" w:date="2025-11-14T14:19:00Z" w:initials="JV">
    <w:p w14:paraId="3DB445DF" w14:textId="77777777" w:rsidR="00980695" w:rsidRDefault="00980695" w:rsidP="00980695">
      <w:pPr>
        <w:pStyle w:val="CommentText"/>
        <w:jc w:val="left"/>
      </w:pPr>
      <w:r>
        <w:rPr>
          <w:rStyle w:val="CommentReference"/>
        </w:rPr>
        <w:annotationRef/>
      </w:r>
      <w:r>
        <w:t>No, it can stay here in the text</w:t>
      </w:r>
    </w:p>
  </w:comment>
  <w:comment w:id="177" w:author="Bert Boons" w:date="2025-10-10T10:41:00Z" w:initials="BB">
    <w:p w14:paraId="387AB998" w14:textId="26AC1488" w:rsidR="00634BEE" w:rsidRDefault="00634BEE" w:rsidP="00634BEE">
      <w:pPr>
        <w:pStyle w:val="CommentText"/>
        <w:jc w:val="left"/>
      </w:pPr>
      <w:r>
        <w:rPr>
          <w:rStyle w:val="CommentReference"/>
        </w:rPr>
        <w:annotationRef/>
      </w:r>
      <w:r>
        <w:t>Check if this is a good order.</w:t>
      </w:r>
    </w:p>
  </w:comment>
  <w:comment w:id="191" w:author="Bert Boons" w:date="2025-09-04T15:08:00Z" w:initials="BB">
    <w:p w14:paraId="637789E6" w14:textId="4685B4A4" w:rsidR="000C1890" w:rsidRDefault="000C1890" w:rsidP="000C1890">
      <w:pPr>
        <w:pStyle w:val="CommentText"/>
        <w:jc w:val="left"/>
      </w:pPr>
      <w:r>
        <w:rPr>
          <w:rStyle w:val="CommentReference"/>
        </w:rPr>
        <w:annotationRef/>
      </w:r>
      <w:r>
        <w:rPr>
          <w:lang w:val="en-US"/>
        </w:rPr>
        <w:t>I think I need some more explanation on this to better know what I should put here and to which details.</w:t>
      </w:r>
    </w:p>
  </w:comment>
  <w:comment w:id="192" w:author="Jonathan Vanden Berk" w:date="2025-09-10T11:08:00Z" w:initials="JV">
    <w:p w14:paraId="62179B32" w14:textId="77777777" w:rsidR="005D40B1" w:rsidRDefault="005D40B1" w:rsidP="005D40B1">
      <w:pPr>
        <w:pStyle w:val="CommentText"/>
        <w:jc w:val="left"/>
      </w:pPr>
      <w:r>
        <w:rPr>
          <w:rStyle w:val="CommentReference"/>
        </w:rPr>
        <w:annotationRef/>
      </w:r>
      <w:r>
        <w:t>This chapter can be removed for this product</w:t>
      </w:r>
    </w:p>
  </w:comment>
  <w:comment w:id="224" w:author="Jonathan Vanden Berk" w:date="2025-10-31T14:10:00Z" w:initials="JV">
    <w:p w14:paraId="39718197" w14:textId="77777777" w:rsidR="009830A1" w:rsidRDefault="00CB62F6" w:rsidP="009830A1">
      <w:pPr>
        <w:pStyle w:val="CommentText"/>
        <w:jc w:val="left"/>
      </w:pPr>
      <w:r>
        <w:rPr>
          <w:rStyle w:val="CommentReference"/>
        </w:rPr>
        <w:annotationRef/>
      </w:r>
      <w:r w:rsidR="009830A1">
        <w:t>Why this high? In the tester requirement it states 100uA range, it will not matter much but CC setting of e.g. 1mA makes more sense</w:t>
      </w:r>
    </w:p>
  </w:comment>
  <w:comment w:id="225" w:author="Bert Boons" w:date="2025-11-03T12:29:00Z" w:initials="BB">
    <w:p w14:paraId="2B213828" w14:textId="77777777" w:rsidR="00A81922" w:rsidRDefault="00A81922" w:rsidP="00A81922">
      <w:pPr>
        <w:pStyle w:val="CommentText"/>
        <w:jc w:val="left"/>
      </w:pPr>
      <w:r>
        <w:rPr>
          <w:rStyle w:val="CommentReference"/>
        </w:rPr>
        <w:annotationRef/>
      </w:r>
      <w:r>
        <w:t>The limit was raised to stabilize the measurements, to allow the decoupling caps to fully charge before the steady state current measurement is taken.</w:t>
      </w:r>
    </w:p>
  </w:comment>
  <w:comment w:id="226" w:author="Jonathan Vanden Berk" w:date="2025-11-14T14:20:00Z" w:initials="JV">
    <w:p w14:paraId="376B4775" w14:textId="77777777" w:rsidR="009263A6" w:rsidRDefault="009263A6" w:rsidP="009263A6">
      <w:pPr>
        <w:pStyle w:val="CommentText"/>
        <w:jc w:val="left"/>
      </w:pPr>
      <w:r>
        <w:rPr>
          <w:rStyle w:val="CommentReference"/>
        </w:rPr>
        <w:annotationRef/>
      </w:r>
      <w:r>
        <w:t>Ok, acceptable</w:t>
      </w:r>
    </w:p>
  </w:comment>
  <w:comment w:id="227" w:author="Jonathan Vanden Berk" w:date="2025-10-31T14:15:00Z" w:initials="JV">
    <w:p w14:paraId="423DD4EB" w14:textId="3EE0D14C" w:rsidR="00BA6B12" w:rsidRDefault="00BA6B12" w:rsidP="00BA6B12">
      <w:pPr>
        <w:pStyle w:val="CommentText"/>
        <w:jc w:val="left"/>
      </w:pPr>
      <w:r>
        <w:rPr>
          <w:rStyle w:val="CommentReference"/>
        </w:rPr>
        <w:annotationRef/>
      </w:r>
      <w:r>
        <w:t>For the 100mV supply level the sequence doesn’t really matter</w:t>
      </w:r>
    </w:p>
  </w:comment>
  <w:comment w:id="228" w:author="Jonathan Vanden Berk" w:date="2025-11-14T14:21:00Z" w:initials="JV">
    <w:p w14:paraId="7A53B5AD" w14:textId="77777777" w:rsidR="00DC2144" w:rsidRDefault="00DC2144" w:rsidP="00DC2144">
      <w:pPr>
        <w:pStyle w:val="CommentText"/>
        <w:jc w:val="left"/>
      </w:pPr>
      <w:r>
        <w:rPr>
          <w:rStyle w:val="CommentReference"/>
        </w:rPr>
        <w:annotationRef/>
      </w:r>
      <w:r>
        <w:t>Comments was more for info, I will resolve it</w:t>
      </w:r>
    </w:p>
  </w:comment>
  <w:comment w:id="232" w:author="Jonathan Vanden Berk" w:date="2025-09-10T15:04:00Z" w:initials="JV">
    <w:p w14:paraId="3E78289B" w14:textId="5230C1EB" w:rsidR="00DA2CC6" w:rsidRDefault="00DA2CC6" w:rsidP="00E573BA">
      <w:pPr>
        <w:pStyle w:val="CommentText"/>
        <w:jc w:val="left"/>
      </w:pPr>
      <w:r>
        <w:rPr>
          <w:rStyle w:val="CommentReference"/>
        </w:rPr>
        <w:annotationRef/>
      </w:r>
      <w:r>
        <w:t>This should be the voltage defined in section 2.1. Vdd3v3. This voltage depends on the test conditions (Vmin, Vtyp, Vmax)</w:t>
      </w:r>
    </w:p>
  </w:comment>
  <w:comment w:id="233" w:author="Jonathan Vanden Berk" w:date="2025-11-14T14:21:00Z" w:initials="JV">
    <w:p w14:paraId="6CAB2096" w14:textId="77777777" w:rsidR="00AD59C7" w:rsidRDefault="00AD59C7" w:rsidP="00AD59C7">
      <w:pPr>
        <w:pStyle w:val="CommentText"/>
        <w:jc w:val="left"/>
      </w:pPr>
      <w:r>
        <w:rPr>
          <w:rStyle w:val="CommentReference"/>
        </w:rPr>
        <w:annotationRef/>
      </w:r>
      <w:r>
        <w:t>Updated in text, resolve comment</w:t>
      </w:r>
    </w:p>
  </w:comment>
  <w:comment w:id="237" w:author="Jonathan Vanden Berk" w:date="2025-09-11T10:31:00Z" w:initials="JV">
    <w:p w14:paraId="54175A30" w14:textId="64FBE885" w:rsidR="00FB3A8D" w:rsidRDefault="00FB3A8D" w:rsidP="004A2A46">
      <w:pPr>
        <w:pStyle w:val="CommentText"/>
        <w:jc w:val="left"/>
      </w:pPr>
      <w:r>
        <w:rPr>
          <w:rStyle w:val="CommentReference"/>
        </w:rPr>
        <w:annotationRef/>
      </w:r>
      <w:r>
        <w:t>Should this be added to the procedure as last step in the loop?</w:t>
      </w:r>
    </w:p>
  </w:comment>
  <w:comment w:id="244" w:author="Jonathan Vanden Berk" w:date="2025-11-04T16:39:00Z" w:initials="JV">
    <w:p w14:paraId="12F0978C" w14:textId="77777777" w:rsidR="00BA5C66" w:rsidRDefault="00BA5C66" w:rsidP="00CD1E88">
      <w:pPr>
        <w:pStyle w:val="CommentText"/>
        <w:jc w:val="left"/>
      </w:pPr>
      <w:r>
        <w:rPr>
          <w:rStyle w:val="CommentReference"/>
        </w:rPr>
        <w:annotationRef/>
      </w:r>
      <w:r>
        <w:t>Current limit of 100mA</w:t>
      </w:r>
    </w:p>
  </w:comment>
  <w:comment w:id="245" w:author="Bert Boons" w:date="2025-11-07T07:58:00Z" w:initials="BB">
    <w:p w14:paraId="5BA1A385" w14:textId="77777777" w:rsidR="00B962CD" w:rsidRDefault="000C52E9" w:rsidP="00B962CD">
      <w:pPr>
        <w:pStyle w:val="CommentText"/>
        <w:jc w:val="left"/>
      </w:pPr>
      <w:r>
        <w:rPr>
          <w:rStyle w:val="CommentReference"/>
        </w:rPr>
        <w:annotationRef/>
      </w:r>
      <w:r w:rsidR="00B962CD">
        <w:t>Also, updated Action to put the SMU in voltage mode.</w:t>
      </w:r>
    </w:p>
  </w:comment>
  <w:comment w:id="249" w:author="Jonathan Vanden Berk" w:date="2025-11-05T15:22:00Z" w:initials="JV">
    <w:p w14:paraId="4A2E9991" w14:textId="77777777" w:rsidR="00631C54" w:rsidRDefault="00631C54" w:rsidP="00631C54">
      <w:pPr>
        <w:pStyle w:val="CommentText"/>
        <w:jc w:val="left"/>
      </w:pPr>
      <w:r>
        <w:rPr>
          <w:rStyle w:val="CommentReference"/>
        </w:rPr>
        <w:annotationRef/>
      </w:r>
      <w:r>
        <w:t>Active?</w:t>
      </w:r>
    </w:p>
  </w:comment>
  <w:comment w:id="250" w:author="Jonathan Vanden Berk" w:date="2025-11-05T14:06:00Z" w:initials="JV">
    <w:p w14:paraId="57926563" w14:textId="47755244" w:rsidR="00923AE3" w:rsidRDefault="00923AE3" w:rsidP="00923AE3">
      <w:pPr>
        <w:pStyle w:val="CommentText"/>
        <w:jc w:val="left"/>
      </w:pPr>
      <w:r>
        <w:rPr>
          <w:rStyle w:val="CommentReference"/>
        </w:rPr>
        <w:annotationRef/>
      </w:r>
      <w:r>
        <w:t>Active?</w:t>
      </w:r>
    </w:p>
  </w:comment>
  <w:comment w:id="251" w:author="Jonathan Vanden Berk" w:date="2025-11-05T15:24:00Z" w:initials="JV">
    <w:p w14:paraId="06D860FA" w14:textId="77777777" w:rsidR="009569ED" w:rsidRDefault="009569ED" w:rsidP="009569ED">
      <w:pPr>
        <w:pStyle w:val="CommentText"/>
        <w:jc w:val="left"/>
      </w:pPr>
      <w:r>
        <w:rPr>
          <w:rStyle w:val="CommentReference"/>
        </w:rPr>
        <w:annotationRef/>
      </w:r>
      <w:r>
        <w:t>This is already in the test pattern table, so redundant info?</w:t>
      </w:r>
    </w:p>
  </w:comment>
  <w:comment w:id="266" w:author="Jonathan Vanden Berk" w:date="2025-11-06T21:40:00Z" w:initials="JV">
    <w:p w14:paraId="6D2601AF" w14:textId="77777777" w:rsidR="00833B49" w:rsidRDefault="00833B49" w:rsidP="00833B49">
      <w:pPr>
        <w:pStyle w:val="CommentText"/>
        <w:jc w:val="left"/>
      </w:pPr>
      <w:r>
        <w:rPr>
          <w:rStyle w:val="CommentReference"/>
        </w:rPr>
        <w:annotationRef/>
      </w:r>
      <w:r>
        <w:t>You mean that you connect the output of the block via the test bus to gpio0/1</w:t>
      </w:r>
    </w:p>
  </w:comment>
  <w:comment w:id="267" w:author="Bert Boons" w:date="2025-11-07T08:09:00Z" w:initials="BB">
    <w:p w14:paraId="2D945458" w14:textId="77777777" w:rsidR="002B1FAE" w:rsidRDefault="002B1FAE" w:rsidP="002B1FAE">
      <w:pPr>
        <w:pStyle w:val="CommentText"/>
        <w:jc w:val="left"/>
      </w:pPr>
      <w:r>
        <w:rPr>
          <w:rStyle w:val="CommentReference"/>
        </w:rPr>
        <w:annotationRef/>
      </w:r>
      <w:r>
        <w:t>It can be either a direct accessible pin, like LDO_DIG_OUT when it’s available. In this case no action is required.</w:t>
      </w:r>
      <w:r>
        <w:br/>
      </w:r>
      <w:r>
        <w:br/>
        <w:t>If the block is not accessible with a direct pin, it will be through the GPIO0/1 pins. Which requires some additional configuration.</w:t>
      </w:r>
    </w:p>
  </w:comment>
  <w:comment w:id="268" w:author="Jonathan Vanden Berk" w:date="2025-11-06T21:41:00Z" w:initials="JV">
    <w:p w14:paraId="067E48F9" w14:textId="70E408D5" w:rsidR="003D1F7C" w:rsidRDefault="003D1F7C" w:rsidP="003D1F7C">
      <w:pPr>
        <w:pStyle w:val="CommentText"/>
        <w:jc w:val="left"/>
      </w:pPr>
      <w:r>
        <w:rPr>
          <w:rStyle w:val="CommentReference"/>
        </w:rPr>
        <w:annotationRef/>
      </w:r>
      <w:r>
        <w:t>And here you connect SMU to output pin if applicable, otherwise to GPIO0/1</w:t>
      </w:r>
    </w:p>
  </w:comment>
  <w:comment w:id="269" w:author="Bert Boons" w:date="2025-11-07T08:09:00Z" w:initials="BB">
    <w:p w14:paraId="036ED897" w14:textId="77777777" w:rsidR="008C75CC" w:rsidRDefault="008C75CC" w:rsidP="008C75CC">
      <w:pPr>
        <w:pStyle w:val="CommentText"/>
        <w:jc w:val="left"/>
      </w:pPr>
      <w:r>
        <w:rPr>
          <w:rStyle w:val="CommentReference"/>
        </w:rPr>
        <w:annotationRef/>
      </w:r>
      <w:r>
        <w:t>Correct.</w:t>
      </w:r>
    </w:p>
  </w:comment>
  <w:comment w:id="270" w:author="Jonathan Vanden Berk" w:date="2025-11-06T21:31:00Z" w:initials="JV">
    <w:p w14:paraId="5F600F41" w14:textId="7A5F6E97" w:rsidR="00C31978" w:rsidRDefault="00C31978" w:rsidP="00144C6C">
      <w:pPr>
        <w:pStyle w:val="CommentText"/>
        <w:jc w:val="left"/>
      </w:pPr>
      <w:r>
        <w:rPr>
          <w:rStyle w:val="CommentReference"/>
        </w:rPr>
        <w:annotationRef/>
      </w:r>
      <w:r>
        <w:t>This is missing</w:t>
      </w:r>
    </w:p>
  </w:comment>
  <w:comment w:id="271" w:author="Jonathan Vanden Berk" w:date="2025-11-06T21:46:00Z" w:initials="JV">
    <w:p w14:paraId="1FCEA54E" w14:textId="77777777" w:rsidR="00C31978" w:rsidRDefault="00C31978" w:rsidP="00AF7BB9">
      <w:pPr>
        <w:pStyle w:val="CommentText"/>
        <w:jc w:val="left"/>
      </w:pPr>
      <w:r>
        <w:rPr>
          <w:rStyle w:val="CommentReference"/>
        </w:rPr>
        <w:annotationRef/>
      </w:r>
      <w:r>
        <w:t>Or is this the last column in the block spec table?</w:t>
      </w:r>
    </w:p>
  </w:comment>
  <w:comment w:id="272" w:author="Bert Boons" w:date="2025-11-07T09:05:00Z" w:initials="BB">
    <w:p w14:paraId="57C29284" w14:textId="77777777" w:rsidR="006631B4" w:rsidRDefault="006631B4" w:rsidP="006631B4">
      <w:pPr>
        <w:pStyle w:val="CommentText"/>
        <w:jc w:val="left"/>
      </w:pPr>
      <w:r>
        <w:rPr>
          <w:rStyle w:val="CommentReference"/>
        </w:rPr>
        <w:annotationRef/>
      </w:r>
      <w:r>
        <w:t>Indeed, last mode of the Block specification table. The reference is updated.</w:t>
      </w:r>
    </w:p>
  </w:comment>
  <w:comment w:id="273" w:author="Jonathan Vanden Berk" w:date="2025-11-06T21:47:00Z" w:initials="JV">
    <w:p w14:paraId="3F31B959" w14:textId="77777777" w:rsidR="00113072" w:rsidRDefault="00113072" w:rsidP="00113072">
      <w:pPr>
        <w:pStyle w:val="CommentText"/>
        <w:jc w:val="left"/>
      </w:pPr>
      <w:r>
        <w:rPr>
          <w:rStyle w:val="CommentReference"/>
        </w:rPr>
        <w:annotationRef/>
      </w:r>
      <w:r>
        <w:t>This is measurement mode correct? Since the SMU channel is mostly in current mode sourcing 1pA</w:t>
      </w:r>
    </w:p>
  </w:comment>
  <w:comment w:id="274" w:author="Bert Boons" w:date="2025-11-07T08:29:00Z" w:initials="BB">
    <w:p w14:paraId="66E2B516" w14:textId="77777777" w:rsidR="00E27F89" w:rsidRDefault="00E27F89" w:rsidP="00E27F89">
      <w:pPr>
        <w:pStyle w:val="CommentText"/>
        <w:jc w:val="left"/>
      </w:pPr>
      <w:r>
        <w:rPr>
          <w:rStyle w:val="CommentReference"/>
        </w:rPr>
        <w:annotationRef/>
      </w:r>
      <w:r>
        <w:t>I initially meant the measurement mode. But this in opposite of the SMU mode. I updated the table to reflect the SMU mode.</w:t>
      </w:r>
    </w:p>
  </w:comment>
  <w:comment w:id="275" w:author="Jonathan Vanden Berk" w:date="2025-11-06T18:43:00Z" w:initials="JV">
    <w:p w14:paraId="4B49E4F9" w14:textId="1D5E3C85" w:rsidR="00972F5A" w:rsidRDefault="00972F5A" w:rsidP="00972F5A">
      <w:pPr>
        <w:pStyle w:val="CommentText"/>
        <w:jc w:val="left"/>
      </w:pPr>
      <w:r>
        <w:rPr>
          <w:rStyle w:val="CommentReference"/>
        </w:rPr>
        <w:annotationRef/>
      </w:r>
      <w:r>
        <w:t>Without vtst? So ldo_bias_tst</w:t>
      </w:r>
    </w:p>
  </w:comment>
  <w:comment w:id="276" w:author="Bert Boons" w:date="2025-11-07T09:09:00Z" w:initials="BB">
    <w:p w14:paraId="07CFAB3F" w14:textId="77777777" w:rsidR="00CD696A" w:rsidRDefault="00CD696A" w:rsidP="00CD696A">
      <w:pPr>
        <w:pStyle w:val="CommentText"/>
        <w:jc w:val="left"/>
      </w:pPr>
      <w:r>
        <w:rPr>
          <w:rStyle w:val="CommentReference"/>
        </w:rPr>
        <w:annotationRef/>
      </w:r>
      <w:r>
        <w:t>Indeed, was a typo.</w:t>
      </w:r>
    </w:p>
  </w:comment>
  <w:comment w:id="277" w:author="Jonathan Vanden Berk" w:date="2025-11-06T18:32:00Z" w:initials="JV">
    <w:p w14:paraId="7123EFC9" w14:textId="2080EF1B" w:rsidR="006825CB" w:rsidRDefault="006825CB" w:rsidP="006825CB">
      <w:pPr>
        <w:pStyle w:val="CommentText"/>
        <w:jc w:val="left"/>
      </w:pPr>
      <w:r>
        <w:rPr>
          <w:rStyle w:val="CommentReference"/>
        </w:rPr>
        <w:annotationRef/>
      </w:r>
      <w:r>
        <w:t>What do you mean with this reference?</w:t>
      </w:r>
    </w:p>
  </w:comment>
  <w:comment w:id="278" w:author="Bert Boons" w:date="2025-11-07T08:12:00Z" w:initials="BB">
    <w:p w14:paraId="4F2BA654" w14:textId="77777777" w:rsidR="00C31978" w:rsidRDefault="00C31978" w:rsidP="00C31978">
      <w:pPr>
        <w:pStyle w:val="CommentText"/>
        <w:jc w:val="left"/>
      </w:pPr>
      <w:r>
        <w:rPr>
          <w:rStyle w:val="CommentReference"/>
        </w:rPr>
        <w:annotationRef/>
      </w:r>
      <w:r>
        <w:t>Not needed anymore, is replaced by the trim_registres column in the Block Specification table.</w:t>
      </w:r>
    </w:p>
  </w:comment>
  <w:comment w:id="288" w:author="Bert Boons" w:date="2025-10-23T11:40:00Z" w:initials="BB">
    <w:p w14:paraId="692EEAA8" w14:textId="1ED6F3CD" w:rsidR="00FB18BC" w:rsidRDefault="00FB18BC">
      <w:pPr>
        <w:pStyle w:val="CommentText"/>
      </w:pPr>
      <w:r>
        <w:rPr>
          <w:rStyle w:val="CommentReference"/>
        </w:rPr>
        <w:annotationRef/>
      </w:r>
      <w:r w:rsidRPr="6D8356AE">
        <w:t>TODO: Update test procedure after LDO CAM changes!</w:t>
      </w:r>
    </w:p>
  </w:comment>
  <w:comment w:id="289" w:author="Bert Boons" w:date="2025-10-23T15:26:00Z" w:initials="BB">
    <w:p w14:paraId="6943B2B4" w14:textId="77777777" w:rsidR="00934BCD" w:rsidRDefault="00934BCD" w:rsidP="00934BCD">
      <w:pPr>
        <w:pStyle w:val="CommentText"/>
        <w:jc w:val="left"/>
      </w:pPr>
      <w:r>
        <w:rPr>
          <w:rStyle w:val="CommentReference"/>
        </w:rPr>
        <w:annotationRef/>
      </w:r>
      <w:r>
        <w:t>Done</w:t>
      </w:r>
    </w:p>
  </w:comment>
  <w:comment w:id="291" w:author="Jonathan Vanden Berk" w:date="2025-11-06T23:14:00Z" w:initials="JV">
    <w:p w14:paraId="41CA38F9" w14:textId="77777777" w:rsidR="005C6D06" w:rsidRDefault="005C6D06" w:rsidP="005C6D06">
      <w:pPr>
        <w:pStyle w:val="CommentText"/>
        <w:jc w:val="left"/>
      </w:pPr>
      <w:r>
        <w:rPr>
          <w:rStyle w:val="CommentReference"/>
        </w:rPr>
        <w:annotationRef/>
      </w:r>
      <w:r>
        <w:t>GPIO0/1 pin</w:t>
      </w:r>
    </w:p>
  </w:comment>
  <w:comment w:id="292" w:author="Bert Boons" w:date="2025-11-07T09:14:00Z" w:initials="BB">
    <w:p w14:paraId="6137451E" w14:textId="77777777" w:rsidR="00607DF1" w:rsidRDefault="00607DF1" w:rsidP="00607DF1">
      <w:pPr>
        <w:pStyle w:val="CommentText"/>
        <w:jc w:val="left"/>
      </w:pPr>
      <w:r>
        <w:rPr>
          <w:rStyle w:val="CommentReference"/>
        </w:rPr>
        <w:annotationRef/>
      </w:r>
      <w:r>
        <w:t>Rephrased the action.</w:t>
      </w:r>
    </w:p>
  </w:comment>
  <w:comment w:id="293" w:author="Jonathan Vanden Berk" w:date="2025-11-06T23:12:00Z" w:initials="JV">
    <w:p w14:paraId="2383D932" w14:textId="3E039C75" w:rsidR="003B57F1" w:rsidRDefault="003B57F1" w:rsidP="003B57F1">
      <w:pPr>
        <w:pStyle w:val="CommentText"/>
        <w:jc w:val="left"/>
      </w:pPr>
      <w:r>
        <w:rPr>
          <w:rStyle w:val="CommentReference"/>
        </w:rPr>
        <w:annotationRef/>
      </w:r>
      <w:r>
        <w:t>GPIO0/1 pin</w:t>
      </w:r>
    </w:p>
  </w:comment>
  <w:comment w:id="294" w:author="Bert Boons" w:date="2025-11-07T09:16:00Z" w:initials="BB">
    <w:p w14:paraId="72FBA588" w14:textId="77777777" w:rsidR="00521C85" w:rsidRDefault="00521C85" w:rsidP="00521C85">
      <w:pPr>
        <w:pStyle w:val="CommentText"/>
        <w:jc w:val="left"/>
      </w:pPr>
      <w:r>
        <w:rPr>
          <w:rStyle w:val="CommentReference"/>
        </w:rPr>
        <w:annotationRef/>
      </w:r>
      <w:r>
        <w:t>Rephrased the action.</w:t>
      </w:r>
    </w:p>
  </w:comment>
  <w:comment w:id="339" w:author="Bert Boons" w:date="2025-02-19T10:47:00Z" w:initials="BB">
    <w:p w14:paraId="6771F85F" w14:textId="3CB56A20" w:rsidR="00A71E3E" w:rsidRDefault="00A71E3E" w:rsidP="00A71E3E">
      <w:pPr>
        <w:pStyle w:val="CommentText"/>
        <w:jc w:val="left"/>
      </w:pPr>
      <w:r>
        <w:rPr>
          <w:rStyle w:val="CommentReference"/>
        </w:rPr>
        <w:annotationRef/>
      </w:r>
      <w:r>
        <w:t>Introduce this test again with with a spi slave in the FPGA</w:t>
      </w:r>
    </w:p>
  </w:comment>
  <w:comment w:id="345" w:author="Bert Boons" w:date="2025-02-19T14:25:00Z" w:initials="BB">
    <w:p w14:paraId="0C8295AD" w14:textId="77777777" w:rsidR="00A71E3E" w:rsidRDefault="00A71E3E" w:rsidP="00A71E3E">
      <w:pPr>
        <w:pStyle w:val="CommentText"/>
        <w:jc w:val="left"/>
      </w:pPr>
      <w:r>
        <w:rPr>
          <w:rStyle w:val="CommentReference"/>
        </w:rPr>
        <w:annotationRef/>
      </w:r>
      <w:r>
        <w:rPr>
          <w:lang w:val="en-US"/>
        </w:rPr>
        <w:t>Reintroduce this test and add an additional SPI slave in the FPGA next to the one for the SPI master CAM interface.</w:t>
      </w:r>
    </w:p>
  </w:comment>
  <w:comment w:id="354" w:author="Jonathan Vanden Berk" w:date="2025-11-07T10:42:00Z" w:initials="JV">
    <w:p w14:paraId="1B7F71B8" w14:textId="77777777" w:rsidR="007B617F" w:rsidRDefault="007B617F" w:rsidP="007B617F">
      <w:pPr>
        <w:pStyle w:val="CommentText"/>
        <w:jc w:val="left"/>
      </w:pPr>
      <w:r>
        <w:rPr>
          <w:rStyle w:val="CommentReference"/>
        </w:rPr>
        <w:annotationRef/>
      </w:r>
      <w:r>
        <w:t xml:space="preserve">Why is this text in red? </w:t>
      </w:r>
    </w:p>
  </w:comment>
  <w:comment w:id="355" w:author="Jonathan Vanden Berk" w:date="2025-11-07T10:42:00Z" w:initials="JV">
    <w:p w14:paraId="047A4059" w14:textId="77777777" w:rsidR="007B617F" w:rsidRDefault="007B617F" w:rsidP="007B617F">
      <w:pPr>
        <w:pStyle w:val="CommentText"/>
        <w:jc w:val="left"/>
      </w:pPr>
      <w:r>
        <w:rPr>
          <w:rStyle w:val="CommentReference"/>
        </w:rPr>
        <w:annotationRef/>
      </w:r>
      <w:r>
        <w:t>Also we have the RF mux in the path, we should also add this into the notes</w:t>
      </w:r>
    </w:p>
  </w:comment>
  <w:comment w:id="356" w:author="Bert Boons" w:date="2025-11-13T11:33:00Z" w:initials="BB">
    <w:p w14:paraId="7CB2B4AF" w14:textId="77777777" w:rsidR="001A3207" w:rsidRDefault="001A3207" w:rsidP="001A3207">
      <w:pPr>
        <w:pStyle w:val="CommentText"/>
        <w:jc w:val="left"/>
      </w:pPr>
      <w:r>
        <w:rPr>
          <w:rStyle w:val="CommentReference"/>
        </w:rPr>
        <w:annotationRef/>
      </w:r>
      <w:r>
        <w:t>Text is in red because it was not sure from my end if the current cabling for the high speed signal will be the final one.</w:t>
      </w:r>
    </w:p>
  </w:comment>
  <w:comment w:id="357" w:author="Jonathan Vanden Berk" w:date="2025-11-14T14:26:00Z" w:initials="JV">
    <w:p w14:paraId="2639C313" w14:textId="77777777" w:rsidR="009752E9" w:rsidRDefault="009752E9" w:rsidP="009752E9">
      <w:pPr>
        <w:pStyle w:val="CommentText"/>
        <w:jc w:val="left"/>
      </w:pPr>
      <w:r>
        <w:rPr>
          <w:rStyle w:val="CommentReference"/>
        </w:rPr>
        <w:annotationRef/>
      </w:r>
      <w:r>
        <w:t xml:space="preserve">Ok, just leave it as is. </w:t>
      </w:r>
    </w:p>
  </w:comment>
  <w:comment w:id="376" w:author="Bert Boons" w:date="2025-02-19T11:07:00Z" w:initials="BB">
    <w:p w14:paraId="36DA5043" w14:textId="691DF8CA" w:rsidR="000449A6" w:rsidRDefault="000449A6" w:rsidP="000449A6">
      <w:pPr>
        <w:pStyle w:val="CommentText"/>
        <w:jc w:val="left"/>
      </w:pPr>
      <w:r>
        <w:rPr>
          <w:rStyle w:val="CommentReference"/>
        </w:rPr>
        <w:annotationRef/>
      </w:r>
      <w:r>
        <w:rPr>
          <w:lang w:val="en-US"/>
        </w:rPr>
        <w:t>Add this test again with an emulated camera (test pattern generator) in the FPGA.</w:t>
      </w:r>
    </w:p>
  </w:comment>
  <w:comment w:id="527" w:author="Bert Boons" w:date="2025-09-04T14:35:00Z" w:initials="BB">
    <w:p w14:paraId="58CCA702" w14:textId="77777777" w:rsidR="00D45E58" w:rsidRDefault="00D45E58" w:rsidP="00EA312C">
      <w:pPr>
        <w:pStyle w:val="CommentText"/>
        <w:jc w:val="left"/>
      </w:pPr>
      <w:r>
        <w:rPr>
          <w:rStyle w:val="CommentReference"/>
        </w:rPr>
        <w:annotationRef/>
      </w:r>
      <w:r>
        <w:t>Check if really necessary, could be that network overhead introduces the desired or more delay already.</w:t>
      </w:r>
    </w:p>
  </w:comment>
  <w:comment w:id="528" w:author="Bert Boons" w:date="2025-09-11T16:21:00Z" w:initials="BB">
    <w:p w14:paraId="7D5CA291" w14:textId="43D52FBF" w:rsidR="00D45E58" w:rsidRDefault="00D45E58">
      <w:pPr>
        <w:pStyle w:val="CommentText"/>
      </w:pPr>
      <w:r>
        <w:rPr>
          <w:rStyle w:val="CommentReference"/>
        </w:rPr>
        <w:annotationRef/>
      </w:r>
      <w:r w:rsidRPr="3C58C572">
        <w:t>Increased delay to 100ms.</w:t>
      </w:r>
    </w:p>
  </w:comment>
  <w:comment w:id="529" w:author="Jonathan Vanden Berk" w:date="2025-11-07T11:23:00Z" w:initials="JV">
    <w:p w14:paraId="2744AEE2" w14:textId="77777777" w:rsidR="003A3F61" w:rsidRDefault="003A3F61" w:rsidP="003A3F61">
      <w:pPr>
        <w:pStyle w:val="CommentText"/>
        <w:jc w:val="left"/>
      </w:pPr>
      <w:r>
        <w:rPr>
          <w:rStyle w:val="CommentReference"/>
        </w:rPr>
        <w:annotationRef/>
      </w:r>
      <w:r>
        <w:t>And disable + disconnect SMU</w:t>
      </w:r>
    </w:p>
  </w:comment>
  <w:comment w:id="535" w:author="Bert Boons" w:date="2025-09-04T14:34:00Z" w:initials="BB">
    <w:p w14:paraId="753D35F0" w14:textId="0B54AE63" w:rsidR="00EA312C" w:rsidRDefault="00EA312C" w:rsidP="00EA312C">
      <w:pPr>
        <w:pStyle w:val="CommentText"/>
        <w:jc w:val="left"/>
      </w:pPr>
      <w:r>
        <w:rPr>
          <w:rStyle w:val="CommentReference"/>
        </w:rPr>
        <w:annotationRef/>
      </w:r>
      <w:r>
        <w:rPr>
          <w:lang w:val="en-US"/>
        </w:rPr>
        <w:t>Need to find a way how to know in a ‘clean’ way what the expected values need to be for these register. For example fetch it from the TRIM database/run, but how to find it?</w:t>
      </w:r>
    </w:p>
  </w:comment>
  <w:comment w:id="536" w:author="Bert Boons" w:date="2025-09-11T16:22:00Z" w:initials="BB">
    <w:p w14:paraId="7DD9E18C" w14:textId="67518A28" w:rsidR="002A6661" w:rsidRDefault="002A6661">
      <w:pPr>
        <w:pStyle w:val="CommentText"/>
      </w:pPr>
      <w:r>
        <w:rPr>
          <w:rStyle w:val="CommentReference"/>
        </w:rPr>
        <w:annotationRef/>
      </w:r>
      <w:r w:rsidRPr="46120540">
        <w:t>Will only check otp_programmed_state bit in register map. Checking of other settings is done in write test which has more context to check these values.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AC1BA7" w15:done="1"/>
  <w15:commentEx w15:paraId="4B0E75E8" w15:paraIdParent="61AC1BA7" w15:done="1"/>
  <w15:commentEx w15:paraId="461C609A" w15:done="1"/>
  <w15:commentEx w15:paraId="133056DC" w15:paraIdParent="461C609A" w15:done="1"/>
  <w15:commentEx w15:paraId="70F9A770" w15:done="1"/>
  <w15:commentEx w15:paraId="0FF57FA3" w15:paraIdParent="70F9A770" w15:done="1"/>
  <w15:commentEx w15:paraId="4A3C3B7A" w15:done="1"/>
  <w15:commentEx w15:paraId="6327032D" w15:paraIdParent="4A3C3B7A" w15:done="1"/>
  <w15:commentEx w15:paraId="715BA11E" w15:done="1"/>
  <w15:commentEx w15:paraId="6E7B6D70" w15:paraIdParent="715BA11E" w15:done="1"/>
  <w15:commentEx w15:paraId="660FD441" w15:done="1"/>
  <w15:commentEx w15:paraId="59409D38" w15:done="1"/>
  <w15:commentEx w15:paraId="69903917" w15:paraIdParent="59409D38" w15:done="1"/>
  <w15:commentEx w15:paraId="5DA445A5" w15:done="1"/>
  <w15:commentEx w15:paraId="7C5D0FDF" w15:done="1"/>
  <w15:commentEx w15:paraId="3587B353" w15:done="1"/>
  <w15:commentEx w15:paraId="51091BCF" w15:paraIdParent="3587B353" w15:done="1"/>
  <w15:commentEx w15:paraId="4E56B582" w15:paraIdParent="3587B353" w15:done="1"/>
  <w15:commentEx w15:paraId="563AB53E" w15:done="1"/>
  <w15:commentEx w15:paraId="19DC05E5" w15:paraIdParent="563AB53E" w15:done="1"/>
  <w15:commentEx w15:paraId="465B2381" w15:paraIdParent="563AB53E" w15:done="1"/>
  <w15:commentEx w15:paraId="560016FC" w15:paraIdParent="563AB53E" w15:done="1"/>
  <w15:commentEx w15:paraId="17688177" w15:paraIdParent="563AB53E" w15:done="1"/>
  <w15:commentEx w15:paraId="1F2A90AA" w15:done="1"/>
  <w15:commentEx w15:paraId="557BB919" w15:paraIdParent="1F2A90AA" w15:done="1"/>
  <w15:commentEx w15:paraId="712E9530" w15:done="1"/>
  <w15:commentEx w15:paraId="7209D676" w15:paraIdParent="712E9530" w15:done="1"/>
  <w15:commentEx w15:paraId="4DC688FA" w15:paraIdParent="712E9530" w15:done="1"/>
  <w15:commentEx w15:paraId="0BD3DB65" w15:done="1"/>
  <w15:commentEx w15:paraId="1CAF88AC" w15:paraIdParent="0BD3DB65" w15:done="1"/>
  <w15:commentEx w15:paraId="0C46737F" w15:done="1"/>
  <w15:commentEx w15:paraId="3DB445DF" w15:paraIdParent="0C46737F" w15:done="1"/>
  <w15:commentEx w15:paraId="387AB998" w15:done="1"/>
  <w15:commentEx w15:paraId="637789E6" w15:done="1"/>
  <w15:commentEx w15:paraId="62179B32" w15:paraIdParent="637789E6" w15:done="1"/>
  <w15:commentEx w15:paraId="39718197" w15:done="1"/>
  <w15:commentEx w15:paraId="2B213828" w15:paraIdParent="39718197" w15:done="1"/>
  <w15:commentEx w15:paraId="376B4775" w15:paraIdParent="39718197" w15:done="1"/>
  <w15:commentEx w15:paraId="423DD4EB" w15:done="1"/>
  <w15:commentEx w15:paraId="7A53B5AD" w15:paraIdParent="423DD4EB" w15:done="1"/>
  <w15:commentEx w15:paraId="3E78289B" w15:done="1"/>
  <w15:commentEx w15:paraId="6CAB2096" w15:paraIdParent="3E78289B" w15:done="1"/>
  <w15:commentEx w15:paraId="54175A30" w15:done="1"/>
  <w15:commentEx w15:paraId="12F0978C" w15:done="1"/>
  <w15:commentEx w15:paraId="5BA1A385" w15:paraIdParent="12F0978C" w15:done="1"/>
  <w15:commentEx w15:paraId="4A2E9991" w15:done="1"/>
  <w15:commentEx w15:paraId="57926563" w15:done="1"/>
  <w15:commentEx w15:paraId="06D860FA" w15:done="1"/>
  <w15:commentEx w15:paraId="6D2601AF" w15:done="1"/>
  <w15:commentEx w15:paraId="2D945458" w15:paraIdParent="6D2601AF" w15:done="1"/>
  <w15:commentEx w15:paraId="067E48F9" w15:done="1"/>
  <w15:commentEx w15:paraId="036ED897" w15:paraIdParent="067E48F9" w15:done="1"/>
  <w15:commentEx w15:paraId="5F600F41" w15:done="1"/>
  <w15:commentEx w15:paraId="1FCEA54E" w15:paraIdParent="5F600F41" w15:done="1"/>
  <w15:commentEx w15:paraId="57C29284" w15:paraIdParent="5F600F41" w15:done="1"/>
  <w15:commentEx w15:paraId="3F31B959" w15:done="1"/>
  <w15:commentEx w15:paraId="66E2B516" w15:paraIdParent="3F31B959" w15:done="1"/>
  <w15:commentEx w15:paraId="4B49E4F9" w15:done="1"/>
  <w15:commentEx w15:paraId="07CFAB3F" w15:paraIdParent="4B49E4F9" w15:done="1"/>
  <w15:commentEx w15:paraId="7123EFC9" w15:done="1"/>
  <w15:commentEx w15:paraId="4F2BA654" w15:paraIdParent="7123EFC9" w15:done="1"/>
  <w15:commentEx w15:paraId="692EEAA8" w15:done="1"/>
  <w15:commentEx w15:paraId="6943B2B4" w15:paraIdParent="692EEAA8" w15:done="1"/>
  <w15:commentEx w15:paraId="41CA38F9" w15:done="1"/>
  <w15:commentEx w15:paraId="6137451E" w15:paraIdParent="41CA38F9" w15:done="1"/>
  <w15:commentEx w15:paraId="2383D932" w15:done="1"/>
  <w15:commentEx w15:paraId="72FBA588" w15:paraIdParent="2383D932" w15:done="1"/>
  <w15:commentEx w15:paraId="6771F85F" w15:done="1"/>
  <w15:commentEx w15:paraId="0C8295AD" w15:done="1"/>
  <w15:commentEx w15:paraId="1B7F71B8" w15:done="1"/>
  <w15:commentEx w15:paraId="047A4059" w15:paraIdParent="1B7F71B8" w15:done="1"/>
  <w15:commentEx w15:paraId="7CB2B4AF" w15:paraIdParent="1B7F71B8" w15:done="1"/>
  <w15:commentEx w15:paraId="2639C313" w15:paraIdParent="1B7F71B8" w15:done="1"/>
  <w15:commentEx w15:paraId="36DA5043" w15:done="1"/>
  <w15:commentEx w15:paraId="58CCA702" w15:done="1"/>
  <w15:commentEx w15:paraId="7D5CA291" w15:paraIdParent="58CCA702" w15:done="1"/>
  <w15:commentEx w15:paraId="2744AEE2" w15:done="1"/>
  <w15:commentEx w15:paraId="753D35F0" w15:done="1"/>
  <w15:commentEx w15:paraId="7DD9E18C" w15:paraIdParent="753D35F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6F9204" w16cex:dateUtc="2025-09-08T13:40:00Z"/>
  <w16cex:commentExtensible w16cex:durableId="6F096C0F" w16cex:dateUtc="2025-11-14T13:07:00Z"/>
  <w16cex:commentExtensible w16cex:durableId="26A987FF" w16cex:dateUtc="2025-09-04T13:06:00Z"/>
  <w16cex:commentExtensible w16cex:durableId="49E1A495" w16cex:dateUtc="2025-09-08T13:41:00Z"/>
  <w16cex:commentExtensible w16cex:durableId="62DECB18" w16cex:dateUtc="2025-09-04T13:07:00Z"/>
  <w16cex:commentExtensible w16cex:durableId="036901E9" w16cex:dateUtc="2025-09-09T07:31:00Z"/>
  <w16cex:commentExtensible w16cex:durableId="2A0790E4" w16cex:dateUtc="2025-09-04T13:07:00Z"/>
  <w16cex:commentExtensible w16cex:durableId="2EFAA65C" w16cex:dateUtc="2025-09-09T07:32:00Z"/>
  <w16cex:commentExtensible w16cex:durableId="1580ACC7" w16cex:dateUtc="2025-09-09T09:33:00Z"/>
  <w16cex:commentExtensible w16cex:durableId="2A64FF25" w16cex:dateUtc="2025-09-09T09:53:00Z"/>
  <w16cex:commentExtensible w16cex:durableId="6D023008" w16cex:dateUtc="2025-09-09T11:14:00Z"/>
  <w16cex:commentExtensible w16cex:durableId="49EC8130" w16cex:dateUtc="2025-09-09T11:23:00Z"/>
  <w16cex:commentExtensible w16cex:durableId="3D1EFB56" w16cex:dateUtc="2025-10-09T06:18:00Z"/>
  <w16cex:commentExtensible w16cex:durableId="7E31565B" w16cex:dateUtc="2025-09-09T12:54:00Z"/>
  <w16cex:commentExtensible w16cex:durableId="246071C3" w16cex:dateUtc="2025-09-09T12:54:00Z"/>
  <w16cex:commentExtensible w16cex:durableId="3FDDE441" w16cex:dateUtc="2025-10-31T15:26:00Z"/>
  <w16cex:commentExtensible w16cex:durableId="27479932" w16cex:dateUtc="2025-11-03T11:22:00Z"/>
  <w16cex:commentExtensible w16cex:durableId="14D33896" w16cex:dateUtc="2025-11-14T14:06:00Z"/>
  <w16cex:commentExtensible w16cex:durableId="5D65410D" w16cex:dateUtc="2025-09-10T08:52:00Z"/>
  <w16cex:commentExtensible w16cex:durableId="6FEFE2B0" w16cex:dateUtc="2025-09-10T08:52:00Z"/>
  <w16cex:commentExtensible w16cex:durableId="19F79DEC" w16cex:dateUtc="2025-11-07T06:51:00Z"/>
  <w16cex:commentExtensible w16cex:durableId="4A2BB9F6" w16cex:dateUtc="2025-11-14T13:14:00Z"/>
  <w16cex:commentExtensible w16cex:durableId="54113138" w16cex:dateUtc="2025-11-14T14:16:00Z"/>
  <w16cex:commentExtensible w16cex:durableId="50B6DCD2" w16cex:dateUtc="2025-09-10T08:59:00Z"/>
  <w16cex:commentExtensible w16cex:durableId="153B54E6" w16cex:dateUtc="2025-10-10T08:34:00Z"/>
  <w16cex:commentExtensible w16cex:durableId="282585C8" w16cex:dateUtc="2025-09-10T09:01:00Z"/>
  <w16cex:commentExtensible w16cex:durableId="29FA56F9" w16cex:dateUtc="2025-10-10T08:36:00Z"/>
  <w16cex:commentExtensible w16cex:durableId="4B2469BF" w16cex:dateUtc="2025-11-14T13:17:00Z"/>
  <w16cex:commentExtensible w16cex:durableId="06D1A0AB" w16cex:dateUtc="2025-09-10T09:00:00Z"/>
  <w16cex:commentExtensible w16cex:durableId="0AF310B1" w16cex:dateUtc="2025-10-10T08:35:00Z"/>
  <w16cex:commentExtensible w16cex:durableId="7E146147" w16cex:dateUtc="2025-10-10T08:34:00Z"/>
  <w16cex:commentExtensible w16cex:durableId="35DEF46A" w16cex:dateUtc="2025-11-14T13:19:00Z"/>
  <w16cex:commentExtensible w16cex:durableId="0EBF6FE9" w16cex:dateUtc="2025-10-10T08:41:00Z"/>
  <w16cex:commentExtensible w16cex:durableId="30E0B774" w16cex:dateUtc="2025-09-04T13:08:00Z"/>
  <w16cex:commentExtensible w16cex:durableId="7C86CAE2" w16cex:dateUtc="2025-09-10T09:08:00Z"/>
  <w16cex:commentExtensible w16cex:durableId="1457C8FB" w16cex:dateUtc="2025-10-31T13:10:00Z"/>
  <w16cex:commentExtensible w16cex:durableId="066111E2" w16cex:dateUtc="2025-11-03T11:29:00Z"/>
  <w16cex:commentExtensible w16cex:durableId="0CB25D52" w16cex:dateUtc="2025-11-14T13:20:00Z"/>
  <w16cex:commentExtensible w16cex:durableId="5B91F2F9" w16cex:dateUtc="2025-10-31T13:15:00Z"/>
  <w16cex:commentExtensible w16cex:durableId="6EECACD3" w16cex:dateUtc="2025-11-14T13:21:00Z"/>
  <w16cex:commentExtensible w16cex:durableId="143FF65C" w16cex:dateUtc="2025-09-10T13:04:00Z"/>
  <w16cex:commentExtensible w16cex:durableId="04FD4F85" w16cex:dateUtc="2025-11-14T13:21:00Z"/>
  <w16cex:commentExtensible w16cex:durableId="75FC984B" w16cex:dateUtc="2025-09-11T08:31:00Z"/>
  <w16cex:commentExtensible w16cex:durableId="4C070FAE" w16cex:dateUtc="2025-11-04T15:39:00Z"/>
  <w16cex:commentExtensible w16cex:durableId="0209630F" w16cex:dateUtc="2025-11-07T06:58:00Z"/>
  <w16cex:commentExtensible w16cex:durableId="387B4884" w16cex:dateUtc="2025-11-05T14:22:00Z"/>
  <w16cex:commentExtensible w16cex:durableId="45BC6592" w16cex:dateUtc="2025-11-05T13:06:00Z"/>
  <w16cex:commentExtensible w16cex:durableId="14F80F91" w16cex:dateUtc="2025-11-05T14:24:00Z"/>
  <w16cex:commentExtensible w16cex:durableId="20B0E8FE" w16cex:dateUtc="2025-11-06T20:40:00Z"/>
  <w16cex:commentExtensible w16cex:durableId="55EEB794" w16cex:dateUtc="2025-11-07T07:09:00Z"/>
  <w16cex:commentExtensible w16cex:durableId="09C50F69" w16cex:dateUtc="2025-11-06T20:41:00Z"/>
  <w16cex:commentExtensible w16cex:durableId="3135B2D8" w16cex:dateUtc="2025-11-07T07:09:00Z"/>
  <w16cex:commentExtensible w16cex:durableId="502200D3" w16cex:dateUtc="2025-11-06T20:31:00Z"/>
  <w16cex:commentExtensible w16cex:durableId="0D9CCE1C" w16cex:dateUtc="2025-11-06T20:46:00Z"/>
  <w16cex:commentExtensible w16cex:durableId="416DD43B" w16cex:dateUtc="2025-11-07T08:05:00Z"/>
  <w16cex:commentExtensible w16cex:durableId="1A2A69F9" w16cex:dateUtc="2025-11-06T20:47:00Z"/>
  <w16cex:commentExtensible w16cex:durableId="496419E4" w16cex:dateUtc="2025-11-07T07:29:00Z"/>
  <w16cex:commentExtensible w16cex:durableId="16497B82" w16cex:dateUtc="2025-11-06T17:43:00Z"/>
  <w16cex:commentExtensible w16cex:durableId="79DBB38B" w16cex:dateUtc="2025-11-07T08:09:00Z"/>
  <w16cex:commentExtensible w16cex:durableId="22558A90" w16cex:dateUtc="2025-11-06T17:32:00Z"/>
  <w16cex:commentExtensible w16cex:durableId="5F634CB0" w16cex:dateUtc="2025-11-07T07:12:00Z"/>
  <w16cex:commentExtensible w16cex:durableId="1362F32F" w16cex:dateUtc="2025-10-23T09:40:00Z"/>
  <w16cex:commentExtensible w16cex:durableId="1F11F298" w16cex:dateUtc="2025-10-23T13:26:00Z"/>
  <w16cex:commentExtensible w16cex:durableId="18B0F75B" w16cex:dateUtc="2025-11-06T22:14:00Z"/>
  <w16cex:commentExtensible w16cex:durableId="373D7119" w16cex:dateUtc="2025-11-07T08:14:00Z"/>
  <w16cex:commentExtensible w16cex:durableId="1BC98D9D" w16cex:dateUtc="2025-11-06T22:12:00Z"/>
  <w16cex:commentExtensible w16cex:durableId="5BFB0022" w16cex:dateUtc="2025-11-07T08:16:00Z"/>
  <w16cex:commentExtensible w16cex:durableId="2ACA7B22" w16cex:dateUtc="2025-02-19T09:47:00Z"/>
  <w16cex:commentExtensible w16cex:durableId="381C6E9C" w16cex:dateUtc="2025-02-19T13:25:00Z"/>
  <w16cex:commentExtensible w16cex:durableId="38548A9C" w16cex:dateUtc="2025-11-07T09:42:00Z"/>
  <w16cex:commentExtensible w16cex:durableId="5A3158F4" w16cex:dateUtc="2025-11-07T09:42:00Z"/>
  <w16cex:commentExtensible w16cex:durableId="0AF84977" w16cex:dateUtc="2025-11-13T10:33:00Z"/>
  <w16cex:commentExtensible w16cex:durableId="3065B342" w16cex:dateUtc="2025-11-14T13:26:00Z"/>
  <w16cex:commentExtensible w16cex:durableId="12DFBA7C" w16cex:dateUtc="2025-02-19T10:07:00Z"/>
  <w16cex:commentExtensible w16cex:durableId="5D7009C0" w16cex:dateUtc="2025-09-04T12:35:00Z"/>
  <w16cex:commentExtensible w16cex:durableId="4F60E9EB" w16cex:dateUtc="2025-09-11T14:21:00Z"/>
  <w16cex:commentExtensible w16cex:durableId="32CD9871" w16cex:dateUtc="2025-11-07T10:23:00Z"/>
  <w16cex:commentExtensible w16cex:durableId="5DDBB3E6" w16cex:dateUtc="2025-09-04T12:34:00Z"/>
  <w16cex:commentExtensible w16cex:durableId="7CDA7665" w16cex:dateUtc="2025-09-11T14: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AC1BA7" w16cid:durableId="6D6F9204"/>
  <w16cid:commentId w16cid:paraId="4B0E75E8" w16cid:durableId="6F096C0F"/>
  <w16cid:commentId w16cid:paraId="461C609A" w16cid:durableId="26A987FF"/>
  <w16cid:commentId w16cid:paraId="133056DC" w16cid:durableId="49E1A495"/>
  <w16cid:commentId w16cid:paraId="70F9A770" w16cid:durableId="62DECB18"/>
  <w16cid:commentId w16cid:paraId="0FF57FA3" w16cid:durableId="036901E9"/>
  <w16cid:commentId w16cid:paraId="4A3C3B7A" w16cid:durableId="2A0790E4"/>
  <w16cid:commentId w16cid:paraId="6327032D" w16cid:durableId="2EFAA65C"/>
  <w16cid:commentId w16cid:paraId="715BA11E" w16cid:durableId="1580ACC7"/>
  <w16cid:commentId w16cid:paraId="6E7B6D70" w16cid:durableId="2A64FF25"/>
  <w16cid:commentId w16cid:paraId="660FD441" w16cid:durableId="6D023008"/>
  <w16cid:commentId w16cid:paraId="59409D38" w16cid:durableId="49EC8130"/>
  <w16cid:commentId w16cid:paraId="69903917" w16cid:durableId="3D1EFB56"/>
  <w16cid:commentId w16cid:paraId="5DA445A5" w16cid:durableId="7E31565B"/>
  <w16cid:commentId w16cid:paraId="7C5D0FDF" w16cid:durableId="246071C3"/>
  <w16cid:commentId w16cid:paraId="3587B353" w16cid:durableId="3FDDE441"/>
  <w16cid:commentId w16cid:paraId="51091BCF" w16cid:durableId="27479932"/>
  <w16cid:commentId w16cid:paraId="4E56B582" w16cid:durableId="14D33896"/>
  <w16cid:commentId w16cid:paraId="563AB53E" w16cid:durableId="5D65410D"/>
  <w16cid:commentId w16cid:paraId="19DC05E5" w16cid:durableId="6FEFE2B0"/>
  <w16cid:commentId w16cid:paraId="465B2381" w16cid:durableId="19F79DEC"/>
  <w16cid:commentId w16cid:paraId="560016FC" w16cid:durableId="4A2BB9F6"/>
  <w16cid:commentId w16cid:paraId="17688177" w16cid:durableId="54113138"/>
  <w16cid:commentId w16cid:paraId="1F2A90AA" w16cid:durableId="50B6DCD2"/>
  <w16cid:commentId w16cid:paraId="557BB919" w16cid:durableId="153B54E6"/>
  <w16cid:commentId w16cid:paraId="712E9530" w16cid:durableId="282585C8"/>
  <w16cid:commentId w16cid:paraId="7209D676" w16cid:durableId="29FA56F9"/>
  <w16cid:commentId w16cid:paraId="4DC688FA" w16cid:durableId="4B2469BF"/>
  <w16cid:commentId w16cid:paraId="0BD3DB65" w16cid:durableId="06D1A0AB"/>
  <w16cid:commentId w16cid:paraId="1CAF88AC" w16cid:durableId="0AF310B1"/>
  <w16cid:commentId w16cid:paraId="0C46737F" w16cid:durableId="7E146147"/>
  <w16cid:commentId w16cid:paraId="3DB445DF" w16cid:durableId="35DEF46A"/>
  <w16cid:commentId w16cid:paraId="387AB998" w16cid:durableId="0EBF6FE9"/>
  <w16cid:commentId w16cid:paraId="637789E6" w16cid:durableId="30E0B774"/>
  <w16cid:commentId w16cid:paraId="62179B32" w16cid:durableId="7C86CAE2"/>
  <w16cid:commentId w16cid:paraId="39718197" w16cid:durableId="1457C8FB"/>
  <w16cid:commentId w16cid:paraId="2B213828" w16cid:durableId="066111E2"/>
  <w16cid:commentId w16cid:paraId="376B4775" w16cid:durableId="0CB25D52"/>
  <w16cid:commentId w16cid:paraId="423DD4EB" w16cid:durableId="5B91F2F9"/>
  <w16cid:commentId w16cid:paraId="7A53B5AD" w16cid:durableId="6EECACD3"/>
  <w16cid:commentId w16cid:paraId="3E78289B" w16cid:durableId="143FF65C"/>
  <w16cid:commentId w16cid:paraId="6CAB2096" w16cid:durableId="04FD4F85"/>
  <w16cid:commentId w16cid:paraId="54175A30" w16cid:durableId="75FC984B"/>
  <w16cid:commentId w16cid:paraId="12F0978C" w16cid:durableId="4C070FAE"/>
  <w16cid:commentId w16cid:paraId="5BA1A385" w16cid:durableId="0209630F"/>
  <w16cid:commentId w16cid:paraId="4A2E9991" w16cid:durableId="387B4884"/>
  <w16cid:commentId w16cid:paraId="57926563" w16cid:durableId="45BC6592"/>
  <w16cid:commentId w16cid:paraId="06D860FA" w16cid:durableId="14F80F91"/>
  <w16cid:commentId w16cid:paraId="6D2601AF" w16cid:durableId="20B0E8FE"/>
  <w16cid:commentId w16cid:paraId="2D945458" w16cid:durableId="55EEB794"/>
  <w16cid:commentId w16cid:paraId="067E48F9" w16cid:durableId="09C50F69"/>
  <w16cid:commentId w16cid:paraId="036ED897" w16cid:durableId="3135B2D8"/>
  <w16cid:commentId w16cid:paraId="5F600F41" w16cid:durableId="502200D3"/>
  <w16cid:commentId w16cid:paraId="1FCEA54E" w16cid:durableId="0D9CCE1C"/>
  <w16cid:commentId w16cid:paraId="57C29284" w16cid:durableId="416DD43B"/>
  <w16cid:commentId w16cid:paraId="3F31B959" w16cid:durableId="1A2A69F9"/>
  <w16cid:commentId w16cid:paraId="66E2B516" w16cid:durableId="496419E4"/>
  <w16cid:commentId w16cid:paraId="4B49E4F9" w16cid:durableId="16497B82"/>
  <w16cid:commentId w16cid:paraId="07CFAB3F" w16cid:durableId="79DBB38B"/>
  <w16cid:commentId w16cid:paraId="7123EFC9" w16cid:durableId="22558A90"/>
  <w16cid:commentId w16cid:paraId="4F2BA654" w16cid:durableId="5F634CB0"/>
  <w16cid:commentId w16cid:paraId="692EEAA8" w16cid:durableId="1362F32F"/>
  <w16cid:commentId w16cid:paraId="6943B2B4" w16cid:durableId="1F11F298"/>
  <w16cid:commentId w16cid:paraId="41CA38F9" w16cid:durableId="18B0F75B"/>
  <w16cid:commentId w16cid:paraId="6137451E" w16cid:durableId="373D7119"/>
  <w16cid:commentId w16cid:paraId="2383D932" w16cid:durableId="1BC98D9D"/>
  <w16cid:commentId w16cid:paraId="72FBA588" w16cid:durableId="5BFB0022"/>
  <w16cid:commentId w16cid:paraId="6771F85F" w16cid:durableId="2ACA7B22"/>
  <w16cid:commentId w16cid:paraId="0C8295AD" w16cid:durableId="381C6E9C"/>
  <w16cid:commentId w16cid:paraId="1B7F71B8" w16cid:durableId="38548A9C"/>
  <w16cid:commentId w16cid:paraId="047A4059" w16cid:durableId="5A3158F4"/>
  <w16cid:commentId w16cid:paraId="7CB2B4AF" w16cid:durableId="0AF84977"/>
  <w16cid:commentId w16cid:paraId="2639C313" w16cid:durableId="3065B342"/>
  <w16cid:commentId w16cid:paraId="36DA5043" w16cid:durableId="12DFBA7C"/>
  <w16cid:commentId w16cid:paraId="58CCA702" w16cid:durableId="5D7009C0"/>
  <w16cid:commentId w16cid:paraId="7D5CA291" w16cid:durableId="4F60E9EB"/>
  <w16cid:commentId w16cid:paraId="2744AEE2" w16cid:durableId="32CD9871"/>
  <w16cid:commentId w16cid:paraId="753D35F0" w16cid:durableId="5DDBB3E6"/>
  <w16cid:commentId w16cid:paraId="7DD9E18C" w16cid:durableId="7CDA766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29102" w14:textId="77777777" w:rsidR="00994CB5" w:rsidRDefault="00994CB5">
      <w:r>
        <w:separator/>
      </w:r>
    </w:p>
    <w:p w14:paraId="6261E0C0" w14:textId="77777777" w:rsidR="00994CB5" w:rsidRDefault="00994CB5"/>
  </w:endnote>
  <w:endnote w:type="continuationSeparator" w:id="0">
    <w:p w14:paraId="4C6D837A" w14:textId="77777777" w:rsidR="00994CB5" w:rsidRDefault="00994CB5">
      <w:r>
        <w:continuationSeparator/>
      </w:r>
    </w:p>
    <w:p w14:paraId="2059C91F" w14:textId="77777777" w:rsidR="00994CB5" w:rsidRDefault="00994CB5"/>
    <w:tbl>
      <w:tblPr>
        <w:tblpPr w:leftFromText="57" w:rightFromText="57" w:vertAnchor="page" w:tblpXSpec="right" w:tblpY="852"/>
        <w:tblOverlap w:val="never"/>
        <w:tblW w:w="2751" w:type="dxa"/>
        <w:tblBorders>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2751"/>
      </w:tblGrid>
      <w:tr w:rsidR="00994CB5" w:rsidRPr="00F85A3A" w14:paraId="2D274DC7" w14:textId="77777777" w:rsidTr="00B41B9B">
        <w:tc>
          <w:tcPr>
            <w:tcW w:w="989" w:type="dxa"/>
            <w:vAlign w:val="center"/>
          </w:tcPr>
          <w:p w14:paraId="2F857005" w14:textId="77777777" w:rsidR="00994CB5" w:rsidRPr="00F85A3A" w:rsidRDefault="00994CB5" w:rsidP="00B41B9B">
            <w:pPr>
              <w:spacing w:before="40" w:after="40"/>
              <w:rPr>
                <w:sz w:val="16"/>
                <w:lang w:val="fr-FR"/>
              </w:rPr>
            </w:pPr>
            <w:r>
              <w:rPr>
                <w:sz w:val="16"/>
                <w:lang w:val="fr-FR"/>
              </w:rPr>
              <w:t>Idm@F4E</w:t>
            </w:r>
            <w:r w:rsidRPr="00F85A3A">
              <w:rPr>
                <w:sz w:val="16"/>
                <w:lang w:val="fr-FR"/>
              </w:rPr>
              <w:t xml:space="preserve"> #</w:t>
            </w:r>
          </w:p>
        </w:tc>
      </w:tr>
    </w:tbl>
    <w:p w14:paraId="57DF9C97" w14:textId="77777777" w:rsidR="00994CB5" w:rsidRDefault="00994CB5">
      <w:pPr>
        <w:spacing w:after="0"/>
      </w:pPr>
    </w:p>
  </w:endnote>
  <w:endnote w:type="continuationNotice" w:id="1">
    <w:p w14:paraId="345A2709" w14:textId="77777777" w:rsidR="00994CB5" w:rsidRDefault="00994CB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fficina Sans Book">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vantGarde">
    <w:altName w:val="Century Gothic"/>
    <w:panose1 w:val="00000000000000000000"/>
    <w:charset w:val="00"/>
    <w:family w:val="swiss"/>
    <w:notTrueTyp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3F92F" w14:textId="34F4D1D7" w:rsidR="00A53C09" w:rsidRDefault="00A53C09">
    <w:pPr>
      <w:pStyle w:val="Footer"/>
    </w:pPr>
    <w:r>
      <w:rPr>
        <w:noProof/>
      </w:rPr>
      <mc:AlternateContent>
        <mc:Choice Requires="wps">
          <w:drawing>
            <wp:anchor distT="0" distB="0" distL="0" distR="0" simplePos="0" relativeHeight="251658241" behindDoc="0" locked="0" layoutInCell="1" allowOverlap="1" wp14:anchorId="2F22F488" wp14:editId="14EB9817">
              <wp:simplePos x="635" y="635"/>
              <wp:positionH relativeFrom="page">
                <wp:align>right</wp:align>
              </wp:positionH>
              <wp:positionV relativeFrom="page">
                <wp:align>bottom</wp:align>
              </wp:positionV>
              <wp:extent cx="745490" cy="390525"/>
              <wp:effectExtent l="0" t="0" r="0" b="0"/>
              <wp:wrapNone/>
              <wp:docPr id="2132403371"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45490" cy="390525"/>
                      </a:xfrm>
                      <a:prstGeom prst="rect">
                        <a:avLst/>
                      </a:prstGeom>
                      <a:noFill/>
                      <a:ln>
                        <a:noFill/>
                      </a:ln>
                    </wps:spPr>
                    <wps:txbx>
                      <w:txbxContent>
                        <w:p w14:paraId="480FBA4B" w14:textId="1E6A9FB9" w:rsidR="00A53C09" w:rsidRPr="00A53C09" w:rsidRDefault="00A53C09" w:rsidP="00A53C09">
                          <w:pPr>
                            <w:spacing w:after="0"/>
                            <w:rPr>
                              <w:rFonts w:ascii="Calibri" w:eastAsia="Calibri" w:hAnsi="Calibri" w:cs="Calibri"/>
                              <w:noProof/>
                              <w:color w:val="000000"/>
                              <w:sz w:val="16"/>
                            </w:rPr>
                          </w:pPr>
                          <w:r w:rsidRPr="00A53C09">
                            <w:rPr>
                              <w:rFonts w:ascii="Calibri" w:eastAsia="Calibri" w:hAnsi="Calibri" w:cs="Calibri"/>
                              <w:noProof/>
                              <w:color w:val="000000"/>
                              <w:sz w:val="16"/>
                            </w:rPr>
                            <w:t>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w14:anchorId="6975C701">
            <v:shapetype id="_x0000_t202" coordsize="21600,21600" o:spt="202" path="m,l,21600r21600,l21600,xe" w14:anchorId="2F22F488">
              <v:stroke joinstyle="miter"/>
              <v:path gradientshapeok="t" o:connecttype="rect"/>
            </v:shapetype>
            <v:shape id="Text Box 2" style="position:absolute;left:0;text-align:left;margin-left:7.5pt;margin-top:0;width:58.7pt;height:30.75pt;z-index:251658241;visibility:visible;mso-wrap-style:none;mso-wrap-distance-left:0;mso-wrap-distance-top:0;mso-wrap-distance-right:0;mso-wrap-distance-bottom:0;mso-position-horizontal:right;mso-position-horizontal-relative:page;mso-position-vertical:bottom;mso-position-vertical-relative:page;v-text-anchor:bottom" alt="confident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">
              <v:textbox style="mso-fit-shape-to-text:t" inset="0,0,20pt,15pt">
                <w:txbxContent>
                  <w:p w:rsidRPr="00A53C09" w:rsidR="00A53C09" w:rsidP="00A53C09" w:rsidRDefault="00A53C09" w14:paraId="27FC5728" w14:textId="1E6A9FB9">
                    <w:pPr>
                      <w:spacing w:after="0"/>
                      <w:rPr>
                        <w:rFonts w:ascii="Calibri" w:hAnsi="Calibri" w:eastAsia="Calibri" w:cs="Calibri"/>
                        <w:noProof/>
                        <w:color w:val="000000"/>
                        <w:sz w:val="16"/>
                      </w:rPr>
                    </w:pPr>
                    <w:r w:rsidRPr="00A53C09">
                      <w:rPr>
                        <w:rFonts w:ascii="Calibri" w:hAnsi="Calibri" w:eastAsia="Calibri" w:cs="Calibri"/>
                        <w:noProof/>
                        <w:color w:val="000000"/>
                        <w:sz w:val="16"/>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21D8F" w14:textId="1B138D8A" w:rsidR="00E4358C" w:rsidRDefault="00A53C09" w:rsidP="00E4358C">
    <w:pPr>
      <w:spacing w:before="0" w:after="0"/>
    </w:pPr>
    <w:r>
      <w:rPr>
        <w:noProof/>
      </w:rPr>
      <mc:AlternateContent>
        <mc:Choice Requires="wps">
          <w:drawing>
            <wp:anchor distT="0" distB="0" distL="0" distR="0" simplePos="0" relativeHeight="251658242" behindDoc="0" locked="0" layoutInCell="1" allowOverlap="1" wp14:anchorId="5829954A" wp14:editId="74D81962">
              <wp:simplePos x="723900" y="9610725"/>
              <wp:positionH relativeFrom="page">
                <wp:align>right</wp:align>
              </wp:positionH>
              <wp:positionV relativeFrom="page">
                <wp:align>bottom</wp:align>
              </wp:positionV>
              <wp:extent cx="745490" cy="390525"/>
              <wp:effectExtent l="0" t="0" r="0" b="0"/>
              <wp:wrapNone/>
              <wp:docPr id="578457873"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45490" cy="390525"/>
                      </a:xfrm>
                      <a:prstGeom prst="rect">
                        <a:avLst/>
                      </a:prstGeom>
                      <a:noFill/>
                      <a:ln>
                        <a:noFill/>
                      </a:ln>
                    </wps:spPr>
                    <wps:txbx>
                      <w:txbxContent>
                        <w:p w14:paraId="6430E240" w14:textId="426490DC" w:rsidR="00A53C09" w:rsidRPr="00A53C09" w:rsidRDefault="00A53C09" w:rsidP="00A53C09">
                          <w:pPr>
                            <w:spacing w:after="0"/>
                            <w:rPr>
                              <w:rFonts w:ascii="Calibri" w:eastAsia="Calibri" w:hAnsi="Calibri" w:cs="Calibri"/>
                              <w:noProof/>
                              <w:color w:val="000000"/>
                              <w:sz w:val="16"/>
                            </w:rPr>
                          </w:pPr>
                          <w:r w:rsidRPr="00A53C09">
                            <w:rPr>
                              <w:rFonts w:ascii="Calibri" w:eastAsia="Calibri" w:hAnsi="Calibri" w:cs="Calibri"/>
                              <w:noProof/>
                              <w:color w:val="000000"/>
                              <w:sz w:val="16"/>
                            </w:rPr>
                            <w:t>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pic="http://schemas.openxmlformats.org/drawingml/2006/picture" xmlns:a14="http://schemas.microsoft.com/office/drawing/2010/main">
          <w:pict w14:anchorId="753C7EC4">
            <v:shapetype id="_x0000_t202" coordsize="21600,21600" o:spt="202" path="m,l,21600r21600,l21600,xe" w14:anchorId="5829954A">
              <v:stroke joinstyle="miter"/>
              <v:path gradientshapeok="t" o:connecttype="rect"/>
            </v:shapetype>
            <v:shape id="Text Box 3" style="position:absolute;left:0;text-align:left;margin-left:7.5pt;margin-top:0;width:58.7pt;height:30.75pt;z-index:251658242;visibility:visible;mso-wrap-style:none;mso-wrap-distance-left:0;mso-wrap-distance-top:0;mso-wrap-distance-right:0;mso-wrap-distance-bottom:0;mso-position-horizontal:right;mso-position-horizontal-relative:page;mso-position-vertical:bottom;mso-position-vertical-relative:page;v-text-anchor:bottom" alt="confident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">
              <v:textbox style="mso-fit-shape-to-text:t" inset="0,0,20pt,15pt">
                <w:txbxContent>
                  <w:p w:rsidRPr="00A53C09" w:rsidR="00A53C09" w:rsidP="00A53C09" w:rsidRDefault="00A53C09" w14:paraId="2A43EC5D" w14:textId="426490DC">
                    <w:pPr>
                      <w:spacing w:after="0"/>
                      <w:rPr>
                        <w:rFonts w:ascii="Calibri" w:hAnsi="Calibri" w:eastAsia="Calibri" w:cs="Calibri"/>
                        <w:noProof/>
                        <w:color w:val="000000"/>
                        <w:sz w:val="16"/>
                      </w:rPr>
                    </w:pPr>
                    <w:r w:rsidRPr="00A53C09">
                      <w:rPr>
                        <w:rFonts w:ascii="Calibri" w:hAnsi="Calibri" w:eastAsia="Calibri" w:cs="Calibri"/>
                        <w:noProof/>
                        <w:color w:val="000000"/>
                        <w:sz w:val="16"/>
                      </w:rPr>
                      <w:t>confidential</w:t>
                    </w:r>
                  </w:p>
                </w:txbxContent>
              </v:textbox>
              <w10:wrap anchorx="page" anchory="page"/>
            </v:shape>
          </w:pict>
        </mc:Fallback>
      </mc:AlternateContent>
    </w:r>
  </w:p>
  <w:tbl>
    <w:tblPr>
      <w:tblStyle w:val="GridTable4-Accent3"/>
      <w:tblW w:w="5000" w:type="pct"/>
      <w:tblBorders>
        <w:top w:val="single" w:sz="4" w:space="0" w:color="auto"/>
      </w:tblBorders>
      <w:tblLook w:val="0600" w:firstRow="0" w:lastRow="0" w:firstColumn="0" w:lastColumn="0" w:noHBand="1" w:noVBand="1"/>
    </w:tblPr>
    <w:tblGrid>
      <w:gridCol w:w="7941"/>
      <w:gridCol w:w="1698"/>
    </w:tblGrid>
    <w:tr w:rsidR="00E4358C" w:rsidRPr="00552362" w14:paraId="19D60D55" w14:textId="77777777" w:rsidTr="00E4358C">
      <w:tc>
        <w:tcPr>
          <w:tcW w:w="4119" w:type="pct"/>
          <w:vAlign w:val="center"/>
        </w:tcPr>
        <w:sdt>
          <w:sdtPr>
            <w:id w:val="-1194612795"/>
            <w:docPartObj>
              <w:docPartGallery w:val="Page Numbers (Bottom of Page)"/>
              <w:docPartUnique/>
            </w:docPartObj>
          </w:sdtPr>
          <w:sdtContent>
            <w:p w14:paraId="3A04A508" w14:textId="77777777" w:rsidR="00E4358C" w:rsidRPr="00552362" w:rsidRDefault="00E4358C" w:rsidP="00E4358C">
              <w:pPr>
                <w:pStyle w:val="Footer"/>
                <w:jc w:val="left"/>
              </w:pPr>
              <w:r w:rsidRPr="00E4358C">
                <w:rPr>
                  <w:rStyle w:val="normaltextrun"/>
                </w:rPr>
                <w:t>Copyright © M</w:t>
              </w:r>
              <w:r w:rsidR="008A2B7F">
                <w:rPr>
                  <w:rStyle w:val="normaltextrun"/>
                </w:rPr>
                <w:t>agics Technologies</w:t>
              </w:r>
              <w:r w:rsidRPr="00E4358C">
                <w:rPr>
                  <w:rStyle w:val="spellingerror"/>
                </w:rPr>
                <w:t xml:space="preserve"> </w:t>
              </w:r>
              <w:r w:rsidRPr="00E4358C">
                <w:rPr>
                  <w:rStyle w:val="normaltextrun"/>
                </w:rPr>
                <w:t>NV / Confidential information</w:t>
              </w:r>
            </w:p>
          </w:sdtContent>
        </w:sdt>
      </w:tc>
      <w:tc>
        <w:tcPr>
          <w:tcW w:w="881" w:type="pct"/>
          <w:vAlign w:val="center"/>
        </w:tcPr>
        <w:p w14:paraId="5F3BF294" w14:textId="77777777" w:rsidR="00E4358C" w:rsidRPr="00552362" w:rsidRDefault="00E4358C" w:rsidP="00E4358C">
          <w:pPr>
            <w:pStyle w:val="Footer"/>
            <w:jc w:val="right"/>
          </w:pPr>
          <w:r>
            <w:rPr>
              <w:noProof/>
            </w:rPr>
            <w:drawing>
              <wp:inline distT="0" distB="0" distL="0" distR="0" wp14:anchorId="738A4987" wp14:editId="1B33C1AC">
                <wp:extent cx="475615" cy="213360"/>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75615" cy="213360"/>
                        </a:xfrm>
                        <a:prstGeom prst="rect">
                          <a:avLst/>
                        </a:prstGeom>
                        <a:noFill/>
                      </pic:spPr>
                    </pic:pic>
                  </a:graphicData>
                </a:graphic>
              </wp:inline>
            </w:drawing>
          </w:r>
          <w:r>
            <w:t xml:space="preserve"> </w:t>
          </w:r>
          <w:r w:rsidRPr="00E4358C">
            <w:t xml:space="preserve">| </w:t>
          </w:r>
          <w:r w:rsidRPr="00E4358C">
            <w:fldChar w:fldCharType="begin"/>
          </w:r>
          <w:r w:rsidRPr="00E4358C">
            <w:instrText>PAGE   \* MERGEFORMAT</w:instrText>
          </w:r>
          <w:r w:rsidRPr="00E4358C">
            <w:fldChar w:fldCharType="separate"/>
          </w:r>
          <w:r>
            <w:t>2</w:t>
          </w:r>
          <w:r w:rsidRPr="00E4358C">
            <w:fldChar w:fldCharType="end"/>
          </w:r>
          <w:r w:rsidR="00491B98">
            <w:t>/</w:t>
          </w:r>
          <w:fldSimple w:instr="NUMPAGES  \* Arabic  \* MERGEFORMAT">
            <w:r w:rsidR="00491B98">
              <w:rPr>
                <w:noProof/>
              </w:rPr>
              <w:t>12</w:t>
            </w:r>
          </w:fldSimple>
        </w:p>
      </w:tc>
    </w:tr>
  </w:tbl>
  <w:p w14:paraId="43CA2921" w14:textId="77777777" w:rsidR="003A234D" w:rsidRPr="00552362" w:rsidRDefault="003A234D" w:rsidP="00E4358C">
    <w:pPr>
      <w:pStyle w:val="Footer"/>
      <w:spacing w:before="0"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BE0E0" w14:textId="1299DECD" w:rsidR="00A53C09" w:rsidRDefault="00A53C09">
    <w:pPr>
      <w:pStyle w:val="Footer"/>
    </w:pPr>
    <w:r>
      <w:rPr>
        <w:noProof/>
      </w:rPr>
      <mc:AlternateContent>
        <mc:Choice Requires="wps">
          <w:drawing>
            <wp:anchor distT="0" distB="0" distL="0" distR="0" simplePos="0" relativeHeight="251658240" behindDoc="0" locked="0" layoutInCell="1" allowOverlap="1" wp14:anchorId="34052727" wp14:editId="3E232423">
              <wp:simplePos x="723900" y="9915525"/>
              <wp:positionH relativeFrom="page">
                <wp:align>right</wp:align>
              </wp:positionH>
              <wp:positionV relativeFrom="page">
                <wp:align>bottom</wp:align>
              </wp:positionV>
              <wp:extent cx="745490" cy="390525"/>
              <wp:effectExtent l="0" t="0" r="0" b="0"/>
              <wp:wrapNone/>
              <wp:docPr id="1689547760"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45490" cy="390525"/>
                      </a:xfrm>
                      <a:prstGeom prst="rect">
                        <a:avLst/>
                      </a:prstGeom>
                      <a:noFill/>
                      <a:ln>
                        <a:noFill/>
                      </a:ln>
                    </wps:spPr>
                    <wps:txbx>
                      <w:txbxContent>
                        <w:p w14:paraId="24F216BB" w14:textId="765ED095" w:rsidR="00A53C09" w:rsidRPr="00A53C09" w:rsidRDefault="00A53C09" w:rsidP="00A53C09">
                          <w:pPr>
                            <w:spacing w:after="0"/>
                            <w:rPr>
                              <w:rFonts w:ascii="Calibri" w:eastAsia="Calibri" w:hAnsi="Calibri" w:cs="Calibri"/>
                              <w:noProof/>
                              <w:color w:val="000000"/>
                              <w:sz w:val="16"/>
                            </w:rPr>
                          </w:pPr>
                          <w:r w:rsidRPr="00A53C09">
                            <w:rPr>
                              <w:rFonts w:ascii="Calibri" w:eastAsia="Calibri" w:hAnsi="Calibri" w:cs="Calibri"/>
                              <w:noProof/>
                              <w:color w:val="000000"/>
                              <w:sz w:val="16"/>
                            </w:rPr>
                            <w:t>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w14:anchorId="30FE2373">
            <v:shapetype id="_x0000_t202" coordsize="21600,21600" o:spt="202" path="m,l,21600r21600,l21600,xe" w14:anchorId="34052727">
              <v:stroke joinstyle="miter"/>
              <v:path gradientshapeok="t" o:connecttype="rect"/>
            </v:shapetype>
            <v:shape id="Text Box 1" style="position:absolute;left:0;text-align:left;margin-left:7.5pt;margin-top:0;width:58.7pt;height:30.75pt;z-index:251658240;visibility:visible;mso-wrap-style:none;mso-wrap-distance-left:0;mso-wrap-distance-top:0;mso-wrap-distance-right:0;mso-wrap-distance-bottom:0;mso-position-horizontal:right;mso-position-horizontal-relative:page;mso-position-vertical:bottom;mso-position-vertical-relative:page;v-text-anchor:bottom" alt="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">
              <v:textbox style="mso-fit-shape-to-text:t" inset="0,0,20pt,15pt">
                <w:txbxContent>
                  <w:p w:rsidRPr="00A53C09" w:rsidR="00A53C09" w:rsidP="00A53C09" w:rsidRDefault="00A53C09" w14:paraId="44338F31" w14:textId="765ED095">
                    <w:pPr>
                      <w:spacing w:after="0"/>
                      <w:rPr>
                        <w:rFonts w:ascii="Calibri" w:hAnsi="Calibri" w:eastAsia="Calibri" w:cs="Calibri"/>
                        <w:noProof/>
                        <w:color w:val="000000"/>
                        <w:sz w:val="16"/>
                      </w:rPr>
                    </w:pPr>
                    <w:r w:rsidRPr="00A53C09">
                      <w:rPr>
                        <w:rFonts w:ascii="Calibri" w:hAnsi="Calibri" w:eastAsia="Calibri" w:cs="Calibri"/>
                        <w:noProof/>
                        <w:color w:val="000000"/>
                        <w:sz w:val="16"/>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FDF89" w14:textId="77777777" w:rsidR="00994CB5" w:rsidRDefault="00994CB5">
      <w:r>
        <w:separator/>
      </w:r>
    </w:p>
    <w:p w14:paraId="400F86ED" w14:textId="77777777" w:rsidR="00994CB5" w:rsidRDefault="00994CB5"/>
  </w:footnote>
  <w:footnote w:type="continuationSeparator" w:id="0">
    <w:p w14:paraId="65920927" w14:textId="77777777" w:rsidR="00994CB5" w:rsidRDefault="00994CB5">
      <w:r>
        <w:continuationSeparator/>
      </w:r>
    </w:p>
    <w:p w14:paraId="2E75F968" w14:textId="77777777" w:rsidR="00994CB5" w:rsidRDefault="00994CB5"/>
  </w:footnote>
  <w:footnote w:type="continuationNotice" w:id="1">
    <w:p w14:paraId="051B33F3" w14:textId="77777777" w:rsidR="00994CB5" w:rsidRDefault="00994CB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dTable4-Accent3"/>
      <w:tblW w:w="5000" w:type="pct"/>
      <w:tblBorders>
        <w:bottom w:val="single" w:sz="4" w:space="0" w:color="auto"/>
      </w:tblBorders>
      <w:tblLook w:val="0600" w:firstRow="0" w:lastRow="0" w:firstColumn="0" w:lastColumn="0" w:noHBand="1" w:noVBand="1"/>
    </w:tblPr>
    <w:tblGrid>
      <w:gridCol w:w="2129"/>
      <w:gridCol w:w="7510"/>
    </w:tblGrid>
    <w:tr w:rsidR="00C434A7" w:rsidRPr="004B74D4" w14:paraId="5022A6FA" w14:textId="77777777" w:rsidTr="00E4358C">
      <w:tc>
        <w:tcPr>
          <w:tcW w:w="2127" w:type="dxa"/>
          <w:vAlign w:val="center"/>
        </w:tcPr>
        <w:p w14:paraId="57ADEB60" w14:textId="77777777" w:rsidR="00C434A7" w:rsidRDefault="00C434A7" w:rsidP="0055568F">
          <w:pPr>
            <w:pStyle w:val="Table"/>
          </w:pPr>
          <w:r w:rsidRPr="00C434A7">
            <w:rPr>
              <w:noProof/>
            </w:rPr>
            <w:drawing>
              <wp:inline distT="0" distB="0" distL="0" distR="0" wp14:anchorId="698B31C4" wp14:editId="1C0128E3">
                <wp:extent cx="1115695" cy="129540"/>
                <wp:effectExtent l="0" t="0" r="8255"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5695" cy="129540"/>
                        </a:xfrm>
                        <a:prstGeom prst="rect">
                          <a:avLst/>
                        </a:prstGeom>
                        <a:noFill/>
                        <a:ln>
                          <a:noFill/>
                        </a:ln>
                      </pic:spPr>
                    </pic:pic>
                  </a:graphicData>
                </a:graphic>
              </wp:inline>
            </w:drawing>
          </w:r>
        </w:p>
      </w:tc>
      <w:tc>
        <w:tcPr>
          <w:tcW w:w="7502" w:type="dxa"/>
        </w:tcPr>
        <w:p w14:paraId="462BB6D7" w14:textId="3DC3552B" w:rsidR="004B74D4" w:rsidRPr="00CA58DC" w:rsidRDefault="00000000" w:rsidP="00C434A7">
          <w:pPr>
            <w:pStyle w:val="Header"/>
            <w:jc w:val="right"/>
            <w:rPr>
              <w:lang w:val="en-US"/>
            </w:rPr>
          </w:pPr>
          <w:sdt>
            <w:sdtPr>
              <w:rPr>
                <w:rStyle w:val="HeaderChar"/>
                <w:lang w:val="en-US"/>
              </w:rPr>
              <w:alias w:val="Subject"/>
              <w:tag w:val=""/>
              <w:id w:val="-2004804578"/>
              <w:placeholder>
                <w:docPart w:val="085ABD4DC3714A378CC6488371EA1AE9"/>
              </w:placeholder>
              <w:dataBinding w:prefixMappings="xmlns:ns0='http://purl.org/dc/elements/1.1/' xmlns:ns1='http://schemas.openxmlformats.org/package/2006/metadata/core-properties' " w:xpath="/ns1:coreProperties[1]/ns0:subject[1]" w:storeItemID="{6C3C8BC8-F283-45AE-878A-BAB7291924A1}"/>
              <w:text/>
            </w:sdtPr>
            <w:sdtContent>
              <w:r w:rsidR="00C94B23">
                <w:rPr>
                  <w:rStyle w:val="HeaderChar"/>
                  <w:lang w:val="en-US"/>
                </w:rPr>
                <w:t>MAG-CXP00002</w:t>
              </w:r>
            </w:sdtContent>
          </w:sdt>
          <w:r w:rsidR="000F40F3">
            <w:rPr>
              <w:rStyle w:val="HeaderChar"/>
              <w:lang w:val="en-US"/>
            </w:rPr>
            <w:t xml:space="preserve"> -</w:t>
          </w:r>
          <w:r w:rsidR="0041285D" w:rsidRPr="00CA58DC">
            <w:rPr>
              <w:rStyle w:val="HeaderChar"/>
              <w:lang w:val="en-US"/>
            </w:rPr>
            <w:t xml:space="preserve"> </w:t>
          </w:r>
          <w:sdt>
            <w:sdtPr>
              <w:rPr>
                <w:rStyle w:val="HeaderChar"/>
                <w:lang w:val="en-US"/>
              </w:rPr>
              <w:alias w:val="Title"/>
              <w:tag w:val=""/>
              <w:id w:val="-1248568938"/>
              <w:placeholder>
                <w:docPart w:val="A30CC4DBE8DC406D8114CEC1958EED2C"/>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rPr>
            </w:sdtEndPr>
            <w:sdtContent>
              <w:r w:rsidR="00C94B23">
                <w:rPr>
                  <w:rStyle w:val="HeaderChar"/>
                  <w:lang w:val="en-US"/>
                </w:rPr>
                <w:t>Characterization and product test plan</w:t>
              </w:r>
            </w:sdtContent>
          </w:sdt>
          <w:r w:rsidR="00C434A7" w:rsidRPr="00CA58DC">
            <w:rPr>
              <w:lang w:val="en-US"/>
            </w:rPr>
            <w:t xml:space="preserve"> </w:t>
          </w:r>
        </w:p>
        <w:p w14:paraId="16121E57" w14:textId="5559E35B" w:rsidR="00C434A7" w:rsidRPr="008B5CBE" w:rsidRDefault="00C434A7" w:rsidP="00C434A7">
          <w:pPr>
            <w:pStyle w:val="Header"/>
            <w:jc w:val="right"/>
            <w:rPr>
              <w:lang w:val="en-US"/>
            </w:rPr>
          </w:pPr>
          <w:r w:rsidRPr="008B5CBE">
            <w:rPr>
              <w:lang w:val="en-US"/>
            </w:rPr>
            <w:t xml:space="preserve">Date: </w:t>
          </w:r>
          <w:sdt>
            <w:sdtPr>
              <w:rPr>
                <w:lang w:val="en-US"/>
              </w:rPr>
              <w:alias w:val="Publish Date"/>
              <w:tag w:val=""/>
              <w:id w:val="-1792360804"/>
              <w:placeholder>
                <w:docPart w:val="8FB2CD08258B4A44A4522E55DAEC5D40"/>
              </w:placeholder>
              <w:dataBinding w:prefixMappings="xmlns:ns0='http://schemas.microsoft.com/office/2006/coverPageProps' " w:xpath="/ns0:CoverPageProperties[1]/ns0:PublishDate[1]" w:storeItemID="{55AF091B-3C7A-41E3-B477-F2FDAA23CFDA}"/>
              <w:date w:fullDate="2025-11-18T00:00:00Z">
                <w:dateFormat w:val="yyyy-MM-dd"/>
                <w:lid w:val="nl-BE"/>
                <w:storeMappedDataAs w:val="dateTime"/>
                <w:calendar w:val="gregorian"/>
              </w:date>
            </w:sdtPr>
            <w:sdtContent>
              <w:r w:rsidR="00BE6C7F">
                <w:rPr>
                  <w:lang w:val="nl-BE"/>
                </w:rPr>
                <w:t>2025-11-18</w:t>
              </w:r>
            </w:sdtContent>
          </w:sdt>
        </w:p>
      </w:tc>
    </w:tr>
  </w:tbl>
  <w:p w14:paraId="5C6CA793" w14:textId="77777777" w:rsidR="005F0795" w:rsidRPr="008B5CBE" w:rsidRDefault="005F0795" w:rsidP="00C434A7">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0B7A"/>
    <w:multiLevelType w:val="hybridMultilevel"/>
    <w:tmpl w:val="04C8DB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3DA69EE"/>
    <w:multiLevelType w:val="hybridMultilevel"/>
    <w:tmpl w:val="5B4CD1C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04364180"/>
    <w:multiLevelType w:val="multilevel"/>
    <w:tmpl w:val="B046E848"/>
    <w:lvl w:ilvl="0">
      <w:start w:val="1"/>
      <w:numFmt w:val="decimal"/>
      <w:lvlText w:val="%1."/>
      <w:lvlJc w:val="left"/>
      <w:pPr>
        <w:ind w:left="360" w:hanging="360"/>
      </w:pPr>
      <w:rPr>
        <w:rFonts w:hint="default"/>
        <w:b w:val="0"/>
        <w:bCs w:val="0"/>
      </w:rPr>
    </w:lvl>
    <w:lvl w:ilvl="1">
      <w:start w:val="1"/>
      <w:numFmt w:val="decimal"/>
      <w:lvlText w:val="%1.%2."/>
      <w:lvlJc w:val="left"/>
      <w:pPr>
        <w:ind w:left="792" w:hanging="792"/>
      </w:pPr>
      <w:rPr>
        <w:rFonts w:hint="default"/>
        <w:b w:val="0"/>
        <w:bCs w:val="0"/>
      </w:rPr>
    </w:lvl>
    <w:lvl w:ilvl="2">
      <w:start w:val="1"/>
      <w:numFmt w:val="decimal"/>
      <w:lvlText w:val="%1.%2.%3."/>
      <w:lvlJc w:val="left"/>
      <w:pPr>
        <w:ind w:left="1224" w:hanging="1224"/>
      </w:pPr>
      <w:rPr>
        <w:rFonts w:hint="default"/>
      </w:rPr>
    </w:lvl>
    <w:lvl w:ilvl="3">
      <w:start w:val="1"/>
      <w:numFmt w:val="decimal"/>
      <w:lvlText w:val="%1.%2.%3.%4."/>
      <w:lvlJc w:val="left"/>
      <w:pPr>
        <w:ind w:left="1728" w:hanging="1728"/>
      </w:pPr>
      <w:rPr>
        <w:rFonts w:hint="default"/>
      </w:rPr>
    </w:lvl>
    <w:lvl w:ilvl="4">
      <w:start w:val="1"/>
      <w:numFmt w:val="decimal"/>
      <w:lvlText w:val="%1.%2.%3.%4.%5."/>
      <w:lvlJc w:val="left"/>
      <w:pPr>
        <w:ind w:left="2232" w:hanging="2232"/>
      </w:pPr>
      <w:rPr>
        <w:rFonts w:hint="default"/>
      </w:rPr>
    </w:lvl>
    <w:lvl w:ilvl="5">
      <w:start w:val="1"/>
      <w:numFmt w:val="decimal"/>
      <w:lvlText w:val="%1.%2.%3.%4.%5.%6."/>
      <w:lvlJc w:val="left"/>
      <w:pPr>
        <w:ind w:left="2736" w:hanging="2736"/>
      </w:pPr>
      <w:rPr>
        <w:rFonts w:hint="default"/>
      </w:rPr>
    </w:lvl>
    <w:lvl w:ilvl="6">
      <w:start w:val="1"/>
      <w:numFmt w:val="decimal"/>
      <w:lvlText w:val="%1.%2.%3.%4.%5.%6.%7."/>
      <w:lvlJc w:val="left"/>
      <w:pPr>
        <w:ind w:left="3240" w:hanging="3240"/>
      </w:pPr>
      <w:rPr>
        <w:rFonts w:hint="default"/>
      </w:rPr>
    </w:lvl>
    <w:lvl w:ilvl="7">
      <w:start w:val="1"/>
      <w:numFmt w:val="decimal"/>
      <w:lvlText w:val="%1.%2.%3.%4.%5.%6.%7.%8."/>
      <w:lvlJc w:val="left"/>
      <w:pPr>
        <w:ind w:left="3744" w:hanging="3744"/>
      </w:pPr>
      <w:rPr>
        <w:rFonts w:hint="default"/>
      </w:rPr>
    </w:lvl>
    <w:lvl w:ilvl="8">
      <w:start w:val="1"/>
      <w:numFmt w:val="decimal"/>
      <w:lvlText w:val="%1.%2.%3.%4.%5.%6.%7.%8.%9."/>
      <w:lvlJc w:val="left"/>
      <w:pPr>
        <w:ind w:left="4320" w:hanging="4320"/>
      </w:pPr>
      <w:rPr>
        <w:rFonts w:hint="default"/>
      </w:rPr>
    </w:lvl>
  </w:abstractNum>
  <w:abstractNum w:abstractNumId="3" w15:restartNumberingAfterBreak="0">
    <w:nsid w:val="05066C90"/>
    <w:multiLevelType w:val="multilevel"/>
    <w:tmpl w:val="E982C048"/>
    <w:lvl w:ilvl="0">
      <w:start w:val="1"/>
      <w:numFmt w:val="decimal"/>
      <w:lvlText w:val="%1."/>
      <w:lvlJc w:val="left"/>
      <w:pPr>
        <w:ind w:left="928" w:hanging="360"/>
      </w:pPr>
      <w:rPr>
        <w:b w:val="0"/>
        <w:bCs w:val="0"/>
      </w:r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05826C4B"/>
    <w:multiLevelType w:val="hybridMultilevel"/>
    <w:tmpl w:val="8C10E6E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087061CD"/>
    <w:multiLevelType w:val="hybridMultilevel"/>
    <w:tmpl w:val="685E3568"/>
    <w:lvl w:ilvl="0" w:tplc="FFFFFFFF">
      <w:start w:val="1"/>
      <w:numFmt w:val="bullet"/>
      <w:pStyle w:val="BulletListL1"/>
      <w:lvlText w:val=""/>
      <w:lvlJc w:val="left"/>
      <w:pPr>
        <w:tabs>
          <w:tab w:val="num" w:pos="3981"/>
        </w:tabs>
        <w:ind w:left="3981" w:hanging="360"/>
      </w:pPr>
      <w:rPr>
        <w:rFonts w:ascii="Wingdings" w:hAnsi="Wingdings" w:hint="default"/>
      </w:rPr>
    </w:lvl>
    <w:lvl w:ilvl="1" w:tplc="FFFFFFFF">
      <w:start w:val="1"/>
      <w:numFmt w:val="bullet"/>
      <w:lvlText w:val="o"/>
      <w:lvlJc w:val="left"/>
      <w:pPr>
        <w:tabs>
          <w:tab w:val="num" w:pos="4701"/>
        </w:tabs>
        <w:ind w:left="4701" w:hanging="360"/>
      </w:pPr>
      <w:rPr>
        <w:rFonts w:ascii="Courier New" w:hAnsi="Courier New" w:cs="Times New Roman" w:hint="default"/>
      </w:rPr>
    </w:lvl>
    <w:lvl w:ilvl="2" w:tplc="FFFFFFFF">
      <w:numFmt w:val="bullet"/>
      <w:lvlText w:val="-"/>
      <w:lvlJc w:val="left"/>
      <w:pPr>
        <w:tabs>
          <w:tab w:val="num" w:pos="5421"/>
        </w:tabs>
        <w:ind w:left="5421" w:hanging="360"/>
      </w:pPr>
      <w:rPr>
        <w:rFonts w:ascii="Officina Sans Book" w:eastAsia="Times New Roman" w:hAnsi="Officina Sans Book" w:cs="Times New Roman" w:hint="default"/>
      </w:r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6" w15:restartNumberingAfterBreak="0">
    <w:nsid w:val="0D367483"/>
    <w:multiLevelType w:val="hybridMultilevel"/>
    <w:tmpl w:val="1FFC8F6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0D5D4ABC"/>
    <w:multiLevelType w:val="hybridMultilevel"/>
    <w:tmpl w:val="CC42993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2434C26"/>
    <w:multiLevelType w:val="hybridMultilevel"/>
    <w:tmpl w:val="1F6499CE"/>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143D10F5"/>
    <w:multiLevelType w:val="hybridMultilevel"/>
    <w:tmpl w:val="80F6DD9A"/>
    <w:lvl w:ilvl="0" w:tplc="46B02DAA">
      <w:start w:val="1"/>
      <w:numFmt w:val="decimal"/>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14BD3FBD"/>
    <w:multiLevelType w:val="multilevel"/>
    <w:tmpl w:val="06125272"/>
    <w:lvl w:ilvl="0">
      <w:numFmt w:val="bullet"/>
      <w:pStyle w:val="multilevellist"/>
      <w:lvlText w:val=""/>
      <w:lvlJc w:val="left"/>
      <w:pPr>
        <w:ind w:left="715" w:hanging="283"/>
      </w:pPr>
      <w:rPr>
        <w:rFonts w:ascii="Symbol" w:hAnsi="Symbol" w:hint="default"/>
      </w:rPr>
    </w:lvl>
    <w:lvl w:ilvl="1">
      <w:start w:val="1"/>
      <w:numFmt w:val="bullet"/>
      <w:lvlText w:val="o"/>
      <w:lvlJc w:val="left"/>
      <w:pPr>
        <w:ind w:left="1282" w:hanging="283"/>
      </w:pPr>
      <w:rPr>
        <w:rFonts w:ascii="Courier New" w:hAnsi="Courier New" w:hint="default"/>
      </w:rPr>
    </w:lvl>
    <w:lvl w:ilvl="2">
      <w:start w:val="1"/>
      <w:numFmt w:val="bullet"/>
      <w:lvlText w:val=""/>
      <w:lvlJc w:val="left"/>
      <w:pPr>
        <w:ind w:left="1849" w:hanging="283"/>
      </w:pPr>
      <w:rPr>
        <w:rFonts w:ascii="Wingdings" w:hAnsi="Wingdings" w:hint="default"/>
      </w:rPr>
    </w:lvl>
    <w:lvl w:ilvl="3">
      <w:start w:val="1"/>
      <w:numFmt w:val="bullet"/>
      <w:lvlText w:val=""/>
      <w:lvlJc w:val="left"/>
      <w:pPr>
        <w:ind w:left="2416" w:hanging="283"/>
      </w:pPr>
      <w:rPr>
        <w:rFonts w:ascii="Symbol" w:hAnsi="Symbol" w:hint="default"/>
      </w:rPr>
    </w:lvl>
    <w:lvl w:ilvl="4">
      <w:start w:val="1"/>
      <w:numFmt w:val="bullet"/>
      <w:lvlText w:val="o"/>
      <w:lvlJc w:val="left"/>
      <w:pPr>
        <w:ind w:left="2983" w:hanging="283"/>
      </w:pPr>
      <w:rPr>
        <w:rFonts w:ascii="Courier New" w:hAnsi="Courier New" w:hint="default"/>
      </w:rPr>
    </w:lvl>
    <w:lvl w:ilvl="5">
      <w:start w:val="1"/>
      <w:numFmt w:val="bullet"/>
      <w:lvlText w:val=""/>
      <w:lvlJc w:val="left"/>
      <w:pPr>
        <w:ind w:left="4684" w:hanging="282"/>
      </w:pPr>
      <w:rPr>
        <w:rFonts w:ascii="Wingdings" w:hAnsi="Wingdings" w:hint="default"/>
      </w:rPr>
    </w:lvl>
    <w:lvl w:ilvl="6">
      <w:start w:val="1"/>
      <w:numFmt w:val="bullet"/>
      <w:lvlText w:val=""/>
      <w:lvlJc w:val="left"/>
      <w:pPr>
        <w:ind w:left="5479" w:hanging="283"/>
      </w:pPr>
      <w:rPr>
        <w:rFonts w:ascii="Symbol" w:hAnsi="Symbol" w:hint="default"/>
      </w:rPr>
    </w:lvl>
    <w:lvl w:ilvl="7">
      <w:start w:val="1"/>
      <w:numFmt w:val="bullet"/>
      <w:lvlText w:val="o"/>
      <w:lvlJc w:val="left"/>
      <w:pPr>
        <w:ind w:left="6273" w:hanging="283"/>
      </w:pPr>
      <w:rPr>
        <w:rFonts w:ascii="Courier New" w:hAnsi="Courier New" w:cs="Courier New" w:hint="default"/>
      </w:rPr>
    </w:lvl>
    <w:lvl w:ilvl="8">
      <w:start w:val="1"/>
      <w:numFmt w:val="bullet"/>
      <w:lvlText w:val=""/>
      <w:lvlJc w:val="left"/>
      <w:pPr>
        <w:ind w:left="7067" w:hanging="283"/>
      </w:pPr>
      <w:rPr>
        <w:rFonts w:ascii="Wingdings" w:hAnsi="Wingdings" w:hint="default"/>
      </w:rPr>
    </w:lvl>
  </w:abstractNum>
  <w:abstractNum w:abstractNumId="11" w15:restartNumberingAfterBreak="0">
    <w:nsid w:val="163C1E3F"/>
    <w:multiLevelType w:val="hybridMultilevel"/>
    <w:tmpl w:val="0BBEF58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2" w15:restartNumberingAfterBreak="0">
    <w:nsid w:val="165A3F5B"/>
    <w:multiLevelType w:val="hybridMultilevel"/>
    <w:tmpl w:val="AB14B090"/>
    <w:lvl w:ilvl="0" w:tplc="D3B8F1A0">
      <w:start w:val="130"/>
      <mc:AlternateContent>
        <mc:Choice Requires="w14">
          <w:numFmt w:val="custom" w:format="0001, 0002, 0003, ..."/>
        </mc:Choice>
        <mc:Fallback>
          <w:numFmt w:val="decimal"/>
        </mc:Fallback>
      </mc:AlternateContent>
      <w:lvlText w:val="M%1"/>
      <w:lvlJc w:val="left"/>
      <w:pPr>
        <w:ind w:left="360" w:hanging="360"/>
      </w:pPr>
      <w:rPr>
        <w:rFonts w:hint="default"/>
        <w:b/>
        <w:i w:val="0"/>
        <w:sz w:val="20"/>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17BA6884"/>
    <w:multiLevelType w:val="hybridMultilevel"/>
    <w:tmpl w:val="E106408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18884F57"/>
    <w:multiLevelType w:val="hybridMultilevel"/>
    <w:tmpl w:val="85C8EA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1896661E"/>
    <w:multiLevelType w:val="hybridMultilevel"/>
    <w:tmpl w:val="F63013A4"/>
    <w:lvl w:ilvl="0" w:tplc="2000000F">
      <w:start w:val="1"/>
      <w:numFmt w:val="decimal"/>
      <w:lvlText w:val="%1."/>
      <w:lvlJc w:val="left"/>
      <w:pPr>
        <w:ind w:left="1087" w:hanging="360"/>
      </w:pPr>
    </w:lvl>
    <w:lvl w:ilvl="1" w:tplc="20000019" w:tentative="1">
      <w:start w:val="1"/>
      <w:numFmt w:val="lowerLetter"/>
      <w:lvlText w:val="%2."/>
      <w:lvlJc w:val="left"/>
      <w:pPr>
        <w:ind w:left="1807" w:hanging="360"/>
      </w:pPr>
    </w:lvl>
    <w:lvl w:ilvl="2" w:tplc="2000001B" w:tentative="1">
      <w:start w:val="1"/>
      <w:numFmt w:val="lowerRoman"/>
      <w:lvlText w:val="%3."/>
      <w:lvlJc w:val="right"/>
      <w:pPr>
        <w:ind w:left="2527" w:hanging="180"/>
      </w:pPr>
    </w:lvl>
    <w:lvl w:ilvl="3" w:tplc="2000000F" w:tentative="1">
      <w:start w:val="1"/>
      <w:numFmt w:val="decimal"/>
      <w:lvlText w:val="%4."/>
      <w:lvlJc w:val="left"/>
      <w:pPr>
        <w:ind w:left="3247" w:hanging="360"/>
      </w:pPr>
    </w:lvl>
    <w:lvl w:ilvl="4" w:tplc="20000019" w:tentative="1">
      <w:start w:val="1"/>
      <w:numFmt w:val="lowerLetter"/>
      <w:lvlText w:val="%5."/>
      <w:lvlJc w:val="left"/>
      <w:pPr>
        <w:ind w:left="3967" w:hanging="360"/>
      </w:pPr>
    </w:lvl>
    <w:lvl w:ilvl="5" w:tplc="2000001B" w:tentative="1">
      <w:start w:val="1"/>
      <w:numFmt w:val="lowerRoman"/>
      <w:lvlText w:val="%6."/>
      <w:lvlJc w:val="right"/>
      <w:pPr>
        <w:ind w:left="4687" w:hanging="180"/>
      </w:pPr>
    </w:lvl>
    <w:lvl w:ilvl="6" w:tplc="2000000F" w:tentative="1">
      <w:start w:val="1"/>
      <w:numFmt w:val="decimal"/>
      <w:lvlText w:val="%7."/>
      <w:lvlJc w:val="left"/>
      <w:pPr>
        <w:ind w:left="5407" w:hanging="360"/>
      </w:pPr>
    </w:lvl>
    <w:lvl w:ilvl="7" w:tplc="20000019" w:tentative="1">
      <w:start w:val="1"/>
      <w:numFmt w:val="lowerLetter"/>
      <w:lvlText w:val="%8."/>
      <w:lvlJc w:val="left"/>
      <w:pPr>
        <w:ind w:left="6127" w:hanging="360"/>
      </w:pPr>
    </w:lvl>
    <w:lvl w:ilvl="8" w:tplc="2000001B" w:tentative="1">
      <w:start w:val="1"/>
      <w:numFmt w:val="lowerRoman"/>
      <w:lvlText w:val="%9."/>
      <w:lvlJc w:val="right"/>
      <w:pPr>
        <w:ind w:left="6847" w:hanging="180"/>
      </w:pPr>
    </w:lvl>
  </w:abstractNum>
  <w:abstractNum w:abstractNumId="16" w15:restartNumberingAfterBreak="0">
    <w:nsid w:val="20B73308"/>
    <w:multiLevelType w:val="hybridMultilevel"/>
    <w:tmpl w:val="A34E555E"/>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7" w15:restartNumberingAfterBreak="0">
    <w:nsid w:val="248F2CA8"/>
    <w:multiLevelType w:val="multilevel"/>
    <w:tmpl w:val="4018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EC66FA"/>
    <w:multiLevelType w:val="hybridMultilevel"/>
    <w:tmpl w:val="844CE9AA"/>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27245B8C"/>
    <w:multiLevelType w:val="multilevel"/>
    <w:tmpl w:val="B046E848"/>
    <w:lvl w:ilvl="0">
      <w:start w:val="1"/>
      <w:numFmt w:val="decimal"/>
      <w:lvlText w:val="%1."/>
      <w:lvlJc w:val="left"/>
      <w:pPr>
        <w:ind w:left="360" w:hanging="360"/>
      </w:pPr>
      <w:rPr>
        <w:rFonts w:hint="default"/>
        <w:b w:val="0"/>
        <w:bCs w:val="0"/>
      </w:rPr>
    </w:lvl>
    <w:lvl w:ilvl="1">
      <w:start w:val="1"/>
      <w:numFmt w:val="decimal"/>
      <w:lvlText w:val="%1.%2."/>
      <w:lvlJc w:val="left"/>
      <w:pPr>
        <w:ind w:left="792" w:hanging="792"/>
      </w:pPr>
      <w:rPr>
        <w:rFonts w:hint="default"/>
        <w:b w:val="0"/>
        <w:bCs w:val="0"/>
      </w:rPr>
    </w:lvl>
    <w:lvl w:ilvl="2">
      <w:start w:val="1"/>
      <w:numFmt w:val="decimal"/>
      <w:lvlText w:val="%1.%2.%3."/>
      <w:lvlJc w:val="left"/>
      <w:pPr>
        <w:ind w:left="1224" w:hanging="1224"/>
      </w:pPr>
      <w:rPr>
        <w:rFonts w:hint="default"/>
      </w:rPr>
    </w:lvl>
    <w:lvl w:ilvl="3">
      <w:start w:val="1"/>
      <w:numFmt w:val="decimal"/>
      <w:lvlText w:val="%1.%2.%3.%4."/>
      <w:lvlJc w:val="left"/>
      <w:pPr>
        <w:ind w:left="1728" w:hanging="1728"/>
      </w:pPr>
      <w:rPr>
        <w:rFonts w:hint="default"/>
      </w:rPr>
    </w:lvl>
    <w:lvl w:ilvl="4">
      <w:start w:val="1"/>
      <w:numFmt w:val="decimal"/>
      <w:lvlText w:val="%1.%2.%3.%4.%5."/>
      <w:lvlJc w:val="left"/>
      <w:pPr>
        <w:ind w:left="2232" w:hanging="2232"/>
      </w:pPr>
      <w:rPr>
        <w:rFonts w:hint="default"/>
      </w:rPr>
    </w:lvl>
    <w:lvl w:ilvl="5">
      <w:start w:val="1"/>
      <w:numFmt w:val="decimal"/>
      <w:lvlText w:val="%1.%2.%3.%4.%5.%6."/>
      <w:lvlJc w:val="left"/>
      <w:pPr>
        <w:ind w:left="2736" w:hanging="2736"/>
      </w:pPr>
      <w:rPr>
        <w:rFonts w:hint="default"/>
      </w:rPr>
    </w:lvl>
    <w:lvl w:ilvl="6">
      <w:start w:val="1"/>
      <w:numFmt w:val="decimal"/>
      <w:lvlText w:val="%1.%2.%3.%4.%5.%6.%7."/>
      <w:lvlJc w:val="left"/>
      <w:pPr>
        <w:ind w:left="3240" w:hanging="3240"/>
      </w:pPr>
      <w:rPr>
        <w:rFonts w:hint="default"/>
      </w:rPr>
    </w:lvl>
    <w:lvl w:ilvl="7">
      <w:start w:val="1"/>
      <w:numFmt w:val="decimal"/>
      <w:lvlText w:val="%1.%2.%3.%4.%5.%6.%7.%8."/>
      <w:lvlJc w:val="left"/>
      <w:pPr>
        <w:ind w:left="3744" w:hanging="3744"/>
      </w:pPr>
      <w:rPr>
        <w:rFonts w:hint="default"/>
      </w:rPr>
    </w:lvl>
    <w:lvl w:ilvl="8">
      <w:start w:val="1"/>
      <w:numFmt w:val="decimal"/>
      <w:lvlText w:val="%1.%2.%3.%4.%5.%6.%7.%8.%9."/>
      <w:lvlJc w:val="left"/>
      <w:pPr>
        <w:ind w:left="4320" w:hanging="4320"/>
      </w:pPr>
      <w:rPr>
        <w:rFonts w:hint="default"/>
      </w:rPr>
    </w:lvl>
  </w:abstractNum>
  <w:abstractNum w:abstractNumId="20" w15:restartNumberingAfterBreak="0">
    <w:nsid w:val="28A45B57"/>
    <w:multiLevelType w:val="hybridMultilevel"/>
    <w:tmpl w:val="70A2687A"/>
    <w:lvl w:ilvl="0" w:tplc="BE74E00C">
      <w:start w:val="1"/>
      <w:numFmt w:val="decimal"/>
      <w:pStyle w:val="numberedlist"/>
      <w:lvlText w:val="%1)"/>
      <w:lvlJc w:val="left"/>
      <w:pPr>
        <w:ind w:left="720" w:hanging="360"/>
      </w:pPr>
      <w:rPr>
        <w:rFonts w:hint="default"/>
      </w:rPr>
    </w:lvl>
    <w:lvl w:ilvl="1" w:tplc="FFFFFFFF">
      <w:numFmt w:val="bullet"/>
      <w:lvlText w:val="-"/>
      <w:lvlJc w:val="left"/>
      <w:pPr>
        <w:ind w:left="1440" w:hanging="360"/>
      </w:pPr>
      <w:rPr>
        <w:rFonts w:ascii="Officina Sans Book" w:eastAsia="Times New Roman" w:hAnsi="Officina Sans Book" w:cs="Times New Roman" w:hint="default"/>
      </w:rPr>
    </w:lvl>
    <w:lvl w:ilvl="2" w:tplc="9942FFF4">
      <w:numFmt w:val="bullet"/>
      <w:lvlText w:val="-"/>
      <w:lvlJc w:val="left"/>
      <w:pPr>
        <w:ind w:left="2160" w:hanging="180"/>
      </w:pPr>
      <w:rPr>
        <w:rFonts w:ascii="Officina Sans Book" w:eastAsia="Times New Roman" w:hAnsi="Officina Sans Book" w:cs="Times New Roman" w:hint="default"/>
      </w:r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8AA2AF3"/>
    <w:multiLevelType w:val="multilevel"/>
    <w:tmpl w:val="B046E848"/>
    <w:lvl w:ilvl="0">
      <w:start w:val="1"/>
      <w:numFmt w:val="decimal"/>
      <w:lvlText w:val="%1."/>
      <w:lvlJc w:val="left"/>
      <w:pPr>
        <w:ind w:left="360" w:hanging="360"/>
      </w:pPr>
      <w:rPr>
        <w:rFonts w:hint="default"/>
        <w:b w:val="0"/>
        <w:bCs w:val="0"/>
      </w:rPr>
    </w:lvl>
    <w:lvl w:ilvl="1">
      <w:start w:val="1"/>
      <w:numFmt w:val="decimal"/>
      <w:lvlText w:val="%1.%2."/>
      <w:lvlJc w:val="left"/>
      <w:pPr>
        <w:ind w:left="792" w:hanging="792"/>
      </w:pPr>
      <w:rPr>
        <w:rFonts w:hint="default"/>
        <w:b w:val="0"/>
        <w:bCs w:val="0"/>
      </w:rPr>
    </w:lvl>
    <w:lvl w:ilvl="2">
      <w:start w:val="1"/>
      <w:numFmt w:val="decimal"/>
      <w:lvlText w:val="%1.%2.%3."/>
      <w:lvlJc w:val="left"/>
      <w:pPr>
        <w:ind w:left="1224" w:hanging="1224"/>
      </w:pPr>
      <w:rPr>
        <w:rFonts w:hint="default"/>
      </w:rPr>
    </w:lvl>
    <w:lvl w:ilvl="3">
      <w:start w:val="1"/>
      <w:numFmt w:val="decimal"/>
      <w:lvlText w:val="%1.%2.%3.%4."/>
      <w:lvlJc w:val="left"/>
      <w:pPr>
        <w:ind w:left="1728" w:hanging="1728"/>
      </w:pPr>
      <w:rPr>
        <w:rFonts w:hint="default"/>
      </w:rPr>
    </w:lvl>
    <w:lvl w:ilvl="4">
      <w:start w:val="1"/>
      <w:numFmt w:val="decimal"/>
      <w:lvlText w:val="%1.%2.%3.%4.%5."/>
      <w:lvlJc w:val="left"/>
      <w:pPr>
        <w:ind w:left="2232" w:hanging="2232"/>
      </w:pPr>
      <w:rPr>
        <w:rFonts w:hint="default"/>
      </w:rPr>
    </w:lvl>
    <w:lvl w:ilvl="5">
      <w:start w:val="1"/>
      <w:numFmt w:val="decimal"/>
      <w:lvlText w:val="%1.%2.%3.%4.%5.%6."/>
      <w:lvlJc w:val="left"/>
      <w:pPr>
        <w:ind w:left="2736" w:hanging="2736"/>
      </w:pPr>
      <w:rPr>
        <w:rFonts w:hint="default"/>
      </w:rPr>
    </w:lvl>
    <w:lvl w:ilvl="6">
      <w:start w:val="1"/>
      <w:numFmt w:val="decimal"/>
      <w:lvlText w:val="%1.%2.%3.%4.%5.%6.%7."/>
      <w:lvlJc w:val="left"/>
      <w:pPr>
        <w:ind w:left="3240" w:hanging="3240"/>
      </w:pPr>
      <w:rPr>
        <w:rFonts w:hint="default"/>
      </w:rPr>
    </w:lvl>
    <w:lvl w:ilvl="7">
      <w:start w:val="1"/>
      <w:numFmt w:val="decimal"/>
      <w:lvlText w:val="%1.%2.%3.%4.%5.%6.%7.%8."/>
      <w:lvlJc w:val="left"/>
      <w:pPr>
        <w:ind w:left="3744" w:hanging="3744"/>
      </w:pPr>
      <w:rPr>
        <w:rFonts w:hint="default"/>
      </w:rPr>
    </w:lvl>
    <w:lvl w:ilvl="8">
      <w:start w:val="1"/>
      <w:numFmt w:val="decimal"/>
      <w:lvlText w:val="%1.%2.%3.%4.%5.%6.%7.%8.%9."/>
      <w:lvlJc w:val="left"/>
      <w:pPr>
        <w:ind w:left="4320" w:hanging="4320"/>
      </w:pPr>
      <w:rPr>
        <w:rFonts w:hint="default"/>
      </w:rPr>
    </w:lvl>
  </w:abstractNum>
  <w:abstractNum w:abstractNumId="22" w15:restartNumberingAfterBreak="0">
    <w:nsid w:val="2AB8196A"/>
    <w:multiLevelType w:val="hybridMultilevel"/>
    <w:tmpl w:val="56D21E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2CCC3F4D"/>
    <w:multiLevelType w:val="hybridMultilevel"/>
    <w:tmpl w:val="6040163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4" w15:restartNumberingAfterBreak="0">
    <w:nsid w:val="2EF4060F"/>
    <w:multiLevelType w:val="hybridMultilevel"/>
    <w:tmpl w:val="4D089B3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5" w15:restartNumberingAfterBreak="0">
    <w:nsid w:val="31176E7E"/>
    <w:multiLevelType w:val="hybridMultilevel"/>
    <w:tmpl w:val="FD8A3146"/>
    <w:lvl w:ilvl="0" w:tplc="A4642172">
      <w:start w:val="2"/>
      <w:numFmt w:val="bullet"/>
      <w:pStyle w:val="table-list"/>
      <w:lvlText w:val="-"/>
      <w:lvlJc w:val="left"/>
      <w:pPr>
        <w:ind w:left="720" w:hanging="360"/>
      </w:pPr>
      <w:rPr>
        <w:rFonts w:ascii="Calibri" w:eastAsia="SimSun"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6" w15:restartNumberingAfterBreak="0">
    <w:nsid w:val="33626BEC"/>
    <w:multiLevelType w:val="multilevel"/>
    <w:tmpl w:val="B046E848"/>
    <w:lvl w:ilvl="0">
      <w:start w:val="1"/>
      <w:numFmt w:val="decimal"/>
      <w:lvlText w:val="%1."/>
      <w:lvlJc w:val="left"/>
      <w:pPr>
        <w:ind w:left="360" w:hanging="360"/>
      </w:pPr>
      <w:rPr>
        <w:rFonts w:hint="default"/>
        <w:b w:val="0"/>
        <w:bCs w:val="0"/>
      </w:rPr>
    </w:lvl>
    <w:lvl w:ilvl="1">
      <w:start w:val="1"/>
      <w:numFmt w:val="decimal"/>
      <w:lvlText w:val="%1.%2."/>
      <w:lvlJc w:val="left"/>
      <w:pPr>
        <w:ind w:left="792" w:hanging="792"/>
      </w:pPr>
      <w:rPr>
        <w:rFonts w:hint="default"/>
        <w:b w:val="0"/>
        <w:bCs w:val="0"/>
      </w:rPr>
    </w:lvl>
    <w:lvl w:ilvl="2">
      <w:start w:val="1"/>
      <w:numFmt w:val="decimal"/>
      <w:lvlText w:val="%1.%2.%3."/>
      <w:lvlJc w:val="left"/>
      <w:pPr>
        <w:ind w:left="1224" w:hanging="1224"/>
      </w:pPr>
      <w:rPr>
        <w:rFonts w:hint="default"/>
      </w:rPr>
    </w:lvl>
    <w:lvl w:ilvl="3">
      <w:start w:val="1"/>
      <w:numFmt w:val="decimal"/>
      <w:lvlText w:val="%1.%2.%3.%4."/>
      <w:lvlJc w:val="left"/>
      <w:pPr>
        <w:ind w:left="1728" w:hanging="1728"/>
      </w:pPr>
      <w:rPr>
        <w:rFonts w:hint="default"/>
      </w:rPr>
    </w:lvl>
    <w:lvl w:ilvl="4">
      <w:start w:val="1"/>
      <w:numFmt w:val="decimal"/>
      <w:lvlText w:val="%1.%2.%3.%4.%5."/>
      <w:lvlJc w:val="left"/>
      <w:pPr>
        <w:ind w:left="2232" w:hanging="2232"/>
      </w:pPr>
      <w:rPr>
        <w:rFonts w:hint="default"/>
      </w:rPr>
    </w:lvl>
    <w:lvl w:ilvl="5">
      <w:start w:val="1"/>
      <w:numFmt w:val="decimal"/>
      <w:lvlText w:val="%1.%2.%3.%4.%5.%6."/>
      <w:lvlJc w:val="left"/>
      <w:pPr>
        <w:ind w:left="2736" w:hanging="2736"/>
      </w:pPr>
      <w:rPr>
        <w:rFonts w:hint="default"/>
      </w:rPr>
    </w:lvl>
    <w:lvl w:ilvl="6">
      <w:start w:val="1"/>
      <w:numFmt w:val="decimal"/>
      <w:lvlText w:val="%1.%2.%3.%4.%5.%6.%7."/>
      <w:lvlJc w:val="left"/>
      <w:pPr>
        <w:ind w:left="3240" w:hanging="3240"/>
      </w:pPr>
      <w:rPr>
        <w:rFonts w:hint="default"/>
      </w:rPr>
    </w:lvl>
    <w:lvl w:ilvl="7">
      <w:start w:val="1"/>
      <w:numFmt w:val="decimal"/>
      <w:lvlText w:val="%1.%2.%3.%4.%5.%6.%7.%8."/>
      <w:lvlJc w:val="left"/>
      <w:pPr>
        <w:ind w:left="3744" w:hanging="3744"/>
      </w:pPr>
      <w:rPr>
        <w:rFonts w:hint="default"/>
      </w:rPr>
    </w:lvl>
    <w:lvl w:ilvl="8">
      <w:start w:val="1"/>
      <w:numFmt w:val="decimal"/>
      <w:lvlText w:val="%1.%2.%3.%4.%5.%6.%7.%8.%9."/>
      <w:lvlJc w:val="left"/>
      <w:pPr>
        <w:ind w:left="4320" w:hanging="4320"/>
      </w:pPr>
      <w:rPr>
        <w:rFonts w:hint="default"/>
      </w:rPr>
    </w:lvl>
  </w:abstractNum>
  <w:abstractNum w:abstractNumId="27" w15:restartNumberingAfterBreak="0">
    <w:nsid w:val="34264F7A"/>
    <w:multiLevelType w:val="multilevel"/>
    <w:tmpl w:val="B3068256"/>
    <w:lvl w:ilvl="0">
      <w:start w:val="1"/>
      <w:numFmt w:val="decimal"/>
      <w:pStyle w:val="StyleID2NotAllcaps"/>
      <w:lvlText w:val="%1"/>
      <w:lvlJc w:val="left"/>
      <w:pPr>
        <w:tabs>
          <w:tab w:val="num" w:pos="340"/>
        </w:tabs>
        <w:ind w:left="340" w:hanging="113"/>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342B0FCE"/>
    <w:multiLevelType w:val="multilevel"/>
    <w:tmpl w:val="CD280222"/>
    <w:lvl w:ilvl="0">
      <w:start w:val="1"/>
      <w:numFmt w:val="decimal"/>
      <w:lvlText w:val="%1."/>
      <w:lvlJc w:val="left"/>
      <w:pPr>
        <w:tabs>
          <w:tab w:val="num" w:pos="720"/>
        </w:tabs>
        <w:ind w:left="720" w:hanging="360"/>
      </w:pPr>
      <w:rPr>
        <w:rFonts w:hint="default"/>
      </w:rPr>
    </w:lvl>
    <w:lvl w:ilvl="1">
      <w:start w:val="1"/>
      <w:numFmt w:val="bullet"/>
      <w:pStyle w:val="list-bullet-inden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Calibri" w:hAnsi="Calibri" w:hint="default"/>
      </w:rPr>
    </w:lvl>
    <w:lvl w:ilvl="3">
      <w:start w:val="1"/>
      <w:numFmt w:val="bullet"/>
      <w:lvlText w:val=""/>
      <w:lvlJc w:val="left"/>
      <w:pPr>
        <w:tabs>
          <w:tab w:val="num" w:pos="2880"/>
        </w:tabs>
        <w:ind w:left="2880" w:hanging="360"/>
      </w:pPr>
      <w:rPr>
        <w:rFonts w:ascii="Symbol" w:hAnsi="Symbol" w:hint="default"/>
      </w:rPr>
    </w:lvl>
    <w:lvl w:ilvl="4">
      <w:start w:val="1"/>
      <w:numFmt w:val="decimal"/>
      <w:lvlText w:val="%5)"/>
      <w:lvlJc w:val="left"/>
      <w:pPr>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35053DEB"/>
    <w:multiLevelType w:val="hybridMultilevel"/>
    <w:tmpl w:val="658656A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0" w15:restartNumberingAfterBreak="0">
    <w:nsid w:val="3B061464"/>
    <w:multiLevelType w:val="hybridMultilevel"/>
    <w:tmpl w:val="0DC6E3A2"/>
    <w:lvl w:ilvl="0" w:tplc="4A668D40">
      <w:start w:val="1"/>
      <mc:AlternateContent>
        <mc:Choice Requires="w14">
          <w:numFmt w:val="custom" w:format="0001, 0002, 0003, ..."/>
        </mc:Choice>
        <mc:Fallback>
          <w:numFmt w:val="decimal"/>
        </mc:Fallback>
      </mc:AlternateContent>
      <w:lvlText w:val="M%1"/>
      <w:lvlJc w:val="left"/>
      <w:pPr>
        <w:ind w:left="360" w:hanging="360"/>
      </w:pPr>
      <w:rPr>
        <w:rFonts w:hint="default"/>
        <w:b/>
        <w:i w:val="0"/>
        <w:sz w:val="20"/>
      </w:rPr>
    </w:lvl>
    <w:lvl w:ilvl="1" w:tplc="10000019" w:tentative="1">
      <w:start w:val="1"/>
      <w:numFmt w:val="lowerLetter"/>
      <w:lvlText w:val="%2."/>
      <w:lvlJc w:val="left"/>
      <w:pPr>
        <w:ind w:left="1222" w:hanging="360"/>
      </w:pPr>
    </w:lvl>
    <w:lvl w:ilvl="2" w:tplc="1000001B" w:tentative="1">
      <w:start w:val="1"/>
      <w:numFmt w:val="lowerRoman"/>
      <w:lvlText w:val="%3."/>
      <w:lvlJc w:val="right"/>
      <w:pPr>
        <w:ind w:left="1942" w:hanging="180"/>
      </w:pPr>
    </w:lvl>
    <w:lvl w:ilvl="3" w:tplc="1000000F" w:tentative="1">
      <w:start w:val="1"/>
      <w:numFmt w:val="decimal"/>
      <w:lvlText w:val="%4."/>
      <w:lvlJc w:val="left"/>
      <w:pPr>
        <w:ind w:left="2662" w:hanging="360"/>
      </w:pPr>
    </w:lvl>
    <w:lvl w:ilvl="4" w:tplc="10000019" w:tentative="1">
      <w:start w:val="1"/>
      <w:numFmt w:val="lowerLetter"/>
      <w:lvlText w:val="%5."/>
      <w:lvlJc w:val="left"/>
      <w:pPr>
        <w:ind w:left="3382" w:hanging="360"/>
      </w:pPr>
    </w:lvl>
    <w:lvl w:ilvl="5" w:tplc="1000001B" w:tentative="1">
      <w:start w:val="1"/>
      <w:numFmt w:val="lowerRoman"/>
      <w:lvlText w:val="%6."/>
      <w:lvlJc w:val="right"/>
      <w:pPr>
        <w:ind w:left="4102" w:hanging="180"/>
      </w:pPr>
    </w:lvl>
    <w:lvl w:ilvl="6" w:tplc="1000000F" w:tentative="1">
      <w:start w:val="1"/>
      <w:numFmt w:val="decimal"/>
      <w:lvlText w:val="%7."/>
      <w:lvlJc w:val="left"/>
      <w:pPr>
        <w:ind w:left="4822" w:hanging="360"/>
      </w:pPr>
    </w:lvl>
    <w:lvl w:ilvl="7" w:tplc="10000019" w:tentative="1">
      <w:start w:val="1"/>
      <w:numFmt w:val="lowerLetter"/>
      <w:lvlText w:val="%8."/>
      <w:lvlJc w:val="left"/>
      <w:pPr>
        <w:ind w:left="5542" w:hanging="360"/>
      </w:pPr>
    </w:lvl>
    <w:lvl w:ilvl="8" w:tplc="1000001B" w:tentative="1">
      <w:start w:val="1"/>
      <w:numFmt w:val="lowerRoman"/>
      <w:lvlText w:val="%9."/>
      <w:lvlJc w:val="right"/>
      <w:pPr>
        <w:ind w:left="6262" w:hanging="180"/>
      </w:pPr>
    </w:lvl>
  </w:abstractNum>
  <w:abstractNum w:abstractNumId="31" w15:restartNumberingAfterBreak="0">
    <w:nsid w:val="3B503415"/>
    <w:multiLevelType w:val="multilevel"/>
    <w:tmpl w:val="A77A664E"/>
    <w:styleLink w:val="List-bullet"/>
    <w:lvl w:ilvl="0">
      <w:numFmt w:val="bullet"/>
      <w:lvlText w:val="-"/>
      <w:lvlJc w:val="left"/>
      <w:pPr>
        <w:ind w:left="108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3B5C6C94"/>
    <w:multiLevelType w:val="hybridMultilevel"/>
    <w:tmpl w:val="5538D6C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3" w15:restartNumberingAfterBreak="0">
    <w:nsid w:val="3BCE7B8C"/>
    <w:multiLevelType w:val="hybridMultilevel"/>
    <w:tmpl w:val="DB0867B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4" w15:restartNumberingAfterBreak="0">
    <w:nsid w:val="3C803EAA"/>
    <w:multiLevelType w:val="hybridMultilevel"/>
    <w:tmpl w:val="A0DCC8BC"/>
    <w:lvl w:ilvl="0" w:tplc="225EFA8C">
      <w:start w:val="140"/>
      <mc:AlternateContent>
        <mc:Choice Requires="w14">
          <w:numFmt w:val="custom" w:format="0001, 0002, 0003, ..."/>
        </mc:Choice>
        <mc:Fallback>
          <w:numFmt w:val="decimal"/>
        </mc:Fallback>
      </mc:AlternateContent>
      <w:lvlText w:val="M%1"/>
      <w:lvlJc w:val="left"/>
      <w:pPr>
        <w:ind w:left="360" w:hanging="360"/>
      </w:pPr>
      <w:rPr>
        <w:rFonts w:hint="default"/>
        <w:b/>
        <w:i w:val="0"/>
        <w:sz w:val="20"/>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5" w15:restartNumberingAfterBreak="0">
    <w:nsid w:val="3EED5534"/>
    <w:multiLevelType w:val="hybridMultilevel"/>
    <w:tmpl w:val="01682B8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6" w15:restartNumberingAfterBreak="0">
    <w:nsid w:val="3F526F2A"/>
    <w:multiLevelType w:val="hybridMultilevel"/>
    <w:tmpl w:val="E124B0EA"/>
    <w:lvl w:ilvl="0" w:tplc="FFFFFFFF">
      <w:start w:val="1"/>
      <w:numFmt w:val="decimal"/>
      <w:lvlText w:val="%1."/>
      <w:lvlJc w:val="left"/>
      <w:pPr>
        <w:ind w:left="720" w:hanging="360"/>
      </w:pPr>
      <w:rPr>
        <w:b w:val="0"/>
        <w:bCs w:val="0"/>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7" w15:restartNumberingAfterBreak="0">
    <w:nsid w:val="43320D7D"/>
    <w:multiLevelType w:val="hybridMultilevel"/>
    <w:tmpl w:val="2AEC059C"/>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5D94E8C"/>
    <w:multiLevelType w:val="multilevel"/>
    <w:tmpl w:val="EF9A94D2"/>
    <w:numStyleLink w:val="Appendix"/>
  </w:abstractNum>
  <w:abstractNum w:abstractNumId="39" w15:restartNumberingAfterBreak="0">
    <w:nsid w:val="46B6048E"/>
    <w:multiLevelType w:val="hybridMultilevel"/>
    <w:tmpl w:val="EB20CD8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0" w15:restartNumberingAfterBreak="0">
    <w:nsid w:val="46CB1D55"/>
    <w:multiLevelType w:val="multilevel"/>
    <w:tmpl w:val="B046E848"/>
    <w:lvl w:ilvl="0">
      <w:start w:val="1"/>
      <w:numFmt w:val="decimal"/>
      <w:lvlText w:val="%1."/>
      <w:lvlJc w:val="left"/>
      <w:pPr>
        <w:ind w:left="360" w:hanging="360"/>
      </w:pPr>
      <w:rPr>
        <w:rFonts w:hint="default"/>
        <w:b w:val="0"/>
        <w:bCs w:val="0"/>
      </w:rPr>
    </w:lvl>
    <w:lvl w:ilvl="1">
      <w:start w:val="1"/>
      <w:numFmt w:val="decimal"/>
      <w:lvlText w:val="%1.%2."/>
      <w:lvlJc w:val="left"/>
      <w:pPr>
        <w:ind w:left="792" w:hanging="792"/>
      </w:pPr>
      <w:rPr>
        <w:rFonts w:hint="default"/>
        <w:b w:val="0"/>
        <w:bCs w:val="0"/>
      </w:rPr>
    </w:lvl>
    <w:lvl w:ilvl="2">
      <w:start w:val="1"/>
      <w:numFmt w:val="decimal"/>
      <w:lvlText w:val="%1.%2.%3."/>
      <w:lvlJc w:val="left"/>
      <w:pPr>
        <w:ind w:left="1224" w:hanging="1224"/>
      </w:pPr>
      <w:rPr>
        <w:rFonts w:hint="default"/>
      </w:rPr>
    </w:lvl>
    <w:lvl w:ilvl="3">
      <w:start w:val="1"/>
      <w:numFmt w:val="decimal"/>
      <w:lvlText w:val="%1.%2.%3.%4."/>
      <w:lvlJc w:val="left"/>
      <w:pPr>
        <w:ind w:left="1728" w:hanging="1728"/>
      </w:pPr>
      <w:rPr>
        <w:rFonts w:hint="default"/>
      </w:rPr>
    </w:lvl>
    <w:lvl w:ilvl="4">
      <w:start w:val="1"/>
      <w:numFmt w:val="decimal"/>
      <w:lvlText w:val="%1.%2.%3.%4.%5."/>
      <w:lvlJc w:val="left"/>
      <w:pPr>
        <w:ind w:left="2232" w:hanging="2232"/>
      </w:pPr>
      <w:rPr>
        <w:rFonts w:hint="default"/>
      </w:rPr>
    </w:lvl>
    <w:lvl w:ilvl="5">
      <w:start w:val="1"/>
      <w:numFmt w:val="decimal"/>
      <w:lvlText w:val="%1.%2.%3.%4.%5.%6."/>
      <w:lvlJc w:val="left"/>
      <w:pPr>
        <w:ind w:left="2736" w:hanging="2736"/>
      </w:pPr>
      <w:rPr>
        <w:rFonts w:hint="default"/>
      </w:rPr>
    </w:lvl>
    <w:lvl w:ilvl="6">
      <w:start w:val="1"/>
      <w:numFmt w:val="decimal"/>
      <w:lvlText w:val="%1.%2.%3.%4.%5.%6.%7."/>
      <w:lvlJc w:val="left"/>
      <w:pPr>
        <w:ind w:left="3240" w:hanging="3240"/>
      </w:pPr>
      <w:rPr>
        <w:rFonts w:hint="default"/>
      </w:rPr>
    </w:lvl>
    <w:lvl w:ilvl="7">
      <w:start w:val="1"/>
      <w:numFmt w:val="decimal"/>
      <w:lvlText w:val="%1.%2.%3.%4.%5.%6.%7.%8."/>
      <w:lvlJc w:val="left"/>
      <w:pPr>
        <w:ind w:left="3744" w:hanging="3744"/>
      </w:pPr>
      <w:rPr>
        <w:rFonts w:hint="default"/>
      </w:rPr>
    </w:lvl>
    <w:lvl w:ilvl="8">
      <w:start w:val="1"/>
      <w:numFmt w:val="decimal"/>
      <w:lvlText w:val="%1.%2.%3.%4.%5.%6.%7.%8.%9."/>
      <w:lvlJc w:val="left"/>
      <w:pPr>
        <w:ind w:left="4320" w:hanging="4320"/>
      </w:pPr>
      <w:rPr>
        <w:rFonts w:hint="default"/>
      </w:rPr>
    </w:lvl>
  </w:abstractNum>
  <w:abstractNum w:abstractNumId="41" w15:restartNumberingAfterBreak="0">
    <w:nsid w:val="4741520F"/>
    <w:multiLevelType w:val="hybridMultilevel"/>
    <w:tmpl w:val="A1C0C3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475B3203"/>
    <w:multiLevelType w:val="multilevel"/>
    <w:tmpl w:val="6096DEFC"/>
    <w:lvl w:ilvl="0">
      <w:start w:val="1"/>
      <w:numFmt w:val="none"/>
      <w:pStyle w:val="AODocTxt"/>
      <w:suff w:val="nothing"/>
      <w:lvlText w:val=""/>
      <w:lvlJc w:val="left"/>
      <w:rPr>
        <w:rFonts w:cs="Times New Roman"/>
      </w:rPr>
    </w:lvl>
    <w:lvl w:ilvl="1">
      <w:start w:val="1"/>
      <w:numFmt w:val="none"/>
      <w:pStyle w:val="AODocTxtL1"/>
      <w:suff w:val="nothing"/>
      <w:lvlText w:val=""/>
      <w:lvlJc w:val="left"/>
      <w:pPr>
        <w:ind w:left="720"/>
      </w:pPr>
      <w:rPr>
        <w:rFonts w:cs="Times New Roman"/>
      </w:rPr>
    </w:lvl>
    <w:lvl w:ilvl="2">
      <w:start w:val="1"/>
      <w:numFmt w:val="none"/>
      <w:pStyle w:val="AODocTxtL2"/>
      <w:suff w:val="nothing"/>
      <w:lvlText w:val=""/>
      <w:lvlJc w:val="left"/>
      <w:pPr>
        <w:ind w:left="1440"/>
      </w:pPr>
      <w:rPr>
        <w:rFonts w:cs="Times New Roman"/>
      </w:rPr>
    </w:lvl>
    <w:lvl w:ilvl="3">
      <w:start w:val="1"/>
      <w:numFmt w:val="none"/>
      <w:pStyle w:val="AODocTxtL3"/>
      <w:suff w:val="nothing"/>
      <w:lvlText w:val=""/>
      <w:lvlJc w:val="left"/>
      <w:pPr>
        <w:ind w:left="2160"/>
      </w:pPr>
      <w:rPr>
        <w:rFonts w:cs="Times New Roman"/>
      </w:rPr>
    </w:lvl>
    <w:lvl w:ilvl="4">
      <w:start w:val="1"/>
      <w:numFmt w:val="none"/>
      <w:pStyle w:val="AODocTxtL4"/>
      <w:suff w:val="nothing"/>
      <w:lvlText w:val=""/>
      <w:lvlJc w:val="left"/>
      <w:pPr>
        <w:ind w:left="2880"/>
      </w:pPr>
      <w:rPr>
        <w:rFonts w:cs="Times New Roman"/>
      </w:rPr>
    </w:lvl>
    <w:lvl w:ilvl="5">
      <w:start w:val="1"/>
      <w:numFmt w:val="none"/>
      <w:pStyle w:val="AODocTxtL5"/>
      <w:suff w:val="nothing"/>
      <w:lvlText w:val=""/>
      <w:lvlJc w:val="left"/>
      <w:pPr>
        <w:ind w:left="3600"/>
      </w:pPr>
      <w:rPr>
        <w:rFonts w:cs="Times New Roman"/>
      </w:rPr>
    </w:lvl>
    <w:lvl w:ilvl="6">
      <w:start w:val="1"/>
      <w:numFmt w:val="none"/>
      <w:pStyle w:val="AODocTxtL6"/>
      <w:suff w:val="nothing"/>
      <w:lvlText w:val=""/>
      <w:lvlJc w:val="left"/>
      <w:pPr>
        <w:ind w:left="4320"/>
      </w:pPr>
      <w:rPr>
        <w:rFonts w:cs="Times New Roman"/>
      </w:rPr>
    </w:lvl>
    <w:lvl w:ilvl="7">
      <w:start w:val="1"/>
      <w:numFmt w:val="none"/>
      <w:pStyle w:val="AODocTxtL7"/>
      <w:suff w:val="nothing"/>
      <w:lvlText w:val=""/>
      <w:lvlJc w:val="left"/>
      <w:pPr>
        <w:ind w:left="5040"/>
      </w:pPr>
      <w:rPr>
        <w:rFonts w:cs="Times New Roman"/>
      </w:rPr>
    </w:lvl>
    <w:lvl w:ilvl="8">
      <w:start w:val="1"/>
      <w:numFmt w:val="none"/>
      <w:pStyle w:val="AODocTxtL8"/>
      <w:suff w:val="nothing"/>
      <w:lvlText w:val=""/>
      <w:lvlJc w:val="left"/>
      <w:pPr>
        <w:ind w:left="5760"/>
      </w:pPr>
      <w:rPr>
        <w:rFonts w:cs="Times New Roman"/>
      </w:rPr>
    </w:lvl>
  </w:abstractNum>
  <w:abstractNum w:abstractNumId="43" w15:restartNumberingAfterBreak="0">
    <w:nsid w:val="494A6909"/>
    <w:multiLevelType w:val="hybridMultilevel"/>
    <w:tmpl w:val="844CE9AA"/>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49F3280C"/>
    <w:multiLevelType w:val="multilevel"/>
    <w:tmpl w:val="35C40308"/>
    <w:lvl w:ilvl="0">
      <w:start w:val="1"/>
      <w:numFmt w:val="decimal"/>
      <w:pStyle w:val="Heading1"/>
      <w:lvlText w:val="%1"/>
      <w:lvlJc w:val="left"/>
      <w:pPr>
        <w:ind w:left="432" w:hanging="432"/>
      </w:pPr>
      <w:rPr>
        <w:rFonts w:hint="eastAsia"/>
        <w:lang w:val="en-US"/>
      </w:rPr>
    </w:lvl>
    <w:lvl w:ilvl="1">
      <w:start w:val="1"/>
      <w:numFmt w:val="decimal"/>
      <w:pStyle w:val="Heading2"/>
      <w:lvlText w:val="%1.%2"/>
      <w:lvlJc w:val="left"/>
      <w:pPr>
        <w:ind w:left="576" w:hanging="576"/>
      </w:pPr>
      <w:rPr>
        <w:rFonts w:cs="Times New Roman" w:hint="eastAsia"/>
        <w:b/>
        <w:bCs w:val="0"/>
        <w:i w:val="0"/>
        <w:iCs w:val="0"/>
        <w:caps w:val="0"/>
        <w:smallCaps w:val="0"/>
        <w:strike w:val="0"/>
        <w:dstrike w:val="0"/>
        <w:noProof w:val="0"/>
        <w:vanish w:val="0"/>
        <w:spacing w:val="0"/>
        <w:kern w:val="0"/>
        <w:position w:val="0"/>
        <w:u w:val="none"/>
        <w:vertAlign w:val="baseline"/>
        <w:em w:val="none"/>
      </w:rPr>
    </w:lvl>
    <w:lvl w:ilvl="2">
      <w:start w:val="1"/>
      <w:numFmt w:val="decimal"/>
      <w:pStyle w:val="Heading3"/>
      <w:lvlText w:val="%1.%2.%3"/>
      <w:lvlJc w:val="left"/>
      <w:pPr>
        <w:ind w:left="1996" w:hanging="720"/>
      </w:pPr>
      <w:rPr>
        <w:rFonts w:asciiTheme="minorHAnsi" w:hAnsiTheme="minorHAnsi" w:cstheme="minorHAnsi" w:hint="default"/>
        <w:b/>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pStyle w:val="Heading4"/>
      <w:lvlText w:val="%1.%2.%3.%4"/>
      <w:lvlJc w:val="left"/>
      <w:pPr>
        <w:ind w:left="1856" w:hanging="864"/>
      </w:pPr>
      <w:rPr>
        <w:rFonts w:hint="eastAsia"/>
      </w:rPr>
    </w:lvl>
    <w:lvl w:ilvl="4">
      <w:start w:val="1"/>
      <w:numFmt w:val="lowerLetter"/>
      <w:pStyle w:val="Heading5"/>
      <w:lvlText w:val="%5)"/>
      <w:lvlJc w:val="left"/>
      <w:pPr>
        <w:ind w:left="1008" w:hanging="1008"/>
      </w:pPr>
      <w:rPr>
        <w:rFonts w:hint="eastAsia"/>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45" w15:restartNumberingAfterBreak="0">
    <w:nsid w:val="4B98454F"/>
    <w:multiLevelType w:val="multilevel"/>
    <w:tmpl w:val="E982C048"/>
    <w:lvl w:ilvl="0">
      <w:start w:val="1"/>
      <w:numFmt w:val="decimal"/>
      <w:lvlText w:val="%1."/>
      <w:lvlJc w:val="left"/>
      <w:pPr>
        <w:ind w:left="928" w:hanging="360"/>
      </w:pPr>
      <w:rPr>
        <w:b w:val="0"/>
        <w:bCs w:val="0"/>
      </w:r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6" w15:restartNumberingAfterBreak="0">
    <w:nsid w:val="4BED0F9A"/>
    <w:multiLevelType w:val="hybridMultilevel"/>
    <w:tmpl w:val="96FE090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7" w15:restartNumberingAfterBreak="0">
    <w:nsid w:val="4C73183F"/>
    <w:multiLevelType w:val="hybridMultilevel"/>
    <w:tmpl w:val="B12A1B1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8" w15:restartNumberingAfterBreak="0">
    <w:nsid w:val="4D642980"/>
    <w:multiLevelType w:val="hybridMultilevel"/>
    <w:tmpl w:val="AA60D610"/>
    <w:lvl w:ilvl="0" w:tplc="0FA23D42">
      <w:start w:val="1"/>
      <w:numFmt w:val="decimal"/>
      <w:lvlText w:val="%1."/>
      <w:lvlJc w:val="left"/>
      <w:pPr>
        <w:ind w:left="340" w:hanging="34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9" w15:restartNumberingAfterBreak="0">
    <w:nsid w:val="4DDA7439"/>
    <w:multiLevelType w:val="hybridMultilevel"/>
    <w:tmpl w:val="1C96F3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0" w15:restartNumberingAfterBreak="0">
    <w:nsid w:val="51671BFD"/>
    <w:multiLevelType w:val="hybridMultilevel"/>
    <w:tmpl w:val="BB008CE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1" w15:restartNumberingAfterBreak="0">
    <w:nsid w:val="5251374A"/>
    <w:multiLevelType w:val="hybridMultilevel"/>
    <w:tmpl w:val="844CE9AA"/>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2" w15:restartNumberingAfterBreak="0">
    <w:nsid w:val="52EC6A24"/>
    <w:multiLevelType w:val="hybridMultilevel"/>
    <w:tmpl w:val="B170AC34"/>
    <w:lvl w:ilvl="0" w:tplc="FCAABC38">
      <w:start w:val="1"/>
      <w:numFmt w:val="bullet"/>
      <w:pStyle w:val="bullet"/>
      <w:lvlText w:val=""/>
      <w:lvlJc w:val="left"/>
      <w:pPr>
        <w:tabs>
          <w:tab w:val="num" w:pos="1494"/>
        </w:tabs>
        <w:ind w:left="1494" w:hanging="360"/>
      </w:pPr>
      <w:rPr>
        <w:rFonts w:ascii="Symbol" w:hAnsi="Symbol" w:hint="default"/>
        <w:sz w:val="22"/>
      </w:rPr>
    </w:lvl>
    <w:lvl w:ilvl="1" w:tplc="42C28A30" w:tentative="1">
      <w:start w:val="1"/>
      <w:numFmt w:val="bullet"/>
      <w:lvlText w:val="o"/>
      <w:lvlJc w:val="left"/>
      <w:pPr>
        <w:tabs>
          <w:tab w:val="num" w:pos="2007"/>
        </w:tabs>
        <w:ind w:left="2007" w:hanging="360"/>
      </w:pPr>
      <w:rPr>
        <w:rFonts w:ascii="Courier New" w:hAnsi="Courier New" w:hint="default"/>
      </w:rPr>
    </w:lvl>
    <w:lvl w:ilvl="2" w:tplc="BABA26E2" w:tentative="1">
      <w:start w:val="1"/>
      <w:numFmt w:val="bullet"/>
      <w:lvlText w:val=""/>
      <w:lvlJc w:val="left"/>
      <w:pPr>
        <w:tabs>
          <w:tab w:val="num" w:pos="2727"/>
        </w:tabs>
        <w:ind w:left="2727" w:hanging="360"/>
      </w:pPr>
      <w:rPr>
        <w:rFonts w:ascii="Wingdings" w:hAnsi="Wingdings" w:hint="default"/>
      </w:rPr>
    </w:lvl>
    <w:lvl w:ilvl="3" w:tplc="12E4121E" w:tentative="1">
      <w:start w:val="1"/>
      <w:numFmt w:val="bullet"/>
      <w:lvlText w:val=""/>
      <w:lvlJc w:val="left"/>
      <w:pPr>
        <w:tabs>
          <w:tab w:val="num" w:pos="3447"/>
        </w:tabs>
        <w:ind w:left="3447" w:hanging="360"/>
      </w:pPr>
      <w:rPr>
        <w:rFonts w:ascii="Symbol" w:hAnsi="Symbol" w:hint="default"/>
      </w:rPr>
    </w:lvl>
    <w:lvl w:ilvl="4" w:tplc="7E8E7A96" w:tentative="1">
      <w:start w:val="1"/>
      <w:numFmt w:val="bullet"/>
      <w:lvlText w:val="o"/>
      <w:lvlJc w:val="left"/>
      <w:pPr>
        <w:tabs>
          <w:tab w:val="num" w:pos="4167"/>
        </w:tabs>
        <w:ind w:left="4167" w:hanging="360"/>
      </w:pPr>
      <w:rPr>
        <w:rFonts w:ascii="Courier New" w:hAnsi="Courier New" w:hint="default"/>
      </w:rPr>
    </w:lvl>
    <w:lvl w:ilvl="5" w:tplc="34EA6776" w:tentative="1">
      <w:start w:val="1"/>
      <w:numFmt w:val="bullet"/>
      <w:lvlText w:val=""/>
      <w:lvlJc w:val="left"/>
      <w:pPr>
        <w:tabs>
          <w:tab w:val="num" w:pos="4887"/>
        </w:tabs>
        <w:ind w:left="4887" w:hanging="360"/>
      </w:pPr>
      <w:rPr>
        <w:rFonts w:ascii="Wingdings" w:hAnsi="Wingdings" w:hint="default"/>
      </w:rPr>
    </w:lvl>
    <w:lvl w:ilvl="6" w:tplc="A5D684F8" w:tentative="1">
      <w:start w:val="1"/>
      <w:numFmt w:val="bullet"/>
      <w:lvlText w:val=""/>
      <w:lvlJc w:val="left"/>
      <w:pPr>
        <w:tabs>
          <w:tab w:val="num" w:pos="5607"/>
        </w:tabs>
        <w:ind w:left="5607" w:hanging="360"/>
      </w:pPr>
      <w:rPr>
        <w:rFonts w:ascii="Symbol" w:hAnsi="Symbol" w:hint="default"/>
      </w:rPr>
    </w:lvl>
    <w:lvl w:ilvl="7" w:tplc="B3007728" w:tentative="1">
      <w:start w:val="1"/>
      <w:numFmt w:val="bullet"/>
      <w:lvlText w:val="o"/>
      <w:lvlJc w:val="left"/>
      <w:pPr>
        <w:tabs>
          <w:tab w:val="num" w:pos="6327"/>
        </w:tabs>
        <w:ind w:left="6327" w:hanging="360"/>
      </w:pPr>
      <w:rPr>
        <w:rFonts w:ascii="Courier New" w:hAnsi="Courier New" w:hint="default"/>
      </w:rPr>
    </w:lvl>
    <w:lvl w:ilvl="8" w:tplc="B11E6CE6" w:tentative="1">
      <w:start w:val="1"/>
      <w:numFmt w:val="bullet"/>
      <w:lvlText w:val=""/>
      <w:lvlJc w:val="left"/>
      <w:pPr>
        <w:tabs>
          <w:tab w:val="num" w:pos="7047"/>
        </w:tabs>
        <w:ind w:left="7047" w:hanging="360"/>
      </w:pPr>
      <w:rPr>
        <w:rFonts w:ascii="Wingdings" w:hAnsi="Wingdings" w:hint="default"/>
      </w:rPr>
    </w:lvl>
  </w:abstractNum>
  <w:abstractNum w:abstractNumId="53" w15:restartNumberingAfterBreak="0">
    <w:nsid w:val="530D4EE9"/>
    <w:multiLevelType w:val="multilevel"/>
    <w:tmpl w:val="B046E848"/>
    <w:lvl w:ilvl="0">
      <w:start w:val="1"/>
      <w:numFmt w:val="decimal"/>
      <w:lvlText w:val="%1."/>
      <w:lvlJc w:val="left"/>
      <w:pPr>
        <w:ind w:left="360" w:hanging="360"/>
      </w:pPr>
      <w:rPr>
        <w:rFonts w:hint="default"/>
        <w:b w:val="0"/>
        <w:bCs w:val="0"/>
      </w:rPr>
    </w:lvl>
    <w:lvl w:ilvl="1">
      <w:start w:val="1"/>
      <w:numFmt w:val="decimal"/>
      <w:lvlText w:val="%1.%2."/>
      <w:lvlJc w:val="left"/>
      <w:pPr>
        <w:ind w:left="792" w:hanging="792"/>
      </w:pPr>
      <w:rPr>
        <w:rFonts w:hint="default"/>
        <w:b w:val="0"/>
        <w:bCs w:val="0"/>
      </w:rPr>
    </w:lvl>
    <w:lvl w:ilvl="2">
      <w:start w:val="1"/>
      <w:numFmt w:val="decimal"/>
      <w:lvlText w:val="%1.%2.%3."/>
      <w:lvlJc w:val="left"/>
      <w:pPr>
        <w:ind w:left="1224" w:hanging="1224"/>
      </w:pPr>
      <w:rPr>
        <w:rFonts w:hint="default"/>
      </w:rPr>
    </w:lvl>
    <w:lvl w:ilvl="3">
      <w:start w:val="1"/>
      <w:numFmt w:val="decimal"/>
      <w:lvlText w:val="%1.%2.%3.%4."/>
      <w:lvlJc w:val="left"/>
      <w:pPr>
        <w:ind w:left="1728" w:hanging="1728"/>
      </w:pPr>
      <w:rPr>
        <w:rFonts w:hint="default"/>
      </w:rPr>
    </w:lvl>
    <w:lvl w:ilvl="4">
      <w:start w:val="1"/>
      <w:numFmt w:val="decimal"/>
      <w:lvlText w:val="%1.%2.%3.%4.%5."/>
      <w:lvlJc w:val="left"/>
      <w:pPr>
        <w:ind w:left="2232" w:hanging="2232"/>
      </w:pPr>
      <w:rPr>
        <w:rFonts w:hint="default"/>
      </w:rPr>
    </w:lvl>
    <w:lvl w:ilvl="5">
      <w:start w:val="1"/>
      <w:numFmt w:val="decimal"/>
      <w:lvlText w:val="%1.%2.%3.%4.%5.%6."/>
      <w:lvlJc w:val="left"/>
      <w:pPr>
        <w:ind w:left="2736" w:hanging="2736"/>
      </w:pPr>
      <w:rPr>
        <w:rFonts w:hint="default"/>
      </w:rPr>
    </w:lvl>
    <w:lvl w:ilvl="6">
      <w:start w:val="1"/>
      <w:numFmt w:val="decimal"/>
      <w:lvlText w:val="%1.%2.%3.%4.%5.%6.%7."/>
      <w:lvlJc w:val="left"/>
      <w:pPr>
        <w:ind w:left="3240" w:hanging="3240"/>
      </w:pPr>
      <w:rPr>
        <w:rFonts w:hint="default"/>
      </w:rPr>
    </w:lvl>
    <w:lvl w:ilvl="7">
      <w:start w:val="1"/>
      <w:numFmt w:val="decimal"/>
      <w:lvlText w:val="%1.%2.%3.%4.%5.%6.%7.%8."/>
      <w:lvlJc w:val="left"/>
      <w:pPr>
        <w:ind w:left="3744" w:hanging="3744"/>
      </w:pPr>
      <w:rPr>
        <w:rFonts w:hint="default"/>
      </w:rPr>
    </w:lvl>
    <w:lvl w:ilvl="8">
      <w:start w:val="1"/>
      <w:numFmt w:val="decimal"/>
      <w:lvlText w:val="%1.%2.%3.%4.%5.%6.%7.%8.%9."/>
      <w:lvlJc w:val="left"/>
      <w:pPr>
        <w:ind w:left="4320" w:hanging="4320"/>
      </w:pPr>
      <w:rPr>
        <w:rFonts w:hint="default"/>
      </w:rPr>
    </w:lvl>
  </w:abstractNum>
  <w:abstractNum w:abstractNumId="54" w15:restartNumberingAfterBreak="0">
    <w:nsid w:val="53D96111"/>
    <w:multiLevelType w:val="hybridMultilevel"/>
    <w:tmpl w:val="321473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5" w15:restartNumberingAfterBreak="0">
    <w:nsid w:val="556713CC"/>
    <w:multiLevelType w:val="hybridMultilevel"/>
    <w:tmpl w:val="A34E555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6" w15:restartNumberingAfterBreak="0">
    <w:nsid w:val="57314E1D"/>
    <w:multiLevelType w:val="hybridMultilevel"/>
    <w:tmpl w:val="EF5A110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7" w15:restartNumberingAfterBreak="0">
    <w:nsid w:val="58CE27C2"/>
    <w:multiLevelType w:val="hybridMultilevel"/>
    <w:tmpl w:val="844CE9AA"/>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8" w15:restartNumberingAfterBreak="0">
    <w:nsid w:val="5A0B2951"/>
    <w:multiLevelType w:val="hybridMultilevel"/>
    <w:tmpl w:val="84124E9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9" w15:restartNumberingAfterBreak="0">
    <w:nsid w:val="5AA07190"/>
    <w:multiLevelType w:val="multilevel"/>
    <w:tmpl w:val="CE88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8557E1"/>
    <w:multiLevelType w:val="hybridMultilevel"/>
    <w:tmpl w:val="1AE0419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1" w15:restartNumberingAfterBreak="0">
    <w:nsid w:val="5CF207B0"/>
    <w:multiLevelType w:val="multilevel"/>
    <w:tmpl w:val="EF9A94D2"/>
    <w:styleLink w:val="Appendix"/>
    <w:lvl w:ilvl="0">
      <w:start w:val="1"/>
      <w:numFmt w:val="upperLetter"/>
      <w:pStyle w:val="Appendix1"/>
      <w:lvlText w:val="Appendix %1"/>
      <w:lvlJc w:val="left"/>
      <w:pPr>
        <w:ind w:left="432" w:hanging="432"/>
      </w:pPr>
      <w:rPr>
        <w:rFonts w:hint="eastAsia"/>
        <w:lang w:val="en-US"/>
      </w:rPr>
    </w:lvl>
    <w:lvl w:ilvl="1">
      <w:start w:val="1"/>
      <w:numFmt w:val="decimal"/>
      <w:pStyle w:val="Appendix2"/>
      <w:lvlText w:val="%1.%2"/>
      <w:lvlJc w:val="left"/>
      <w:pPr>
        <w:ind w:left="576" w:hanging="576"/>
      </w:pPr>
      <w:rPr>
        <w:rFonts w:cs="Times New Roman" w:hint="eastAsia"/>
        <w:b/>
        <w:bCs w:val="0"/>
        <w:i w:val="0"/>
        <w:iCs w:val="0"/>
        <w:caps w:val="0"/>
        <w:smallCaps w:val="0"/>
        <w:strike w:val="0"/>
        <w:dstrike w:val="0"/>
        <w:noProof w:val="0"/>
        <w:vanish w:val="0"/>
        <w:spacing w:val="0"/>
        <w:kern w:val="0"/>
        <w:position w:val="0"/>
        <w:u w:val="none"/>
        <w:vertAlign w:val="baseline"/>
        <w:em w:val="none"/>
      </w:rPr>
    </w:lvl>
    <w:lvl w:ilvl="2">
      <w:start w:val="1"/>
      <w:numFmt w:val="decimal"/>
      <w:lvlText w:val="%1.%2.%3"/>
      <w:lvlJc w:val="left"/>
      <w:pPr>
        <w:ind w:left="720" w:hanging="720"/>
      </w:pPr>
      <w:rPr>
        <w:rFonts w:ascii="Times New Roman" w:hAnsi="Times New Roman" w:cs="Times New Roman" w:hint="eastAsia"/>
        <w:b/>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62" w15:restartNumberingAfterBreak="0">
    <w:nsid w:val="5DD73FD5"/>
    <w:multiLevelType w:val="hybridMultilevel"/>
    <w:tmpl w:val="1A20ACD4"/>
    <w:lvl w:ilvl="0" w:tplc="85A0B0A6">
      <w:start w:val="156"/>
      <mc:AlternateContent>
        <mc:Choice Requires="w14">
          <w:numFmt w:val="custom" w:format="0001, 0002, 0003, ..."/>
        </mc:Choice>
        <mc:Fallback>
          <w:numFmt w:val="decimal"/>
        </mc:Fallback>
      </mc:AlternateContent>
      <w:lvlText w:val="M%1"/>
      <w:lvlJc w:val="left"/>
      <w:pPr>
        <w:ind w:left="360" w:hanging="360"/>
      </w:pPr>
      <w:rPr>
        <w:rFonts w:hint="default"/>
        <w:b/>
        <w:i w:val="0"/>
        <w:sz w:val="20"/>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3" w15:restartNumberingAfterBreak="0">
    <w:nsid w:val="62C26A89"/>
    <w:multiLevelType w:val="multilevel"/>
    <w:tmpl w:val="B046E848"/>
    <w:lvl w:ilvl="0">
      <w:start w:val="1"/>
      <w:numFmt w:val="decimal"/>
      <w:lvlText w:val="%1."/>
      <w:lvlJc w:val="left"/>
      <w:pPr>
        <w:ind w:left="360" w:hanging="360"/>
      </w:pPr>
      <w:rPr>
        <w:rFonts w:hint="default"/>
        <w:b w:val="0"/>
        <w:bCs w:val="0"/>
      </w:rPr>
    </w:lvl>
    <w:lvl w:ilvl="1">
      <w:start w:val="1"/>
      <w:numFmt w:val="decimal"/>
      <w:lvlText w:val="%1.%2."/>
      <w:lvlJc w:val="left"/>
      <w:pPr>
        <w:ind w:left="792" w:hanging="792"/>
      </w:pPr>
      <w:rPr>
        <w:rFonts w:hint="default"/>
        <w:b w:val="0"/>
        <w:bCs w:val="0"/>
      </w:rPr>
    </w:lvl>
    <w:lvl w:ilvl="2">
      <w:start w:val="1"/>
      <w:numFmt w:val="decimal"/>
      <w:lvlText w:val="%1.%2.%3."/>
      <w:lvlJc w:val="left"/>
      <w:pPr>
        <w:ind w:left="1224" w:hanging="1224"/>
      </w:pPr>
      <w:rPr>
        <w:rFonts w:hint="default"/>
      </w:rPr>
    </w:lvl>
    <w:lvl w:ilvl="3">
      <w:start w:val="1"/>
      <w:numFmt w:val="decimal"/>
      <w:lvlText w:val="%1.%2.%3.%4."/>
      <w:lvlJc w:val="left"/>
      <w:pPr>
        <w:ind w:left="1728" w:hanging="1728"/>
      </w:pPr>
      <w:rPr>
        <w:rFonts w:hint="default"/>
      </w:rPr>
    </w:lvl>
    <w:lvl w:ilvl="4">
      <w:start w:val="1"/>
      <w:numFmt w:val="decimal"/>
      <w:lvlText w:val="%1.%2.%3.%4.%5."/>
      <w:lvlJc w:val="left"/>
      <w:pPr>
        <w:ind w:left="2232" w:hanging="2232"/>
      </w:pPr>
      <w:rPr>
        <w:rFonts w:hint="default"/>
      </w:rPr>
    </w:lvl>
    <w:lvl w:ilvl="5">
      <w:start w:val="1"/>
      <w:numFmt w:val="decimal"/>
      <w:lvlText w:val="%1.%2.%3.%4.%5.%6."/>
      <w:lvlJc w:val="left"/>
      <w:pPr>
        <w:ind w:left="2736" w:hanging="2736"/>
      </w:pPr>
      <w:rPr>
        <w:rFonts w:hint="default"/>
      </w:rPr>
    </w:lvl>
    <w:lvl w:ilvl="6">
      <w:start w:val="1"/>
      <w:numFmt w:val="decimal"/>
      <w:lvlText w:val="%1.%2.%3.%4.%5.%6.%7."/>
      <w:lvlJc w:val="left"/>
      <w:pPr>
        <w:ind w:left="3240" w:hanging="3240"/>
      </w:pPr>
      <w:rPr>
        <w:rFonts w:hint="default"/>
      </w:rPr>
    </w:lvl>
    <w:lvl w:ilvl="7">
      <w:start w:val="1"/>
      <w:numFmt w:val="decimal"/>
      <w:lvlText w:val="%1.%2.%3.%4.%5.%6.%7.%8."/>
      <w:lvlJc w:val="left"/>
      <w:pPr>
        <w:ind w:left="3744" w:hanging="3744"/>
      </w:pPr>
      <w:rPr>
        <w:rFonts w:hint="default"/>
      </w:rPr>
    </w:lvl>
    <w:lvl w:ilvl="8">
      <w:start w:val="1"/>
      <w:numFmt w:val="decimal"/>
      <w:lvlText w:val="%1.%2.%3.%4.%5.%6.%7.%8.%9."/>
      <w:lvlJc w:val="left"/>
      <w:pPr>
        <w:ind w:left="4320" w:hanging="4320"/>
      </w:pPr>
      <w:rPr>
        <w:rFonts w:hint="default"/>
      </w:rPr>
    </w:lvl>
  </w:abstractNum>
  <w:abstractNum w:abstractNumId="64" w15:restartNumberingAfterBreak="0">
    <w:nsid w:val="641F34DE"/>
    <w:multiLevelType w:val="hybridMultilevel"/>
    <w:tmpl w:val="EEDAE47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5" w15:restartNumberingAfterBreak="0">
    <w:nsid w:val="65360D9F"/>
    <w:multiLevelType w:val="hybridMultilevel"/>
    <w:tmpl w:val="9E98CE76"/>
    <w:lvl w:ilvl="0" w:tplc="386E3A90">
      <w:start w:val="1"/>
      <w:numFmt w:val="decimal"/>
      <w:lvlText w:val="%1."/>
      <w:lvlJc w:val="left"/>
      <w:pPr>
        <w:ind w:left="360" w:hanging="360"/>
      </w:pPr>
      <w:rPr>
        <w:rFonts w:hint="default"/>
        <w:b w:val="0"/>
        <w:bCs w:val="0"/>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6" w15:restartNumberingAfterBreak="0">
    <w:nsid w:val="656E67D0"/>
    <w:multiLevelType w:val="multilevel"/>
    <w:tmpl w:val="B046E848"/>
    <w:lvl w:ilvl="0">
      <w:start w:val="1"/>
      <w:numFmt w:val="decimal"/>
      <w:lvlText w:val="%1."/>
      <w:lvlJc w:val="left"/>
      <w:pPr>
        <w:ind w:left="360" w:hanging="360"/>
      </w:pPr>
      <w:rPr>
        <w:rFonts w:hint="default"/>
        <w:b w:val="0"/>
        <w:bCs w:val="0"/>
      </w:rPr>
    </w:lvl>
    <w:lvl w:ilvl="1">
      <w:start w:val="1"/>
      <w:numFmt w:val="decimal"/>
      <w:lvlText w:val="%1.%2."/>
      <w:lvlJc w:val="left"/>
      <w:pPr>
        <w:ind w:left="792" w:hanging="792"/>
      </w:pPr>
      <w:rPr>
        <w:rFonts w:hint="default"/>
        <w:b w:val="0"/>
        <w:bCs w:val="0"/>
      </w:rPr>
    </w:lvl>
    <w:lvl w:ilvl="2">
      <w:start w:val="1"/>
      <w:numFmt w:val="decimal"/>
      <w:lvlText w:val="%1.%2.%3."/>
      <w:lvlJc w:val="left"/>
      <w:pPr>
        <w:ind w:left="1224" w:hanging="1224"/>
      </w:pPr>
      <w:rPr>
        <w:rFonts w:hint="default"/>
      </w:rPr>
    </w:lvl>
    <w:lvl w:ilvl="3">
      <w:start w:val="1"/>
      <w:numFmt w:val="decimal"/>
      <w:lvlText w:val="%1.%2.%3.%4."/>
      <w:lvlJc w:val="left"/>
      <w:pPr>
        <w:ind w:left="1728" w:hanging="1728"/>
      </w:pPr>
      <w:rPr>
        <w:rFonts w:hint="default"/>
      </w:rPr>
    </w:lvl>
    <w:lvl w:ilvl="4">
      <w:start w:val="1"/>
      <w:numFmt w:val="decimal"/>
      <w:lvlText w:val="%1.%2.%3.%4.%5."/>
      <w:lvlJc w:val="left"/>
      <w:pPr>
        <w:ind w:left="2232" w:hanging="2232"/>
      </w:pPr>
      <w:rPr>
        <w:rFonts w:hint="default"/>
      </w:rPr>
    </w:lvl>
    <w:lvl w:ilvl="5">
      <w:start w:val="1"/>
      <w:numFmt w:val="decimal"/>
      <w:lvlText w:val="%1.%2.%3.%4.%5.%6."/>
      <w:lvlJc w:val="left"/>
      <w:pPr>
        <w:ind w:left="2736" w:hanging="2736"/>
      </w:pPr>
      <w:rPr>
        <w:rFonts w:hint="default"/>
      </w:rPr>
    </w:lvl>
    <w:lvl w:ilvl="6">
      <w:start w:val="1"/>
      <w:numFmt w:val="decimal"/>
      <w:lvlText w:val="%1.%2.%3.%4.%5.%6.%7."/>
      <w:lvlJc w:val="left"/>
      <w:pPr>
        <w:ind w:left="3240" w:hanging="3240"/>
      </w:pPr>
      <w:rPr>
        <w:rFonts w:hint="default"/>
      </w:rPr>
    </w:lvl>
    <w:lvl w:ilvl="7">
      <w:start w:val="1"/>
      <w:numFmt w:val="decimal"/>
      <w:lvlText w:val="%1.%2.%3.%4.%5.%6.%7.%8."/>
      <w:lvlJc w:val="left"/>
      <w:pPr>
        <w:ind w:left="3744" w:hanging="3744"/>
      </w:pPr>
      <w:rPr>
        <w:rFonts w:hint="default"/>
      </w:rPr>
    </w:lvl>
    <w:lvl w:ilvl="8">
      <w:start w:val="1"/>
      <w:numFmt w:val="decimal"/>
      <w:lvlText w:val="%1.%2.%3.%4.%5.%6.%7.%8.%9."/>
      <w:lvlJc w:val="left"/>
      <w:pPr>
        <w:ind w:left="4320" w:hanging="4320"/>
      </w:pPr>
      <w:rPr>
        <w:rFonts w:hint="default"/>
      </w:rPr>
    </w:lvl>
  </w:abstractNum>
  <w:abstractNum w:abstractNumId="67" w15:restartNumberingAfterBreak="0">
    <w:nsid w:val="671F4B5D"/>
    <w:multiLevelType w:val="multilevel"/>
    <w:tmpl w:val="912E1A94"/>
    <w:lvl w:ilvl="0">
      <w:start w:val="5"/>
      <w:numFmt w:val="decimal"/>
      <w:lvlText w:val="%1."/>
      <w:lvlJc w:val="left"/>
      <w:pPr>
        <w:ind w:left="357" w:hanging="357"/>
      </w:pPr>
      <w:rPr>
        <w:rFonts w:hint="default"/>
        <w:b w:val="0"/>
        <w:bCs w:val="0"/>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8" w15:restartNumberingAfterBreak="0">
    <w:nsid w:val="683C0C35"/>
    <w:multiLevelType w:val="multilevel"/>
    <w:tmpl w:val="B046E848"/>
    <w:lvl w:ilvl="0">
      <w:start w:val="1"/>
      <w:numFmt w:val="decimal"/>
      <w:lvlText w:val="%1."/>
      <w:lvlJc w:val="left"/>
      <w:pPr>
        <w:ind w:left="360" w:hanging="360"/>
      </w:pPr>
      <w:rPr>
        <w:rFonts w:hint="default"/>
        <w:b w:val="0"/>
        <w:bCs w:val="0"/>
      </w:rPr>
    </w:lvl>
    <w:lvl w:ilvl="1">
      <w:start w:val="1"/>
      <w:numFmt w:val="decimal"/>
      <w:lvlText w:val="%1.%2."/>
      <w:lvlJc w:val="left"/>
      <w:pPr>
        <w:ind w:left="792" w:hanging="792"/>
      </w:pPr>
      <w:rPr>
        <w:rFonts w:hint="default"/>
        <w:b w:val="0"/>
        <w:bCs w:val="0"/>
      </w:rPr>
    </w:lvl>
    <w:lvl w:ilvl="2">
      <w:start w:val="1"/>
      <w:numFmt w:val="decimal"/>
      <w:lvlText w:val="%1.%2.%3."/>
      <w:lvlJc w:val="left"/>
      <w:pPr>
        <w:ind w:left="1224" w:hanging="1224"/>
      </w:pPr>
      <w:rPr>
        <w:rFonts w:hint="default"/>
      </w:rPr>
    </w:lvl>
    <w:lvl w:ilvl="3">
      <w:start w:val="1"/>
      <w:numFmt w:val="decimal"/>
      <w:lvlText w:val="%1.%2.%3.%4."/>
      <w:lvlJc w:val="left"/>
      <w:pPr>
        <w:ind w:left="1728" w:hanging="1728"/>
      </w:pPr>
      <w:rPr>
        <w:rFonts w:hint="default"/>
      </w:rPr>
    </w:lvl>
    <w:lvl w:ilvl="4">
      <w:start w:val="1"/>
      <w:numFmt w:val="decimal"/>
      <w:lvlText w:val="%1.%2.%3.%4.%5."/>
      <w:lvlJc w:val="left"/>
      <w:pPr>
        <w:ind w:left="2232" w:hanging="2232"/>
      </w:pPr>
      <w:rPr>
        <w:rFonts w:hint="default"/>
      </w:rPr>
    </w:lvl>
    <w:lvl w:ilvl="5">
      <w:start w:val="1"/>
      <w:numFmt w:val="decimal"/>
      <w:lvlText w:val="%1.%2.%3.%4.%5.%6."/>
      <w:lvlJc w:val="left"/>
      <w:pPr>
        <w:ind w:left="2736" w:hanging="2736"/>
      </w:pPr>
      <w:rPr>
        <w:rFonts w:hint="default"/>
      </w:rPr>
    </w:lvl>
    <w:lvl w:ilvl="6">
      <w:start w:val="1"/>
      <w:numFmt w:val="decimal"/>
      <w:lvlText w:val="%1.%2.%3.%4.%5.%6.%7."/>
      <w:lvlJc w:val="left"/>
      <w:pPr>
        <w:ind w:left="3240" w:hanging="3240"/>
      </w:pPr>
      <w:rPr>
        <w:rFonts w:hint="default"/>
      </w:rPr>
    </w:lvl>
    <w:lvl w:ilvl="7">
      <w:start w:val="1"/>
      <w:numFmt w:val="decimal"/>
      <w:lvlText w:val="%1.%2.%3.%4.%5.%6.%7.%8."/>
      <w:lvlJc w:val="left"/>
      <w:pPr>
        <w:ind w:left="3744" w:hanging="3744"/>
      </w:pPr>
      <w:rPr>
        <w:rFonts w:hint="default"/>
      </w:rPr>
    </w:lvl>
    <w:lvl w:ilvl="8">
      <w:start w:val="1"/>
      <w:numFmt w:val="decimal"/>
      <w:lvlText w:val="%1.%2.%3.%4.%5.%6.%7.%8.%9."/>
      <w:lvlJc w:val="left"/>
      <w:pPr>
        <w:ind w:left="4320" w:hanging="4320"/>
      </w:pPr>
      <w:rPr>
        <w:rFonts w:hint="default"/>
      </w:rPr>
    </w:lvl>
  </w:abstractNum>
  <w:abstractNum w:abstractNumId="69" w15:restartNumberingAfterBreak="0">
    <w:nsid w:val="69A240BB"/>
    <w:multiLevelType w:val="hybridMultilevel"/>
    <w:tmpl w:val="01741F7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0" w15:restartNumberingAfterBreak="0">
    <w:nsid w:val="69ED702B"/>
    <w:multiLevelType w:val="hybridMultilevel"/>
    <w:tmpl w:val="9FC4931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1" w15:restartNumberingAfterBreak="0">
    <w:nsid w:val="6B10070E"/>
    <w:multiLevelType w:val="hybridMultilevel"/>
    <w:tmpl w:val="C58C463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2" w15:restartNumberingAfterBreak="0">
    <w:nsid w:val="6D4E0704"/>
    <w:multiLevelType w:val="hybridMultilevel"/>
    <w:tmpl w:val="CB18FD4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3" w15:restartNumberingAfterBreak="0">
    <w:nsid w:val="70A70020"/>
    <w:multiLevelType w:val="hybridMultilevel"/>
    <w:tmpl w:val="FACE5B42"/>
    <w:lvl w:ilvl="0" w:tplc="68784310">
      <w:start w:val="1"/>
      <w:numFmt w:val="decimal"/>
      <w:lvlText w:val="%1."/>
      <w:lvlJc w:val="left"/>
      <w:pPr>
        <w:ind w:left="360" w:hanging="360"/>
      </w:pPr>
      <w:rPr>
        <w:rFonts w:hint="default"/>
        <w:b w:val="0"/>
        <w:bCs w:val="0"/>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4" w15:restartNumberingAfterBreak="0">
    <w:nsid w:val="71AE7DFE"/>
    <w:multiLevelType w:val="hybridMultilevel"/>
    <w:tmpl w:val="A5F8B9FC"/>
    <w:lvl w:ilvl="0" w:tplc="85BCE4E8">
      <w:start w:val="1"/>
      <w:numFmt w:val="decimal"/>
      <w:lvlText w:val="%1."/>
      <w:lvlJc w:val="left"/>
      <w:pPr>
        <w:ind w:left="360" w:hanging="360"/>
      </w:pPr>
      <w:rPr>
        <w:rFonts w:hint="default"/>
        <w:b w:val="0"/>
        <w:bCs w:val="0"/>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5" w15:restartNumberingAfterBreak="0">
    <w:nsid w:val="72002C7F"/>
    <w:multiLevelType w:val="multilevel"/>
    <w:tmpl w:val="B046E848"/>
    <w:lvl w:ilvl="0">
      <w:start w:val="1"/>
      <w:numFmt w:val="decimal"/>
      <w:lvlText w:val="%1."/>
      <w:lvlJc w:val="left"/>
      <w:pPr>
        <w:ind w:left="360" w:hanging="360"/>
      </w:pPr>
      <w:rPr>
        <w:rFonts w:hint="default"/>
        <w:b w:val="0"/>
        <w:bCs w:val="0"/>
      </w:rPr>
    </w:lvl>
    <w:lvl w:ilvl="1">
      <w:start w:val="1"/>
      <w:numFmt w:val="decimal"/>
      <w:lvlText w:val="%1.%2."/>
      <w:lvlJc w:val="left"/>
      <w:pPr>
        <w:ind w:left="792" w:hanging="792"/>
      </w:pPr>
      <w:rPr>
        <w:rFonts w:hint="default"/>
        <w:b w:val="0"/>
        <w:bCs w:val="0"/>
      </w:rPr>
    </w:lvl>
    <w:lvl w:ilvl="2">
      <w:start w:val="1"/>
      <w:numFmt w:val="decimal"/>
      <w:lvlText w:val="%1.%2.%3."/>
      <w:lvlJc w:val="left"/>
      <w:pPr>
        <w:ind w:left="1224" w:hanging="1224"/>
      </w:pPr>
      <w:rPr>
        <w:rFonts w:hint="default"/>
      </w:rPr>
    </w:lvl>
    <w:lvl w:ilvl="3">
      <w:start w:val="1"/>
      <w:numFmt w:val="decimal"/>
      <w:lvlText w:val="%1.%2.%3.%4."/>
      <w:lvlJc w:val="left"/>
      <w:pPr>
        <w:ind w:left="1728" w:hanging="1728"/>
      </w:pPr>
      <w:rPr>
        <w:rFonts w:hint="default"/>
      </w:rPr>
    </w:lvl>
    <w:lvl w:ilvl="4">
      <w:start w:val="1"/>
      <w:numFmt w:val="decimal"/>
      <w:lvlText w:val="%1.%2.%3.%4.%5."/>
      <w:lvlJc w:val="left"/>
      <w:pPr>
        <w:ind w:left="2232" w:hanging="2232"/>
      </w:pPr>
      <w:rPr>
        <w:rFonts w:hint="default"/>
      </w:rPr>
    </w:lvl>
    <w:lvl w:ilvl="5">
      <w:start w:val="1"/>
      <w:numFmt w:val="decimal"/>
      <w:lvlText w:val="%1.%2.%3.%4.%5.%6."/>
      <w:lvlJc w:val="left"/>
      <w:pPr>
        <w:ind w:left="2736" w:hanging="2736"/>
      </w:pPr>
      <w:rPr>
        <w:rFonts w:hint="default"/>
      </w:rPr>
    </w:lvl>
    <w:lvl w:ilvl="6">
      <w:start w:val="1"/>
      <w:numFmt w:val="decimal"/>
      <w:lvlText w:val="%1.%2.%3.%4.%5.%6.%7."/>
      <w:lvlJc w:val="left"/>
      <w:pPr>
        <w:ind w:left="3240" w:hanging="3240"/>
      </w:pPr>
      <w:rPr>
        <w:rFonts w:hint="default"/>
      </w:rPr>
    </w:lvl>
    <w:lvl w:ilvl="7">
      <w:start w:val="1"/>
      <w:numFmt w:val="decimal"/>
      <w:lvlText w:val="%1.%2.%3.%4.%5.%6.%7.%8."/>
      <w:lvlJc w:val="left"/>
      <w:pPr>
        <w:ind w:left="3744" w:hanging="3744"/>
      </w:pPr>
      <w:rPr>
        <w:rFonts w:hint="default"/>
      </w:rPr>
    </w:lvl>
    <w:lvl w:ilvl="8">
      <w:start w:val="1"/>
      <w:numFmt w:val="decimal"/>
      <w:lvlText w:val="%1.%2.%3.%4.%5.%6.%7.%8.%9."/>
      <w:lvlJc w:val="left"/>
      <w:pPr>
        <w:ind w:left="4320" w:hanging="4320"/>
      </w:pPr>
      <w:rPr>
        <w:rFonts w:hint="default"/>
      </w:rPr>
    </w:lvl>
  </w:abstractNum>
  <w:abstractNum w:abstractNumId="76" w15:restartNumberingAfterBreak="0">
    <w:nsid w:val="72213C9A"/>
    <w:multiLevelType w:val="hybridMultilevel"/>
    <w:tmpl w:val="65A85D1C"/>
    <w:lvl w:ilvl="0" w:tplc="20000001">
      <w:start w:val="1"/>
      <w:numFmt w:val="bullet"/>
      <w:lvlText w:val=""/>
      <w:lvlJc w:val="left"/>
      <w:pPr>
        <w:ind w:left="792" w:hanging="360"/>
      </w:pPr>
      <w:rPr>
        <w:rFonts w:ascii="Symbol" w:hAnsi="Symbol" w:hint="default"/>
      </w:rPr>
    </w:lvl>
    <w:lvl w:ilvl="1" w:tplc="20000003" w:tentative="1">
      <w:start w:val="1"/>
      <w:numFmt w:val="bullet"/>
      <w:lvlText w:val="o"/>
      <w:lvlJc w:val="left"/>
      <w:pPr>
        <w:ind w:left="1512" w:hanging="360"/>
      </w:pPr>
      <w:rPr>
        <w:rFonts w:ascii="Courier New" w:hAnsi="Courier New" w:cs="Courier New" w:hint="default"/>
      </w:rPr>
    </w:lvl>
    <w:lvl w:ilvl="2" w:tplc="20000005" w:tentative="1">
      <w:start w:val="1"/>
      <w:numFmt w:val="bullet"/>
      <w:lvlText w:val=""/>
      <w:lvlJc w:val="left"/>
      <w:pPr>
        <w:ind w:left="2232" w:hanging="360"/>
      </w:pPr>
      <w:rPr>
        <w:rFonts w:ascii="Wingdings" w:hAnsi="Wingdings" w:hint="default"/>
      </w:rPr>
    </w:lvl>
    <w:lvl w:ilvl="3" w:tplc="20000001" w:tentative="1">
      <w:start w:val="1"/>
      <w:numFmt w:val="bullet"/>
      <w:lvlText w:val=""/>
      <w:lvlJc w:val="left"/>
      <w:pPr>
        <w:ind w:left="2952" w:hanging="360"/>
      </w:pPr>
      <w:rPr>
        <w:rFonts w:ascii="Symbol" w:hAnsi="Symbol" w:hint="default"/>
      </w:rPr>
    </w:lvl>
    <w:lvl w:ilvl="4" w:tplc="20000003" w:tentative="1">
      <w:start w:val="1"/>
      <w:numFmt w:val="bullet"/>
      <w:lvlText w:val="o"/>
      <w:lvlJc w:val="left"/>
      <w:pPr>
        <w:ind w:left="3672" w:hanging="360"/>
      </w:pPr>
      <w:rPr>
        <w:rFonts w:ascii="Courier New" w:hAnsi="Courier New" w:cs="Courier New" w:hint="default"/>
      </w:rPr>
    </w:lvl>
    <w:lvl w:ilvl="5" w:tplc="20000005" w:tentative="1">
      <w:start w:val="1"/>
      <w:numFmt w:val="bullet"/>
      <w:lvlText w:val=""/>
      <w:lvlJc w:val="left"/>
      <w:pPr>
        <w:ind w:left="4392" w:hanging="360"/>
      </w:pPr>
      <w:rPr>
        <w:rFonts w:ascii="Wingdings" w:hAnsi="Wingdings" w:hint="default"/>
      </w:rPr>
    </w:lvl>
    <w:lvl w:ilvl="6" w:tplc="20000001" w:tentative="1">
      <w:start w:val="1"/>
      <w:numFmt w:val="bullet"/>
      <w:lvlText w:val=""/>
      <w:lvlJc w:val="left"/>
      <w:pPr>
        <w:ind w:left="5112" w:hanging="360"/>
      </w:pPr>
      <w:rPr>
        <w:rFonts w:ascii="Symbol" w:hAnsi="Symbol" w:hint="default"/>
      </w:rPr>
    </w:lvl>
    <w:lvl w:ilvl="7" w:tplc="20000003" w:tentative="1">
      <w:start w:val="1"/>
      <w:numFmt w:val="bullet"/>
      <w:lvlText w:val="o"/>
      <w:lvlJc w:val="left"/>
      <w:pPr>
        <w:ind w:left="5832" w:hanging="360"/>
      </w:pPr>
      <w:rPr>
        <w:rFonts w:ascii="Courier New" w:hAnsi="Courier New" w:cs="Courier New" w:hint="default"/>
      </w:rPr>
    </w:lvl>
    <w:lvl w:ilvl="8" w:tplc="20000005" w:tentative="1">
      <w:start w:val="1"/>
      <w:numFmt w:val="bullet"/>
      <w:lvlText w:val=""/>
      <w:lvlJc w:val="left"/>
      <w:pPr>
        <w:ind w:left="6552" w:hanging="360"/>
      </w:pPr>
      <w:rPr>
        <w:rFonts w:ascii="Wingdings" w:hAnsi="Wingdings" w:hint="default"/>
      </w:rPr>
    </w:lvl>
  </w:abstractNum>
  <w:abstractNum w:abstractNumId="77" w15:restartNumberingAfterBreak="0">
    <w:nsid w:val="72A047A7"/>
    <w:multiLevelType w:val="hybridMultilevel"/>
    <w:tmpl w:val="14F0B6E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8" w15:restartNumberingAfterBreak="0">
    <w:nsid w:val="73FC5872"/>
    <w:multiLevelType w:val="multilevel"/>
    <w:tmpl w:val="DA2696E6"/>
    <w:lvl w:ilvl="0">
      <w:start w:val="1"/>
      <w:numFmt w:val="decimal"/>
      <w:pStyle w:val="INGLevel1Numbered"/>
      <w:lvlText w:val="%1."/>
      <w:lvlJc w:val="left"/>
      <w:pPr>
        <w:tabs>
          <w:tab w:val="num" w:pos="851"/>
        </w:tabs>
        <w:ind w:left="851" w:hanging="851"/>
      </w:pPr>
      <w:rPr>
        <w:rFonts w:cs="Times New Roman" w:hint="default"/>
      </w:rPr>
    </w:lvl>
    <w:lvl w:ilvl="1">
      <w:start w:val="1"/>
      <w:numFmt w:val="decimal"/>
      <w:pStyle w:val="INGLevel2Numbered"/>
      <w:lvlText w:val="%1.%2."/>
      <w:lvlJc w:val="left"/>
      <w:pPr>
        <w:tabs>
          <w:tab w:val="num" w:pos="993"/>
        </w:tabs>
        <w:ind w:left="993" w:hanging="851"/>
      </w:pPr>
      <w:rPr>
        <w:rFonts w:cs="Times New Roman" w:hint="default"/>
      </w:rPr>
    </w:lvl>
    <w:lvl w:ilvl="2">
      <w:start w:val="1"/>
      <w:numFmt w:val="decimal"/>
      <w:pStyle w:val="INGLevel3Numbered"/>
      <w:lvlText w:val="%1.%2.%3."/>
      <w:lvlJc w:val="left"/>
      <w:pPr>
        <w:tabs>
          <w:tab w:val="num" w:pos="851"/>
        </w:tabs>
        <w:ind w:left="851" w:hanging="851"/>
      </w:pPr>
      <w:rPr>
        <w:rFonts w:cs="Times New Roman" w:hint="default"/>
      </w:rPr>
    </w:lvl>
    <w:lvl w:ilvl="3">
      <w:start w:val="1"/>
      <w:numFmt w:val="decimal"/>
      <w:pStyle w:val="INGLevel4Numbered"/>
      <w:lvlText w:val="%1.%2.%3.%4."/>
      <w:lvlJc w:val="left"/>
      <w:pPr>
        <w:tabs>
          <w:tab w:val="num" w:pos="851"/>
        </w:tabs>
        <w:ind w:left="851" w:hanging="851"/>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79" w15:restartNumberingAfterBreak="0">
    <w:nsid w:val="76950A33"/>
    <w:multiLevelType w:val="hybridMultilevel"/>
    <w:tmpl w:val="10200A0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0" w15:restartNumberingAfterBreak="0">
    <w:nsid w:val="77AA061B"/>
    <w:multiLevelType w:val="hybridMultilevel"/>
    <w:tmpl w:val="844CE9AA"/>
    <w:lvl w:ilvl="0" w:tplc="DB84E2E0">
      <w:start w:val="1"/>
      <w:numFmt w:val="decimal"/>
      <w:lvlText w:val="%1."/>
      <w:lvlJc w:val="left"/>
      <w:pPr>
        <w:ind w:left="360" w:hanging="360"/>
      </w:pPr>
      <w:rPr>
        <w:b w:val="0"/>
        <w:bCs w:val="0"/>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81" w15:restartNumberingAfterBreak="0">
    <w:nsid w:val="7A5A1F12"/>
    <w:multiLevelType w:val="hybridMultilevel"/>
    <w:tmpl w:val="6A360BC8"/>
    <w:lvl w:ilvl="0" w:tplc="4C0E32D4">
      <w:start w:val="1"/>
      <w:numFmt w:val="decimal"/>
      <w:lvlText w:val="%1."/>
      <w:lvlJc w:val="left"/>
      <w:pPr>
        <w:ind w:left="360" w:hanging="360"/>
      </w:pPr>
      <w:rPr>
        <w:rFonts w:hint="default"/>
        <w:b w:val="0"/>
        <w:bCs w:val="0"/>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2" w15:restartNumberingAfterBreak="0">
    <w:nsid w:val="7B011602"/>
    <w:multiLevelType w:val="hybridMultilevel"/>
    <w:tmpl w:val="E81C05F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3" w15:restartNumberingAfterBreak="0">
    <w:nsid w:val="7D7E13E6"/>
    <w:multiLevelType w:val="hybridMultilevel"/>
    <w:tmpl w:val="3880DE54"/>
    <w:lvl w:ilvl="0" w:tplc="B8DAF700">
      <w:start w:val="161"/>
      <mc:AlternateContent>
        <mc:Choice Requires="w14">
          <w:numFmt w:val="custom" w:format="0001, 0002, 0003, ..."/>
        </mc:Choice>
        <mc:Fallback>
          <w:numFmt w:val="decimal"/>
        </mc:Fallback>
      </mc:AlternateContent>
      <w:lvlText w:val="M%1"/>
      <w:lvlJc w:val="left"/>
      <w:pPr>
        <w:ind w:left="360" w:hanging="360"/>
      </w:pPr>
      <w:rPr>
        <w:rFonts w:hint="default"/>
        <w:b/>
        <w:i w:val="0"/>
        <w:sz w:val="20"/>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4" w15:restartNumberingAfterBreak="0">
    <w:nsid w:val="7E8B01AA"/>
    <w:multiLevelType w:val="multilevel"/>
    <w:tmpl w:val="F8B6E292"/>
    <w:lvl w:ilvl="0">
      <w:start w:val="1"/>
      <w:numFmt w:val="decimal"/>
      <w:lvlText w:val="%1."/>
      <w:lvlJc w:val="left"/>
      <w:pPr>
        <w:ind w:left="357" w:hanging="357"/>
      </w:pPr>
      <w:rPr>
        <w:rFonts w:hint="default"/>
        <w:b w:val="0"/>
        <w:bCs w:val="0"/>
      </w:r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5" w15:restartNumberingAfterBreak="0">
    <w:nsid w:val="7FC46379"/>
    <w:multiLevelType w:val="hybridMultilevel"/>
    <w:tmpl w:val="BC8E1412"/>
    <w:lvl w:ilvl="0" w:tplc="FEAEF6F8">
      <w:start w:val="1"/>
      <w:numFmt w:val="decimal"/>
      <w:lvlText w:val="%1."/>
      <w:lvlJc w:val="left"/>
      <w:pPr>
        <w:ind w:left="360" w:hanging="360"/>
      </w:pPr>
      <w:rPr>
        <w:rFonts w:hint="default"/>
        <w:b w:val="0"/>
        <w:bCs w:val="0"/>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513105452">
    <w:abstractNumId w:val="27"/>
  </w:num>
  <w:num w:numId="2" w16cid:durableId="1938438382">
    <w:abstractNumId w:val="52"/>
  </w:num>
  <w:num w:numId="3" w16cid:durableId="1358002225">
    <w:abstractNumId w:val="61"/>
  </w:num>
  <w:num w:numId="4" w16cid:durableId="1671642042">
    <w:abstractNumId w:val="78"/>
  </w:num>
  <w:num w:numId="5" w16cid:durableId="1375082500">
    <w:abstractNumId w:val="42"/>
  </w:num>
  <w:num w:numId="6" w16cid:durableId="1108770724">
    <w:abstractNumId w:val="31"/>
  </w:num>
  <w:num w:numId="7" w16cid:durableId="2035034252">
    <w:abstractNumId w:val="5"/>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47656342">
    <w:abstractNumId w:val="44"/>
  </w:num>
  <w:num w:numId="9" w16cid:durableId="1970621629">
    <w:abstractNumId w:val="38"/>
  </w:num>
  <w:num w:numId="10" w16cid:durableId="4019893">
    <w:abstractNumId w:val="25"/>
  </w:num>
  <w:num w:numId="11" w16cid:durableId="666831681">
    <w:abstractNumId w:val="28"/>
  </w:num>
  <w:num w:numId="12" w16cid:durableId="1122652574">
    <w:abstractNumId w:val="10"/>
  </w:num>
  <w:num w:numId="13" w16cid:durableId="232204002">
    <w:abstractNumId w:val="54"/>
  </w:num>
  <w:num w:numId="14" w16cid:durableId="2024671867">
    <w:abstractNumId w:val="41"/>
  </w:num>
  <w:num w:numId="15" w16cid:durableId="1123883073">
    <w:abstractNumId w:val="13"/>
  </w:num>
  <w:num w:numId="16" w16cid:durableId="876311235">
    <w:abstractNumId w:val="20"/>
  </w:num>
  <w:num w:numId="17" w16cid:durableId="182478619">
    <w:abstractNumId w:val="76"/>
  </w:num>
  <w:num w:numId="18" w16cid:durableId="1135640196">
    <w:abstractNumId w:val="48"/>
  </w:num>
  <w:num w:numId="19" w16cid:durableId="2132047390">
    <w:abstractNumId w:val="17"/>
  </w:num>
  <w:num w:numId="20" w16cid:durableId="1234002284">
    <w:abstractNumId w:val="36"/>
  </w:num>
  <w:num w:numId="21" w16cid:durableId="65495436">
    <w:abstractNumId w:val="8"/>
  </w:num>
  <w:num w:numId="22" w16cid:durableId="1390810653">
    <w:abstractNumId w:val="0"/>
  </w:num>
  <w:num w:numId="23" w16cid:durableId="1060518551">
    <w:abstractNumId w:val="51"/>
  </w:num>
  <w:num w:numId="24" w16cid:durableId="730539345">
    <w:abstractNumId w:val="57"/>
  </w:num>
  <w:num w:numId="25" w16cid:durableId="1572429484">
    <w:abstractNumId w:val="14"/>
  </w:num>
  <w:num w:numId="26" w16cid:durableId="709575356">
    <w:abstractNumId w:val="80"/>
  </w:num>
  <w:num w:numId="27" w16cid:durableId="98914056">
    <w:abstractNumId w:val="30"/>
  </w:num>
  <w:num w:numId="28" w16cid:durableId="225069607">
    <w:abstractNumId w:val="74"/>
  </w:num>
  <w:num w:numId="29" w16cid:durableId="348683168">
    <w:abstractNumId w:val="73"/>
  </w:num>
  <w:num w:numId="30" w16cid:durableId="92096395">
    <w:abstractNumId w:val="65"/>
  </w:num>
  <w:num w:numId="31" w16cid:durableId="205028002">
    <w:abstractNumId w:val="70"/>
  </w:num>
  <w:num w:numId="32" w16cid:durableId="629936869">
    <w:abstractNumId w:val="85"/>
  </w:num>
  <w:num w:numId="33" w16cid:durableId="647831153">
    <w:abstractNumId w:val="81"/>
  </w:num>
  <w:num w:numId="34" w16cid:durableId="1687248057">
    <w:abstractNumId w:val="3"/>
  </w:num>
  <w:num w:numId="35" w16cid:durableId="313797357">
    <w:abstractNumId w:val="43"/>
  </w:num>
  <w:num w:numId="36" w16cid:durableId="396712402">
    <w:abstractNumId w:val="12"/>
  </w:num>
  <w:num w:numId="37" w16cid:durableId="1071394119">
    <w:abstractNumId w:val="34"/>
  </w:num>
  <w:num w:numId="38" w16cid:durableId="1046950730">
    <w:abstractNumId w:val="62"/>
  </w:num>
  <w:num w:numId="39" w16cid:durableId="677346882">
    <w:abstractNumId w:val="83"/>
  </w:num>
  <w:num w:numId="40" w16cid:durableId="926378668">
    <w:abstractNumId w:val="37"/>
  </w:num>
  <w:num w:numId="41" w16cid:durableId="975725373">
    <w:abstractNumId w:val="72"/>
  </w:num>
  <w:num w:numId="42" w16cid:durableId="149374163">
    <w:abstractNumId w:val="4"/>
  </w:num>
  <w:num w:numId="43" w16cid:durableId="62988198">
    <w:abstractNumId w:val="47"/>
  </w:num>
  <w:num w:numId="44" w16cid:durableId="320886384">
    <w:abstractNumId w:val="56"/>
  </w:num>
  <w:num w:numId="45" w16cid:durableId="562444693">
    <w:abstractNumId w:val="58"/>
  </w:num>
  <w:num w:numId="46" w16cid:durableId="1429698874">
    <w:abstractNumId w:val="59"/>
  </w:num>
  <w:num w:numId="47" w16cid:durableId="1637182469">
    <w:abstractNumId w:val="32"/>
  </w:num>
  <w:num w:numId="48" w16cid:durableId="1277562615">
    <w:abstractNumId w:val="33"/>
  </w:num>
  <w:num w:numId="49" w16cid:durableId="1131509865">
    <w:abstractNumId w:val="23"/>
  </w:num>
  <w:num w:numId="50" w16cid:durableId="8527491">
    <w:abstractNumId w:val="29"/>
  </w:num>
  <w:num w:numId="51" w16cid:durableId="637220456">
    <w:abstractNumId w:val="64"/>
  </w:num>
  <w:num w:numId="52" w16cid:durableId="1953658887">
    <w:abstractNumId w:val="1"/>
  </w:num>
  <w:num w:numId="53" w16cid:durableId="1005205714">
    <w:abstractNumId w:val="6"/>
  </w:num>
  <w:num w:numId="54" w16cid:durableId="2095660332">
    <w:abstractNumId w:val="79"/>
  </w:num>
  <w:num w:numId="55" w16cid:durableId="1455751836">
    <w:abstractNumId w:val="35"/>
  </w:num>
  <w:num w:numId="56" w16cid:durableId="803548651">
    <w:abstractNumId w:val="60"/>
  </w:num>
  <w:num w:numId="57" w16cid:durableId="1321497241">
    <w:abstractNumId w:val="24"/>
  </w:num>
  <w:num w:numId="58" w16cid:durableId="1591350419">
    <w:abstractNumId w:val="77"/>
  </w:num>
  <w:num w:numId="59" w16cid:durableId="892693012">
    <w:abstractNumId w:val="46"/>
  </w:num>
  <w:num w:numId="60" w16cid:durableId="1091438190">
    <w:abstractNumId w:val="71"/>
  </w:num>
  <w:num w:numId="61" w16cid:durableId="1024941932">
    <w:abstractNumId w:val="82"/>
  </w:num>
  <w:num w:numId="62" w16cid:durableId="1940066553">
    <w:abstractNumId w:val="39"/>
  </w:num>
  <w:num w:numId="63" w16cid:durableId="1174416847">
    <w:abstractNumId w:val="11"/>
  </w:num>
  <w:num w:numId="64" w16cid:durableId="1937864417">
    <w:abstractNumId w:val="69"/>
  </w:num>
  <w:num w:numId="65" w16cid:durableId="138770723">
    <w:abstractNumId w:val="9"/>
  </w:num>
  <w:num w:numId="66" w16cid:durableId="96339781">
    <w:abstractNumId w:val="5"/>
  </w:num>
  <w:num w:numId="67" w16cid:durableId="1556428660">
    <w:abstractNumId w:val="15"/>
  </w:num>
  <w:num w:numId="68" w16cid:durableId="414517309">
    <w:abstractNumId w:val="45"/>
  </w:num>
  <w:num w:numId="69" w16cid:durableId="2069104416">
    <w:abstractNumId w:val="84"/>
  </w:num>
  <w:num w:numId="70" w16cid:durableId="1918396842">
    <w:abstractNumId w:val="67"/>
  </w:num>
  <w:num w:numId="71" w16cid:durableId="1160275346">
    <w:abstractNumId w:val="63"/>
  </w:num>
  <w:num w:numId="72" w16cid:durableId="324089785">
    <w:abstractNumId w:val="53"/>
  </w:num>
  <w:num w:numId="73" w16cid:durableId="2129885111">
    <w:abstractNumId w:val="26"/>
  </w:num>
  <w:num w:numId="74" w16cid:durableId="1459683345">
    <w:abstractNumId w:val="21"/>
  </w:num>
  <w:num w:numId="75" w16cid:durableId="1814102845">
    <w:abstractNumId w:val="7"/>
  </w:num>
  <w:num w:numId="76" w16cid:durableId="1055812913">
    <w:abstractNumId w:val="50"/>
  </w:num>
  <w:num w:numId="77" w16cid:durableId="1638728439">
    <w:abstractNumId w:val="66"/>
  </w:num>
  <w:num w:numId="78" w16cid:durableId="415371275">
    <w:abstractNumId w:val="16"/>
  </w:num>
  <w:num w:numId="79" w16cid:durableId="131338816">
    <w:abstractNumId w:val="68"/>
  </w:num>
  <w:num w:numId="80" w16cid:durableId="192813644">
    <w:abstractNumId w:val="40"/>
  </w:num>
  <w:num w:numId="81" w16cid:durableId="1996489549">
    <w:abstractNumId w:val="49"/>
  </w:num>
  <w:num w:numId="82" w16cid:durableId="895774241">
    <w:abstractNumId w:val="55"/>
  </w:num>
  <w:num w:numId="83" w16cid:durableId="1119490778">
    <w:abstractNumId w:val="75"/>
  </w:num>
  <w:num w:numId="84" w16cid:durableId="1219054800">
    <w:abstractNumId w:val="19"/>
  </w:num>
  <w:num w:numId="85" w16cid:durableId="1328360283">
    <w:abstractNumId w:val="18"/>
  </w:num>
  <w:num w:numId="86" w16cid:durableId="2121487236">
    <w:abstractNumId w:val="2"/>
  </w:num>
  <w:num w:numId="87" w16cid:durableId="882254330">
    <w:abstractNumId w:val="22"/>
  </w:num>
  <w:numIdMacAtCleanup w:val="8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athan Vanden Berk">
    <w15:presenceInfo w15:providerId="AD" w15:userId="S::jonathan.vandenberk@magics.tech::bebb3ce0-f5fe-4b3a-a1bc-1684034cb10e"/>
  </w15:person>
  <w15:person w15:author="Bert Boons">
    <w15:presenceInfo w15:providerId="AD" w15:userId="S::bert.boons@magics.tech::b75f6157-3552-4b62-99ff-16fe20be49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de-DE" w:vendorID="64" w:dllVersion="0" w:nlCheck="1" w:checkStyle="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189"/>
  <w:drawingGridVerticalSpacing w:val="357"/>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jAwMTEyMDcDMswMDZR0lIJTi4sz8/NACgxrATGTzdEsAAAA"/>
  </w:docVars>
  <w:rsids>
    <w:rsidRoot w:val="006D4688"/>
    <w:rsid w:val="000001A8"/>
    <w:rsid w:val="0000035E"/>
    <w:rsid w:val="00000B92"/>
    <w:rsid w:val="00000BF0"/>
    <w:rsid w:val="00000D62"/>
    <w:rsid w:val="00000DB8"/>
    <w:rsid w:val="00000E98"/>
    <w:rsid w:val="00000FCA"/>
    <w:rsid w:val="00001184"/>
    <w:rsid w:val="00001260"/>
    <w:rsid w:val="00001744"/>
    <w:rsid w:val="0000182D"/>
    <w:rsid w:val="0000196C"/>
    <w:rsid w:val="00001990"/>
    <w:rsid w:val="00001BE7"/>
    <w:rsid w:val="00001C5A"/>
    <w:rsid w:val="00001E20"/>
    <w:rsid w:val="00001F51"/>
    <w:rsid w:val="00002042"/>
    <w:rsid w:val="00002047"/>
    <w:rsid w:val="00002060"/>
    <w:rsid w:val="000020B9"/>
    <w:rsid w:val="0000246D"/>
    <w:rsid w:val="00002A0D"/>
    <w:rsid w:val="00002B2F"/>
    <w:rsid w:val="00002B30"/>
    <w:rsid w:val="00002D5C"/>
    <w:rsid w:val="00003217"/>
    <w:rsid w:val="000032CB"/>
    <w:rsid w:val="0000333A"/>
    <w:rsid w:val="0000340A"/>
    <w:rsid w:val="00003503"/>
    <w:rsid w:val="00003655"/>
    <w:rsid w:val="0000367A"/>
    <w:rsid w:val="00003824"/>
    <w:rsid w:val="000038B2"/>
    <w:rsid w:val="00003D0F"/>
    <w:rsid w:val="00003DC5"/>
    <w:rsid w:val="00003EE0"/>
    <w:rsid w:val="00004110"/>
    <w:rsid w:val="00004285"/>
    <w:rsid w:val="000046DE"/>
    <w:rsid w:val="00004A5B"/>
    <w:rsid w:val="00004A5C"/>
    <w:rsid w:val="00004A62"/>
    <w:rsid w:val="00004CC0"/>
    <w:rsid w:val="00004D5D"/>
    <w:rsid w:val="0000507B"/>
    <w:rsid w:val="000051C9"/>
    <w:rsid w:val="0000523A"/>
    <w:rsid w:val="0000529D"/>
    <w:rsid w:val="000052CE"/>
    <w:rsid w:val="00005409"/>
    <w:rsid w:val="000054E4"/>
    <w:rsid w:val="00005B02"/>
    <w:rsid w:val="00005CB5"/>
    <w:rsid w:val="00005CF0"/>
    <w:rsid w:val="00005E71"/>
    <w:rsid w:val="00005E97"/>
    <w:rsid w:val="0000640A"/>
    <w:rsid w:val="000066A8"/>
    <w:rsid w:val="00006A59"/>
    <w:rsid w:val="00006A60"/>
    <w:rsid w:val="00006AA5"/>
    <w:rsid w:val="00006BB6"/>
    <w:rsid w:val="00006C89"/>
    <w:rsid w:val="00006D1F"/>
    <w:rsid w:val="00006D2E"/>
    <w:rsid w:val="00006DD2"/>
    <w:rsid w:val="00006EBA"/>
    <w:rsid w:val="0000717C"/>
    <w:rsid w:val="000075D4"/>
    <w:rsid w:val="0000790D"/>
    <w:rsid w:val="0000790F"/>
    <w:rsid w:val="00007935"/>
    <w:rsid w:val="00007A40"/>
    <w:rsid w:val="00007B95"/>
    <w:rsid w:val="00007D5C"/>
    <w:rsid w:val="00007F4D"/>
    <w:rsid w:val="00010045"/>
    <w:rsid w:val="000100C4"/>
    <w:rsid w:val="000100F1"/>
    <w:rsid w:val="000101B9"/>
    <w:rsid w:val="000102C9"/>
    <w:rsid w:val="000102D7"/>
    <w:rsid w:val="00010335"/>
    <w:rsid w:val="0001056F"/>
    <w:rsid w:val="00010644"/>
    <w:rsid w:val="000106DA"/>
    <w:rsid w:val="000109B5"/>
    <w:rsid w:val="00010A20"/>
    <w:rsid w:val="00010AA6"/>
    <w:rsid w:val="00010B6F"/>
    <w:rsid w:val="00010E6F"/>
    <w:rsid w:val="00011171"/>
    <w:rsid w:val="000112AF"/>
    <w:rsid w:val="00011457"/>
    <w:rsid w:val="0001190D"/>
    <w:rsid w:val="00011C96"/>
    <w:rsid w:val="00011D08"/>
    <w:rsid w:val="00011EE4"/>
    <w:rsid w:val="000121A1"/>
    <w:rsid w:val="000128E4"/>
    <w:rsid w:val="00012AC4"/>
    <w:rsid w:val="00012BED"/>
    <w:rsid w:val="00012C11"/>
    <w:rsid w:val="00012DD9"/>
    <w:rsid w:val="00012EBD"/>
    <w:rsid w:val="00013055"/>
    <w:rsid w:val="0001308D"/>
    <w:rsid w:val="0001314C"/>
    <w:rsid w:val="00013281"/>
    <w:rsid w:val="000133A6"/>
    <w:rsid w:val="000133F1"/>
    <w:rsid w:val="000136A5"/>
    <w:rsid w:val="000136AE"/>
    <w:rsid w:val="00013789"/>
    <w:rsid w:val="000138CE"/>
    <w:rsid w:val="000139E4"/>
    <w:rsid w:val="00013AB3"/>
    <w:rsid w:val="00013B95"/>
    <w:rsid w:val="00013BDE"/>
    <w:rsid w:val="00013C14"/>
    <w:rsid w:val="00013D2A"/>
    <w:rsid w:val="00013D71"/>
    <w:rsid w:val="00013DAC"/>
    <w:rsid w:val="00013EC4"/>
    <w:rsid w:val="00013FD4"/>
    <w:rsid w:val="00014EBC"/>
    <w:rsid w:val="0001515D"/>
    <w:rsid w:val="000152A4"/>
    <w:rsid w:val="0001569D"/>
    <w:rsid w:val="000159A1"/>
    <w:rsid w:val="00015B99"/>
    <w:rsid w:val="00015DA8"/>
    <w:rsid w:val="00015E51"/>
    <w:rsid w:val="00015F0A"/>
    <w:rsid w:val="00015FC4"/>
    <w:rsid w:val="0001603F"/>
    <w:rsid w:val="0001607B"/>
    <w:rsid w:val="00016145"/>
    <w:rsid w:val="0001636C"/>
    <w:rsid w:val="00016798"/>
    <w:rsid w:val="000167B2"/>
    <w:rsid w:val="00016B95"/>
    <w:rsid w:val="00016BA6"/>
    <w:rsid w:val="00016BD4"/>
    <w:rsid w:val="00016FFE"/>
    <w:rsid w:val="00017713"/>
    <w:rsid w:val="00017748"/>
    <w:rsid w:val="0001781F"/>
    <w:rsid w:val="0001784F"/>
    <w:rsid w:val="00017908"/>
    <w:rsid w:val="00017DB4"/>
    <w:rsid w:val="00017F4C"/>
    <w:rsid w:val="000200FA"/>
    <w:rsid w:val="0002032C"/>
    <w:rsid w:val="00020341"/>
    <w:rsid w:val="000203CD"/>
    <w:rsid w:val="000204F7"/>
    <w:rsid w:val="0002054A"/>
    <w:rsid w:val="000207E7"/>
    <w:rsid w:val="000209AF"/>
    <w:rsid w:val="00020C92"/>
    <w:rsid w:val="00020DA2"/>
    <w:rsid w:val="00020E21"/>
    <w:rsid w:val="00020FD6"/>
    <w:rsid w:val="00020FE5"/>
    <w:rsid w:val="00020FFD"/>
    <w:rsid w:val="000215FE"/>
    <w:rsid w:val="00021BB6"/>
    <w:rsid w:val="00021C94"/>
    <w:rsid w:val="00021FE2"/>
    <w:rsid w:val="0002207C"/>
    <w:rsid w:val="000221BF"/>
    <w:rsid w:val="00022466"/>
    <w:rsid w:val="0002265A"/>
    <w:rsid w:val="00022809"/>
    <w:rsid w:val="0002287D"/>
    <w:rsid w:val="000228A4"/>
    <w:rsid w:val="00022997"/>
    <w:rsid w:val="00022B69"/>
    <w:rsid w:val="00022BE0"/>
    <w:rsid w:val="00022C78"/>
    <w:rsid w:val="00022CAE"/>
    <w:rsid w:val="00023097"/>
    <w:rsid w:val="000230EB"/>
    <w:rsid w:val="000230F9"/>
    <w:rsid w:val="000231AF"/>
    <w:rsid w:val="0002325D"/>
    <w:rsid w:val="000233D9"/>
    <w:rsid w:val="000236A1"/>
    <w:rsid w:val="0002375B"/>
    <w:rsid w:val="0002396B"/>
    <w:rsid w:val="000239E0"/>
    <w:rsid w:val="00023AD6"/>
    <w:rsid w:val="00023AE9"/>
    <w:rsid w:val="00023CE2"/>
    <w:rsid w:val="00023D07"/>
    <w:rsid w:val="00023D56"/>
    <w:rsid w:val="00023E5F"/>
    <w:rsid w:val="00024046"/>
    <w:rsid w:val="000242BB"/>
    <w:rsid w:val="000243EE"/>
    <w:rsid w:val="00024596"/>
    <w:rsid w:val="000245E0"/>
    <w:rsid w:val="00024630"/>
    <w:rsid w:val="000247D0"/>
    <w:rsid w:val="00024842"/>
    <w:rsid w:val="00024A4C"/>
    <w:rsid w:val="00024C99"/>
    <w:rsid w:val="00024D1E"/>
    <w:rsid w:val="00024DF9"/>
    <w:rsid w:val="00024E07"/>
    <w:rsid w:val="00024E15"/>
    <w:rsid w:val="0002500A"/>
    <w:rsid w:val="000250D3"/>
    <w:rsid w:val="00025184"/>
    <w:rsid w:val="000252D5"/>
    <w:rsid w:val="000255B7"/>
    <w:rsid w:val="000259D3"/>
    <w:rsid w:val="000259D6"/>
    <w:rsid w:val="00025DB9"/>
    <w:rsid w:val="00025F3A"/>
    <w:rsid w:val="000261E1"/>
    <w:rsid w:val="000266B6"/>
    <w:rsid w:val="000266DF"/>
    <w:rsid w:val="00026C7F"/>
    <w:rsid w:val="0002743A"/>
    <w:rsid w:val="00027443"/>
    <w:rsid w:val="000274FE"/>
    <w:rsid w:val="00027589"/>
    <w:rsid w:val="000276B9"/>
    <w:rsid w:val="000276CE"/>
    <w:rsid w:val="000276E3"/>
    <w:rsid w:val="000278BA"/>
    <w:rsid w:val="000278E6"/>
    <w:rsid w:val="00027904"/>
    <w:rsid w:val="00027930"/>
    <w:rsid w:val="00027DC2"/>
    <w:rsid w:val="000301E6"/>
    <w:rsid w:val="000302A2"/>
    <w:rsid w:val="00030388"/>
    <w:rsid w:val="000305C0"/>
    <w:rsid w:val="000305EE"/>
    <w:rsid w:val="0003085C"/>
    <w:rsid w:val="00030E27"/>
    <w:rsid w:val="00030FE7"/>
    <w:rsid w:val="00031071"/>
    <w:rsid w:val="0003119F"/>
    <w:rsid w:val="0003126D"/>
    <w:rsid w:val="000315E8"/>
    <w:rsid w:val="00031660"/>
    <w:rsid w:val="000317E9"/>
    <w:rsid w:val="00031B8A"/>
    <w:rsid w:val="00031DA3"/>
    <w:rsid w:val="00032505"/>
    <w:rsid w:val="00032848"/>
    <w:rsid w:val="0003293D"/>
    <w:rsid w:val="00032B60"/>
    <w:rsid w:val="00032E16"/>
    <w:rsid w:val="00032FEB"/>
    <w:rsid w:val="00033412"/>
    <w:rsid w:val="00033628"/>
    <w:rsid w:val="0003362D"/>
    <w:rsid w:val="0003369D"/>
    <w:rsid w:val="000336B0"/>
    <w:rsid w:val="000337CB"/>
    <w:rsid w:val="0003381B"/>
    <w:rsid w:val="00033A17"/>
    <w:rsid w:val="00033B46"/>
    <w:rsid w:val="00033FF5"/>
    <w:rsid w:val="000340A2"/>
    <w:rsid w:val="0003411B"/>
    <w:rsid w:val="000341A3"/>
    <w:rsid w:val="00034399"/>
    <w:rsid w:val="00034452"/>
    <w:rsid w:val="00034683"/>
    <w:rsid w:val="000346C6"/>
    <w:rsid w:val="000348F9"/>
    <w:rsid w:val="00034959"/>
    <w:rsid w:val="00034BD0"/>
    <w:rsid w:val="00034C1A"/>
    <w:rsid w:val="00034D08"/>
    <w:rsid w:val="00034E15"/>
    <w:rsid w:val="00034E82"/>
    <w:rsid w:val="00035124"/>
    <w:rsid w:val="00035328"/>
    <w:rsid w:val="000353C4"/>
    <w:rsid w:val="00035500"/>
    <w:rsid w:val="000355E6"/>
    <w:rsid w:val="00035BBC"/>
    <w:rsid w:val="00035BD9"/>
    <w:rsid w:val="00035C48"/>
    <w:rsid w:val="00035F83"/>
    <w:rsid w:val="00036186"/>
    <w:rsid w:val="00036260"/>
    <w:rsid w:val="000362A1"/>
    <w:rsid w:val="000363E6"/>
    <w:rsid w:val="00036829"/>
    <w:rsid w:val="0003693B"/>
    <w:rsid w:val="0003696D"/>
    <w:rsid w:val="00036B3E"/>
    <w:rsid w:val="00036C27"/>
    <w:rsid w:val="00036C4C"/>
    <w:rsid w:val="00036D89"/>
    <w:rsid w:val="00036FFE"/>
    <w:rsid w:val="000370BC"/>
    <w:rsid w:val="000370C6"/>
    <w:rsid w:val="00037193"/>
    <w:rsid w:val="00037516"/>
    <w:rsid w:val="000378B0"/>
    <w:rsid w:val="0003790B"/>
    <w:rsid w:val="00037BE3"/>
    <w:rsid w:val="00037DE0"/>
    <w:rsid w:val="00037E00"/>
    <w:rsid w:val="00037E92"/>
    <w:rsid w:val="00037ECC"/>
    <w:rsid w:val="0004005D"/>
    <w:rsid w:val="00040116"/>
    <w:rsid w:val="00040140"/>
    <w:rsid w:val="000401E1"/>
    <w:rsid w:val="0004026C"/>
    <w:rsid w:val="0004035A"/>
    <w:rsid w:val="000405AB"/>
    <w:rsid w:val="000407C6"/>
    <w:rsid w:val="0004091C"/>
    <w:rsid w:val="000409D5"/>
    <w:rsid w:val="00040E55"/>
    <w:rsid w:val="00040E74"/>
    <w:rsid w:val="00041253"/>
    <w:rsid w:val="0004134C"/>
    <w:rsid w:val="00041620"/>
    <w:rsid w:val="000419B3"/>
    <w:rsid w:val="00041D9F"/>
    <w:rsid w:val="00041EA3"/>
    <w:rsid w:val="00041F59"/>
    <w:rsid w:val="0004203E"/>
    <w:rsid w:val="0004230F"/>
    <w:rsid w:val="00042478"/>
    <w:rsid w:val="00042496"/>
    <w:rsid w:val="000424C2"/>
    <w:rsid w:val="00042594"/>
    <w:rsid w:val="000425D2"/>
    <w:rsid w:val="0004288A"/>
    <w:rsid w:val="000428F6"/>
    <w:rsid w:val="00042A33"/>
    <w:rsid w:val="00042A7E"/>
    <w:rsid w:val="00042B13"/>
    <w:rsid w:val="00042CB2"/>
    <w:rsid w:val="00043269"/>
    <w:rsid w:val="00043577"/>
    <w:rsid w:val="000436B8"/>
    <w:rsid w:val="00043857"/>
    <w:rsid w:val="0004390E"/>
    <w:rsid w:val="00043933"/>
    <w:rsid w:val="00043A5B"/>
    <w:rsid w:val="00043AEC"/>
    <w:rsid w:val="00043E3F"/>
    <w:rsid w:val="00043FE3"/>
    <w:rsid w:val="000441A1"/>
    <w:rsid w:val="000441DB"/>
    <w:rsid w:val="0004425C"/>
    <w:rsid w:val="000446CF"/>
    <w:rsid w:val="000447AC"/>
    <w:rsid w:val="000447AF"/>
    <w:rsid w:val="000448FE"/>
    <w:rsid w:val="000449A0"/>
    <w:rsid w:val="000449A6"/>
    <w:rsid w:val="00044BF2"/>
    <w:rsid w:val="00044E39"/>
    <w:rsid w:val="00045238"/>
    <w:rsid w:val="000452C4"/>
    <w:rsid w:val="00045388"/>
    <w:rsid w:val="000454DB"/>
    <w:rsid w:val="0004551A"/>
    <w:rsid w:val="00045727"/>
    <w:rsid w:val="0004587E"/>
    <w:rsid w:val="000458A9"/>
    <w:rsid w:val="00045BDE"/>
    <w:rsid w:val="00045CDF"/>
    <w:rsid w:val="00045F5A"/>
    <w:rsid w:val="000461D1"/>
    <w:rsid w:val="00046438"/>
    <w:rsid w:val="0004655A"/>
    <w:rsid w:val="00046603"/>
    <w:rsid w:val="000466D7"/>
    <w:rsid w:val="000468CF"/>
    <w:rsid w:val="00046972"/>
    <w:rsid w:val="00046B9D"/>
    <w:rsid w:val="00046D21"/>
    <w:rsid w:val="00046DD5"/>
    <w:rsid w:val="00046FEA"/>
    <w:rsid w:val="000471BC"/>
    <w:rsid w:val="000471D3"/>
    <w:rsid w:val="000472CC"/>
    <w:rsid w:val="00047401"/>
    <w:rsid w:val="000475DA"/>
    <w:rsid w:val="00047905"/>
    <w:rsid w:val="00047EDA"/>
    <w:rsid w:val="00047F62"/>
    <w:rsid w:val="00047FAB"/>
    <w:rsid w:val="00050151"/>
    <w:rsid w:val="0005025B"/>
    <w:rsid w:val="000502FB"/>
    <w:rsid w:val="00050638"/>
    <w:rsid w:val="00050845"/>
    <w:rsid w:val="0005087F"/>
    <w:rsid w:val="00050F10"/>
    <w:rsid w:val="00050F19"/>
    <w:rsid w:val="00050FC3"/>
    <w:rsid w:val="00051086"/>
    <w:rsid w:val="00051135"/>
    <w:rsid w:val="0005173C"/>
    <w:rsid w:val="0005174E"/>
    <w:rsid w:val="00051804"/>
    <w:rsid w:val="00051B00"/>
    <w:rsid w:val="00051E72"/>
    <w:rsid w:val="00051F51"/>
    <w:rsid w:val="00051F82"/>
    <w:rsid w:val="00051F91"/>
    <w:rsid w:val="000522FE"/>
    <w:rsid w:val="0005251D"/>
    <w:rsid w:val="0005253D"/>
    <w:rsid w:val="00052578"/>
    <w:rsid w:val="00052745"/>
    <w:rsid w:val="00052885"/>
    <w:rsid w:val="00052A7E"/>
    <w:rsid w:val="00052ED4"/>
    <w:rsid w:val="00052FA4"/>
    <w:rsid w:val="00053062"/>
    <w:rsid w:val="000532AB"/>
    <w:rsid w:val="00053499"/>
    <w:rsid w:val="0005359A"/>
    <w:rsid w:val="0005362F"/>
    <w:rsid w:val="0005366B"/>
    <w:rsid w:val="0005371E"/>
    <w:rsid w:val="000537D3"/>
    <w:rsid w:val="00053AC8"/>
    <w:rsid w:val="00053BED"/>
    <w:rsid w:val="00053F1A"/>
    <w:rsid w:val="00053F3D"/>
    <w:rsid w:val="00053FDC"/>
    <w:rsid w:val="00054247"/>
    <w:rsid w:val="0005424D"/>
    <w:rsid w:val="00054376"/>
    <w:rsid w:val="000546A9"/>
    <w:rsid w:val="00054900"/>
    <w:rsid w:val="000549A9"/>
    <w:rsid w:val="00054E10"/>
    <w:rsid w:val="00054EA9"/>
    <w:rsid w:val="00054F87"/>
    <w:rsid w:val="00054FA5"/>
    <w:rsid w:val="00055312"/>
    <w:rsid w:val="0005546F"/>
    <w:rsid w:val="00055585"/>
    <w:rsid w:val="00055707"/>
    <w:rsid w:val="0005589F"/>
    <w:rsid w:val="00055AEA"/>
    <w:rsid w:val="00055B40"/>
    <w:rsid w:val="00055C43"/>
    <w:rsid w:val="00055C54"/>
    <w:rsid w:val="00055E34"/>
    <w:rsid w:val="000562E4"/>
    <w:rsid w:val="00056378"/>
    <w:rsid w:val="00056899"/>
    <w:rsid w:val="00056A99"/>
    <w:rsid w:val="00056DB1"/>
    <w:rsid w:val="000570AC"/>
    <w:rsid w:val="000570FD"/>
    <w:rsid w:val="0005731D"/>
    <w:rsid w:val="000573C9"/>
    <w:rsid w:val="000573EE"/>
    <w:rsid w:val="00057414"/>
    <w:rsid w:val="00057812"/>
    <w:rsid w:val="00057AC0"/>
    <w:rsid w:val="00057BA3"/>
    <w:rsid w:val="00057BBF"/>
    <w:rsid w:val="00057BF2"/>
    <w:rsid w:val="00057DE6"/>
    <w:rsid w:val="00057E42"/>
    <w:rsid w:val="00057F8E"/>
    <w:rsid w:val="0006020C"/>
    <w:rsid w:val="00060476"/>
    <w:rsid w:val="00060563"/>
    <w:rsid w:val="000605A8"/>
    <w:rsid w:val="0006060A"/>
    <w:rsid w:val="000607D8"/>
    <w:rsid w:val="00060844"/>
    <w:rsid w:val="00060B20"/>
    <w:rsid w:val="00060BE9"/>
    <w:rsid w:val="00060C98"/>
    <w:rsid w:val="00060EF7"/>
    <w:rsid w:val="00060F97"/>
    <w:rsid w:val="0006116A"/>
    <w:rsid w:val="00061680"/>
    <w:rsid w:val="00061687"/>
    <w:rsid w:val="00061739"/>
    <w:rsid w:val="00061805"/>
    <w:rsid w:val="00061C6A"/>
    <w:rsid w:val="00061F81"/>
    <w:rsid w:val="00061F9F"/>
    <w:rsid w:val="0006254B"/>
    <w:rsid w:val="0006276A"/>
    <w:rsid w:val="0006292A"/>
    <w:rsid w:val="00062C94"/>
    <w:rsid w:val="00062D45"/>
    <w:rsid w:val="00062FD3"/>
    <w:rsid w:val="00063066"/>
    <w:rsid w:val="0006309E"/>
    <w:rsid w:val="00063124"/>
    <w:rsid w:val="000634F7"/>
    <w:rsid w:val="0006366C"/>
    <w:rsid w:val="00063A19"/>
    <w:rsid w:val="00063B84"/>
    <w:rsid w:val="00063C2B"/>
    <w:rsid w:val="00063EF3"/>
    <w:rsid w:val="00063F0C"/>
    <w:rsid w:val="00063FDF"/>
    <w:rsid w:val="0006425E"/>
    <w:rsid w:val="00064408"/>
    <w:rsid w:val="0006470F"/>
    <w:rsid w:val="000648F3"/>
    <w:rsid w:val="00064960"/>
    <w:rsid w:val="00064A25"/>
    <w:rsid w:val="00064B8D"/>
    <w:rsid w:val="00065072"/>
    <w:rsid w:val="00065125"/>
    <w:rsid w:val="0006513D"/>
    <w:rsid w:val="000651C0"/>
    <w:rsid w:val="000652FE"/>
    <w:rsid w:val="000654C2"/>
    <w:rsid w:val="00065557"/>
    <w:rsid w:val="00065728"/>
    <w:rsid w:val="0006574F"/>
    <w:rsid w:val="000658EF"/>
    <w:rsid w:val="000659B0"/>
    <w:rsid w:val="000659E3"/>
    <w:rsid w:val="00065B4E"/>
    <w:rsid w:val="00065C06"/>
    <w:rsid w:val="00065E30"/>
    <w:rsid w:val="00065F19"/>
    <w:rsid w:val="00066095"/>
    <w:rsid w:val="00066199"/>
    <w:rsid w:val="00066284"/>
    <w:rsid w:val="00066682"/>
    <w:rsid w:val="00066856"/>
    <w:rsid w:val="00066928"/>
    <w:rsid w:val="000669EB"/>
    <w:rsid w:val="00066AF3"/>
    <w:rsid w:val="00066C2A"/>
    <w:rsid w:val="00066D07"/>
    <w:rsid w:val="00066DB2"/>
    <w:rsid w:val="0006708D"/>
    <w:rsid w:val="00067103"/>
    <w:rsid w:val="000673CC"/>
    <w:rsid w:val="00067A42"/>
    <w:rsid w:val="00067B94"/>
    <w:rsid w:val="00067D07"/>
    <w:rsid w:val="00067F3E"/>
    <w:rsid w:val="00067F99"/>
    <w:rsid w:val="000700A0"/>
    <w:rsid w:val="000705F7"/>
    <w:rsid w:val="0007064F"/>
    <w:rsid w:val="00070834"/>
    <w:rsid w:val="00070A7D"/>
    <w:rsid w:val="00070AB1"/>
    <w:rsid w:val="00070B8D"/>
    <w:rsid w:val="00070C7C"/>
    <w:rsid w:val="00070F93"/>
    <w:rsid w:val="000713B8"/>
    <w:rsid w:val="000713EB"/>
    <w:rsid w:val="00071670"/>
    <w:rsid w:val="0007169C"/>
    <w:rsid w:val="000717B1"/>
    <w:rsid w:val="00071917"/>
    <w:rsid w:val="00071A6F"/>
    <w:rsid w:val="00071B16"/>
    <w:rsid w:val="00072064"/>
    <w:rsid w:val="000725FD"/>
    <w:rsid w:val="000726AB"/>
    <w:rsid w:val="00072942"/>
    <w:rsid w:val="00072A83"/>
    <w:rsid w:val="000730B7"/>
    <w:rsid w:val="00073123"/>
    <w:rsid w:val="00073181"/>
    <w:rsid w:val="00073440"/>
    <w:rsid w:val="00073519"/>
    <w:rsid w:val="00073565"/>
    <w:rsid w:val="00073BD6"/>
    <w:rsid w:val="00073CEF"/>
    <w:rsid w:val="00073D32"/>
    <w:rsid w:val="00073F8F"/>
    <w:rsid w:val="00073F92"/>
    <w:rsid w:val="0007402B"/>
    <w:rsid w:val="00074108"/>
    <w:rsid w:val="000742A2"/>
    <w:rsid w:val="000743FB"/>
    <w:rsid w:val="0007442F"/>
    <w:rsid w:val="00074439"/>
    <w:rsid w:val="0007443A"/>
    <w:rsid w:val="0007456B"/>
    <w:rsid w:val="00074793"/>
    <w:rsid w:val="0007482E"/>
    <w:rsid w:val="0007490C"/>
    <w:rsid w:val="0007492E"/>
    <w:rsid w:val="000749D0"/>
    <w:rsid w:val="00074DE2"/>
    <w:rsid w:val="00075089"/>
    <w:rsid w:val="0007518A"/>
    <w:rsid w:val="000751B8"/>
    <w:rsid w:val="000752D7"/>
    <w:rsid w:val="000754DA"/>
    <w:rsid w:val="0007587A"/>
    <w:rsid w:val="000759C2"/>
    <w:rsid w:val="00075A0E"/>
    <w:rsid w:val="00075BA3"/>
    <w:rsid w:val="00075C0E"/>
    <w:rsid w:val="00075C99"/>
    <w:rsid w:val="00075CA7"/>
    <w:rsid w:val="00075DE9"/>
    <w:rsid w:val="00076320"/>
    <w:rsid w:val="0007670A"/>
    <w:rsid w:val="00076A62"/>
    <w:rsid w:val="00076AE2"/>
    <w:rsid w:val="00076AF4"/>
    <w:rsid w:val="00076B59"/>
    <w:rsid w:val="00076C29"/>
    <w:rsid w:val="00076C94"/>
    <w:rsid w:val="00077056"/>
    <w:rsid w:val="00077549"/>
    <w:rsid w:val="00077574"/>
    <w:rsid w:val="000776FE"/>
    <w:rsid w:val="000777AA"/>
    <w:rsid w:val="000777FA"/>
    <w:rsid w:val="00077A24"/>
    <w:rsid w:val="00077AA1"/>
    <w:rsid w:val="00077AF0"/>
    <w:rsid w:val="00077F45"/>
    <w:rsid w:val="0008006C"/>
    <w:rsid w:val="000800C6"/>
    <w:rsid w:val="000800F7"/>
    <w:rsid w:val="000802C8"/>
    <w:rsid w:val="000802F8"/>
    <w:rsid w:val="0008051A"/>
    <w:rsid w:val="00080535"/>
    <w:rsid w:val="00080582"/>
    <w:rsid w:val="00080857"/>
    <w:rsid w:val="00080AF3"/>
    <w:rsid w:val="00080C8F"/>
    <w:rsid w:val="00080E5A"/>
    <w:rsid w:val="000814CE"/>
    <w:rsid w:val="0008173A"/>
    <w:rsid w:val="000818DC"/>
    <w:rsid w:val="00081A91"/>
    <w:rsid w:val="00081BAD"/>
    <w:rsid w:val="00081C2F"/>
    <w:rsid w:val="00081C9D"/>
    <w:rsid w:val="00081CB2"/>
    <w:rsid w:val="00081CCE"/>
    <w:rsid w:val="00082059"/>
    <w:rsid w:val="0008259D"/>
    <w:rsid w:val="00082978"/>
    <w:rsid w:val="00082C66"/>
    <w:rsid w:val="00082DD3"/>
    <w:rsid w:val="00082EED"/>
    <w:rsid w:val="0008306E"/>
    <w:rsid w:val="000830B6"/>
    <w:rsid w:val="00083287"/>
    <w:rsid w:val="00083462"/>
    <w:rsid w:val="0008364C"/>
    <w:rsid w:val="0008376D"/>
    <w:rsid w:val="000837E1"/>
    <w:rsid w:val="00083D59"/>
    <w:rsid w:val="00083DAB"/>
    <w:rsid w:val="00083E7C"/>
    <w:rsid w:val="00083F18"/>
    <w:rsid w:val="00083F30"/>
    <w:rsid w:val="00084096"/>
    <w:rsid w:val="0008432A"/>
    <w:rsid w:val="00084609"/>
    <w:rsid w:val="0008484B"/>
    <w:rsid w:val="00084944"/>
    <w:rsid w:val="00084ABB"/>
    <w:rsid w:val="00084BA8"/>
    <w:rsid w:val="00084D67"/>
    <w:rsid w:val="00084DCA"/>
    <w:rsid w:val="00084FB8"/>
    <w:rsid w:val="00084FED"/>
    <w:rsid w:val="000851A7"/>
    <w:rsid w:val="00085222"/>
    <w:rsid w:val="00085371"/>
    <w:rsid w:val="000855F4"/>
    <w:rsid w:val="000859F8"/>
    <w:rsid w:val="00085AB4"/>
    <w:rsid w:val="00085DBF"/>
    <w:rsid w:val="00085F89"/>
    <w:rsid w:val="00085F8A"/>
    <w:rsid w:val="00086061"/>
    <w:rsid w:val="000860B9"/>
    <w:rsid w:val="000863A6"/>
    <w:rsid w:val="000864C3"/>
    <w:rsid w:val="0008687E"/>
    <w:rsid w:val="00086881"/>
    <w:rsid w:val="000869FA"/>
    <w:rsid w:val="00086AB5"/>
    <w:rsid w:val="00086BD6"/>
    <w:rsid w:val="00086E4D"/>
    <w:rsid w:val="00086F2F"/>
    <w:rsid w:val="0008719C"/>
    <w:rsid w:val="000871BA"/>
    <w:rsid w:val="00087357"/>
    <w:rsid w:val="000876BF"/>
    <w:rsid w:val="00087761"/>
    <w:rsid w:val="00087979"/>
    <w:rsid w:val="00087B44"/>
    <w:rsid w:val="00087C4F"/>
    <w:rsid w:val="0009011C"/>
    <w:rsid w:val="000901CC"/>
    <w:rsid w:val="00090258"/>
    <w:rsid w:val="0009025F"/>
    <w:rsid w:val="00090608"/>
    <w:rsid w:val="00090695"/>
    <w:rsid w:val="00090775"/>
    <w:rsid w:val="00090912"/>
    <w:rsid w:val="00090EE7"/>
    <w:rsid w:val="00090F0B"/>
    <w:rsid w:val="00091123"/>
    <w:rsid w:val="000911AD"/>
    <w:rsid w:val="0009195A"/>
    <w:rsid w:val="00091A47"/>
    <w:rsid w:val="00091AE7"/>
    <w:rsid w:val="00091BDE"/>
    <w:rsid w:val="00091C69"/>
    <w:rsid w:val="00091E26"/>
    <w:rsid w:val="00091EBB"/>
    <w:rsid w:val="00092058"/>
    <w:rsid w:val="0009214A"/>
    <w:rsid w:val="00092550"/>
    <w:rsid w:val="000925F0"/>
    <w:rsid w:val="00092631"/>
    <w:rsid w:val="00092665"/>
    <w:rsid w:val="0009278B"/>
    <w:rsid w:val="0009286E"/>
    <w:rsid w:val="0009286F"/>
    <w:rsid w:val="00092872"/>
    <w:rsid w:val="00092895"/>
    <w:rsid w:val="00092943"/>
    <w:rsid w:val="00092DC8"/>
    <w:rsid w:val="000931DA"/>
    <w:rsid w:val="00093210"/>
    <w:rsid w:val="000932C6"/>
    <w:rsid w:val="000933AF"/>
    <w:rsid w:val="0009359C"/>
    <w:rsid w:val="00093931"/>
    <w:rsid w:val="00093BAC"/>
    <w:rsid w:val="00093BC4"/>
    <w:rsid w:val="00093BCA"/>
    <w:rsid w:val="00093F05"/>
    <w:rsid w:val="00094132"/>
    <w:rsid w:val="0009415A"/>
    <w:rsid w:val="0009425F"/>
    <w:rsid w:val="00094626"/>
    <w:rsid w:val="0009468D"/>
    <w:rsid w:val="0009469D"/>
    <w:rsid w:val="00094BD4"/>
    <w:rsid w:val="00094C3C"/>
    <w:rsid w:val="00094EB5"/>
    <w:rsid w:val="00094EFE"/>
    <w:rsid w:val="00095378"/>
    <w:rsid w:val="0009550D"/>
    <w:rsid w:val="00095531"/>
    <w:rsid w:val="00095544"/>
    <w:rsid w:val="000957E8"/>
    <w:rsid w:val="00095D41"/>
    <w:rsid w:val="00095F15"/>
    <w:rsid w:val="000961E2"/>
    <w:rsid w:val="000962BD"/>
    <w:rsid w:val="00096542"/>
    <w:rsid w:val="0009670F"/>
    <w:rsid w:val="000969BC"/>
    <w:rsid w:val="000969E4"/>
    <w:rsid w:val="00096B03"/>
    <w:rsid w:val="00096B08"/>
    <w:rsid w:val="00096CCF"/>
    <w:rsid w:val="00096E66"/>
    <w:rsid w:val="00096F07"/>
    <w:rsid w:val="00097028"/>
    <w:rsid w:val="000972C2"/>
    <w:rsid w:val="000973D4"/>
    <w:rsid w:val="000974E1"/>
    <w:rsid w:val="000978F6"/>
    <w:rsid w:val="00097D5D"/>
    <w:rsid w:val="000A005E"/>
    <w:rsid w:val="000A00A1"/>
    <w:rsid w:val="000A024D"/>
    <w:rsid w:val="000A03A4"/>
    <w:rsid w:val="000A0B2A"/>
    <w:rsid w:val="000A0D18"/>
    <w:rsid w:val="000A0DFE"/>
    <w:rsid w:val="000A0E14"/>
    <w:rsid w:val="000A1124"/>
    <w:rsid w:val="000A125D"/>
    <w:rsid w:val="000A12A7"/>
    <w:rsid w:val="000A12DC"/>
    <w:rsid w:val="000A1343"/>
    <w:rsid w:val="000A1372"/>
    <w:rsid w:val="000A167D"/>
    <w:rsid w:val="000A16F4"/>
    <w:rsid w:val="000A185B"/>
    <w:rsid w:val="000A1B67"/>
    <w:rsid w:val="000A1D49"/>
    <w:rsid w:val="000A1D83"/>
    <w:rsid w:val="000A1D89"/>
    <w:rsid w:val="000A1F21"/>
    <w:rsid w:val="000A28A3"/>
    <w:rsid w:val="000A2953"/>
    <w:rsid w:val="000A2A86"/>
    <w:rsid w:val="000A2BA8"/>
    <w:rsid w:val="000A2C62"/>
    <w:rsid w:val="000A2DB9"/>
    <w:rsid w:val="000A38AF"/>
    <w:rsid w:val="000A3A42"/>
    <w:rsid w:val="000A42F7"/>
    <w:rsid w:val="000A4476"/>
    <w:rsid w:val="000A463B"/>
    <w:rsid w:val="000A47E8"/>
    <w:rsid w:val="000A4921"/>
    <w:rsid w:val="000A4B22"/>
    <w:rsid w:val="000A4B86"/>
    <w:rsid w:val="000A4BD9"/>
    <w:rsid w:val="000A4C1E"/>
    <w:rsid w:val="000A4C80"/>
    <w:rsid w:val="000A4CA4"/>
    <w:rsid w:val="000A4D56"/>
    <w:rsid w:val="000A4E46"/>
    <w:rsid w:val="000A4F7C"/>
    <w:rsid w:val="000A5009"/>
    <w:rsid w:val="000A57B8"/>
    <w:rsid w:val="000A5871"/>
    <w:rsid w:val="000A59F0"/>
    <w:rsid w:val="000A5AD8"/>
    <w:rsid w:val="000A5D54"/>
    <w:rsid w:val="000A61AE"/>
    <w:rsid w:val="000A61E3"/>
    <w:rsid w:val="000A65A6"/>
    <w:rsid w:val="000A65C9"/>
    <w:rsid w:val="000A6613"/>
    <w:rsid w:val="000A6864"/>
    <w:rsid w:val="000A6EB9"/>
    <w:rsid w:val="000A6F93"/>
    <w:rsid w:val="000A6FE8"/>
    <w:rsid w:val="000A73E9"/>
    <w:rsid w:val="000A7656"/>
    <w:rsid w:val="000A783D"/>
    <w:rsid w:val="000A7971"/>
    <w:rsid w:val="000A79D1"/>
    <w:rsid w:val="000A7BBE"/>
    <w:rsid w:val="000A7D62"/>
    <w:rsid w:val="000B0370"/>
    <w:rsid w:val="000B04F8"/>
    <w:rsid w:val="000B0626"/>
    <w:rsid w:val="000B073D"/>
    <w:rsid w:val="000B074C"/>
    <w:rsid w:val="000B088F"/>
    <w:rsid w:val="000B08DE"/>
    <w:rsid w:val="000B098E"/>
    <w:rsid w:val="000B09A1"/>
    <w:rsid w:val="000B0A46"/>
    <w:rsid w:val="000B0A56"/>
    <w:rsid w:val="000B0A6E"/>
    <w:rsid w:val="000B1257"/>
    <w:rsid w:val="000B1297"/>
    <w:rsid w:val="000B1413"/>
    <w:rsid w:val="000B16EF"/>
    <w:rsid w:val="000B1743"/>
    <w:rsid w:val="000B17AD"/>
    <w:rsid w:val="000B19A6"/>
    <w:rsid w:val="000B1B6B"/>
    <w:rsid w:val="000B1C1A"/>
    <w:rsid w:val="000B220A"/>
    <w:rsid w:val="000B223C"/>
    <w:rsid w:val="000B25CA"/>
    <w:rsid w:val="000B26A2"/>
    <w:rsid w:val="000B2809"/>
    <w:rsid w:val="000B2918"/>
    <w:rsid w:val="000B2A2E"/>
    <w:rsid w:val="000B2A44"/>
    <w:rsid w:val="000B2AFD"/>
    <w:rsid w:val="000B2BC4"/>
    <w:rsid w:val="000B2D67"/>
    <w:rsid w:val="000B2EAB"/>
    <w:rsid w:val="000B2F24"/>
    <w:rsid w:val="000B3167"/>
    <w:rsid w:val="000B3502"/>
    <w:rsid w:val="000B3570"/>
    <w:rsid w:val="000B35C0"/>
    <w:rsid w:val="000B3685"/>
    <w:rsid w:val="000B37B4"/>
    <w:rsid w:val="000B3994"/>
    <w:rsid w:val="000B3A2E"/>
    <w:rsid w:val="000B3A3C"/>
    <w:rsid w:val="000B3A58"/>
    <w:rsid w:val="000B3BCB"/>
    <w:rsid w:val="000B3E19"/>
    <w:rsid w:val="000B3E77"/>
    <w:rsid w:val="000B3E87"/>
    <w:rsid w:val="000B3FF5"/>
    <w:rsid w:val="000B429F"/>
    <w:rsid w:val="000B43E7"/>
    <w:rsid w:val="000B4417"/>
    <w:rsid w:val="000B4474"/>
    <w:rsid w:val="000B4A82"/>
    <w:rsid w:val="000B4E8E"/>
    <w:rsid w:val="000B4F81"/>
    <w:rsid w:val="000B55A9"/>
    <w:rsid w:val="000B5675"/>
    <w:rsid w:val="000B5840"/>
    <w:rsid w:val="000B5845"/>
    <w:rsid w:val="000B586C"/>
    <w:rsid w:val="000B5A73"/>
    <w:rsid w:val="000B5BBD"/>
    <w:rsid w:val="000B5DB6"/>
    <w:rsid w:val="000B625C"/>
    <w:rsid w:val="000B645C"/>
    <w:rsid w:val="000B667E"/>
    <w:rsid w:val="000B66C3"/>
    <w:rsid w:val="000B66EA"/>
    <w:rsid w:val="000B68D4"/>
    <w:rsid w:val="000B6A62"/>
    <w:rsid w:val="000B6AD2"/>
    <w:rsid w:val="000B6B45"/>
    <w:rsid w:val="000B6B80"/>
    <w:rsid w:val="000B6C33"/>
    <w:rsid w:val="000B72D2"/>
    <w:rsid w:val="000B77DA"/>
    <w:rsid w:val="000B788A"/>
    <w:rsid w:val="000B7933"/>
    <w:rsid w:val="000B7AA3"/>
    <w:rsid w:val="000B7AE6"/>
    <w:rsid w:val="000B7E0C"/>
    <w:rsid w:val="000B7EFF"/>
    <w:rsid w:val="000B7F59"/>
    <w:rsid w:val="000B7FAE"/>
    <w:rsid w:val="000C0249"/>
    <w:rsid w:val="000C035E"/>
    <w:rsid w:val="000C037B"/>
    <w:rsid w:val="000C04D7"/>
    <w:rsid w:val="000C05EC"/>
    <w:rsid w:val="000C09C5"/>
    <w:rsid w:val="000C0A3B"/>
    <w:rsid w:val="000C0CD0"/>
    <w:rsid w:val="000C0E12"/>
    <w:rsid w:val="000C0FE0"/>
    <w:rsid w:val="000C123E"/>
    <w:rsid w:val="000C124F"/>
    <w:rsid w:val="000C12A3"/>
    <w:rsid w:val="000C12C7"/>
    <w:rsid w:val="000C13FA"/>
    <w:rsid w:val="000C1419"/>
    <w:rsid w:val="000C14DF"/>
    <w:rsid w:val="000C1724"/>
    <w:rsid w:val="000C17E5"/>
    <w:rsid w:val="000C1890"/>
    <w:rsid w:val="000C19B5"/>
    <w:rsid w:val="000C1BB8"/>
    <w:rsid w:val="000C1C07"/>
    <w:rsid w:val="000C2115"/>
    <w:rsid w:val="000C21AC"/>
    <w:rsid w:val="000C2299"/>
    <w:rsid w:val="000C232D"/>
    <w:rsid w:val="000C23D7"/>
    <w:rsid w:val="000C23F8"/>
    <w:rsid w:val="000C284A"/>
    <w:rsid w:val="000C2CB6"/>
    <w:rsid w:val="000C2CC0"/>
    <w:rsid w:val="000C2D95"/>
    <w:rsid w:val="000C2FEB"/>
    <w:rsid w:val="000C315D"/>
    <w:rsid w:val="000C3386"/>
    <w:rsid w:val="000C3428"/>
    <w:rsid w:val="000C347B"/>
    <w:rsid w:val="000C34BA"/>
    <w:rsid w:val="000C37B8"/>
    <w:rsid w:val="000C3EB5"/>
    <w:rsid w:val="000C4280"/>
    <w:rsid w:val="000C43BE"/>
    <w:rsid w:val="000C4401"/>
    <w:rsid w:val="000C451B"/>
    <w:rsid w:val="000C461B"/>
    <w:rsid w:val="000C4750"/>
    <w:rsid w:val="000C498B"/>
    <w:rsid w:val="000C4D92"/>
    <w:rsid w:val="000C4F51"/>
    <w:rsid w:val="000C50F6"/>
    <w:rsid w:val="000C51D0"/>
    <w:rsid w:val="000C52E9"/>
    <w:rsid w:val="000C53A5"/>
    <w:rsid w:val="000C5484"/>
    <w:rsid w:val="000C549B"/>
    <w:rsid w:val="000C54D3"/>
    <w:rsid w:val="000C56B9"/>
    <w:rsid w:val="000C56CA"/>
    <w:rsid w:val="000C5D12"/>
    <w:rsid w:val="000C5E18"/>
    <w:rsid w:val="000C5E62"/>
    <w:rsid w:val="000C631A"/>
    <w:rsid w:val="000C6346"/>
    <w:rsid w:val="000C6425"/>
    <w:rsid w:val="000C66EC"/>
    <w:rsid w:val="000C66F7"/>
    <w:rsid w:val="000C672F"/>
    <w:rsid w:val="000C6743"/>
    <w:rsid w:val="000C6883"/>
    <w:rsid w:val="000C6B65"/>
    <w:rsid w:val="000C6C20"/>
    <w:rsid w:val="000C6DB9"/>
    <w:rsid w:val="000C6DCC"/>
    <w:rsid w:val="000C6E83"/>
    <w:rsid w:val="000C6EFA"/>
    <w:rsid w:val="000C7182"/>
    <w:rsid w:val="000C7347"/>
    <w:rsid w:val="000C7355"/>
    <w:rsid w:val="000C74B6"/>
    <w:rsid w:val="000C77E9"/>
    <w:rsid w:val="000C7884"/>
    <w:rsid w:val="000C78A8"/>
    <w:rsid w:val="000C78B2"/>
    <w:rsid w:val="000C7BAC"/>
    <w:rsid w:val="000C7D72"/>
    <w:rsid w:val="000C7FA5"/>
    <w:rsid w:val="000D01CA"/>
    <w:rsid w:val="000D01CC"/>
    <w:rsid w:val="000D0359"/>
    <w:rsid w:val="000D03D0"/>
    <w:rsid w:val="000D04F2"/>
    <w:rsid w:val="000D055E"/>
    <w:rsid w:val="000D0706"/>
    <w:rsid w:val="000D09DA"/>
    <w:rsid w:val="000D0AA7"/>
    <w:rsid w:val="000D0D73"/>
    <w:rsid w:val="000D17C3"/>
    <w:rsid w:val="000D1A03"/>
    <w:rsid w:val="000D1AF1"/>
    <w:rsid w:val="000D1B31"/>
    <w:rsid w:val="000D1CCE"/>
    <w:rsid w:val="000D21C3"/>
    <w:rsid w:val="000D24B0"/>
    <w:rsid w:val="000D25B4"/>
    <w:rsid w:val="000D25C9"/>
    <w:rsid w:val="000D2650"/>
    <w:rsid w:val="000D26A5"/>
    <w:rsid w:val="000D2D9C"/>
    <w:rsid w:val="000D2F05"/>
    <w:rsid w:val="000D30D5"/>
    <w:rsid w:val="000D33F8"/>
    <w:rsid w:val="000D371C"/>
    <w:rsid w:val="000D3785"/>
    <w:rsid w:val="000D37F6"/>
    <w:rsid w:val="000D3839"/>
    <w:rsid w:val="000D3A89"/>
    <w:rsid w:val="000D3FC0"/>
    <w:rsid w:val="000D4015"/>
    <w:rsid w:val="000D401A"/>
    <w:rsid w:val="000D411D"/>
    <w:rsid w:val="000D4244"/>
    <w:rsid w:val="000D4300"/>
    <w:rsid w:val="000D430D"/>
    <w:rsid w:val="000D4505"/>
    <w:rsid w:val="000D462D"/>
    <w:rsid w:val="000D466E"/>
    <w:rsid w:val="000D46B1"/>
    <w:rsid w:val="000D4894"/>
    <w:rsid w:val="000D4A75"/>
    <w:rsid w:val="000D4E05"/>
    <w:rsid w:val="000D4F2D"/>
    <w:rsid w:val="000D4F6F"/>
    <w:rsid w:val="000D5071"/>
    <w:rsid w:val="000D50A3"/>
    <w:rsid w:val="000D50B9"/>
    <w:rsid w:val="000D5391"/>
    <w:rsid w:val="000D53EC"/>
    <w:rsid w:val="000D54E8"/>
    <w:rsid w:val="000D5E92"/>
    <w:rsid w:val="000D5FE0"/>
    <w:rsid w:val="000D62A7"/>
    <w:rsid w:val="000D656A"/>
    <w:rsid w:val="000D656F"/>
    <w:rsid w:val="000D65AB"/>
    <w:rsid w:val="000D6659"/>
    <w:rsid w:val="000D6781"/>
    <w:rsid w:val="000D6873"/>
    <w:rsid w:val="000D6E13"/>
    <w:rsid w:val="000D7036"/>
    <w:rsid w:val="000D7037"/>
    <w:rsid w:val="000D71B0"/>
    <w:rsid w:val="000D72E3"/>
    <w:rsid w:val="000D75C7"/>
    <w:rsid w:val="000D76EB"/>
    <w:rsid w:val="000D7797"/>
    <w:rsid w:val="000D7A5C"/>
    <w:rsid w:val="000D7A66"/>
    <w:rsid w:val="000D7B83"/>
    <w:rsid w:val="000D7D16"/>
    <w:rsid w:val="000D7E79"/>
    <w:rsid w:val="000D7F54"/>
    <w:rsid w:val="000D7FE6"/>
    <w:rsid w:val="000E042A"/>
    <w:rsid w:val="000E0446"/>
    <w:rsid w:val="000E065B"/>
    <w:rsid w:val="000E07C2"/>
    <w:rsid w:val="000E07E0"/>
    <w:rsid w:val="000E0803"/>
    <w:rsid w:val="000E0836"/>
    <w:rsid w:val="000E0912"/>
    <w:rsid w:val="000E0ABF"/>
    <w:rsid w:val="000E0D03"/>
    <w:rsid w:val="000E0FF8"/>
    <w:rsid w:val="000E10EC"/>
    <w:rsid w:val="000E13AA"/>
    <w:rsid w:val="000E140E"/>
    <w:rsid w:val="000E1539"/>
    <w:rsid w:val="000E18F7"/>
    <w:rsid w:val="000E1B30"/>
    <w:rsid w:val="000E1BD5"/>
    <w:rsid w:val="000E1C2C"/>
    <w:rsid w:val="000E1CD7"/>
    <w:rsid w:val="000E1D55"/>
    <w:rsid w:val="000E1DB7"/>
    <w:rsid w:val="000E1E3A"/>
    <w:rsid w:val="000E1EB0"/>
    <w:rsid w:val="000E1FFD"/>
    <w:rsid w:val="000E203F"/>
    <w:rsid w:val="000E22A9"/>
    <w:rsid w:val="000E22EB"/>
    <w:rsid w:val="000E2329"/>
    <w:rsid w:val="000E2473"/>
    <w:rsid w:val="000E24AD"/>
    <w:rsid w:val="000E24ED"/>
    <w:rsid w:val="000E271A"/>
    <w:rsid w:val="000E2837"/>
    <w:rsid w:val="000E2AEE"/>
    <w:rsid w:val="000E2C30"/>
    <w:rsid w:val="000E2D22"/>
    <w:rsid w:val="000E32BE"/>
    <w:rsid w:val="000E3362"/>
    <w:rsid w:val="000E34D5"/>
    <w:rsid w:val="000E3956"/>
    <w:rsid w:val="000E3B12"/>
    <w:rsid w:val="000E3D4D"/>
    <w:rsid w:val="000E3D90"/>
    <w:rsid w:val="000E3E90"/>
    <w:rsid w:val="000E4043"/>
    <w:rsid w:val="000E41D0"/>
    <w:rsid w:val="000E43D9"/>
    <w:rsid w:val="000E4514"/>
    <w:rsid w:val="000E4BD0"/>
    <w:rsid w:val="000E4CF1"/>
    <w:rsid w:val="000E4F6F"/>
    <w:rsid w:val="000E5320"/>
    <w:rsid w:val="000E5575"/>
    <w:rsid w:val="000E5675"/>
    <w:rsid w:val="000E58B4"/>
    <w:rsid w:val="000E5944"/>
    <w:rsid w:val="000E5A48"/>
    <w:rsid w:val="000E5A4B"/>
    <w:rsid w:val="000E5B45"/>
    <w:rsid w:val="000E5B74"/>
    <w:rsid w:val="000E5D5C"/>
    <w:rsid w:val="000E5E2A"/>
    <w:rsid w:val="000E5E47"/>
    <w:rsid w:val="000E606B"/>
    <w:rsid w:val="000E6418"/>
    <w:rsid w:val="000E656C"/>
    <w:rsid w:val="000E6740"/>
    <w:rsid w:val="000E6881"/>
    <w:rsid w:val="000E69C1"/>
    <w:rsid w:val="000E6A97"/>
    <w:rsid w:val="000E6ABB"/>
    <w:rsid w:val="000E6AEA"/>
    <w:rsid w:val="000E6BC2"/>
    <w:rsid w:val="000E6BCE"/>
    <w:rsid w:val="000E6D32"/>
    <w:rsid w:val="000E6F85"/>
    <w:rsid w:val="000E73D0"/>
    <w:rsid w:val="000E75E5"/>
    <w:rsid w:val="000E76B6"/>
    <w:rsid w:val="000E77C0"/>
    <w:rsid w:val="000E7975"/>
    <w:rsid w:val="000E7A76"/>
    <w:rsid w:val="000E7F19"/>
    <w:rsid w:val="000F02EE"/>
    <w:rsid w:val="000F0405"/>
    <w:rsid w:val="000F0416"/>
    <w:rsid w:val="000F0563"/>
    <w:rsid w:val="000F05E9"/>
    <w:rsid w:val="000F08DB"/>
    <w:rsid w:val="000F093F"/>
    <w:rsid w:val="000F09CD"/>
    <w:rsid w:val="000F09F0"/>
    <w:rsid w:val="000F0C7F"/>
    <w:rsid w:val="000F0D1F"/>
    <w:rsid w:val="000F0E41"/>
    <w:rsid w:val="000F1323"/>
    <w:rsid w:val="000F1738"/>
    <w:rsid w:val="000F177C"/>
    <w:rsid w:val="000F189D"/>
    <w:rsid w:val="000F18E5"/>
    <w:rsid w:val="000F1981"/>
    <w:rsid w:val="000F1C60"/>
    <w:rsid w:val="000F1CD9"/>
    <w:rsid w:val="000F1D39"/>
    <w:rsid w:val="000F1F44"/>
    <w:rsid w:val="000F1FF3"/>
    <w:rsid w:val="000F2053"/>
    <w:rsid w:val="000F246B"/>
    <w:rsid w:val="000F24B8"/>
    <w:rsid w:val="000F256F"/>
    <w:rsid w:val="000F26A8"/>
    <w:rsid w:val="000F2751"/>
    <w:rsid w:val="000F27CD"/>
    <w:rsid w:val="000F282F"/>
    <w:rsid w:val="000F292B"/>
    <w:rsid w:val="000F294C"/>
    <w:rsid w:val="000F2CBF"/>
    <w:rsid w:val="000F2D45"/>
    <w:rsid w:val="000F2FEE"/>
    <w:rsid w:val="000F313A"/>
    <w:rsid w:val="000F3209"/>
    <w:rsid w:val="000F33C3"/>
    <w:rsid w:val="000F34C5"/>
    <w:rsid w:val="000F367B"/>
    <w:rsid w:val="000F3A50"/>
    <w:rsid w:val="000F3A75"/>
    <w:rsid w:val="000F3C63"/>
    <w:rsid w:val="000F3CB7"/>
    <w:rsid w:val="000F3DAA"/>
    <w:rsid w:val="000F3DF4"/>
    <w:rsid w:val="000F3FE4"/>
    <w:rsid w:val="000F40DE"/>
    <w:rsid w:val="000F40F3"/>
    <w:rsid w:val="000F4302"/>
    <w:rsid w:val="000F430C"/>
    <w:rsid w:val="000F4325"/>
    <w:rsid w:val="000F462C"/>
    <w:rsid w:val="000F4646"/>
    <w:rsid w:val="000F4789"/>
    <w:rsid w:val="000F4C1D"/>
    <w:rsid w:val="000F4EA8"/>
    <w:rsid w:val="000F5011"/>
    <w:rsid w:val="000F527C"/>
    <w:rsid w:val="000F5287"/>
    <w:rsid w:val="000F52B5"/>
    <w:rsid w:val="000F53BD"/>
    <w:rsid w:val="000F54B4"/>
    <w:rsid w:val="000F5511"/>
    <w:rsid w:val="000F5601"/>
    <w:rsid w:val="000F5630"/>
    <w:rsid w:val="000F5720"/>
    <w:rsid w:val="000F5916"/>
    <w:rsid w:val="000F5AD2"/>
    <w:rsid w:val="000F5B5F"/>
    <w:rsid w:val="000F5BB0"/>
    <w:rsid w:val="000F5BDD"/>
    <w:rsid w:val="000F5C36"/>
    <w:rsid w:val="000F5C53"/>
    <w:rsid w:val="000F5CF8"/>
    <w:rsid w:val="000F5DEF"/>
    <w:rsid w:val="000F5FD2"/>
    <w:rsid w:val="000F5FF8"/>
    <w:rsid w:val="000F6055"/>
    <w:rsid w:val="000F607D"/>
    <w:rsid w:val="000F61A4"/>
    <w:rsid w:val="000F63B2"/>
    <w:rsid w:val="000F6904"/>
    <w:rsid w:val="000F694B"/>
    <w:rsid w:val="000F6982"/>
    <w:rsid w:val="000F6AF1"/>
    <w:rsid w:val="000F6B4F"/>
    <w:rsid w:val="000F6EAD"/>
    <w:rsid w:val="000F6EF2"/>
    <w:rsid w:val="000F6F30"/>
    <w:rsid w:val="000F6F67"/>
    <w:rsid w:val="000F6FC0"/>
    <w:rsid w:val="000F70AD"/>
    <w:rsid w:val="000F741D"/>
    <w:rsid w:val="000F7666"/>
    <w:rsid w:val="000F76A2"/>
    <w:rsid w:val="000F7777"/>
    <w:rsid w:val="000F7A81"/>
    <w:rsid w:val="000F7DDF"/>
    <w:rsid w:val="000F7ECF"/>
    <w:rsid w:val="000F7ED8"/>
    <w:rsid w:val="001000A8"/>
    <w:rsid w:val="001001E5"/>
    <w:rsid w:val="00100526"/>
    <w:rsid w:val="001005C2"/>
    <w:rsid w:val="001007A3"/>
    <w:rsid w:val="00100A25"/>
    <w:rsid w:val="00100B15"/>
    <w:rsid w:val="00100D51"/>
    <w:rsid w:val="00100DE4"/>
    <w:rsid w:val="00100F18"/>
    <w:rsid w:val="00101202"/>
    <w:rsid w:val="00101589"/>
    <w:rsid w:val="001016B9"/>
    <w:rsid w:val="001016CC"/>
    <w:rsid w:val="00101795"/>
    <w:rsid w:val="0010179F"/>
    <w:rsid w:val="001019A4"/>
    <w:rsid w:val="00101B90"/>
    <w:rsid w:val="00101C86"/>
    <w:rsid w:val="00101E7D"/>
    <w:rsid w:val="00101EA8"/>
    <w:rsid w:val="00101FDC"/>
    <w:rsid w:val="00102009"/>
    <w:rsid w:val="00102091"/>
    <w:rsid w:val="00102282"/>
    <w:rsid w:val="001022A6"/>
    <w:rsid w:val="001023A5"/>
    <w:rsid w:val="001026F6"/>
    <w:rsid w:val="00102758"/>
    <w:rsid w:val="00102855"/>
    <w:rsid w:val="00102D4D"/>
    <w:rsid w:val="001030DF"/>
    <w:rsid w:val="00103105"/>
    <w:rsid w:val="0010318A"/>
    <w:rsid w:val="001031E4"/>
    <w:rsid w:val="001037C2"/>
    <w:rsid w:val="001038A4"/>
    <w:rsid w:val="001038FB"/>
    <w:rsid w:val="0010392B"/>
    <w:rsid w:val="00103950"/>
    <w:rsid w:val="00103BDF"/>
    <w:rsid w:val="00103C1B"/>
    <w:rsid w:val="00103E0D"/>
    <w:rsid w:val="00103E4A"/>
    <w:rsid w:val="001040D5"/>
    <w:rsid w:val="00104140"/>
    <w:rsid w:val="001041CD"/>
    <w:rsid w:val="001042BF"/>
    <w:rsid w:val="0010451A"/>
    <w:rsid w:val="00104573"/>
    <w:rsid w:val="00104690"/>
    <w:rsid w:val="0010491B"/>
    <w:rsid w:val="0010499A"/>
    <w:rsid w:val="001049A0"/>
    <w:rsid w:val="00104A83"/>
    <w:rsid w:val="00104B50"/>
    <w:rsid w:val="00104C62"/>
    <w:rsid w:val="00104DDD"/>
    <w:rsid w:val="00104E23"/>
    <w:rsid w:val="00104F0B"/>
    <w:rsid w:val="00105296"/>
    <w:rsid w:val="001052E9"/>
    <w:rsid w:val="001053E2"/>
    <w:rsid w:val="00105518"/>
    <w:rsid w:val="00105535"/>
    <w:rsid w:val="001055FF"/>
    <w:rsid w:val="001057ED"/>
    <w:rsid w:val="001057F1"/>
    <w:rsid w:val="001059C2"/>
    <w:rsid w:val="00105A42"/>
    <w:rsid w:val="00105B0E"/>
    <w:rsid w:val="00105B91"/>
    <w:rsid w:val="00105CD0"/>
    <w:rsid w:val="00105E84"/>
    <w:rsid w:val="0010613E"/>
    <w:rsid w:val="001061B5"/>
    <w:rsid w:val="001061F4"/>
    <w:rsid w:val="00106215"/>
    <w:rsid w:val="00106255"/>
    <w:rsid w:val="00106363"/>
    <w:rsid w:val="00106372"/>
    <w:rsid w:val="0010638B"/>
    <w:rsid w:val="0010650B"/>
    <w:rsid w:val="00106516"/>
    <w:rsid w:val="0010671F"/>
    <w:rsid w:val="001068B0"/>
    <w:rsid w:val="00106994"/>
    <w:rsid w:val="00106C08"/>
    <w:rsid w:val="00106E74"/>
    <w:rsid w:val="0010714F"/>
    <w:rsid w:val="0010717D"/>
    <w:rsid w:val="001074E7"/>
    <w:rsid w:val="0010751D"/>
    <w:rsid w:val="001075F9"/>
    <w:rsid w:val="00107604"/>
    <w:rsid w:val="00107657"/>
    <w:rsid w:val="0010769A"/>
    <w:rsid w:val="00107704"/>
    <w:rsid w:val="0010770B"/>
    <w:rsid w:val="001078C6"/>
    <w:rsid w:val="001078DD"/>
    <w:rsid w:val="0010791D"/>
    <w:rsid w:val="00107C7B"/>
    <w:rsid w:val="00107DE6"/>
    <w:rsid w:val="00107E3E"/>
    <w:rsid w:val="00107F09"/>
    <w:rsid w:val="001102E5"/>
    <w:rsid w:val="0011079B"/>
    <w:rsid w:val="001107C7"/>
    <w:rsid w:val="001107D7"/>
    <w:rsid w:val="00110949"/>
    <w:rsid w:val="00110C48"/>
    <w:rsid w:val="00110CCB"/>
    <w:rsid w:val="00110D22"/>
    <w:rsid w:val="0011124C"/>
    <w:rsid w:val="001112D1"/>
    <w:rsid w:val="0011147C"/>
    <w:rsid w:val="00111497"/>
    <w:rsid w:val="001114E7"/>
    <w:rsid w:val="0011150D"/>
    <w:rsid w:val="001117CB"/>
    <w:rsid w:val="00111927"/>
    <w:rsid w:val="0011196A"/>
    <w:rsid w:val="00111998"/>
    <w:rsid w:val="00111B48"/>
    <w:rsid w:val="00111C49"/>
    <w:rsid w:val="00111F44"/>
    <w:rsid w:val="00111F9D"/>
    <w:rsid w:val="00112018"/>
    <w:rsid w:val="0011211B"/>
    <w:rsid w:val="00112519"/>
    <w:rsid w:val="0011258C"/>
    <w:rsid w:val="001126F7"/>
    <w:rsid w:val="001128E5"/>
    <w:rsid w:val="00112B6A"/>
    <w:rsid w:val="00112E3F"/>
    <w:rsid w:val="00113072"/>
    <w:rsid w:val="001130D0"/>
    <w:rsid w:val="001131E7"/>
    <w:rsid w:val="00113335"/>
    <w:rsid w:val="001136D1"/>
    <w:rsid w:val="001138AE"/>
    <w:rsid w:val="00113953"/>
    <w:rsid w:val="00113C35"/>
    <w:rsid w:val="00113C47"/>
    <w:rsid w:val="00113CBF"/>
    <w:rsid w:val="00113DCE"/>
    <w:rsid w:val="001140A7"/>
    <w:rsid w:val="0011413B"/>
    <w:rsid w:val="00114496"/>
    <w:rsid w:val="00114804"/>
    <w:rsid w:val="001149E8"/>
    <w:rsid w:val="00114D04"/>
    <w:rsid w:val="00114D13"/>
    <w:rsid w:val="00114D65"/>
    <w:rsid w:val="00114E59"/>
    <w:rsid w:val="00114F03"/>
    <w:rsid w:val="00115063"/>
    <w:rsid w:val="001151C0"/>
    <w:rsid w:val="001152B1"/>
    <w:rsid w:val="00115354"/>
    <w:rsid w:val="001154C1"/>
    <w:rsid w:val="001155D9"/>
    <w:rsid w:val="001157EC"/>
    <w:rsid w:val="001158B1"/>
    <w:rsid w:val="00115BD4"/>
    <w:rsid w:val="00115C0A"/>
    <w:rsid w:val="00115CC6"/>
    <w:rsid w:val="00115EC1"/>
    <w:rsid w:val="00115FEB"/>
    <w:rsid w:val="00116277"/>
    <w:rsid w:val="0011628A"/>
    <w:rsid w:val="001164C7"/>
    <w:rsid w:val="00116590"/>
    <w:rsid w:val="001165C9"/>
    <w:rsid w:val="00116AC2"/>
    <w:rsid w:val="00116E73"/>
    <w:rsid w:val="001172B3"/>
    <w:rsid w:val="0011741E"/>
    <w:rsid w:val="0011759E"/>
    <w:rsid w:val="001175D1"/>
    <w:rsid w:val="001175DF"/>
    <w:rsid w:val="00117760"/>
    <w:rsid w:val="001179E9"/>
    <w:rsid w:val="00117DA8"/>
    <w:rsid w:val="00117E87"/>
    <w:rsid w:val="00117F67"/>
    <w:rsid w:val="0012008A"/>
    <w:rsid w:val="00120794"/>
    <w:rsid w:val="00120888"/>
    <w:rsid w:val="00120ADF"/>
    <w:rsid w:val="00120F6B"/>
    <w:rsid w:val="001210B1"/>
    <w:rsid w:val="00121173"/>
    <w:rsid w:val="00121308"/>
    <w:rsid w:val="00121330"/>
    <w:rsid w:val="001215AA"/>
    <w:rsid w:val="001215BF"/>
    <w:rsid w:val="001215D1"/>
    <w:rsid w:val="00121840"/>
    <w:rsid w:val="00121A35"/>
    <w:rsid w:val="00121A76"/>
    <w:rsid w:val="00121B3F"/>
    <w:rsid w:val="00121DDD"/>
    <w:rsid w:val="00121E0D"/>
    <w:rsid w:val="00121EE0"/>
    <w:rsid w:val="00121F36"/>
    <w:rsid w:val="00121F79"/>
    <w:rsid w:val="00122146"/>
    <w:rsid w:val="001222C7"/>
    <w:rsid w:val="0012234E"/>
    <w:rsid w:val="0012240A"/>
    <w:rsid w:val="00122556"/>
    <w:rsid w:val="00122744"/>
    <w:rsid w:val="001228B3"/>
    <w:rsid w:val="001228DE"/>
    <w:rsid w:val="001229F2"/>
    <w:rsid w:val="00122ADD"/>
    <w:rsid w:val="00122C97"/>
    <w:rsid w:val="00122D17"/>
    <w:rsid w:val="00122DCE"/>
    <w:rsid w:val="00122DF5"/>
    <w:rsid w:val="001231A9"/>
    <w:rsid w:val="001234DF"/>
    <w:rsid w:val="0012354D"/>
    <w:rsid w:val="0012354F"/>
    <w:rsid w:val="00123748"/>
    <w:rsid w:val="00123A44"/>
    <w:rsid w:val="00123B4A"/>
    <w:rsid w:val="00123E9F"/>
    <w:rsid w:val="001240EA"/>
    <w:rsid w:val="001242F9"/>
    <w:rsid w:val="00124919"/>
    <w:rsid w:val="0012517F"/>
    <w:rsid w:val="00125280"/>
    <w:rsid w:val="0012548C"/>
    <w:rsid w:val="001254B0"/>
    <w:rsid w:val="0012552B"/>
    <w:rsid w:val="00125657"/>
    <w:rsid w:val="00125735"/>
    <w:rsid w:val="001258CE"/>
    <w:rsid w:val="001258E2"/>
    <w:rsid w:val="001258FD"/>
    <w:rsid w:val="00125BA1"/>
    <w:rsid w:val="00125CF7"/>
    <w:rsid w:val="00125E4A"/>
    <w:rsid w:val="00125ED3"/>
    <w:rsid w:val="001260A5"/>
    <w:rsid w:val="001261F4"/>
    <w:rsid w:val="00126722"/>
    <w:rsid w:val="00126ABA"/>
    <w:rsid w:val="00126C6D"/>
    <w:rsid w:val="00126D59"/>
    <w:rsid w:val="00126D77"/>
    <w:rsid w:val="00126DAE"/>
    <w:rsid w:val="00126EE2"/>
    <w:rsid w:val="00127099"/>
    <w:rsid w:val="001274C4"/>
    <w:rsid w:val="00127543"/>
    <w:rsid w:val="001275F4"/>
    <w:rsid w:val="001277CB"/>
    <w:rsid w:val="001278AD"/>
    <w:rsid w:val="001278E6"/>
    <w:rsid w:val="00127A39"/>
    <w:rsid w:val="00127A54"/>
    <w:rsid w:val="00127AC3"/>
    <w:rsid w:val="00127ACD"/>
    <w:rsid w:val="00127C16"/>
    <w:rsid w:val="00127C51"/>
    <w:rsid w:val="00127E36"/>
    <w:rsid w:val="00127E4F"/>
    <w:rsid w:val="00127F8B"/>
    <w:rsid w:val="001302F7"/>
    <w:rsid w:val="001306DB"/>
    <w:rsid w:val="00130720"/>
    <w:rsid w:val="001307B0"/>
    <w:rsid w:val="00130949"/>
    <w:rsid w:val="00130BB1"/>
    <w:rsid w:val="00130CAB"/>
    <w:rsid w:val="00130DAF"/>
    <w:rsid w:val="00130FA2"/>
    <w:rsid w:val="0013105B"/>
    <w:rsid w:val="0013151B"/>
    <w:rsid w:val="001315A7"/>
    <w:rsid w:val="0013188B"/>
    <w:rsid w:val="00131AFE"/>
    <w:rsid w:val="00131F30"/>
    <w:rsid w:val="001320A8"/>
    <w:rsid w:val="00132160"/>
    <w:rsid w:val="00132282"/>
    <w:rsid w:val="0013237B"/>
    <w:rsid w:val="001324F3"/>
    <w:rsid w:val="00132976"/>
    <w:rsid w:val="00132ADB"/>
    <w:rsid w:val="00132D56"/>
    <w:rsid w:val="00132DF5"/>
    <w:rsid w:val="00132E67"/>
    <w:rsid w:val="00132F7B"/>
    <w:rsid w:val="00133491"/>
    <w:rsid w:val="00133648"/>
    <w:rsid w:val="00133E6F"/>
    <w:rsid w:val="00134106"/>
    <w:rsid w:val="00134536"/>
    <w:rsid w:val="00134584"/>
    <w:rsid w:val="001346E9"/>
    <w:rsid w:val="001346F0"/>
    <w:rsid w:val="00134992"/>
    <w:rsid w:val="001349D5"/>
    <w:rsid w:val="00134C89"/>
    <w:rsid w:val="001350FD"/>
    <w:rsid w:val="00135190"/>
    <w:rsid w:val="001353B6"/>
    <w:rsid w:val="0013540C"/>
    <w:rsid w:val="001355A9"/>
    <w:rsid w:val="001355AA"/>
    <w:rsid w:val="00135646"/>
    <w:rsid w:val="00135670"/>
    <w:rsid w:val="00135686"/>
    <w:rsid w:val="00135A93"/>
    <w:rsid w:val="00135BA4"/>
    <w:rsid w:val="00135C68"/>
    <w:rsid w:val="001361C8"/>
    <w:rsid w:val="00136569"/>
    <w:rsid w:val="00136650"/>
    <w:rsid w:val="001366B6"/>
    <w:rsid w:val="00136776"/>
    <w:rsid w:val="00136BE7"/>
    <w:rsid w:val="00136BFB"/>
    <w:rsid w:val="00136F7C"/>
    <w:rsid w:val="001371E1"/>
    <w:rsid w:val="00137306"/>
    <w:rsid w:val="0013733C"/>
    <w:rsid w:val="001373CF"/>
    <w:rsid w:val="00137440"/>
    <w:rsid w:val="0013778D"/>
    <w:rsid w:val="00137B02"/>
    <w:rsid w:val="00137C84"/>
    <w:rsid w:val="00137DB2"/>
    <w:rsid w:val="00137E84"/>
    <w:rsid w:val="00140024"/>
    <w:rsid w:val="00140102"/>
    <w:rsid w:val="0014011C"/>
    <w:rsid w:val="001401D1"/>
    <w:rsid w:val="001402FA"/>
    <w:rsid w:val="0014039A"/>
    <w:rsid w:val="0014050B"/>
    <w:rsid w:val="00140595"/>
    <w:rsid w:val="001406ED"/>
    <w:rsid w:val="001409D3"/>
    <w:rsid w:val="00140BCD"/>
    <w:rsid w:val="00140D1F"/>
    <w:rsid w:val="00140E40"/>
    <w:rsid w:val="00140EE6"/>
    <w:rsid w:val="0014134C"/>
    <w:rsid w:val="0014174B"/>
    <w:rsid w:val="001419AE"/>
    <w:rsid w:val="001419C9"/>
    <w:rsid w:val="001419ED"/>
    <w:rsid w:val="00141E6F"/>
    <w:rsid w:val="00141F0A"/>
    <w:rsid w:val="00141FE6"/>
    <w:rsid w:val="00142193"/>
    <w:rsid w:val="001429A4"/>
    <w:rsid w:val="00142B29"/>
    <w:rsid w:val="00142BF8"/>
    <w:rsid w:val="00142C0F"/>
    <w:rsid w:val="00142C17"/>
    <w:rsid w:val="00142D66"/>
    <w:rsid w:val="001431A8"/>
    <w:rsid w:val="00143385"/>
    <w:rsid w:val="001433C3"/>
    <w:rsid w:val="001433CF"/>
    <w:rsid w:val="001436C1"/>
    <w:rsid w:val="00143ABA"/>
    <w:rsid w:val="00143B82"/>
    <w:rsid w:val="00143C64"/>
    <w:rsid w:val="00143E5A"/>
    <w:rsid w:val="00143F22"/>
    <w:rsid w:val="00143F3F"/>
    <w:rsid w:val="00144049"/>
    <w:rsid w:val="001443B1"/>
    <w:rsid w:val="001443E7"/>
    <w:rsid w:val="001444FC"/>
    <w:rsid w:val="001445AE"/>
    <w:rsid w:val="00144673"/>
    <w:rsid w:val="001446A0"/>
    <w:rsid w:val="001446FE"/>
    <w:rsid w:val="001447BF"/>
    <w:rsid w:val="001448F0"/>
    <w:rsid w:val="00144957"/>
    <w:rsid w:val="00144A06"/>
    <w:rsid w:val="00144C1C"/>
    <w:rsid w:val="00144C6C"/>
    <w:rsid w:val="00144E84"/>
    <w:rsid w:val="00145007"/>
    <w:rsid w:val="001450BA"/>
    <w:rsid w:val="00145138"/>
    <w:rsid w:val="0014513D"/>
    <w:rsid w:val="0014515C"/>
    <w:rsid w:val="00145181"/>
    <w:rsid w:val="001452C7"/>
    <w:rsid w:val="0014533A"/>
    <w:rsid w:val="00145484"/>
    <w:rsid w:val="00145642"/>
    <w:rsid w:val="00145915"/>
    <w:rsid w:val="00145BAE"/>
    <w:rsid w:val="00145C13"/>
    <w:rsid w:val="00145E82"/>
    <w:rsid w:val="001460F3"/>
    <w:rsid w:val="0014621F"/>
    <w:rsid w:val="0014636D"/>
    <w:rsid w:val="0014649E"/>
    <w:rsid w:val="0014656F"/>
    <w:rsid w:val="0014687C"/>
    <w:rsid w:val="00146992"/>
    <w:rsid w:val="00146BFE"/>
    <w:rsid w:val="0014701F"/>
    <w:rsid w:val="00147074"/>
    <w:rsid w:val="00147153"/>
    <w:rsid w:val="0014726B"/>
    <w:rsid w:val="0014729B"/>
    <w:rsid w:val="001473C0"/>
    <w:rsid w:val="001473F2"/>
    <w:rsid w:val="001474A3"/>
    <w:rsid w:val="001475FC"/>
    <w:rsid w:val="00147691"/>
    <w:rsid w:val="001476B2"/>
    <w:rsid w:val="00147737"/>
    <w:rsid w:val="001477B3"/>
    <w:rsid w:val="001477FE"/>
    <w:rsid w:val="00147AF4"/>
    <w:rsid w:val="00147C33"/>
    <w:rsid w:val="00147D15"/>
    <w:rsid w:val="00147DC1"/>
    <w:rsid w:val="00147F14"/>
    <w:rsid w:val="00147FD6"/>
    <w:rsid w:val="001500AF"/>
    <w:rsid w:val="00150110"/>
    <w:rsid w:val="001501ED"/>
    <w:rsid w:val="00150268"/>
    <w:rsid w:val="001502F9"/>
    <w:rsid w:val="001503D0"/>
    <w:rsid w:val="0015045B"/>
    <w:rsid w:val="001504FF"/>
    <w:rsid w:val="0015053C"/>
    <w:rsid w:val="00150941"/>
    <w:rsid w:val="00150A3F"/>
    <w:rsid w:val="00150AD7"/>
    <w:rsid w:val="00150B4C"/>
    <w:rsid w:val="00150CEC"/>
    <w:rsid w:val="00150F4E"/>
    <w:rsid w:val="00150FDC"/>
    <w:rsid w:val="00151072"/>
    <w:rsid w:val="001510F7"/>
    <w:rsid w:val="0015131A"/>
    <w:rsid w:val="001515A1"/>
    <w:rsid w:val="00151858"/>
    <w:rsid w:val="0015188B"/>
    <w:rsid w:val="00151BC8"/>
    <w:rsid w:val="00151C1F"/>
    <w:rsid w:val="00151D61"/>
    <w:rsid w:val="00151F48"/>
    <w:rsid w:val="00151FA3"/>
    <w:rsid w:val="0015215F"/>
    <w:rsid w:val="00152188"/>
    <w:rsid w:val="001521B4"/>
    <w:rsid w:val="00152260"/>
    <w:rsid w:val="00152283"/>
    <w:rsid w:val="001522C5"/>
    <w:rsid w:val="00152562"/>
    <w:rsid w:val="00152611"/>
    <w:rsid w:val="0015261E"/>
    <w:rsid w:val="00152643"/>
    <w:rsid w:val="001528D8"/>
    <w:rsid w:val="00152982"/>
    <w:rsid w:val="00152C1C"/>
    <w:rsid w:val="00152EE0"/>
    <w:rsid w:val="00153192"/>
    <w:rsid w:val="00153223"/>
    <w:rsid w:val="00153290"/>
    <w:rsid w:val="001535F1"/>
    <w:rsid w:val="00153610"/>
    <w:rsid w:val="00153630"/>
    <w:rsid w:val="00153AA0"/>
    <w:rsid w:val="00153D13"/>
    <w:rsid w:val="00153E57"/>
    <w:rsid w:val="00153F6E"/>
    <w:rsid w:val="00154022"/>
    <w:rsid w:val="001543DC"/>
    <w:rsid w:val="001545FA"/>
    <w:rsid w:val="00154A93"/>
    <w:rsid w:val="00154DCC"/>
    <w:rsid w:val="00154F61"/>
    <w:rsid w:val="00154F8F"/>
    <w:rsid w:val="001553B5"/>
    <w:rsid w:val="00155599"/>
    <w:rsid w:val="001555A8"/>
    <w:rsid w:val="001555BA"/>
    <w:rsid w:val="00155ACD"/>
    <w:rsid w:val="00155B0E"/>
    <w:rsid w:val="00155BAD"/>
    <w:rsid w:val="00155CBC"/>
    <w:rsid w:val="00155D46"/>
    <w:rsid w:val="00155D92"/>
    <w:rsid w:val="00155E61"/>
    <w:rsid w:val="00155F20"/>
    <w:rsid w:val="001564C3"/>
    <w:rsid w:val="00156647"/>
    <w:rsid w:val="0015668D"/>
    <w:rsid w:val="0015677A"/>
    <w:rsid w:val="001567F5"/>
    <w:rsid w:val="001568DC"/>
    <w:rsid w:val="00156A6F"/>
    <w:rsid w:val="00156C54"/>
    <w:rsid w:val="00156D20"/>
    <w:rsid w:val="00156D5C"/>
    <w:rsid w:val="00156F84"/>
    <w:rsid w:val="0015707A"/>
    <w:rsid w:val="001570BE"/>
    <w:rsid w:val="001571ED"/>
    <w:rsid w:val="00157253"/>
    <w:rsid w:val="001573C0"/>
    <w:rsid w:val="00157465"/>
    <w:rsid w:val="001574FA"/>
    <w:rsid w:val="001576D3"/>
    <w:rsid w:val="00157B27"/>
    <w:rsid w:val="00157C07"/>
    <w:rsid w:val="00157EAA"/>
    <w:rsid w:val="0016004C"/>
    <w:rsid w:val="00160156"/>
    <w:rsid w:val="001602F9"/>
    <w:rsid w:val="001605DC"/>
    <w:rsid w:val="001607D4"/>
    <w:rsid w:val="001609A7"/>
    <w:rsid w:val="001609B3"/>
    <w:rsid w:val="00160BB0"/>
    <w:rsid w:val="00160D57"/>
    <w:rsid w:val="0016102A"/>
    <w:rsid w:val="00161453"/>
    <w:rsid w:val="001616C8"/>
    <w:rsid w:val="00161776"/>
    <w:rsid w:val="00161C2D"/>
    <w:rsid w:val="00161DCB"/>
    <w:rsid w:val="00162087"/>
    <w:rsid w:val="00162088"/>
    <w:rsid w:val="00162160"/>
    <w:rsid w:val="0016241C"/>
    <w:rsid w:val="001629D8"/>
    <w:rsid w:val="001629F9"/>
    <w:rsid w:val="00162B5C"/>
    <w:rsid w:val="00162BAA"/>
    <w:rsid w:val="00162DE6"/>
    <w:rsid w:val="00162DEC"/>
    <w:rsid w:val="001630F0"/>
    <w:rsid w:val="0016329A"/>
    <w:rsid w:val="00163442"/>
    <w:rsid w:val="001634C3"/>
    <w:rsid w:val="00163574"/>
    <w:rsid w:val="00163897"/>
    <w:rsid w:val="00163C93"/>
    <w:rsid w:val="001645C0"/>
    <w:rsid w:val="0016468F"/>
    <w:rsid w:val="00164A16"/>
    <w:rsid w:val="00164BB6"/>
    <w:rsid w:val="00164BD7"/>
    <w:rsid w:val="00164C3E"/>
    <w:rsid w:val="00164C52"/>
    <w:rsid w:val="00164EEE"/>
    <w:rsid w:val="00165131"/>
    <w:rsid w:val="001654C7"/>
    <w:rsid w:val="0016564E"/>
    <w:rsid w:val="00165692"/>
    <w:rsid w:val="00165709"/>
    <w:rsid w:val="00165A51"/>
    <w:rsid w:val="00165A85"/>
    <w:rsid w:val="00165B89"/>
    <w:rsid w:val="00165BF4"/>
    <w:rsid w:val="00165C6F"/>
    <w:rsid w:val="00165E2B"/>
    <w:rsid w:val="00165F96"/>
    <w:rsid w:val="00165F9A"/>
    <w:rsid w:val="00166117"/>
    <w:rsid w:val="0016691A"/>
    <w:rsid w:val="0016692D"/>
    <w:rsid w:val="00166930"/>
    <w:rsid w:val="00166A7E"/>
    <w:rsid w:val="00166AA2"/>
    <w:rsid w:val="00166AB4"/>
    <w:rsid w:val="00166C18"/>
    <w:rsid w:val="00166E7D"/>
    <w:rsid w:val="001671C7"/>
    <w:rsid w:val="00167745"/>
    <w:rsid w:val="00167973"/>
    <w:rsid w:val="00167BB9"/>
    <w:rsid w:val="00167CD5"/>
    <w:rsid w:val="00167DD8"/>
    <w:rsid w:val="00167DFF"/>
    <w:rsid w:val="00170247"/>
    <w:rsid w:val="001702DC"/>
    <w:rsid w:val="001702FA"/>
    <w:rsid w:val="0017037C"/>
    <w:rsid w:val="001705C0"/>
    <w:rsid w:val="001705F0"/>
    <w:rsid w:val="001707A6"/>
    <w:rsid w:val="00170989"/>
    <w:rsid w:val="00170A79"/>
    <w:rsid w:val="00170CC7"/>
    <w:rsid w:val="00170D0E"/>
    <w:rsid w:val="00170D69"/>
    <w:rsid w:val="00170D9A"/>
    <w:rsid w:val="001711A8"/>
    <w:rsid w:val="00171220"/>
    <w:rsid w:val="00171295"/>
    <w:rsid w:val="001712FF"/>
    <w:rsid w:val="001713AB"/>
    <w:rsid w:val="0017146B"/>
    <w:rsid w:val="0017166A"/>
    <w:rsid w:val="001718D4"/>
    <w:rsid w:val="00171A58"/>
    <w:rsid w:val="00171D74"/>
    <w:rsid w:val="00171E03"/>
    <w:rsid w:val="00171FF7"/>
    <w:rsid w:val="0017211C"/>
    <w:rsid w:val="001721D7"/>
    <w:rsid w:val="00172351"/>
    <w:rsid w:val="001726B6"/>
    <w:rsid w:val="00172D08"/>
    <w:rsid w:val="00172DCC"/>
    <w:rsid w:val="00172E9A"/>
    <w:rsid w:val="00173161"/>
    <w:rsid w:val="001731FF"/>
    <w:rsid w:val="00173228"/>
    <w:rsid w:val="00173256"/>
    <w:rsid w:val="001732B3"/>
    <w:rsid w:val="00173539"/>
    <w:rsid w:val="00173A82"/>
    <w:rsid w:val="00173AFF"/>
    <w:rsid w:val="00173DAB"/>
    <w:rsid w:val="00173EEC"/>
    <w:rsid w:val="001743A6"/>
    <w:rsid w:val="00174686"/>
    <w:rsid w:val="0017496D"/>
    <w:rsid w:val="001749B3"/>
    <w:rsid w:val="00175012"/>
    <w:rsid w:val="0017531B"/>
    <w:rsid w:val="001754F3"/>
    <w:rsid w:val="001755A0"/>
    <w:rsid w:val="001755EB"/>
    <w:rsid w:val="00175624"/>
    <w:rsid w:val="001756C0"/>
    <w:rsid w:val="00175C85"/>
    <w:rsid w:val="00175D69"/>
    <w:rsid w:val="00175EC6"/>
    <w:rsid w:val="00176110"/>
    <w:rsid w:val="0017613F"/>
    <w:rsid w:val="001763E3"/>
    <w:rsid w:val="00176489"/>
    <w:rsid w:val="001764F1"/>
    <w:rsid w:val="0017662C"/>
    <w:rsid w:val="001766F4"/>
    <w:rsid w:val="001768B6"/>
    <w:rsid w:val="0017691B"/>
    <w:rsid w:val="00176B4A"/>
    <w:rsid w:val="00176E7F"/>
    <w:rsid w:val="00176EA3"/>
    <w:rsid w:val="00176F4E"/>
    <w:rsid w:val="00176F63"/>
    <w:rsid w:val="0017719F"/>
    <w:rsid w:val="00177280"/>
    <w:rsid w:val="0017739C"/>
    <w:rsid w:val="001773D9"/>
    <w:rsid w:val="00177644"/>
    <w:rsid w:val="00177747"/>
    <w:rsid w:val="00177E00"/>
    <w:rsid w:val="00180101"/>
    <w:rsid w:val="001801C2"/>
    <w:rsid w:val="00180245"/>
    <w:rsid w:val="00180380"/>
    <w:rsid w:val="001804F7"/>
    <w:rsid w:val="00180560"/>
    <w:rsid w:val="0018063C"/>
    <w:rsid w:val="00180991"/>
    <w:rsid w:val="00180DDA"/>
    <w:rsid w:val="00180E79"/>
    <w:rsid w:val="00180F9D"/>
    <w:rsid w:val="0018117A"/>
    <w:rsid w:val="001811C4"/>
    <w:rsid w:val="00181206"/>
    <w:rsid w:val="00181219"/>
    <w:rsid w:val="00181268"/>
    <w:rsid w:val="0018142C"/>
    <w:rsid w:val="0018146A"/>
    <w:rsid w:val="00181625"/>
    <w:rsid w:val="00181826"/>
    <w:rsid w:val="001818C1"/>
    <w:rsid w:val="00181982"/>
    <w:rsid w:val="00181C78"/>
    <w:rsid w:val="00181DBB"/>
    <w:rsid w:val="0018218B"/>
    <w:rsid w:val="0018220B"/>
    <w:rsid w:val="001824F3"/>
    <w:rsid w:val="0018251F"/>
    <w:rsid w:val="001825B5"/>
    <w:rsid w:val="001825EB"/>
    <w:rsid w:val="0018266E"/>
    <w:rsid w:val="001826C5"/>
    <w:rsid w:val="00183131"/>
    <w:rsid w:val="00183147"/>
    <w:rsid w:val="001832BB"/>
    <w:rsid w:val="00183321"/>
    <w:rsid w:val="0018377B"/>
    <w:rsid w:val="001837B2"/>
    <w:rsid w:val="00183ADD"/>
    <w:rsid w:val="00183C7B"/>
    <w:rsid w:val="00183E1A"/>
    <w:rsid w:val="001842C8"/>
    <w:rsid w:val="0018452E"/>
    <w:rsid w:val="0018452F"/>
    <w:rsid w:val="0018469B"/>
    <w:rsid w:val="00184763"/>
    <w:rsid w:val="001847D5"/>
    <w:rsid w:val="00184981"/>
    <w:rsid w:val="00184A71"/>
    <w:rsid w:val="00184A7A"/>
    <w:rsid w:val="00184A96"/>
    <w:rsid w:val="00184B64"/>
    <w:rsid w:val="00184BEC"/>
    <w:rsid w:val="00184C39"/>
    <w:rsid w:val="001852EF"/>
    <w:rsid w:val="001856EE"/>
    <w:rsid w:val="00185A74"/>
    <w:rsid w:val="00185B18"/>
    <w:rsid w:val="00185BE3"/>
    <w:rsid w:val="00185DBD"/>
    <w:rsid w:val="00185EE0"/>
    <w:rsid w:val="00186432"/>
    <w:rsid w:val="001865E2"/>
    <w:rsid w:val="001869BA"/>
    <w:rsid w:val="00186A34"/>
    <w:rsid w:val="00186A78"/>
    <w:rsid w:val="00186B0F"/>
    <w:rsid w:val="00186CD4"/>
    <w:rsid w:val="00186D24"/>
    <w:rsid w:val="00186D4F"/>
    <w:rsid w:val="00186EE0"/>
    <w:rsid w:val="001871F9"/>
    <w:rsid w:val="00187270"/>
    <w:rsid w:val="001872A7"/>
    <w:rsid w:val="00187438"/>
    <w:rsid w:val="00187538"/>
    <w:rsid w:val="0018757E"/>
    <w:rsid w:val="00187705"/>
    <w:rsid w:val="00187866"/>
    <w:rsid w:val="00187B03"/>
    <w:rsid w:val="00187BC5"/>
    <w:rsid w:val="00187E04"/>
    <w:rsid w:val="00187E53"/>
    <w:rsid w:val="00187F3C"/>
    <w:rsid w:val="00187F51"/>
    <w:rsid w:val="00190103"/>
    <w:rsid w:val="00190501"/>
    <w:rsid w:val="0019057A"/>
    <w:rsid w:val="00190635"/>
    <w:rsid w:val="00190667"/>
    <w:rsid w:val="00190698"/>
    <w:rsid w:val="001908AD"/>
    <w:rsid w:val="0019094E"/>
    <w:rsid w:val="00190AA2"/>
    <w:rsid w:val="00190BE1"/>
    <w:rsid w:val="00190CD4"/>
    <w:rsid w:val="00190DEC"/>
    <w:rsid w:val="00190ECA"/>
    <w:rsid w:val="001913C9"/>
    <w:rsid w:val="001915C6"/>
    <w:rsid w:val="00191785"/>
    <w:rsid w:val="0019193F"/>
    <w:rsid w:val="001919B3"/>
    <w:rsid w:val="00191C2E"/>
    <w:rsid w:val="00191EEE"/>
    <w:rsid w:val="001921DF"/>
    <w:rsid w:val="001922F0"/>
    <w:rsid w:val="0019233F"/>
    <w:rsid w:val="0019261D"/>
    <w:rsid w:val="001926A1"/>
    <w:rsid w:val="0019279A"/>
    <w:rsid w:val="00192917"/>
    <w:rsid w:val="0019299E"/>
    <w:rsid w:val="001929AF"/>
    <w:rsid w:val="00192BA9"/>
    <w:rsid w:val="00192BF4"/>
    <w:rsid w:val="00192CCA"/>
    <w:rsid w:val="00192DAE"/>
    <w:rsid w:val="00192DB5"/>
    <w:rsid w:val="0019361C"/>
    <w:rsid w:val="0019390C"/>
    <w:rsid w:val="0019395C"/>
    <w:rsid w:val="00193B0F"/>
    <w:rsid w:val="00193B27"/>
    <w:rsid w:val="00193CF2"/>
    <w:rsid w:val="00193D4D"/>
    <w:rsid w:val="00193E01"/>
    <w:rsid w:val="00193F87"/>
    <w:rsid w:val="0019412A"/>
    <w:rsid w:val="001941D9"/>
    <w:rsid w:val="001941FC"/>
    <w:rsid w:val="00194262"/>
    <w:rsid w:val="001942A1"/>
    <w:rsid w:val="00194699"/>
    <w:rsid w:val="001946C2"/>
    <w:rsid w:val="0019475C"/>
    <w:rsid w:val="00194841"/>
    <w:rsid w:val="001948F3"/>
    <w:rsid w:val="00194C77"/>
    <w:rsid w:val="00194EDC"/>
    <w:rsid w:val="00194EDE"/>
    <w:rsid w:val="001953B8"/>
    <w:rsid w:val="001955B5"/>
    <w:rsid w:val="00195772"/>
    <w:rsid w:val="00195835"/>
    <w:rsid w:val="001958EC"/>
    <w:rsid w:val="00195A37"/>
    <w:rsid w:val="00195C05"/>
    <w:rsid w:val="00195F2F"/>
    <w:rsid w:val="00195F89"/>
    <w:rsid w:val="00196026"/>
    <w:rsid w:val="001962D6"/>
    <w:rsid w:val="00196348"/>
    <w:rsid w:val="001965EB"/>
    <w:rsid w:val="00196865"/>
    <w:rsid w:val="00196BB8"/>
    <w:rsid w:val="00196DF7"/>
    <w:rsid w:val="00196FA0"/>
    <w:rsid w:val="00196FDE"/>
    <w:rsid w:val="00196FE1"/>
    <w:rsid w:val="00197107"/>
    <w:rsid w:val="00197161"/>
    <w:rsid w:val="001975B1"/>
    <w:rsid w:val="001975E7"/>
    <w:rsid w:val="0019798D"/>
    <w:rsid w:val="00197C54"/>
    <w:rsid w:val="00197E8F"/>
    <w:rsid w:val="001A0003"/>
    <w:rsid w:val="001A0044"/>
    <w:rsid w:val="001A0403"/>
    <w:rsid w:val="001A0497"/>
    <w:rsid w:val="001A0612"/>
    <w:rsid w:val="001A073B"/>
    <w:rsid w:val="001A0900"/>
    <w:rsid w:val="001A0C6F"/>
    <w:rsid w:val="001A0E08"/>
    <w:rsid w:val="001A0EBB"/>
    <w:rsid w:val="001A0ED6"/>
    <w:rsid w:val="001A0F73"/>
    <w:rsid w:val="001A100E"/>
    <w:rsid w:val="001A102F"/>
    <w:rsid w:val="001A105E"/>
    <w:rsid w:val="001A12DE"/>
    <w:rsid w:val="001A12EE"/>
    <w:rsid w:val="001A165F"/>
    <w:rsid w:val="001A1672"/>
    <w:rsid w:val="001A1909"/>
    <w:rsid w:val="001A1912"/>
    <w:rsid w:val="001A197A"/>
    <w:rsid w:val="001A1B5D"/>
    <w:rsid w:val="001A1D87"/>
    <w:rsid w:val="001A1DB3"/>
    <w:rsid w:val="001A210F"/>
    <w:rsid w:val="001A2129"/>
    <w:rsid w:val="001A21A7"/>
    <w:rsid w:val="001A2317"/>
    <w:rsid w:val="001A2894"/>
    <w:rsid w:val="001A29B3"/>
    <w:rsid w:val="001A2A1E"/>
    <w:rsid w:val="001A2B4A"/>
    <w:rsid w:val="001A2BB1"/>
    <w:rsid w:val="001A2C30"/>
    <w:rsid w:val="001A2E79"/>
    <w:rsid w:val="001A2E98"/>
    <w:rsid w:val="001A3207"/>
    <w:rsid w:val="001A33B8"/>
    <w:rsid w:val="001A3434"/>
    <w:rsid w:val="001A3525"/>
    <w:rsid w:val="001A392E"/>
    <w:rsid w:val="001A3A27"/>
    <w:rsid w:val="001A3AA3"/>
    <w:rsid w:val="001A3C3B"/>
    <w:rsid w:val="001A3D14"/>
    <w:rsid w:val="001A3EAA"/>
    <w:rsid w:val="001A3F55"/>
    <w:rsid w:val="001A40C4"/>
    <w:rsid w:val="001A424A"/>
    <w:rsid w:val="001A42E8"/>
    <w:rsid w:val="001A43F3"/>
    <w:rsid w:val="001A44A7"/>
    <w:rsid w:val="001A45F0"/>
    <w:rsid w:val="001A46AE"/>
    <w:rsid w:val="001A4721"/>
    <w:rsid w:val="001A472E"/>
    <w:rsid w:val="001A47C7"/>
    <w:rsid w:val="001A47E9"/>
    <w:rsid w:val="001A485D"/>
    <w:rsid w:val="001A4904"/>
    <w:rsid w:val="001A492F"/>
    <w:rsid w:val="001A4AC7"/>
    <w:rsid w:val="001A4F0F"/>
    <w:rsid w:val="001A51B6"/>
    <w:rsid w:val="001A527D"/>
    <w:rsid w:val="001A5348"/>
    <w:rsid w:val="001A5404"/>
    <w:rsid w:val="001A579E"/>
    <w:rsid w:val="001A57A8"/>
    <w:rsid w:val="001A58A9"/>
    <w:rsid w:val="001A5A63"/>
    <w:rsid w:val="001A5A68"/>
    <w:rsid w:val="001A5A97"/>
    <w:rsid w:val="001A5AD8"/>
    <w:rsid w:val="001A5BD0"/>
    <w:rsid w:val="001A5C13"/>
    <w:rsid w:val="001A6379"/>
    <w:rsid w:val="001A68D4"/>
    <w:rsid w:val="001A6976"/>
    <w:rsid w:val="001A6A6C"/>
    <w:rsid w:val="001A6D15"/>
    <w:rsid w:val="001A6D43"/>
    <w:rsid w:val="001A6DE5"/>
    <w:rsid w:val="001A6FB2"/>
    <w:rsid w:val="001A705F"/>
    <w:rsid w:val="001A7626"/>
    <w:rsid w:val="001A7690"/>
    <w:rsid w:val="001A7794"/>
    <w:rsid w:val="001A7801"/>
    <w:rsid w:val="001A7825"/>
    <w:rsid w:val="001A7845"/>
    <w:rsid w:val="001A7B73"/>
    <w:rsid w:val="001A7DCB"/>
    <w:rsid w:val="001A7E06"/>
    <w:rsid w:val="001B002C"/>
    <w:rsid w:val="001B02E5"/>
    <w:rsid w:val="001B04D6"/>
    <w:rsid w:val="001B0712"/>
    <w:rsid w:val="001B07BB"/>
    <w:rsid w:val="001B0829"/>
    <w:rsid w:val="001B0838"/>
    <w:rsid w:val="001B08C6"/>
    <w:rsid w:val="001B0A07"/>
    <w:rsid w:val="001B0A32"/>
    <w:rsid w:val="001B0CC1"/>
    <w:rsid w:val="001B0CE1"/>
    <w:rsid w:val="001B0F9D"/>
    <w:rsid w:val="001B0FE4"/>
    <w:rsid w:val="001B12C4"/>
    <w:rsid w:val="001B1421"/>
    <w:rsid w:val="001B1756"/>
    <w:rsid w:val="001B188B"/>
    <w:rsid w:val="001B18F1"/>
    <w:rsid w:val="001B1AF1"/>
    <w:rsid w:val="001B1E38"/>
    <w:rsid w:val="001B1F02"/>
    <w:rsid w:val="001B1F3E"/>
    <w:rsid w:val="001B2060"/>
    <w:rsid w:val="001B26B1"/>
    <w:rsid w:val="001B2801"/>
    <w:rsid w:val="001B2ED6"/>
    <w:rsid w:val="001B2F9B"/>
    <w:rsid w:val="001B2FC5"/>
    <w:rsid w:val="001B31CC"/>
    <w:rsid w:val="001B32FC"/>
    <w:rsid w:val="001B358B"/>
    <w:rsid w:val="001B35FC"/>
    <w:rsid w:val="001B36C2"/>
    <w:rsid w:val="001B37CB"/>
    <w:rsid w:val="001B39DD"/>
    <w:rsid w:val="001B3A36"/>
    <w:rsid w:val="001B3AF8"/>
    <w:rsid w:val="001B3B03"/>
    <w:rsid w:val="001B3EC8"/>
    <w:rsid w:val="001B3ED5"/>
    <w:rsid w:val="001B3F10"/>
    <w:rsid w:val="001B4228"/>
    <w:rsid w:val="001B4253"/>
    <w:rsid w:val="001B445C"/>
    <w:rsid w:val="001B44DC"/>
    <w:rsid w:val="001B463B"/>
    <w:rsid w:val="001B4918"/>
    <w:rsid w:val="001B4AEE"/>
    <w:rsid w:val="001B4C8D"/>
    <w:rsid w:val="001B4CEC"/>
    <w:rsid w:val="001B4E03"/>
    <w:rsid w:val="001B4E1F"/>
    <w:rsid w:val="001B4F39"/>
    <w:rsid w:val="001B4F90"/>
    <w:rsid w:val="001B5043"/>
    <w:rsid w:val="001B53F7"/>
    <w:rsid w:val="001B559A"/>
    <w:rsid w:val="001B5733"/>
    <w:rsid w:val="001B58DF"/>
    <w:rsid w:val="001B591B"/>
    <w:rsid w:val="001B5964"/>
    <w:rsid w:val="001B5A13"/>
    <w:rsid w:val="001B5D51"/>
    <w:rsid w:val="001B5F51"/>
    <w:rsid w:val="001B6228"/>
    <w:rsid w:val="001B6241"/>
    <w:rsid w:val="001B67D4"/>
    <w:rsid w:val="001B69B1"/>
    <w:rsid w:val="001B735F"/>
    <w:rsid w:val="001B7409"/>
    <w:rsid w:val="001B74F4"/>
    <w:rsid w:val="001B759A"/>
    <w:rsid w:val="001B75CC"/>
    <w:rsid w:val="001B7BCF"/>
    <w:rsid w:val="001B7CD5"/>
    <w:rsid w:val="001B7FB5"/>
    <w:rsid w:val="001B7FF5"/>
    <w:rsid w:val="001C007B"/>
    <w:rsid w:val="001C00E4"/>
    <w:rsid w:val="001C0231"/>
    <w:rsid w:val="001C05BF"/>
    <w:rsid w:val="001C05E8"/>
    <w:rsid w:val="001C0630"/>
    <w:rsid w:val="001C06B3"/>
    <w:rsid w:val="001C0754"/>
    <w:rsid w:val="001C08D4"/>
    <w:rsid w:val="001C0AEB"/>
    <w:rsid w:val="001C0E67"/>
    <w:rsid w:val="001C0EC1"/>
    <w:rsid w:val="001C0F88"/>
    <w:rsid w:val="001C11D7"/>
    <w:rsid w:val="001C1AFF"/>
    <w:rsid w:val="001C1BF3"/>
    <w:rsid w:val="001C1FE9"/>
    <w:rsid w:val="001C2137"/>
    <w:rsid w:val="001C227B"/>
    <w:rsid w:val="001C231D"/>
    <w:rsid w:val="001C2585"/>
    <w:rsid w:val="001C29B8"/>
    <w:rsid w:val="001C2BDF"/>
    <w:rsid w:val="001C2DBD"/>
    <w:rsid w:val="001C309B"/>
    <w:rsid w:val="001C30D6"/>
    <w:rsid w:val="001C324C"/>
    <w:rsid w:val="001C329B"/>
    <w:rsid w:val="001C3513"/>
    <w:rsid w:val="001C3529"/>
    <w:rsid w:val="001C36BF"/>
    <w:rsid w:val="001C394D"/>
    <w:rsid w:val="001C3A16"/>
    <w:rsid w:val="001C4056"/>
    <w:rsid w:val="001C4223"/>
    <w:rsid w:val="001C4341"/>
    <w:rsid w:val="001C443C"/>
    <w:rsid w:val="001C445F"/>
    <w:rsid w:val="001C46BA"/>
    <w:rsid w:val="001C46D6"/>
    <w:rsid w:val="001C471B"/>
    <w:rsid w:val="001C4818"/>
    <w:rsid w:val="001C4C8E"/>
    <w:rsid w:val="001C4E02"/>
    <w:rsid w:val="001C4F56"/>
    <w:rsid w:val="001C50AE"/>
    <w:rsid w:val="001C50F5"/>
    <w:rsid w:val="001C54DC"/>
    <w:rsid w:val="001C5571"/>
    <w:rsid w:val="001C583B"/>
    <w:rsid w:val="001C58A6"/>
    <w:rsid w:val="001C5946"/>
    <w:rsid w:val="001C5A76"/>
    <w:rsid w:val="001C5D44"/>
    <w:rsid w:val="001C5FD3"/>
    <w:rsid w:val="001C604B"/>
    <w:rsid w:val="001C63B5"/>
    <w:rsid w:val="001C6508"/>
    <w:rsid w:val="001C66FB"/>
    <w:rsid w:val="001C6790"/>
    <w:rsid w:val="001C679A"/>
    <w:rsid w:val="001C6913"/>
    <w:rsid w:val="001C69BD"/>
    <w:rsid w:val="001C6A6F"/>
    <w:rsid w:val="001C6F09"/>
    <w:rsid w:val="001C6FD6"/>
    <w:rsid w:val="001C731A"/>
    <w:rsid w:val="001C78F2"/>
    <w:rsid w:val="001C7911"/>
    <w:rsid w:val="001C79CA"/>
    <w:rsid w:val="001C7A35"/>
    <w:rsid w:val="001C7D35"/>
    <w:rsid w:val="001C7D62"/>
    <w:rsid w:val="001C7DA0"/>
    <w:rsid w:val="001D022A"/>
    <w:rsid w:val="001D0410"/>
    <w:rsid w:val="001D0520"/>
    <w:rsid w:val="001D0551"/>
    <w:rsid w:val="001D0907"/>
    <w:rsid w:val="001D096F"/>
    <w:rsid w:val="001D0BCD"/>
    <w:rsid w:val="001D0BF0"/>
    <w:rsid w:val="001D0CF7"/>
    <w:rsid w:val="001D0D8E"/>
    <w:rsid w:val="001D0E54"/>
    <w:rsid w:val="001D0E78"/>
    <w:rsid w:val="001D1350"/>
    <w:rsid w:val="001D15A2"/>
    <w:rsid w:val="001D16B5"/>
    <w:rsid w:val="001D17AE"/>
    <w:rsid w:val="001D182D"/>
    <w:rsid w:val="001D1A11"/>
    <w:rsid w:val="001D1D18"/>
    <w:rsid w:val="001D1EAE"/>
    <w:rsid w:val="001D1F24"/>
    <w:rsid w:val="001D20FC"/>
    <w:rsid w:val="001D21FE"/>
    <w:rsid w:val="001D2272"/>
    <w:rsid w:val="001D234D"/>
    <w:rsid w:val="001D246A"/>
    <w:rsid w:val="001D27E4"/>
    <w:rsid w:val="001D28A2"/>
    <w:rsid w:val="001D28F9"/>
    <w:rsid w:val="001D29E4"/>
    <w:rsid w:val="001D2B22"/>
    <w:rsid w:val="001D2C66"/>
    <w:rsid w:val="001D2EBD"/>
    <w:rsid w:val="001D300F"/>
    <w:rsid w:val="001D3161"/>
    <w:rsid w:val="001D31ED"/>
    <w:rsid w:val="001D3315"/>
    <w:rsid w:val="001D3322"/>
    <w:rsid w:val="001D333D"/>
    <w:rsid w:val="001D3467"/>
    <w:rsid w:val="001D3561"/>
    <w:rsid w:val="001D373B"/>
    <w:rsid w:val="001D3B59"/>
    <w:rsid w:val="001D3C4B"/>
    <w:rsid w:val="001D3D59"/>
    <w:rsid w:val="001D3F6F"/>
    <w:rsid w:val="001D3FBC"/>
    <w:rsid w:val="001D41A9"/>
    <w:rsid w:val="001D41BF"/>
    <w:rsid w:val="001D423F"/>
    <w:rsid w:val="001D42D9"/>
    <w:rsid w:val="001D434D"/>
    <w:rsid w:val="001D4489"/>
    <w:rsid w:val="001D45DE"/>
    <w:rsid w:val="001D4696"/>
    <w:rsid w:val="001D49A0"/>
    <w:rsid w:val="001D4B13"/>
    <w:rsid w:val="001D4C1F"/>
    <w:rsid w:val="001D4C3D"/>
    <w:rsid w:val="001D4CB2"/>
    <w:rsid w:val="001D4DA6"/>
    <w:rsid w:val="001D4EC9"/>
    <w:rsid w:val="001D4FB2"/>
    <w:rsid w:val="001D50F4"/>
    <w:rsid w:val="001D51E2"/>
    <w:rsid w:val="001D5234"/>
    <w:rsid w:val="001D5262"/>
    <w:rsid w:val="001D52DD"/>
    <w:rsid w:val="001D5388"/>
    <w:rsid w:val="001D551E"/>
    <w:rsid w:val="001D560E"/>
    <w:rsid w:val="001D56FF"/>
    <w:rsid w:val="001D5748"/>
    <w:rsid w:val="001D5784"/>
    <w:rsid w:val="001D58F1"/>
    <w:rsid w:val="001D5A33"/>
    <w:rsid w:val="001D5DD0"/>
    <w:rsid w:val="001D6058"/>
    <w:rsid w:val="001D60FD"/>
    <w:rsid w:val="001D6472"/>
    <w:rsid w:val="001D6693"/>
    <w:rsid w:val="001D6823"/>
    <w:rsid w:val="001D6B62"/>
    <w:rsid w:val="001D6C34"/>
    <w:rsid w:val="001D6CFF"/>
    <w:rsid w:val="001D6FE2"/>
    <w:rsid w:val="001D7185"/>
    <w:rsid w:val="001D742D"/>
    <w:rsid w:val="001D74EF"/>
    <w:rsid w:val="001D752E"/>
    <w:rsid w:val="001D755F"/>
    <w:rsid w:val="001D75B7"/>
    <w:rsid w:val="001D7A07"/>
    <w:rsid w:val="001D7ACA"/>
    <w:rsid w:val="001D7C9A"/>
    <w:rsid w:val="001D7D9C"/>
    <w:rsid w:val="001D7DE0"/>
    <w:rsid w:val="001E00A1"/>
    <w:rsid w:val="001E01D9"/>
    <w:rsid w:val="001E0299"/>
    <w:rsid w:val="001E03BB"/>
    <w:rsid w:val="001E0771"/>
    <w:rsid w:val="001E0A05"/>
    <w:rsid w:val="001E0B4C"/>
    <w:rsid w:val="001E0BC5"/>
    <w:rsid w:val="001E10C3"/>
    <w:rsid w:val="001E12A6"/>
    <w:rsid w:val="001E13A1"/>
    <w:rsid w:val="001E1462"/>
    <w:rsid w:val="001E1524"/>
    <w:rsid w:val="001E1547"/>
    <w:rsid w:val="001E1614"/>
    <w:rsid w:val="001E1758"/>
    <w:rsid w:val="001E1759"/>
    <w:rsid w:val="001E196F"/>
    <w:rsid w:val="001E1F6E"/>
    <w:rsid w:val="001E1FF4"/>
    <w:rsid w:val="001E20FF"/>
    <w:rsid w:val="001E23DE"/>
    <w:rsid w:val="001E269B"/>
    <w:rsid w:val="001E2740"/>
    <w:rsid w:val="001E2850"/>
    <w:rsid w:val="001E2BDE"/>
    <w:rsid w:val="001E2C3C"/>
    <w:rsid w:val="001E2CC1"/>
    <w:rsid w:val="001E31B4"/>
    <w:rsid w:val="001E3311"/>
    <w:rsid w:val="001E3335"/>
    <w:rsid w:val="001E348A"/>
    <w:rsid w:val="001E34A2"/>
    <w:rsid w:val="001E3A27"/>
    <w:rsid w:val="001E3D7B"/>
    <w:rsid w:val="001E3EC0"/>
    <w:rsid w:val="001E3F93"/>
    <w:rsid w:val="001E403B"/>
    <w:rsid w:val="001E41B6"/>
    <w:rsid w:val="001E4425"/>
    <w:rsid w:val="001E45AA"/>
    <w:rsid w:val="001E4697"/>
    <w:rsid w:val="001E47D4"/>
    <w:rsid w:val="001E491A"/>
    <w:rsid w:val="001E49BE"/>
    <w:rsid w:val="001E4BF5"/>
    <w:rsid w:val="001E52D1"/>
    <w:rsid w:val="001E532A"/>
    <w:rsid w:val="001E532F"/>
    <w:rsid w:val="001E538A"/>
    <w:rsid w:val="001E53F3"/>
    <w:rsid w:val="001E5579"/>
    <w:rsid w:val="001E56F3"/>
    <w:rsid w:val="001E59AB"/>
    <w:rsid w:val="001E5DAF"/>
    <w:rsid w:val="001E5E13"/>
    <w:rsid w:val="001E5E8F"/>
    <w:rsid w:val="001E5EFE"/>
    <w:rsid w:val="001E5F09"/>
    <w:rsid w:val="001E63EB"/>
    <w:rsid w:val="001E670E"/>
    <w:rsid w:val="001E6752"/>
    <w:rsid w:val="001E68AC"/>
    <w:rsid w:val="001E6C41"/>
    <w:rsid w:val="001E6C6F"/>
    <w:rsid w:val="001E6DBE"/>
    <w:rsid w:val="001E6F4A"/>
    <w:rsid w:val="001E6FA3"/>
    <w:rsid w:val="001E7057"/>
    <w:rsid w:val="001E716D"/>
    <w:rsid w:val="001E7234"/>
    <w:rsid w:val="001E75D8"/>
    <w:rsid w:val="001E77EC"/>
    <w:rsid w:val="001E7B38"/>
    <w:rsid w:val="001E7C5C"/>
    <w:rsid w:val="001E7D22"/>
    <w:rsid w:val="001E7EF4"/>
    <w:rsid w:val="001E7F38"/>
    <w:rsid w:val="001F01AD"/>
    <w:rsid w:val="001F024B"/>
    <w:rsid w:val="001F0255"/>
    <w:rsid w:val="001F0383"/>
    <w:rsid w:val="001F0424"/>
    <w:rsid w:val="001F05D3"/>
    <w:rsid w:val="001F066C"/>
    <w:rsid w:val="001F066F"/>
    <w:rsid w:val="001F0851"/>
    <w:rsid w:val="001F090F"/>
    <w:rsid w:val="001F09B0"/>
    <w:rsid w:val="001F0C3E"/>
    <w:rsid w:val="001F0DFD"/>
    <w:rsid w:val="001F1042"/>
    <w:rsid w:val="001F15F5"/>
    <w:rsid w:val="001F174F"/>
    <w:rsid w:val="001F17CE"/>
    <w:rsid w:val="001F190E"/>
    <w:rsid w:val="001F1954"/>
    <w:rsid w:val="001F1CD1"/>
    <w:rsid w:val="001F1D77"/>
    <w:rsid w:val="001F1DEA"/>
    <w:rsid w:val="001F219B"/>
    <w:rsid w:val="001F222F"/>
    <w:rsid w:val="001F243F"/>
    <w:rsid w:val="001F24AD"/>
    <w:rsid w:val="001F25B3"/>
    <w:rsid w:val="001F2841"/>
    <w:rsid w:val="001F29A4"/>
    <w:rsid w:val="001F29DA"/>
    <w:rsid w:val="001F2C13"/>
    <w:rsid w:val="001F2CAA"/>
    <w:rsid w:val="001F2E5D"/>
    <w:rsid w:val="001F3116"/>
    <w:rsid w:val="001F317B"/>
    <w:rsid w:val="001F3200"/>
    <w:rsid w:val="001F3506"/>
    <w:rsid w:val="001F3588"/>
    <w:rsid w:val="001F3A54"/>
    <w:rsid w:val="001F3B0E"/>
    <w:rsid w:val="001F3CDB"/>
    <w:rsid w:val="001F4248"/>
    <w:rsid w:val="001F4449"/>
    <w:rsid w:val="001F47E6"/>
    <w:rsid w:val="001F498D"/>
    <w:rsid w:val="001F49D3"/>
    <w:rsid w:val="001F49DB"/>
    <w:rsid w:val="001F49EB"/>
    <w:rsid w:val="001F4AC8"/>
    <w:rsid w:val="001F4ADB"/>
    <w:rsid w:val="001F4D0C"/>
    <w:rsid w:val="001F57A9"/>
    <w:rsid w:val="001F5B70"/>
    <w:rsid w:val="001F5C04"/>
    <w:rsid w:val="001F5D3B"/>
    <w:rsid w:val="001F62A7"/>
    <w:rsid w:val="001F6373"/>
    <w:rsid w:val="001F63D0"/>
    <w:rsid w:val="001F6474"/>
    <w:rsid w:val="001F652E"/>
    <w:rsid w:val="001F6907"/>
    <w:rsid w:val="001F6D21"/>
    <w:rsid w:val="001F6E37"/>
    <w:rsid w:val="001F711E"/>
    <w:rsid w:val="001F71E5"/>
    <w:rsid w:val="001F72A6"/>
    <w:rsid w:val="001F73F1"/>
    <w:rsid w:val="001F79FD"/>
    <w:rsid w:val="001F7B31"/>
    <w:rsid w:val="002002F8"/>
    <w:rsid w:val="002003DE"/>
    <w:rsid w:val="00200483"/>
    <w:rsid w:val="00200543"/>
    <w:rsid w:val="00200911"/>
    <w:rsid w:val="00200AB6"/>
    <w:rsid w:val="00200C2D"/>
    <w:rsid w:val="00200D77"/>
    <w:rsid w:val="00200E00"/>
    <w:rsid w:val="00200E28"/>
    <w:rsid w:val="00200EE5"/>
    <w:rsid w:val="002010F0"/>
    <w:rsid w:val="00201138"/>
    <w:rsid w:val="002013D2"/>
    <w:rsid w:val="0020144C"/>
    <w:rsid w:val="002016DA"/>
    <w:rsid w:val="00201893"/>
    <w:rsid w:val="00201AA1"/>
    <w:rsid w:val="00201AC3"/>
    <w:rsid w:val="00201C06"/>
    <w:rsid w:val="00202101"/>
    <w:rsid w:val="00202151"/>
    <w:rsid w:val="00202430"/>
    <w:rsid w:val="00202518"/>
    <w:rsid w:val="00202531"/>
    <w:rsid w:val="002025AE"/>
    <w:rsid w:val="002025EA"/>
    <w:rsid w:val="002028EC"/>
    <w:rsid w:val="0020290D"/>
    <w:rsid w:val="00202A81"/>
    <w:rsid w:val="00202B07"/>
    <w:rsid w:val="00202C93"/>
    <w:rsid w:val="00202E0B"/>
    <w:rsid w:val="00202FE7"/>
    <w:rsid w:val="00203086"/>
    <w:rsid w:val="002033E9"/>
    <w:rsid w:val="00203792"/>
    <w:rsid w:val="00203D3C"/>
    <w:rsid w:val="00203D80"/>
    <w:rsid w:val="002041F2"/>
    <w:rsid w:val="00204598"/>
    <w:rsid w:val="00204617"/>
    <w:rsid w:val="00204847"/>
    <w:rsid w:val="00204C0F"/>
    <w:rsid w:val="00204CBC"/>
    <w:rsid w:val="00204D92"/>
    <w:rsid w:val="00204DF1"/>
    <w:rsid w:val="00204FC2"/>
    <w:rsid w:val="00205094"/>
    <w:rsid w:val="0020514D"/>
    <w:rsid w:val="00205342"/>
    <w:rsid w:val="0020536E"/>
    <w:rsid w:val="002055A9"/>
    <w:rsid w:val="00205766"/>
    <w:rsid w:val="0020581E"/>
    <w:rsid w:val="002058C4"/>
    <w:rsid w:val="00205A91"/>
    <w:rsid w:val="00205B05"/>
    <w:rsid w:val="00205C50"/>
    <w:rsid w:val="00205C8C"/>
    <w:rsid w:val="00205D01"/>
    <w:rsid w:val="00205D8C"/>
    <w:rsid w:val="00205DCF"/>
    <w:rsid w:val="00205F16"/>
    <w:rsid w:val="00205F72"/>
    <w:rsid w:val="002060C1"/>
    <w:rsid w:val="00206396"/>
    <w:rsid w:val="002064A6"/>
    <w:rsid w:val="00206720"/>
    <w:rsid w:val="00206891"/>
    <w:rsid w:val="002068DA"/>
    <w:rsid w:val="00206A0E"/>
    <w:rsid w:val="00206BB4"/>
    <w:rsid w:val="00206BBB"/>
    <w:rsid w:val="002071E7"/>
    <w:rsid w:val="0020744E"/>
    <w:rsid w:val="00207469"/>
    <w:rsid w:val="0020763D"/>
    <w:rsid w:val="00207698"/>
    <w:rsid w:val="002078E1"/>
    <w:rsid w:val="002079D4"/>
    <w:rsid w:val="00207AE9"/>
    <w:rsid w:val="00207AEA"/>
    <w:rsid w:val="00207AFB"/>
    <w:rsid w:val="00207BE0"/>
    <w:rsid w:val="00207BE6"/>
    <w:rsid w:val="00207CA6"/>
    <w:rsid w:val="00207FFE"/>
    <w:rsid w:val="00210266"/>
    <w:rsid w:val="002102A7"/>
    <w:rsid w:val="002102FC"/>
    <w:rsid w:val="00210396"/>
    <w:rsid w:val="002103A5"/>
    <w:rsid w:val="002108DE"/>
    <w:rsid w:val="00210922"/>
    <w:rsid w:val="00210B61"/>
    <w:rsid w:val="00210D75"/>
    <w:rsid w:val="00210E90"/>
    <w:rsid w:val="00210EE8"/>
    <w:rsid w:val="00211145"/>
    <w:rsid w:val="002116FC"/>
    <w:rsid w:val="00211ADA"/>
    <w:rsid w:val="00211E73"/>
    <w:rsid w:val="00211E82"/>
    <w:rsid w:val="00211F3D"/>
    <w:rsid w:val="00211F8F"/>
    <w:rsid w:val="00212030"/>
    <w:rsid w:val="0021265B"/>
    <w:rsid w:val="00212B1D"/>
    <w:rsid w:val="00212BEF"/>
    <w:rsid w:val="00213510"/>
    <w:rsid w:val="0021360B"/>
    <w:rsid w:val="0021368E"/>
    <w:rsid w:val="00213788"/>
    <w:rsid w:val="0021382B"/>
    <w:rsid w:val="002139FD"/>
    <w:rsid w:val="00213A33"/>
    <w:rsid w:val="00213EC3"/>
    <w:rsid w:val="002140D2"/>
    <w:rsid w:val="002143D9"/>
    <w:rsid w:val="00214651"/>
    <w:rsid w:val="00214812"/>
    <w:rsid w:val="002148BC"/>
    <w:rsid w:val="00214C89"/>
    <w:rsid w:val="00214D3B"/>
    <w:rsid w:val="00214D4A"/>
    <w:rsid w:val="00214E82"/>
    <w:rsid w:val="002152BC"/>
    <w:rsid w:val="00215482"/>
    <w:rsid w:val="002155A5"/>
    <w:rsid w:val="00215A39"/>
    <w:rsid w:val="00215BE2"/>
    <w:rsid w:val="00215CD8"/>
    <w:rsid w:val="00215DB8"/>
    <w:rsid w:val="00216618"/>
    <w:rsid w:val="002166D8"/>
    <w:rsid w:val="0021698B"/>
    <w:rsid w:val="002169C5"/>
    <w:rsid w:val="00216A9C"/>
    <w:rsid w:val="00216AF8"/>
    <w:rsid w:val="00216C46"/>
    <w:rsid w:val="00216E96"/>
    <w:rsid w:val="00216FCB"/>
    <w:rsid w:val="00217049"/>
    <w:rsid w:val="00217167"/>
    <w:rsid w:val="002173E3"/>
    <w:rsid w:val="00217523"/>
    <w:rsid w:val="00217548"/>
    <w:rsid w:val="0021760E"/>
    <w:rsid w:val="00217695"/>
    <w:rsid w:val="002178F3"/>
    <w:rsid w:val="002179F0"/>
    <w:rsid w:val="00217C39"/>
    <w:rsid w:val="00217D3F"/>
    <w:rsid w:val="00217DF5"/>
    <w:rsid w:val="002200F5"/>
    <w:rsid w:val="0022021B"/>
    <w:rsid w:val="002202E5"/>
    <w:rsid w:val="002203EA"/>
    <w:rsid w:val="00220908"/>
    <w:rsid w:val="0022093D"/>
    <w:rsid w:val="002209B9"/>
    <w:rsid w:val="00220C86"/>
    <w:rsid w:val="00220CD8"/>
    <w:rsid w:val="00220D2A"/>
    <w:rsid w:val="00220F01"/>
    <w:rsid w:val="0022120C"/>
    <w:rsid w:val="00221369"/>
    <w:rsid w:val="00221428"/>
    <w:rsid w:val="002217B5"/>
    <w:rsid w:val="00221940"/>
    <w:rsid w:val="00221AEF"/>
    <w:rsid w:val="00221B9C"/>
    <w:rsid w:val="00221BDD"/>
    <w:rsid w:val="00221C98"/>
    <w:rsid w:val="00221D27"/>
    <w:rsid w:val="00221D7C"/>
    <w:rsid w:val="00221DB0"/>
    <w:rsid w:val="00222120"/>
    <w:rsid w:val="0022226B"/>
    <w:rsid w:val="0022243B"/>
    <w:rsid w:val="002228F9"/>
    <w:rsid w:val="00222A9D"/>
    <w:rsid w:val="00222AC6"/>
    <w:rsid w:val="00222B9B"/>
    <w:rsid w:val="00222C36"/>
    <w:rsid w:val="00222DCC"/>
    <w:rsid w:val="00222E10"/>
    <w:rsid w:val="00222E12"/>
    <w:rsid w:val="00222E1D"/>
    <w:rsid w:val="00222E5C"/>
    <w:rsid w:val="002230A5"/>
    <w:rsid w:val="0022329D"/>
    <w:rsid w:val="00223603"/>
    <w:rsid w:val="00223882"/>
    <w:rsid w:val="0022393C"/>
    <w:rsid w:val="0022394B"/>
    <w:rsid w:val="00223A84"/>
    <w:rsid w:val="00223D22"/>
    <w:rsid w:val="00223D40"/>
    <w:rsid w:val="00223DBA"/>
    <w:rsid w:val="00223DC7"/>
    <w:rsid w:val="00224087"/>
    <w:rsid w:val="0022448B"/>
    <w:rsid w:val="00224933"/>
    <w:rsid w:val="00224BA6"/>
    <w:rsid w:val="00224D54"/>
    <w:rsid w:val="00224E8F"/>
    <w:rsid w:val="00224F8E"/>
    <w:rsid w:val="0022541B"/>
    <w:rsid w:val="002254C8"/>
    <w:rsid w:val="00225510"/>
    <w:rsid w:val="00225519"/>
    <w:rsid w:val="00225B04"/>
    <w:rsid w:val="00225CBA"/>
    <w:rsid w:val="00225D5A"/>
    <w:rsid w:val="00225F63"/>
    <w:rsid w:val="00226034"/>
    <w:rsid w:val="00226159"/>
    <w:rsid w:val="0022617F"/>
    <w:rsid w:val="002264FE"/>
    <w:rsid w:val="00226537"/>
    <w:rsid w:val="00226681"/>
    <w:rsid w:val="002267B0"/>
    <w:rsid w:val="00226A1F"/>
    <w:rsid w:val="00226E8D"/>
    <w:rsid w:val="00226ED5"/>
    <w:rsid w:val="00227010"/>
    <w:rsid w:val="0022766B"/>
    <w:rsid w:val="00227850"/>
    <w:rsid w:val="0022790A"/>
    <w:rsid w:val="00227A0D"/>
    <w:rsid w:val="00227B1C"/>
    <w:rsid w:val="00227B8E"/>
    <w:rsid w:val="00227C55"/>
    <w:rsid w:val="00227DAA"/>
    <w:rsid w:val="00227E8A"/>
    <w:rsid w:val="00227EE5"/>
    <w:rsid w:val="00227F5C"/>
    <w:rsid w:val="00230057"/>
    <w:rsid w:val="002301B6"/>
    <w:rsid w:val="00230631"/>
    <w:rsid w:val="002306E8"/>
    <w:rsid w:val="0023076A"/>
    <w:rsid w:val="0023082A"/>
    <w:rsid w:val="00230977"/>
    <w:rsid w:val="00230B6A"/>
    <w:rsid w:val="00230B89"/>
    <w:rsid w:val="0023101A"/>
    <w:rsid w:val="002310D8"/>
    <w:rsid w:val="002311BF"/>
    <w:rsid w:val="0023129E"/>
    <w:rsid w:val="002312AC"/>
    <w:rsid w:val="00231354"/>
    <w:rsid w:val="0023135F"/>
    <w:rsid w:val="0023176D"/>
    <w:rsid w:val="0023189E"/>
    <w:rsid w:val="00231927"/>
    <w:rsid w:val="00231A22"/>
    <w:rsid w:val="00231AC0"/>
    <w:rsid w:val="00231BA8"/>
    <w:rsid w:val="00231BED"/>
    <w:rsid w:val="00231E50"/>
    <w:rsid w:val="00231FC9"/>
    <w:rsid w:val="00232077"/>
    <w:rsid w:val="00232120"/>
    <w:rsid w:val="002322C8"/>
    <w:rsid w:val="00232922"/>
    <w:rsid w:val="0023294E"/>
    <w:rsid w:val="00232DEE"/>
    <w:rsid w:val="00232E04"/>
    <w:rsid w:val="00232E0D"/>
    <w:rsid w:val="00233062"/>
    <w:rsid w:val="002331C5"/>
    <w:rsid w:val="0023351C"/>
    <w:rsid w:val="0023383D"/>
    <w:rsid w:val="00233A86"/>
    <w:rsid w:val="00233B3F"/>
    <w:rsid w:val="00233B44"/>
    <w:rsid w:val="00233BA9"/>
    <w:rsid w:val="00233BEC"/>
    <w:rsid w:val="00233DAA"/>
    <w:rsid w:val="00233DFC"/>
    <w:rsid w:val="00233F1C"/>
    <w:rsid w:val="0023430F"/>
    <w:rsid w:val="002343C9"/>
    <w:rsid w:val="00234467"/>
    <w:rsid w:val="00234A69"/>
    <w:rsid w:val="00234C25"/>
    <w:rsid w:val="00234FAE"/>
    <w:rsid w:val="00235095"/>
    <w:rsid w:val="002353D0"/>
    <w:rsid w:val="0023555E"/>
    <w:rsid w:val="00235567"/>
    <w:rsid w:val="00235616"/>
    <w:rsid w:val="0023574C"/>
    <w:rsid w:val="0023581C"/>
    <w:rsid w:val="00235826"/>
    <w:rsid w:val="00235839"/>
    <w:rsid w:val="002358E0"/>
    <w:rsid w:val="0023590C"/>
    <w:rsid w:val="00235AA5"/>
    <w:rsid w:val="00235E7B"/>
    <w:rsid w:val="002361AC"/>
    <w:rsid w:val="002361C2"/>
    <w:rsid w:val="0023633D"/>
    <w:rsid w:val="00236457"/>
    <w:rsid w:val="0023645E"/>
    <w:rsid w:val="0023657A"/>
    <w:rsid w:val="00236760"/>
    <w:rsid w:val="00236C39"/>
    <w:rsid w:val="00236CB1"/>
    <w:rsid w:val="00236D6F"/>
    <w:rsid w:val="00236E99"/>
    <w:rsid w:val="002371F8"/>
    <w:rsid w:val="00237648"/>
    <w:rsid w:val="0023778B"/>
    <w:rsid w:val="002379E7"/>
    <w:rsid w:val="00237A63"/>
    <w:rsid w:val="00237F92"/>
    <w:rsid w:val="002402FC"/>
    <w:rsid w:val="0024041A"/>
    <w:rsid w:val="002405B2"/>
    <w:rsid w:val="0024060E"/>
    <w:rsid w:val="002406F5"/>
    <w:rsid w:val="002407A3"/>
    <w:rsid w:val="002407D6"/>
    <w:rsid w:val="00240909"/>
    <w:rsid w:val="0024092D"/>
    <w:rsid w:val="00240AAE"/>
    <w:rsid w:val="00240CF8"/>
    <w:rsid w:val="00240D14"/>
    <w:rsid w:val="00240F98"/>
    <w:rsid w:val="0024134C"/>
    <w:rsid w:val="0024148B"/>
    <w:rsid w:val="00241506"/>
    <w:rsid w:val="002416B0"/>
    <w:rsid w:val="00241915"/>
    <w:rsid w:val="0024193E"/>
    <w:rsid w:val="00241C7D"/>
    <w:rsid w:val="00241C7F"/>
    <w:rsid w:val="00241CC1"/>
    <w:rsid w:val="00241E74"/>
    <w:rsid w:val="0024237E"/>
    <w:rsid w:val="00242502"/>
    <w:rsid w:val="00242696"/>
    <w:rsid w:val="00242715"/>
    <w:rsid w:val="00242795"/>
    <w:rsid w:val="00242901"/>
    <w:rsid w:val="00242AF0"/>
    <w:rsid w:val="00242B42"/>
    <w:rsid w:val="00242CFC"/>
    <w:rsid w:val="00243021"/>
    <w:rsid w:val="00243130"/>
    <w:rsid w:val="0024317A"/>
    <w:rsid w:val="0024353A"/>
    <w:rsid w:val="002435F2"/>
    <w:rsid w:val="00243772"/>
    <w:rsid w:val="0024378D"/>
    <w:rsid w:val="002439CA"/>
    <w:rsid w:val="00243BA0"/>
    <w:rsid w:val="00243C40"/>
    <w:rsid w:val="00243ED5"/>
    <w:rsid w:val="0024406A"/>
    <w:rsid w:val="0024430D"/>
    <w:rsid w:val="002444DF"/>
    <w:rsid w:val="002444EC"/>
    <w:rsid w:val="00244546"/>
    <w:rsid w:val="00244575"/>
    <w:rsid w:val="002445CB"/>
    <w:rsid w:val="0024483F"/>
    <w:rsid w:val="002448B6"/>
    <w:rsid w:val="00244A63"/>
    <w:rsid w:val="00244BFE"/>
    <w:rsid w:val="00244DAF"/>
    <w:rsid w:val="00244DF1"/>
    <w:rsid w:val="00244EAD"/>
    <w:rsid w:val="00244ECB"/>
    <w:rsid w:val="00244F43"/>
    <w:rsid w:val="00245316"/>
    <w:rsid w:val="0024533D"/>
    <w:rsid w:val="002453AB"/>
    <w:rsid w:val="002454EF"/>
    <w:rsid w:val="00245E8E"/>
    <w:rsid w:val="00245ED4"/>
    <w:rsid w:val="00245F31"/>
    <w:rsid w:val="00245FD4"/>
    <w:rsid w:val="00245FE3"/>
    <w:rsid w:val="0024620D"/>
    <w:rsid w:val="00246359"/>
    <w:rsid w:val="0024642D"/>
    <w:rsid w:val="00246512"/>
    <w:rsid w:val="00246585"/>
    <w:rsid w:val="0024673A"/>
    <w:rsid w:val="0024676F"/>
    <w:rsid w:val="00246B4D"/>
    <w:rsid w:val="00246E0E"/>
    <w:rsid w:val="00246FC0"/>
    <w:rsid w:val="00247045"/>
    <w:rsid w:val="002470B3"/>
    <w:rsid w:val="00247147"/>
    <w:rsid w:val="0024731B"/>
    <w:rsid w:val="0024765A"/>
    <w:rsid w:val="002478A8"/>
    <w:rsid w:val="002479BC"/>
    <w:rsid w:val="00247E5D"/>
    <w:rsid w:val="002500A2"/>
    <w:rsid w:val="002502AC"/>
    <w:rsid w:val="002503E8"/>
    <w:rsid w:val="002504B1"/>
    <w:rsid w:val="002504CE"/>
    <w:rsid w:val="0025066D"/>
    <w:rsid w:val="00250683"/>
    <w:rsid w:val="00250A59"/>
    <w:rsid w:val="00250B8D"/>
    <w:rsid w:val="0025110E"/>
    <w:rsid w:val="002511E7"/>
    <w:rsid w:val="0025143A"/>
    <w:rsid w:val="0025153F"/>
    <w:rsid w:val="00251821"/>
    <w:rsid w:val="00251B8C"/>
    <w:rsid w:val="00251C25"/>
    <w:rsid w:val="00251F0A"/>
    <w:rsid w:val="00251F7F"/>
    <w:rsid w:val="00252157"/>
    <w:rsid w:val="002523D2"/>
    <w:rsid w:val="00252557"/>
    <w:rsid w:val="002526C5"/>
    <w:rsid w:val="0025277D"/>
    <w:rsid w:val="00252821"/>
    <w:rsid w:val="00252F92"/>
    <w:rsid w:val="0025315D"/>
    <w:rsid w:val="00253327"/>
    <w:rsid w:val="0025345F"/>
    <w:rsid w:val="002535E9"/>
    <w:rsid w:val="002535F1"/>
    <w:rsid w:val="00253631"/>
    <w:rsid w:val="002538C0"/>
    <w:rsid w:val="0025398F"/>
    <w:rsid w:val="00253C2F"/>
    <w:rsid w:val="00253D27"/>
    <w:rsid w:val="00253E11"/>
    <w:rsid w:val="00253E67"/>
    <w:rsid w:val="00253F3B"/>
    <w:rsid w:val="00253FF8"/>
    <w:rsid w:val="002540D9"/>
    <w:rsid w:val="00254132"/>
    <w:rsid w:val="0025431C"/>
    <w:rsid w:val="00254686"/>
    <w:rsid w:val="002548C5"/>
    <w:rsid w:val="00254AEF"/>
    <w:rsid w:val="00254C3C"/>
    <w:rsid w:val="00254F32"/>
    <w:rsid w:val="00255030"/>
    <w:rsid w:val="00255090"/>
    <w:rsid w:val="002552EB"/>
    <w:rsid w:val="0025533F"/>
    <w:rsid w:val="00255B19"/>
    <w:rsid w:val="00255C34"/>
    <w:rsid w:val="00256056"/>
    <w:rsid w:val="002560F9"/>
    <w:rsid w:val="00256AC4"/>
    <w:rsid w:val="00256B5E"/>
    <w:rsid w:val="00256F01"/>
    <w:rsid w:val="00256F2C"/>
    <w:rsid w:val="00256FCE"/>
    <w:rsid w:val="002570D2"/>
    <w:rsid w:val="002571E1"/>
    <w:rsid w:val="002575A1"/>
    <w:rsid w:val="002575B1"/>
    <w:rsid w:val="002578A1"/>
    <w:rsid w:val="0025796A"/>
    <w:rsid w:val="00257A68"/>
    <w:rsid w:val="00257B1D"/>
    <w:rsid w:val="00257CFA"/>
    <w:rsid w:val="00257E5C"/>
    <w:rsid w:val="00257F21"/>
    <w:rsid w:val="00257F59"/>
    <w:rsid w:val="0026006A"/>
    <w:rsid w:val="002600B8"/>
    <w:rsid w:val="002601BD"/>
    <w:rsid w:val="0026029B"/>
    <w:rsid w:val="0026046F"/>
    <w:rsid w:val="0026053D"/>
    <w:rsid w:val="00260570"/>
    <w:rsid w:val="002607A7"/>
    <w:rsid w:val="00260907"/>
    <w:rsid w:val="00260A23"/>
    <w:rsid w:val="00260E3B"/>
    <w:rsid w:val="0026129B"/>
    <w:rsid w:val="002612FD"/>
    <w:rsid w:val="002615DF"/>
    <w:rsid w:val="002615E6"/>
    <w:rsid w:val="002617B9"/>
    <w:rsid w:val="00261937"/>
    <w:rsid w:val="00261B58"/>
    <w:rsid w:val="00261D3E"/>
    <w:rsid w:val="00261E3C"/>
    <w:rsid w:val="0026243A"/>
    <w:rsid w:val="0026246D"/>
    <w:rsid w:val="00262681"/>
    <w:rsid w:val="002627A6"/>
    <w:rsid w:val="00262BD2"/>
    <w:rsid w:val="00262DFC"/>
    <w:rsid w:val="00262F73"/>
    <w:rsid w:val="00263053"/>
    <w:rsid w:val="002632A7"/>
    <w:rsid w:val="00263345"/>
    <w:rsid w:val="0026344B"/>
    <w:rsid w:val="0026376D"/>
    <w:rsid w:val="00263770"/>
    <w:rsid w:val="002637C2"/>
    <w:rsid w:val="002637D4"/>
    <w:rsid w:val="002638C0"/>
    <w:rsid w:val="002639AB"/>
    <w:rsid w:val="00263B19"/>
    <w:rsid w:val="00263E5E"/>
    <w:rsid w:val="00263EE1"/>
    <w:rsid w:val="0026431C"/>
    <w:rsid w:val="002643D5"/>
    <w:rsid w:val="00264603"/>
    <w:rsid w:val="00264641"/>
    <w:rsid w:val="00264961"/>
    <w:rsid w:val="00264A34"/>
    <w:rsid w:val="00264A8F"/>
    <w:rsid w:val="00264B6E"/>
    <w:rsid w:val="00264ED8"/>
    <w:rsid w:val="00265074"/>
    <w:rsid w:val="002653CF"/>
    <w:rsid w:val="002653E5"/>
    <w:rsid w:val="002654AC"/>
    <w:rsid w:val="0026565F"/>
    <w:rsid w:val="0026570E"/>
    <w:rsid w:val="00265A18"/>
    <w:rsid w:val="00265EF5"/>
    <w:rsid w:val="00265F42"/>
    <w:rsid w:val="0026601F"/>
    <w:rsid w:val="0026615F"/>
    <w:rsid w:val="00266257"/>
    <w:rsid w:val="00266295"/>
    <w:rsid w:val="00266460"/>
    <w:rsid w:val="0026649F"/>
    <w:rsid w:val="002666CE"/>
    <w:rsid w:val="00266804"/>
    <w:rsid w:val="0026684D"/>
    <w:rsid w:val="0026697B"/>
    <w:rsid w:val="002669EB"/>
    <w:rsid w:val="00266A88"/>
    <w:rsid w:val="00266C56"/>
    <w:rsid w:val="00266C86"/>
    <w:rsid w:val="00266FDC"/>
    <w:rsid w:val="002670DC"/>
    <w:rsid w:val="0026727B"/>
    <w:rsid w:val="00267418"/>
    <w:rsid w:val="00267504"/>
    <w:rsid w:val="00267686"/>
    <w:rsid w:val="00267977"/>
    <w:rsid w:val="00267A24"/>
    <w:rsid w:val="00267BCE"/>
    <w:rsid w:val="00267D43"/>
    <w:rsid w:val="00267E51"/>
    <w:rsid w:val="00267E7D"/>
    <w:rsid w:val="00267FCD"/>
    <w:rsid w:val="00270286"/>
    <w:rsid w:val="00270733"/>
    <w:rsid w:val="0027084E"/>
    <w:rsid w:val="002709FE"/>
    <w:rsid w:val="00270A21"/>
    <w:rsid w:val="00270BC1"/>
    <w:rsid w:val="00270CF8"/>
    <w:rsid w:val="00270FEC"/>
    <w:rsid w:val="00271390"/>
    <w:rsid w:val="002713B4"/>
    <w:rsid w:val="002713D7"/>
    <w:rsid w:val="0027151F"/>
    <w:rsid w:val="002716A0"/>
    <w:rsid w:val="00271953"/>
    <w:rsid w:val="00271A72"/>
    <w:rsid w:val="00271A98"/>
    <w:rsid w:val="00271CEC"/>
    <w:rsid w:val="00271DE1"/>
    <w:rsid w:val="00271F32"/>
    <w:rsid w:val="00271F49"/>
    <w:rsid w:val="00272020"/>
    <w:rsid w:val="00272151"/>
    <w:rsid w:val="002721A3"/>
    <w:rsid w:val="002721FB"/>
    <w:rsid w:val="00272419"/>
    <w:rsid w:val="00272883"/>
    <w:rsid w:val="00272AE5"/>
    <w:rsid w:val="00272C4F"/>
    <w:rsid w:val="00272D72"/>
    <w:rsid w:val="0027301F"/>
    <w:rsid w:val="002731DB"/>
    <w:rsid w:val="00273238"/>
    <w:rsid w:val="0027360A"/>
    <w:rsid w:val="00273631"/>
    <w:rsid w:val="00273792"/>
    <w:rsid w:val="002738CC"/>
    <w:rsid w:val="00273C83"/>
    <w:rsid w:val="00273DB1"/>
    <w:rsid w:val="00274546"/>
    <w:rsid w:val="002745A2"/>
    <w:rsid w:val="00274769"/>
    <w:rsid w:val="00274D1D"/>
    <w:rsid w:val="00274F36"/>
    <w:rsid w:val="0027501C"/>
    <w:rsid w:val="00275421"/>
    <w:rsid w:val="0027548A"/>
    <w:rsid w:val="002756BC"/>
    <w:rsid w:val="00275877"/>
    <w:rsid w:val="00275A4E"/>
    <w:rsid w:val="00275DDC"/>
    <w:rsid w:val="00275E96"/>
    <w:rsid w:val="0027619A"/>
    <w:rsid w:val="002761CF"/>
    <w:rsid w:val="00276228"/>
    <w:rsid w:val="002764EF"/>
    <w:rsid w:val="0027677D"/>
    <w:rsid w:val="002767C4"/>
    <w:rsid w:val="002768A1"/>
    <w:rsid w:val="002768C4"/>
    <w:rsid w:val="002768EE"/>
    <w:rsid w:val="0027691E"/>
    <w:rsid w:val="002769EA"/>
    <w:rsid w:val="00276B54"/>
    <w:rsid w:val="00276CCB"/>
    <w:rsid w:val="00276CCC"/>
    <w:rsid w:val="0027706A"/>
    <w:rsid w:val="00277199"/>
    <w:rsid w:val="0027719C"/>
    <w:rsid w:val="002771B9"/>
    <w:rsid w:val="00277957"/>
    <w:rsid w:val="00277B8C"/>
    <w:rsid w:val="00277CF5"/>
    <w:rsid w:val="00277E2F"/>
    <w:rsid w:val="00277FE3"/>
    <w:rsid w:val="00280026"/>
    <w:rsid w:val="002800D3"/>
    <w:rsid w:val="00280154"/>
    <w:rsid w:val="002802FE"/>
    <w:rsid w:val="00280463"/>
    <w:rsid w:val="00280475"/>
    <w:rsid w:val="00280597"/>
    <w:rsid w:val="00280873"/>
    <w:rsid w:val="00280950"/>
    <w:rsid w:val="00280A43"/>
    <w:rsid w:val="00280BA1"/>
    <w:rsid w:val="00281175"/>
    <w:rsid w:val="0028119D"/>
    <w:rsid w:val="002811A1"/>
    <w:rsid w:val="00281244"/>
    <w:rsid w:val="00281423"/>
    <w:rsid w:val="00281834"/>
    <w:rsid w:val="00281931"/>
    <w:rsid w:val="002819FB"/>
    <w:rsid w:val="00281C85"/>
    <w:rsid w:val="00281C93"/>
    <w:rsid w:val="00281F18"/>
    <w:rsid w:val="00281FD5"/>
    <w:rsid w:val="00281FF5"/>
    <w:rsid w:val="00282007"/>
    <w:rsid w:val="00282521"/>
    <w:rsid w:val="002827A4"/>
    <w:rsid w:val="002827D0"/>
    <w:rsid w:val="0028280A"/>
    <w:rsid w:val="00282814"/>
    <w:rsid w:val="00282893"/>
    <w:rsid w:val="002829D8"/>
    <w:rsid w:val="002829EB"/>
    <w:rsid w:val="00282E6D"/>
    <w:rsid w:val="00282EF6"/>
    <w:rsid w:val="0028325F"/>
    <w:rsid w:val="00283505"/>
    <w:rsid w:val="0028355D"/>
    <w:rsid w:val="00283610"/>
    <w:rsid w:val="002836F6"/>
    <w:rsid w:val="00283777"/>
    <w:rsid w:val="002838D5"/>
    <w:rsid w:val="002839FF"/>
    <w:rsid w:val="00283C1E"/>
    <w:rsid w:val="00284062"/>
    <w:rsid w:val="00284252"/>
    <w:rsid w:val="0028433D"/>
    <w:rsid w:val="002843FF"/>
    <w:rsid w:val="0028451F"/>
    <w:rsid w:val="002845A7"/>
    <w:rsid w:val="002845F3"/>
    <w:rsid w:val="002846F2"/>
    <w:rsid w:val="0028479D"/>
    <w:rsid w:val="002847B9"/>
    <w:rsid w:val="0028482A"/>
    <w:rsid w:val="0028483B"/>
    <w:rsid w:val="002848C0"/>
    <w:rsid w:val="00284EA9"/>
    <w:rsid w:val="00284FF9"/>
    <w:rsid w:val="0028509C"/>
    <w:rsid w:val="002850B0"/>
    <w:rsid w:val="00285425"/>
    <w:rsid w:val="00285608"/>
    <w:rsid w:val="00285637"/>
    <w:rsid w:val="0028564E"/>
    <w:rsid w:val="00285B3C"/>
    <w:rsid w:val="00285B57"/>
    <w:rsid w:val="00285BD4"/>
    <w:rsid w:val="00285D7A"/>
    <w:rsid w:val="00285E42"/>
    <w:rsid w:val="00285F23"/>
    <w:rsid w:val="00285F9E"/>
    <w:rsid w:val="00285FB6"/>
    <w:rsid w:val="0028632A"/>
    <w:rsid w:val="00286388"/>
    <w:rsid w:val="002864C0"/>
    <w:rsid w:val="002867A4"/>
    <w:rsid w:val="002869A2"/>
    <w:rsid w:val="002869C3"/>
    <w:rsid w:val="002869FD"/>
    <w:rsid w:val="00286B13"/>
    <w:rsid w:val="00286BEE"/>
    <w:rsid w:val="00286C21"/>
    <w:rsid w:val="00286D12"/>
    <w:rsid w:val="00286D5D"/>
    <w:rsid w:val="00286D94"/>
    <w:rsid w:val="0028704C"/>
    <w:rsid w:val="0028716F"/>
    <w:rsid w:val="00287189"/>
    <w:rsid w:val="00287253"/>
    <w:rsid w:val="00287600"/>
    <w:rsid w:val="0028762F"/>
    <w:rsid w:val="00287699"/>
    <w:rsid w:val="00287AEB"/>
    <w:rsid w:val="00287C1D"/>
    <w:rsid w:val="00287E7D"/>
    <w:rsid w:val="00287E84"/>
    <w:rsid w:val="00290089"/>
    <w:rsid w:val="00290141"/>
    <w:rsid w:val="0029016D"/>
    <w:rsid w:val="00290387"/>
    <w:rsid w:val="002904A8"/>
    <w:rsid w:val="002904BF"/>
    <w:rsid w:val="00290526"/>
    <w:rsid w:val="002906AC"/>
    <w:rsid w:val="00290A9F"/>
    <w:rsid w:val="00290C06"/>
    <w:rsid w:val="00290F21"/>
    <w:rsid w:val="00290FF5"/>
    <w:rsid w:val="00291088"/>
    <w:rsid w:val="00291392"/>
    <w:rsid w:val="00291428"/>
    <w:rsid w:val="00291618"/>
    <w:rsid w:val="002916D3"/>
    <w:rsid w:val="0029189F"/>
    <w:rsid w:val="00291A38"/>
    <w:rsid w:val="00291AE7"/>
    <w:rsid w:val="00291BF9"/>
    <w:rsid w:val="00291DD9"/>
    <w:rsid w:val="00291F62"/>
    <w:rsid w:val="002923F2"/>
    <w:rsid w:val="00292437"/>
    <w:rsid w:val="00292521"/>
    <w:rsid w:val="0029270C"/>
    <w:rsid w:val="00292B8B"/>
    <w:rsid w:val="00292DC2"/>
    <w:rsid w:val="00292DFA"/>
    <w:rsid w:val="00292E53"/>
    <w:rsid w:val="00292F0E"/>
    <w:rsid w:val="00293179"/>
    <w:rsid w:val="0029332A"/>
    <w:rsid w:val="0029338C"/>
    <w:rsid w:val="002933EA"/>
    <w:rsid w:val="00293632"/>
    <w:rsid w:val="002937EA"/>
    <w:rsid w:val="0029394C"/>
    <w:rsid w:val="0029399E"/>
    <w:rsid w:val="002939BF"/>
    <w:rsid w:val="002939D3"/>
    <w:rsid w:val="00293A01"/>
    <w:rsid w:val="00293A4D"/>
    <w:rsid w:val="00293AC1"/>
    <w:rsid w:val="00293BF1"/>
    <w:rsid w:val="00293D53"/>
    <w:rsid w:val="00293DC5"/>
    <w:rsid w:val="00293E3F"/>
    <w:rsid w:val="00293F8D"/>
    <w:rsid w:val="00293FAD"/>
    <w:rsid w:val="002940C3"/>
    <w:rsid w:val="002941D0"/>
    <w:rsid w:val="0029487E"/>
    <w:rsid w:val="00294889"/>
    <w:rsid w:val="002949E5"/>
    <w:rsid w:val="00294A18"/>
    <w:rsid w:val="00294C2C"/>
    <w:rsid w:val="00295130"/>
    <w:rsid w:val="002952E7"/>
    <w:rsid w:val="0029545C"/>
    <w:rsid w:val="002954BF"/>
    <w:rsid w:val="00295861"/>
    <w:rsid w:val="0029589E"/>
    <w:rsid w:val="00295A54"/>
    <w:rsid w:val="00295C64"/>
    <w:rsid w:val="00296044"/>
    <w:rsid w:val="00296095"/>
    <w:rsid w:val="00296183"/>
    <w:rsid w:val="00296242"/>
    <w:rsid w:val="002964B0"/>
    <w:rsid w:val="0029664F"/>
    <w:rsid w:val="002968E5"/>
    <w:rsid w:val="00296929"/>
    <w:rsid w:val="002969B8"/>
    <w:rsid w:val="002969DB"/>
    <w:rsid w:val="00296ADC"/>
    <w:rsid w:val="00296BD2"/>
    <w:rsid w:val="00296C8B"/>
    <w:rsid w:val="00296F3C"/>
    <w:rsid w:val="00296F42"/>
    <w:rsid w:val="002971B8"/>
    <w:rsid w:val="002974B9"/>
    <w:rsid w:val="00297540"/>
    <w:rsid w:val="002977B7"/>
    <w:rsid w:val="00297838"/>
    <w:rsid w:val="002978BE"/>
    <w:rsid w:val="00297A5A"/>
    <w:rsid w:val="00297E2D"/>
    <w:rsid w:val="00297E4E"/>
    <w:rsid w:val="00297EE9"/>
    <w:rsid w:val="002A00B1"/>
    <w:rsid w:val="002A01E0"/>
    <w:rsid w:val="002A0301"/>
    <w:rsid w:val="002A03B2"/>
    <w:rsid w:val="002A0474"/>
    <w:rsid w:val="002A04F8"/>
    <w:rsid w:val="002A0517"/>
    <w:rsid w:val="002A0A45"/>
    <w:rsid w:val="002A0A67"/>
    <w:rsid w:val="002A0ADC"/>
    <w:rsid w:val="002A0D18"/>
    <w:rsid w:val="002A0D32"/>
    <w:rsid w:val="002A0D41"/>
    <w:rsid w:val="002A0F2E"/>
    <w:rsid w:val="002A0F64"/>
    <w:rsid w:val="002A0F7D"/>
    <w:rsid w:val="002A105B"/>
    <w:rsid w:val="002A16EB"/>
    <w:rsid w:val="002A19D7"/>
    <w:rsid w:val="002A1CEC"/>
    <w:rsid w:val="002A1CF9"/>
    <w:rsid w:val="002A1DCD"/>
    <w:rsid w:val="002A1E09"/>
    <w:rsid w:val="002A225E"/>
    <w:rsid w:val="002A2785"/>
    <w:rsid w:val="002A27BD"/>
    <w:rsid w:val="002A2D53"/>
    <w:rsid w:val="002A2D76"/>
    <w:rsid w:val="002A2FD5"/>
    <w:rsid w:val="002A3262"/>
    <w:rsid w:val="002A333A"/>
    <w:rsid w:val="002A34EF"/>
    <w:rsid w:val="002A3875"/>
    <w:rsid w:val="002A39A7"/>
    <w:rsid w:val="002A3B8F"/>
    <w:rsid w:val="002A3C55"/>
    <w:rsid w:val="002A3E55"/>
    <w:rsid w:val="002A3FD5"/>
    <w:rsid w:val="002A4259"/>
    <w:rsid w:val="002A44B5"/>
    <w:rsid w:val="002A4569"/>
    <w:rsid w:val="002A4654"/>
    <w:rsid w:val="002A46A0"/>
    <w:rsid w:val="002A480D"/>
    <w:rsid w:val="002A484A"/>
    <w:rsid w:val="002A48DB"/>
    <w:rsid w:val="002A48F1"/>
    <w:rsid w:val="002A4A3C"/>
    <w:rsid w:val="002A4C57"/>
    <w:rsid w:val="002A4D2D"/>
    <w:rsid w:val="002A4D75"/>
    <w:rsid w:val="002A4F63"/>
    <w:rsid w:val="002A4F91"/>
    <w:rsid w:val="002A4FFC"/>
    <w:rsid w:val="002A50AF"/>
    <w:rsid w:val="002A5748"/>
    <w:rsid w:val="002A58EA"/>
    <w:rsid w:val="002A5977"/>
    <w:rsid w:val="002A5C29"/>
    <w:rsid w:val="002A5ED9"/>
    <w:rsid w:val="002A6109"/>
    <w:rsid w:val="002A625D"/>
    <w:rsid w:val="002A62AD"/>
    <w:rsid w:val="002A6353"/>
    <w:rsid w:val="002A645D"/>
    <w:rsid w:val="002A6661"/>
    <w:rsid w:val="002A6A19"/>
    <w:rsid w:val="002A6A5B"/>
    <w:rsid w:val="002A6B03"/>
    <w:rsid w:val="002A6D6F"/>
    <w:rsid w:val="002A6E1D"/>
    <w:rsid w:val="002A6E71"/>
    <w:rsid w:val="002A7185"/>
    <w:rsid w:val="002A7222"/>
    <w:rsid w:val="002A7459"/>
    <w:rsid w:val="002A76E4"/>
    <w:rsid w:val="002A79DC"/>
    <w:rsid w:val="002A7A90"/>
    <w:rsid w:val="002B00FF"/>
    <w:rsid w:val="002B0133"/>
    <w:rsid w:val="002B050A"/>
    <w:rsid w:val="002B063E"/>
    <w:rsid w:val="002B06CD"/>
    <w:rsid w:val="002B07F3"/>
    <w:rsid w:val="002B09AB"/>
    <w:rsid w:val="002B0B89"/>
    <w:rsid w:val="002B0C16"/>
    <w:rsid w:val="002B0D08"/>
    <w:rsid w:val="002B0E1B"/>
    <w:rsid w:val="002B0E2E"/>
    <w:rsid w:val="002B0F43"/>
    <w:rsid w:val="002B1182"/>
    <w:rsid w:val="002B13AA"/>
    <w:rsid w:val="002B13EC"/>
    <w:rsid w:val="002B15AD"/>
    <w:rsid w:val="002B1744"/>
    <w:rsid w:val="002B19C3"/>
    <w:rsid w:val="002B1A60"/>
    <w:rsid w:val="002B1A74"/>
    <w:rsid w:val="002B1C4F"/>
    <w:rsid w:val="002B1C7E"/>
    <w:rsid w:val="002B1E09"/>
    <w:rsid w:val="002B1E6E"/>
    <w:rsid w:val="002B1FAE"/>
    <w:rsid w:val="002B2238"/>
    <w:rsid w:val="002B2265"/>
    <w:rsid w:val="002B2587"/>
    <w:rsid w:val="002B267C"/>
    <w:rsid w:val="002B26A6"/>
    <w:rsid w:val="002B2B09"/>
    <w:rsid w:val="002B301C"/>
    <w:rsid w:val="002B3050"/>
    <w:rsid w:val="002B3142"/>
    <w:rsid w:val="002B3202"/>
    <w:rsid w:val="002B3407"/>
    <w:rsid w:val="002B3633"/>
    <w:rsid w:val="002B3732"/>
    <w:rsid w:val="002B3876"/>
    <w:rsid w:val="002B3A22"/>
    <w:rsid w:val="002B3CB3"/>
    <w:rsid w:val="002B3DC8"/>
    <w:rsid w:val="002B3E2F"/>
    <w:rsid w:val="002B3FD1"/>
    <w:rsid w:val="002B4007"/>
    <w:rsid w:val="002B41CE"/>
    <w:rsid w:val="002B4614"/>
    <w:rsid w:val="002B47E5"/>
    <w:rsid w:val="002B4834"/>
    <w:rsid w:val="002B4969"/>
    <w:rsid w:val="002B4A13"/>
    <w:rsid w:val="002B4A63"/>
    <w:rsid w:val="002B4B4D"/>
    <w:rsid w:val="002B4BB4"/>
    <w:rsid w:val="002B5408"/>
    <w:rsid w:val="002B5425"/>
    <w:rsid w:val="002B5653"/>
    <w:rsid w:val="002B5668"/>
    <w:rsid w:val="002B5679"/>
    <w:rsid w:val="002B56B2"/>
    <w:rsid w:val="002B56C8"/>
    <w:rsid w:val="002B56F6"/>
    <w:rsid w:val="002B5794"/>
    <w:rsid w:val="002B57AC"/>
    <w:rsid w:val="002B5898"/>
    <w:rsid w:val="002B5951"/>
    <w:rsid w:val="002B5CD6"/>
    <w:rsid w:val="002B5EC8"/>
    <w:rsid w:val="002B5F4B"/>
    <w:rsid w:val="002B5F9E"/>
    <w:rsid w:val="002B61FC"/>
    <w:rsid w:val="002B62EF"/>
    <w:rsid w:val="002B64DC"/>
    <w:rsid w:val="002B65B2"/>
    <w:rsid w:val="002B677A"/>
    <w:rsid w:val="002B6FBA"/>
    <w:rsid w:val="002B70F1"/>
    <w:rsid w:val="002B714C"/>
    <w:rsid w:val="002B7679"/>
    <w:rsid w:val="002B7763"/>
    <w:rsid w:val="002B77FB"/>
    <w:rsid w:val="002B7959"/>
    <w:rsid w:val="002B7A95"/>
    <w:rsid w:val="002B7BD1"/>
    <w:rsid w:val="002B7E6E"/>
    <w:rsid w:val="002C018F"/>
    <w:rsid w:val="002C02F9"/>
    <w:rsid w:val="002C03C1"/>
    <w:rsid w:val="002C0FA9"/>
    <w:rsid w:val="002C0FD7"/>
    <w:rsid w:val="002C11F5"/>
    <w:rsid w:val="002C1400"/>
    <w:rsid w:val="002C165B"/>
    <w:rsid w:val="002C167C"/>
    <w:rsid w:val="002C1779"/>
    <w:rsid w:val="002C1AA8"/>
    <w:rsid w:val="002C1D86"/>
    <w:rsid w:val="002C1ED6"/>
    <w:rsid w:val="002C23FF"/>
    <w:rsid w:val="002C246E"/>
    <w:rsid w:val="002C251D"/>
    <w:rsid w:val="002C2600"/>
    <w:rsid w:val="002C264C"/>
    <w:rsid w:val="002C26E3"/>
    <w:rsid w:val="002C27F3"/>
    <w:rsid w:val="002C29EE"/>
    <w:rsid w:val="002C2A0C"/>
    <w:rsid w:val="002C2C95"/>
    <w:rsid w:val="002C2CF4"/>
    <w:rsid w:val="002C2EC0"/>
    <w:rsid w:val="002C30D3"/>
    <w:rsid w:val="002C32D7"/>
    <w:rsid w:val="002C3341"/>
    <w:rsid w:val="002C3490"/>
    <w:rsid w:val="002C36B2"/>
    <w:rsid w:val="002C36C6"/>
    <w:rsid w:val="002C3871"/>
    <w:rsid w:val="002C3910"/>
    <w:rsid w:val="002C3A7B"/>
    <w:rsid w:val="002C3D4F"/>
    <w:rsid w:val="002C3E1F"/>
    <w:rsid w:val="002C3E64"/>
    <w:rsid w:val="002C3FFF"/>
    <w:rsid w:val="002C41D7"/>
    <w:rsid w:val="002C4374"/>
    <w:rsid w:val="002C47E8"/>
    <w:rsid w:val="002C4804"/>
    <w:rsid w:val="002C49BB"/>
    <w:rsid w:val="002C4A48"/>
    <w:rsid w:val="002C4B04"/>
    <w:rsid w:val="002C4CFF"/>
    <w:rsid w:val="002C4D17"/>
    <w:rsid w:val="002C4E36"/>
    <w:rsid w:val="002C4EFF"/>
    <w:rsid w:val="002C4F21"/>
    <w:rsid w:val="002C5201"/>
    <w:rsid w:val="002C5275"/>
    <w:rsid w:val="002C5372"/>
    <w:rsid w:val="002C5683"/>
    <w:rsid w:val="002C56E8"/>
    <w:rsid w:val="002C57AE"/>
    <w:rsid w:val="002C5CDA"/>
    <w:rsid w:val="002C5CFF"/>
    <w:rsid w:val="002C5EE6"/>
    <w:rsid w:val="002C61F8"/>
    <w:rsid w:val="002C641F"/>
    <w:rsid w:val="002C64E4"/>
    <w:rsid w:val="002C65EF"/>
    <w:rsid w:val="002C674F"/>
    <w:rsid w:val="002C680B"/>
    <w:rsid w:val="002C68E9"/>
    <w:rsid w:val="002C6BB0"/>
    <w:rsid w:val="002C6D6A"/>
    <w:rsid w:val="002C70FB"/>
    <w:rsid w:val="002C7159"/>
    <w:rsid w:val="002C7BF4"/>
    <w:rsid w:val="002D01F4"/>
    <w:rsid w:val="002D03D4"/>
    <w:rsid w:val="002D0884"/>
    <w:rsid w:val="002D0A23"/>
    <w:rsid w:val="002D0A34"/>
    <w:rsid w:val="002D0BEF"/>
    <w:rsid w:val="002D0FEF"/>
    <w:rsid w:val="002D10D4"/>
    <w:rsid w:val="002D141A"/>
    <w:rsid w:val="002D1891"/>
    <w:rsid w:val="002D18B0"/>
    <w:rsid w:val="002D18DE"/>
    <w:rsid w:val="002D18FD"/>
    <w:rsid w:val="002D1958"/>
    <w:rsid w:val="002D1991"/>
    <w:rsid w:val="002D2444"/>
    <w:rsid w:val="002D2527"/>
    <w:rsid w:val="002D293B"/>
    <w:rsid w:val="002D2C77"/>
    <w:rsid w:val="002D2D35"/>
    <w:rsid w:val="002D307A"/>
    <w:rsid w:val="002D310D"/>
    <w:rsid w:val="002D330C"/>
    <w:rsid w:val="002D341E"/>
    <w:rsid w:val="002D348E"/>
    <w:rsid w:val="002D359B"/>
    <w:rsid w:val="002D3B0B"/>
    <w:rsid w:val="002D3BAA"/>
    <w:rsid w:val="002D3FB7"/>
    <w:rsid w:val="002D476E"/>
    <w:rsid w:val="002D4A75"/>
    <w:rsid w:val="002D4B32"/>
    <w:rsid w:val="002D4BD6"/>
    <w:rsid w:val="002D4C60"/>
    <w:rsid w:val="002D4EE0"/>
    <w:rsid w:val="002D5048"/>
    <w:rsid w:val="002D5076"/>
    <w:rsid w:val="002D5309"/>
    <w:rsid w:val="002D5364"/>
    <w:rsid w:val="002D567C"/>
    <w:rsid w:val="002D56F3"/>
    <w:rsid w:val="002D58A1"/>
    <w:rsid w:val="002D59A5"/>
    <w:rsid w:val="002D5ABC"/>
    <w:rsid w:val="002D5D70"/>
    <w:rsid w:val="002D5E73"/>
    <w:rsid w:val="002D5F17"/>
    <w:rsid w:val="002D63AC"/>
    <w:rsid w:val="002D6416"/>
    <w:rsid w:val="002D6550"/>
    <w:rsid w:val="002D68F1"/>
    <w:rsid w:val="002D6943"/>
    <w:rsid w:val="002D697C"/>
    <w:rsid w:val="002D6A1D"/>
    <w:rsid w:val="002D6BB3"/>
    <w:rsid w:val="002D6D59"/>
    <w:rsid w:val="002D7036"/>
    <w:rsid w:val="002D7138"/>
    <w:rsid w:val="002D7455"/>
    <w:rsid w:val="002D7572"/>
    <w:rsid w:val="002D7680"/>
    <w:rsid w:val="002D7A85"/>
    <w:rsid w:val="002D7E54"/>
    <w:rsid w:val="002E00BF"/>
    <w:rsid w:val="002E00F7"/>
    <w:rsid w:val="002E02A0"/>
    <w:rsid w:val="002E040C"/>
    <w:rsid w:val="002E0796"/>
    <w:rsid w:val="002E07ED"/>
    <w:rsid w:val="002E08A5"/>
    <w:rsid w:val="002E0D08"/>
    <w:rsid w:val="002E0DCF"/>
    <w:rsid w:val="002E0EC3"/>
    <w:rsid w:val="002E0FE2"/>
    <w:rsid w:val="002E1168"/>
    <w:rsid w:val="002E1181"/>
    <w:rsid w:val="002E1305"/>
    <w:rsid w:val="002E133C"/>
    <w:rsid w:val="002E1588"/>
    <w:rsid w:val="002E1749"/>
    <w:rsid w:val="002E1A34"/>
    <w:rsid w:val="002E1AC5"/>
    <w:rsid w:val="002E1C46"/>
    <w:rsid w:val="002E1D5E"/>
    <w:rsid w:val="002E1DC3"/>
    <w:rsid w:val="002E1E4A"/>
    <w:rsid w:val="002E1EB6"/>
    <w:rsid w:val="002E1F14"/>
    <w:rsid w:val="002E2026"/>
    <w:rsid w:val="002E21AA"/>
    <w:rsid w:val="002E21B8"/>
    <w:rsid w:val="002E22F0"/>
    <w:rsid w:val="002E2685"/>
    <w:rsid w:val="002E2740"/>
    <w:rsid w:val="002E2982"/>
    <w:rsid w:val="002E2B1B"/>
    <w:rsid w:val="002E2FA4"/>
    <w:rsid w:val="002E305F"/>
    <w:rsid w:val="002E30BB"/>
    <w:rsid w:val="002E3466"/>
    <w:rsid w:val="002E354B"/>
    <w:rsid w:val="002E35BD"/>
    <w:rsid w:val="002E35C8"/>
    <w:rsid w:val="002E3643"/>
    <w:rsid w:val="002E370D"/>
    <w:rsid w:val="002E3787"/>
    <w:rsid w:val="002E386D"/>
    <w:rsid w:val="002E39C2"/>
    <w:rsid w:val="002E39F5"/>
    <w:rsid w:val="002E3A0E"/>
    <w:rsid w:val="002E3A2D"/>
    <w:rsid w:val="002E3C86"/>
    <w:rsid w:val="002E3C91"/>
    <w:rsid w:val="002E3EBC"/>
    <w:rsid w:val="002E3F30"/>
    <w:rsid w:val="002E402B"/>
    <w:rsid w:val="002E449A"/>
    <w:rsid w:val="002E449B"/>
    <w:rsid w:val="002E48DC"/>
    <w:rsid w:val="002E492B"/>
    <w:rsid w:val="002E49C9"/>
    <w:rsid w:val="002E4A83"/>
    <w:rsid w:val="002E4C0D"/>
    <w:rsid w:val="002E4CCE"/>
    <w:rsid w:val="002E4D65"/>
    <w:rsid w:val="002E4D7E"/>
    <w:rsid w:val="002E5069"/>
    <w:rsid w:val="002E50C4"/>
    <w:rsid w:val="002E5277"/>
    <w:rsid w:val="002E54B1"/>
    <w:rsid w:val="002E5545"/>
    <w:rsid w:val="002E55D0"/>
    <w:rsid w:val="002E5855"/>
    <w:rsid w:val="002E5918"/>
    <w:rsid w:val="002E597C"/>
    <w:rsid w:val="002E5A54"/>
    <w:rsid w:val="002E5FAC"/>
    <w:rsid w:val="002E6470"/>
    <w:rsid w:val="002E686E"/>
    <w:rsid w:val="002E68EB"/>
    <w:rsid w:val="002E6A1F"/>
    <w:rsid w:val="002E6DF3"/>
    <w:rsid w:val="002E6EDD"/>
    <w:rsid w:val="002E6F7A"/>
    <w:rsid w:val="002E7005"/>
    <w:rsid w:val="002E7038"/>
    <w:rsid w:val="002E7121"/>
    <w:rsid w:val="002E712A"/>
    <w:rsid w:val="002E75E0"/>
    <w:rsid w:val="002E774F"/>
    <w:rsid w:val="002E7898"/>
    <w:rsid w:val="002E796A"/>
    <w:rsid w:val="002E7AEA"/>
    <w:rsid w:val="002E7AF7"/>
    <w:rsid w:val="002E7BB7"/>
    <w:rsid w:val="002E7CA8"/>
    <w:rsid w:val="002E7D03"/>
    <w:rsid w:val="002E7EA1"/>
    <w:rsid w:val="002E7ED9"/>
    <w:rsid w:val="002E7F16"/>
    <w:rsid w:val="002F003B"/>
    <w:rsid w:val="002F013A"/>
    <w:rsid w:val="002F01BD"/>
    <w:rsid w:val="002F0257"/>
    <w:rsid w:val="002F0313"/>
    <w:rsid w:val="002F0473"/>
    <w:rsid w:val="002F0641"/>
    <w:rsid w:val="002F066D"/>
    <w:rsid w:val="002F0A0B"/>
    <w:rsid w:val="002F0BC0"/>
    <w:rsid w:val="002F11C7"/>
    <w:rsid w:val="002F127D"/>
    <w:rsid w:val="002F144D"/>
    <w:rsid w:val="002F164A"/>
    <w:rsid w:val="002F1696"/>
    <w:rsid w:val="002F174B"/>
    <w:rsid w:val="002F1806"/>
    <w:rsid w:val="002F197D"/>
    <w:rsid w:val="002F1B8A"/>
    <w:rsid w:val="002F1C4C"/>
    <w:rsid w:val="002F1CC8"/>
    <w:rsid w:val="002F1E33"/>
    <w:rsid w:val="002F1F76"/>
    <w:rsid w:val="002F229E"/>
    <w:rsid w:val="002F22DC"/>
    <w:rsid w:val="002F235B"/>
    <w:rsid w:val="002F26E1"/>
    <w:rsid w:val="002F28CA"/>
    <w:rsid w:val="002F2955"/>
    <w:rsid w:val="002F2AB5"/>
    <w:rsid w:val="002F2EF7"/>
    <w:rsid w:val="002F2F4F"/>
    <w:rsid w:val="002F32D0"/>
    <w:rsid w:val="002F3839"/>
    <w:rsid w:val="002F38A3"/>
    <w:rsid w:val="002F399C"/>
    <w:rsid w:val="002F3A33"/>
    <w:rsid w:val="002F3A6B"/>
    <w:rsid w:val="002F3E6E"/>
    <w:rsid w:val="002F428E"/>
    <w:rsid w:val="002F4557"/>
    <w:rsid w:val="002F4595"/>
    <w:rsid w:val="002F4780"/>
    <w:rsid w:val="002F48D6"/>
    <w:rsid w:val="002F4AF9"/>
    <w:rsid w:val="002F4B32"/>
    <w:rsid w:val="002F4B89"/>
    <w:rsid w:val="002F4CF7"/>
    <w:rsid w:val="002F4E1B"/>
    <w:rsid w:val="002F504A"/>
    <w:rsid w:val="002F5164"/>
    <w:rsid w:val="002F517D"/>
    <w:rsid w:val="002F51E3"/>
    <w:rsid w:val="002F52C9"/>
    <w:rsid w:val="002F53F6"/>
    <w:rsid w:val="002F5626"/>
    <w:rsid w:val="002F581B"/>
    <w:rsid w:val="002F59D0"/>
    <w:rsid w:val="002F5B2B"/>
    <w:rsid w:val="002F5B4C"/>
    <w:rsid w:val="002F5E28"/>
    <w:rsid w:val="002F5E64"/>
    <w:rsid w:val="002F5FD2"/>
    <w:rsid w:val="002F6272"/>
    <w:rsid w:val="002F641F"/>
    <w:rsid w:val="002F6630"/>
    <w:rsid w:val="002F67A4"/>
    <w:rsid w:val="002F6A00"/>
    <w:rsid w:val="002F6A1C"/>
    <w:rsid w:val="002F6A6B"/>
    <w:rsid w:val="002F6D3E"/>
    <w:rsid w:val="002F6E30"/>
    <w:rsid w:val="002F6EAE"/>
    <w:rsid w:val="002F7201"/>
    <w:rsid w:val="002F74F1"/>
    <w:rsid w:val="002F758A"/>
    <w:rsid w:val="002F7648"/>
    <w:rsid w:val="002F77FD"/>
    <w:rsid w:val="002F79C2"/>
    <w:rsid w:val="002F79E6"/>
    <w:rsid w:val="002F7C96"/>
    <w:rsid w:val="002F7E63"/>
    <w:rsid w:val="00300006"/>
    <w:rsid w:val="00300139"/>
    <w:rsid w:val="003003F0"/>
    <w:rsid w:val="00300450"/>
    <w:rsid w:val="00300AED"/>
    <w:rsid w:val="00300B5F"/>
    <w:rsid w:val="00300C26"/>
    <w:rsid w:val="00300D25"/>
    <w:rsid w:val="00300D44"/>
    <w:rsid w:val="003010B8"/>
    <w:rsid w:val="00301170"/>
    <w:rsid w:val="003012EC"/>
    <w:rsid w:val="0030224A"/>
    <w:rsid w:val="00302294"/>
    <w:rsid w:val="0030231A"/>
    <w:rsid w:val="0030249A"/>
    <w:rsid w:val="003024D4"/>
    <w:rsid w:val="003028A6"/>
    <w:rsid w:val="00302951"/>
    <w:rsid w:val="00302987"/>
    <w:rsid w:val="00302C49"/>
    <w:rsid w:val="00302C51"/>
    <w:rsid w:val="00302D3A"/>
    <w:rsid w:val="00302F5C"/>
    <w:rsid w:val="00303364"/>
    <w:rsid w:val="0030340C"/>
    <w:rsid w:val="00303543"/>
    <w:rsid w:val="00303583"/>
    <w:rsid w:val="00303610"/>
    <w:rsid w:val="00303A3F"/>
    <w:rsid w:val="00303BAB"/>
    <w:rsid w:val="00303C24"/>
    <w:rsid w:val="00303C40"/>
    <w:rsid w:val="00303D7E"/>
    <w:rsid w:val="0030417A"/>
    <w:rsid w:val="003042FF"/>
    <w:rsid w:val="003045E0"/>
    <w:rsid w:val="003046C6"/>
    <w:rsid w:val="00304966"/>
    <w:rsid w:val="00304A1C"/>
    <w:rsid w:val="00304C12"/>
    <w:rsid w:val="00304DBB"/>
    <w:rsid w:val="00304E88"/>
    <w:rsid w:val="00304F47"/>
    <w:rsid w:val="00304F6A"/>
    <w:rsid w:val="003052BB"/>
    <w:rsid w:val="003055A2"/>
    <w:rsid w:val="003055B0"/>
    <w:rsid w:val="003056C9"/>
    <w:rsid w:val="00305861"/>
    <w:rsid w:val="003059B9"/>
    <w:rsid w:val="00305B72"/>
    <w:rsid w:val="00305B75"/>
    <w:rsid w:val="00305BD4"/>
    <w:rsid w:val="00305D3D"/>
    <w:rsid w:val="00306039"/>
    <w:rsid w:val="00306407"/>
    <w:rsid w:val="003067DD"/>
    <w:rsid w:val="00306862"/>
    <w:rsid w:val="00306ADA"/>
    <w:rsid w:val="00306C8A"/>
    <w:rsid w:val="00307074"/>
    <w:rsid w:val="0030711B"/>
    <w:rsid w:val="0030785D"/>
    <w:rsid w:val="003078B6"/>
    <w:rsid w:val="00307D2F"/>
    <w:rsid w:val="0031000E"/>
    <w:rsid w:val="003100DB"/>
    <w:rsid w:val="003104E9"/>
    <w:rsid w:val="0031088A"/>
    <w:rsid w:val="003109B8"/>
    <w:rsid w:val="00310A7A"/>
    <w:rsid w:val="00310EB1"/>
    <w:rsid w:val="00311019"/>
    <w:rsid w:val="00311076"/>
    <w:rsid w:val="0031123A"/>
    <w:rsid w:val="00311590"/>
    <w:rsid w:val="003115E0"/>
    <w:rsid w:val="0031162A"/>
    <w:rsid w:val="003117D1"/>
    <w:rsid w:val="00311805"/>
    <w:rsid w:val="00312008"/>
    <w:rsid w:val="003120C7"/>
    <w:rsid w:val="00312289"/>
    <w:rsid w:val="00312602"/>
    <w:rsid w:val="00312798"/>
    <w:rsid w:val="003128E1"/>
    <w:rsid w:val="003128F7"/>
    <w:rsid w:val="00312B48"/>
    <w:rsid w:val="00312DA6"/>
    <w:rsid w:val="00312ED4"/>
    <w:rsid w:val="00312FEA"/>
    <w:rsid w:val="003131DE"/>
    <w:rsid w:val="00313560"/>
    <w:rsid w:val="00313788"/>
    <w:rsid w:val="003137B8"/>
    <w:rsid w:val="00313A09"/>
    <w:rsid w:val="00313A67"/>
    <w:rsid w:val="00313AEB"/>
    <w:rsid w:val="00313B46"/>
    <w:rsid w:val="00313B67"/>
    <w:rsid w:val="00313FB2"/>
    <w:rsid w:val="003141C1"/>
    <w:rsid w:val="00314224"/>
    <w:rsid w:val="003142CE"/>
    <w:rsid w:val="00314343"/>
    <w:rsid w:val="0031434A"/>
    <w:rsid w:val="003145F7"/>
    <w:rsid w:val="00314643"/>
    <w:rsid w:val="0031473A"/>
    <w:rsid w:val="003148EC"/>
    <w:rsid w:val="00314A30"/>
    <w:rsid w:val="00314BC7"/>
    <w:rsid w:val="00314CA9"/>
    <w:rsid w:val="00314EBC"/>
    <w:rsid w:val="0031506C"/>
    <w:rsid w:val="003150CA"/>
    <w:rsid w:val="003150E1"/>
    <w:rsid w:val="0031516F"/>
    <w:rsid w:val="0031528A"/>
    <w:rsid w:val="00315506"/>
    <w:rsid w:val="00315797"/>
    <w:rsid w:val="0031591D"/>
    <w:rsid w:val="003159DA"/>
    <w:rsid w:val="003159F0"/>
    <w:rsid w:val="00315BA6"/>
    <w:rsid w:val="00315EA6"/>
    <w:rsid w:val="00315ED1"/>
    <w:rsid w:val="00315F3C"/>
    <w:rsid w:val="00316240"/>
    <w:rsid w:val="00316267"/>
    <w:rsid w:val="00316598"/>
    <w:rsid w:val="00316676"/>
    <w:rsid w:val="003166AE"/>
    <w:rsid w:val="003168DB"/>
    <w:rsid w:val="00316AE8"/>
    <w:rsid w:val="00316BF6"/>
    <w:rsid w:val="003171E6"/>
    <w:rsid w:val="0031735C"/>
    <w:rsid w:val="0031749E"/>
    <w:rsid w:val="00317753"/>
    <w:rsid w:val="0031779B"/>
    <w:rsid w:val="00317A2E"/>
    <w:rsid w:val="00317BDC"/>
    <w:rsid w:val="00317C7A"/>
    <w:rsid w:val="00317DF7"/>
    <w:rsid w:val="00317F04"/>
    <w:rsid w:val="00317F76"/>
    <w:rsid w:val="00320137"/>
    <w:rsid w:val="00320215"/>
    <w:rsid w:val="00320375"/>
    <w:rsid w:val="0032039D"/>
    <w:rsid w:val="003203BC"/>
    <w:rsid w:val="003203F8"/>
    <w:rsid w:val="00320472"/>
    <w:rsid w:val="0032052A"/>
    <w:rsid w:val="00320556"/>
    <w:rsid w:val="003206AD"/>
    <w:rsid w:val="0032070E"/>
    <w:rsid w:val="00320A7F"/>
    <w:rsid w:val="00320C32"/>
    <w:rsid w:val="00320DBA"/>
    <w:rsid w:val="00320E1F"/>
    <w:rsid w:val="00320E52"/>
    <w:rsid w:val="00320FD6"/>
    <w:rsid w:val="00321120"/>
    <w:rsid w:val="003212D3"/>
    <w:rsid w:val="003214A9"/>
    <w:rsid w:val="00321533"/>
    <w:rsid w:val="003215D3"/>
    <w:rsid w:val="0032176A"/>
    <w:rsid w:val="00321A18"/>
    <w:rsid w:val="00321BE2"/>
    <w:rsid w:val="00321C7E"/>
    <w:rsid w:val="00322185"/>
    <w:rsid w:val="003223FA"/>
    <w:rsid w:val="0032240E"/>
    <w:rsid w:val="00322562"/>
    <w:rsid w:val="003225DE"/>
    <w:rsid w:val="0032267B"/>
    <w:rsid w:val="00322750"/>
    <w:rsid w:val="0032294A"/>
    <w:rsid w:val="00322D0E"/>
    <w:rsid w:val="00322D11"/>
    <w:rsid w:val="00322F65"/>
    <w:rsid w:val="00323245"/>
    <w:rsid w:val="0032336A"/>
    <w:rsid w:val="0032364B"/>
    <w:rsid w:val="003236D0"/>
    <w:rsid w:val="003236D9"/>
    <w:rsid w:val="003236DE"/>
    <w:rsid w:val="00323736"/>
    <w:rsid w:val="00323907"/>
    <w:rsid w:val="00323B4E"/>
    <w:rsid w:val="00323ED0"/>
    <w:rsid w:val="00324049"/>
    <w:rsid w:val="00324353"/>
    <w:rsid w:val="003243EB"/>
    <w:rsid w:val="00324403"/>
    <w:rsid w:val="00324489"/>
    <w:rsid w:val="003245ED"/>
    <w:rsid w:val="00324A98"/>
    <w:rsid w:val="00324C7E"/>
    <w:rsid w:val="00324E6F"/>
    <w:rsid w:val="00325373"/>
    <w:rsid w:val="003255E8"/>
    <w:rsid w:val="003255F9"/>
    <w:rsid w:val="003257D6"/>
    <w:rsid w:val="00325911"/>
    <w:rsid w:val="00325A0C"/>
    <w:rsid w:val="00325E0C"/>
    <w:rsid w:val="00325EF7"/>
    <w:rsid w:val="00325F8F"/>
    <w:rsid w:val="00325FD4"/>
    <w:rsid w:val="003263D5"/>
    <w:rsid w:val="003264C3"/>
    <w:rsid w:val="003264D6"/>
    <w:rsid w:val="003264D7"/>
    <w:rsid w:val="00326788"/>
    <w:rsid w:val="003267FD"/>
    <w:rsid w:val="0032699A"/>
    <w:rsid w:val="00326C40"/>
    <w:rsid w:val="00326D6B"/>
    <w:rsid w:val="003273FC"/>
    <w:rsid w:val="00327698"/>
    <w:rsid w:val="00327E86"/>
    <w:rsid w:val="0033008E"/>
    <w:rsid w:val="00330660"/>
    <w:rsid w:val="0033075E"/>
    <w:rsid w:val="00330799"/>
    <w:rsid w:val="0033090B"/>
    <w:rsid w:val="00330A6F"/>
    <w:rsid w:val="00330CB6"/>
    <w:rsid w:val="00331332"/>
    <w:rsid w:val="00331343"/>
    <w:rsid w:val="0033149B"/>
    <w:rsid w:val="003314DE"/>
    <w:rsid w:val="0033153F"/>
    <w:rsid w:val="003315FD"/>
    <w:rsid w:val="00331627"/>
    <w:rsid w:val="0033174F"/>
    <w:rsid w:val="00331950"/>
    <w:rsid w:val="00331982"/>
    <w:rsid w:val="00331B87"/>
    <w:rsid w:val="00331E60"/>
    <w:rsid w:val="00332085"/>
    <w:rsid w:val="003326CA"/>
    <w:rsid w:val="0033277A"/>
    <w:rsid w:val="003327A1"/>
    <w:rsid w:val="00332AD1"/>
    <w:rsid w:val="00332AF3"/>
    <w:rsid w:val="00332CB9"/>
    <w:rsid w:val="00332D60"/>
    <w:rsid w:val="003330B6"/>
    <w:rsid w:val="00333479"/>
    <w:rsid w:val="00333687"/>
    <w:rsid w:val="0033375F"/>
    <w:rsid w:val="0033385E"/>
    <w:rsid w:val="00333C55"/>
    <w:rsid w:val="00333EAD"/>
    <w:rsid w:val="00334064"/>
    <w:rsid w:val="0033426F"/>
    <w:rsid w:val="00334550"/>
    <w:rsid w:val="00334596"/>
    <w:rsid w:val="0033461D"/>
    <w:rsid w:val="00334630"/>
    <w:rsid w:val="00334717"/>
    <w:rsid w:val="00334A9C"/>
    <w:rsid w:val="00334EA0"/>
    <w:rsid w:val="00334EAE"/>
    <w:rsid w:val="00334FE4"/>
    <w:rsid w:val="00335063"/>
    <w:rsid w:val="00335110"/>
    <w:rsid w:val="00335376"/>
    <w:rsid w:val="00335380"/>
    <w:rsid w:val="00335540"/>
    <w:rsid w:val="003356CE"/>
    <w:rsid w:val="003356D6"/>
    <w:rsid w:val="003358B3"/>
    <w:rsid w:val="00335A5B"/>
    <w:rsid w:val="00335AF0"/>
    <w:rsid w:val="00335B14"/>
    <w:rsid w:val="00335D59"/>
    <w:rsid w:val="00335F00"/>
    <w:rsid w:val="00335F5D"/>
    <w:rsid w:val="00336386"/>
    <w:rsid w:val="003365B8"/>
    <w:rsid w:val="00336871"/>
    <w:rsid w:val="00336A33"/>
    <w:rsid w:val="00336BD8"/>
    <w:rsid w:val="00336C58"/>
    <w:rsid w:val="00336E2C"/>
    <w:rsid w:val="003370A8"/>
    <w:rsid w:val="003370D3"/>
    <w:rsid w:val="00337156"/>
    <w:rsid w:val="003371CB"/>
    <w:rsid w:val="003373B4"/>
    <w:rsid w:val="0033746E"/>
    <w:rsid w:val="0033772B"/>
    <w:rsid w:val="00337BAD"/>
    <w:rsid w:val="00337EBE"/>
    <w:rsid w:val="00340352"/>
    <w:rsid w:val="003403AC"/>
    <w:rsid w:val="003404A2"/>
    <w:rsid w:val="003404A5"/>
    <w:rsid w:val="0034088C"/>
    <w:rsid w:val="0034088F"/>
    <w:rsid w:val="00340A4F"/>
    <w:rsid w:val="00340B05"/>
    <w:rsid w:val="00340DA2"/>
    <w:rsid w:val="00340E0F"/>
    <w:rsid w:val="00340E2D"/>
    <w:rsid w:val="003410A2"/>
    <w:rsid w:val="00341130"/>
    <w:rsid w:val="003411A0"/>
    <w:rsid w:val="003411D6"/>
    <w:rsid w:val="00341462"/>
    <w:rsid w:val="0034153A"/>
    <w:rsid w:val="0034158F"/>
    <w:rsid w:val="003416B9"/>
    <w:rsid w:val="00341A4E"/>
    <w:rsid w:val="00341A95"/>
    <w:rsid w:val="00341AE3"/>
    <w:rsid w:val="00341ED2"/>
    <w:rsid w:val="0034201B"/>
    <w:rsid w:val="00342127"/>
    <w:rsid w:val="0034220F"/>
    <w:rsid w:val="003422BE"/>
    <w:rsid w:val="003423B5"/>
    <w:rsid w:val="0034253A"/>
    <w:rsid w:val="00342658"/>
    <w:rsid w:val="00342705"/>
    <w:rsid w:val="003428E2"/>
    <w:rsid w:val="00342A2F"/>
    <w:rsid w:val="00342AC0"/>
    <w:rsid w:val="00342D74"/>
    <w:rsid w:val="00342DBE"/>
    <w:rsid w:val="00343092"/>
    <w:rsid w:val="003430AC"/>
    <w:rsid w:val="003430B6"/>
    <w:rsid w:val="00343307"/>
    <w:rsid w:val="0034350F"/>
    <w:rsid w:val="00343723"/>
    <w:rsid w:val="003438AF"/>
    <w:rsid w:val="00343C0B"/>
    <w:rsid w:val="00343EE8"/>
    <w:rsid w:val="00343F25"/>
    <w:rsid w:val="00343FBE"/>
    <w:rsid w:val="00344127"/>
    <w:rsid w:val="0034413E"/>
    <w:rsid w:val="003442A9"/>
    <w:rsid w:val="00344317"/>
    <w:rsid w:val="00344332"/>
    <w:rsid w:val="00344618"/>
    <w:rsid w:val="003446CE"/>
    <w:rsid w:val="003447CA"/>
    <w:rsid w:val="00344B74"/>
    <w:rsid w:val="00344C8A"/>
    <w:rsid w:val="00344D7D"/>
    <w:rsid w:val="00344E33"/>
    <w:rsid w:val="00344E4C"/>
    <w:rsid w:val="00344EA9"/>
    <w:rsid w:val="00345069"/>
    <w:rsid w:val="0034522A"/>
    <w:rsid w:val="00345422"/>
    <w:rsid w:val="00345469"/>
    <w:rsid w:val="003454F1"/>
    <w:rsid w:val="00345553"/>
    <w:rsid w:val="003457A2"/>
    <w:rsid w:val="003457ED"/>
    <w:rsid w:val="00345924"/>
    <w:rsid w:val="00345EA3"/>
    <w:rsid w:val="00345EF0"/>
    <w:rsid w:val="00346087"/>
    <w:rsid w:val="003465B2"/>
    <w:rsid w:val="00346662"/>
    <w:rsid w:val="0034668B"/>
    <w:rsid w:val="00346899"/>
    <w:rsid w:val="00346A9E"/>
    <w:rsid w:val="00346B20"/>
    <w:rsid w:val="00346B99"/>
    <w:rsid w:val="00346C1C"/>
    <w:rsid w:val="00346F11"/>
    <w:rsid w:val="00346F71"/>
    <w:rsid w:val="00346F75"/>
    <w:rsid w:val="00347075"/>
    <w:rsid w:val="0034711B"/>
    <w:rsid w:val="0034768C"/>
    <w:rsid w:val="003476F8"/>
    <w:rsid w:val="0034770F"/>
    <w:rsid w:val="0034785E"/>
    <w:rsid w:val="003478DB"/>
    <w:rsid w:val="00347B91"/>
    <w:rsid w:val="00347CC9"/>
    <w:rsid w:val="00347FDE"/>
    <w:rsid w:val="003504B3"/>
    <w:rsid w:val="003509CA"/>
    <w:rsid w:val="003509E8"/>
    <w:rsid w:val="00350E1D"/>
    <w:rsid w:val="00350EC1"/>
    <w:rsid w:val="00350F82"/>
    <w:rsid w:val="00351422"/>
    <w:rsid w:val="00351556"/>
    <w:rsid w:val="00351769"/>
    <w:rsid w:val="00351921"/>
    <w:rsid w:val="00351A49"/>
    <w:rsid w:val="00351AA4"/>
    <w:rsid w:val="00351BFA"/>
    <w:rsid w:val="00351D70"/>
    <w:rsid w:val="00351DDF"/>
    <w:rsid w:val="00351EB1"/>
    <w:rsid w:val="00351EF1"/>
    <w:rsid w:val="00351FE9"/>
    <w:rsid w:val="00352214"/>
    <w:rsid w:val="00352490"/>
    <w:rsid w:val="00352505"/>
    <w:rsid w:val="00352788"/>
    <w:rsid w:val="0035279D"/>
    <w:rsid w:val="003527B2"/>
    <w:rsid w:val="0035292C"/>
    <w:rsid w:val="00352B53"/>
    <w:rsid w:val="00352B6A"/>
    <w:rsid w:val="00352BC5"/>
    <w:rsid w:val="00352C85"/>
    <w:rsid w:val="00352CCA"/>
    <w:rsid w:val="00352ECB"/>
    <w:rsid w:val="00352F3A"/>
    <w:rsid w:val="0035300B"/>
    <w:rsid w:val="003535BC"/>
    <w:rsid w:val="003537E4"/>
    <w:rsid w:val="00353CAA"/>
    <w:rsid w:val="0035429C"/>
    <w:rsid w:val="003542E7"/>
    <w:rsid w:val="00354370"/>
    <w:rsid w:val="00354410"/>
    <w:rsid w:val="003546B1"/>
    <w:rsid w:val="0035490B"/>
    <w:rsid w:val="00354C15"/>
    <w:rsid w:val="00354D1C"/>
    <w:rsid w:val="00354D8F"/>
    <w:rsid w:val="00355085"/>
    <w:rsid w:val="0035528C"/>
    <w:rsid w:val="00355344"/>
    <w:rsid w:val="003554A4"/>
    <w:rsid w:val="003554D3"/>
    <w:rsid w:val="003556C9"/>
    <w:rsid w:val="003557A7"/>
    <w:rsid w:val="003558B2"/>
    <w:rsid w:val="0035599C"/>
    <w:rsid w:val="00355A7D"/>
    <w:rsid w:val="00355EA5"/>
    <w:rsid w:val="0035614D"/>
    <w:rsid w:val="0035637C"/>
    <w:rsid w:val="003564DA"/>
    <w:rsid w:val="0035685A"/>
    <w:rsid w:val="00356883"/>
    <w:rsid w:val="00356973"/>
    <w:rsid w:val="00356D18"/>
    <w:rsid w:val="00356EF7"/>
    <w:rsid w:val="003573DF"/>
    <w:rsid w:val="003574B8"/>
    <w:rsid w:val="003578AD"/>
    <w:rsid w:val="003578DF"/>
    <w:rsid w:val="003578FF"/>
    <w:rsid w:val="00357C50"/>
    <w:rsid w:val="00357C73"/>
    <w:rsid w:val="00357EFA"/>
    <w:rsid w:val="00357F4A"/>
    <w:rsid w:val="003600CC"/>
    <w:rsid w:val="003602E0"/>
    <w:rsid w:val="0036065D"/>
    <w:rsid w:val="00360681"/>
    <w:rsid w:val="00360D2E"/>
    <w:rsid w:val="00360DDE"/>
    <w:rsid w:val="0036115A"/>
    <w:rsid w:val="0036124E"/>
    <w:rsid w:val="003612D4"/>
    <w:rsid w:val="003613EE"/>
    <w:rsid w:val="0036144E"/>
    <w:rsid w:val="00361574"/>
    <w:rsid w:val="0036182C"/>
    <w:rsid w:val="0036184D"/>
    <w:rsid w:val="00361998"/>
    <w:rsid w:val="00361BDF"/>
    <w:rsid w:val="00361D31"/>
    <w:rsid w:val="00361FA0"/>
    <w:rsid w:val="003621A0"/>
    <w:rsid w:val="0036227C"/>
    <w:rsid w:val="0036228D"/>
    <w:rsid w:val="0036242A"/>
    <w:rsid w:val="00362510"/>
    <w:rsid w:val="00362555"/>
    <w:rsid w:val="00362714"/>
    <w:rsid w:val="00362894"/>
    <w:rsid w:val="003628EF"/>
    <w:rsid w:val="00362948"/>
    <w:rsid w:val="00362F13"/>
    <w:rsid w:val="00362FCB"/>
    <w:rsid w:val="00362FE5"/>
    <w:rsid w:val="003632F3"/>
    <w:rsid w:val="003632FA"/>
    <w:rsid w:val="00363541"/>
    <w:rsid w:val="0036368B"/>
    <w:rsid w:val="003639BE"/>
    <w:rsid w:val="00363B00"/>
    <w:rsid w:val="00363B8B"/>
    <w:rsid w:val="00363BC4"/>
    <w:rsid w:val="00363C0E"/>
    <w:rsid w:val="00363CB0"/>
    <w:rsid w:val="00363FD1"/>
    <w:rsid w:val="00363FEB"/>
    <w:rsid w:val="003640F9"/>
    <w:rsid w:val="0036417A"/>
    <w:rsid w:val="0036425F"/>
    <w:rsid w:val="00364260"/>
    <w:rsid w:val="003648D7"/>
    <w:rsid w:val="00364C1E"/>
    <w:rsid w:val="00364C23"/>
    <w:rsid w:val="00364C49"/>
    <w:rsid w:val="00364DB0"/>
    <w:rsid w:val="00364E58"/>
    <w:rsid w:val="00365003"/>
    <w:rsid w:val="00365010"/>
    <w:rsid w:val="003650F6"/>
    <w:rsid w:val="0036548A"/>
    <w:rsid w:val="00365582"/>
    <w:rsid w:val="00365FCF"/>
    <w:rsid w:val="00366348"/>
    <w:rsid w:val="0036647A"/>
    <w:rsid w:val="0036658F"/>
    <w:rsid w:val="00366986"/>
    <w:rsid w:val="00366A0A"/>
    <w:rsid w:val="00366A91"/>
    <w:rsid w:val="00366FE2"/>
    <w:rsid w:val="00367179"/>
    <w:rsid w:val="003672C9"/>
    <w:rsid w:val="00367361"/>
    <w:rsid w:val="003675E3"/>
    <w:rsid w:val="003676B2"/>
    <w:rsid w:val="00367811"/>
    <w:rsid w:val="00367868"/>
    <w:rsid w:val="00367901"/>
    <w:rsid w:val="00367A6A"/>
    <w:rsid w:val="00367AE4"/>
    <w:rsid w:val="00367B11"/>
    <w:rsid w:val="00367BEF"/>
    <w:rsid w:val="00367DBC"/>
    <w:rsid w:val="00367DEC"/>
    <w:rsid w:val="00367FB9"/>
    <w:rsid w:val="003702D5"/>
    <w:rsid w:val="0037055D"/>
    <w:rsid w:val="00370BBB"/>
    <w:rsid w:val="00370E87"/>
    <w:rsid w:val="0037100F"/>
    <w:rsid w:val="00371222"/>
    <w:rsid w:val="00371433"/>
    <w:rsid w:val="003715D6"/>
    <w:rsid w:val="00371739"/>
    <w:rsid w:val="0037173E"/>
    <w:rsid w:val="00371A43"/>
    <w:rsid w:val="00371B88"/>
    <w:rsid w:val="00371C8B"/>
    <w:rsid w:val="00371CB8"/>
    <w:rsid w:val="00371DA5"/>
    <w:rsid w:val="00371F0F"/>
    <w:rsid w:val="003722BA"/>
    <w:rsid w:val="003723C2"/>
    <w:rsid w:val="003729D9"/>
    <w:rsid w:val="00372B2E"/>
    <w:rsid w:val="00372B59"/>
    <w:rsid w:val="00372FE0"/>
    <w:rsid w:val="003731C9"/>
    <w:rsid w:val="00373246"/>
    <w:rsid w:val="0037347D"/>
    <w:rsid w:val="00373538"/>
    <w:rsid w:val="003739B2"/>
    <w:rsid w:val="00373A00"/>
    <w:rsid w:val="00373D4B"/>
    <w:rsid w:val="00373E1B"/>
    <w:rsid w:val="00374124"/>
    <w:rsid w:val="003743A8"/>
    <w:rsid w:val="003743DB"/>
    <w:rsid w:val="00374417"/>
    <w:rsid w:val="003744E0"/>
    <w:rsid w:val="0037453A"/>
    <w:rsid w:val="00374778"/>
    <w:rsid w:val="003748D3"/>
    <w:rsid w:val="0037494F"/>
    <w:rsid w:val="00374ADB"/>
    <w:rsid w:val="00374EF3"/>
    <w:rsid w:val="00375127"/>
    <w:rsid w:val="00375133"/>
    <w:rsid w:val="003751DE"/>
    <w:rsid w:val="003751EA"/>
    <w:rsid w:val="0037529D"/>
    <w:rsid w:val="00375821"/>
    <w:rsid w:val="003759C4"/>
    <w:rsid w:val="003759C6"/>
    <w:rsid w:val="00375ACF"/>
    <w:rsid w:val="00375D97"/>
    <w:rsid w:val="00375DF0"/>
    <w:rsid w:val="00375EDE"/>
    <w:rsid w:val="00375FBE"/>
    <w:rsid w:val="0037627D"/>
    <w:rsid w:val="00376395"/>
    <w:rsid w:val="003765E2"/>
    <w:rsid w:val="00376656"/>
    <w:rsid w:val="003768A7"/>
    <w:rsid w:val="003769CC"/>
    <w:rsid w:val="00376B74"/>
    <w:rsid w:val="00376C10"/>
    <w:rsid w:val="00376DA7"/>
    <w:rsid w:val="00376E84"/>
    <w:rsid w:val="00376EBA"/>
    <w:rsid w:val="0037708F"/>
    <w:rsid w:val="00377212"/>
    <w:rsid w:val="0037722A"/>
    <w:rsid w:val="0037729A"/>
    <w:rsid w:val="00377341"/>
    <w:rsid w:val="00377420"/>
    <w:rsid w:val="003775CD"/>
    <w:rsid w:val="00377602"/>
    <w:rsid w:val="00377640"/>
    <w:rsid w:val="0037778C"/>
    <w:rsid w:val="00377DEE"/>
    <w:rsid w:val="00377EAB"/>
    <w:rsid w:val="00377F48"/>
    <w:rsid w:val="00380019"/>
    <w:rsid w:val="003802F0"/>
    <w:rsid w:val="003805CD"/>
    <w:rsid w:val="0038076A"/>
    <w:rsid w:val="0038081A"/>
    <w:rsid w:val="003808EF"/>
    <w:rsid w:val="003809FC"/>
    <w:rsid w:val="00380A8A"/>
    <w:rsid w:val="00380DD7"/>
    <w:rsid w:val="00380E2F"/>
    <w:rsid w:val="00380F0A"/>
    <w:rsid w:val="0038105B"/>
    <w:rsid w:val="00381072"/>
    <w:rsid w:val="00381145"/>
    <w:rsid w:val="003811D7"/>
    <w:rsid w:val="00381249"/>
    <w:rsid w:val="003812FF"/>
    <w:rsid w:val="00381420"/>
    <w:rsid w:val="003814D5"/>
    <w:rsid w:val="003815D1"/>
    <w:rsid w:val="003815ED"/>
    <w:rsid w:val="00381A1F"/>
    <w:rsid w:val="00381AAC"/>
    <w:rsid w:val="00381ACD"/>
    <w:rsid w:val="00382659"/>
    <w:rsid w:val="00382ABE"/>
    <w:rsid w:val="00382AE5"/>
    <w:rsid w:val="00382B25"/>
    <w:rsid w:val="00382B52"/>
    <w:rsid w:val="00382BA2"/>
    <w:rsid w:val="00382D20"/>
    <w:rsid w:val="00382E20"/>
    <w:rsid w:val="00382F03"/>
    <w:rsid w:val="00382F8D"/>
    <w:rsid w:val="00383465"/>
    <w:rsid w:val="00383520"/>
    <w:rsid w:val="00383802"/>
    <w:rsid w:val="00383990"/>
    <w:rsid w:val="00383A45"/>
    <w:rsid w:val="00383B15"/>
    <w:rsid w:val="00383BCD"/>
    <w:rsid w:val="00383C14"/>
    <w:rsid w:val="00383DA3"/>
    <w:rsid w:val="00383DC4"/>
    <w:rsid w:val="00383E04"/>
    <w:rsid w:val="00383F3F"/>
    <w:rsid w:val="00383F5A"/>
    <w:rsid w:val="0038405D"/>
    <w:rsid w:val="003840B2"/>
    <w:rsid w:val="003844D2"/>
    <w:rsid w:val="0038450B"/>
    <w:rsid w:val="003846C5"/>
    <w:rsid w:val="00384782"/>
    <w:rsid w:val="00384A2D"/>
    <w:rsid w:val="00384C7C"/>
    <w:rsid w:val="00384F17"/>
    <w:rsid w:val="00384F91"/>
    <w:rsid w:val="003850F8"/>
    <w:rsid w:val="00385122"/>
    <w:rsid w:val="00385407"/>
    <w:rsid w:val="00385424"/>
    <w:rsid w:val="003854B4"/>
    <w:rsid w:val="003859A7"/>
    <w:rsid w:val="00385B08"/>
    <w:rsid w:val="00385BD3"/>
    <w:rsid w:val="00385BE7"/>
    <w:rsid w:val="00385CB2"/>
    <w:rsid w:val="00385D10"/>
    <w:rsid w:val="00385DC2"/>
    <w:rsid w:val="00385E78"/>
    <w:rsid w:val="00385E82"/>
    <w:rsid w:val="00385F1D"/>
    <w:rsid w:val="00386153"/>
    <w:rsid w:val="003861BB"/>
    <w:rsid w:val="003861DB"/>
    <w:rsid w:val="003861E3"/>
    <w:rsid w:val="00386222"/>
    <w:rsid w:val="003864B2"/>
    <w:rsid w:val="0038677B"/>
    <w:rsid w:val="00386810"/>
    <w:rsid w:val="00386AB2"/>
    <w:rsid w:val="00386BC9"/>
    <w:rsid w:val="00386CAC"/>
    <w:rsid w:val="00386F71"/>
    <w:rsid w:val="00386FC8"/>
    <w:rsid w:val="00386FCB"/>
    <w:rsid w:val="003870ED"/>
    <w:rsid w:val="00387240"/>
    <w:rsid w:val="003873F8"/>
    <w:rsid w:val="003875E9"/>
    <w:rsid w:val="00387878"/>
    <w:rsid w:val="00387DCE"/>
    <w:rsid w:val="00387E83"/>
    <w:rsid w:val="00387F56"/>
    <w:rsid w:val="00390269"/>
    <w:rsid w:val="0039029A"/>
    <w:rsid w:val="0039045A"/>
    <w:rsid w:val="00390574"/>
    <w:rsid w:val="00390581"/>
    <w:rsid w:val="00390738"/>
    <w:rsid w:val="00390B31"/>
    <w:rsid w:val="00390B6E"/>
    <w:rsid w:val="00390BAD"/>
    <w:rsid w:val="00390BED"/>
    <w:rsid w:val="00390D25"/>
    <w:rsid w:val="00390FD7"/>
    <w:rsid w:val="003914D0"/>
    <w:rsid w:val="003915B4"/>
    <w:rsid w:val="003919E1"/>
    <w:rsid w:val="00391B8B"/>
    <w:rsid w:val="00391DE6"/>
    <w:rsid w:val="00391FDB"/>
    <w:rsid w:val="00392188"/>
    <w:rsid w:val="0039220A"/>
    <w:rsid w:val="0039235F"/>
    <w:rsid w:val="0039269E"/>
    <w:rsid w:val="003927F5"/>
    <w:rsid w:val="00392814"/>
    <w:rsid w:val="0039285C"/>
    <w:rsid w:val="003929D3"/>
    <w:rsid w:val="00392A66"/>
    <w:rsid w:val="00392D61"/>
    <w:rsid w:val="00392D9A"/>
    <w:rsid w:val="00392FC3"/>
    <w:rsid w:val="0039329E"/>
    <w:rsid w:val="00393418"/>
    <w:rsid w:val="0039386F"/>
    <w:rsid w:val="00393CFF"/>
    <w:rsid w:val="00393E57"/>
    <w:rsid w:val="00393F06"/>
    <w:rsid w:val="00393F4B"/>
    <w:rsid w:val="00393FDF"/>
    <w:rsid w:val="00394043"/>
    <w:rsid w:val="003941AD"/>
    <w:rsid w:val="00394317"/>
    <w:rsid w:val="003943BE"/>
    <w:rsid w:val="00394521"/>
    <w:rsid w:val="003948B3"/>
    <w:rsid w:val="003948D4"/>
    <w:rsid w:val="003948EB"/>
    <w:rsid w:val="00394995"/>
    <w:rsid w:val="003949B9"/>
    <w:rsid w:val="00394C3C"/>
    <w:rsid w:val="00394C9B"/>
    <w:rsid w:val="00394CA4"/>
    <w:rsid w:val="00395178"/>
    <w:rsid w:val="00395224"/>
    <w:rsid w:val="0039528C"/>
    <w:rsid w:val="0039541C"/>
    <w:rsid w:val="003955CC"/>
    <w:rsid w:val="0039591F"/>
    <w:rsid w:val="003959BB"/>
    <w:rsid w:val="00395A85"/>
    <w:rsid w:val="00395CBA"/>
    <w:rsid w:val="00395DAC"/>
    <w:rsid w:val="00395F73"/>
    <w:rsid w:val="003960C5"/>
    <w:rsid w:val="003962BD"/>
    <w:rsid w:val="00396535"/>
    <w:rsid w:val="00396643"/>
    <w:rsid w:val="00396774"/>
    <w:rsid w:val="003969EB"/>
    <w:rsid w:val="00396A55"/>
    <w:rsid w:val="00396B1E"/>
    <w:rsid w:val="00396BA9"/>
    <w:rsid w:val="00396C20"/>
    <w:rsid w:val="00396C51"/>
    <w:rsid w:val="00396C68"/>
    <w:rsid w:val="00396D6F"/>
    <w:rsid w:val="00396EDF"/>
    <w:rsid w:val="0039742A"/>
    <w:rsid w:val="00397604"/>
    <w:rsid w:val="00397713"/>
    <w:rsid w:val="00397B23"/>
    <w:rsid w:val="00397D19"/>
    <w:rsid w:val="00397F44"/>
    <w:rsid w:val="003A010D"/>
    <w:rsid w:val="003A02C1"/>
    <w:rsid w:val="003A030B"/>
    <w:rsid w:val="003A05B5"/>
    <w:rsid w:val="003A0627"/>
    <w:rsid w:val="003A08BD"/>
    <w:rsid w:val="003A0E2B"/>
    <w:rsid w:val="003A0E9B"/>
    <w:rsid w:val="003A0F31"/>
    <w:rsid w:val="003A0FE6"/>
    <w:rsid w:val="003A13BF"/>
    <w:rsid w:val="003A14DB"/>
    <w:rsid w:val="003A16C1"/>
    <w:rsid w:val="003A175B"/>
    <w:rsid w:val="003A1884"/>
    <w:rsid w:val="003A18FB"/>
    <w:rsid w:val="003A1B24"/>
    <w:rsid w:val="003A1CB4"/>
    <w:rsid w:val="003A1DCB"/>
    <w:rsid w:val="003A2340"/>
    <w:rsid w:val="003A234D"/>
    <w:rsid w:val="003A2422"/>
    <w:rsid w:val="003A25C5"/>
    <w:rsid w:val="003A266C"/>
    <w:rsid w:val="003A28C2"/>
    <w:rsid w:val="003A29D9"/>
    <w:rsid w:val="003A2A16"/>
    <w:rsid w:val="003A2A81"/>
    <w:rsid w:val="003A2C62"/>
    <w:rsid w:val="003A2DAD"/>
    <w:rsid w:val="003A2DF2"/>
    <w:rsid w:val="003A3018"/>
    <w:rsid w:val="003A30A7"/>
    <w:rsid w:val="003A3507"/>
    <w:rsid w:val="003A35E1"/>
    <w:rsid w:val="003A3744"/>
    <w:rsid w:val="003A3AF1"/>
    <w:rsid w:val="003A3B2D"/>
    <w:rsid w:val="003A3C06"/>
    <w:rsid w:val="003A3C64"/>
    <w:rsid w:val="003A3CC3"/>
    <w:rsid w:val="003A3D9D"/>
    <w:rsid w:val="003A3F61"/>
    <w:rsid w:val="003A406C"/>
    <w:rsid w:val="003A42D0"/>
    <w:rsid w:val="003A436D"/>
    <w:rsid w:val="003A4B5F"/>
    <w:rsid w:val="003A4CF3"/>
    <w:rsid w:val="003A4E85"/>
    <w:rsid w:val="003A529A"/>
    <w:rsid w:val="003A52DA"/>
    <w:rsid w:val="003A54B6"/>
    <w:rsid w:val="003A54D3"/>
    <w:rsid w:val="003A55E2"/>
    <w:rsid w:val="003A59E2"/>
    <w:rsid w:val="003A59E6"/>
    <w:rsid w:val="003A5A08"/>
    <w:rsid w:val="003A5CA1"/>
    <w:rsid w:val="003A5D22"/>
    <w:rsid w:val="003A5D53"/>
    <w:rsid w:val="003A5FC0"/>
    <w:rsid w:val="003A6156"/>
    <w:rsid w:val="003A6230"/>
    <w:rsid w:val="003A64AB"/>
    <w:rsid w:val="003A651E"/>
    <w:rsid w:val="003A652B"/>
    <w:rsid w:val="003A6591"/>
    <w:rsid w:val="003A6749"/>
    <w:rsid w:val="003A67DD"/>
    <w:rsid w:val="003A68E9"/>
    <w:rsid w:val="003A6D22"/>
    <w:rsid w:val="003A7553"/>
    <w:rsid w:val="003A7573"/>
    <w:rsid w:val="003A7648"/>
    <w:rsid w:val="003A774E"/>
    <w:rsid w:val="003A7A5E"/>
    <w:rsid w:val="003A7BBA"/>
    <w:rsid w:val="003A7C51"/>
    <w:rsid w:val="003A7E79"/>
    <w:rsid w:val="003B0108"/>
    <w:rsid w:val="003B010F"/>
    <w:rsid w:val="003B0183"/>
    <w:rsid w:val="003B018C"/>
    <w:rsid w:val="003B03EF"/>
    <w:rsid w:val="003B04B4"/>
    <w:rsid w:val="003B06AD"/>
    <w:rsid w:val="003B06C2"/>
    <w:rsid w:val="003B08FC"/>
    <w:rsid w:val="003B0C6A"/>
    <w:rsid w:val="003B11F0"/>
    <w:rsid w:val="003B1544"/>
    <w:rsid w:val="003B161D"/>
    <w:rsid w:val="003B17A0"/>
    <w:rsid w:val="003B1B90"/>
    <w:rsid w:val="003B1BD9"/>
    <w:rsid w:val="003B1C25"/>
    <w:rsid w:val="003B2421"/>
    <w:rsid w:val="003B2595"/>
    <w:rsid w:val="003B26FB"/>
    <w:rsid w:val="003B2773"/>
    <w:rsid w:val="003B27DF"/>
    <w:rsid w:val="003B2911"/>
    <w:rsid w:val="003B291D"/>
    <w:rsid w:val="003B2BB5"/>
    <w:rsid w:val="003B2CEC"/>
    <w:rsid w:val="003B2FD3"/>
    <w:rsid w:val="003B30AC"/>
    <w:rsid w:val="003B3123"/>
    <w:rsid w:val="003B34C4"/>
    <w:rsid w:val="003B35C3"/>
    <w:rsid w:val="003B367C"/>
    <w:rsid w:val="003B387E"/>
    <w:rsid w:val="003B39EB"/>
    <w:rsid w:val="003B3BE1"/>
    <w:rsid w:val="003B3D39"/>
    <w:rsid w:val="003B3EA1"/>
    <w:rsid w:val="003B4278"/>
    <w:rsid w:val="003B43EE"/>
    <w:rsid w:val="003B447B"/>
    <w:rsid w:val="003B4563"/>
    <w:rsid w:val="003B4668"/>
    <w:rsid w:val="003B47E0"/>
    <w:rsid w:val="003B47F2"/>
    <w:rsid w:val="003B4876"/>
    <w:rsid w:val="003B4AB5"/>
    <w:rsid w:val="003B4CB8"/>
    <w:rsid w:val="003B4D9E"/>
    <w:rsid w:val="003B4E04"/>
    <w:rsid w:val="003B4E3F"/>
    <w:rsid w:val="003B5428"/>
    <w:rsid w:val="003B54A6"/>
    <w:rsid w:val="003B5628"/>
    <w:rsid w:val="003B56E0"/>
    <w:rsid w:val="003B570B"/>
    <w:rsid w:val="003B5749"/>
    <w:rsid w:val="003B57F1"/>
    <w:rsid w:val="003B5A16"/>
    <w:rsid w:val="003B5BA5"/>
    <w:rsid w:val="003B5BBB"/>
    <w:rsid w:val="003B5CDB"/>
    <w:rsid w:val="003B5DD3"/>
    <w:rsid w:val="003B5DE4"/>
    <w:rsid w:val="003B5EB5"/>
    <w:rsid w:val="003B60D2"/>
    <w:rsid w:val="003B6261"/>
    <w:rsid w:val="003B62CA"/>
    <w:rsid w:val="003B62D9"/>
    <w:rsid w:val="003B648E"/>
    <w:rsid w:val="003B6609"/>
    <w:rsid w:val="003B6671"/>
    <w:rsid w:val="003B6785"/>
    <w:rsid w:val="003B6908"/>
    <w:rsid w:val="003B69B4"/>
    <w:rsid w:val="003B6ABF"/>
    <w:rsid w:val="003B6BFF"/>
    <w:rsid w:val="003B6D08"/>
    <w:rsid w:val="003B6DB2"/>
    <w:rsid w:val="003B701C"/>
    <w:rsid w:val="003B706C"/>
    <w:rsid w:val="003B7515"/>
    <w:rsid w:val="003B7621"/>
    <w:rsid w:val="003B7893"/>
    <w:rsid w:val="003B78D3"/>
    <w:rsid w:val="003B7A03"/>
    <w:rsid w:val="003B7A33"/>
    <w:rsid w:val="003B7CDA"/>
    <w:rsid w:val="003B7D2E"/>
    <w:rsid w:val="003B7E64"/>
    <w:rsid w:val="003B7EB0"/>
    <w:rsid w:val="003B7FFE"/>
    <w:rsid w:val="003C0015"/>
    <w:rsid w:val="003C03F0"/>
    <w:rsid w:val="003C03F3"/>
    <w:rsid w:val="003C056C"/>
    <w:rsid w:val="003C0665"/>
    <w:rsid w:val="003C066D"/>
    <w:rsid w:val="003C0961"/>
    <w:rsid w:val="003C0BC2"/>
    <w:rsid w:val="003C0C0B"/>
    <w:rsid w:val="003C0E78"/>
    <w:rsid w:val="003C0F5E"/>
    <w:rsid w:val="003C1376"/>
    <w:rsid w:val="003C15B7"/>
    <w:rsid w:val="003C18C3"/>
    <w:rsid w:val="003C1AC3"/>
    <w:rsid w:val="003C1BB3"/>
    <w:rsid w:val="003C1C5A"/>
    <w:rsid w:val="003C206E"/>
    <w:rsid w:val="003C20E0"/>
    <w:rsid w:val="003C2383"/>
    <w:rsid w:val="003C244F"/>
    <w:rsid w:val="003C2624"/>
    <w:rsid w:val="003C27E9"/>
    <w:rsid w:val="003C2E11"/>
    <w:rsid w:val="003C2FE9"/>
    <w:rsid w:val="003C337E"/>
    <w:rsid w:val="003C3428"/>
    <w:rsid w:val="003C3735"/>
    <w:rsid w:val="003C3904"/>
    <w:rsid w:val="003C39C5"/>
    <w:rsid w:val="003C3A26"/>
    <w:rsid w:val="003C3B81"/>
    <w:rsid w:val="003C3D36"/>
    <w:rsid w:val="003C3EAA"/>
    <w:rsid w:val="003C3F8A"/>
    <w:rsid w:val="003C4117"/>
    <w:rsid w:val="003C441A"/>
    <w:rsid w:val="003C4486"/>
    <w:rsid w:val="003C4719"/>
    <w:rsid w:val="003C47F9"/>
    <w:rsid w:val="003C4948"/>
    <w:rsid w:val="003C4B96"/>
    <w:rsid w:val="003C4C85"/>
    <w:rsid w:val="003C4DC5"/>
    <w:rsid w:val="003C5091"/>
    <w:rsid w:val="003C51F1"/>
    <w:rsid w:val="003C5320"/>
    <w:rsid w:val="003C5358"/>
    <w:rsid w:val="003C545F"/>
    <w:rsid w:val="003C57BB"/>
    <w:rsid w:val="003C5B2F"/>
    <w:rsid w:val="003C5B7D"/>
    <w:rsid w:val="003C5E42"/>
    <w:rsid w:val="003C603D"/>
    <w:rsid w:val="003C61CD"/>
    <w:rsid w:val="003C61F8"/>
    <w:rsid w:val="003C62B4"/>
    <w:rsid w:val="003C6407"/>
    <w:rsid w:val="003C6442"/>
    <w:rsid w:val="003C6461"/>
    <w:rsid w:val="003C655A"/>
    <w:rsid w:val="003C6DE0"/>
    <w:rsid w:val="003C6E5C"/>
    <w:rsid w:val="003C701E"/>
    <w:rsid w:val="003C71DC"/>
    <w:rsid w:val="003C722A"/>
    <w:rsid w:val="003C7299"/>
    <w:rsid w:val="003C72C7"/>
    <w:rsid w:val="003C731F"/>
    <w:rsid w:val="003C76B0"/>
    <w:rsid w:val="003C76CF"/>
    <w:rsid w:val="003C76FC"/>
    <w:rsid w:val="003C777C"/>
    <w:rsid w:val="003C78AC"/>
    <w:rsid w:val="003C7A5B"/>
    <w:rsid w:val="003C7EED"/>
    <w:rsid w:val="003D0058"/>
    <w:rsid w:val="003D018A"/>
    <w:rsid w:val="003D0801"/>
    <w:rsid w:val="003D08DA"/>
    <w:rsid w:val="003D0AB9"/>
    <w:rsid w:val="003D0B99"/>
    <w:rsid w:val="003D0F2C"/>
    <w:rsid w:val="003D11D1"/>
    <w:rsid w:val="003D141A"/>
    <w:rsid w:val="003D1459"/>
    <w:rsid w:val="003D1463"/>
    <w:rsid w:val="003D14DB"/>
    <w:rsid w:val="003D16C8"/>
    <w:rsid w:val="003D171B"/>
    <w:rsid w:val="003D178E"/>
    <w:rsid w:val="003D1791"/>
    <w:rsid w:val="003D18D2"/>
    <w:rsid w:val="003D1990"/>
    <w:rsid w:val="003D1C44"/>
    <w:rsid w:val="003D1CD1"/>
    <w:rsid w:val="003D1DC4"/>
    <w:rsid w:val="003D1F7C"/>
    <w:rsid w:val="003D1F8A"/>
    <w:rsid w:val="003D2127"/>
    <w:rsid w:val="003D22E9"/>
    <w:rsid w:val="003D25A2"/>
    <w:rsid w:val="003D25FA"/>
    <w:rsid w:val="003D26C6"/>
    <w:rsid w:val="003D2733"/>
    <w:rsid w:val="003D2D0B"/>
    <w:rsid w:val="003D2D1D"/>
    <w:rsid w:val="003D2E13"/>
    <w:rsid w:val="003D2E68"/>
    <w:rsid w:val="003D2F75"/>
    <w:rsid w:val="003D2F8C"/>
    <w:rsid w:val="003D3238"/>
    <w:rsid w:val="003D33C8"/>
    <w:rsid w:val="003D3721"/>
    <w:rsid w:val="003D38AC"/>
    <w:rsid w:val="003D38D4"/>
    <w:rsid w:val="003D3B17"/>
    <w:rsid w:val="003D3DE3"/>
    <w:rsid w:val="003D3E6D"/>
    <w:rsid w:val="003D3FC9"/>
    <w:rsid w:val="003D406B"/>
    <w:rsid w:val="003D4221"/>
    <w:rsid w:val="003D429A"/>
    <w:rsid w:val="003D43B7"/>
    <w:rsid w:val="003D461C"/>
    <w:rsid w:val="003D4780"/>
    <w:rsid w:val="003D47B7"/>
    <w:rsid w:val="003D4DA2"/>
    <w:rsid w:val="003D4FBB"/>
    <w:rsid w:val="003D5283"/>
    <w:rsid w:val="003D5514"/>
    <w:rsid w:val="003D57F5"/>
    <w:rsid w:val="003D58C5"/>
    <w:rsid w:val="003D5A5C"/>
    <w:rsid w:val="003D5B5E"/>
    <w:rsid w:val="003D5CAC"/>
    <w:rsid w:val="003D5E9F"/>
    <w:rsid w:val="003D6058"/>
    <w:rsid w:val="003D606C"/>
    <w:rsid w:val="003D61A6"/>
    <w:rsid w:val="003D625E"/>
    <w:rsid w:val="003D640E"/>
    <w:rsid w:val="003D684F"/>
    <w:rsid w:val="003D68FD"/>
    <w:rsid w:val="003D6D6C"/>
    <w:rsid w:val="003D6E4F"/>
    <w:rsid w:val="003D70DA"/>
    <w:rsid w:val="003D72AE"/>
    <w:rsid w:val="003D736B"/>
    <w:rsid w:val="003D7469"/>
    <w:rsid w:val="003D750D"/>
    <w:rsid w:val="003D7572"/>
    <w:rsid w:val="003D75E8"/>
    <w:rsid w:val="003D76A4"/>
    <w:rsid w:val="003D7789"/>
    <w:rsid w:val="003D793D"/>
    <w:rsid w:val="003D7B4C"/>
    <w:rsid w:val="003D7CA4"/>
    <w:rsid w:val="003D7CF6"/>
    <w:rsid w:val="003E0026"/>
    <w:rsid w:val="003E00A1"/>
    <w:rsid w:val="003E01B4"/>
    <w:rsid w:val="003E06F8"/>
    <w:rsid w:val="003E074B"/>
    <w:rsid w:val="003E07CA"/>
    <w:rsid w:val="003E0D83"/>
    <w:rsid w:val="003E1108"/>
    <w:rsid w:val="003E11DE"/>
    <w:rsid w:val="003E1222"/>
    <w:rsid w:val="003E1273"/>
    <w:rsid w:val="003E1351"/>
    <w:rsid w:val="003E1372"/>
    <w:rsid w:val="003E13A5"/>
    <w:rsid w:val="003E1511"/>
    <w:rsid w:val="003E1615"/>
    <w:rsid w:val="003E1731"/>
    <w:rsid w:val="003E1839"/>
    <w:rsid w:val="003E1E1B"/>
    <w:rsid w:val="003E1FCE"/>
    <w:rsid w:val="003E2839"/>
    <w:rsid w:val="003E2997"/>
    <w:rsid w:val="003E2AEE"/>
    <w:rsid w:val="003E2D4A"/>
    <w:rsid w:val="003E2DE8"/>
    <w:rsid w:val="003E2ED7"/>
    <w:rsid w:val="003E2F34"/>
    <w:rsid w:val="003E2FA7"/>
    <w:rsid w:val="003E3199"/>
    <w:rsid w:val="003E326E"/>
    <w:rsid w:val="003E347D"/>
    <w:rsid w:val="003E35E8"/>
    <w:rsid w:val="003E360F"/>
    <w:rsid w:val="003E36CA"/>
    <w:rsid w:val="003E379C"/>
    <w:rsid w:val="003E37F0"/>
    <w:rsid w:val="003E3996"/>
    <w:rsid w:val="003E3A92"/>
    <w:rsid w:val="003E3A9A"/>
    <w:rsid w:val="003E3BB6"/>
    <w:rsid w:val="003E3CF7"/>
    <w:rsid w:val="003E3E7B"/>
    <w:rsid w:val="003E3FA5"/>
    <w:rsid w:val="003E3FE7"/>
    <w:rsid w:val="003E409F"/>
    <w:rsid w:val="003E4279"/>
    <w:rsid w:val="003E45D2"/>
    <w:rsid w:val="003E4633"/>
    <w:rsid w:val="003E470C"/>
    <w:rsid w:val="003E471F"/>
    <w:rsid w:val="003E4775"/>
    <w:rsid w:val="003E47C3"/>
    <w:rsid w:val="003E4A98"/>
    <w:rsid w:val="003E4AED"/>
    <w:rsid w:val="003E4C8A"/>
    <w:rsid w:val="003E4ECB"/>
    <w:rsid w:val="003E4F72"/>
    <w:rsid w:val="003E502E"/>
    <w:rsid w:val="003E5264"/>
    <w:rsid w:val="003E5517"/>
    <w:rsid w:val="003E58FE"/>
    <w:rsid w:val="003E5944"/>
    <w:rsid w:val="003E5BED"/>
    <w:rsid w:val="003E5E18"/>
    <w:rsid w:val="003E5E29"/>
    <w:rsid w:val="003E6042"/>
    <w:rsid w:val="003E612D"/>
    <w:rsid w:val="003E6156"/>
    <w:rsid w:val="003E61C1"/>
    <w:rsid w:val="003E6305"/>
    <w:rsid w:val="003E64F6"/>
    <w:rsid w:val="003E6665"/>
    <w:rsid w:val="003E66E6"/>
    <w:rsid w:val="003E6AE4"/>
    <w:rsid w:val="003E6BF8"/>
    <w:rsid w:val="003E6CE8"/>
    <w:rsid w:val="003E6D05"/>
    <w:rsid w:val="003E6D30"/>
    <w:rsid w:val="003E6ECA"/>
    <w:rsid w:val="003E6F81"/>
    <w:rsid w:val="003E720E"/>
    <w:rsid w:val="003E73F5"/>
    <w:rsid w:val="003E7653"/>
    <w:rsid w:val="003E76C3"/>
    <w:rsid w:val="003E7C02"/>
    <w:rsid w:val="003E7C09"/>
    <w:rsid w:val="003E7E9D"/>
    <w:rsid w:val="003F00F5"/>
    <w:rsid w:val="003F0246"/>
    <w:rsid w:val="003F0338"/>
    <w:rsid w:val="003F0470"/>
    <w:rsid w:val="003F0524"/>
    <w:rsid w:val="003F06C8"/>
    <w:rsid w:val="003F0799"/>
    <w:rsid w:val="003F0850"/>
    <w:rsid w:val="003F0A75"/>
    <w:rsid w:val="003F0B18"/>
    <w:rsid w:val="003F0BF7"/>
    <w:rsid w:val="003F0D93"/>
    <w:rsid w:val="003F0DB6"/>
    <w:rsid w:val="003F0E27"/>
    <w:rsid w:val="003F0F32"/>
    <w:rsid w:val="003F0FF8"/>
    <w:rsid w:val="003F13B5"/>
    <w:rsid w:val="003F178C"/>
    <w:rsid w:val="003F1C00"/>
    <w:rsid w:val="003F1CCB"/>
    <w:rsid w:val="003F2013"/>
    <w:rsid w:val="003F2021"/>
    <w:rsid w:val="003F206D"/>
    <w:rsid w:val="003F2332"/>
    <w:rsid w:val="003F2610"/>
    <w:rsid w:val="003F2618"/>
    <w:rsid w:val="003F28F0"/>
    <w:rsid w:val="003F2916"/>
    <w:rsid w:val="003F2D23"/>
    <w:rsid w:val="003F2F75"/>
    <w:rsid w:val="003F3136"/>
    <w:rsid w:val="003F3255"/>
    <w:rsid w:val="003F376C"/>
    <w:rsid w:val="003F3A0B"/>
    <w:rsid w:val="003F3D8C"/>
    <w:rsid w:val="003F3DE1"/>
    <w:rsid w:val="003F4238"/>
    <w:rsid w:val="003F42BB"/>
    <w:rsid w:val="003F43E2"/>
    <w:rsid w:val="003F46FF"/>
    <w:rsid w:val="003F49AA"/>
    <w:rsid w:val="003F49E2"/>
    <w:rsid w:val="003F4A09"/>
    <w:rsid w:val="003F4AAC"/>
    <w:rsid w:val="003F4B37"/>
    <w:rsid w:val="003F4BE0"/>
    <w:rsid w:val="003F4D64"/>
    <w:rsid w:val="003F50BF"/>
    <w:rsid w:val="003F50E0"/>
    <w:rsid w:val="003F5263"/>
    <w:rsid w:val="003F527A"/>
    <w:rsid w:val="003F5372"/>
    <w:rsid w:val="003F53E3"/>
    <w:rsid w:val="003F55DD"/>
    <w:rsid w:val="003F5606"/>
    <w:rsid w:val="003F561E"/>
    <w:rsid w:val="003F5676"/>
    <w:rsid w:val="003F5AEE"/>
    <w:rsid w:val="003F5C15"/>
    <w:rsid w:val="003F5CD2"/>
    <w:rsid w:val="003F5CE4"/>
    <w:rsid w:val="003F5E88"/>
    <w:rsid w:val="003F62CD"/>
    <w:rsid w:val="003F6341"/>
    <w:rsid w:val="003F63A9"/>
    <w:rsid w:val="003F6507"/>
    <w:rsid w:val="003F67D3"/>
    <w:rsid w:val="003F691D"/>
    <w:rsid w:val="003F6B14"/>
    <w:rsid w:val="003F6B94"/>
    <w:rsid w:val="003F6BB7"/>
    <w:rsid w:val="003F6E07"/>
    <w:rsid w:val="003F6E32"/>
    <w:rsid w:val="003F6E73"/>
    <w:rsid w:val="003F706E"/>
    <w:rsid w:val="003F70FE"/>
    <w:rsid w:val="003F7220"/>
    <w:rsid w:val="003F7612"/>
    <w:rsid w:val="003F785C"/>
    <w:rsid w:val="003F78DC"/>
    <w:rsid w:val="003F7976"/>
    <w:rsid w:val="003F7977"/>
    <w:rsid w:val="003F7D08"/>
    <w:rsid w:val="003F7EC0"/>
    <w:rsid w:val="00400039"/>
    <w:rsid w:val="0040017C"/>
    <w:rsid w:val="00400250"/>
    <w:rsid w:val="0040038A"/>
    <w:rsid w:val="0040042F"/>
    <w:rsid w:val="0040058C"/>
    <w:rsid w:val="0040059A"/>
    <w:rsid w:val="00400AA2"/>
    <w:rsid w:val="00400BDB"/>
    <w:rsid w:val="00400DAB"/>
    <w:rsid w:val="00400FDD"/>
    <w:rsid w:val="004010C9"/>
    <w:rsid w:val="004011BC"/>
    <w:rsid w:val="0040130D"/>
    <w:rsid w:val="0040143C"/>
    <w:rsid w:val="004014B9"/>
    <w:rsid w:val="004016B9"/>
    <w:rsid w:val="00401C39"/>
    <w:rsid w:val="00401CDC"/>
    <w:rsid w:val="00401E43"/>
    <w:rsid w:val="00401F8B"/>
    <w:rsid w:val="00401FDE"/>
    <w:rsid w:val="004021A1"/>
    <w:rsid w:val="004021A6"/>
    <w:rsid w:val="00402275"/>
    <w:rsid w:val="004022F1"/>
    <w:rsid w:val="0040249E"/>
    <w:rsid w:val="0040264F"/>
    <w:rsid w:val="0040280A"/>
    <w:rsid w:val="00402836"/>
    <w:rsid w:val="00402946"/>
    <w:rsid w:val="00402C45"/>
    <w:rsid w:val="00402C58"/>
    <w:rsid w:val="00402D78"/>
    <w:rsid w:val="00403265"/>
    <w:rsid w:val="004033EF"/>
    <w:rsid w:val="004034ED"/>
    <w:rsid w:val="00403895"/>
    <w:rsid w:val="004039A2"/>
    <w:rsid w:val="004039D5"/>
    <w:rsid w:val="00403D6C"/>
    <w:rsid w:val="00403FC2"/>
    <w:rsid w:val="0040405F"/>
    <w:rsid w:val="00404171"/>
    <w:rsid w:val="004041DE"/>
    <w:rsid w:val="004042E8"/>
    <w:rsid w:val="00404321"/>
    <w:rsid w:val="00404487"/>
    <w:rsid w:val="004045EC"/>
    <w:rsid w:val="0040494C"/>
    <w:rsid w:val="00404967"/>
    <w:rsid w:val="0040497B"/>
    <w:rsid w:val="00404A91"/>
    <w:rsid w:val="00404AE6"/>
    <w:rsid w:val="00404EA5"/>
    <w:rsid w:val="00404EBA"/>
    <w:rsid w:val="00404F37"/>
    <w:rsid w:val="00404F39"/>
    <w:rsid w:val="00405184"/>
    <w:rsid w:val="004051B4"/>
    <w:rsid w:val="0040526D"/>
    <w:rsid w:val="00405282"/>
    <w:rsid w:val="00405344"/>
    <w:rsid w:val="00405346"/>
    <w:rsid w:val="00405375"/>
    <w:rsid w:val="00405387"/>
    <w:rsid w:val="004053F0"/>
    <w:rsid w:val="004053F6"/>
    <w:rsid w:val="00405607"/>
    <w:rsid w:val="0040591D"/>
    <w:rsid w:val="00405A4B"/>
    <w:rsid w:val="00405BD4"/>
    <w:rsid w:val="00405C3A"/>
    <w:rsid w:val="00405CA7"/>
    <w:rsid w:val="00405DB4"/>
    <w:rsid w:val="00405F5B"/>
    <w:rsid w:val="00405FD4"/>
    <w:rsid w:val="004062AD"/>
    <w:rsid w:val="00406495"/>
    <w:rsid w:val="0040661F"/>
    <w:rsid w:val="00406B18"/>
    <w:rsid w:val="00407251"/>
    <w:rsid w:val="0040732C"/>
    <w:rsid w:val="004073E3"/>
    <w:rsid w:val="00407799"/>
    <w:rsid w:val="00407BE3"/>
    <w:rsid w:val="00407BE4"/>
    <w:rsid w:val="00407D28"/>
    <w:rsid w:val="00407DFF"/>
    <w:rsid w:val="00407F3A"/>
    <w:rsid w:val="004100B1"/>
    <w:rsid w:val="004100FF"/>
    <w:rsid w:val="004101E2"/>
    <w:rsid w:val="004104AB"/>
    <w:rsid w:val="0041060F"/>
    <w:rsid w:val="00410825"/>
    <w:rsid w:val="0041098F"/>
    <w:rsid w:val="00410F65"/>
    <w:rsid w:val="0041140A"/>
    <w:rsid w:val="00411442"/>
    <w:rsid w:val="00411473"/>
    <w:rsid w:val="00411535"/>
    <w:rsid w:val="0041184B"/>
    <w:rsid w:val="0041193B"/>
    <w:rsid w:val="00411C73"/>
    <w:rsid w:val="00411EB0"/>
    <w:rsid w:val="00411ED0"/>
    <w:rsid w:val="00411FAD"/>
    <w:rsid w:val="004121F0"/>
    <w:rsid w:val="004122DA"/>
    <w:rsid w:val="004125C3"/>
    <w:rsid w:val="0041285D"/>
    <w:rsid w:val="00412DA0"/>
    <w:rsid w:val="00412F45"/>
    <w:rsid w:val="00412F55"/>
    <w:rsid w:val="00413416"/>
    <w:rsid w:val="004134C4"/>
    <w:rsid w:val="00413703"/>
    <w:rsid w:val="00413712"/>
    <w:rsid w:val="00413935"/>
    <w:rsid w:val="00413A1C"/>
    <w:rsid w:val="00413AD5"/>
    <w:rsid w:val="00413C44"/>
    <w:rsid w:val="00413C4D"/>
    <w:rsid w:val="00413F69"/>
    <w:rsid w:val="00413FB7"/>
    <w:rsid w:val="004143B0"/>
    <w:rsid w:val="0041463B"/>
    <w:rsid w:val="0041481F"/>
    <w:rsid w:val="00414C21"/>
    <w:rsid w:val="00414D27"/>
    <w:rsid w:val="00414FBA"/>
    <w:rsid w:val="00414FEA"/>
    <w:rsid w:val="004154D5"/>
    <w:rsid w:val="00415981"/>
    <w:rsid w:val="00415A81"/>
    <w:rsid w:val="00415AF5"/>
    <w:rsid w:val="00415AFF"/>
    <w:rsid w:val="00415B41"/>
    <w:rsid w:val="00415C51"/>
    <w:rsid w:val="00415D42"/>
    <w:rsid w:val="00415D9E"/>
    <w:rsid w:val="00415DDB"/>
    <w:rsid w:val="00416273"/>
    <w:rsid w:val="00416665"/>
    <w:rsid w:val="0041677D"/>
    <w:rsid w:val="004168D0"/>
    <w:rsid w:val="00416ACC"/>
    <w:rsid w:val="00416D54"/>
    <w:rsid w:val="00416DE3"/>
    <w:rsid w:val="00416E9E"/>
    <w:rsid w:val="00416FFF"/>
    <w:rsid w:val="00417050"/>
    <w:rsid w:val="00417172"/>
    <w:rsid w:val="004172DC"/>
    <w:rsid w:val="004172EB"/>
    <w:rsid w:val="004172EE"/>
    <w:rsid w:val="004173D4"/>
    <w:rsid w:val="00417444"/>
    <w:rsid w:val="004174B5"/>
    <w:rsid w:val="00417558"/>
    <w:rsid w:val="004176A9"/>
    <w:rsid w:val="00417785"/>
    <w:rsid w:val="004177A3"/>
    <w:rsid w:val="0041780A"/>
    <w:rsid w:val="0041792C"/>
    <w:rsid w:val="00417DB9"/>
    <w:rsid w:val="00420171"/>
    <w:rsid w:val="004201E1"/>
    <w:rsid w:val="004201FF"/>
    <w:rsid w:val="00420235"/>
    <w:rsid w:val="004202CA"/>
    <w:rsid w:val="004205EC"/>
    <w:rsid w:val="004207DA"/>
    <w:rsid w:val="00420926"/>
    <w:rsid w:val="00420958"/>
    <w:rsid w:val="004209A8"/>
    <w:rsid w:val="00420D74"/>
    <w:rsid w:val="00420DDE"/>
    <w:rsid w:val="00420EE4"/>
    <w:rsid w:val="00420EFE"/>
    <w:rsid w:val="0042104C"/>
    <w:rsid w:val="004210F9"/>
    <w:rsid w:val="00421493"/>
    <w:rsid w:val="00421669"/>
    <w:rsid w:val="00421720"/>
    <w:rsid w:val="004218E7"/>
    <w:rsid w:val="004219DF"/>
    <w:rsid w:val="00421BBB"/>
    <w:rsid w:val="00421E72"/>
    <w:rsid w:val="004221C1"/>
    <w:rsid w:val="00422305"/>
    <w:rsid w:val="004223F6"/>
    <w:rsid w:val="00422508"/>
    <w:rsid w:val="0042253F"/>
    <w:rsid w:val="00422A3C"/>
    <w:rsid w:val="00422A6F"/>
    <w:rsid w:val="00422A84"/>
    <w:rsid w:val="00422D1E"/>
    <w:rsid w:val="00422E5A"/>
    <w:rsid w:val="004231F3"/>
    <w:rsid w:val="004232B0"/>
    <w:rsid w:val="00423528"/>
    <w:rsid w:val="00423705"/>
    <w:rsid w:val="00423940"/>
    <w:rsid w:val="00423966"/>
    <w:rsid w:val="00423B41"/>
    <w:rsid w:val="00423D9E"/>
    <w:rsid w:val="00423DFA"/>
    <w:rsid w:val="00424096"/>
    <w:rsid w:val="0042414F"/>
    <w:rsid w:val="00424188"/>
    <w:rsid w:val="00424281"/>
    <w:rsid w:val="00424A84"/>
    <w:rsid w:val="00424D1A"/>
    <w:rsid w:val="00424F0A"/>
    <w:rsid w:val="00424F14"/>
    <w:rsid w:val="0042517D"/>
    <w:rsid w:val="0042520C"/>
    <w:rsid w:val="0042546D"/>
    <w:rsid w:val="004254BA"/>
    <w:rsid w:val="004254F1"/>
    <w:rsid w:val="0042596C"/>
    <w:rsid w:val="00425B04"/>
    <w:rsid w:val="00425B4C"/>
    <w:rsid w:val="00425BBF"/>
    <w:rsid w:val="00425DC7"/>
    <w:rsid w:val="00425ED5"/>
    <w:rsid w:val="004260EE"/>
    <w:rsid w:val="004260EF"/>
    <w:rsid w:val="00426212"/>
    <w:rsid w:val="004265A4"/>
    <w:rsid w:val="00426868"/>
    <w:rsid w:val="004268BD"/>
    <w:rsid w:val="00426983"/>
    <w:rsid w:val="00426AD7"/>
    <w:rsid w:val="00426D79"/>
    <w:rsid w:val="00426FC8"/>
    <w:rsid w:val="00427233"/>
    <w:rsid w:val="00427271"/>
    <w:rsid w:val="004272FB"/>
    <w:rsid w:val="0042737A"/>
    <w:rsid w:val="004273EE"/>
    <w:rsid w:val="0042767E"/>
    <w:rsid w:val="0042771B"/>
    <w:rsid w:val="00427787"/>
    <w:rsid w:val="00427934"/>
    <w:rsid w:val="00427B06"/>
    <w:rsid w:val="004300A9"/>
    <w:rsid w:val="004300B9"/>
    <w:rsid w:val="00430257"/>
    <w:rsid w:val="004303D8"/>
    <w:rsid w:val="00430842"/>
    <w:rsid w:val="00430AC1"/>
    <w:rsid w:val="00430AC5"/>
    <w:rsid w:val="00430DA6"/>
    <w:rsid w:val="00430E81"/>
    <w:rsid w:val="00430E9E"/>
    <w:rsid w:val="00430FF4"/>
    <w:rsid w:val="0043107B"/>
    <w:rsid w:val="00431096"/>
    <w:rsid w:val="004310B2"/>
    <w:rsid w:val="0043113E"/>
    <w:rsid w:val="004311BE"/>
    <w:rsid w:val="00431700"/>
    <w:rsid w:val="004318AC"/>
    <w:rsid w:val="00431924"/>
    <w:rsid w:val="00431B37"/>
    <w:rsid w:val="00431FC5"/>
    <w:rsid w:val="0043220B"/>
    <w:rsid w:val="0043257D"/>
    <w:rsid w:val="00432BFD"/>
    <w:rsid w:val="00432C7E"/>
    <w:rsid w:val="00432E09"/>
    <w:rsid w:val="00432EAA"/>
    <w:rsid w:val="0043309C"/>
    <w:rsid w:val="00433411"/>
    <w:rsid w:val="00433520"/>
    <w:rsid w:val="0043381E"/>
    <w:rsid w:val="004338F5"/>
    <w:rsid w:val="00433EE7"/>
    <w:rsid w:val="00433F97"/>
    <w:rsid w:val="00433FC5"/>
    <w:rsid w:val="00434038"/>
    <w:rsid w:val="00434249"/>
    <w:rsid w:val="00434474"/>
    <w:rsid w:val="00434611"/>
    <w:rsid w:val="00434631"/>
    <w:rsid w:val="0043466A"/>
    <w:rsid w:val="0043477A"/>
    <w:rsid w:val="00434950"/>
    <w:rsid w:val="00434A0F"/>
    <w:rsid w:val="00434ABB"/>
    <w:rsid w:val="00434B03"/>
    <w:rsid w:val="00434B04"/>
    <w:rsid w:val="00434C72"/>
    <w:rsid w:val="00434F92"/>
    <w:rsid w:val="00434FAD"/>
    <w:rsid w:val="004351A7"/>
    <w:rsid w:val="004351CC"/>
    <w:rsid w:val="0043529A"/>
    <w:rsid w:val="00435376"/>
    <w:rsid w:val="004357B9"/>
    <w:rsid w:val="00435968"/>
    <w:rsid w:val="00435A9A"/>
    <w:rsid w:val="00435B75"/>
    <w:rsid w:val="00435EE9"/>
    <w:rsid w:val="00435EEB"/>
    <w:rsid w:val="00436034"/>
    <w:rsid w:val="0043611D"/>
    <w:rsid w:val="00436304"/>
    <w:rsid w:val="004364DD"/>
    <w:rsid w:val="00436A17"/>
    <w:rsid w:val="00436CA7"/>
    <w:rsid w:val="00436F45"/>
    <w:rsid w:val="00437141"/>
    <w:rsid w:val="004372EE"/>
    <w:rsid w:val="0043733F"/>
    <w:rsid w:val="00437401"/>
    <w:rsid w:val="00437455"/>
    <w:rsid w:val="004377EE"/>
    <w:rsid w:val="0043784B"/>
    <w:rsid w:val="00437ACF"/>
    <w:rsid w:val="00437BA6"/>
    <w:rsid w:val="00437C19"/>
    <w:rsid w:val="00437C47"/>
    <w:rsid w:val="00437D83"/>
    <w:rsid w:val="004400CA"/>
    <w:rsid w:val="004403E8"/>
    <w:rsid w:val="00440551"/>
    <w:rsid w:val="00440622"/>
    <w:rsid w:val="00440630"/>
    <w:rsid w:val="004407A4"/>
    <w:rsid w:val="004407AE"/>
    <w:rsid w:val="00440A3A"/>
    <w:rsid w:val="00440C6A"/>
    <w:rsid w:val="00440CC6"/>
    <w:rsid w:val="00440D21"/>
    <w:rsid w:val="00440DD8"/>
    <w:rsid w:val="004412C1"/>
    <w:rsid w:val="00441458"/>
    <w:rsid w:val="00441530"/>
    <w:rsid w:val="00441B8C"/>
    <w:rsid w:val="00441CAB"/>
    <w:rsid w:val="00441F16"/>
    <w:rsid w:val="00441FD5"/>
    <w:rsid w:val="004420B1"/>
    <w:rsid w:val="004420D0"/>
    <w:rsid w:val="004422D2"/>
    <w:rsid w:val="004425DB"/>
    <w:rsid w:val="004428E8"/>
    <w:rsid w:val="00442B64"/>
    <w:rsid w:val="00442E14"/>
    <w:rsid w:val="00442FB8"/>
    <w:rsid w:val="00443039"/>
    <w:rsid w:val="0044323B"/>
    <w:rsid w:val="00443363"/>
    <w:rsid w:val="00443392"/>
    <w:rsid w:val="00443439"/>
    <w:rsid w:val="00443B44"/>
    <w:rsid w:val="00443E43"/>
    <w:rsid w:val="00443F68"/>
    <w:rsid w:val="00444070"/>
    <w:rsid w:val="00444221"/>
    <w:rsid w:val="004443E8"/>
    <w:rsid w:val="0044458F"/>
    <w:rsid w:val="004445D2"/>
    <w:rsid w:val="0044461B"/>
    <w:rsid w:val="004449E9"/>
    <w:rsid w:val="004450A5"/>
    <w:rsid w:val="004450FE"/>
    <w:rsid w:val="004457C5"/>
    <w:rsid w:val="00445859"/>
    <w:rsid w:val="0044596C"/>
    <w:rsid w:val="004459AE"/>
    <w:rsid w:val="004459D6"/>
    <w:rsid w:val="00445A2B"/>
    <w:rsid w:val="00445A96"/>
    <w:rsid w:val="00445D0C"/>
    <w:rsid w:val="00445F4F"/>
    <w:rsid w:val="00445F9D"/>
    <w:rsid w:val="00446232"/>
    <w:rsid w:val="0044627B"/>
    <w:rsid w:val="004463BB"/>
    <w:rsid w:val="00446635"/>
    <w:rsid w:val="00446999"/>
    <w:rsid w:val="00446AA0"/>
    <w:rsid w:val="00446BD8"/>
    <w:rsid w:val="00446C20"/>
    <w:rsid w:val="00446D8D"/>
    <w:rsid w:val="0044701A"/>
    <w:rsid w:val="00447101"/>
    <w:rsid w:val="004471F4"/>
    <w:rsid w:val="004474AE"/>
    <w:rsid w:val="0044750C"/>
    <w:rsid w:val="0044757F"/>
    <w:rsid w:val="0044760D"/>
    <w:rsid w:val="004476EC"/>
    <w:rsid w:val="004477C7"/>
    <w:rsid w:val="00447C2C"/>
    <w:rsid w:val="00447C7A"/>
    <w:rsid w:val="00447D70"/>
    <w:rsid w:val="00447F47"/>
    <w:rsid w:val="00447F7B"/>
    <w:rsid w:val="0045008F"/>
    <w:rsid w:val="004501B0"/>
    <w:rsid w:val="00450390"/>
    <w:rsid w:val="004503EC"/>
    <w:rsid w:val="004504C6"/>
    <w:rsid w:val="0045062C"/>
    <w:rsid w:val="0045081A"/>
    <w:rsid w:val="0045099F"/>
    <w:rsid w:val="00450A10"/>
    <w:rsid w:val="00450C0C"/>
    <w:rsid w:val="00450C67"/>
    <w:rsid w:val="00450C92"/>
    <w:rsid w:val="00450DF7"/>
    <w:rsid w:val="00451132"/>
    <w:rsid w:val="0045128F"/>
    <w:rsid w:val="00451402"/>
    <w:rsid w:val="00451423"/>
    <w:rsid w:val="0045174F"/>
    <w:rsid w:val="004519DB"/>
    <w:rsid w:val="00451D21"/>
    <w:rsid w:val="00451DAA"/>
    <w:rsid w:val="00451DCC"/>
    <w:rsid w:val="00451F08"/>
    <w:rsid w:val="00452047"/>
    <w:rsid w:val="0045207A"/>
    <w:rsid w:val="0045207F"/>
    <w:rsid w:val="0045220D"/>
    <w:rsid w:val="004523CF"/>
    <w:rsid w:val="004527B8"/>
    <w:rsid w:val="00452868"/>
    <w:rsid w:val="004528E1"/>
    <w:rsid w:val="00452AAA"/>
    <w:rsid w:val="00452B74"/>
    <w:rsid w:val="00452C3A"/>
    <w:rsid w:val="00452E57"/>
    <w:rsid w:val="004531B7"/>
    <w:rsid w:val="0045332D"/>
    <w:rsid w:val="004533E6"/>
    <w:rsid w:val="004536FA"/>
    <w:rsid w:val="00453996"/>
    <w:rsid w:val="00453B21"/>
    <w:rsid w:val="00453B61"/>
    <w:rsid w:val="00453BE3"/>
    <w:rsid w:val="004541D0"/>
    <w:rsid w:val="004542AA"/>
    <w:rsid w:val="00454488"/>
    <w:rsid w:val="004544DF"/>
    <w:rsid w:val="00454787"/>
    <w:rsid w:val="00454809"/>
    <w:rsid w:val="0045492D"/>
    <w:rsid w:val="00454A25"/>
    <w:rsid w:val="00454A4F"/>
    <w:rsid w:val="00454E9F"/>
    <w:rsid w:val="00454F2D"/>
    <w:rsid w:val="00455105"/>
    <w:rsid w:val="004551D3"/>
    <w:rsid w:val="00455271"/>
    <w:rsid w:val="00455287"/>
    <w:rsid w:val="004554BF"/>
    <w:rsid w:val="004554D3"/>
    <w:rsid w:val="004554E3"/>
    <w:rsid w:val="004555D8"/>
    <w:rsid w:val="004555F4"/>
    <w:rsid w:val="0045565B"/>
    <w:rsid w:val="004556BC"/>
    <w:rsid w:val="00455A87"/>
    <w:rsid w:val="00455DB5"/>
    <w:rsid w:val="0045610B"/>
    <w:rsid w:val="00456175"/>
    <w:rsid w:val="004561CD"/>
    <w:rsid w:val="0045624E"/>
    <w:rsid w:val="004562B0"/>
    <w:rsid w:val="00456375"/>
    <w:rsid w:val="0045648C"/>
    <w:rsid w:val="004564E4"/>
    <w:rsid w:val="0045659C"/>
    <w:rsid w:val="004566CC"/>
    <w:rsid w:val="004567CD"/>
    <w:rsid w:val="0045688C"/>
    <w:rsid w:val="00456960"/>
    <w:rsid w:val="00456CC6"/>
    <w:rsid w:val="00456CF8"/>
    <w:rsid w:val="00456E33"/>
    <w:rsid w:val="00456E72"/>
    <w:rsid w:val="00456E8E"/>
    <w:rsid w:val="00456FAA"/>
    <w:rsid w:val="00457015"/>
    <w:rsid w:val="00457099"/>
    <w:rsid w:val="00457248"/>
    <w:rsid w:val="004572A1"/>
    <w:rsid w:val="00457335"/>
    <w:rsid w:val="004573F5"/>
    <w:rsid w:val="004574D6"/>
    <w:rsid w:val="004574DD"/>
    <w:rsid w:val="0045793E"/>
    <w:rsid w:val="004579E7"/>
    <w:rsid w:val="00457C05"/>
    <w:rsid w:val="00457EBA"/>
    <w:rsid w:val="00457F6F"/>
    <w:rsid w:val="00460146"/>
    <w:rsid w:val="0046018F"/>
    <w:rsid w:val="00460289"/>
    <w:rsid w:val="00460304"/>
    <w:rsid w:val="004604D0"/>
    <w:rsid w:val="00460585"/>
    <w:rsid w:val="00460847"/>
    <w:rsid w:val="004609A5"/>
    <w:rsid w:val="00460A5E"/>
    <w:rsid w:val="00460F97"/>
    <w:rsid w:val="0046108A"/>
    <w:rsid w:val="0046115B"/>
    <w:rsid w:val="00461564"/>
    <w:rsid w:val="00461647"/>
    <w:rsid w:val="0046172A"/>
    <w:rsid w:val="00461750"/>
    <w:rsid w:val="004617A4"/>
    <w:rsid w:val="00461ABD"/>
    <w:rsid w:val="00461ACE"/>
    <w:rsid w:val="00461F69"/>
    <w:rsid w:val="00461FED"/>
    <w:rsid w:val="00462178"/>
    <w:rsid w:val="0046231E"/>
    <w:rsid w:val="004623DC"/>
    <w:rsid w:val="00462493"/>
    <w:rsid w:val="0046263E"/>
    <w:rsid w:val="004627E5"/>
    <w:rsid w:val="00462866"/>
    <w:rsid w:val="004628D6"/>
    <w:rsid w:val="00462AB6"/>
    <w:rsid w:val="00462DEF"/>
    <w:rsid w:val="00462EE1"/>
    <w:rsid w:val="00462F28"/>
    <w:rsid w:val="0046306C"/>
    <w:rsid w:val="00463256"/>
    <w:rsid w:val="0046346B"/>
    <w:rsid w:val="0046388E"/>
    <w:rsid w:val="00463B3B"/>
    <w:rsid w:val="00463EA1"/>
    <w:rsid w:val="004640A9"/>
    <w:rsid w:val="00464130"/>
    <w:rsid w:val="00464315"/>
    <w:rsid w:val="004644E6"/>
    <w:rsid w:val="00464536"/>
    <w:rsid w:val="0046454C"/>
    <w:rsid w:val="004649D9"/>
    <w:rsid w:val="00464E76"/>
    <w:rsid w:val="00465013"/>
    <w:rsid w:val="004650AD"/>
    <w:rsid w:val="004653E2"/>
    <w:rsid w:val="004654EC"/>
    <w:rsid w:val="004655BE"/>
    <w:rsid w:val="0046584F"/>
    <w:rsid w:val="004658BE"/>
    <w:rsid w:val="00465A48"/>
    <w:rsid w:val="00465B8C"/>
    <w:rsid w:val="00465E8D"/>
    <w:rsid w:val="00465EC2"/>
    <w:rsid w:val="00465EF0"/>
    <w:rsid w:val="00465FF0"/>
    <w:rsid w:val="00466713"/>
    <w:rsid w:val="004668A4"/>
    <w:rsid w:val="00466A2A"/>
    <w:rsid w:val="00466D9C"/>
    <w:rsid w:val="00466E4C"/>
    <w:rsid w:val="004671A8"/>
    <w:rsid w:val="00467580"/>
    <w:rsid w:val="004675E8"/>
    <w:rsid w:val="00467677"/>
    <w:rsid w:val="004677D7"/>
    <w:rsid w:val="00467861"/>
    <w:rsid w:val="0046798E"/>
    <w:rsid w:val="00467AE4"/>
    <w:rsid w:val="00467C2E"/>
    <w:rsid w:val="00467D09"/>
    <w:rsid w:val="00467E8B"/>
    <w:rsid w:val="0047012F"/>
    <w:rsid w:val="0047021C"/>
    <w:rsid w:val="00470260"/>
    <w:rsid w:val="00470283"/>
    <w:rsid w:val="00470591"/>
    <w:rsid w:val="004705AD"/>
    <w:rsid w:val="0047064A"/>
    <w:rsid w:val="0047064B"/>
    <w:rsid w:val="00470662"/>
    <w:rsid w:val="004706AC"/>
    <w:rsid w:val="004706D3"/>
    <w:rsid w:val="004707A5"/>
    <w:rsid w:val="00470855"/>
    <w:rsid w:val="004709A8"/>
    <w:rsid w:val="00470A03"/>
    <w:rsid w:val="00470ADC"/>
    <w:rsid w:val="00470EE8"/>
    <w:rsid w:val="00470F82"/>
    <w:rsid w:val="00471094"/>
    <w:rsid w:val="00471100"/>
    <w:rsid w:val="00471179"/>
    <w:rsid w:val="004711B6"/>
    <w:rsid w:val="00471284"/>
    <w:rsid w:val="00471358"/>
    <w:rsid w:val="0047137F"/>
    <w:rsid w:val="00471461"/>
    <w:rsid w:val="00471499"/>
    <w:rsid w:val="00471747"/>
    <w:rsid w:val="004718A7"/>
    <w:rsid w:val="004718B5"/>
    <w:rsid w:val="00471A4A"/>
    <w:rsid w:val="00471B87"/>
    <w:rsid w:val="00471B91"/>
    <w:rsid w:val="00471C1E"/>
    <w:rsid w:val="00471CCF"/>
    <w:rsid w:val="00471D20"/>
    <w:rsid w:val="00471E35"/>
    <w:rsid w:val="00471E64"/>
    <w:rsid w:val="004721BC"/>
    <w:rsid w:val="00472385"/>
    <w:rsid w:val="004723B9"/>
    <w:rsid w:val="0047278F"/>
    <w:rsid w:val="00472B76"/>
    <w:rsid w:val="00472BA5"/>
    <w:rsid w:val="00472C63"/>
    <w:rsid w:val="00472DB2"/>
    <w:rsid w:val="0047316B"/>
    <w:rsid w:val="00473256"/>
    <w:rsid w:val="0047350B"/>
    <w:rsid w:val="00473699"/>
    <w:rsid w:val="004739E7"/>
    <w:rsid w:val="00473B3B"/>
    <w:rsid w:val="00473BD8"/>
    <w:rsid w:val="00473C36"/>
    <w:rsid w:val="00473D19"/>
    <w:rsid w:val="00473D25"/>
    <w:rsid w:val="00473D30"/>
    <w:rsid w:val="00473ED2"/>
    <w:rsid w:val="00473F25"/>
    <w:rsid w:val="00473F98"/>
    <w:rsid w:val="0047432A"/>
    <w:rsid w:val="0047453E"/>
    <w:rsid w:val="00474B37"/>
    <w:rsid w:val="00474C98"/>
    <w:rsid w:val="00474DD2"/>
    <w:rsid w:val="00474FEF"/>
    <w:rsid w:val="00475297"/>
    <w:rsid w:val="0047549C"/>
    <w:rsid w:val="0047554A"/>
    <w:rsid w:val="0047588C"/>
    <w:rsid w:val="004759F4"/>
    <w:rsid w:val="00475D40"/>
    <w:rsid w:val="00475DEC"/>
    <w:rsid w:val="00475E56"/>
    <w:rsid w:val="00475FE1"/>
    <w:rsid w:val="004760B8"/>
    <w:rsid w:val="004760DC"/>
    <w:rsid w:val="004761BD"/>
    <w:rsid w:val="00476912"/>
    <w:rsid w:val="00476B14"/>
    <w:rsid w:val="00476B8F"/>
    <w:rsid w:val="0047707A"/>
    <w:rsid w:val="00477286"/>
    <w:rsid w:val="0047736E"/>
    <w:rsid w:val="004776C3"/>
    <w:rsid w:val="004776E9"/>
    <w:rsid w:val="00477C0B"/>
    <w:rsid w:val="00477CAF"/>
    <w:rsid w:val="0048003B"/>
    <w:rsid w:val="0048014C"/>
    <w:rsid w:val="0048019A"/>
    <w:rsid w:val="004801AD"/>
    <w:rsid w:val="004801D0"/>
    <w:rsid w:val="0048043C"/>
    <w:rsid w:val="00480490"/>
    <w:rsid w:val="00480525"/>
    <w:rsid w:val="0048053E"/>
    <w:rsid w:val="004808B3"/>
    <w:rsid w:val="004808BD"/>
    <w:rsid w:val="004809C3"/>
    <w:rsid w:val="00480C4D"/>
    <w:rsid w:val="00480CD2"/>
    <w:rsid w:val="00480D61"/>
    <w:rsid w:val="00480D6A"/>
    <w:rsid w:val="00481095"/>
    <w:rsid w:val="00481273"/>
    <w:rsid w:val="0048152E"/>
    <w:rsid w:val="00481706"/>
    <w:rsid w:val="00481994"/>
    <w:rsid w:val="00481E9D"/>
    <w:rsid w:val="004820BB"/>
    <w:rsid w:val="00482178"/>
    <w:rsid w:val="00482578"/>
    <w:rsid w:val="004826AF"/>
    <w:rsid w:val="00482A71"/>
    <w:rsid w:val="00482F89"/>
    <w:rsid w:val="00482F8B"/>
    <w:rsid w:val="00483137"/>
    <w:rsid w:val="004833B4"/>
    <w:rsid w:val="004837C9"/>
    <w:rsid w:val="00483927"/>
    <w:rsid w:val="00483B47"/>
    <w:rsid w:val="00483E39"/>
    <w:rsid w:val="004843E3"/>
    <w:rsid w:val="004844DC"/>
    <w:rsid w:val="00484539"/>
    <w:rsid w:val="00484643"/>
    <w:rsid w:val="00484646"/>
    <w:rsid w:val="00484719"/>
    <w:rsid w:val="00484A07"/>
    <w:rsid w:val="00484F7A"/>
    <w:rsid w:val="00485309"/>
    <w:rsid w:val="0048530C"/>
    <w:rsid w:val="0048553E"/>
    <w:rsid w:val="0048568A"/>
    <w:rsid w:val="0048570E"/>
    <w:rsid w:val="0048581B"/>
    <w:rsid w:val="00485905"/>
    <w:rsid w:val="00485939"/>
    <w:rsid w:val="00485A40"/>
    <w:rsid w:val="00485BF5"/>
    <w:rsid w:val="00485C09"/>
    <w:rsid w:val="00485D67"/>
    <w:rsid w:val="00485E00"/>
    <w:rsid w:val="00485E5B"/>
    <w:rsid w:val="00485F0F"/>
    <w:rsid w:val="00486109"/>
    <w:rsid w:val="00486175"/>
    <w:rsid w:val="00486344"/>
    <w:rsid w:val="004863A9"/>
    <w:rsid w:val="00486487"/>
    <w:rsid w:val="00486582"/>
    <w:rsid w:val="004866B0"/>
    <w:rsid w:val="0048686C"/>
    <w:rsid w:val="00486888"/>
    <w:rsid w:val="00486A3B"/>
    <w:rsid w:val="00486B24"/>
    <w:rsid w:val="00486BE6"/>
    <w:rsid w:val="00486DF0"/>
    <w:rsid w:val="00487226"/>
    <w:rsid w:val="00487361"/>
    <w:rsid w:val="00487452"/>
    <w:rsid w:val="00487553"/>
    <w:rsid w:val="00487655"/>
    <w:rsid w:val="0048778F"/>
    <w:rsid w:val="004877FA"/>
    <w:rsid w:val="00487822"/>
    <w:rsid w:val="0048794F"/>
    <w:rsid w:val="00487ACE"/>
    <w:rsid w:val="00487CEA"/>
    <w:rsid w:val="00487D5C"/>
    <w:rsid w:val="00487D9F"/>
    <w:rsid w:val="00487FC4"/>
    <w:rsid w:val="00487FF0"/>
    <w:rsid w:val="00487FF4"/>
    <w:rsid w:val="00490045"/>
    <w:rsid w:val="0049024A"/>
    <w:rsid w:val="004904BC"/>
    <w:rsid w:val="00490718"/>
    <w:rsid w:val="00490728"/>
    <w:rsid w:val="00490771"/>
    <w:rsid w:val="00490A4B"/>
    <w:rsid w:val="00490AFD"/>
    <w:rsid w:val="00490C2F"/>
    <w:rsid w:val="00490F8B"/>
    <w:rsid w:val="00490FB9"/>
    <w:rsid w:val="00491472"/>
    <w:rsid w:val="00491773"/>
    <w:rsid w:val="004917D0"/>
    <w:rsid w:val="004917F5"/>
    <w:rsid w:val="0049186B"/>
    <w:rsid w:val="004919C3"/>
    <w:rsid w:val="00491B98"/>
    <w:rsid w:val="00491D40"/>
    <w:rsid w:val="00491DDA"/>
    <w:rsid w:val="00491E2D"/>
    <w:rsid w:val="00491F23"/>
    <w:rsid w:val="00492003"/>
    <w:rsid w:val="00492162"/>
    <w:rsid w:val="004923A0"/>
    <w:rsid w:val="004923E9"/>
    <w:rsid w:val="004924CA"/>
    <w:rsid w:val="004925F1"/>
    <w:rsid w:val="0049269D"/>
    <w:rsid w:val="00492813"/>
    <w:rsid w:val="0049285B"/>
    <w:rsid w:val="0049291A"/>
    <w:rsid w:val="0049293F"/>
    <w:rsid w:val="004929EE"/>
    <w:rsid w:val="00492BBF"/>
    <w:rsid w:val="00492D50"/>
    <w:rsid w:val="00492D69"/>
    <w:rsid w:val="00493072"/>
    <w:rsid w:val="004931D9"/>
    <w:rsid w:val="00493549"/>
    <w:rsid w:val="00493858"/>
    <w:rsid w:val="004938B6"/>
    <w:rsid w:val="00493EE1"/>
    <w:rsid w:val="0049401C"/>
    <w:rsid w:val="00494069"/>
    <w:rsid w:val="004940AB"/>
    <w:rsid w:val="00494767"/>
    <w:rsid w:val="0049494D"/>
    <w:rsid w:val="00494A5D"/>
    <w:rsid w:val="00494C59"/>
    <w:rsid w:val="00494D63"/>
    <w:rsid w:val="00494EBC"/>
    <w:rsid w:val="0049507B"/>
    <w:rsid w:val="004950D9"/>
    <w:rsid w:val="00495118"/>
    <w:rsid w:val="004951D4"/>
    <w:rsid w:val="004952A7"/>
    <w:rsid w:val="00495324"/>
    <w:rsid w:val="00495427"/>
    <w:rsid w:val="004954D6"/>
    <w:rsid w:val="004955F5"/>
    <w:rsid w:val="00495660"/>
    <w:rsid w:val="004956B5"/>
    <w:rsid w:val="00495796"/>
    <w:rsid w:val="004958A2"/>
    <w:rsid w:val="0049596C"/>
    <w:rsid w:val="00495AC5"/>
    <w:rsid w:val="00495B76"/>
    <w:rsid w:val="00495B7F"/>
    <w:rsid w:val="00495E5E"/>
    <w:rsid w:val="00495F4B"/>
    <w:rsid w:val="0049601B"/>
    <w:rsid w:val="00496084"/>
    <w:rsid w:val="004962AC"/>
    <w:rsid w:val="0049643C"/>
    <w:rsid w:val="0049650A"/>
    <w:rsid w:val="00496593"/>
    <w:rsid w:val="004965B2"/>
    <w:rsid w:val="00496642"/>
    <w:rsid w:val="004968D2"/>
    <w:rsid w:val="004968F5"/>
    <w:rsid w:val="004969F8"/>
    <w:rsid w:val="00496ABE"/>
    <w:rsid w:val="00496AD9"/>
    <w:rsid w:val="00496B41"/>
    <w:rsid w:val="00496FDA"/>
    <w:rsid w:val="004973C4"/>
    <w:rsid w:val="00497579"/>
    <w:rsid w:val="004975A8"/>
    <w:rsid w:val="00497674"/>
    <w:rsid w:val="0049769B"/>
    <w:rsid w:val="004976D3"/>
    <w:rsid w:val="00497831"/>
    <w:rsid w:val="004978E9"/>
    <w:rsid w:val="00497A93"/>
    <w:rsid w:val="00497B56"/>
    <w:rsid w:val="00497D80"/>
    <w:rsid w:val="00497DE2"/>
    <w:rsid w:val="004A0087"/>
    <w:rsid w:val="004A0356"/>
    <w:rsid w:val="004A0359"/>
    <w:rsid w:val="004A0458"/>
    <w:rsid w:val="004A04BA"/>
    <w:rsid w:val="004A0653"/>
    <w:rsid w:val="004A0675"/>
    <w:rsid w:val="004A06ED"/>
    <w:rsid w:val="004A0707"/>
    <w:rsid w:val="004A07D6"/>
    <w:rsid w:val="004A08EA"/>
    <w:rsid w:val="004A097E"/>
    <w:rsid w:val="004A09FB"/>
    <w:rsid w:val="004A0AA6"/>
    <w:rsid w:val="004A0AE1"/>
    <w:rsid w:val="004A0C96"/>
    <w:rsid w:val="004A1084"/>
    <w:rsid w:val="004A1103"/>
    <w:rsid w:val="004A1191"/>
    <w:rsid w:val="004A1225"/>
    <w:rsid w:val="004A12E6"/>
    <w:rsid w:val="004A136D"/>
    <w:rsid w:val="004A14E6"/>
    <w:rsid w:val="004A16D0"/>
    <w:rsid w:val="004A16EE"/>
    <w:rsid w:val="004A1813"/>
    <w:rsid w:val="004A189B"/>
    <w:rsid w:val="004A192E"/>
    <w:rsid w:val="004A1956"/>
    <w:rsid w:val="004A1D31"/>
    <w:rsid w:val="004A1F3B"/>
    <w:rsid w:val="004A2238"/>
    <w:rsid w:val="004A246A"/>
    <w:rsid w:val="004A26AC"/>
    <w:rsid w:val="004A28D4"/>
    <w:rsid w:val="004A2987"/>
    <w:rsid w:val="004A2A46"/>
    <w:rsid w:val="004A2A7A"/>
    <w:rsid w:val="004A2C19"/>
    <w:rsid w:val="004A2C89"/>
    <w:rsid w:val="004A2C8A"/>
    <w:rsid w:val="004A2CA5"/>
    <w:rsid w:val="004A2F9D"/>
    <w:rsid w:val="004A3133"/>
    <w:rsid w:val="004A31AB"/>
    <w:rsid w:val="004A324F"/>
    <w:rsid w:val="004A3859"/>
    <w:rsid w:val="004A39A1"/>
    <w:rsid w:val="004A39A4"/>
    <w:rsid w:val="004A39E0"/>
    <w:rsid w:val="004A3CE1"/>
    <w:rsid w:val="004A3D52"/>
    <w:rsid w:val="004A4013"/>
    <w:rsid w:val="004A4077"/>
    <w:rsid w:val="004A4171"/>
    <w:rsid w:val="004A4359"/>
    <w:rsid w:val="004A43F1"/>
    <w:rsid w:val="004A460E"/>
    <w:rsid w:val="004A479D"/>
    <w:rsid w:val="004A49A0"/>
    <w:rsid w:val="004A4A12"/>
    <w:rsid w:val="004A4C70"/>
    <w:rsid w:val="004A4E0F"/>
    <w:rsid w:val="004A4E37"/>
    <w:rsid w:val="004A4F8C"/>
    <w:rsid w:val="004A4FA7"/>
    <w:rsid w:val="004A5344"/>
    <w:rsid w:val="004A5569"/>
    <w:rsid w:val="004A565B"/>
    <w:rsid w:val="004A56E1"/>
    <w:rsid w:val="004A571A"/>
    <w:rsid w:val="004A59B2"/>
    <w:rsid w:val="004A611D"/>
    <w:rsid w:val="004A6236"/>
    <w:rsid w:val="004A6256"/>
    <w:rsid w:val="004A6259"/>
    <w:rsid w:val="004A64FA"/>
    <w:rsid w:val="004A68A9"/>
    <w:rsid w:val="004A6ADA"/>
    <w:rsid w:val="004A6C82"/>
    <w:rsid w:val="004A6EAA"/>
    <w:rsid w:val="004A6F16"/>
    <w:rsid w:val="004A704A"/>
    <w:rsid w:val="004A70C0"/>
    <w:rsid w:val="004A7181"/>
    <w:rsid w:val="004A7259"/>
    <w:rsid w:val="004A74FE"/>
    <w:rsid w:val="004A7684"/>
    <w:rsid w:val="004A76EA"/>
    <w:rsid w:val="004A7722"/>
    <w:rsid w:val="004A7DEB"/>
    <w:rsid w:val="004A7E15"/>
    <w:rsid w:val="004A7F20"/>
    <w:rsid w:val="004B02B0"/>
    <w:rsid w:val="004B02DE"/>
    <w:rsid w:val="004B0336"/>
    <w:rsid w:val="004B0522"/>
    <w:rsid w:val="004B076C"/>
    <w:rsid w:val="004B07A6"/>
    <w:rsid w:val="004B0814"/>
    <w:rsid w:val="004B0817"/>
    <w:rsid w:val="004B0818"/>
    <w:rsid w:val="004B08A4"/>
    <w:rsid w:val="004B0A99"/>
    <w:rsid w:val="004B0AB1"/>
    <w:rsid w:val="004B0E4B"/>
    <w:rsid w:val="004B0EFE"/>
    <w:rsid w:val="004B11A3"/>
    <w:rsid w:val="004B11EC"/>
    <w:rsid w:val="004B12E8"/>
    <w:rsid w:val="004B1402"/>
    <w:rsid w:val="004B153F"/>
    <w:rsid w:val="004B16FF"/>
    <w:rsid w:val="004B1731"/>
    <w:rsid w:val="004B1B69"/>
    <w:rsid w:val="004B1C33"/>
    <w:rsid w:val="004B1D42"/>
    <w:rsid w:val="004B1F31"/>
    <w:rsid w:val="004B2015"/>
    <w:rsid w:val="004B2435"/>
    <w:rsid w:val="004B24F7"/>
    <w:rsid w:val="004B263F"/>
    <w:rsid w:val="004B26A0"/>
    <w:rsid w:val="004B2B48"/>
    <w:rsid w:val="004B3128"/>
    <w:rsid w:val="004B32F1"/>
    <w:rsid w:val="004B33D3"/>
    <w:rsid w:val="004B36CF"/>
    <w:rsid w:val="004B36ED"/>
    <w:rsid w:val="004B3733"/>
    <w:rsid w:val="004B382C"/>
    <w:rsid w:val="004B38FE"/>
    <w:rsid w:val="004B392A"/>
    <w:rsid w:val="004B3B49"/>
    <w:rsid w:val="004B3C87"/>
    <w:rsid w:val="004B3F9B"/>
    <w:rsid w:val="004B4320"/>
    <w:rsid w:val="004B44C3"/>
    <w:rsid w:val="004B456E"/>
    <w:rsid w:val="004B46D7"/>
    <w:rsid w:val="004B477B"/>
    <w:rsid w:val="004B491E"/>
    <w:rsid w:val="004B497B"/>
    <w:rsid w:val="004B4F4D"/>
    <w:rsid w:val="004B5070"/>
    <w:rsid w:val="004B50AA"/>
    <w:rsid w:val="004B5100"/>
    <w:rsid w:val="004B553D"/>
    <w:rsid w:val="004B554D"/>
    <w:rsid w:val="004B556F"/>
    <w:rsid w:val="004B558C"/>
    <w:rsid w:val="004B5748"/>
    <w:rsid w:val="004B5BC1"/>
    <w:rsid w:val="004B5C5A"/>
    <w:rsid w:val="004B6083"/>
    <w:rsid w:val="004B60C5"/>
    <w:rsid w:val="004B6297"/>
    <w:rsid w:val="004B6606"/>
    <w:rsid w:val="004B69EC"/>
    <w:rsid w:val="004B6B65"/>
    <w:rsid w:val="004B6B89"/>
    <w:rsid w:val="004B6C6B"/>
    <w:rsid w:val="004B6D49"/>
    <w:rsid w:val="004B6E05"/>
    <w:rsid w:val="004B6ECB"/>
    <w:rsid w:val="004B6F54"/>
    <w:rsid w:val="004B6F74"/>
    <w:rsid w:val="004B72A6"/>
    <w:rsid w:val="004B73F3"/>
    <w:rsid w:val="004B74D4"/>
    <w:rsid w:val="004B76BF"/>
    <w:rsid w:val="004B780A"/>
    <w:rsid w:val="004B784B"/>
    <w:rsid w:val="004B79B5"/>
    <w:rsid w:val="004B7C18"/>
    <w:rsid w:val="004B7D04"/>
    <w:rsid w:val="004B7D7D"/>
    <w:rsid w:val="004B7E94"/>
    <w:rsid w:val="004C01A1"/>
    <w:rsid w:val="004C01EF"/>
    <w:rsid w:val="004C02D3"/>
    <w:rsid w:val="004C0300"/>
    <w:rsid w:val="004C0426"/>
    <w:rsid w:val="004C04AC"/>
    <w:rsid w:val="004C0726"/>
    <w:rsid w:val="004C091D"/>
    <w:rsid w:val="004C0B1B"/>
    <w:rsid w:val="004C0C69"/>
    <w:rsid w:val="004C0CD3"/>
    <w:rsid w:val="004C0D3A"/>
    <w:rsid w:val="004C0D75"/>
    <w:rsid w:val="004C0E58"/>
    <w:rsid w:val="004C0E6C"/>
    <w:rsid w:val="004C1249"/>
    <w:rsid w:val="004C12A0"/>
    <w:rsid w:val="004C14B0"/>
    <w:rsid w:val="004C1AB8"/>
    <w:rsid w:val="004C1B5D"/>
    <w:rsid w:val="004C1D09"/>
    <w:rsid w:val="004C1ECF"/>
    <w:rsid w:val="004C21F2"/>
    <w:rsid w:val="004C22F6"/>
    <w:rsid w:val="004C2346"/>
    <w:rsid w:val="004C269B"/>
    <w:rsid w:val="004C27BF"/>
    <w:rsid w:val="004C2964"/>
    <w:rsid w:val="004C2984"/>
    <w:rsid w:val="004C29A6"/>
    <w:rsid w:val="004C2A0F"/>
    <w:rsid w:val="004C2A23"/>
    <w:rsid w:val="004C2A54"/>
    <w:rsid w:val="004C2D7C"/>
    <w:rsid w:val="004C3104"/>
    <w:rsid w:val="004C3448"/>
    <w:rsid w:val="004C3717"/>
    <w:rsid w:val="004C382C"/>
    <w:rsid w:val="004C385D"/>
    <w:rsid w:val="004C396B"/>
    <w:rsid w:val="004C3A79"/>
    <w:rsid w:val="004C3D5D"/>
    <w:rsid w:val="004C3D9E"/>
    <w:rsid w:val="004C40D7"/>
    <w:rsid w:val="004C4104"/>
    <w:rsid w:val="004C410C"/>
    <w:rsid w:val="004C4178"/>
    <w:rsid w:val="004C41CE"/>
    <w:rsid w:val="004C4336"/>
    <w:rsid w:val="004C452C"/>
    <w:rsid w:val="004C46A5"/>
    <w:rsid w:val="004C46AF"/>
    <w:rsid w:val="004C47C2"/>
    <w:rsid w:val="004C482F"/>
    <w:rsid w:val="004C4A4B"/>
    <w:rsid w:val="004C4B9B"/>
    <w:rsid w:val="004C4D35"/>
    <w:rsid w:val="004C4F4A"/>
    <w:rsid w:val="004C5058"/>
    <w:rsid w:val="004C524B"/>
    <w:rsid w:val="004C5365"/>
    <w:rsid w:val="004C5405"/>
    <w:rsid w:val="004C54B8"/>
    <w:rsid w:val="004C5637"/>
    <w:rsid w:val="004C56A8"/>
    <w:rsid w:val="004C5715"/>
    <w:rsid w:val="004C5856"/>
    <w:rsid w:val="004C5858"/>
    <w:rsid w:val="004C58DC"/>
    <w:rsid w:val="004C5949"/>
    <w:rsid w:val="004C59D3"/>
    <w:rsid w:val="004C5BA1"/>
    <w:rsid w:val="004C5BCE"/>
    <w:rsid w:val="004C5CD9"/>
    <w:rsid w:val="004C5ED9"/>
    <w:rsid w:val="004C5F28"/>
    <w:rsid w:val="004C6203"/>
    <w:rsid w:val="004C622A"/>
    <w:rsid w:val="004C6640"/>
    <w:rsid w:val="004C684C"/>
    <w:rsid w:val="004C689C"/>
    <w:rsid w:val="004C6AD4"/>
    <w:rsid w:val="004C6BE7"/>
    <w:rsid w:val="004C6BEB"/>
    <w:rsid w:val="004C6CBE"/>
    <w:rsid w:val="004C6CCC"/>
    <w:rsid w:val="004C707A"/>
    <w:rsid w:val="004C7178"/>
    <w:rsid w:val="004C7364"/>
    <w:rsid w:val="004C779D"/>
    <w:rsid w:val="004C77BC"/>
    <w:rsid w:val="004C7975"/>
    <w:rsid w:val="004C7A92"/>
    <w:rsid w:val="004C7DE5"/>
    <w:rsid w:val="004C7ECE"/>
    <w:rsid w:val="004C7F2E"/>
    <w:rsid w:val="004D000A"/>
    <w:rsid w:val="004D0272"/>
    <w:rsid w:val="004D0538"/>
    <w:rsid w:val="004D08F2"/>
    <w:rsid w:val="004D0A1E"/>
    <w:rsid w:val="004D0AB6"/>
    <w:rsid w:val="004D0D06"/>
    <w:rsid w:val="004D0EA9"/>
    <w:rsid w:val="004D0ECC"/>
    <w:rsid w:val="004D1170"/>
    <w:rsid w:val="004D1217"/>
    <w:rsid w:val="004D124F"/>
    <w:rsid w:val="004D1305"/>
    <w:rsid w:val="004D14D2"/>
    <w:rsid w:val="004D14D3"/>
    <w:rsid w:val="004D15FB"/>
    <w:rsid w:val="004D16FC"/>
    <w:rsid w:val="004D1B71"/>
    <w:rsid w:val="004D1D28"/>
    <w:rsid w:val="004D1E22"/>
    <w:rsid w:val="004D1E32"/>
    <w:rsid w:val="004D1E84"/>
    <w:rsid w:val="004D1EF8"/>
    <w:rsid w:val="004D2198"/>
    <w:rsid w:val="004D219B"/>
    <w:rsid w:val="004D248F"/>
    <w:rsid w:val="004D2521"/>
    <w:rsid w:val="004D2597"/>
    <w:rsid w:val="004D2939"/>
    <w:rsid w:val="004D2B45"/>
    <w:rsid w:val="004D2D7E"/>
    <w:rsid w:val="004D3008"/>
    <w:rsid w:val="004D307A"/>
    <w:rsid w:val="004D309F"/>
    <w:rsid w:val="004D30B6"/>
    <w:rsid w:val="004D3158"/>
    <w:rsid w:val="004D3305"/>
    <w:rsid w:val="004D3441"/>
    <w:rsid w:val="004D3442"/>
    <w:rsid w:val="004D37A9"/>
    <w:rsid w:val="004D399C"/>
    <w:rsid w:val="004D3AE0"/>
    <w:rsid w:val="004D3B26"/>
    <w:rsid w:val="004D3BDF"/>
    <w:rsid w:val="004D3CAA"/>
    <w:rsid w:val="004D3DA2"/>
    <w:rsid w:val="004D3ED5"/>
    <w:rsid w:val="004D3FC8"/>
    <w:rsid w:val="004D40CC"/>
    <w:rsid w:val="004D43BF"/>
    <w:rsid w:val="004D44BA"/>
    <w:rsid w:val="004D4589"/>
    <w:rsid w:val="004D472E"/>
    <w:rsid w:val="004D4D61"/>
    <w:rsid w:val="004D4F1A"/>
    <w:rsid w:val="004D522F"/>
    <w:rsid w:val="004D5522"/>
    <w:rsid w:val="004D55DA"/>
    <w:rsid w:val="004D5955"/>
    <w:rsid w:val="004D59FB"/>
    <w:rsid w:val="004D5A48"/>
    <w:rsid w:val="004D5A91"/>
    <w:rsid w:val="004D5BB2"/>
    <w:rsid w:val="004D5DE5"/>
    <w:rsid w:val="004D5E3B"/>
    <w:rsid w:val="004D5FB7"/>
    <w:rsid w:val="004D5FBC"/>
    <w:rsid w:val="004D6048"/>
    <w:rsid w:val="004D62E2"/>
    <w:rsid w:val="004D63DB"/>
    <w:rsid w:val="004D64CA"/>
    <w:rsid w:val="004D6DD7"/>
    <w:rsid w:val="004D6EBF"/>
    <w:rsid w:val="004D71A9"/>
    <w:rsid w:val="004D7227"/>
    <w:rsid w:val="004D7269"/>
    <w:rsid w:val="004D733A"/>
    <w:rsid w:val="004D738B"/>
    <w:rsid w:val="004D74B1"/>
    <w:rsid w:val="004D7698"/>
    <w:rsid w:val="004D7D4C"/>
    <w:rsid w:val="004D7EA3"/>
    <w:rsid w:val="004D7FE8"/>
    <w:rsid w:val="004E0031"/>
    <w:rsid w:val="004E02B0"/>
    <w:rsid w:val="004E02FA"/>
    <w:rsid w:val="004E0414"/>
    <w:rsid w:val="004E045A"/>
    <w:rsid w:val="004E09F5"/>
    <w:rsid w:val="004E0D21"/>
    <w:rsid w:val="004E0D4F"/>
    <w:rsid w:val="004E0EF0"/>
    <w:rsid w:val="004E12D7"/>
    <w:rsid w:val="004E1387"/>
    <w:rsid w:val="004E13E5"/>
    <w:rsid w:val="004E1608"/>
    <w:rsid w:val="004E1805"/>
    <w:rsid w:val="004E1966"/>
    <w:rsid w:val="004E1981"/>
    <w:rsid w:val="004E1B0A"/>
    <w:rsid w:val="004E1B43"/>
    <w:rsid w:val="004E1C21"/>
    <w:rsid w:val="004E1E23"/>
    <w:rsid w:val="004E209D"/>
    <w:rsid w:val="004E24BD"/>
    <w:rsid w:val="004E24D5"/>
    <w:rsid w:val="004E26A5"/>
    <w:rsid w:val="004E2863"/>
    <w:rsid w:val="004E28A8"/>
    <w:rsid w:val="004E29DE"/>
    <w:rsid w:val="004E2CA4"/>
    <w:rsid w:val="004E2D3E"/>
    <w:rsid w:val="004E2EC9"/>
    <w:rsid w:val="004E2FFE"/>
    <w:rsid w:val="004E301A"/>
    <w:rsid w:val="004E3202"/>
    <w:rsid w:val="004E32B2"/>
    <w:rsid w:val="004E33E7"/>
    <w:rsid w:val="004E33F5"/>
    <w:rsid w:val="004E3474"/>
    <w:rsid w:val="004E3CFB"/>
    <w:rsid w:val="004E3D56"/>
    <w:rsid w:val="004E3F51"/>
    <w:rsid w:val="004E3FB0"/>
    <w:rsid w:val="004E40C0"/>
    <w:rsid w:val="004E416D"/>
    <w:rsid w:val="004E459B"/>
    <w:rsid w:val="004E46C0"/>
    <w:rsid w:val="004E477B"/>
    <w:rsid w:val="004E48B9"/>
    <w:rsid w:val="004E49C6"/>
    <w:rsid w:val="004E4A67"/>
    <w:rsid w:val="004E4B32"/>
    <w:rsid w:val="004E4B70"/>
    <w:rsid w:val="004E51B1"/>
    <w:rsid w:val="004E52FB"/>
    <w:rsid w:val="004E5318"/>
    <w:rsid w:val="004E56D5"/>
    <w:rsid w:val="004E5CD5"/>
    <w:rsid w:val="004E602E"/>
    <w:rsid w:val="004E6277"/>
    <w:rsid w:val="004E647C"/>
    <w:rsid w:val="004E6667"/>
    <w:rsid w:val="004E66B5"/>
    <w:rsid w:val="004E66F0"/>
    <w:rsid w:val="004E6C6F"/>
    <w:rsid w:val="004E6D13"/>
    <w:rsid w:val="004E7176"/>
    <w:rsid w:val="004E72A9"/>
    <w:rsid w:val="004E7322"/>
    <w:rsid w:val="004E7463"/>
    <w:rsid w:val="004E74B0"/>
    <w:rsid w:val="004E7615"/>
    <w:rsid w:val="004E76B7"/>
    <w:rsid w:val="004E77D8"/>
    <w:rsid w:val="004E7AB0"/>
    <w:rsid w:val="004E7B05"/>
    <w:rsid w:val="004E7E49"/>
    <w:rsid w:val="004E7E5D"/>
    <w:rsid w:val="004F0142"/>
    <w:rsid w:val="004F02A1"/>
    <w:rsid w:val="004F030E"/>
    <w:rsid w:val="004F0334"/>
    <w:rsid w:val="004F086E"/>
    <w:rsid w:val="004F0874"/>
    <w:rsid w:val="004F0A6A"/>
    <w:rsid w:val="004F0C28"/>
    <w:rsid w:val="004F0C9A"/>
    <w:rsid w:val="004F0F8F"/>
    <w:rsid w:val="004F0FB0"/>
    <w:rsid w:val="004F13B7"/>
    <w:rsid w:val="004F159B"/>
    <w:rsid w:val="004F1710"/>
    <w:rsid w:val="004F1771"/>
    <w:rsid w:val="004F1A4D"/>
    <w:rsid w:val="004F1B00"/>
    <w:rsid w:val="004F1D7E"/>
    <w:rsid w:val="004F1F49"/>
    <w:rsid w:val="004F1FBA"/>
    <w:rsid w:val="004F203F"/>
    <w:rsid w:val="004F22EB"/>
    <w:rsid w:val="004F23D7"/>
    <w:rsid w:val="004F249D"/>
    <w:rsid w:val="004F25D3"/>
    <w:rsid w:val="004F26D5"/>
    <w:rsid w:val="004F26E1"/>
    <w:rsid w:val="004F2784"/>
    <w:rsid w:val="004F28A1"/>
    <w:rsid w:val="004F28C5"/>
    <w:rsid w:val="004F28CE"/>
    <w:rsid w:val="004F2978"/>
    <w:rsid w:val="004F2989"/>
    <w:rsid w:val="004F2F8E"/>
    <w:rsid w:val="004F2FA8"/>
    <w:rsid w:val="004F3036"/>
    <w:rsid w:val="004F308F"/>
    <w:rsid w:val="004F311F"/>
    <w:rsid w:val="004F3252"/>
    <w:rsid w:val="004F32EA"/>
    <w:rsid w:val="004F33FF"/>
    <w:rsid w:val="004F3477"/>
    <w:rsid w:val="004F35C8"/>
    <w:rsid w:val="004F3921"/>
    <w:rsid w:val="004F3AAB"/>
    <w:rsid w:val="004F3EFE"/>
    <w:rsid w:val="004F3F2C"/>
    <w:rsid w:val="004F3FFA"/>
    <w:rsid w:val="004F4513"/>
    <w:rsid w:val="004F47CB"/>
    <w:rsid w:val="004F4A8A"/>
    <w:rsid w:val="004F4AF1"/>
    <w:rsid w:val="004F4CC6"/>
    <w:rsid w:val="004F4E64"/>
    <w:rsid w:val="004F4E9D"/>
    <w:rsid w:val="004F4F27"/>
    <w:rsid w:val="004F520B"/>
    <w:rsid w:val="004F52A0"/>
    <w:rsid w:val="004F54BD"/>
    <w:rsid w:val="004F5516"/>
    <w:rsid w:val="004F5976"/>
    <w:rsid w:val="004F5B13"/>
    <w:rsid w:val="004F5D8B"/>
    <w:rsid w:val="004F5EEE"/>
    <w:rsid w:val="004F62E9"/>
    <w:rsid w:val="004F6449"/>
    <w:rsid w:val="004F64CD"/>
    <w:rsid w:val="004F67B7"/>
    <w:rsid w:val="004F67CB"/>
    <w:rsid w:val="004F6B37"/>
    <w:rsid w:val="004F6D13"/>
    <w:rsid w:val="004F6DE3"/>
    <w:rsid w:val="004F7334"/>
    <w:rsid w:val="004F735E"/>
    <w:rsid w:val="004F739D"/>
    <w:rsid w:val="004F73B3"/>
    <w:rsid w:val="004F744E"/>
    <w:rsid w:val="004F7459"/>
    <w:rsid w:val="004F74E3"/>
    <w:rsid w:val="004F7514"/>
    <w:rsid w:val="004F75CE"/>
    <w:rsid w:val="004F75D9"/>
    <w:rsid w:val="004F7843"/>
    <w:rsid w:val="004F784D"/>
    <w:rsid w:val="004F79C1"/>
    <w:rsid w:val="004F7B32"/>
    <w:rsid w:val="004F7DCD"/>
    <w:rsid w:val="004F7ED5"/>
    <w:rsid w:val="004F7F49"/>
    <w:rsid w:val="004F7F8F"/>
    <w:rsid w:val="00500291"/>
    <w:rsid w:val="005002C8"/>
    <w:rsid w:val="00500321"/>
    <w:rsid w:val="005005D8"/>
    <w:rsid w:val="00500769"/>
    <w:rsid w:val="00500832"/>
    <w:rsid w:val="00500FAF"/>
    <w:rsid w:val="0050101B"/>
    <w:rsid w:val="00501148"/>
    <w:rsid w:val="005012E1"/>
    <w:rsid w:val="005013BA"/>
    <w:rsid w:val="0050151A"/>
    <w:rsid w:val="005016C1"/>
    <w:rsid w:val="005016D0"/>
    <w:rsid w:val="00501721"/>
    <w:rsid w:val="005017A3"/>
    <w:rsid w:val="005018B5"/>
    <w:rsid w:val="00501C65"/>
    <w:rsid w:val="00501C75"/>
    <w:rsid w:val="00501D35"/>
    <w:rsid w:val="00501D4C"/>
    <w:rsid w:val="00501E4F"/>
    <w:rsid w:val="00502165"/>
    <w:rsid w:val="00502251"/>
    <w:rsid w:val="005022C4"/>
    <w:rsid w:val="005025C4"/>
    <w:rsid w:val="0050283E"/>
    <w:rsid w:val="0050286A"/>
    <w:rsid w:val="005028A3"/>
    <w:rsid w:val="00502A4F"/>
    <w:rsid w:val="00502EDA"/>
    <w:rsid w:val="00503159"/>
    <w:rsid w:val="00503223"/>
    <w:rsid w:val="0050324C"/>
    <w:rsid w:val="0050327A"/>
    <w:rsid w:val="00503364"/>
    <w:rsid w:val="0050343A"/>
    <w:rsid w:val="00503660"/>
    <w:rsid w:val="00503729"/>
    <w:rsid w:val="0050372B"/>
    <w:rsid w:val="0050381A"/>
    <w:rsid w:val="00503833"/>
    <w:rsid w:val="00503869"/>
    <w:rsid w:val="0050393F"/>
    <w:rsid w:val="005039D6"/>
    <w:rsid w:val="00503AE1"/>
    <w:rsid w:val="00503BA9"/>
    <w:rsid w:val="00503CC0"/>
    <w:rsid w:val="00503FAF"/>
    <w:rsid w:val="00503FC9"/>
    <w:rsid w:val="005041D0"/>
    <w:rsid w:val="00504282"/>
    <w:rsid w:val="0050438E"/>
    <w:rsid w:val="00504527"/>
    <w:rsid w:val="005045E3"/>
    <w:rsid w:val="005046A7"/>
    <w:rsid w:val="00504750"/>
    <w:rsid w:val="0050480F"/>
    <w:rsid w:val="00504910"/>
    <w:rsid w:val="00504B67"/>
    <w:rsid w:val="00504C10"/>
    <w:rsid w:val="00504C31"/>
    <w:rsid w:val="00504D29"/>
    <w:rsid w:val="00504E57"/>
    <w:rsid w:val="0050522D"/>
    <w:rsid w:val="005053F8"/>
    <w:rsid w:val="005054DB"/>
    <w:rsid w:val="005055B4"/>
    <w:rsid w:val="0050575B"/>
    <w:rsid w:val="00505B8E"/>
    <w:rsid w:val="00505C45"/>
    <w:rsid w:val="00505D91"/>
    <w:rsid w:val="00505D9D"/>
    <w:rsid w:val="00505E39"/>
    <w:rsid w:val="00506100"/>
    <w:rsid w:val="00506203"/>
    <w:rsid w:val="0050627B"/>
    <w:rsid w:val="00506354"/>
    <w:rsid w:val="00506562"/>
    <w:rsid w:val="00506643"/>
    <w:rsid w:val="0050674B"/>
    <w:rsid w:val="00506780"/>
    <w:rsid w:val="005069B1"/>
    <w:rsid w:val="00506B03"/>
    <w:rsid w:val="005071A1"/>
    <w:rsid w:val="005073DE"/>
    <w:rsid w:val="00507728"/>
    <w:rsid w:val="005077D9"/>
    <w:rsid w:val="00507857"/>
    <w:rsid w:val="005079D2"/>
    <w:rsid w:val="005079ED"/>
    <w:rsid w:val="00507AC0"/>
    <w:rsid w:val="00507B18"/>
    <w:rsid w:val="00507BC0"/>
    <w:rsid w:val="00507D1C"/>
    <w:rsid w:val="00510059"/>
    <w:rsid w:val="005100AA"/>
    <w:rsid w:val="005103A8"/>
    <w:rsid w:val="00510820"/>
    <w:rsid w:val="00510903"/>
    <w:rsid w:val="0051095B"/>
    <w:rsid w:val="00510BAD"/>
    <w:rsid w:val="00510CD6"/>
    <w:rsid w:val="00510D6B"/>
    <w:rsid w:val="00510D83"/>
    <w:rsid w:val="00510E56"/>
    <w:rsid w:val="00510EB2"/>
    <w:rsid w:val="00510ED3"/>
    <w:rsid w:val="0051107D"/>
    <w:rsid w:val="005111D1"/>
    <w:rsid w:val="00511506"/>
    <w:rsid w:val="005115E1"/>
    <w:rsid w:val="005117BD"/>
    <w:rsid w:val="005117C6"/>
    <w:rsid w:val="00511817"/>
    <w:rsid w:val="00511848"/>
    <w:rsid w:val="00511A4F"/>
    <w:rsid w:val="00511AC3"/>
    <w:rsid w:val="00511FCC"/>
    <w:rsid w:val="0051238D"/>
    <w:rsid w:val="005126E8"/>
    <w:rsid w:val="0051274C"/>
    <w:rsid w:val="00512889"/>
    <w:rsid w:val="00512AE8"/>
    <w:rsid w:val="00512C46"/>
    <w:rsid w:val="00512E5F"/>
    <w:rsid w:val="00512F01"/>
    <w:rsid w:val="00512F50"/>
    <w:rsid w:val="005130C6"/>
    <w:rsid w:val="00513251"/>
    <w:rsid w:val="005132A6"/>
    <w:rsid w:val="0051352E"/>
    <w:rsid w:val="005135C9"/>
    <w:rsid w:val="00513716"/>
    <w:rsid w:val="0051371C"/>
    <w:rsid w:val="00513746"/>
    <w:rsid w:val="005139B0"/>
    <w:rsid w:val="00513A42"/>
    <w:rsid w:val="00513C36"/>
    <w:rsid w:val="00513EFF"/>
    <w:rsid w:val="00513FC9"/>
    <w:rsid w:val="0051435A"/>
    <w:rsid w:val="00514782"/>
    <w:rsid w:val="00514826"/>
    <w:rsid w:val="005149CB"/>
    <w:rsid w:val="00514B52"/>
    <w:rsid w:val="00514BF4"/>
    <w:rsid w:val="00514C06"/>
    <w:rsid w:val="00514CCD"/>
    <w:rsid w:val="00514DAA"/>
    <w:rsid w:val="00514E78"/>
    <w:rsid w:val="00514F98"/>
    <w:rsid w:val="00515253"/>
    <w:rsid w:val="00515321"/>
    <w:rsid w:val="00515483"/>
    <w:rsid w:val="005154E2"/>
    <w:rsid w:val="00515536"/>
    <w:rsid w:val="00515665"/>
    <w:rsid w:val="005156AF"/>
    <w:rsid w:val="00515EC5"/>
    <w:rsid w:val="00516401"/>
    <w:rsid w:val="005165B8"/>
    <w:rsid w:val="005165D4"/>
    <w:rsid w:val="005167A2"/>
    <w:rsid w:val="00516831"/>
    <w:rsid w:val="00516C9F"/>
    <w:rsid w:val="00516D31"/>
    <w:rsid w:val="005171EC"/>
    <w:rsid w:val="0051741E"/>
    <w:rsid w:val="00517944"/>
    <w:rsid w:val="00517F05"/>
    <w:rsid w:val="00517F12"/>
    <w:rsid w:val="005201B3"/>
    <w:rsid w:val="005202ED"/>
    <w:rsid w:val="005203F2"/>
    <w:rsid w:val="00520406"/>
    <w:rsid w:val="005204C5"/>
    <w:rsid w:val="005211D7"/>
    <w:rsid w:val="00521380"/>
    <w:rsid w:val="00521450"/>
    <w:rsid w:val="00521558"/>
    <w:rsid w:val="005216E6"/>
    <w:rsid w:val="00521711"/>
    <w:rsid w:val="00521916"/>
    <w:rsid w:val="00521970"/>
    <w:rsid w:val="00521976"/>
    <w:rsid w:val="00521C85"/>
    <w:rsid w:val="00521DAB"/>
    <w:rsid w:val="00521DFB"/>
    <w:rsid w:val="00521E15"/>
    <w:rsid w:val="00522031"/>
    <w:rsid w:val="005221F7"/>
    <w:rsid w:val="005225E0"/>
    <w:rsid w:val="00522B9C"/>
    <w:rsid w:val="00522C6B"/>
    <w:rsid w:val="00522CD5"/>
    <w:rsid w:val="00522D44"/>
    <w:rsid w:val="00522E14"/>
    <w:rsid w:val="00522FE3"/>
    <w:rsid w:val="005235B7"/>
    <w:rsid w:val="005239F5"/>
    <w:rsid w:val="00523AB2"/>
    <w:rsid w:val="00523ADD"/>
    <w:rsid w:val="00523D11"/>
    <w:rsid w:val="00523DD5"/>
    <w:rsid w:val="00523EB0"/>
    <w:rsid w:val="00523F76"/>
    <w:rsid w:val="00523F89"/>
    <w:rsid w:val="00524360"/>
    <w:rsid w:val="0052436F"/>
    <w:rsid w:val="005243C8"/>
    <w:rsid w:val="005244E1"/>
    <w:rsid w:val="0052465C"/>
    <w:rsid w:val="0052469D"/>
    <w:rsid w:val="005246CD"/>
    <w:rsid w:val="0052472F"/>
    <w:rsid w:val="00524777"/>
    <w:rsid w:val="005247B4"/>
    <w:rsid w:val="00524C53"/>
    <w:rsid w:val="00524E8C"/>
    <w:rsid w:val="00525130"/>
    <w:rsid w:val="0052518B"/>
    <w:rsid w:val="0052524E"/>
    <w:rsid w:val="00525411"/>
    <w:rsid w:val="00525568"/>
    <w:rsid w:val="0052585B"/>
    <w:rsid w:val="00525878"/>
    <w:rsid w:val="00525977"/>
    <w:rsid w:val="0052597D"/>
    <w:rsid w:val="00525CCE"/>
    <w:rsid w:val="005264C5"/>
    <w:rsid w:val="00526523"/>
    <w:rsid w:val="0052682F"/>
    <w:rsid w:val="005268B4"/>
    <w:rsid w:val="00526AA5"/>
    <w:rsid w:val="00526AC4"/>
    <w:rsid w:val="00526AC9"/>
    <w:rsid w:val="00526BF7"/>
    <w:rsid w:val="00526CA4"/>
    <w:rsid w:val="00526CEA"/>
    <w:rsid w:val="00526F19"/>
    <w:rsid w:val="005271A7"/>
    <w:rsid w:val="005272AC"/>
    <w:rsid w:val="0052736A"/>
    <w:rsid w:val="00527494"/>
    <w:rsid w:val="005275FD"/>
    <w:rsid w:val="00527841"/>
    <w:rsid w:val="00527A84"/>
    <w:rsid w:val="00527BAD"/>
    <w:rsid w:val="00527D13"/>
    <w:rsid w:val="00527E27"/>
    <w:rsid w:val="00527E61"/>
    <w:rsid w:val="00527EF9"/>
    <w:rsid w:val="00527F6B"/>
    <w:rsid w:val="00530254"/>
    <w:rsid w:val="0053027B"/>
    <w:rsid w:val="00530341"/>
    <w:rsid w:val="00530414"/>
    <w:rsid w:val="005305BB"/>
    <w:rsid w:val="005308A8"/>
    <w:rsid w:val="00530B88"/>
    <w:rsid w:val="00530BC1"/>
    <w:rsid w:val="00530DE4"/>
    <w:rsid w:val="00530E82"/>
    <w:rsid w:val="0053103D"/>
    <w:rsid w:val="00531216"/>
    <w:rsid w:val="005313AA"/>
    <w:rsid w:val="0053168B"/>
    <w:rsid w:val="005319CE"/>
    <w:rsid w:val="00531A4E"/>
    <w:rsid w:val="00531A6D"/>
    <w:rsid w:val="00531AD5"/>
    <w:rsid w:val="00531B26"/>
    <w:rsid w:val="00531BB8"/>
    <w:rsid w:val="00531D1D"/>
    <w:rsid w:val="00531D2E"/>
    <w:rsid w:val="00532819"/>
    <w:rsid w:val="00532838"/>
    <w:rsid w:val="0053294E"/>
    <w:rsid w:val="005329B6"/>
    <w:rsid w:val="00532DAF"/>
    <w:rsid w:val="00532DDB"/>
    <w:rsid w:val="00532E01"/>
    <w:rsid w:val="00532E14"/>
    <w:rsid w:val="00532E51"/>
    <w:rsid w:val="00533161"/>
    <w:rsid w:val="0053317F"/>
    <w:rsid w:val="00533258"/>
    <w:rsid w:val="00533390"/>
    <w:rsid w:val="005333E4"/>
    <w:rsid w:val="00533685"/>
    <w:rsid w:val="00533860"/>
    <w:rsid w:val="00533A68"/>
    <w:rsid w:val="00533AFD"/>
    <w:rsid w:val="00533B79"/>
    <w:rsid w:val="00533E36"/>
    <w:rsid w:val="00534038"/>
    <w:rsid w:val="00534169"/>
    <w:rsid w:val="00534209"/>
    <w:rsid w:val="0053421A"/>
    <w:rsid w:val="00534429"/>
    <w:rsid w:val="00534456"/>
    <w:rsid w:val="0053445C"/>
    <w:rsid w:val="00534512"/>
    <w:rsid w:val="00534964"/>
    <w:rsid w:val="00534B29"/>
    <w:rsid w:val="00534B32"/>
    <w:rsid w:val="00534D80"/>
    <w:rsid w:val="00534FB3"/>
    <w:rsid w:val="00535317"/>
    <w:rsid w:val="0053550D"/>
    <w:rsid w:val="005355D8"/>
    <w:rsid w:val="00535817"/>
    <w:rsid w:val="00535874"/>
    <w:rsid w:val="00535B4A"/>
    <w:rsid w:val="00535EC9"/>
    <w:rsid w:val="005360BE"/>
    <w:rsid w:val="0053612E"/>
    <w:rsid w:val="00536157"/>
    <w:rsid w:val="00536296"/>
    <w:rsid w:val="005362F6"/>
    <w:rsid w:val="005364D6"/>
    <w:rsid w:val="00536507"/>
    <w:rsid w:val="00536547"/>
    <w:rsid w:val="005366B6"/>
    <w:rsid w:val="00536746"/>
    <w:rsid w:val="0053677C"/>
    <w:rsid w:val="00536993"/>
    <w:rsid w:val="00536A25"/>
    <w:rsid w:val="00536B37"/>
    <w:rsid w:val="00536D96"/>
    <w:rsid w:val="00536DF6"/>
    <w:rsid w:val="00536FCA"/>
    <w:rsid w:val="005370A0"/>
    <w:rsid w:val="0053730E"/>
    <w:rsid w:val="00537330"/>
    <w:rsid w:val="00537845"/>
    <w:rsid w:val="00537869"/>
    <w:rsid w:val="00537936"/>
    <w:rsid w:val="00537B22"/>
    <w:rsid w:val="00537C87"/>
    <w:rsid w:val="00537F4E"/>
    <w:rsid w:val="00540015"/>
    <w:rsid w:val="00540028"/>
    <w:rsid w:val="00540105"/>
    <w:rsid w:val="00540190"/>
    <w:rsid w:val="005405E0"/>
    <w:rsid w:val="00540743"/>
    <w:rsid w:val="00540A42"/>
    <w:rsid w:val="00540C7E"/>
    <w:rsid w:val="00540CB1"/>
    <w:rsid w:val="005410CB"/>
    <w:rsid w:val="0054119E"/>
    <w:rsid w:val="005411FA"/>
    <w:rsid w:val="005413EF"/>
    <w:rsid w:val="00541449"/>
    <w:rsid w:val="00541574"/>
    <w:rsid w:val="00541736"/>
    <w:rsid w:val="0054177E"/>
    <w:rsid w:val="005417E0"/>
    <w:rsid w:val="005418D6"/>
    <w:rsid w:val="00541A8A"/>
    <w:rsid w:val="00541DDE"/>
    <w:rsid w:val="00541EB7"/>
    <w:rsid w:val="00541F36"/>
    <w:rsid w:val="00541FE5"/>
    <w:rsid w:val="0054207B"/>
    <w:rsid w:val="00542224"/>
    <w:rsid w:val="0054225B"/>
    <w:rsid w:val="005422D4"/>
    <w:rsid w:val="0054240C"/>
    <w:rsid w:val="0054248D"/>
    <w:rsid w:val="00542634"/>
    <w:rsid w:val="00542754"/>
    <w:rsid w:val="00542929"/>
    <w:rsid w:val="00542A40"/>
    <w:rsid w:val="00542DC7"/>
    <w:rsid w:val="00542DD8"/>
    <w:rsid w:val="00542F03"/>
    <w:rsid w:val="00542FE2"/>
    <w:rsid w:val="005430F7"/>
    <w:rsid w:val="0054325D"/>
    <w:rsid w:val="005434B5"/>
    <w:rsid w:val="00543537"/>
    <w:rsid w:val="0054360B"/>
    <w:rsid w:val="00543713"/>
    <w:rsid w:val="0054372A"/>
    <w:rsid w:val="00543761"/>
    <w:rsid w:val="005437BF"/>
    <w:rsid w:val="005437F0"/>
    <w:rsid w:val="00543904"/>
    <w:rsid w:val="00543B50"/>
    <w:rsid w:val="00543D33"/>
    <w:rsid w:val="00543DFC"/>
    <w:rsid w:val="005443ED"/>
    <w:rsid w:val="005445BA"/>
    <w:rsid w:val="00544886"/>
    <w:rsid w:val="005448E7"/>
    <w:rsid w:val="00544B21"/>
    <w:rsid w:val="00544C50"/>
    <w:rsid w:val="0054562E"/>
    <w:rsid w:val="005456DC"/>
    <w:rsid w:val="0054576B"/>
    <w:rsid w:val="005457A4"/>
    <w:rsid w:val="00545887"/>
    <w:rsid w:val="005458D4"/>
    <w:rsid w:val="0054592B"/>
    <w:rsid w:val="005459E0"/>
    <w:rsid w:val="00545A5F"/>
    <w:rsid w:val="00545B57"/>
    <w:rsid w:val="00545EDE"/>
    <w:rsid w:val="005460C8"/>
    <w:rsid w:val="005462AA"/>
    <w:rsid w:val="005465BF"/>
    <w:rsid w:val="005465C6"/>
    <w:rsid w:val="005465CE"/>
    <w:rsid w:val="0054674C"/>
    <w:rsid w:val="005467A6"/>
    <w:rsid w:val="00546859"/>
    <w:rsid w:val="0054693C"/>
    <w:rsid w:val="00546954"/>
    <w:rsid w:val="00546A51"/>
    <w:rsid w:val="00546D98"/>
    <w:rsid w:val="00546E89"/>
    <w:rsid w:val="00546F05"/>
    <w:rsid w:val="00547004"/>
    <w:rsid w:val="005470AD"/>
    <w:rsid w:val="00547110"/>
    <w:rsid w:val="00547152"/>
    <w:rsid w:val="0054745D"/>
    <w:rsid w:val="00547590"/>
    <w:rsid w:val="005479CB"/>
    <w:rsid w:val="005479D8"/>
    <w:rsid w:val="00547AEC"/>
    <w:rsid w:val="00547B79"/>
    <w:rsid w:val="00547CC7"/>
    <w:rsid w:val="00547D08"/>
    <w:rsid w:val="00547D39"/>
    <w:rsid w:val="00547E48"/>
    <w:rsid w:val="00547F9B"/>
    <w:rsid w:val="00550049"/>
    <w:rsid w:val="00550138"/>
    <w:rsid w:val="0055014F"/>
    <w:rsid w:val="00550178"/>
    <w:rsid w:val="00550580"/>
    <w:rsid w:val="00550675"/>
    <w:rsid w:val="005508CD"/>
    <w:rsid w:val="00550C2B"/>
    <w:rsid w:val="00550E51"/>
    <w:rsid w:val="005511BB"/>
    <w:rsid w:val="005512FB"/>
    <w:rsid w:val="0055147D"/>
    <w:rsid w:val="00551508"/>
    <w:rsid w:val="005518C7"/>
    <w:rsid w:val="0055196D"/>
    <w:rsid w:val="00551A41"/>
    <w:rsid w:val="00551C20"/>
    <w:rsid w:val="00551E6D"/>
    <w:rsid w:val="00551EA7"/>
    <w:rsid w:val="005520F4"/>
    <w:rsid w:val="0055225D"/>
    <w:rsid w:val="0055226A"/>
    <w:rsid w:val="005522FE"/>
    <w:rsid w:val="00552320"/>
    <w:rsid w:val="00552362"/>
    <w:rsid w:val="0055256A"/>
    <w:rsid w:val="00552663"/>
    <w:rsid w:val="005526A4"/>
    <w:rsid w:val="005526ED"/>
    <w:rsid w:val="005527BC"/>
    <w:rsid w:val="005527BF"/>
    <w:rsid w:val="00552BE4"/>
    <w:rsid w:val="00552BED"/>
    <w:rsid w:val="00552C9D"/>
    <w:rsid w:val="00552D4E"/>
    <w:rsid w:val="00552DC7"/>
    <w:rsid w:val="00552F0D"/>
    <w:rsid w:val="0055318B"/>
    <w:rsid w:val="005531C8"/>
    <w:rsid w:val="005532F4"/>
    <w:rsid w:val="00553529"/>
    <w:rsid w:val="00553568"/>
    <w:rsid w:val="00553671"/>
    <w:rsid w:val="00553AAA"/>
    <w:rsid w:val="00553BA2"/>
    <w:rsid w:val="00553DD7"/>
    <w:rsid w:val="0055404F"/>
    <w:rsid w:val="005542B5"/>
    <w:rsid w:val="005545D7"/>
    <w:rsid w:val="005546E2"/>
    <w:rsid w:val="005547A9"/>
    <w:rsid w:val="0055491E"/>
    <w:rsid w:val="00554BB8"/>
    <w:rsid w:val="00554C58"/>
    <w:rsid w:val="00554D3F"/>
    <w:rsid w:val="00554E29"/>
    <w:rsid w:val="005552DD"/>
    <w:rsid w:val="00555535"/>
    <w:rsid w:val="005555E3"/>
    <w:rsid w:val="0055568F"/>
    <w:rsid w:val="005557D9"/>
    <w:rsid w:val="0055595D"/>
    <w:rsid w:val="00555A83"/>
    <w:rsid w:val="00555C84"/>
    <w:rsid w:val="00555DB8"/>
    <w:rsid w:val="00555F28"/>
    <w:rsid w:val="0055601D"/>
    <w:rsid w:val="00556371"/>
    <w:rsid w:val="00556432"/>
    <w:rsid w:val="00556508"/>
    <w:rsid w:val="0055659A"/>
    <w:rsid w:val="00556688"/>
    <w:rsid w:val="00556833"/>
    <w:rsid w:val="00556A37"/>
    <w:rsid w:val="00556C8B"/>
    <w:rsid w:val="00556F44"/>
    <w:rsid w:val="00556FE5"/>
    <w:rsid w:val="00557194"/>
    <w:rsid w:val="00557515"/>
    <w:rsid w:val="00557557"/>
    <w:rsid w:val="00557A0C"/>
    <w:rsid w:val="00557B66"/>
    <w:rsid w:val="00557D2F"/>
    <w:rsid w:val="00557F15"/>
    <w:rsid w:val="0056005C"/>
    <w:rsid w:val="00560258"/>
    <w:rsid w:val="00560396"/>
    <w:rsid w:val="0056052E"/>
    <w:rsid w:val="0056070A"/>
    <w:rsid w:val="005608D9"/>
    <w:rsid w:val="00560ADE"/>
    <w:rsid w:val="0056116B"/>
    <w:rsid w:val="00561208"/>
    <w:rsid w:val="005612D3"/>
    <w:rsid w:val="0056147D"/>
    <w:rsid w:val="00561706"/>
    <w:rsid w:val="005617BF"/>
    <w:rsid w:val="0056185C"/>
    <w:rsid w:val="005619E1"/>
    <w:rsid w:val="00561BF8"/>
    <w:rsid w:val="00561C21"/>
    <w:rsid w:val="00561C50"/>
    <w:rsid w:val="00561F9B"/>
    <w:rsid w:val="00562032"/>
    <w:rsid w:val="00562168"/>
    <w:rsid w:val="00562201"/>
    <w:rsid w:val="00562646"/>
    <w:rsid w:val="00562A10"/>
    <w:rsid w:val="00562AFD"/>
    <w:rsid w:val="00562C5D"/>
    <w:rsid w:val="00562F99"/>
    <w:rsid w:val="005631B0"/>
    <w:rsid w:val="00563404"/>
    <w:rsid w:val="005635AB"/>
    <w:rsid w:val="005635F4"/>
    <w:rsid w:val="005639F4"/>
    <w:rsid w:val="00563B28"/>
    <w:rsid w:val="00563E3B"/>
    <w:rsid w:val="00563E97"/>
    <w:rsid w:val="00563F08"/>
    <w:rsid w:val="00563F77"/>
    <w:rsid w:val="005640BB"/>
    <w:rsid w:val="0056418A"/>
    <w:rsid w:val="00564358"/>
    <w:rsid w:val="00564446"/>
    <w:rsid w:val="0056456F"/>
    <w:rsid w:val="005646FD"/>
    <w:rsid w:val="0056488C"/>
    <w:rsid w:val="00564C87"/>
    <w:rsid w:val="005652B9"/>
    <w:rsid w:val="005653F2"/>
    <w:rsid w:val="005656AF"/>
    <w:rsid w:val="00565DAB"/>
    <w:rsid w:val="005661A9"/>
    <w:rsid w:val="005663D6"/>
    <w:rsid w:val="00566516"/>
    <w:rsid w:val="00566630"/>
    <w:rsid w:val="0056688E"/>
    <w:rsid w:val="00566CEB"/>
    <w:rsid w:val="00566F5A"/>
    <w:rsid w:val="005670ED"/>
    <w:rsid w:val="0056735A"/>
    <w:rsid w:val="00567436"/>
    <w:rsid w:val="00567A7F"/>
    <w:rsid w:val="00567B3B"/>
    <w:rsid w:val="00567BC0"/>
    <w:rsid w:val="00567CB9"/>
    <w:rsid w:val="00567D74"/>
    <w:rsid w:val="00567E31"/>
    <w:rsid w:val="00567EEE"/>
    <w:rsid w:val="00567F41"/>
    <w:rsid w:val="00567F99"/>
    <w:rsid w:val="00570039"/>
    <w:rsid w:val="005700B2"/>
    <w:rsid w:val="00570173"/>
    <w:rsid w:val="0057022A"/>
    <w:rsid w:val="00570259"/>
    <w:rsid w:val="00570394"/>
    <w:rsid w:val="0057042D"/>
    <w:rsid w:val="00570530"/>
    <w:rsid w:val="0057064C"/>
    <w:rsid w:val="005706C9"/>
    <w:rsid w:val="00570831"/>
    <w:rsid w:val="00570996"/>
    <w:rsid w:val="00570A4B"/>
    <w:rsid w:val="00570ACF"/>
    <w:rsid w:val="00570BC8"/>
    <w:rsid w:val="00570F82"/>
    <w:rsid w:val="005710AD"/>
    <w:rsid w:val="00571166"/>
    <w:rsid w:val="00571325"/>
    <w:rsid w:val="00571365"/>
    <w:rsid w:val="005713D0"/>
    <w:rsid w:val="005715F4"/>
    <w:rsid w:val="00571690"/>
    <w:rsid w:val="0057186D"/>
    <w:rsid w:val="0057188E"/>
    <w:rsid w:val="00571AC7"/>
    <w:rsid w:val="00571B4F"/>
    <w:rsid w:val="00571BFD"/>
    <w:rsid w:val="00571CFD"/>
    <w:rsid w:val="00571F41"/>
    <w:rsid w:val="00572013"/>
    <w:rsid w:val="005720AC"/>
    <w:rsid w:val="005720EF"/>
    <w:rsid w:val="0057227B"/>
    <w:rsid w:val="00572464"/>
    <w:rsid w:val="00572501"/>
    <w:rsid w:val="005726CA"/>
    <w:rsid w:val="0057292E"/>
    <w:rsid w:val="00572B58"/>
    <w:rsid w:val="00572D39"/>
    <w:rsid w:val="00572DE8"/>
    <w:rsid w:val="0057304C"/>
    <w:rsid w:val="005730BA"/>
    <w:rsid w:val="0057353E"/>
    <w:rsid w:val="0057356A"/>
    <w:rsid w:val="005735FB"/>
    <w:rsid w:val="00573632"/>
    <w:rsid w:val="00573C21"/>
    <w:rsid w:val="00573E77"/>
    <w:rsid w:val="00573F17"/>
    <w:rsid w:val="00573FA8"/>
    <w:rsid w:val="005742F4"/>
    <w:rsid w:val="00574482"/>
    <w:rsid w:val="005745DD"/>
    <w:rsid w:val="0057468E"/>
    <w:rsid w:val="00574852"/>
    <w:rsid w:val="005749D4"/>
    <w:rsid w:val="00574A77"/>
    <w:rsid w:val="00574CC1"/>
    <w:rsid w:val="00575057"/>
    <w:rsid w:val="00575318"/>
    <w:rsid w:val="00575434"/>
    <w:rsid w:val="00575458"/>
    <w:rsid w:val="00575961"/>
    <w:rsid w:val="00575BC6"/>
    <w:rsid w:val="00575CE1"/>
    <w:rsid w:val="00575D5B"/>
    <w:rsid w:val="00575EFC"/>
    <w:rsid w:val="00576141"/>
    <w:rsid w:val="00576330"/>
    <w:rsid w:val="005767EB"/>
    <w:rsid w:val="0057686E"/>
    <w:rsid w:val="00576CB5"/>
    <w:rsid w:val="00576CCB"/>
    <w:rsid w:val="00576CED"/>
    <w:rsid w:val="00576DA6"/>
    <w:rsid w:val="00576E56"/>
    <w:rsid w:val="00576F8C"/>
    <w:rsid w:val="00577041"/>
    <w:rsid w:val="00577073"/>
    <w:rsid w:val="00577206"/>
    <w:rsid w:val="005773C2"/>
    <w:rsid w:val="0057743F"/>
    <w:rsid w:val="0057753A"/>
    <w:rsid w:val="005776F1"/>
    <w:rsid w:val="00577745"/>
    <w:rsid w:val="005778D8"/>
    <w:rsid w:val="00577AB8"/>
    <w:rsid w:val="00577AD1"/>
    <w:rsid w:val="00577ADE"/>
    <w:rsid w:val="00577F05"/>
    <w:rsid w:val="00577F22"/>
    <w:rsid w:val="00577F2B"/>
    <w:rsid w:val="005801E0"/>
    <w:rsid w:val="00580339"/>
    <w:rsid w:val="005803AF"/>
    <w:rsid w:val="00580524"/>
    <w:rsid w:val="00580A5E"/>
    <w:rsid w:val="00580C13"/>
    <w:rsid w:val="00580E8C"/>
    <w:rsid w:val="00581521"/>
    <w:rsid w:val="005815A4"/>
    <w:rsid w:val="00581651"/>
    <w:rsid w:val="00581694"/>
    <w:rsid w:val="005816E8"/>
    <w:rsid w:val="005818DC"/>
    <w:rsid w:val="00581A13"/>
    <w:rsid w:val="00581FFF"/>
    <w:rsid w:val="0058201F"/>
    <w:rsid w:val="0058252F"/>
    <w:rsid w:val="00582737"/>
    <w:rsid w:val="0058278E"/>
    <w:rsid w:val="00582815"/>
    <w:rsid w:val="0058297C"/>
    <w:rsid w:val="0058297E"/>
    <w:rsid w:val="00582D7B"/>
    <w:rsid w:val="00582EA9"/>
    <w:rsid w:val="00582F01"/>
    <w:rsid w:val="005831A1"/>
    <w:rsid w:val="005833D3"/>
    <w:rsid w:val="00583520"/>
    <w:rsid w:val="005836A6"/>
    <w:rsid w:val="00583733"/>
    <w:rsid w:val="00583D1E"/>
    <w:rsid w:val="00583E00"/>
    <w:rsid w:val="00583E35"/>
    <w:rsid w:val="00583F4E"/>
    <w:rsid w:val="00584136"/>
    <w:rsid w:val="005841D9"/>
    <w:rsid w:val="0058421F"/>
    <w:rsid w:val="0058438C"/>
    <w:rsid w:val="005843CB"/>
    <w:rsid w:val="00584491"/>
    <w:rsid w:val="00584592"/>
    <w:rsid w:val="0058476C"/>
    <w:rsid w:val="005847C9"/>
    <w:rsid w:val="00584B6D"/>
    <w:rsid w:val="00584D84"/>
    <w:rsid w:val="00584D8A"/>
    <w:rsid w:val="00584E21"/>
    <w:rsid w:val="0058502B"/>
    <w:rsid w:val="00585049"/>
    <w:rsid w:val="005850FB"/>
    <w:rsid w:val="005851FF"/>
    <w:rsid w:val="005857A2"/>
    <w:rsid w:val="00585AB1"/>
    <w:rsid w:val="00585F09"/>
    <w:rsid w:val="005860C3"/>
    <w:rsid w:val="005860EE"/>
    <w:rsid w:val="0058616D"/>
    <w:rsid w:val="00586635"/>
    <w:rsid w:val="00586961"/>
    <w:rsid w:val="00586A98"/>
    <w:rsid w:val="00586D69"/>
    <w:rsid w:val="00586F9C"/>
    <w:rsid w:val="00587220"/>
    <w:rsid w:val="005873A6"/>
    <w:rsid w:val="005873C5"/>
    <w:rsid w:val="00587A27"/>
    <w:rsid w:val="00587B8D"/>
    <w:rsid w:val="00587B9B"/>
    <w:rsid w:val="00587F30"/>
    <w:rsid w:val="00587F3E"/>
    <w:rsid w:val="00590001"/>
    <w:rsid w:val="00590066"/>
    <w:rsid w:val="0059022D"/>
    <w:rsid w:val="00590712"/>
    <w:rsid w:val="0059079D"/>
    <w:rsid w:val="005907A2"/>
    <w:rsid w:val="00590815"/>
    <w:rsid w:val="0059085F"/>
    <w:rsid w:val="005908F2"/>
    <w:rsid w:val="00590A1D"/>
    <w:rsid w:val="00590ACB"/>
    <w:rsid w:val="00590F09"/>
    <w:rsid w:val="00591029"/>
    <w:rsid w:val="00591069"/>
    <w:rsid w:val="0059109C"/>
    <w:rsid w:val="0059115A"/>
    <w:rsid w:val="0059126B"/>
    <w:rsid w:val="0059130F"/>
    <w:rsid w:val="0059154B"/>
    <w:rsid w:val="005915AB"/>
    <w:rsid w:val="0059169F"/>
    <w:rsid w:val="0059172F"/>
    <w:rsid w:val="0059183D"/>
    <w:rsid w:val="00591C74"/>
    <w:rsid w:val="00591C8A"/>
    <w:rsid w:val="00591CFE"/>
    <w:rsid w:val="00591D1A"/>
    <w:rsid w:val="0059217F"/>
    <w:rsid w:val="00592182"/>
    <w:rsid w:val="00592462"/>
    <w:rsid w:val="005924D1"/>
    <w:rsid w:val="00592591"/>
    <w:rsid w:val="00592682"/>
    <w:rsid w:val="0059269B"/>
    <w:rsid w:val="0059274E"/>
    <w:rsid w:val="005928C4"/>
    <w:rsid w:val="00592A29"/>
    <w:rsid w:val="00592C7B"/>
    <w:rsid w:val="00592FA4"/>
    <w:rsid w:val="00593073"/>
    <w:rsid w:val="0059310B"/>
    <w:rsid w:val="005931DF"/>
    <w:rsid w:val="005932F9"/>
    <w:rsid w:val="005933A8"/>
    <w:rsid w:val="005933D7"/>
    <w:rsid w:val="0059382B"/>
    <w:rsid w:val="00593957"/>
    <w:rsid w:val="00593ACE"/>
    <w:rsid w:val="00593B4E"/>
    <w:rsid w:val="00593BAD"/>
    <w:rsid w:val="00593E7B"/>
    <w:rsid w:val="00593E94"/>
    <w:rsid w:val="00593EBE"/>
    <w:rsid w:val="00593EC0"/>
    <w:rsid w:val="00593F05"/>
    <w:rsid w:val="005940C2"/>
    <w:rsid w:val="00594141"/>
    <w:rsid w:val="005941A9"/>
    <w:rsid w:val="0059422F"/>
    <w:rsid w:val="005944A1"/>
    <w:rsid w:val="005944E3"/>
    <w:rsid w:val="005944E9"/>
    <w:rsid w:val="005945C5"/>
    <w:rsid w:val="005945CB"/>
    <w:rsid w:val="0059474B"/>
    <w:rsid w:val="00594A59"/>
    <w:rsid w:val="00594E05"/>
    <w:rsid w:val="00594E3F"/>
    <w:rsid w:val="00594EBC"/>
    <w:rsid w:val="00594EC4"/>
    <w:rsid w:val="00594F6A"/>
    <w:rsid w:val="00594FDC"/>
    <w:rsid w:val="00595070"/>
    <w:rsid w:val="00595403"/>
    <w:rsid w:val="00595769"/>
    <w:rsid w:val="0059580B"/>
    <w:rsid w:val="005959E7"/>
    <w:rsid w:val="00595AA8"/>
    <w:rsid w:val="00595AB3"/>
    <w:rsid w:val="00595CC8"/>
    <w:rsid w:val="00595E93"/>
    <w:rsid w:val="00595FF9"/>
    <w:rsid w:val="0059608D"/>
    <w:rsid w:val="0059662D"/>
    <w:rsid w:val="00596946"/>
    <w:rsid w:val="005973ED"/>
    <w:rsid w:val="00597401"/>
    <w:rsid w:val="0059751F"/>
    <w:rsid w:val="0059752A"/>
    <w:rsid w:val="00597701"/>
    <w:rsid w:val="005977CB"/>
    <w:rsid w:val="00597996"/>
    <w:rsid w:val="00597A10"/>
    <w:rsid w:val="00597D15"/>
    <w:rsid w:val="00597F2D"/>
    <w:rsid w:val="00597FAE"/>
    <w:rsid w:val="005A0110"/>
    <w:rsid w:val="005A0134"/>
    <w:rsid w:val="005A01AA"/>
    <w:rsid w:val="005A02BF"/>
    <w:rsid w:val="005A02E2"/>
    <w:rsid w:val="005A02E3"/>
    <w:rsid w:val="005A0413"/>
    <w:rsid w:val="005A063A"/>
    <w:rsid w:val="005A0A23"/>
    <w:rsid w:val="005A0D9E"/>
    <w:rsid w:val="005A0E4D"/>
    <w:rsid w:val="005A0F6B"/>
    <w:rsid w:val="005A100E"/>
    <w:rsid w:val="005A1304"/>
    <w:rsid w:val="005A1488"/>
    <w:rsid w:val="005A1640"/>
    <w:rsid w:val="005A1737"/>
    <w:rsid w:val="005A1791"/>
    <w:rsid w:val="005A1C22"/>
    <w:rsid w:val="005A1F7A"/>
    <w:rsid w:val="005A20FF"/>
    <w:rsid w:val="005A227B"/>
    <w:rsid w:val="005A22B2"/>
    <w:rsid w:val="005A2421"/>
    <w:rsid w:val="005A260E"/>
    <w:rsid w:val="005A2949"/>
    <w:rsid w:val="005A2DF1"/>
    <w:rsid w:val="005A2E4C"/>
    <w:rsid w:val="005A2E5E"/>
    <w:rsid w:val="005A2EE5"/>
    <w:rsid w:val="005A2FE0"/>
    <w:rsid w:val="005A3013"/>
    <w:rsid w:val="005A3093"/>
    <w:rsid w:val="005A3163"/>
    <w:rsid w:val="005A31E1"/>
    <w:rsid w:val="005A3435"/>
    <w:rsid w:val="005A3452"/>
    <w:rsid w:val="005A348F"/>
    <w:rsid w:val="005A34ED"/>
    <w:rsid w:val="005A3551"/>
    <w:rsid w:val="005A35A6"/>
    <w:rsid w:val="005A368A"/>
    <w:rsid w:val="005A3792"/>
    <w:rsid w:val="005A392F"/>
    <w:rsid w:val="005A3948"/>
    <w:rsid w:val="005A3AB6"/>
    <w:rsid w:val="005A3D7D"/>
    <w:rsid w:val="005A3E15"/>
    <w:rsid w:val="005A3E92"/>
    <w:rsid w:val="005A3FAA"/>
    <w:rsid w:val="005A3FBD"/>
    <w:rsid w:val="005A400D"/>
    <w:rsid w:val="005A418C"/>
    <w:rsid w:val="005A41EF"/>
    <w:rsid w:val="005A4239"/>
    <w:rsid w:val="005A43F0"/>
    <w:rsid w:val="005A44F7"/>
    <w:rsid w:val="005A4868"/>
    <w:rsid w:val="005A48FA"/>
    <w:rsid w:val="005A4905"/>
    <w:rsid w:val="005A49CE"/>
    <w:rsid w:val="005A4B08"/>
    <w:rsid w:val="005A4B57"/>
    <w:rsid w:val="005A4DE5"/>
    <w:rsid w:val="005A51AA"/>
    <w:rsid w:val="005A555F"/>
    <w:rsid w:val="005A57CA"/>
    <w:rsid w:val="005A5941"/>
    <w:rsid w:val="005A59A3"/>
    <w:rsid w:val="005A6120"/>
    <w:rsid w:val="005A628E"/>
    <w:rsid w:val="005A67DF"/>
    <w:rsid w:val="005A6D8B"/>
    <w:rsid w:val="005A6E81"/>
    <w:rsid w:val="005A7201"/>
    <w:rsid w:val="005A7239"/>
    <w:rsid w:val="005A75A9"/>
    <w:rsid w:val="005A760B"/>
    <w:rsid w:val="005A771E"/>
    <w:rsid w:val="005A77CA"/>
    <w:rsid w:val="005A7B18"/>
    <w:rsid w:val="005A7B8D"/>
    <w:rsid w:val="005A7CFD"/>
    <w:rsid w:val="005B0083"/>
    <w:rsid w:val="005B00EA"/>
    <w:rsid w:val="005B0107"/>
    <w:rsid w:val="005B019E"/>
    <w:rsid w:val="005B026F"/>
    <w:rsid w:val="005B02AF"/>
    <w:rsid w:val="005B03B2"/>
    <w:rsid w:val="005B0518"/>
    <w:rsid w:val="005B0526"/>
    <w:rsid w:val="005B0548"/>
    <w:rsid w:val="005B0599"/>
    <w:rsid w:val="005B0720"/>
    <w:rsid w:val="005B086F"/>
    <w:rsid w:val="005B0886"/>
    <w:rsid w:val="005B09C2"/>
    <w:rsid w:val="005B09CF"/>
    <w:rsid w:val="005B09D4"/>
    <w:rsid w:val="005B0A6F"/>
    <w:rsid w:val="005B108A"/>
    <w:rsid w:val="005B1334"/>
    <w:rsid w:val="005B165D"/>
    <w:rsid w:val="005B171F"/>
    <w:rsid w:val="005B186E"/>
    <w:rsid w:val="005B1936"/>
    <w:rsid w:val="005B19D6"/>
    <w:rsid w:val="005B19DB"/>
    <w:rsid w:val="005B1A10"/>
    <w:rsid w:val="005B1C99"/>
    <w:rsid w:val="005B1D93"/>
    <w:rsid w:val="005B1E49"/>
    <w:rsid w:val="005B1FF7"/>
    <w:rsid w:val="005B2088"/>
    <w:rsid w:val="005B2341"/>
    <w:rsid w:val="005B2493"/>
    <w:rsid w:val="005B2583"/>
    <w:rsid w:val="005B2728"/>
    <w:rsid w:val="005B27BD"/>
    <w:rsid w:val="005B28CC"/>
    <w:rsid w:val="005B2905"/>
    <w:rsid w:val="005B2AC9"/>
    <w:rsid w:val="005B2BDB"/>
    <w:rsid w:val="005B2F2B"/>
    <w:rsid w:val="005B2F92"/>
    <w:rsid w:val="005B2FBB"/>
    <w:rsid w:val="005B300D"/>
    <w:rsid w:val="005B30AC"/>
    <w:rsid w:val="005B30C6"/>
    <w:rsid w:val="005B3170"/>
    <w:rsid w:val="005B32D2"/>
    <w:rsid w:val="005B3537"/>
    <w:rsid w:val="005B37D8"/>
    <w:rsid w:val="005B385A"/>
    <w:rsid w:val="005B3997"/>
    <w:rsid w:val="005B3BA0"/>
    <w:rsid w:val="005B3D3A"/>
    <w:rsid w:val="005B3EC9"/>
    <w:rsid w:val="005B3F63"/>
    <w:rsid w:val="005B4187"/>
    <w:rsid w:val="005B4281"/>
    <w:rsid w:val="005B44E1"/>
    <w:rsid w:val="005B45EC"/>
    <w:rsid w:val="005B4678"/>
    <w:rsid w:val="005B46C7"/>
    <w:rsid w:val="005B4770"/>
    <w:rsid w:val="005B4771"/>
    <w:rsid w:val="005B49E0"/>
    <w:rsid w:val="005B4A21"/>
    <w:rsid w:val="005B4A4C"/>
    <w:rsid w:val="005B4B5D"/>
    <w:rsid w:val="005B4BB2"/>
    <w:rsid w:val="005B4C31"/>
    <w:rsid w:val="005B4C40"/>
    <w:rsid w:val="005B4CB8"/>
    <w:rsid w:val="005B4CE7"/>
    <w:rsid w:val="005B4CE9"/>
    <w:rsid w:val="005B4CFC"/>
    <w:rsid w:val="005B4D02"/>
    <w:rsid w:val="005B4EFB"/>
    <w:rsid w:val="005B51FE"/>
    <w:rsid w:val="005B525C"/>
    <w:rsid w:val="005B5303"/>
    <w:rsid w:val="005B5432"/>
    <w:rsid w:val="005B54CA"/>
    <w:rsid w:val="005B55FD"/>
    <w:rsid w:val="005B56D4"/>
    <w:rsid w:val="005B58A3"/>
    <w:rsid w:val="005B59D2"/>
    <w:rsid w:val="005B59F6"/>
    <w:rsid w:val="005B59FD"/>
    <w:rsid w:val="005B5B19"/>
    <w:rsid w:val="005B5C6C"/>
    <w:rsid w:val="005B5E9C"/>
    <w:rsid w:val="005B630C"/>
    <w:rsid w:val="005B63BB"/>
    <w:rsid w:val="005B649F"/>
    <w:rsid w:val="005B64CB"/>
    <w:rsid w:val="005B6547"/>
    <w:rsid w:val="005B6598"/>
    <w:rsid w:val="005B68A0"/>
    <w:rsid w:val="005B6A3C"/>
    <w:rsid w:val="005B6B09"/>
    <w:rsid w:val="005B6C42"/>
    <w:rsid w:val="005B6DCA"/>
    <w:rsid w:val="005B6E92"/>
    <w:rsid w:val="005B71E3"/>
    <w:rsid w:val="005B7463"/>
    <w:rsid w:val="005B768F"/>
    <w:rsid w:val="005B7DBC"/>
    <w:rsid w:val="005C0021"/>
    <w:rsid w:val="005C0191"/>
    <w:rsid w:val="005C01C7"/>
    <w:rsid w:val="005C01EC"/>
    <w:rsid w:val="005C0456"/>
    <w:rsid w:val="005C058A"/>
    <w:rsid w:val="005C05C2"/>
    <w:rsid w:val="005C076A"/>
    <w:rsid w:val="005C0857"/>
    <w:rsid w:val="005C0E64"/>
    <w:rsid w:val="005C1166"/>
    <w:rsid w:val="005C11F3"/>
    <w:rsid w:val="005C12BD"/>
    <w:rsid w:val="005C15D7"/>
    <w:rsid w:val="005C15D9"/>
    <w:rsid w:val="005C1659"/>
    <w:rsid w:val="005C1731"/>
    <w:rsid w:val="005C1887"/>
    <w:rsid w:val="005C19B7"/>
    <w:rsid w:val="005C1DE4"/>
    <w:rsid w:val="005C1E51"/>
    <w:rsid w:val="005C1EAC"/>
    <w:rsid w:val="005C1F67"/>
    <w:rsid w:val="005C216C"/>
    <w:rsid w:val="005C217D"/>
    <w:rsid w:val="005C2380"/>
    <w:rsid w:val="005C2635"/>
    <w:rsid w:val="005C2739"/>
    <w:rsid w:val="005C2743"/>
    <w:rsid w:val="005C2796"/>
    <w:rsid w:val="005C2867"/>
    <w:rsid w:val="005C2882"/>
    <w:rsid w:val="005C29F5"/>
    <w:rsid w:val="005C2B0E"/>
    <w:rsid w:val="005C2C45"/>
    <w:rsid w:val="005C2C74"/>
    <w:rsid w:val="005C2CB1"/>
    <w:rsid w:val="005C2D89"/>
    <w:rsid w:val="005C312B"/>
    <w:rsid w:val="005C3164"/>
    <w:rsid w:val="005C39DE"/>
    <w:rsid w:val="005C3C84"/>
    <w:rsid w:val="005C3FF4"/>
    <w:rsid w:val="005C4138"/>
    <w:rsid w:val="005C41C7"/>
    <w:rsid w:val="005C44FB"/>
    <w:rsid w:val="005C4611"/>
    <w:rsid w:val="005C48EC"/>
    <w:rsid w:val="005C4A72"/>
    <w:rsid w:val="005C4A80"/>
    <w:rsid w:val="005C4B1C"/>
    <w:rsid w:val="005C4B32"/>
    <w:rsid w:val="005C4EC9"/>
    <w:rsid w:val="005C516C"/>
    <w:rsid w:val="005C5180"/>
    <w:rsid w:val="005C54D0"/>
    <w:rsid w:val="005C5509"/>
    <w:rsid w:val="005C57E1"/>
    <w:rsid w:val="005C5984"/>
    <w:rsid w:val="005C5CDB"/>
    <w:rsid w:val="005C5F23"/>
    <w:rsid w:val="005C622E"/>
    <w:rsid w:val="005C6364"/>
    <w:rsid w:val="005C6368"/>
    <w:rsid w:val="005C676E"/>
    <w:rsid w:val="005C67E4"/>
    <w:rsid w:val="005C6B9B"/>
    <w:rsid w:val="005C6BDF"/>
    <w:rsid w:val="005C6C80"/>
    <w:rsid w:val="005C6CC6"/>
    <w:rsid w:val="005C6D06"/>
    <w:rsid w:val="005C6FE9"/>
    <w:rsid w:val="005C7009"/>
    <w:rsid w:val="005C706B"/>
    <w:rsid w:val="005C7145"/>
    <w:rsid w:val="005C7291"/>
    <w:rsid w:val="005C73C1"/>
    <w:rsid w:val="005C75B7"/>
    <w:rsid w:val="005C7601"/>
    <w:rsid w:val="005C76FB"/>
    <w:rsid w:val="005C79B0"/>
    <w:rsid w:val="005C79B8"/>
    <w:rsid w:val="005C7D2B"/>
    <w:rsid w:val="005C7D64"/>
    <w:rsid w:val="005C7D89"/>
    <w:rsid w:val="005C7F37"/>
    <w:rsid w:val="005C7FB5"/>
    <w:rsid w:val="005D0070"/>
    <w:rsid w:val="005D010F"/>
    <w:rsid w:val="005D01D2"/>
    <w:rsid w:val="005D0593"/>
    <w:rsid w:val="005D05D8"/>
    <w:rsid w:val="005D07A5"/>
    <w:rsid w:val="005D0838"/>
    <w:rsid w:val="005D0853"/>
    <w:rsid w:val="005D0AEE"/>
    <w:rsid w:val="005D0D0C"/>
    <w:rsid w:val="005D102A"/>
    <w:rsid w:val="005D124F"/>
    <w:rsid w:val="005D12B0"/>
    <w:rsid w:val="005D14F5"/>
    <w:rsid w:val="005D156A"/>
    <w:rsid w:val="005D19F9"/>
    <w:rsid w:val="005D1DDF"/>
    <w:rsid w:val="005D1E0E"/>
    <w:rsid w:val="005D1E4B"/>
    <w:rsid w:val="005D1E8F"/>
    <w:rsid w:val="005D2208"/>
    <w:rsid w:val="005D2428"/>
    <w:rsid w:val="005D2AC3"/>
    <w:rsid w:val="005D2E89"/>
    <w:rsid w:val="005D32B2"/>
    <w:rsid w:val="005D339F"/>
    <w:rsid w:val="005D362A"/>
    <w:rsid w:val="005D3A34"/>
    <w:rsid w:val="005D3D23"/>
    <w:rsid w:val="005D3D39"/>
    <w:rsid w:val="005D40B1"/>
    <w:rsid w:val="005D4247"/>
    <w:rsid w:val="005D42B3"/>
    <w:rsid w:val="005D42C5"/>
    <w:rsid w:val="005D4352"/>
    <w:rsid w:val="005D4447"/>
    <w:rsid w:val="005D4449"/>
    <w:rsid w:val="005D467E"/>
    <w:rsid w:val="005D4861"/>
    <w:rsid w:val="005D4901"/>
    <w:rsid w:val="005D5459"/>
    <w:rsid w:val="005D54C5"/>
    <w:rsid w:val="005D561F"/>
    <w:rsid w:val="005D58E9"/>
    <w:rsid w:val="005D5957"/>
    <w:rsid w:val="005D5C88"/>
    <w:rsid w:val="005D5D0C"/>
    <w:rsid w:val="005D5E8C"/>
    <w:rsid w:val="005D601B"/>
    <w:rsid w:val="005D61E5"/>
    <w:rsid w:val="005D621E"/>
    <w:rsid w:val="005D6429"/>
    <w:rsid w:val="005D64D9"/>
    <w:rsid w:val="005D64DA"/>
    <w:rsid w:val="005D64FE"/>
    <w:rsid w:val="005D655E"/>
    <w:rsid w:val="005D6A3D"/>
    <w:rsid w:val="005D6B15"/>
    <w:rsid w:val="005D6CD8"/>
    <w:rsid w:val="005D6E2B"/>
    <w:rsid w:val="005D6F18"/>
    <w:rsid w:val="005D7270"/>
    <w:rsid w:val="005D737A"/>
    <w:rsid w:val="005D73AE"/>
    <w:rsid w:val="005D7455"/>
    <w:rsid w:val="005D753B"/>
    <w:rsid w:val="005D7596"/>
    <w:rsid w:val="005D76DA"/>
    <w:rsid w:val="005D7A3B"/>
    <w:rsid w:val="005D7B3A"/>
    <w:rsid w:val="005D7B76"/>
    <w:rsid w:val="005D7C30"/>
    <w:rsid w:val="005D7E79"/>
    <w:rsid w:val="005D7EA2"/>
    <w:rsid w:val="005E009F"/>
    <w:rsid w:val="005E094D"/>
    <w:rsid w:val="005E0956"/>
    <w:rsid w:val="005E0A6C"/>
    <w:rsid w:val="005E0FA2"/>
    <w:rsid w:val="005E10C6"/>
    <w:rsid w:val="005E11FC"/>
    <w:rsid w:val="005E1231"/>
    <w:rsid w:val="005E13F8"/>
    <w:rsid w:val="005E155D"/>
    <w:rsid w:val="005E1579"/>
    <w:rsid w:val="005E1616"/>
    <w:rsid w:val="005E1617"/>
    <w:rsid w:val="005E1683"/>
    <w:rsid w:val="005E16A8"/>
    <w:rsid w:val="005E16D8"/>
    <w:rsid w:val="005E1709"/>
    <w:rsid w:val="005E17C9"/>
    <w:rsid w:val="005E183B"/>
    <w:rsid w:val="005E18DD"/>
    <w:rsid w:val="005E1A43"/>
    <w:rsid w:val="005E1A81"/>
    <w:rsid w:val="005E1C57"/>
    <w:rsid w:val="005E1E91"/>
    <w:rsid w:val="005E1FCB"/>
    <w:rsid w:val="005E2008"/>
    <w:rsid w:val="005E21C8"/>
    <w:rsid w:val="005E2208"/>
    <w:rsid w:val="005E23AF"/>
    <w:rsid w:val="005E2522"/>
    <w:rsid w:val="005E271B"/>
    <w:rsid w:val="005E2831"/>
    <w:rsid w:val="005E2BB2"/>
    <w:rsid w:val="005E2DCF"/>
    <w:rsid w:val="005E2DE7"/>
    <w:rsid w:val="005E3033"/>
    <w:rsid w:val="005E3172"/>
    <w:rsid w:val="005E38EF"/>
    <w:rsid w:val="005E3B79"/>
    <w:rsid w:val="005E3C5A"/>
    <w:rsid w:val="005E3D9E"/>
    <w:rsid w:val="005E3E92"/>
    <w:rsid w:val="005E414B"/>
    <w:rsid w:val="005E41CF"/>
    <w:rsid w:val="005E4279"/>
    <w:rsid w:val="005E456D"/>
    <w:rsid w:val="005E4645"/>
    <w:rsid w:val="005E47EB"/>
    <w:rsid w:val="005E492E"/>
    <w:rsid w:val="005E4981"/>
    <w:rsid w:val="005E4AA4"/>
    <w:rsid w:val="005E4C61"/>
    <w:rsid w:val="005E4C76"/>
    <w:rsid w:val="005E4EEB"/>
    <w:rsid w:val="005E4FE0"/>
    <w:rsid w:val="005E502A"/>
    <w:rsid w:val="005E507B"/>
    <w:rsid w:val="005E58B0"/>
    <w:rsid w:val="005E5CEE"/>
    <w:rsid w:val="005E5F2D"/>
    <w:rsid w:val="005E5FE1"/>
    <w:rsid w:val="005E5FF9"/>
    <w:rsid w:val="005E6288"/>
    <w:rsid w:val="005E62CC"/>
    <w:rsid w:val="005E630F"/>
    <w:rsid w:val="005E6349"/>
    <w:rsid w:val="005E6633"/>
    <w:rsid w:val="005E6678"/>
    <w:rsid w:val="005E67C5"/>
    <w:rsid w:val="005E6832"/>
    <w:rsid w:val="005E6ADD"/>
    <w:rsid w:val="005E6B20"/>
    <w:rsid w:val="005E6C9A"/>
    <w:rsid w:val="005E7176"/>
    <w:rsid w:val="005E769B"/>
    <w:rsid w:val="005E7ACE"/>
    <w:rsid w:val="005E7B3D"/>
    <w:rsid w:val="005E7B5D"/>
    <w:rsid w:val="005E7BEF"/>
    <w:rsid w:val="005E7F2E"/>
    <w:rsid w:val="005E7FFB"/>
    <w:rsid w:val="005F01CF"/>
    <w:rsid w:val="005F045C"/>
    <w:rsid w:val="005F047C"/>
    <w:rsid w:val="005F04B6"/>
    <w:rsid w:val="005F0795"/>
    <w:rsid w:val="005F07B8"/>
    <w:rsid w:val="005F0818"/>
    <w:rsid w:val="005F08A5"/>
    <w:rsid w:val="005F0A6D"/>
    <w:rsid w:val="005F0A8A"/>
    <w:rsid w:val="005F0BB9"/>
    <w:rsid w:val="005F0E8D"/>
    <w:rsid w:val="005F1123"/>
    <w:rsid w:val="005F1181"/>
    <w:rsid w:val="005F1190"/>
    <w:rsid w:val="005F1425"/>
    <w:rsid w:val="005F176C"/>
    <w:rsid w:val="005F18B0"/>
    <w:rsid w:val="005F1D53"/>
    <w:rsid w:val="005F1FA6"/>
    <w:rsid w:val="005F218C"/>
    <w:rsid w:val="005F2483"/>
    <w:rsid w:val="005F256A"/>
    <w:rsid w:val="005F266E"/>
    <w:rsid w:val="005F300F"/>
    <w:rsid w:val="005F3110"/>
    <w:rsid w:val="005F3126"/>
    <w:rsid w:val="005F341B"/>
    <w:rsid w:val="005F3454"/>
    <w:rsid w:val="005F35B6"/>
    <w:rsid w:val="005F360B"/>
    <w:rsid w:val="005F37CB"/>
    <w:rsid w:val="005F37EB"/>
    <w:rsid w:val="005F3B87"/>
    <w:rsid w:val="005F4091"/>
    <w:rsid w:val="005F40FB"/>
    <w:rsid w:val="005F4162"/>
    <w:rsid w:val="005F4349"/>
    <w:rsid w:val="005F437C"/>
    <w:rsid w:val="005F444F"/>
    <w:rsid w:val="005F45C0"/>
    <w:rsid w:val="005F4756"/>
    <w:rsid w:val="005F49F0"/>
    <w:rsid w:val="005F4B33"/>
    <w:rsid w:val="005F4B7D"/>
    <w:rsid w:val="005F4C71"/>
    <w:rsid w:val="005F4D12"/>
    <w:rsid w:val="005F4EA2"/>
    <w:rsid w:val="005F4F8C"/>
    <w:rsid w:val="005F5066"/>
    <w:rsid w:val="005F51C9"/>
    <w:rsid w:val="005F5297"/>
    <w:rsid w:val="005F52F3"/>
    <w:rsid w:val="005F552E"/>
    <w:rsid w:val="005F5582"/>
    <w:rsid w:val="005F5606"/>
    <w:rsid w:val="005F564B"/>
    <w:rsid w:val="005F568C"/>
    <w:rsid w:val="005F59D8"/>
    <w:rsid w:val="005F5A57"/>
    <w:rsid w:val="005F5A8B"/>
    <w:rsid w:val="005F5A9A"/>
    <w:rsid w:val="005F5AAD"/>
    <w:rsid w:val="005F5B6F"/>
    <w:rsid w:val="005F5C86"/>
    <w:rsid w:val="005F5CE1"/>
    <w:rsid w:val="005F5D17"/>
    <w:rsid w:val="005F5F5A"/>
    <w:rsid w:val="005F64E9"/>
    <w:rsid w:val="005F6537"/>
    <w:rsid w:val="005F6606"/>
    <w:rsid w:val="005F662C"/>
    <w:rsid w:val="005F68C4"/>
    <w:rsid w:val="005F6D12"/>
    <w:rsid w:val="005F71F4"/>
    <w:rsid w:val="005F7571"/>
    <w:rsid w:val="005F77D8"/>
    <w:rsid w:val="005F78A5"/>
    <w:rsid w:val="005F7988"/>
    <w:rsid w:val="005F7A26"/>
    <w:rsid w:val="005F7C43"/>
    <w:rsid w:val="005F7EA4"/>
    <w:rsid w:val="005F7FDF"/>
    <w:rsid w:val="00600127"/>
    <w:rsid w:val="00600221"/>
    <w:rsid w:val="0060029D"/>
    <w:rsid w:val="00600377"/>
    <w:rsid w:val="00600379"/>
    <w:rsid w:val="00600759"/>
    <w:rsid w:val="00600844"/>
    <w:rsid w:val="006008F4"/>
    <w:rsid w:val="0060093E"/>
    <w:rsid w:val="00600944"/>
    <w:rsid w:val="0060099B"/>
    <w:rsid w:val="00600AAB"/>
    <w:rsid w:val="00600F4E"/>
    <w:rsid w:val="00600F9D"/>
    <w:rsid w:val="00600FC2"/>
    <w:rsid w:val="00600FE1"/>
    <w:rsid w:val="00601477"/>
    <w:rsid w:val="006015AE"/>
    <w:rsid w:val="0060165E"/>
    <w:rsid w:val="00601AA2"/>
    <w:rsid w:val="00601B53"/>
    <w:rsid w:val="00601ED3"/>
    <w:rsid w:val="00601FAF"/>
    <w:rsid w:val="006020A1"/>
    <w:rsid w:val="006020EE"/>
    <w:rsid w:val="0060223E"/>
    <w:rsid w:val="006026E8"/>
    <w:rsid w:val="006028F5"/>
    <w:rsid w:val="00602A3D"/>
    <w:rsid w:val="00602C05"/>
    <w:rsid w:val="00602DBF"/>
    <w:rsid w:val="00602EE9"/>
    <w:rsid w:val="00603079"/>
    <w:rsid w:val="00603639"/>
    <w:rsid w:val="0060387A"/>
    <w:rsid w:val="006039B3"/>
    <w:rsid w:val="006039D9"/>
    <w:rsid w:val="00603BE8"/>
    <w:rsid w:val="00603C0A"/>
    <w:rsid w:val="006044CE"/>
    <w:rsid w:val="00604529"/>
    <w:rsid w:val="00604535"/>
    <w:rsid w:val="00604537"/>
    <w:rsid w:val="0060469F"/>
    <w:rsid w:val="00604C09"/>
    <w:rsid w:val="00604C50"/>
    <w:rsid w:val="00604FFA"/>
    <w:rsid w:val="0060514F"/>
    <w:rsid w:val="00605164"/>
    <w:rsid w:val="0060521A"/>
    <w:rsid w:val="00605244"/>
    <w:rsid w:val="00605246"/>
    <w:rsid w:val="00605860"/>
    <w:rsid w:val="00605919"/>
    <w:rsid w:val="00605D0C"/>
    <w:rsid w:val="00605D90"/>
    <w:rsid w:val="00605ED2"/>
    <w:rsid w:val="00605EE5"/>
    <w:rsid w:val="00605F45"/>
    <w:rsid w:val="00605F46"/>
    <w:rsid w:val="006061F2"/>
    <w:rsid w:val="006062BA"/>
    <w:rsid w:val="00606307"/>
    <w:rsid w:val="00606367"/>
    <w:rsid w:val="00606420"/>
    <w:rsid w:val="006066B3"/>
    <w:rsid w:val="0060670B"/>
    <w:rsid w:val="00606837"/>
    <w:rsid w:val="00606A63"/>
    <w:rsid w:val="00606BCA"/>
    <w:rsid w:val="00606C18"/>
    <w:rsid w:val="00606CAB"/>
    <w:rsid w:val="00606D0A"/>
    <w:rsid w:val="00606DB6"/>
    <w:rsid w:val="00606DF4"/>
    <w:rsid w:val="00607164"/>
    <w:rsid w:val="00607347"/>
    <w:rsid w:val="00607397"/>
    <w:rsid w:val="006075FE"/>
    <w:rsid w:val="00607835"/>
    <w:rsid w:val="00607C31"/>
    <w:rsid w:val="00607D7A"/>
    <w:rsid w:val="00607DB5"/>
    <w:rsid w:val="00607DF1"/>
    <w:rsid w:val="00607E0F"/>
    <w:rsid w:val="00607E2A"/>
    <w:rsid w:val="006102DB"/>
    <w:rsid w:val="00610371"/>
    <w:rsid w:val="006103D1"/>
    <w:rsid w:val="006103EE"/>
    <w:rsid w:val="00610628"/>
    <w:rsid w:val="006106B0"/>
    <w:rsid w:val="006106DD"/>
    <w:rsid w:val="00610715"/>
    <w:rsid w:val="00610859"/>
    <w:rsid w:val="0061085C"/>
    <w:rsid w:val="006108DC"/>
    <w:rsid w:val="00610D33"/>
    <w:rsid w:val="00610E26"/>
    <w:rsid w:val="0061129D"/>
    <w:rsid w:val="0061145C"/>
    <w:rsid w:val="00611710"/>
    <w:rsid w:val="006117BD"/>
    <w:rsid w:val="006117C0"/>
    <w:rsid w:val="00611BC9"/>
    <w:rsid w:val="00611D4D"/>
    <w:rsid w:val="00611D66"/>
    <w:rsid w:val="00611D6D"/>
    <w:rsid w:val="00611EC8"/>
    <w:rsid w:val="006120B8"/>
    <w:rsid w:val="006127AE"/>
    <w:rsid w:val="00612C57"/>
    <w:rsid w:val="00612D85"/>
    <w:rsid w:val="00612DB8"/>
    <w:rsid w:val="00612F6C"/>
    <w:rsid w:val="00612FF7"/>
    <w:rsid w:val="00613010"/>
    <w:rsid w:val="006130BF"/>
    <w:rsid w:val="006130CD"/>
    <w:rsid w:val="00613144"/>
    <w:rsid w:val="00613239"/>
    <w:rsid w:val="006133FD"/>
    <w:rsid w:val="006135AF"/>
    <w:rsid w:val="006135C0"/>
    <w:rsid w:val="00613885"/>
    <w:rsid w:val="00613B5A"/>
    <w:rsid w:val="00613BCC"/>
    <w:rsid w:val="00613E3F"/>
    <w:rsid w:val="00613EDF"/>
    <w:rsid w:val="00613F12"/>
    <w:rsid w:val="00613F6C"/>
    <w:rsid w:val="00614030"/>
    <w:rsid w:val="00614124"/>
    <w:rsid w:val="00614246"/>
    <w:rsid w:val="006142FC"/>
    <w:rsid w:val="00614426"/>
    <w:rsid w:val="0061466E"/>
    <w:rsid w:val="006146CA"/>
    <w:rsid w:val="006147E4"/>
    <w:rsid w:val="00614844"/>
    <w:rsid w:val="006148E5"/>
    <w:rsid w:val="006149AB"/>
    <w:rsid w:val="00614ABB"/>
    <w:rsid w:val="00614C1C"/>
    <w:rsid w:val="00614CAD"/>
    <w:rsid w:val="006153EA"/>
    <w:rsid w:val="006154EF"/>
    <w:rsid w:val="006155D5"/>
    <w:rsid w:val="00615673"/>
    <w:rsid w:val="0061579D"/>
    <w:rsid w:val="0061584A"/>
    <w:rsid w:val="0061594D"/>
    <w:rsid w:val="006159A4"/>
    <w:rsid w:val="00615B29"/>
    <w:rsid w:val="00615B78"/>
    <w:rsid w:val="00615BD7"/>
    <w:rsid w:val="00615CB8"/>
    <w:rsid w:val="00615DB0"/>
    <w:rsid w:val="00615E47"/>
    <w:rsid w:val="00615EEE"/>
    <w:rsid w:val="00615FD9"/>
    <w:rsid w:val="00616049"/>
    <w:rsid w:val="0061610E"/>
    <w:rsid w:val="006161A9"/>
    <w:rsid w:val="006164F0"/>
    <w:rsid w:val="006165D6"/>
    <w:rsid w:val="0061675D"/>
    <w:rsid w:val="006167A3"/>
    <w:rsid w:val="0061688F"/>
    <w:rsid w:val="006169B0"/>
    <w:rsid w:val="00616B67"/>
    <w:rsid w:val="00616C0A"/>
    <w:rsid w:val="00616FC6"/>
    <w:rsid w:val="006170E9"/>
    <w:rsid w:val="00617232"/>
    <w:rsid w:val="006172FD"/>
    <w:rsid w:val="006174CE"/>
    <w:rsid w:val="00617612"/>
    <w:rsid w:val="006177DD"/>
    <w:rsid w:val="00617E79"/>
    <w:rsid w:val="00617EEA"/>
    <w:rsid w:val="00617FBB"/>
    <w:rsid w:val="006200C9"/>
    <w:rsid w:val="00620293"/>
    <w:rsid w:val="006204EE"/>
    <w:rsid w:val="00620632"/>
    <w:rsid w:val="00620731"/>
    <w:rsid w:val="00620743"/>
    <w:rsid w:val="00620756"/>
    <w:rsid w:val="006208D3"/>
    <w:rsid w:val="00620B88"/>
    <w:rsid w:val="00620D18"/>
    <w:rsid w:val="00620E78"/>
    <w:rsid w:val="00620F5F"/>
    <w:rsid w:val="006210EE"/>
    <w:rsid w:val="00621118"/>
    <w:rsid w:val="00621232"/>
    <w:rsid w:val="0062132B"/>
    <w:rsid w:val="0062142F"/>
    <w:rsid w:val="00621597"/>
    <w:rsid w:val="0062161F"/>
    <w:rsid w:val="00621635"/>
    <w:rsid w:val="00621653"/>
    <w:rsid w:val="006217D3"/>
    <w:rsid w:val="00621979"/>
    <w:rsid w:val="00621FED"/>
    <w:rsid w:val="006220D3"/>
    <w:rsid w:val="00622419"/>
    <w:rsid w:val="00622AE6"/>
    <w:rsid w:val="00622B17"/>
    <w:rsid w:val="00622E55"/>
    <w:rsid w:val="00622EFE"/>
    <w:rsid w:val="00623390"/>
    <w:rsid w:val="006233F2"/>
    <w:rsid w:val="00623424"/>
    <w:rsid w:val="00623563"/>
    <w:rsid w:val="00623580"/>
    <w:rsid w:val="00623758"/>
    <w:rsid w:val="006239DB"/>
    <w:rsid w:val="006239F9"/>
    <w:rsid w:val="00623A51"/>
    <w:rsid w:val="00623AC3"/>
    <w:rsid w:val="00623B2C"/>
    <w:rsid w:val="00623C02"/>
    <w:rsid w:val="00623DFD"/>
    <w:rsid w:val="00623E12"/>
    <w:rsid w:val="0062416D"/>
    <w:rsid w:val="006243CC"/>
    <w:rsid w:val="0062475A"/>
    <w:rsid w:val="00624849"/>
    <w:rsid w:val="006248DE"/>
    <w:rsid w:val="00624951"/>
    <w:rsid w:val="00624B9F"/>
    <w:rsid w:val="00624BDF"/>
    <w:rsid w:val="00624C7A"/>
    <w:rsid w:val="00624DCE"/>
    <w:rsid w:val="0062511C"/>
    <w:rsid w:val="0062526A"/>
    <w:rsid w:val="006254C7"/>
    <w:rsid w:val="006254CF"/>
    <w:rsid w:val="00625768"/>
    <w:rsid w:val="0062578D"/>
    <w:rsid w:val="00625955"/>
    <w:rsid w:val="00625B1D"/>
    <w:rsid w:val="00625C29"/>
    <w:rsid w:val="00625CD9"/>
    <w:rsid w:val="00625F49"/>
    <w:rsid w:val="00626257"/>
    <w:rsid w:val="006264A1"/>
    <w:rsid w:val="00626747"/>
    <w:rsid w:val="00626A9A"/>
    <w:rsid w:val="00626AB1"/>
    <w:rsid w:val="00626CE5"/>
    <w:rsid w:val="00626EF5"/>
    <w:rsid w:val="00627119"/>
    <w:rsid w:val="0062719A"/>
    <w:rsid w:val="00627447"/>
    <w:rsid w:val="006274DF"/>
    <w:rsid w:val="006274EF"/>
    <w:rsid w:val="00627548"/>
    <w:rsid w:val="00627841"/>
    <w:rsid w:val="00627B63"/>
    <w:rsid w:val="00627BB2"/>
    <w:rsid w:val="006304DA"/>
    <w:rsid w:val="00630509"/>
    <w:rsid w:val="00630621"/>
    <w:rsid w:val="006306F7"/>
    <w:rsid w:val="00630A98"/>
    <w:rsid w:val="00630AA8"/>
    <w:rsid w:val="00630C4B"/>
    <w:rsid w:val="00630CE6"/>
    <w:rsid w:val="00630E43"/>
    <w:rsid w:val="006311E7"/>
    <w:rsid w:val="00631256"/>
    <w:rsid w:val="0063134A"/>
    <w:rsid w:val="006313ED"/>
    <w:rsid w:val="00631441"/>
    <w:rsid w:val="0063154B"/>
    <w:rsid w:val="00631723"/>
    <w:rsid w:val="006318DD"/>
    <w:rsid w:val="00631B69"/>
    <w:rsid w:val="00631C2E"/>
    <w:rsid w:val="00631C54"/>
    <w:rsid w:val="00632212"/>
    <w:rsid w:val="006322F4"/>
    <w:rsid w:val="00632303"/>
    <w:rsid w:val="00632328"/>
    <w:rsid w:val="0063241F"/>
    <w:rsid w:val="0063248F"/>
    <w:rsid w:val="00632595"/>
    <w:rsid w:val="0063273F"/>
    <w:rsid w:val="006327CF"/>
    <w:rsid w:val="00632CA4"/>
    <w:rsid w:val="00632CE1"/>
    <w:rsid w:val="00632F31"/>
    <w:rsid w:val="0063326E"/>
    <w:rsid w:val="0063329D"/>
    <w:rsid w:val="006333DA"/>
    <w:rsid w:val="00633513"/>
    <w:rsid w:val="006335AD"/>
    <w:rsid w:val="00633885"/>
    <w:rsid w:val="00633898"/>
    <w:rsid w:val="00633973"/>
    <w:rsid w:val="00633BB0"/>
    <w:rsid w:val="00633C32"/>
    <w:rsid w:val="00633CAF"/>
    <w:rsid w:val="00633CDA"/>
    <w:rsid w:val="00633DBC"/>
    <w:rsid w:val="00633ED4"/>
    <w:rsid w:val="00633F73"/>
    <w:rsid w:val="00633FEB"/>
    <w:rsid w:val="006340E2"/>
    <w:rsid w:val="0063460D"/>
    <w:rsid w:val="0063482C"/>
    <w:rsid w:val="00634880"/>
    <w:rsid w:val="00634BD7"/>
    <w:rsid w:val="00634BEE"/>
    <w:rsid w:val="00634EA6"/>
    <w:rsid w:val="006350E5"/>
    <w:rsid w:val="006351F3"/>
    <w:rsid w:val="00635221"/>
    <w:rsid w:val="006355AF"/>
    <w:rsid w:val="006359BB"/>
    <w:rsid w:val="00635A26"/>
    <w:rsid w:val="00635A4F"/>
    <w:rsid w:val="00635B0F"/>
    <w:rsid w:val="00635FA4"/>
    <w:rsid w:val="00636679"/>
    <w:rsid w:val="0063672D"/>
    <w:rsid w:val="00636745"/>
    <w:rsid w:val="00636808"/>
    <w:rsid w:val="00636863"/>
    <w:rsid w:val="00636C51"/>
    <w:rsid w:val="00636E60"/>
    <w:rsid w:val="00636EAC"/>
    <w:rsid w:val="00636F18"/>
    <w:rsid w:val="00636F2D"/>
    <w:rsid w:val="00636FA2"/>
    <w:rsid w:val="00637574"/>
    <w:rsid w:val="006376C5"/>
    <w:rsid w:val="006378DE"/>
    <w:rsid w:val="0063793F"/>
    <w:rsid w:val="00637CA0"/>
    <w:rsid w:val="00637D31"/>
    <w:rsid w:val="00637F0A"/>
    <w:rsid w:val="00640034"/>
    <w:rsid w:val="0064004D"/>
    <w:rsid w:val="006403E5"/>
    <w:rsid w:val="006404EF"/>
    <w:rsid w:val="006404FA"/>
    <w:rsid w:val="006405E2"/>
    <w:rsid w:val="0064062B"/>
    <w:rsid w:val="0064065A"/>
    <w:rsid w:val="00640731"/>
    <w:rsid w:val="00640AAC"/>
    <w:rsid w:val="00640C2F"/>
    <w:rsid w:val="00640C4A"/>
    <w:rsid w:val="00640D17"/>
    <w:rsid w:val="00640DC4"/>
    <w:rsid w:val="00640EBA"/>
    <w:rsid w:val="00641093"/>
    <w:rsid w:val="006414E2"/>
    <w:rsid w:val="00641736"/>
    <w:rsid w:val="00641816"/>
    <w:rsid w:val="00641826"/>
    <w:rsid w:val="0064198A"/>
    <w:rsid w:val="006419BB"/>
    <w:rsid w:val="00641AF4"/>
    <w:rsid w:val="00641DC5"/>
    <w:rsid w:val="00641E92"/>
    <w:rsid w:val="00641FEB"/>
    <w:rsid w:val="00642162"/>
    <w:rsid w:val="006421F7"/>
    <w:rsid w:val="00642266"/>
    <w:rsid w:val="00642381"/>
    <w:rsid w:val="006423AB"/>
    <w:rsid w:val="00642411"/>
    <w:rsid w:val="006425C1"/>
    <w:rsid w:val="00642651"/>
    <w:rsid w:val="006428FE"/>
    <w:rsid w:val="00642BFB"/>
    <w:rsid w:val="00642C28"/>
    <w:rsid w:val="00642E42"/>
    <w:rsid w:val="006431B7"/>
    <w:rsid w:val="00643234"/>
    <w:rsid w:val="006432E1"/>
    <w:rsid w:val="006435B5"/>
    <w:rsid w:val="006437FA"/>
    <w:rsid w:val="0064380D"/>
    <w:rsid w:val="006439A2"/>
    <w:rsid w:val="00643BA1"/>
    <w:rsid w:val="00643F3C"/>
    <w:rsid w:val="00644101"/>
    <w:rsid w:val="00644300"/>
    <w:rsid w:val="0064477D"/>
    <w:rsid w:val="006448AD"/>
    <w:rsid w:val="00644F5D"/>
    <w:rsid w:val="00644FD9"/>
    <w:rsid w:val="00645212"/>
    <w:rsid w:val="00645226"/>
    <w:rsid w:val="00645271"/>
    <w:rsid w:val="0064540F"/>
    <w:rsid w:val="006456BA"/>
    <w:rsid w:val="006457F5"/>
    <w:rsid w:val="00645976"/>
    <w:rsid w:val="0064599E"/>
    <w:rsid w:val="00645CF4"/>
    <w:rsid w:val="00645DE0"/>
    <w:rsid w:val="00645E1D"/>
    <w:rsid w:val="00645F37"/>
    <w:rsid w:val="00645FDE"/>
    <w:rsid w:val="0064607F"/>
    <w:rsid w:val="00646153"/>
    <w:rsid w:val="00646159"/>
    <w:rsid w:val="006464F4"/>
    <w:rsid w:val="006466E2"/>
    <w:rsid w:val="006468C2"/>
    <w:rsid w:val="00646B7A"/>
    <w:rsid w:val="00646C64"/>
    <w:rsid w:val="00646DA7"/>
    <w:rsid w:val="00646E3A"/>
    <w:rsid w:val="00647022"/>
    <w:rsid w:val="006474AE"/>
    <w:rsid w:val="006474F4"/>
    <w:rsid w:val="00647674"/>
    <w:rsid w:val="006476FF"/>
    <w:rsid w:val="00647959"/>
    <w:rsid w:val="00647AE2"/>
    <w:rsid w:val="00647C25"/>
    <w:rsid w:val="00650594"/>
    <w:rsid w:val="006505D0"/>
    <w:rsid w:val="006506CB"/>
    <w:rsid w:val="0065072E"/>
    <w:rsid w:val="0065081C"/>
    <w:rsid w:val="00650A77"/>
    <w:rsid w:val="00650A7E"/>
    <w:rsid w:val="00650A90"/>
    <w:rsid w:val="00650CAA"/>
    <w:rsid w:val="00651497"/>
    <w:rsid w:val="00651824"/>
    <w:rsid w:val="00651BF5"/>
    <w:rsid w:val="00652035"/>
    <w:rsid w:val="006520A0"/>
    <w:rsid w:val="006521C8"/>
    <w:rsid w:val="0065244A"/>
    <w:rsid w:val="00652580"/>
    <w:rsid w:val="00652602"/>
    <w:rsid w:val="00652954"/>
    <w:rsid w:val="00652A21"/>
    <w:rsid w:val="00652C2F"/>
    <w:rsid w:val="00652D70"/>
    <w:rsid w:val="00652DC8"/>
    <w:rsid w:val="00652E36"/>
    <w:rsid w:val="00652EBE"/>
    <w:rsid w:val="0065324E"/>
    <w:rsid w:val="00653418"/>
    <w:rsid w:val="0065359D"/>
    <w:rsid w:val="006537DE"/>
    <w:rsid w:val="00653F2A"/>
    <w:rsid w:val="00654178"/>
    <w:rsid w:val="00654296"/>
    <w:rsid w:val="00654329"/>
    <w:rsid w:val="00654388"/>
    <w:rsid w:val="0065461A"/>
    <w:rsid w:val="00654747"/>
    <w:rsid w:val="00654958"/>
    <w:rsid w:val="00654AA7"/>
    <w:rsid w:val="00654EA4"/>
    <w:rsid w:val="00654F8E"/>
    <w:rsid w:val="00655061"/>
    <w:rsid w:val="006551C3"/>
    <w:rsid w:val="0065530D"/>
    <w:rsid w:val="00655311"/>
    <w:rsid w:val="00655315"/>
    <w:rsid w:val="0065554F"/>
    <w:rsid w:val="006555A9"/>
    <w:rsid w:val="0065565C"/>
    <w:rsid w:val="0065569E"/>
    <w:rsid w:val="0065572D"/>
    <w:rsid w:val="0065587A"/>
    <w:rsid w:val="006558B9"/>
    <w:rsid w:val="00655913"/>
    <w:rsid w:val="00655A0B"/>
    <w:rsid w:val="00655A8C"/>
    <w:rsid w:val="00655BD8"/>
    <w:rsid w:val="00655C94"/>
    <w:rsid w:val="00655CC0"/>
    <w:rsid w:val="00655D6B"/>
    <w:rsid w:val="00655D8B"/>
    <w:rsid w:val="00655E9D"/>
    <w:rsid w:val="00655F5A"/>
    <w:rsid w:val="006562BF"/>
    <w:rsid w:val="0065630E"/>
    <w:rsid w:val="006563D9"/>
    <w:rsid w:val="0065650F"/>
    <w:rsid w:val="00656661"/>
    <w:rsid w:val="006566CA"/>
    <w:rsid w:val="00656925"/>
    <w:rsid w:val="0065693B"/>
    <w:rsid w:val="00656BD8"/>
    <w:rsid w:val="00656E30"/>
    <w:rsid w:val="00656E44"/>
    <w:rsid w:val="00656EFA"/>
    <w:rsid w:val="00656F0D"/>
    <w:rsid w:val="00656F42"/>
    <w:rsid w:val="006572C3"/>
    <w:rsid w:val="0065730D"/>
    <w:rsid w:val="0065752F"/>
    <w:rsid w:val="0065780C"/>
    <w:rsid w:val="00657AB8"/>
    <w:rsid w:val="00657E36"/>
    <w:rsid w:val="00657E75"/>
    <w:rsid w:val="00657EFF"/>
    <w:rsid w:val="00660164"/>
    <w:rsid w:val="00660399"/>
    <w:rsid w:val="0066041C"/>
    <w:rsid w:val="00660620"/>
    <w:rsid w:val="00660752"/>
    <w:rsid w:val="006608CE"/>
    <w:rsid w:val="00660A91"/>
    <w:rsid w:val="00660B49"/>
    <w:rsid w:val="00660B85"/>
    <w:rsid w:val="00660BC6"/>
    <w:rsid w:val="00660BF1"/>
    <w:rsid w:val="00660EF0"/>
    <w:rsid w:val="00660F64"/>
    <w:rsid w:val="0066143C"/>
    <w:rsid w:val="006615AE"/>
    <w:rsid w:val="006615BD"/>
    <w:rsid w:val="0066168C"/>
    <w:rsid w:val="00661706"/>
    <w:rsid w:val="00661911"/>
    <w:rsid w:val="00661ADF"/>
    <w:rsid w:val="00661B80"/>
    <w:rsid w:val="00661C91"/>
    <w:rsid w:val="00661D41"/>
    <w:rsid w:val="00661DB2"/>
    <w:rsid w:val="00661DFF"/>
    <w:rsid w:val="00661FD9"/>
    <w:rsid w:val="00662061"/>
    <w:rsid w:val="0066211C"/>
    <w:rsid w:val="006624C7"/>
    <w:rsid w:val="006624E0"/>
    <w:rsid w:val="006625C7"/>
    <w:rsid w:val="00662829"/>
    <w:rsid w:val="00662942"/>
    <w:rsid w:val="00662A2C"/>
    <w:rsid w:val="00662AE0"/>
    <w:rsid w:val="00662FE9"/>
    <w:rsid w:val="00663137"/>
    <w:rsid w:val="0066314F"/>
    <w:rsid w:val="006631B4"/>
    <w:rsid w:val="0066330F"/>
    <w:rsid w:val="006633E5"/>
    <w:rsid w:val="00663490"/>
    <w:rsid w:val="00663496"/>
    <w:rsid w:val="00663505"/>
    <w:rsid w:val="006635DF"/>
    <w:rsid w:val="00663775"/>
    <w:rsid w:val="00663862"/>
    <w:rsid w:val="00663CEA"/>
    <w:rsid w:val="00663D88"/>
    <w:rsid w:val="00663DE6"/>
    <w:rsid w:val="00663E6D"/>
    <w:rsid w:val="00663EBB"/>
    <w:rsid w:val="00663FA7"/>
    <w:rsid w:val="00664254"/>
    <w:rsid w:val="006642F0"/>
    <w:rsid w:val="006643FF"/>
    <w:rsid w:val="006644B1"/>
    <w:rsid w:val="0066475B"/>
    <w:rsid w:val="00664A46"/>
    <w:rsid w:val="00664AA7"/>
    <w:rsid w:val="00664B25"/>
    <w:rsid w:val="00664DB6"/>
    <w:rsid w:val="00664E3D"/>
    <w:rsid w:val="00664FBF"/>
    <w:rsid w:val="0066508B"/>
    <w:rsid w:val="00665292"/>
    <w:rsid w:val="00665511"/>
    <w:rsid w:val="006656C8"/>
    <w:rsid w:val="0066578E"/>
    <w:rsid w:val="00665933"/>
    <w:rsid w:val="006659A5"/>
    <w:rsid w:val="00665ADF"/>
    <w:rsid w:val="00665C8C"/>
    <w:rsid w:val="00665DCD"/>
    <w:rsid w:val="0066608B"/>
    <w:rsid w:val="0066616E"/>
    <w:rsid w:val="00666192"/>
    <w:rsid w:val="00666302"/>
    <w:rsid w:val="00666331"/>
    <w:rsid w:val="006667DF"/>
    <w:rsid w:val="00666849"/>
    <w:rsid w:val="0066696B"/>
    <w:rsid w:val="00666A83"/>
    <w:rsid w:val="00666C39"/>
    <w:rsid w:val="00666E96"/>
    <w:rsid w:val="00666EAD"/>
    <w:rsid w:val="00666EBD"/>
    <w:rsid w:val="00667117"/>
    <w:rsid w:val="00667688"/>
    <w:rsid w:val="00667738"/>
    <w:rsid w:val="00667B79"/>
    <w:rsid w:val="00667C9B"/>
    <w:rsid w:val="00667CBD"/>
    <w:rsid w:val="00670535"/>
    <w:rsid w:val="0067073F"/>
    <w:rsid w:val="00670881"/>
    <w:rsid w:val="006708EB"/>
    <w:rsid w:val="00670BD2"/>
    <w:rsid w:val="00670C0B"/>
    <w:rsid w:val="00670C7C"/>
    <w:rsid w:val="00670E18"/>
    <w:rsid w:val="00670E1A"/>
    <w:rsid w:val="00670E4E"/>
    <w:rsid w:val="00670E8E"/>
    <w:rsid w:val="006710EC"/>
    <w:rsid w:val="006713E6"/>
    <w:rsid w:val="0067149A"/>
    <w:rsid w:val="006714BC"/>
    <w:rsid w:val="00671550"/>
    <w:rsid w:val="00671775"/>
    <w:rsid w:val="00671B47"/>
    <w:rsid w:val="00671CCF"/>
    <w:rsid w:val="00671E9C"/>
    <w:rsid w:val="00671FC2"/>
    <w:rsid w:val="0067204D"/>
    <w:rsid w:val="00672197"/>
    <w:rsid w:val="0067227F"/>
    <w:rsid w:val="006722E3"/>
    <w:rsid w:val="00672408"/>
    <w:rsid w:val="0067248F"/>
    <w:rsid w:val="006724D7"/>
    <w:rsid w:val="006724F1"/>
    <w:rsid w:val="0067255E"/>
    <w:rsid w:val="006725BD"/>
    <w:rsid w:val="006729C6"/>
    <w:rsid w:val="00672A24"/>
    <w:rsid w:val="00672E99"/>
    <w:rsid w:val="00673094"/>
    <w:rsid w:val="0067325A"/>
    <w:rsid w:val="00673500"/>
    <w:rsid w:val="00673894"/>
    <w:rsid w:val="00673B40"/>
    <w:rsid w:val="00673E87"/>
    <w:rsid w:val="006740F4"/>
    <w:rsid w:val="006744D0"/>
    <w:rsid w:val="0067461A"/>
    <w:rsid w:val="00674773"/>
    <w:rsid w:val="0067486F"/>
    <w:rsid w:val="00674AAF"/>
    <w:rsid w:val="00674B30"/>
    <w:rsid w:val="00674C7C"/>
    <w:rsid w:val="00675242"/>
    <w:rsid w:val="0067529C"/>
    <w:rsid w:val="006752C6"/>
    <w:rsid w:val="00675360"/>
    <w:rsid w:val="00675512"/>
    <w:rsid w:val="00675742"/>
    <w:rsid w:val="00675E0E"/>
    <w:rsid w:val="00675F79"/>
    <w:rsid w:val="00676041"/>
    <w:rsid w:val="006761E8"/>
    <w:rsid w:val="0067621A"/>
    <w:rsid w:val="00676561"/>
    <w:rsid w:val="00676612"/>
    <w:rsid w:val="00676720"/>
    <w:rsid w:val="006767EE"/>
    <w:rsid w:val="0067690D"/>
    <w:rsid w:val="006769E5"/>
    <w:rsid w:val="006769EE"/>
    <w:rsid w:val="00677084"/>
    <w:rsid w:val="00677232"/>
    <w:rsid w:val="00677251"/>
    <w:rsid w:val="006772CD"/>
    <w:rsid w:val="006772ED"/>
    <w:rsid w:val="00677496"/>
    <w:rsid w:val="0067779B"/>
    <w:rsid w:val="006777B9"/>
    <w:rsid w:val="0067786F"/>
    <w:rsid w:val="006779ED"/>
    <w:rsid w:val="00677ABF"/>
    <w:rsid w:val="00677AC6"/>
    <w:rsid w:val="00677EF6"/>
    <w:rsid w:val="00680168"/>
    <w:rsid w:val="00680325"/>
    <w:rsid w:val="006806F9"/>
    <w:rsid w:val="006808EF"/>
    <w:rsid w:val="00680C55"/>
    <w:rsid w:val="0068102E"/>
    <w:rsid w:val="00681073"/>
    <w:rsid w:val="0068110F"/>
    <w:rsid w:val="00681443"/>
    <w:rsid w:val="0068144C"/>
    <w:rsid w:val="00681482"/>
    <w:rsid w:val="0068179C"/>
    <w:rsid w:val="00681CC3"/>
    <w:rsid w:val="00681D58"/>
    <w:rsid w:val="00681D97"/>
    <w:rsid w:val="00681E24"/>
    <w:rsid w:val="00681F24"/>
    <w:rsid w:val="00682481"/>
    <w:rsid w:val="006825CB"/>
    <w:rsid w:val="00682DA1"/>
    <w:rsid w:val="0068303A"/>
    <w:rsid w:val="0068305F"/>
    <w:rsid w:val="006830E0"/>
    <w:rsid w:val="006830FF"/>
    <w:rsid w:val="0068311B"/>
    <w:rsid w:val="0068316D"/>
    <w:rsid w:val="00683570"/>
    <w:rsid w:val="00683624"/>
    <w:rsid w:val="00683666"/>
    <w:rsid w:val="0068372A"/>
    <w:rsid w:val="0068375E"/>
    <w:rsid w:val="00683943"/>
    <w:rsid w:val="0068394B"/>
    <w:rsid w:val="00683AB2"/>
    <w:rsid w:val="00683AF8"/>
    <w:rsid w:val="00683BA9"/>
    <w:rsid w:val="00683C0E"/>
    <w:rsid w:val="00683E2F"/>
    <w:rsid w:val="00683F8F"/>
    <w:rsid w:val="006840A2"/>
    <w:rsid w:val="00684220"/>
    <w:rsid w:val="006845E6"/>
    <w:rsid w:val="00684613"/>
    <w:rsid w:val="00684A5E"/>
    <w:rsid w:val="00684D51"/>
    <w:rsid w:val="00684D95"/>
    <w:rsid w:val="00684DC3"/>
    <w:rsid w:val="00684F4F"/>
    <w:rsid w:val="006853AB"/>
    <w:rsid w:val="0068542F"/>
    <w:rsid w:val="0068578C"/>
    <w:rsid w:val="0068597D"/>
    <w:rsid w:val="00685C3B"/>
    <w:rsid w:val="00685DE9"/>
    <w:rsid w:val="00685DEE"/>
    <w:rsid w:val="00686260"/>
    <w:rsid w:val="00686265"/>
    <w:rsid w:val="00686341"/>
    <w:rsid w:val="00686371"/>
    <w:rsid w:val="00686602"/>
    <w:rsid w:val="006867F3"/>
    <w:rsid w:val="00686A93"/>
    <w:rsid w:val="00686BC3"/>
    <w:rsid w:val="00686C0B"/>
    <w:rsid w:val="00686DB5"/>
    <w:rsid w:val="00686EE5"/>
    <w:rsid w:val="00686F0B"/>
    <w:rsid w:val="00686F6D"/>
    <w:rsid w:val="00687080"/>
    <w:rsid w:val="00687469"/>
    <w:rsid w:val="006874AC"/>
    <w:rsid w:val="0068773B"/>
    <w:rsid w:val="00687948"/>
    <w:rsid w:val="00687951"/>
    <w:rsid w:val="00687A2F"/>
    <w:rsid w:val="00687D2B"/>
    <w:rsid w:val="006901C6"/>
    <w:rsid w:val="0069042F"/>
    <w:rsid w:val="00690442"/>
    <w:rsid w:val="0069047B"/>
    <w:rsid w:val="006906EA"/>
    <w:rsid w:val="00690764"/>
    <w:rsid w:val="006907DF"/>
    <w:rsid w:val="00690842"/>
    <w:rsid w:val="00690871"/>
    <w:rsid w:val="006909FF"/>
    <w:rsid w:val="00690A3C"/>
    <w:rsid w:val="006910B6"/>
    <w:rsid w:val="0069132F"/>
    <w:rsid w:val="00691338"/>
    <w:rsid w:val="006913F1"/>
    <w:rsid w:val="00691654"/>
    <w:rsid w:val="0069176B"/>
    <w:rsid w:val="00691A6C"/>
    <w:rsid w:val="00691B62"/>
    <w:rsid w:val="00691EE1"/>
    <w:rsid w:val="006920D3"/>
    <w:rsid w:val="0069271F"/>
    <w:rsid w:val="00692A0E"/>
    <w:rsid w:val="00692F07"/>
    <w:rsid w:val="00693033"/>
    <w:rsid w:val="00693050"/>
    <w:rsid w:val="006931CC"/>
    <w:rsid w:val="00693284"/>
    <w:rsid w:val="0069336E"/>
    <w:rsid w:val="00693587"/>
    <w:rsid w:val="0069358E"/>
    <w:rsid w:val="0069374B"/>
    <w:rsid w:val="00693AD7"/>
    <w:rsid w:val="00693FB1"/>
    <w:rsid w:val="0069433E"/>
    <w:rsid w:val="00694445"/>
    <w:rsid w:val="006944B8"/>
    <w:rsid w:val="0069475F"/>
    <w:rsid w:val="00694791"/>
    <w:rsid w:val="0069479E"/>
    <w:rsid w:val="00694D2A"/>
    <w:rsid w:val="00695349"/>
    <w:rsid w:val="00695569"/>
    <w:rsid w:val="00695715"/>
    <w:rsid w:val="006957AA"/>
    <w:rsid w:val="00695975"/>
    <w:rsid w:val="00695A7E"/>
    <w:rsid w:val="00695C55"/>
    <w:rsid w:val="00695C68"/>
    <w:rsid w:val="00695F1F"/>
    <w:rsid w:val="0069626D"/>
    <w:rsid w:val="00696573"/>
    <w:rsid w:val="0069671F"/>
    <w:rsid w:val="00696A0E"/>
    <w:rsid w:val="00696B64"/>
    <w:rsid w:val="00696DB2"/>
    <w:rsid w:val="00696DC6"/>
    <w:rsid w:val="006971B3"/>
    <w:rsid w:val="00697565"/>
    <w:rsid w:val="0069774C"/>
    <w:rsid w:val="0069774E"/>
    <w:rsid w:val="006977CF"/>
    <w:rsid w:val="0069799F"/>
    <w:rsid w:val="00697A07"/>
    <w:rsid w:val="00697A97"/>
    <w:rsid w:val="00697B6A"/>
    <w:rsid w:val="00697CB7"/>
    <w:rsid w:val="006A00B7"/>
    <w:rsid w:val="006A0175"/>
    <w:rsid w:val="006A0613"/>
    <w:rsid w:val="006A064B"/>
    <w:rsid w:val="006A07A7"/>
    <w:rsid w:val="006A0802"/>
    <w:rsid w:val="006A0B4D"/>
    <w:rsid w:val="006A0C5A"/>
    <w:rsid w:val="006A0E1E"/>
    <w:rsid w:val="006A1078"/>
    <w:rsid w:val="006A145F"/>
    <w:rsid w:val="006A1750"/>
    <w:rsid w:val="006A199A"/>
    <w:rsid w:val="006A1BB3"/>
    <w:rsid w:val="006A1BB9"/>
    <w:rsid w:val="006A1C90"/>
    <w:rsid w:val="006A1D38"/>
    <w:rsid w:val="006A1D9F"/>
    <w:rsid w:val="006A1DFF"/>
    <w:rsid w:val="006A2493"/>
    <w:rsid w:val="006A25B9"/>
    <w:rsid w:val="006A271F"/>
    <w:rsid w:val="006A27C0"/>
    <w:rsid w:val="006A2932"/>
    <w:rsid w:val="006A2B60"/>
    <w:rsid w:val="006A2C76"/>
    <w:rsid w:val="006A2CBE"/>
    <w:rsid w:val="006A2CEC"/>
    <w:rsid w:val="006A2FC3"/>
    <w:rsid w:val="006A3082"/>
    <w:rsid w:val="006A3117"/>
    <w:rsid w:val="006A3282"/>
    <w:rsid w:val="006A33D2"/>
    <w:rsid w:val="006A3A07"/>
    <w:rsid w:val="006A3C98"/>
    <w:rsid w:val="006A3D74"/>
    <w:rsid w:val="006A3F03"/>
    <w:rsid w:val="006A433B"/>
    <w:rsid w:val="006A453B"/>
    <w:rsid w:val="006A4587"/>
    <w:rsid w:val="006A45AA"/>
    <w:rsid w:val="006A4762"/>
    <w:rsid w:val="006A4920"/>
    <w:rsid w:val="006A4A3E"/>
    <w:rsid w:val="006A4F4D"/>
    <w:rsid w:val="006A5061"/>
    <w:rsid w:val="006A516D"/>
    <w:rsid w:val="006A524D"/>
    <w:rsid w:val="006A52B5"/>
    <w:rsid w:val="006A536E"/>
    <w:rsid w:val="006A53F8"/>
    <w:rsid w:val="006A55CC"/>
    <w:rsid w:val="006A55F1"/>
    <w:rsid w:val="006A5624"/>
    <w:rsid w:val="006A56C7"/>
    <w:rsid w:val="006A56E4"/>
    <w:rsid w:val="006A57A1"/>
    <w:rsid w:val="006A5B5F"/>
    <w:rsid w:val="006A5C31"/>
    <w:rsid w:val="006A5CF5"/>
    <w:rsid w:val="006A6243"/>
    <w:rsid w:val="006A6383"/>
    <w:rsid w:val="006A6407"/>
    <w:rsid w:val="006A64AF"/>
    <w:rsid w:val="006A64BF"/>
    <w:rsid w:val="006A6804"/>
    <w:rsid w:val="006A684B"/>
    <w:rsid w:val="006A69C7"/>
    <w:rsid w:val="006A6B9E"/>
    <w:rsid w:val="006A6CB1"/>
    <w:rsid w:val="006A6E78"/>
    <w:rsid w:val="006A6F9F"/>
    <w:rsid w:val="006A73A1"/>
    <w:rsid w:val="006A73B5"/>
    <w:rsid w:val="006A746F"/>
    <w:rsid w:val="006A75D5"/>
    <w:rsid w:val="006A7690"/>
    <w:rsid w:val="006A7773"/>
    <w:rsid w:val="006A77EE"/>
    <w:rsid w:val="006A7912"/>
    <w:rsid w:val="006A7B7B"/>
    <w:rsid w:val="006A7C86"/>
    <w:rsid w:val="006A7DA7"/>
    <w:rsid w:val="006A7EA1"/>
    <w:rsid w:val="006B0040"/>
    <w:rsid w:val="006B0182"/>
    <w:rsid w:val="006B022C"/>
    <w:rsid w:val="006B02BF"/>
    <w:rsid w:val="006B053C"/>
    <w:rsid w:val="006B06C0"/>
    <w:rsid w:val="006B086F"/>
    <w:rsid w:val="006B092F"/>
    <w:rsid w:val="006B09A1"/>
    <w:rsid w:val="006B09EF"/>
    <w:rsid w:val="006B0B01"/>
    <w:rsid w:val="006B0B21"/>
    <w:rsid w:val="006B0D00"/>
    <w:rsid w:val="006B0D5A"/>
    <w:rsid w:val="006B0EA0"/>
    <w:rsid w:val="006B130A"/>
    <w:rsid w:val="006B1343"/>
    <w:rsid w:val="006B195A"/>
    <w:rsid w:val="006B1B4A"/>
    <w:rsid w:val="006B2141"/>
    <w:rsid w:val="006B21F7"/>
    <w:rsid w:val="006B23B2"/>
    <w:rsid w:val="006B245F"/>
    <w:rsid w:val="006B2469"/>
    <w:rsid w:val="006B2706"/>
    <w:rsid w:val="006B2773"/>
    <w:rsid w:val="006B2EE6"/>
    <w:rsid w:val="006B33F3"/>
    <w:rsid w:val="006B3534"/>
    <w:rsid w:val="006B3623"/>
    <w:rsid w:val="006B377B"/>
    <w:rsid w:val="006B3B07"/>
    <w:rsid w:val="006B3B50"/>
    <w:rsid w:val="006B3DDE"/>
    <w:rsid w:val="006B3ECB"/>
    <w:rsid w:val="006B3FD7"/>
    <w:rsid w:val="006B4138"/>
    <w:rsid w:val="006B4246"/>
    <w:rsid w:val="006B4324"/>
    <w:rsid w:val="006B44F2"/>
    <w:rsid w:val="006B4545"/>
    <w:rsid w:val="006B49C3"/>
    <w:rsid w:val="006B49EC"/>
    <w:rsid w:val="006B4ABE"/>
    <w:rsid w:val="006B4BC3"/>
    <w:rsid w:val="006B4BDD"/>
    <w:rsid w:val="006B4BF0"/>
    <w:rsid w:val="006B4E62"/>
    <w:rsid w:val="006B4EB0"/>
    <w:rsid w:val="006B4EFB"/>
    <w:rsid w:val="006B50C9"/>
    <w:rsid w:val="006B513B"/>
    <w:rsid w:val="006B5668"/>
    <w:rsid w:val="006B5765"/>
    <w:rsid w:val="006B5A17"/>
    <w:rsid w:val="006B5A61"/>
    <w:rsid w:val="006B5A86"/>
    <w:rsid w:val="006B5ACB"/>
    <w:rsid w:val="006B5C2C"/>
    <w:rsid w:val="006B5C87"/>
    <w:rsid w:val="006B5D25"/>
    <w:rsid w:val="006B5F7D"/>
    <w:rsid w:val="006B6088"/>
    <w:rsid w:val="006B6109"/>
    <w:rsid w:val="006B6484"/>
    <w:rsid w:val="006B652B"/>
    <w:rsid w:val="006B6763"/>
    <w:rsid w:val="006B6825"/>
    <w:rsid w:val="006B6919"/>
    <w:rsid w:val="006B6D11"/>
    <w:rsid w:val="006B6E70"/>
    <w:rsid w:val="006B6EC9"/>
    <w:rsid w:val="006B7248"/>
    <w:rsid w:val="006B730C"/>
    <w:rsid w:val="006B74B7"/>
    <w:rsid w:val="006B755E"/>
    <w:rsid w:val="006B756D"/>
    <w:rsid w:val="006B7586"/>
    <w:rsid w:val="006B7797"/>
    <w:rsid w:val="006B7C55"/>
    <w:rsid w:val="006B7DE0"/>
    <w:rsid w:val="006C01EB"/>
    <w:rsid w:val="006C029B"/>
    <w:rsid w:val="006C031F"/>
    <w:rsid w:val="006C0325"/>
    <w:rsid w:val="006C033A"/>
    <w:rsid w:val="006C03DD"/>
    <w:rsid w:val="006C0485"/>
    <w:rsid w:val="006C07A9"/>
    <w:rsid w:val="006C09EB"/>
    <w:rsid w:val="006C0B7E"/>
    <w:rsid w:val="006C0C3D"/>
    <w:rsid w:val="006C0D52"/>
    <w:rsid w:val="006C0F59"/>
    <w:rsid w:val="006C0F6D"/>
    <w:rsid w:val="006C0FAA"/>
    <w:rsid w:val="006C1373"/>
    <w:rsid w:val="006C148B"/>
    <w:rsid w:val="006C1501"/>
    <w:rsid w:val="006C1570"/>
    <w:rsid w:val="006C160C"/>
    <w:rsid w:val="006C19AB"/>
    <w:rsid w:val="006C19C7"/>
    <w:rsid w:val="006C1B83"/>
    <w:rsid w:val="006C1B8D"/>
    <w:rsid w:val="006C1BAD"/>
    <w:rsid w:val="006C1BE7"/>
    <w:rsid w:val="006C1E3E"/>
    <w:rsid w:val="006C1E3F"/>
    <w:rsid w:val="006C1E47"/>
    <w:rsid w:val="006C2004"/>
    <w:rsid w:val="006C2119"/>
    <w:rsid w:val="006C22C8"/>
    <w:rsid w:val="006C2324"/>
    <w:rsid w:val="006C238B"/>
    <w:rsid w:val="006C24B2"/>
    <w:rsid w:val="006C2562"/>
    <w:rsid w:val="006C25C1"/>
    <w:rsid w:val="006C2613"/>
    <w:rsid w:val="006C2679"/>
    <w:rsid w:val="006C27F5"/>
    <w:rsid w:val="006C281D"/>
    <w:rsid w:val="006C2A89"/>
    <w:rsid w:val="006C2CF9"/>
    <w:rsid w:val="006C2FF1"/>
    <w:rsid w:val="006C35CB"/>
    <w:rsid w:val="006C375B"/>
    <w:rsid w:val="006C388D"/>
    <w:rsid w:val="006C3891"/>
    <w:rsid w:val="006C3958"/>
    <w:rsid w:val="006C3A06"/>
    <w:rsid w:val="006C3AF4"/>
    <w:rsid w:val="006C3B21"/>
    <w:rsid w:val="006C3C78"/>
    <w:rsid w:val="006C3C7B"/>
    <w:rsid w:val="006C3ECB"/>
    <w:rsid w:val="006C3ED3"/>
    <w:rsid w:val="006C3F2B"/>
    <w:rsid w:val="006C40BD"/>
    <w:rsid w:val="006C4809"/>
    <w:rsid w:val="006C482C"/>
    <w:rsid w:val="006C49AE"/>
    <w:rsid w:val="006C4D21"/>
    <w:rsid w:val="006C522A"/>
    <w:rsid w:val="006C5263"/>
    <w:rsid w:val="006C53C4"/>
    <w:rsid w:val="006C54F0"/>
    <w:rsid w:val="006C5907"/>
    <w:rsid w:val="006C593E"/>
    <w:rsid w:val="006C5A52"/>
    <w:rsid w:val="006C5AC3"/>
    <w:rsid w:val="006C5AFB"/>
    <w:rsid w:val="006C5B42"/>
    <w:rsid w:val="006C5D9A"/>
    <w:rsid w:val="006C6051"/>
    <w:rsid w:val="006C60EE"/>
    <w:rsid w:val="006C61C9"/>
    <w:rsid w:val="006C629E"/>
    <w:rsid w:val="006C63FB"/>
    <w:rsid w:val="006C64CB"/>
    <w:rsid w:val="006C64EF"/>
    <w:rsid w:val="006C657A"/>
    <w:rsid w:val="006C6637"/>
    <w:rsid w:val="006C672E"/>
    <w:rsid w:val="006C67BA"/>
    <w:rsid w:val="006C68A0"/>
    <w:rsid w:val="006C6C5F"/>
    <w:rsid w:val="006C6D0D"/>
    <w:rsid w:val="006C6D60"/>
    <w:rsid w:val="006C6DE1"/>
    <w:rsid w:val="006C6E61"/>
    <w:rsid w:val="006C70B5"/>
    <w:rsid w:val="006C716C"/>
    <w:rsid w:val="006C749A"/>
    <w:rsid w:val="006C7599"/>
    <w:rsid w:val="006C76DB"/>
    <w:rsid w:val="006C7A23"/>
    <w:rsid w:val="006C7ACB"/>
    <w:rsid w:val="006C7C6E"/>
    <w:rsid w:val="006C7D84"/>
    <w:rsid w:val="006C7DB2"/>
    <w:rsid w:val="006C7E14"/>
    <w:rsid w:val="006C7FA8"/>
    <w:rsid w:val="006D012C"/>
    <w:rsid w:val="006D0153"/>
    <w:rsid w:val="006D0483"/>
    <w:rsid w:val="006D0499"/>
    <w:rsid w:val="006D09F3"/>
    <w:rsid w:val="006D0B29"/>
    <w:rsid w:val="006D0BC9"/>
    <w:rsid w:val="006D0D63"/>
    <w:rsid w:val="006D0E7D"/>
    <w:rsid w:val="006D1021"/>
    <w:rsid w:val="006D11AD"/>
    <w:rsid w:val="006D13B8"/>
    <w:rsid w:val="006D16D3"/>
    <w:rsid w:val="006D16DF"/>
    <w:rsid w:val="006D17A4"/>
    <w:rsid w:val="006D1823"/>
    <w:rsid w:val="006D19C4"/>
    <w:rsid w:val="006D1A01"/>
    <w:rsid w:val="006D1A86"/>
    <w:rsid w:val="006D1BD8"/>
    <w:rsid w:val="006D1CB0"/>
    <w:rsid w:val="006D1EB0"/>
    <w:rsid w:val="006D2029"/>
    <w:rsid w:val="006D21B8"/>
    <w:rsid w:val="006D24B7"/>
    <w:rsid w:val="006D2757"/>
    <w:rsid w:val="006D28BA"/>
    <w:rsid w:val="006D28C1"/>
    <w:rsid w:val="006D2905"/>
    <w:rsid w:val="006D2A6F"/>
    <w:rsid w:val="006D2C24"/>
    <w:rsid w:val="006D303B"/>
    <w:rsid w:val="006D3090"/>
    <w:rsid w:val="006D31D9"/>
    <w:rsid w:val="006D3307"/>
    <w:rsid w:val="006D33B3"/>
    <w:rsid w:val="006D33BF"/>
    <w:rsid w:val="006D35C0"/>
    <w:rsid w:val="006D3766"/>
    <w:rsid w:val="006D3994"/>
    <w:rsid w:val="006D3CF3"/>
    <w:rsid w:val="006D3DDF"/>
    <w:rsid w:val="006D3DF4"/>
    <w:rsid w:val="006D3EC4"/>
    <w:rsid w:val="006D425F"/>
    <w:rsid w:val="006D42F9"/>
    <w:rsid w:val="006D447F"/>
    <w:rsid w:val="006D4497"/>
    <w:rsid w:val="006D4688"/>
    <w:rsid w:val="006D4710"/>
    <w:rsid w:val="006D48F7"/>
    <w:rsid w:val="006D4B1E"/>
    <w:rsid w:val="006D4B25"/>
    <w:rsid w:val="006D4FFD"/>
    <w:rsid w:val="006D5187"/>
    <w:rsid w:val="006D5323"/>
    <w:rsid w:val="006D5424"/>
    <w:rsid w:val="006D5453"/>
    <w:rsid w:val="006D54BB"/>
    <w:rsid w:val="006D5714"/>
    <w:rsid w:val="006D572A"/>
    <w:rsid w:val="006D584C"/>
    <w:rsid w:val="006D5871"/>
    <w:rsid w:val="006D5A39"/>
    <w:rsid w:val="006D5B5F"/>
    <w:rsid w:val="006D5CF2"/>
    <w:rsid w:val="006D5E9A"/>
    <w:rsid w:val="006D64A2"/>
    <w:rsid w:val="006D6525"/>
    <w:rsid w:val="006D6607"/>
    <w:rsid w:val="006D6700"/>
    <w:rsid w:val="006D6AC2"/>
    <w:rsid w:val="006D6BAF"/>
    <w:rsid w:val="006D7061"/>
    <w:rsid w:val="006D709D"/>
    <w:rsid w:val="006D72F6"/>
    <w:rsid w:val="006D7499"/>
    <w:rsid w:val="006D763A"/>
    <w:rsid w:val="006D776B"/>
    <w:rsid w:val="006D7831"/>
    <w:rsid w:val="006D7A96"/>
    <w:rsid w:val="006D7AAF"/>
    <w:rsid w:val="006D7C4E"/>
    <w:rsid w:val="006D7DE8"/>
    <w:rsid w:val="006D7EF1"/>
    <w:rsid w:val="006E0070"/>
    <w:rsid w:val="006E0072"/>
    <w:rsid w:val="006E010D"/>
    <w:rsid w:val="006E0620"/>
    <w:rsid w:val="006E062A"/>
    <w:rsid w:val="006E09AD"/>
    <w:rsid w:val="006E0C1B"/>
    <w:rsid w:val="006E0D65"/>
    <w:rsid w:val="006E0DFE"/>
    <w:rsid w:val="006E0FC7"/>
    <w:rsid w:val="006E1231"/>
    <w:rsid w:val="006E126C"/>
    <w:rsid w:val="006E12ED"/>
    <w:rsid w:val="006E15A6"/>
    <w:rsid w:val="006E1721"/>
    <w:rsid w:val="006E1810"/>
    <w:rsid w:val="006E18F6"/>
    <w:rsid w:val="006E1FBA"/>
    <w:rsid w:val="006E213C"/>
    <w:rsid w:val="006E21F4"/>
    <w:rsid w:val="006E2215"/>
    <w:rsid w:val="006E244C"/>
    <w:rsid w:val="006E24D7"/>
    <w:rsid w:val="006E252D"/>
    <w:rsid w:val="006E2638"/>
    <w:rsid w:val="006E2875"/>
    <w:rsid w:val="006E2B10"/>
    <w:rsid w:val="006E2C2B"/>
    <w:rsid w:val="006E2F7E"/>
    <w:rsid w:val="006E3293"/>
    <w:rsid w:val="006E335C"/>
    <w:rsid w:val="006E3532"/>
    <w:rsid w:val="006E3747"/>
    <w:rsid w:val="006E3924"/>
    <w:rsid w:val="006E3B31"/>
    <w:rsid w:val="006E3CE9"/>
    <w:rsid w:val="006E4016"/>
    <w:rsid w:val="006E4255"/>
    <w:rsid w:val="006E46D9"/>
    <w:rsid w:val="006E4C14"/>
    <w:rsid w:val="006E4DF6"/>
    <w:rsid w:val="006E4FB4"/>
    <w:rsid w:val="006E5073"/>
    <w:rsid w:val="006E520B"/>
    <w:rsid w:val="006E534A"/>
    <w:rsid w:val="006E5509"/>
    <w:rsid w:val="006E58C2"/>
    <w:rsid w:val="006E5965"/>
    <w:rsid w:val="006E5D1D"/>
    <w:rsid w:val="006E5E66"/>
    <w:rsid w:val="006E61B1"/>
    <w:rsid w:val="006E6528"/>
    <w:rsid w:val="006E660E"/>
    <w:rsid w:val="006E6624"/>
    <w:rsid w:val="006E6649"/>
    <w:rsid w:val="006E6674"/>
    <w:rsid w:val="006E66DD"/>
    <w:rsid w:val="006E6704"/>
    <w:rsid w:val="006E67F6"/>
    <w:rsid w:val="006E682A"/>
    <w:rsid w:val="006E6A88"/>
    <w:rsid w:val="006E6A8D"/>
    <w:rsid w:val="006E6B37"/>
    <w:rsid w:val="006E6D90"/>
    <w:rsid w:val="006E70A7"/>
    <w:rsid w:val="006E7232"/>
    <w:rsid w:val="006E72C6"/>
    <w:rsid w:val="006E73A5"/>
    <w:rsid w:val="006E791F"/>
    <w:rsid w:val="006E7C04"/>
    <w:rsid w:val="006E7CA8"/>
    <w:rsid w:val="006E7DFE"/>
    <w:rsid w:val="006F0063"/>
    <w:rsid w:val="006F00E3"/>
    <w:rsid w:val="006F0220"/>
    <w:rsid w:val="006F0241"/>
    <w:rsid w:val="006F0250"/>
    <w:rsid w:val="006F0334"/>
    <w:rsid w:val="006F03F2"/>
    <w:rsid w:val="006F062D"/>
    <w:rsid w:val="006F064A"/>
    <w:rsid w:val="006F0847"/>
    <w:rsid w:val="006F0869"/>
    <w:rsid w:val="006F0A20"/>
    <w:rsid w:val="006F0ACF"/>
    <w:rsid w:val="006F0C2E"/>
    <w:rsid w:val="006F0CC3"/>
    <w:rsid w:val="006F0DCB"/>
    <w:rsid w:val="006F0E46"/>
    <w:rsid w:val="006F11E1"/>
    <w:rsid w:val="006F1334"/>
    <w:rsid w:val="006F16C6"/>
    <w:rsid w:val="006F19ED"/>
    <w:rsid w:val="006F1B0B"/>
    <w:rsid w:val="006F1BA1"/>
    <w:rsid w:val="006F1BA9"/>
    <w:rsid w:val="006F1CD4"/>
    <w:rsid w:val="006F1FD7"/>
    <w:rsid w:val="006F207A"/>
    <w:rsid w:val="006F227E"/>
    <w:rsid w:val="006F2369"/>
    <w:rsid w:val="006F254A"/>
    <w:rsid w:val="006F257D"/>
    <w:rsid w:val="006F2722"/>
    <w:rsid w:val="006F2A19"/>
    <w:rsid w:val="006F2C43"/>
    <w:rsid w:val="006F2C8B"/>
    <w:rsid w:val="006F2CE2"/>
    <w:rsid w:val="006F2EAE"/>
    <w:rsid w:val="006F2F1A"/>
    <w:rsid w:val="006F338F"/>
    <w:rsid w:val="006F3394"/>
    <w:rsid w:val="006F3446"/>
    <w:rsid w:val="006F350A"/>
    <w:rsid w:val="006F3519"/>
    <w:rsid w:val="006F3539"/>
    <w:rsid w:val="006F35F5"/>
    <w:rsid w:val="006F3BBC"/>
    <w:rsid w:val="006F3BCB"/>
    <w:rsid w:val="006F3BE5"/>
    <w:rsid w:val="006F3F92"/>
    <w:rsid w:val="006F3FA0"/>
    <w:rsid w:val="006F43FF"/>
    <w:rsid w:val="006F4401"/>
    <w:rsid w:val="006F444F"/>
    <w:rsid w:val="006F47F2"/>
    <w:rsid w:val="006F4AA9"/>
    <w:rsid w:val="006F4B8A"/>
    <w:rsid w:val="006F4F28"/>
    <w:rsid w:val="006F4FBD"/>
    <w:rsid w:val="006F5D66"/>
    <w:rsid w:val="006F5E72"/>
    <w:rsid w:val="006F6236"/>
    <w:rsid w:val="006F64C4"/>
    <w:rsid w:val="006F6A26"/>
    <w:rsid w:val="006F6AC9"/>
    <w:rsid w:val="006F6AF0"/>
    <w:rsid w:val="006F6C50"/>
    <w:rsid w:val="006F6D4D"/>
    <w:rsid w:val="006F6E22"/>
    <w:rsid w:val="006F6FDC"/>
    <w:rsid w:val="006F7055"/>
    <w:rsid w:val="006F7067"/>
    <w:rsid w:val="006F70DC"/>
    <w:rsid w:val="006F71A7"/>
    <w:rsid w:val="006F72D0"/>
    <w:rsid w:val="006F7608"/>
    <w:rsid w:val="006F7786"/>
    <w:rsid w:val="006F77AA"/>
    <w:rsid w:val="006F7DF3"/>
    <w:rsid w:val="006F7E16"/>
    <w:rsid w:val="00700057"/>
    <w:rsid w:val="007000B6"/>
    <w:rsid w:val="007001A6"/>
    <w:rsid w:val="007001CA"/>
    <w:rsid w:val="0070039F"/>
    <w:rsid w:val="007004A6"/>
    <w:rsid w:val="0070056A"/>
    <w:rsid w:val="00700632"/>
    <w:rsid w:val="00700789"/>
    <w:rsid w:val="00700851"/>
    <w:rsid w:val="007009C9"/>
    <w:rsid w:val="00700AAC"/>
    <w:rsid w:val="00700C91"/>
    <w:rsid w:val="00700D5B"/>
    <w:rsid w:val="00700EE9"/>
    <w:rsid w:val="00700F57"/>
    <w:rsid w:val="00700FEC"/>
    <w:rsid w:val="007011C4"/>
    <w:rsid w:val="00701264"/>
    <w:rsid w:val="007017DC"/>
    <w:rsid w:val="00701825"/>
    <w:rsid w:val="0070199F"/>
    <w:rsid w:val="007020B2"/>
    <w:rsid w:val="0070218B"/>
    <w:rsid w:val="00702228"/>
    <w:rsid w:val="007022EE"/>
    <w:rsid w:val="007023A8"/>
    <w:rsid w:val="00702466"/>
    <w:rsid w:val="007027CE"/>
    <w:rsid w:val="007028F5"/>
    <w:rsid w:val="00702B11"/>
    <w:rsid w:val="00702C26"/>
    <w:rsid w:val="00703197"/>
    <w:rsid w:val="00703248"/>
    <w:rsid w:val="00703434"/>
    <w:rsid w:val="00703640"/>
    <w:rsid w:val="007038B4"/>
    <w:rsid w:val="00703B7B"/>
    <w:rsid w:val="00703D9A"/>
    <w:rsid w:val="00703E2A"/>
    <w:rsid w:val="00703FB1"/>
    <w:rsid w:val="00704011"/>
    <w:rsid w:val="00704145"/>
    <w:rsid w:val="0070426C"/>
    <w:rsid w:val="007042FA"/>
    <w:rsid w:val="00704345"/>
    <w:rsid w:val="007045CF"/>
    <w:rsid w:val="007045F6"/>
    <w:rsid w:val="00704747"/>
    <w:rsid w:val="00704779"/>
    <w:rsid w:val="0070489E"/>
    <w:rsid w:val="007048CC"/>
    <w:rsid w:val="007049A2"/>
    <w:rsid w:val="00704BEE"/>
    <w:rsid w:val="00704FF4"/>
    <w:rsid w:val="00705103"/>
    <w:rsid w:val="007051B3"/>
    <w:rsid w:val="00705266"/>
    <w:rsid w:val="0070588F"/>
    <w:rsid w:val="007059F5"/>
    <w:rsid w:val="00705A51"/>
    <w:rsid w:val="00705BD6"/>
    <w:rsid w:val="00705EB1"/>
    <w:rsid w:val="00705F08"/>
    <w:rsid w:val="007060D8"/>
    <w:rsid w:val="00706366"/>
    <w:rsid w:val="007063C8"/>
    <w:rsid w:val="00706803"/>
    <w:rsid w:val="0070685B"/>
    <w:rsid w:val="007068F6"/>
    <w:rsid w:val="00706C8C"/>
    <w:rsid w:val="00706F41"/>
    <w:rsid w:val="00706F67"/>
    <w:rsid w:val="00706FE5"/>
    <w:rsid w:val="0070701A"/>
    <w:rsid w:val="00707193"/>
    <w:rsid w:val="007071F3"/>
    <w:rsid w:val="007074DA"/>
    <w:rsid w:val="00707549"/>
    <w:rsid w:val="007076CC"/>
    <w:rsid w:val="007076D2"/>
    <w:rsid w:val="007079C6"/>
    <w:rsid w:val="00707A50"/>
    <w:rsid w:val="00707A79"/>
    <w:rsid w:val="00707AAD"/>
    <w:rsid w:val="00707B7B"/>
    <w:rsid w:val="00707C1D"/>
    <w:rsid w:val="00707C6D"/>
    <w:rsid w:val="00707DBA"/>
    <w:rsid w:val="0071007C"/>
    <w:rsid w:val="00710214"/>
    <w:rsid w:val="00710241"/>
    <w:rsid w:val="00710269"/>
    <w:rsid w:val="0071033D"/>
    <w:rsid w:val="0071077F"/>
    <w:rsid w:val="00710795"/>
    <w:rsid w:val="007108E8"/>
    <w:rsid w:val="00710981"/>
    <w:rsid w:val="00710B28"/>
    <w:rsid w:val="00710C7A"/>
    <w:rsid w:val="00710D5B"/>
    <w:rsid w:val="00710EB0"/>
    <w:rsid w:val="00710F65"/>
    <w:rsid w:val="007110AC"/>
    <w:rsid w:val="007110BD"/>
    <w:rsid w:val="0071128B"/>
    <w:rsid w:val="007112E6"/>
    <w:rsid w:val="007113B5"/>
    <w:rsid w:val="007116A5"/>
    <w:rsid w:val="007117D9"/>
    <w:rsid w:val="0071183A"/>
    <w:rsid w:val="00711858"/>
    <w:rsid w:val="007118E8"/>
    <w:rsid w:val="00711A3E"/>
    <w:rsid w:val="00711B89"/>
    <w:rsid w:val="00711CDA"/>
    <w:rsid w:val="00712133"/>
    <w:rsid w:val="0071250B"/>
    <w:rsid w:val="00712850"/>
    <w:rsid w:val="0071287B"/>
    <w:rsid w:val="0071290D"/>
    <w:rsid w:val="00712968"/>
    <w:rsid w:val="00712A26"/>
    <w:rsid w:val="00712C9E"/>
    <w:rsid w:val="00712D5D"/>
    <w:rsid w:val="00712D78"/>
    <w:rsid w:val="00712E71"/>
    <w:rsid w:val="00712EDD"/>
    <w:rsid w:val="007130D8"/>
    <w:rsid w:val="007130EF"/>
    <w:rsid w:val="00713148"/>
    <w:rsid w:val="00713186"/>
    <w:rsid w:val="00713241"/>
    <w:rsid w:val="00713252"/>
    <w:rsid w:val="007134C9"/>
    <w:rsid w:val="007135CF"/>
    <w:rsid w:val="007136BC"/>
    <w:rsid w:val="00713ED8"/>
    <w:rsid w:val="00713F51"/>
    <w:rsid w:val="007145E4"/>
    <w:rsid w:val="007147CE"/>
    <w:rsid w:val="00714852"/>
    <w:rsid w:val="00714AD9"/>
    <w:rsid w:val="00714D36"/>
    <w:rsid w:val="00715723"/>
    <w:rsid w:val="0071577F"/>
    <w:rsid w:val="007157CC"/>
    <w:rsid w:val="00715846"/>
    <w:rsid w:val="00715D68"/>
    <w:rsid w:val="00715FF3"/>
    <w:rsid w:val="007162FA"/>
    <w:rsid w:val="00716487"/>
    <w:rsid w:val="007164B8"/>
    <w:rsid w:val="007165AB"/>
    <w:rsid w:val="00716932"/>
    <w:rsid w:val="007169B3"/>
    <w:rsid w:val="00716A90"/>
    <w:rsid w:val="00716BE1"/>
    <w:rsid w:val="00716C5C"/>
    <w:rsid w:val="00716CF3"/>
    <w:rsid w:val="00716E9E"/>
    <w:rsid w:val="0071707A"/>
    <w:rsid w:val="0071720F"/>
    <w:rsid w:val="00717256"/>
    <w:rsid w:val="00717378"/>
    <w:rsid w:val="0071738F"/>
    <w:rsid w:val="00717643"/>
    <w:rsid w:val="00717802"/>
    <w:rsid w:val="00717AB5"/>
    <w:rsid w:val="00717AF5"/>
    <w:rsid w:val="00717B6A"/>
    <w:rsid w:val="00717C3C"/>
    <w:rsid w:val="00717CD1"/>
    <w:rsid w:val="00717D69"/>
    <w:rsid w:val="00717F28"/>
    <w:rsid w:val="00717FF2"/>
    <w:rsid w:val="007200CF"/>
    <w:rsid w:val="007202A5"/>
    <w:rsid w:val="00720326"/>
    <w:rsid w:val="0072039E"/>
    <w:rsid w:val="007203C4"/>
    <w:rsid w:val="00720406"/>
    <w:rsid w:val="00720565"/>
    <w:rsid w:val="00720753"/>
    <w:rsid w:val="007208BF"/>
    <w:rsid w:val="00720937"/>
    <w:rsid w:val="00720A80"/>
    <w:rsid w:val="00720C36"/>
    <w:rsid w:val="00720C48"/>
    <w:rsid w:val="00720C60"/>
    <w:rsid w:val="00720D79"/>
    <w:rsid w:val="00720DF1"/>
    <w:rsid w:val="00720FFD"/>
    <w:rsid w:val="007210FB"/>
    <w:rsid w:val="007214B4"/>
    <w:rsid w:val="007216D2"/>
    <w:rsid w:val="00721781"/>
    <w:rsid w:val="00721841"/>
    <w:rsid w:val="00721AD2"/>
    <w:rsid w:val="00721D00"/>
    <w:rsid w:val="00721D02"/>
    <w:rsid w:val="00721D3C"/>
    <w:rsid w:val="00721F5E"/>
    <w:rsid w:val="00721FD4"/>
    <w:rsid w:val="007220B7"/>
    <w:rsid w:val="00722275"/>
    <w:rsid w:val="00722532"/>
    <w:rsid w:val="0072268A"/>
    <w:rsid w:val="007229E7"/>
    <w:rsid w:val="00722AF6"/>
    <w:rsid w:val="00722AFA"/>
    <w:rsid w:val="00722E2F"/>
    <w:rsid w:val="0072300B"/>
    <w:rsid w:val="00723059"/>
    <w:rsid w:val="007231EA"/>
    <w:rsid w:val="0072329B"/>
    <w:rsid w:val="007233D1"/>
    <w:rsid w:val="007235BB"/>
    <w:rsid w:val="007235DD"/>
    <w:rsid w:val="007236F1"/>
    <w:rsid w:val="00723979"/>
    <w:rsid w:val="00723993"/>
    <w:rsid w:val="00723BDE"/>
    <w:rsid w:val="00723CF5"/>
    <w:rsid w:val="00723D12"/>
    <w:rsid w:val="00723EC3"/>
    <w:rsid w:val="007240B7"/>
    <w:rsid w:val="00724303"/>
    <w:rsid w:val="007243E2"/>
    <w:rsid w:val="007243FE"/>
    <w:rsid w:val="00724406"/>
    <w:rsid w:val="007244FD"/>
    <w:rsid w:val="00724580"/>
    <w:rsid w:val="0072461C"/>
    <w:rsid w:val="0072468E"/>
    <w:rsid w:val="007246BF"/>
    <w:rsid w:val="00724710"/>
    <w:rsid w:val="007247A3"/>
    <w:rsid w:val="00724837"/>
    <w:rsid w:val="007248C4"/>
    <w:rsid w:val="00724AF5"/>
    <w:rsid w:val="00724B4F"/>
    <w:rsid w:val="007250B1"/>
    <w:rsid w:val="0072512C"/>
    <w:rsid w:val="007252C4"/>
    <w:rsid w:val="007253E8"/>
    <w:rsid w:val="00725767"/>
    <w:rsid w:val="0072593F"/>
    <w:rsid w:val="00725A5E"/>
    <w:rsid w:val="00725AB6"/>
    <w:rsid w:val="00725B36"/>
    <w:rsid w:val="00725B9A"/>
    <w:rsid w:val="00725D32"/>
    <w:rsid w:val="00726154"/>
    <w:rsid w:val="007263A3"/>
    <w:rsid w:val="00726604"/>
    <w:rsid w:val="0072661C"/>
    <w:rsid w:val="007266B6"/>
    <w:rsid w:val="007266C8"/>
    <w:rsid w:val="007266DF"/>
    <w:rsid w:val="0072688D"/>
    <w:rsid w:val="0072714A"/>
    <w:rsid w:val="007272B2"/>
    <w:rsid w:val="00727334"/>
    <w:rsid w:val="00727528"/>
    <w:rsid w:val="00727645"/>
    <w:rsid w:val="007277F5"/>
    <w:rsid w:val="0072787F"/>
    <w:rsid w:val="0072798F"/>
    <w:rsid w:val="00727997"/>
    <w:rsid w:val="00727CD2"/>
    <w:rsid w:val="00727E9C"/>
    <w:rsid w:val="00727F68"/>
    <w:rsid w:val="00730151"/>
    <w:rsid w:val="0073043C"/>
    <w:rsid w:val="00730616"/>
    <w:rsid w:val="007307F5"/>
    <w:rsid w:val="00730898"/>
    <w:rsid w:val="007308C2"/>
    <w:rsid w:val="00730C65"/>
    <w:rsid w:val="00730CA6"/>
    <w:rsid w:val="00730E5E"/>
    <w:rsid w:val="00730EB3"/>
    <w:rsid w:val="00730F8C"/>
    <w:rsid w:val="007311B9"/>
    <w:rsid w:val="00731555"/>
    <w:rsid w:val="0073180C"/>
    <w:rsid w:val="00731843"/>
    <w:rsid w:val="00731CE1"/>
    <w:rsid w:val="00731DB6"/>
    <w:rsid w:val="00731E31"/>
    <w:rsid w:val="00731EE8"/>
    <w:rsid w:val="00731F16"/>
    <w:rsid w:val="00732128"/>
    <w:rsid w:val="007324D3"/>
    <w:rsid w:val="007327AD"/>
    <w:rsid w:val="007327C1"/>
    <w:rsid w:val="007329D3"/>
    <w:rsid w:val="00732A10"/>
    <w:rsid w:val="00732AB9"/>
    <w:rsid w:val="00733047"/>
    <w:rsid w:val="00733058"/>
    <w:rsid w:val="00733645"/>
    <w:rsid w:val="00733843"/>
    <w:rsid w:val="007338C4"/>
    <w:rsid w:val="00733B15"/>
    <w:rsid w:val="00733C0A"/>
    <w:rsid w:val="00733C15"/>
    <w:rsid w:val="00733C46"/>
    <w:rsid w:val="00733D95"/>
    <w:rsid w:val="00733E8D"/>
    <w:rsid w:val="00733F3C"/>
    <w:rsid w:val="00733F6E"/>
    <w:rsid w:val="00734011"/>
    <w:rsid w:val="0073465B"/>
    <w:rsid w:val="007346EF"/>
    <w:rsid w:val="00734789"/>
    <w:rsid w:val="007347DA"/>
    <w:rsid w:val="0073487B"/>
    <w:rsid w:val="007349A8"/>
    <w:rsid w:val="00734BDB"/>
    <w:rsid w:val="00734CDC"/>
    <w:rsid w:val="0073533A"/>
    <w:rsid w:val="007353AE"/>
    <w:rsid w:val="00735D7C"/>
    <w:rsid w:val="00735E2D"/>
    <w:rsid w:val="00735E3D"/>
    <w:rsid w:val="00735EB7"/>
    <w:rsid w:val="00736093"/>
    <w:rsid w:val="00736129"/>
    <w:rsid w:val="0073624E"/>
    <w:rsid w:val="0073646D"/>
    <w:rsid w:val="007367D9"/>
    <w:rsid w:val="00736AC9"/>
    <w:rsid w:val="00736BCF"/>
    <w:rsid w:val="00736D5C"/>
    <w:rsid w:val="00736D6C"/>
    <w:rsid w:val="00736F08"/>
    <w:rsid w:val="00736F3D"/>
    <w:rsid w:val="00736F4A"/>
    <w:rsid w:val="0073709D"/>
    <w:rsid w:val="00737144"/>
    <w:rsid w:val="007371E0"/>
    <w:rsid w:val="00737302"/>
    <w:rsid w:val="0073750A"/>
    <w:rsid w:val="00737515"/>
    <w:rsid w:val="0073755C"/>
    <w:rsid w:val="007379D1"/>
    <w:rsid w:val="00737B44"/>
    <w:rsid w:val="00737BB0"/>
    <w:rsid w:val="00737C9F"/>
    <w:rsid w:val="00737DEA"/>
    <w:rsid w:val="00737E8D"/>
    <w:rsid w:val="00737E9A"/>
    <w:rsid w:val="00737FF5"/>
    <w:rsid w:val="0074056E"/>
    <w:rsid w:val="007406AE"/>
    <w:rsid w:val="00740D77"/>
    <w:rsid w:val="00740E73"/>
    <w:rsid w:val="00740E74"/>
    <w:rsid w:val="007412F8"/>
    <w:rsid w:val="00741355"/>
    <w:rsid w:val="0074137C"/>
    <w:rsid w:val="007413DA"/>
    <w:rsid w:val="0074142D"/>
    <w:rsid w:val="00741593"/>
    <w:rsid w:val="00741C12"/>
    <w:rsid w:val="00741C3B"/>
    <w:rsid w:val="00741D02"/>
    <w:rsid w:val="00741D4C"/>
    <w:rsid w:val="00741F05"/>
    <w:rsid w:val="00741F23"/>
    <w:rsid w:val="00741F63"/>
    <w:rsid w:val="007421F2"/>
    <w:rsid w:val="007422DD"/>
    <w:rsid w:val="007423B6"/>
    <w:rsid w:val="0074288B"/>
    <w:rsid w:val="00742A86"/>
    <w:rsid w:val="00742C11"/>
    <w:rsid w:val="00742CB8"/>
    <w:rsid w:val="00742D08"/>
    <w:rsid w:val="00742F45"/>
    <w:rsid w:val="00742FDF"/>
    <w:rsid w:val="0074307F"/>
    <w:rsid w:val="007430A7"/>
    <w:rsid w:val="0074325E"/>
    <w:rsid w:val="007434E9"/>
    <w:rsid w:val="007435AA"/>
    <w:rsid w:val="0074372C"/>
    <w:rsid w:val="0074375F"/>
    <w:rsid w:val="00743945"/>
    <w:rsid w:val="00743BCE"/>
    <w:rsid w:val="00743DDB"/>
    <w:rsid w:val="00743E1F"/>
    <w:rsid w:val="007440F6"/>
    <w:rsid w:val="007441B6"/>
    <w:rsid w:val="0074440F"/>
    <w:rsid w:val="00744508"/>
    <w:rsid w:val="007447A0"/>
    <w:rsid w:val="007447D6"/>
    <w:rsid w:val="00744A9A"/>
    <w:rsid w:val="00744C7D"/>
    <w:rsid w:val="007450C2"/>
    <w:rsid w:val="007450E0"/>
    <w:rsid w:val="00745378"/>
    <w:rsid w:val="007453AC"/>
    <w:rsid w:val="007453EF"/>
    <w:rsid w:val="0074540F"/>
    <w:rsid w:val="00745597"/>
    <w:rsid w:val="0074589E"/>
    <w:rsid w:val="007458A0"/>
    <w:rsid w:val="007459B5"/>
    <w:rsid w:val="00745A5B"/>
    <w:rsid w:val="00745A86"/>
    <w:rsid w:val="00745BDE"/>
    <w:rsid w:val="00745D42"/>
    <w:rsid w:val="00745E16"/>
    <w:rsid w:val="00745F33"/>
    <w:rsid w:val="00745F75"/>
    <w:rsid w:val="00746255"/>
    <w:rsid w:val="0074631A"/>
    <w:rsid w:val="007463B1"/>
    <w:rsid w:val="00746430"/>
    <w:rsid w:val="0074659E"/>
    <w:rsid w:val="007465A4"/>
    <w:rsid w:val="00746700"/>
    <w:rsid w:val="0074680D"/>
    <w:rsid w:val="007469CA"/>
    <w:rsid w:val="00746B3C"/>
    <w:rsid w:val="00746C05"/>
    <w:rsid w:val="00746DDD"/>
    <w:rsid w:val="00746ECB"/>
    <w:rsid w:val="00746FB8"/>
    <w:rsid w:val="007470C7"/>
    <w:rsid w:val="00747155"/>
    <w:rsid w:val="0074721B"/>
    <w:rsid w:val="0074741F"/>
    <w:rsid w:val="00747482"/>
    <w:rsid w:val="007474EB"/>
    <w:rsid w:val="007475CB"/>
    <w:rsid w:val="007476A1"/>
    <w:rsid w:val="00747A4B"/>
    <w:rsid w:val="00747B4F"/>
    <w:rsid w:val="00747E46"/>
    <w:rsid w:val="0075015B"/>
    <w:rsid w:val="007501F6"/>
    <w:rsid w:val="00750249"/>
    <w:rsid w:val="007502A1"/>
    <w:rsid w:val="007503B1"/>
    <w:rsid w:val="00750754"/>
    <w:rsid w:val="007508DC"/>
    <w:rsid w:val="00750E78"/>
    <w:rsid w:val="00750FCC"/>
    <w:rsid w:val="00751186"/>
    <w:rsid w:val="0075118C"/>
    <w:rsid w:val="007511C1"/>
    <w:rsid w:val="0075130A"/>
    <w:rsid w:val="0075142C"/>
    <w:rsid w:val="0075146E"/>
    <w:rsid w:val="00751898"/>
    <w:rsid w:val="00751ABF"/>
    <w:rsid w:val="00751C40"/>
    <w:rsid w:val="00751CA3"/>
    <w:rsid w:val="00751EE2"/>
    <w:rsid w:val="00751F16"/>
    <w:rsid w:val="007522D1"/>
    <w:rsid w:val="00752395"/>
    <w:rsid w:val="007523B5"/>
    <w:rsid w:val="007523D0"/>
    <w:rsid w:val="00752445"/>
    <w:rsid w:val="00752707"/>
    <w:rsid w:val="00752C49"/>
    <w:rsid w:val="00752D68"/>
    <w:rsid w:val="00752DA8"/>
    <w:rsid w:val="007532CA"/>
    <w:rsid w:val="0075335B"/>
    <w:rsid w:val="007534D8"/>
    <w:rsid w:val="00753660"/>
    <w:rsid w:val="00753A5D"/>
    <w:rsid w:val="00753B8B"/>
    <w:rsid w:val="00753DA3"/>
    <w:rsid w:val="00753F65"/>
    <w:rsid w:val="00754162"/>
    <w:rsid w:val="0075419D"/>
    <w:rsid w:val="00754223"/>
    <w:rsid w:val="0075457E"/>
    <w:rsid w:val="0075479F"/>
    <w:rsid w:val="007547CE"/>
    <w:rsid w:val="00754946"/>
    <w:rsid w:val="00754A2F"/>
    <w:rsid w:val="00754C97"/>
    <w:rsid w:val="00754E9B"/>
    <w:rsid w:val="00754F05"/>
    <w:rsid w:val="0075501C"/>
    <w:rsid w:val="00755214"/>
    <w:rsid w:val="007553E1"/>
    <w:rsid w:val="0075567A"/>
    <w:rsid w:val="00755767"/>
    <w:rsid w:val="00755863"/>
    <w:rsid w:val="0075591F"/>
    <w:rsid w:val="00755BAA"/>
    <w:rsid w:val="00755CEA"/>
    <w:rsid w:val="00755DB4"/>
    <w:rsid w:val="007563D8"/>
    <w:rsid w:val="00756478"/>
    <w:rsid w:val="007567A6"/>
    <w:rsid w:val="0075681E"/>
    <w:rsid w:val="007568F9"/>
    <w:rsid w:val="00756B5F"/>
    <w:rsid w:val="00757354"/>
    <w:rsid w:val="00757636"/>
    <w:rsid w:val="00757690"/>
    <w:rsid w:val="0075780A"/>
    <w:rsid w:val="007578BF"/>
    <w:rsid w:val="00757B9A"/>
    <w:rsid w:val="00757C4E"/>
    <w:rsid w:val="00757C7F"/>
    <w:rsid w:val="00757CBC"/>
    <w:rsid w:val="00757F32"/>
    <w:rsid w:val="00757F35"/>
    <w:rsid w:val="00757F86"/>
    <w:rsid w:val="00760477"/>
    <w:rsid w:val="00760577"/>
    <w:rsid w:val="0076084B"/>
    <w:rsid w:val="0076089C"/>
    <w:rsid w:val="00760981"/>
    <w:rsid w:val="00760EF9"/>
    <w:rsid w:val="00760FF3"/>
    <w:rsid w:val="00761537"/>
    <w:rsid w:val="00761591"/>
    <w:rsid w:val="00761727"/>
    <w:rsid w:val="0076173F"/>
    <w:rsid w:val="0076177D"/>
    <w:rsid w:val="0076180B"/>
    <w:rsid w:val="00761C4F"/>
    <w:rsid w:val="00761DAD"/>
    <w:rsid w:val="00761F20"/>
    <w:rsid w:val="00761F9B"/>
    <w:rsid w:val="00762007"/>
    <w:rsid w:val="007622FC"/>
    <w:rsid w:val="007624BF"/>
    <w:rsid w:val="0076266C"/>
    <w:rsid w:val="007626DC"/>
    <w:rsid w:val="007627D4"/>
    <w:rsid w:val="00762996"/>
    <w:rsid w:val="00762B51"/>
    <w:rsid w:val="00762C23"/>
    <w:rsid w:val="00762D6B"/>
    <w:rsid w:val="00762DC8"/>
    <w:rsid w:val="00762F9C"/>
    <w:rsid w:val="00763145"/>
    <w:rsid w:val="00763247"/>
    <w:rsid w:val="007632BA"/>
    <w:rsid w:val="007632F7"/>
    <w:rsid w:val="007632F8"/>
    <w:rsid w:val="0076333B"/>
    <w:rsid w:val="00763527"/>
    <w:rsid w:val="00763670"/>
    <w:rsid w:val="00763737"/>
    <w:rsid w:val="00763793"/>
    <w:rsid w:val="00763AEA"/>
    <w:rsid w:val="00763C45"/>
    <w:rsid w:val="00763EE4"/>
    <w:rsid w:val="00764037"/>
    <w:rsid w:val="00764077"/>
    <w:rsid w:val="00764158"/>
    <w:rsid w:val="00764258"/>
    <w:rsid w:val="007643BC"/>
    <w:rsid w:val="00764629"/>
    <w:rsid w:val="00764A71"/>
    <w:rsid w:val="00764B82"/>
    <w:rsid w:val="00764BCB"/>
    <w:rsid w:val="00764CA1"/>
    <w:rsid w:val="00764DC5"/>
    <w:rsid w:val="007650AF"/>
    <w:rsid w:val="007650D2"/>
    <w:rsid w:val="0076510B"/>
    <w:rsid w:val="00765230"/>
    <w:rsid w:val="00765660"/>
    <w:rsid w:val="0076568E"/>
    <w:rsid w:val="0076568F"/>
    <w:rsid w:val="00765717"/>
    <w:rsid w:val="00765A69"/>
    <w:rsid w:val="00765AB9"/>
    <w:rsid w:val="00765DB1"/>
    <w:rsid w:val="007661B1"/>
    <w:rsid w:val="00766328"/>
    <w:rsid w:val="007663C3"/>
    <w:rsid w:val="0076645B"/>
    <w:rsid w:val="00766547"/>
    <w:rsid w:val="00766C56"/>
    <w:rsid w:val="00766EB4"/>
    <w:rsid w:val="00766FEB"/>
    <w:rsid w:val="00767315"/>
    <w:rsid w:val="0076764A"/>
    <w:rsid w:val="007678CF"/>
    <w:rsid w:val="007678F4"/>
    <w:rsid w:val="00767923"/>
    <w:rsid w:val="00767935"/>
    <w:rsid w:val="00767965"/>
    <w:rsid w:val="00767A8D"/>
    <w:rsid w:val="00767B4C"/>
    <w:rsid w:val="00767CC5"/>
    <w:rsid w:val="00767F23"/>
    <w:rsid w:val="00767F85"/>
    <w:rsid w:val="00767FDC"/>
    <w:rsid w:val="0077002A"/>
    <w:rsid w:val="0077005E"/>
    <w:rsid w:val="00770352"/>
    <w:rsid w:val="00770469"/>
    <w:rsid w:val="007705A7"/>
    <w:rsid w:val="0077088F"/>
    <w:rsid w:val="00770B5B"/>
    <w:rsid w:val="00770C82"/>
    <w:rsid w:val="00770CAE"/>
    <w:rsid w:val="00770D75"/>
    <w:rsid w:val="00770F33"/>
    <w:rsid w:val="00770FFE"/>
    <w:rsid w:val="007710F8"/>
    <w:rsid w:val="0077142A"/>
    <w:rsid w:val="007714CA"/>
    <w:rsid w:val="00771904"/>
    <w:rsid w:val="00771964"/>
    <w:rsid w:val="00771A2A"/>
    <w:rsid w:val="00771A55"/>
    <w:rsid w:val="00771CA1"/>
    <w:rsid w:val="00771CCB"/>
    <w:rsid w:val="00771F21"/>
    <w:rsid w:val="00771F8B"/>
    <w:rsid w:val="00771FC5"/>
    <w:rsid w:val="00771FF2"/>
    <w:rsid w:val="0077214F"/>
    <w:rsid w:val="00772158"/>
    <w:rsid w:val="007721FB"/>
    <w:rsid w:val="00772288"/>
    <w:rsid w:val="0077244D"/>
    <w:rsid w:val="007725CE"/>
    <w:rsid w:val="0077296E"/>
    <w:rsid w:val="00772BA6"/>
    <w:rsid w:val="00772BA9"/>
    <w:rsid w:val="00772C77"/>
    <w:rsid w:val="00772E03"/>
    <w:rsid w:val="00772EA7"/>
    <w:rsid w:val="007731E3"/>
    <w:rsid w:val="00773642"/>
    <w:rsid w:val="00773700"/>
    <w:rsid w:val="0077376A"/>
    <w:rsid w:val="007738B6"/>
    <w:rsid w:val="00773929"/>
    <w:rsid w:val="00773AD0"/>
    <w:rsid w:val="00774114"/>
    <w:rsid w:val="0077414B"/>
    <w:rsid w:val="0077423C"/>
    <w:rsid w:val="007742D7"/>
    <w:rsid w:val="007743E9"/>
    <w:rsid w:val="00774499"/>
    <w:rsid w:val="007744D4"/>
    <w:rsid w:val="00774591"/>
    <w:rsid w:val="00774606"/>
    <w:rsid w:val="00774626"/>
    <w:rsid w:val="007748CB"/>
    <w:rsid w:val="007749AF"/>
    <w:rsid w:val="00774A84"/>
    <w:rsid w:val="00774B67"/>
    <w:rsid w:val="00774BAF"/>
    <w:rsid w:val="00774C72"/>
    <w:rsid w:val="00774D69"/>
    <w:rsid w:val="00774D9B"/>
    <w:rsid w:val="00774E7D"/>
    <w:rsid w:val="00775049"/>
    <w:rsid w:val="007750A4"/>
    <w:rsid w:val="0077510F"/>
    <w:rsid w:val="0077551A"/>
    <w:rsid w:val="007755D5"/>
    <w:rsid w:val="007757F9"/>
    <w:rsid w:val="00775829"/>
    <w:rsid w:val="007758CC"/>
    <w:rsid w:val="00775958"/>
    <w:rsid w:val="00775CE1"/>
    <w:rsid w:val="00775E0A"/>
    <w:rsid w:val="00775ED6"/>
    <w:rsid w:val="00775F63"/>
    <w:rsid w:val="00776016"/>
    <w:rsid w:val="007760FA"/>
    <w:rsid w:val="007762BA"/>
    <w:rsid w:val="007764F4"/>
    <w:rsid w:val="00776544"/>
    <w:rsid w:val="00776894"/>
    <w:rsid w:val="007768F9"/>
    <w:rsid w:val="007769B5"/>
    <w:rsid w:val="007769D3"/>
    <w:rsid w:val="00776A89"/>
    <w:rsid w:val="00776E05"/>
    <w:rsid w:val="00776EBB"/>
    <w:rsid w:val="00776F47"/>
    <w:rsid w:val="00776FCA"/>
    <w:rsid w:val="00777129"/>
    <w:rsid w:val="0077716D"/>
    <w:rsid w:val="00777344"/>
    <w:rsid w:val="0077748A"/>
    <w:rsid w:val="00777524"/>
    <w:rsid w:val="007775AA"/>
    <w:rsid w:val="00777CE9"/>
    <w:rsid w:val="00777F70"/>
    <w:rsid w:val="0078000B"/>
    <w:rsid w:val="00780227"/>
    <w:rsid w:val="007804AA"/>
    <w:rsid w:val="0078054A"/>
    <w:rsid w:val="0078054D"/>
    <w:rsid w:val="00780A67"/>
    <w:rsid w:val="00780A73"/>
    <w:rsid w:val="00780B76"/>
    <w:rsid w:val="00780C11"/>
    <w:rsid w:val="00780D75"/>
    <w:rsid w:val="00780F88"/>
    <w:rsid w:val="00781027"/>
    <w:rsid w:val="00781065"/>
    <w:rsid w:val="00781189"/>
    <w:rsid w:val="007816D1"/>
    <w:rsid w:val="00781725"/>
    <w:rsid w:val="00781869"/>
    <w:rsid w:val="00781884"/>
    <w:rsid w:val="0078190A"/>
    <w:rsid w:val="00781939"/>
    <w:rsid w:val="00781E43"/>
    <w:rsid w:val="00782000"/>
    <w:rsid w:val="00782374"/>
    <w:rsid w:val="0078239E"/>
    <w:rsid w:val="00782408"/>
    <w:rsid w:val="007827E6"/>
    <w:rsid w:val="007828EA"/>
    <w:rsid w:val="00782EA8"/>
    <w:rsid w:val="0078307C"/>
    <w:rsid w:val="00783182"/>
    <w:rsid w:val="00783199"/>
    <w:rsid w:val="007832E2"/>
    <w:rsid w:val="0078349C"/>
    <w:rsid w:val="00783597"/>
    <w:rsid w:val="007835FD"/>
    <w:rsid w:val="0078365D"/>
    <w:rsid w:val="00783692"/>
    <w:rsid w:val="00783910"/>
    <w:rsid w:val="007839BB"/>
    <w:rsid w:val="00783B4C"/>
    <w:rsid w:val="00783B7A"/>
    <w:rsid w:val="00783DFB"/>
    <w:rsid w:val="00783FF3"/>
    <w:rsid w:val="00784371"/>
    <w:rsid w:val="007843A7"/>
    <w:rsid w:val="007843F9"/>
    <w:rsid w:val="0078491D"/>
    <w:rsid w:val="007853FC"/>
    <w:rsid w:val="0078540A"/>
    <w:rsid w:val="007854C5"/>
    <w:rsid w:val="007854CC"/>
    <w:rsid w:val="007855F4"/>
    <w:rsid w:val="00785794"/>
    <w:rsid w:val="00785BDB"/>
    <w:rsid w:val="00785D61"/>
    <w:rsid w:val="00785DC2"/>
    <w:rsid w:val="00785DE3"/>
    <w:rsid w:val="00785EDB"/>
    <w:rsid w:val="0078639F"/>
    <w:rsid w:val="007864C4"/>
    <w:rsid w:val="00786778"/>
    <w:rsid w:val="00786815"/>
    <w:rsid w:val="00786959"/>
    <w:rsid w:val="00786E34"/>
    <w:rsid w:val="00786FED"/>
    <w:rsid w:val="007870A3"/>
    <w:rsid w:val="00787117"/>
    <w:rsid w:val="007872A4"/>
    <w:rsid w:val="0078740E"/>
    <w:rsid w:val="007874AD"/>
    <w:rsid w:val="007878E9"/>
    <w:rsid w:val="00787ABC"/>
    <w:rsid w:val="00787ACC"/>
    <w:rsid w:val="00787C9D"/>
    <w:rsid w:val="0079012C"/>
    <w:rsid w:val="007902C7"/>
    <w:rsid w:val="007903EF"/>
    <w:rsid w:val="00790587"/>
    <w:rsid w:val="007905E5"/>
    <w:rsid w:val="007906A0"/>
    <w:rsid w:val="007907EF"/>
    <w:rsid w:val="00790893"/>
    <w:rsid w:val="00790989"/>
    <w:rsid w:val="00790ADB"/>
    <w:rsid w:val="00790B38"/>
    <w:rsid w:val="00790BE4"/>
    <w:rsid w:val="00790C53"/>
    <w:rsid w:val="00790C5F"/>
    <w:rsid w:val="00790CD9"/>
    <w:rsid w:val="00790F54"/>
    <w:rsid w:val="007910E0"/>
    <w:rsid w:val="007911C8"/>
    <w:rsid w:val="007912A7"/>
    <w:rsid w:val="007913F1"/>
    <w:rsid w:val="00791501"/>
    <w:rsid w:val="00791535"/>
    <w:rsid w:val="0079160B"/>
    <w:rsid w:val="0079174B"/>
    <w:rsid w:val="00791781"/>
    <w:rsid w:val="00791AFE"/>
    <w:rsid w:val="00791C23"/>
    <w:rsid w:val="00791C6F"/>
    <w:rsid w:val="00791F9E"/>
    <w:rsid w:val="00791FBE"/>
    <w:rsid w:val="007920AE"/>
    <w:rsid w:val="00792212"/>
    <w:rsid w:val="007922B3"/>
    <w:rsid w:val="007924B2"/>
    <w:rsid w:val="007924D9"/>
    <w:rsid w:val="0079279C"/>
    <w:rsid w:val="0079282B"/>
    <w:rsid w:val="00792B22"/>
    <w:rsid w:val="00792CE7"/>
    <w:rsid w:val="00792D89"/>
    <w:rsid w:val="007932A7"/>
    <w:rsid w:val="007933F7"/>
    <w:rsid w:val="00793532"/>
    <w:rsid w:val="00793557"/>
    <w:rsid w:val="007938E3"/>
    <w:rsid w:val="00793901"/>
    <w:rsid w:val="0079392C"/>
    <w:rsid w:val="007939CE"/>
    <w:rsid w:val="00793A37"/>
    <w:rsid w:val="00793D94"/>
    <w:rsid w:val="00793E23"/>
    <w:rsid w:val="00793EF4"/>
    <w:rsid w:val="00793F0A"/>
    <w:rsid w:val="007940DE"/>
    <w:rsid w:val="0079426D"/>
    <w:rsid w:val="0079430B"/>
    <w:rsid w:val="007947C4"/>
    <w:rsid w:val="00794ED0"/>
    <w:rsid w:val="007950AB"/>
    <w:rsid w:val="00795213"/>
    <w:rsid w:val="00795444"/>
    <w:rsid w:val="007955B8"/>
    <w:rsid w:val="007957BC"/>
    <w:rsid w:val="00795953"/>
    <w:rsid w:val="00795A77"/>
    <w:rsid w:val="00795CF4"/>
    <w:rsid w:val="00795EE1"/>
    <w:rsid w:val="00795F00"/>
    <w:rsid w:val="00796086"/>
    <w:rsid w:val="0079614B"/>
    <w:rsid w:val="007968F2"/>
    <w:rsid w:val="00796915"/>
    <w:rsid w:val="00796975"/>
    <w:rsid w:val="00796AF5"/>
    <w:rsid w:val="00796C3A"/>
    <w:rsid w:val="00796D0F"/>
    <w:rsid w:val="00796D66"/>
    <w:rsid w:val="00796E71"/>
    <w:rsid w:val="00796FC9"/>
    <w:rsid w:val="007971D4"/>
    <w:rsid w:val="00797252"/>
    <w:rsid w:val="007972AD"/>
    <w:rsid w:val="00797372"/>
    <w:rsid w:val="00797571"/>
    <w:rsid w:val="007975E0"/>
    <w:rsid w:val="00797913"/>
    <w:rsid w:val="00797AA9"/>
    <w:rsid w:val="00797ABB"/>
    <w:rsid w:val="00797DC7"/>
    <w:rsid w:val="00797DF4"/>
    <w:rsid w:val="00797F03"/>
    <w:rsid w:val="00797FC0"/>
    <w:rsid w:val="007A001E"/>
    <w:rsid w:val="007A06A2"/>
    <w:rsid w:val="007A06D9"/>
    <w:rsid w:val="007A0775"/>
    <w:rsid w:val="007A0893"/>
    <w:rsid w:val="007A0CC4"/>
    <w:rsid w:val="007A0ECC"/>
    <w:rsid w:val="007A1156"/>
    <w:rsid w:val="007A125A"/>
    <w:rsid w:val="007A1288"/>
    <w:rsid w:val="007A1477"/>
    <w:rsid w:val="007A179D"/>
    <w:rsid w:val="007A17B0"/>
    <w:rsid w:val="007A19C6"/>
    <w:rsid w:val="007A1A2C"/>
    <w:rsid w:val="007A1B9C"/>
    <w:rsid w:val="007A1C4C"/>
    <w:rsid w:val="007A1D90"/>
    <w:rsid w:val="007A1E43"/>
    <w:rsid w:val="007A1FC3"/>
    <w:rsid w:val="007A21B8"/>
    <w:rsid w:val="007A2413"/>
    <w:rsid w:val="007A2AA2"/>
    <w:rsid w:val="007A2C2F"/>
    <w:rsid w:val="007A2C72"/>
    <w:rsid w:val="007A2D13"/>
    <w:rsid w:val="007A2DD8"/>
    <w:rsid w:val="007A2EAD"/>
    <w:rsid w:val="007A30E1"/>
    <w:rsid w:val="007A3C3D"/>
    <w:rsid w:val="007A3CF0"/>
    <w:rsid w:val="007A3F9D"/>
    <w:rsid w:val="007A42CF"/>
    <w:rsid w:val="007A4493"/>
    <w:rsid w:val="007A44DC"/>
    <w:rsid w:val="007A458C"/>
    <w:rsid w:val="007A4808"/>
    <w:rsid w:val="007A48A2"/>
    <w:rsid w:val="007A4983"/>
    <w:rsid w:val="007A4AD6"/>
    <w:rsid w:val="007A4D7A"/>
    <w:rsid w:val="007A5096"/>
    <w:rsid w:val="007A530B"/>
    <w:rsid w:val="007A5351"/>
    <w:rsid w:val="007A56D4"/>
    <w:rsid w:val="007A582A"/>
    <w:rsid w:val="007A59C7"/>
    <w:rsid w:val="007A5D80"/>
    <w:rsid w:val="007A5DC4"/>
    <w:rsid w:val="007A5E3A"/>
    <w:rsid w:val="007A5E65"/>
    <w:rsid w:val="007A5F67"/>
    <w:rsid w:val="007A6505"/>
    <w:rsid w:val="007A66A6"/>
    <w:rsid w:val="007A69C7"/>
    <w:rsid w:val="007A6BAC"/>
    <w:rsid w:val="007A6CB7"/>
    <w:rsid w:val="007A6CDA"/>
    <w:rsid w:val="007A6D39"/>
    <w:rsid w:val="007A6D63"/>
    <w:rsid w:val="007A6DC4"/>
    <w:rsid w:val="007A6DFE"/>
    <w:rsid w:val="007A6E6B"/>
    <w:rsid w:val="007A72F3"/>
    <w:rsid w:val="007A7427"/>
    <w:rsid w:val="007A7613"/>
    <w:rsid w:val="007A7717"/>
    <w:rsid w:val="007A7878"/>
    <w:rsid w:val="007A7AE1"/>
    <w:rsid w:val="007A7C04"/>
    <w:rsid w:val="007B00EC"/>
    <w:rsid w:val="007B0491"/>
    <w:rsid w:val="007B051F"/>
    <w:rsid w:val="007B05A3"/>
    <w:rsid w:val="007B05C3"/>
    <w:rsid w:val="007B06EA"/>
    <w:rsid w:val="007B09E3"/>
    <w:rsid w:val="007B0A68"/>
    <w:rsid w:val="007B0CEE"/>
    <w:rsid w:val="007B0F45"/>
    <w:rsid w:val="007B12CF"/>
    <w:rsid w:val="007B149D"/>
    <w:rsid w:val="007B1520"/>
    <w:rsid w:val="007B1533"/>
    <w:rsid w:val="007B1634"/>
    <w:rsid w:val="007B1636"/>
    <w:rsid w:val="007B16EE"/>
    <w:rsid w:val="007B16F8"/>
    <w:rsid w:val="007B18F4"/>
    <w:rsid w:val="007B19C7"/>
    <w:rsid w:val="007B1BDD"/>
    <w:rsid w:val="007B1BF2"/>
    <w:rsid w:val="007B1C4F"/>
    <w:rsid w:val="007B1DA3"/>
    <w:rsid w:val="007B1F25"/>
    <w:rsid w:val="007B1F50"/>
    <w:rsid w:val="007B203B"/>
    <w:rsid w:val="007B21F2"/>
    <w:rsid w:val="007B2342"/>
    <w:rsid w:val="007B23BE"/>
    <w:rsid w:val="007B25D8"/>
    <w:rsid w:val="007B2711"/>
    <w:rsid w:val="007B27BA"/>
    <w:rsid w:val="007B2B01"/>
    <w:rsid w:val="007B2B82"/>
    <w:rsid w:val="007B2CBB"/>
    <w:rsid w:val="007B317A"/>
    <w:rsid w:val="007B3327"/>
    <w:rsid w:val="007B33DA"/>
    <w:rsid w:val="007B34D5"/>
    <w:rsid w:val="007B3528"/>
    <w:rsid w:val="007B353F"/>
    <w:rsid w:val="007B35DD"/>
    <w:rsid w:val="007B35F3"/>
    <w:rsid w:val="007B3651"/>
    <w:rsid w:val="007B3846"/>
    <w:rsid w:val="007B38C8"/>
    <w:rsid w:val="007B3903"/>
    <w:rsid w:val="007B3A82"/>
    <w:rsid w:val="007B3D84"/>
    <w:rsid w:val="007B3DA7"/>
    <w:rsid w:val="007B4017"/>
    <w:rsid w:val="007B4431"/>
    <w:rsid w:val="007B45C4"/>
    <w:rsid w:val="007B47D9"/>
    <w:rsid w:val="007B4A57"/>
    <w:rsid w:val="007B4B4A"/>
    <w:rsid w:val="007B4D8D"/>
    <w:rsid w:val="007B5029"/>
    <w:rsid w:val="007B529B"/>
    <w:rsid w:val="007B534A"/>
    <w:rsid w:val="007B54F0"/>
    <w:rsid w:val="007B587B"/>
    <w:rsid w:val="007B59EF"/>
    <w:rsid w:val="007B5AAF"/>
    <w:rsid w:val="007B5B1D"/>
    <w:rsid w:val="007B5C71"/>
    <w:rsid w:val="007B617F"/>
    <w:rsid w:val="007B640C"/>
    <w:rsid w:val="007B6774"/>
    <w:rsid w:val="007B68E6"/>
    <w:rsid w:val="007B68F7"/>
    <w:rsid w:val="007B6956"/>
    <w:rsid w:val="007B6A4A"/>
    <w:rsid w:val="007B6A96"/>
    <w:rsid w:val="007B6B39"/>
    <w:rsid w:val="007B6B6F"/>
    <w:rsid w:val="007B6BCB"/>
    <w:rsid w:val="007B6C51"/>
    <w:rsid w:val="007B6D1F"/>
    <w:rsid w:val="007B6F2B"/>
    <w:rsid w:val="007B70AA"/>
    <w:rsid w:val="007B7143"/>
    <w:rsid w:val="007B71B9"/>
    <w:rsid w:val="007B73B2"/>
    <w:rsid w:val="007B73C4"/>
    <w:rsid w:val="007B7561"/>
    <w:rsid w:val="007B7677"/>
    <w:rsid w:val="007B7747"/>
    <w:rsid w:val="007B7AC2"/>
    <w:rsid w:val="007C002F"/>
    <w:rsid w:val="007C04CD"/>
    <w:rsid w:val="007C0692"/>
    <w:rsid w:val="007C0720"/>
    <w:rsid w:val="007C07F3"/>
    <w:rsid w:val="007C084E"/>
    <w:rsid w:val="007C0867"/>
    <w:rsid w:val="007C08E4"/>
    <w:rsid w:val="007C09F1"/>
    <w:rsid w:val="007C0E74"/>
    <w:rsid w:val="007C12F4"/>
    <w:rsid w:val="007C1376"/>
    <w:rsid w:val="007C1567"/>
    <w:rsid w:val="007C15B2"/>
    <w:rsid w:val="007C1605"/>
    <w:rsid w:val="007C172C"/>
    <w:rsid w:val="007C1881"/>
    <w:rsid w:val="007C1A52"/>
    <w:rsid w:val="007C1B33"/>
    <w:rsid w:val="007C1B79"/>
    <w:rsid w:val="007C1BD9"/>
    <w:rsid w:val="007C21A8"/>
    <w:rsid w:val="007C239C"/>
    <w:rsid w:val="007C23A9"/>
    <w:rsid w:val="007C2418"/>
    <w:rsid w:val="007C2685"/>
    <w:rsid w:val="007C2881"/>
    <w:rsid w:val="007C29ED"/>
    <w:rsid w:val="007C2B04"/>
    <w:rsid w:val="007C2B7A"/>
    <w:rsid w:val="007C2C99"/>
    <w:rsid w:val="007C2D2D"/>
    <w:rsid w:val="007C2E6B"/>
    <w:rsid w:val="007C3012"/>
    <w:rsid w:val="007C3108"/>
    <w:rsid w:val="007C341F"/>
    <w:rsid w:val="007C35A1"/>
    <w:rsid w:val="007C35A4"/>
    <w:rsid w:val="007C3709"/>
    <w:rsid w:val="007C380E"/>
    <w:rsid w:val="007C3847"/>
    <w:rsid w:val="007C3C8D"/>
    <w:rsid w:val="007C3E45"/>
    <w:rsid w:val="007C4211"/>
    <w:rsid w:val="007C45FB"/>
    <w:rsid w:val="007C467B"/>
    <w:rsid w:val="007C5119"/>
    <w:rsid w:val="007C538F"/>
    <w:rsid w:val="007C57C1"/>
    <w:rsid w:val="007C5A29"/>
    <w:rsid w:val="007C5A33"/>
    <w:rsid w:val="007C5A73"/>
    <w:rsid w:val="007C5B70"/>
    <w:rsid w:val="007C5BB9"/>
    <w:rsid w:val="007C5C5C"/>
    <w:rsid w:val="007C5C5E"/>
    <w:rsid w:val="007C5CFF"/>
    <w:rsid w:val="007C5EE5"/>
    <w:rsid w:val="007C6055"/>
    <w:rsid w:val="007C6068"/>
    <w:rsid w:val="007C6121"/>
    <w:rsid w:val="007C6318"/>
    <w:rsid w:val="007C6633"/>
    <w:rsid w:val="007C67E2"/>
    <w:rsid w:val="007C680A"/>
    <w:rsid w:val="007C69A3"/>
    <w:rsid w:val="007C6A4E"/>
    <w:rsid w:val="007C6C3F"/>
    <w:rsid w:val="007C6C43"/>
    <w:rsid w:val="007C70C3"/>
    <w:rsid w:val="007C7135"/>
    <w:rsid w:val="007C7204"/>
    <w:rsid w:val="007C7329"/>
    <w:rsid w:val="007C73A3"/>
    <w:rsid w:val="007C75E2"/>
    <w:rsid w:val="007C779D"/>
    <w:rsid w:val="007C7EED"/>
    <w:rsid w:val="007C7FD6"/>
    <w:rsid w:val="007D0175"/>
    <w:rsid w:val="007D01EA"/>
    <w:rsid w:val="007D0234"/>
    <w:rsid w:val="007D02EB"/>
    <w:rsid w:val="007D0423"/>
    <w:rsid w:val="007D0D2E"/>
    <w:rsid w:val="007D0E1A"/>
    <w:rsid w:val="007D0EA7"/>
    <w:rsid w:val="007D0EE8"/>
    <w:rsid w:val="007D0FC7"/>
    <w:rsid w:val="007D0FF6"/>
    <w:rsid w:val="007D110E"/>
    <w:rsid w:val="007D1196"/>
    <w:rsid w:val="007D1473"/>
    <w:rsid w:val="007D155D"/>
    <w:rsid w:val="007D16A3"/>
    <w:rsid w:val="007D1907"/>
    <w:rsid w:val="007D212F"/>
    <w:rsid w:val="007D2174"/>
    <w:rsid w:val="007D232B"/>
    <w:rsid w:val="007D2418"/>
    <w:rsid w:val="007D25FF"/>
    <w:rsid w:val="007D2720"/>
    <w:rsid w:val="007D286E"/>
    <w:rsid w:val="007D287C"/>
    <w:rsid w:val="007D2933"/>
    <w:rsid w:val="007D2BBC"/>
    <w:rsid w:val="007D2D9C"/>
    <w:rsid w:val="007D2FC9"/>
    <w:rsid w:val="007D30ED"/>
    <w:rsid w:val="007D372B"/>
    <w:rsid w:val="007D38C3"/>
    <w:rsid w:val="007D39B8"/>
    <w:rsid w:val="007D39FD"/>
    <w:rsid w:val="007D3A01"/>
    <w:rsid w:val="007D40F6"/>
    <w:rsid w:val="007D4318"/>
    <w:rsid w:val="007D4525"/>
    <w:rsid w:val="007D4578"/>
    <w:rsid w:val="007D4715"/>
    <w:rsid w:val="007D47F3"/>
    <w:rsid w:val="007D4830"/>
    <w:rsid w:val="007D484B"/>
    <w:rsid w:val="007D4965"/>
    <w:rsid w:val="007D4A4F"/>
    <w:rsid w:val="007D4A87"/>
    <w:rsid w:val="007D4AF2"/>
    <w:rsid w:val="007D4CA1"/>
    <w:rsid w:val="007D4DCE"/>
    <w:rsid w:val="007D4E2E"/>
    <w:rsid w:val="007D5053"/>
    <w:rsid w:val="007D5317"/>
    <w:rsid w:val="007D532A"/>
    <w:rsid w:val="007D538E"/>
    <w:rsid w:val="007D54F2"/>
    <w:rsid w:val="007D5554"/>
    <w:rsid w:val="007D55E1"/>
    <w:rsid w:val="007D5728"/>
    <w:rsid w:val="007D57F7"/>
    <w:rsid w:val="007D5A3F"/>
    <w:rsid w:val="007D6008"/>
    <w:rsid w:val="007D61D1"/>
    <w:rsid w:val="007D6201"/>
    <w:rsid w:val="007D647C"/>
    <w:rsid w:val="007D64F0"/>
    <w:rsid w:val="007D676C"/>
    <w:rsid w:val="007D6C5D"/>
    <w:rsid w:val="007D6EE6"/>
    <w:rsid w:val="007D721F"/>
    <w:rsid w:val="007D72AB"/>
    <w:rsid w:val="007D7387"/>
    <w:rsid w:val="007D75F3"/>
    <w:rsid w:val="007D764C"/>
    <w:rsid w:val="007D774B"/>
    <w:rsid w:val="007D7822"/>
    <w:rsid w:val="007D7880"/>
    <w:rsid w:val="007D7A37"/>
    <w:rsid w:val="007D7B0A"/>
    <w:rsid w:val="007D7CF5"/>
    <w:rsid w:val="007E035E"/>
    <w:rsid w:val="007E0412"/>
    <w:rsid w:val="007E045D"/>
    <w:rsid w:val="007E0689"/>
    <w:rsid w:val="007E07C6"/>
    <w:rsid w:val="007E0A92"/>
    <w:rsid w:val="007E0AF4"/>
    <w:rsid w:val="007E10F6"/>
    <w:rsid w:val="007E118A"/>
    <w:rsid w:val="007E128D"/>
    <w:rsid w:val="007E1586"/>
    <w:rsid w:val="007E1690"/>
    <w:rsid w:val="007E1777"/>
    <w:rsid w:val="007E1876"/>
    <w:rsid w:val="007E19ED"/>
    <w:rsid w:val="007E1A72"/>
    <w:rsid w:val="007E1ADD"/>
    <w:rsid w:val="007E1BF5"/>
    <w:rsid w:val="007E1D79"/>
    <w:rsid w:val="007E1DE1"/>
    <w:rsid w:val="007E1E25"/>
    <w:rsid w:val="007E1EA1"/>
    <w:rsid w:val="007E20E9"/>
    <w:rsid w:val="007E2104"/>
    <w:rsid w:val="007E21B2"/>
    <w:rsid w:val="007E24B0"/>
    <w:rsid w:val="007E2507"/>
    <w:rsid w:val="007E2713"/>
    <w:rsid w:val="007E272E"/>
    <w:rsid w:val="007E2A49"/>
    <w:rsid w:val="007E2D21"/>
    <w:rsid w:val="007E2D2C"/>
    <w:rsid w:val="007E2DB4"/>
    <w:rsid w:val="007E2F06"/>
    <w:rsid w:val="007E320B"/>
    <w:rsid w:val="007E32C1"/>
    <w:rsid w:val="007E32E3"/>
    <w:rsid w:val="007E33A8"/>
    <w:rsid w:val="007E33EF"/>
    <w:rsid w:val="007E3587"/>
    <w:rsid w:val="007E359D"/>
    <w:rsid w:val="007E36A2"/>
    <w:rsid w:val="007E36A8"/>
    <w:rsid w:val="007E36E7"/>
    <w:rsid w:val="007E375F"/>
    <w:rsid w:val="007E37F4"/>
    <w:rsid w:val="007E3A3E"/>
    <w:rsid w:val="007E3C32"/>
    <w:rsid w:val="007E3C7D"/>
    <w:rsid w:val="007E3DC0"/>
    <w:rsid w:val="007E3F4C"/>
    <w:rsid w:val="007E4006"/>
    <w:rsid w:val="007E405A"/>
    <w:rsid w:val="007E4062"/>
    <w:rsid w:val="007E40E4"/>
    <w:rsid w:val="007E41B4"/>
    <w:rsid w:val="007E423D"/>
    <w:rsid w:val="007E426E"/>
    <w:rsid w:val="007E42A5"/>
    <w:rsid w:val="007E4634"/>
    <w:rsid w:val="007E46C7"/>
    <w:rsid w:val="007E4A28"/>
    <w:rsid w:val="007E4A80"/>
    <w:rsid w:val="007E4BBB"/>
    <w:rsid w:val="007E4C43"/>
    <w:rsid w:val="007E4D52"/>
    <w:rsid w:val="007E4DB9"/>
    <w:rsid w:val="007E4F20"/>
    <w:rsid w:val="007E50C2"/>
    <w:rsid w:val="007E50D7"/>
    <w:rsid w:val="007E5193"/>
    <w:rsid w:val="007E558F"/>
    <w:rsid w:val="007E56B4"/>
    <w:rsid w:val="007E5723"/>
    <w:rsid w:val="007E5766"/>
    <w:rsid w:val="007E5ADF"/>
    <w:rsid w:val="007E5DF6"/>
    <w:rsid w:val="007E5FF3"/>
    <w:rsid w:val="007E60D7"/>
    <w:rsid w:val="007E60EF"/>
    <w:rsid w:val="007E6124"/>
    <w:rsid w:val="007E621A"/>
    <w:rsid w:val="007E627B"/>
    <w:rsid w:val="007E631F"/>
    <w:rsid w:val="007E662E"/>
    <w:rsid w:val="007E686C"/>
    <w:rsid w:val="007E68E5"/>
    <w:rsid w:val="007E6A2C"/>
    <w:rsid w:val="007E6ACC"/>
    <w:rsid w:val="007E6F1A"/>
    <w:rsid w:val="007E6FF8"/>
    <w:rsid w:val="007E7061"/>
    <w:rsid w:val="007E710F"/>
    <w:rsid w:val="007E740B"/>
    <w:rsid w:val="007E7511"/>
    <w:rsid w:val="007E766F"/>
    <w:rsid w:val="007E7702"/>
    <w:rsid w:val="007E77D4"/>
    <w:rsid w:val="007E799B"/>
    <w:rsid w:val="007E7DBD"/>
    <w:rsid w:val="007E7DFA"/>
    <w:rsid w:val="007E7F54"/>
    <w:rsid w:val="007F0142"/>
    <w:rsid w:val="007F0241"/>
    <w:rsid w:val="007F027D"/>
    <w:rsid w:val="007F03E0"/>
    <w:rsid w:val="007F047A"/>
    <w:rsid w:val="007F0531"/>
    <w:rsid w:val="007F0566"/>
    <w:rsid w:val="007F0844"/>
    <w:rsid w:val="007F09A3"/>
    <w:rsid w:val="007F09C6"/>
    <w:rsid w:val="007F0A87"/>
    <w:rsid w:val="007F0B94"/>
    <w:rsid w:val="007F11E0"/>
    <w:rsid w:val="007F120B"/>
    <w:rsid w:val="007F127B"/>
    <w:rsid w:val="007F14DD"/>
    <w:rsid w:val="007F15DB"/>
    <w:rsid w:val="007F1622"/>
    <w:rsid w:val="007F1732"/>
    <w:rsid w:val="007F1863"/>
    <w:rsid w:val="007F1BFF"/>
    <w:rsid w:val="007F1C6E"/>
    <w:rsid w:val="007F1E0C"/>
    <w:rsid w:val="007F2048"/>
    <w:rsid w:val="007F207C"/>
    <w:rsid w:val="007F2215"/>
    <w:rsid w:val="007F22AE"/>
    <w:rsid w:val="007F2350"/>
    <w:rsid w:val="007F237F"/>
    <w:rsid w:val="007F23D7"/>
    <w:rsid w:val="007F2472"/>
    <w:rsid w:val="007F2592"/>
    <w:rsid w:val="007F2704"/>
    <w:rsid w:val="007F286B"/>
    <w:rsid w:val="007F2901"/>
    <w:rsid w:val="007F2D00"/>
    <w:rsid w:val="007F2F57"/>
    <w:rsid w:val="007F3079"/>
    <w:rsid w:val="007F30F3"/>
    <w:rsid w:val="007F3522"/>
    <w:rsid w:val="007F35D5"/>
    <w:rsid w:val="007F3A60"/>
    <w:rsid w:val="007F3B1C"/>
    <w:rsid w:val="007F3C92"/>
    <w:rsid w:val="007F3CEB"/>
    <w:rsid w:val="007F3FB4"/>
    <w:rsid w:val="007F41AA"/>
    <w:rsid w:val="007F42A1"/>
    <w:rsid w:val="007F42FD"/>
    <w:rsid w:val="007F43F1"/>
    <w:rsid w:val="007F45FF"/>
    <w:rsid w:val="007F4704"/>
    <w:rsid w:val="007F47CC"/>
    <w:rsid w:val="007F47D0"/>
    <w:rsid w:val="007F4991"/>
    <w:rsid w:val="007F49D6"/>
    <w:rsid w:val="007F4A69"/>
    <w:rsid w:val="007F4ACE"/>
    <w:rsid w:val="007F4B7B"/>
    <w:rsid w:val="007F4E4E"/>
    <w:rsid w:val="007F4FDB"/>
    <w:rsid w:val="007F50DF"/>
    <w:rsid w:val="007F52E7"/>
    <w:rsid w:val="007F53A2"/>
    <w:rsid w:val="007F53EF"/>
    <w:rsid w:val="007F541D"/>
    <w:rsid w:val="007F5422"/>
    <w:rsid w:val="007F556C"/>
    <w:rsid w:val="007F5603"/>
    <w:rsid w:val="007F572B"/>
    <w:rsid w:val="007F5745"/>
    <w:rsid w:val="007F574A"/>
    <w:rsid w:val="007F5845"/>
    <w:rsid w:val="007F6166"/>
    <w:rsid w:val="007F6202"/>
    <w:rsid w:val="007F6267"/>
    <w:rsid w:val="007F6471"/>
    <w:rsid w:val="007F64C4"/>
    <w:rsid w:val="007F64C8"/>
    <w:rsid w:val="007F64D4"/>
    <w:rsid w:val="007F64F3"/>
    <w:rsid w:val="007F6578"/>
    <w:rsid w:val="007F6594"/>
    <w:rsid w:val="007F68EB"/>
    <w:rsid w:val="007F69E7"/>
    <w:rsid w:val="007F6BED"/>
    <w:rsid w:val="007F6DAB"/>
    <w:rsid w:val="007F6E14"/>
    <w:rsid w:val="007F7046"/>
    <w:rsid w:val="007F711D"/>
    <w:rsid w:val="007F74FA"/>
    <w:rsid w:val="007F75BB"/>
    <w:rsid w:val="007F76FD"/>
    <w:rsid w:val="007F7A47"/>
    <w:rsid w:val="007F7D99"/>
    <w:rsid w:val="00800129"/>
    <w:rsid w:val="0080067E"/>
    <w:rsid w:val="00800885"/>
    <w:rsid w:val="00800D7A"/>
    <w:rsid w:val="00800E70"/>
    <w:rsid w:val="00800EC0"/>
    <w:rsid w:val="00800EEB"/>
    <w:rsid w:val="00801033"/>
    <w:rsid w:val="0080129D"/>
    <w:rsid w:val="008014E1"/>
    <w:rsid w:val="0080156D"/>
    <w:rsid w:val="00801C32"/>
    <w:rsid w:val="00801DEB"/>
    <w:rsid w:val="00801E57"/>
    <w:rsid w:val="008020EA"/>
    <w:rsid w:val="008022FD"/>
    <w:rsid w:val="00802345"/>
    <w:rsid w:val="008023B1"/>
    <w:rsid w:val="008028F8"/>
    <w:rsid w:val="00802921"/>
    <w:rsid w:val="00802C31"/>
    <w:rsid w:val="008030C3"/>
    <w:rsid w:val="008034CA"/>
    <w:rsid w:val="008034FB"/>
    <w:rsid w:val="00803619"/>
    <w:rsid w:val="008036F9"/>
    <w:rsid w:val="00803746"/>
    <w:rsid w:val="00803B77"/>
    <w:rsid w:val="00803E60"/>
    <w:rsid w:val="00803EEC"/>
    <w:rsid w:val="00803FD2"/>
    <w:rsid w:val="00804005"/>
    <w:rsid w:val="0080415C"/>
    <w:rsid w:val="008042BF"/>
    <w:rsid w:val="0080441C"/>
    <w:rsid w:val="008046BA"/>
    <w:rsid w:val="008046CC"/>
    <w:rsid w:val="00804ABD"/>
    <w:rsid w:val="00804ADE"/>
    <w:rsid w:val="00804D53"/>
    <w:rsid w:val="00804DE9"/>
    <w:rsid w:val="00805011"/>
    <w:rsid w:val="008052CF"/>
    <w:rsid w:val="008053AF"/>
    <w:rsid w:val="008054D4"/>
    <w:rsid w:val="00805547"/>
    <w:rsid w:val="00805855"/>
    <w:rsid w:val="008058C0"/>
    <w:rsid w:val="0080590B"/>
    <w:rsid w:val="00805973"/>
    <w:rsid w:val="00805A2D"/>
    <w:rsid w:val="00805A7F"/>
    <w:rsid w:val="00805D68"/>
    <w:rsid w:val="00806036"/>
    <w:rsid w:val="008060DB"/>
    <w:rsid w:val="0080653E"/>
    <w:rsid w:val="0080654F"/>
    <w:rsid w:val="0080655A"/>
    <w:rsid w:val="008066CE"/>
    <w:rsid w:val="00806721"/>
    <w:rsid w:val="0080674F"/>
    <w:rsid w:val="0080676A"/>
    <w:rsid w:val="0080697B"/>
    <w:rsid w:val="0080698F"/>
    <w:rsid w:val="00806B9F"/>
    <w:rsid w:val="00806BAE"/>
    <w:rsid w:val="00806EB9"/>
    <w:rsid w:val="00806EC8"/>
    <w:rsid w:val="00806F03"/>
    <w:rsid w:val="008071F7"/>
    <w:rsid w:val="0080740A"/>
    <w:rsid w:val="0080771C"/>
    <w:rsid w:val="008078D5"/>
    <w:rsid w:val="00807AAD"/>
    <w:rsid w:val="00807B69"/>
    <w:rsid w:val="00807E61"/>
    <w:rsid w:val="00807FFC"/>
    <w:rsid w:val="0081006C"/>
    <w:rsid w:val="008101BE"/>
    <w:rsid w:val="008102F1"/>
    <w:rsid w:val="0081035E"/>
    <w:rsid w:val="0081055F"/>
    <w:rsid w:val="008105E3"/>
    <w:rsid w:val="00810650"/>
    <w:rsid w:val="00810A8B"/>
    <w:rsid w:val="00810B38"/>
    <w:rsid w:val="00810C37"/>
    <w:rsid w:val="00810CA3"/>
    <w:rsid w:val="00810D68"/>
    <w:rsid w:val="00811014"/>
    <w:rsid w:val="00811158"/>
    <w:rsid w:val="008113A1"/>
    <w:rsid w:val="008113BE"/>
    <w:rsid w:val="008116E3"/>
    <w:rsid w:val="008116E7"/>
    <w:rsid w:val="008117EE"/>
    <w:rsid w:val="00811940"/>
    <w:rsid w:val="00811A3A"/>
    <w:rsid w:val="00811CFC"/>
    <w:rsid w:val="00811DB5"/>
    <w:rsid w:val="008127E4"/>
    <w:rsid w:val="00812C13"/>
    <w:rsid w:val="00812CA5"/>
    <w:rsid w:val="00812D35"/>
    <w:rsid w:val="00812FA7"/>
    <w:rsid w:val="00813006"/>
    <w:rsid w:val="00813096"/>
    <w:rsid w:val="008132E6"/>
    <w:rsid w:val="00813551"/>
    <w:rsid w:val="0081375C"/>
    <w:rsid w:val="00813B30"/>
    <w:rsid w:val="00813D60"/>
    <w:rsid w:val="00813DDA"/>
    <w:rsid w:val="00813E76"/>
    <w:rsid w:val="0081416C"/>
    <w:rsid w:val="0081416D"/>
    <w:rsid w:val="008141E4"/>
    <w:rsid w:val="008143DA"/>
    <w:rsid w:val="00814BFD"/>
    <w:rsid w:val="00814CDA"/>
    <w:rsid w:val="00814CF7"/>
    <w:rsid w:val="00814DA8"/>
    <w:rsid w:val="00814E82"/>
    <w:rsid w:val="00814F0B"/>
    <w:rsid w:val="00814FBA"/>
    <w:rsid w:val="008151F0"/>
    <w:rsid w:val="00815505"/>
    <w:rsid w:val="008157F9"/>
    <w:rsid w:val="00815873"/>
    <w:rsid w:val="00815952"/>
    <w:rsid w:val="00815967"/>
    <w:rsid w:val="00815D73"/>
    <w:rsid w:val="00815E4E"/>
    <w:rsid w:val="00815F47"/>
    <w:rsid w:val="00816068"/>
    <w:rsid w:val="00816233"/>
    <w:rsid w:val="00816261"/>
    <w:rsid w:val="008163F6"/>
    <w:rsid w:val="0081644F"/>
    <w:rsid w:val="008164D1"/>
    <w:rsid w:val="00816632"/>
    <w:rsid w:val="00816801"/>
    <w:rsid w:val="00816905"/>
    <w:rsid w:val="00816A2F"/>
    <w:rsid w:val="00816EC3"/>
    <w:rsid w:val="00816FAD"/>
    <w:rsid w:val="00817107"/>
    <w:rsid w:val="00817168"/>
    <w:rsid w:val="00817370"/>
    <w:rsid w:val="00817447"/>
    <w:rsid w:val="008174EA"/>
    <w:rsid w:val="0081757D"/>
    <w:rsid w:val="00817719"/>
    <w:rsid w:val="0081772C"/>
    <w:rsid w:val="00817AE5"/>
    <w:rsid w:val="00817D40"/>
    <w:rsid w:val="00817EE4"/>
    <w:rsid w:val="00820199"/>
    <w:rsid w:val="008203B1"/>
    <w:rsid w:val="008206F7"/>
    <w:rsid w:val="00820883"/>
    <w:rsid w:val="00820C38"/>
    <w:rsid w:val="00820C89"/>
    <w:rsid w:val="0082119F"/>
    <w:rsid w:val="008211A4"/>
    <w:rsid w:val="008212C4"/>
    <w:rsid w:val="008213A2"/>
    <w:rsid w:val="00821449"/>
    <w:rsid w:val="00821861"/>
    <w:rsid w:val="00821A1D"/>
    <w:rsid w:val="00821A35"/>
    <w:rsid w:val="00821C0C"/>
    <w:rsid w:val="00821CF2"/>
    <w:rsid w:val="00821D17"/>
    <w:rsid w:val="00822028"/>
    <w:rsid w:val="008225C5"/>
    <w:rsid w:val="0082288F"/>
    <w:rsid w:val="00822A63"/>
    <w:rsid w:val="00822B82"/>
    <w:rsid w:val="00823639"/>
    <w:rsid w:val="0082374C"/>
    <w:rsid w:val="0082381C"/>
    <w:rsid w:val="00823893"/>
    <w:rsid w:val="0082392B"/>
    <w:rsid w:val="00823A92"/>
    <w:rsid w:val="00823D93"/>
    <w:rsid w:val="00824111"/>
    <w:rsid w:val="008244A7"/>
    <w:rsid w:val="00824634"/>
    <w:rsid w:val="00824755"/>
    <w:rsid w:val="0082498F"/>
    <w:rsid w:val="00824A2B"/>
    <w:rsid w:val="00824C11"/>
    <w:rsid w:val="00824DDB"/>
    <w:rsid w:val="008250F4"/>
    <w:rsid w:val="0082523A"/>
    <w:rsid w:val="00825309"/>
    <w:rsid w:val="008255F1"/>
    <w:rsid w:val="008256BF"/>
    <w:rsid w:val="00825961"/>
    <w:rsid w:val="00825B4D"/>
    <w:rsid w:val="00825BBC"/>
    <w:rsid w:val="00825E24"/>
    <w:rsid w:val="00825F82"/>
    <w:rsid w:val="00825FDC"/>
    <w:rsid w:val="008260C6"/>
    <w:rsid w:val="00826262"/>
    <w:rsid w:val="0082628A"/>
    <w:rsid w:val="0082662F"/>
    <w:rsid w:val="00826663"/>
    <w:rsid w:val="00826862"/>
    <w:rsid w:val="00826AC9"/>
    <w:rsid w:val="00826C67"/>
    <w:rsid w:val="00826E28"/>
    <w:rsid w:val="00827426"/>
    <w:rsid w:val="0082747B"/>
    <w:rsid w:val="0082752C"/>
    <w:rsid w:val="008275E1"/>
    <w:rsid w:val="00827697"/>
    <w:rsid w:val="008276EC"/>
    <w:rsid w:val="00827710"/>
    <w:rsid w:val="0082781C"/>
    <w:rsid w:val="0082790D"/>
    <w:rsid w:val="0082799E"/>
    <w:rsid w:val="008279F5"/>
    <w:rsid w:val="00827CF6"/>
    <w:rsid w:val="0083000D"/>
    <w:rsid w:val="0083006E"/>
    <w:rsid w:val="008302D0"/>
    <w:rsid w:val="008304B7"/>
    <w:rsid w:val="00830825"/>
    <w:rsid w:val="00830A82"/>
    <w:rsid w:val="00830B3B"/>
    <w:rsid w:val="00830CB9"/>
    <w:rsid w:val="00830DD8"/>
    <w:rsid w:val="0083108E"/>
    <w:rsid w:val="008310F4"/>
    <w:rsid w:val="0083118B"/>
    <w:rsid w:val="0083119A"/>
    <w:rsid w:val="00831204"/>
    <w:rsid w:val="008314F0"/>
    <w:rsid w:val="0083169E"/>
    <w:rsid w:val="008316B2"/>
    <w:rsid w:val="008319D9"/>
    <w:rsid w:val="00831B4D"/>
    <w:rsid w:val="00831DC7"/>
    <w:rsid w:val="00831E14"/>
    <w:rsid w:val="00831FA1"/>
    <w:rsid w:val="0083202A"/>
    <w:rsid w:val="0083202F"/>
    <w:rsid w:val="0083215A"/>
    <w:rsid w:val="008322AD"/>
    <w:rsid w:val="00832310"/>
    <w:rsid w:val="0083238F"/>
    <w:rsid w:val="00832501"/>
    <w:rsid w:val="00832A6C"/>
    <w:rsid w:val="00832EBB"/>
    <w:rsid w:val="00832EF7"/>
    <w:rsid w:val="00833093"/>
    <w:rsid w:val="008331BB"/>
    <w:rsid w:val="008333CC"/>
    <w:rsid w:val="0083343D"/>
    <w:rsid w:val="008334E3"/>
    <w:rsid w:val="008335F1"/>
    <w:rsid w:val="008337BF"/>
    <w:rsid w:val="00833879"/>
    <w:rsid w:val="00833889"/>
    <w:rsid w:val="0083392C"/>
    <w:rsid w:val="00833A5F"/>
    <w:rsid w:val="00833B49"/>
    <w:rsid w:val="00833DBA"/>
    <w:rsid w:val="00833E02"/>
    <w:rsid w:val="00833E50"/>
    <w:rsid w:val="00833E6C"/>
    <w:rsid w:val="00834021"/>
    <w:rsid w:val="008346DE"/>
    <w:rsid w:val="00834745"/>
    <w:rsid w:val="0083497A"/>
    <w:rsid w:val="00834CAC"/>
    <w:rsid w:val="00834E9C"/>
    <w:rsid w:val="00835101"/>
    <w:rsid w:val="00835153"/>
    <w:rsid w:val="008351B6"/>
    <w:rsid w:val="0083520F"/>
    <w:rsid w:val="00835333"/>
    <w:rsid w:val="0083546A"/>
    <w:rsid w:val="0083563B"/>
    <w:rsid w:val="00835786"/>
    <w:rsid w:val="008357FA"/>
    <w:rsid w:val="00835862"/>
    <w:rsid w:val="00835898"/>
    <w:rsid w:val="00835A67"/>
    <w:rsid w:val="00835B6A"/>
    <w:rsid w:val="00835C9D"/>
    <w:rsid w:val="00835D3A"/>
    <w:rsid w:val="00835F0E"/>
    <w:rsid w:val="00835FA0"/>
    <w:rsid w:val="00836085"/>
    <w:rsid w:val="008362BA"/>
    <w:rsid w:val="00836713"/>
    <w:rsid w:val="0083699F"/>
    <w:rsid w:val="00836BE2"/>
    <w:rsid w:val="00836C0A"/>
    <w:rsid w:val="00836C90"/>
    <w:rsid w:val="00836CEC"/>
    <w:rsid w:val="00836EF9"/>
    <w:rsid w:val="00836FBC"/>
    <w:rsid w:val="008372A5"/>
    <w:rsid w:val="00837389"/>
    <w:rsid w:val="008375DB"/>
    <w:rsid w:val="00837879"/>
    <w:rsid w:val="008378AC"/>
    <w:rsid w:val="00837916"/>
    <w:rsid w:val="00837C9C"/>
    <w:rsid w:val="00837CC6"/>
    <w:rsid w:val="00837EF9"/>
    <w:rsid w:val="00837F8F"/>
    <w:rsid w:val="008403F1"/>
    <w:rsid w:val="00840A4A"/>
    <w:rsid w:val="00840D95"/>
    <w:rsid w:val="00840DA7"/>
    <w:rsid w:val="00840DF2"/>
    <w:rsid w:val="0084105F"/>
    <w:rsid w:val="0084107C"/>
    <w:rsid w:val="008413D8"/>
    <w:rsid w:val="00841592"/>
    <w:rsid w:val="00841790"/>
    <w:rsid w:val="00841986"/>
    <w:rsid w:val="008419B6"/>
    <w:rsid w:val="00841ACA"/>
    <w:rsid w:val="00841CED"/>
    <w:rsid w:val="00841D11"/>
    <w:rsid w:val="00841D20"/>
    <w:rsid w:val="00841D6B"/>
    <w:rsid w:val="00841E26"/>
    <w:rsid w:val="008423BF"/>
    <w:rsid w:val="008425A1"/>
    <w:rsid w:val="0084296D"/>
    <w:rsid w:val="008429CD"/>
    <w:rsid w:val="008429DA"/>
    <w:rsid w:val="00842B98"/>
    <w:rsid w:val="00842CBA"/>
    <w:rsid w:val="00842CF3"/>
    <w:rsid w:val="00842FC9"/>
    <w:rsid w:val="00842FD1"/>
    <w:rsid w:val="00842FE6"/>
    <w:rsid w:val="0084301D"/>
    <w:rsid w:val="00843202"/>
    <w:rsid w:val="00843267"/>
    <w:rsid w:val="00843355"/>
    <w:rsid w:val="00843591"/>
    <w:rsid w:val="0084375B"/>
    <w:rsid w:val="008437DE"/>
    <w:rsid w:val="00843825"/>
    <w:rsid w:val="00843AAF"/>
    <w:rsid w:val="00843B76"/>
    <w:rsid w:val="00843CF0"/>
    <w:rsid w:val="00843EEC"/>
    <w:rsid w:val="00843FB9"/>
    <w:rsid w:val="008440AE"/>
    <w:rsid w:val="00844318"/>
    <w:rsid w:val="008443A2"/>
    <w:rsid w:val="0084440F"/>
    <w:rsid w:val="0084471A"/>
    <w:rsid w:val="0084479E"/>
    <w:rsid w:val="008448DD"/>
    <w:rsid w:val="008449FE"/>
    <w:rsid w:val="00844A6E"/>
    <w:rsid w:val="00844E99"/>
    <w:rsid w:val="00844F19"/>
    <w:rsid w:val="0084509E"/>
    <w:rsid w:val="00845124"/>
    <w:rsid w:val="0084528E"/>
    <w:rsid w:val="008452CB"/>
    <w:rsid w:val="00845358"/>
    <w:rsid w:val="008458E2"/>
    <w:rsid w:val="00845AB2"/>
    <w:rsid w:val="00845E97"/>
    <w:rsid w:val="00846228"/>
    <w:rsid w:val="008464F0"/>
    <w:rsid w:val="00846593"/>
    <w:rsid w:val="008466F4"/>
    <w:rsid w:val="00846A76"/>
    <w:rsid w:val="00846D5C"/>
    <w:rsid w:val="00846FE1"/>
    <w:rsid w:val="0084700D"/>
    <w:rsid w:val="00847017"/>
    <w:rsid w:val="00847240"/>
    <w:rsid w:val="00847330"/>
    <w:rsid w:val="0084748E"/>
    <w:rsid w:val="00847A8E"/>
    <w:rsid w:val="00847C02"/>
    <w:rsid w:val="00847D3F"/>
    <w:rsid w:val="00847DC9"/>
    <w:rsid w:val="00847F20"/>
    <w:rsid w:val="00847F5C"/>
    <w:rsid w:val="0085040A"/>
    <w:rsid w:val="00850451"/>
    <w:rsid w:val="0085045D"/>
    <w:rsid w:val="008505FE"/>
    <w:rsid w:val="008506A0"/>
    <w:rsid w:val="0085092D"/>
    <w:rsid w:val="00850D01"/>
    <w:rsid w:val="00850E32"/>
    <w:rsid w:val="0085112D"/>
    <w:rsid w:val="00851269"/>
    <w:rsid w:val="0085126E"/>
    <w:rsid w:val="00851524"/>
    <w:rsid w:val="00851604"/>
    <w:rsid w:val="0085169E"/>
    <w:rsid w:val="008517B1"/>
    <w:rsid w:val="00851947"/>
    <w:rsid w:val="00851D56"/>
    <w:rsid w:val="00851ECB"/>
    <w:rsid w:val="00851F89"/>
    <w:rsid w:val="00851FA7"/>
    <w:rsid w:val="00851FDA"/>
    <w:rsid w:val="00851FF7"/>
    <w:rsid w:val="00852137"/>
    <w:rsid w:val="00852258"/>
    <w:rsid w:val="00852729"/>
    <w:rsid w:val="0085277F"/>
    <w:rsid w:val="00852B0B"/>
    <w:rsid w:val="00852B8E"/>
    <w:rsid w:val="00852BFD"/>
    <w:rsid w:val="00852D7A"/>
    <w:rsid w:val="00852F73"/>
    <w:rsid w:val="00852FB1"/>
    <w:rsid w:val="0085315F"/>
    <w:rsid w:val="008531E1"/>
    <w:rsid w:val="008532B6"/>
    <w:rsid w:val="00853326"/>
    <w:rsid w:val="0085339E"/>
    <w:rsid w:val="00853509"/>
    <w:rsid w:val="008537CE"/>
    <w:rsid w:val="008537F7"/>
    <w:rsid w:val="00853824"/>
    <w:rsid w:val="0085383B"/>
    <w:rsid w:val="008539D1"/>
    <w:rsid w:val="00853A91"/>
    <w:rsid w:val="00853ACE"/>
    <w:rsid w:val="00853ADB"/>
    <w:rsid w:val="00853B70"/>
    <w:rsid w:val="00853BDC"/>
    <w:rsid w:val="00853CB3"/>
    <w:rsid w:val="00853CDD"/>
    <w:rsid w:val="00853D4F"/>
    <w:rsid w:val="00854009"/>
    <w:rsid w:val="00854151"/>
    <w:rsid w:val="00854245"/>
    <w:rsid w:val="00854366"/>
    <w:rsid w:val="0085460B"/>
    <w:rsid w:val="00854C5C"/>
    <w:rsid w:val="00854D2C"/>
    <w:rsid w:val="00854E9D"/>
    <w:rsid w:val="00855091"/>
    <w:rsid w:val="00855304"/>
    <w:rsid w:val="008555AE"/>
    <w:rsid w:val="008556D2"/>
    <w:rsid w:val="0085573B"/>
    <w:rsid w:val="00855749"/>
    <w:rsid w:val="00855AD8"/>
    <w:rsid w:val="00855C27"/>
    <w:rsid w:val="00856392"/>
    <w:rsid w:val="008563B9"/>
    <w:rsid w:val="0085690E"/>
    <w:rsid w:val="00856B96"/>
    <w:rsid w:val="00856BC7"/>
    <w:rsid w:val="00856CBD"/>
    <w:rsid w:val="00856DB6"/>
    <w:rsid w:val="00856EC6"/>
    <w:rsid w:val="00856F79"/>
    <w:rsid w:val="00856FA5"/>
    <w:rsid w:val="00857065"/>
    <w:rsid w:val="008573CE"/>
    <w:rsid w:val="008573E2"/>
    <w:rsid w:val="00857475"/>
    <w:rsid w:val="00857697"/>
    <w:rsid w:val="00857866"/>
    <w:rsid w:val="00857AEB"/>
    <w:rsid w:val="00857D8A"/>
    <w:rsid w:val="00860136"/>
    <w:rsid w:val="008601FC"/>
    <w:rsid w:val="00860317"/>
    <w:rsid w:val="008605C8"/>
    <w:rsid w:val="00860712"/>
    <w:rsid w:val="00860826"/>
    <w:rsid w:val="00860D79"/>
    <w:rsid w:val="00861A62"/>
    <w:rsid w:val="00861BAE"/>
    <w:rsid w:val="00861BE7"/>
    <w:rsid w:val="00861DCA"/>
    <w:rsid w:val="00861E8D"/>
    <w:rsid w:val="00862012"/>
    <w:rsid w:val="008620A3"/>
    <w:rsid w:val="008621ED"/>
    <w:rsid w:val="0086251A"/>
    <w:rsid w:val="00862747"/>
    <w:rsid w:val="00862877"/>
    <w:rsid w:val="0086289D"/>
    <w:rsid w:val="0086297B"/>
    <w:rsid w:val="00862A16"/>
    <w:rsid w:val="00862B97"/>
    <w:rsid w:val="00862C42"/>
    <w:rsid w:val="00862C83"/>
    <w:rsid w:val="00862E1B"/>
    <w:rsid w:val="00862FAC"/>
    <w:rsid w:val="00863115"/>
    <w:rsid w:val="008633A1"/>
    <w:rsid w:val="008634BC"/>
    <w:rsid w:val="008636A6"/>
    <w:rsid w:val="00863765"/>
    <w:rsid w:val="008637C6"/>
    <w:rsid w:val="008637E7"/>
    <w:rsid w:val="008637EE"/>
    <w:rsid w:val="00863CAF"/>
    <w:rsid w:val="00863CBA"/>
    <w:rsid w:val="00863E03"/>
    <w:rsid w:val="00863F3B"/>
    <w:rsid w:val="0086416C"/>
    <w:rsid w:val="0086417E"/>
    <w:rsid w:val="0086441F"/>
    <w:rsid w:val="00864439"/>
    <w:rsid w:val="0086469A"/>
    <w:rsid w:val="008647A6"/>
    <w:rsid w:val="0086485A"/>
    <w:rsid w:val="0086497A"/>
    <w:rsid w:val="00864AFE"/>
    <w:rsid w:val="00864B7F"/>
    <w:rsid w:val="00864CE5"/>
    <w:rsid w:val="00864EF6"/>
    <w:rsid w:val="00864F05"/>
    <w:rsid w:val="0086508C"/>
    <w:rsid w:val="00865518"/>
    <w:rsid w:val="008656C3"/>
    <w:rsid w:val="008657B1"/>
    <w:rsid w:val="008658BE"/>
    <w:rsid w:val="0086595D"/>
    <w:rsid w:val="00865C4B"/>
    <w:rsid w:val="00865CFB"/>
    <w:rsid w:val="00865D4A"/>
    <w:rsid w:val="00865DA2"/>
    <w:rsid w:val="00866079"/>
    <w:rsid w:val="00866120"/>
    <w:rsid w:val="00866141"/>
    <w:rsid w:val="008661CC"/>
    <w:rsid w:val="00866355"/>
    <w:rsid w:val="0086641F"/>
    <w:rsid w:val="0086649F"/>
    <w:rsid w:val="00866940"/>
    <w:rsid w:val="00866A2C"/>
    <w:rsid w:val="00866BFF"/>
    <w:rsid w:val="00866CEF"/>
    <w:rsid w:val="00866F18"/>
    <w:rsid w:val="00866FCC"/>
    <w:rsid w:val="00867042"/>
    <w:rsid w:val="0086717F"/>
    <w:rsid w:val="0086739E"/>
    <w:rsid w:val="0086748D"/>
    <w:rsid w:val="008674F6"/>
    <w:rsid w:val="0086764A"/>
    <w:rsid w:val="0086777C"/>
    <w:rsid w:val="00867917"/>
    <w:rsid w:val="00867AF1"/>
    <w:rsid w:val="00867D29"/>
    <w:rsid w:val="00867F5A"/>
    <w:rsid w:val="00867F85"/>
    <w:rsid w:val="008700F0"/>
    <w:rsid w:val="008704FF"/>
    <w:rsid w:val="008705AC"/>
    <w:rsid w:val="008706C3"/>
    <w:rsid w:val="00870739"/>
    <w:rsid w:val="0087087A"/>
    <w:rsid w:val="008709F5"/>
    <w:rsid w:val="00870C43"/>
    <w:rsid w:val="00870E20"/>
    <w:rsid w:val="00870E58"/>
    <w:rsid w:val="00870F0F"/>
    <w:rsid w:val="00870F26"/>
    <w:rsid w:val="0087104D"/>
    <w:rsid w:val="00871097"/>
    <w:rsid w:val="008710E8"/>
    <w:rsid w:val="008711E2"/>
    <w:rsid w:val="008711E9"/>
    <w:rsid w:val="008714B1"/>
    <w:rsid w:val="008716E9"/>
    <w:rsid w:val="00871AFC"/>
    <w:rsid w:val="00871B01"/>
    <w:rsid w:val="00871E11"/>
    <w:rsid w:val="00871E66"/>
    <w:rsid w:val="0087206A"/>
    <w:rsid w:val="008721C5"/>
    <w:rsid w:val="00872605"/>
    <w:rsid w:val="00872614"/>
    <w:rsid w:val="00872704"/>
    <w:rsid w:val="00872706"/>
    <w:rsid w:val="008728BB"/>
    <w:rsid w:val="008728CC"/>
    <w:rsid w:val="00872B24"/>
    <w:rsid w:val="00872B5E"/>
    <w:rsid w:val="00872CA8"/>
    <w:rsid w:val="008733DA"/>
    <w:rsid w:val="00873733"/>
    <w:rsid w:val="008737E3"/>
    <w:rsid w:val="008737E8"/>
    <w:rsid w:val="00873818"/>
    <w:rsid w:val="00873AA5"/>
    <w:rsid w:val="00873D46"/>
    <w:rsid w:val="00873D5B"/>
    <w:rsid w:val="00873D9C"/>
    <w:rsid w:val="00873E32"/>
    <w:rsid w:val="00873EE0"/>
    <w:rsid w:val="00873F8A"/>
    <w:rsid w:val="00873FCB"/>
    <w:rsid w:val="00873FE8"/>
    <w:rsid w:val="008740C2"/>
    <w:rsid w:val="0087416B"/>
    <w:rsid w:val="0087425F"/>
    <w:rsid w:val="00874431"/>
    <w:rsid w:val="00874C10"/>
    <w:rsid w:val="00874E95"/>
    <w:rsid w:val="00874EDF"/>
    <w:rsid w:val="00875013"/>
    <w:rsid w:val="008751CE"/>
    <w:rsid w:val="008751E3"/>
    <w:rsid w:val="0087540B"/>
    <w:rsid w:val="0087550E"/>
    <w:rsid w:val="00875675"/>
    <w:rsid w:val="00875797"/>
    <w:rsid w:val="00875838"/>
    <w:rsid w:val="00875895"/>
    <w:rsid w:val="00875926"/>
    <w:rsid w:val="008759FF"/>
    <w:rsid w:val="00875AA9"/>
    <w:rsid w:val="00875BB2"/>
    <w:rsid w:val="00875E0C"/>
    <w:rsid w:val="00875E38"/>
    <w:rsid w:val="00875F81"/>
    <w:rsid w:val="00875F98"/>
    <w:rsid w:val="008760FB"/>
    <w:rsid w:val="0087633B"/>
    <w:rsid w:val="00876495"/>
    <w:rsid w:val="00876547"/>
    <w:rsid w:val="0087654D"/>
    <w:rsid w:val="0087655E"/>
    <w:rsid w:val="00876589"/>
    <w:rsid w:val="008767F6"/>
    <w:rsid w:val="008768F0"/>
    <w:rsid w:val="00876928"/>
    <w:rsid w:val="008769FF"/>
    <w:rsid w:val="00876A61"/>
    <w:rsid w:val="00876C11"/>
    <w:rsid w:val="00876DFC"/>
    <w:rsid w:val="00876E66"/>
    <w:rsid w:val="00876FFE"/>
    <w:rsid w:val="00877696"/>
    <w:rsid w:val="00877769"/>
    <w:rsid w:val="008777C4"/>
    <w:rsid w:val="00877AB7"/>
    <w:rsid w:val="00877ADB"/>
    <w:rsid w:val="00877B67"/>
    <w:rsid w:val="00877C6B"/>
    <w:rsid w:val="00877D1D"/>
    <w:rsid w:val="00877E87"/>
    <w:rsid w:val="00877F05"/>
    <w:rsid w:val="0088001D"/>
    <w:rsid w:val="008801A9"/>
    <w:rsid w:val="008801C0"/>
    <w:rsid w:val="00880207"/>
    <w:rsid w:val="00880279"/>
    <w:rsid w:val="00880574"/>
    <w:rsid w:val="008805F0"/>
    <w:rsid w:val="0088080C"/>
    <w:rsid w:val="00880B37"/>
    <w:rsid w:val="00880F62"/>
    <w:rsid w:val="0088123C"/>
    <w:rsid w:val="00881506"/>
    <w:rsid w:val="00881647"/>
    <w:rsid w:val="00881767"/>
    <w:rsid w:val="00881826"/>
    <w:rsid w:val="008818C0"/>
    <w:rsid w:val="00881955"/>
    <w:rsid w:val="00881973"/>
    <w:rsid w:val="00881A27"/>
    <w:rsid w:val="00881B99"/>
    <w:rsid w:val="00881C09"/>
    <w:rsid w:val="00881CB0"/>
    <w:rsid w:val="00881ECC"/>
    <w:rsid w:val="00882022"/>
    <w:rsid w:val="008822A1"/>
    <w:rsid w:val="0088241C"/>
    <w:rsid w:val="00882539"/>
    <w:rsid w:val="00882542"/>
    <w:rsid w:val="008825AF"/>
    <w:rsid w:val="008825D9"/>
    <w:rsid w:val="0088268B"/>
    <w:rsid w:val="00882C11"/>
    <w:rsid w:val="00882D48"/>
    <w:rsid w:val="00882D5C"/>
    <w:rsid w:val="00882D5E"/>
    <w:rsid w:val="00883201"/>
    <w:rsid w:val="0088336D"/>
    <w:rsid w:val="008833CB"/>
    <w:rsid w:val="008836A8"/>
    <w:rsid w:val="008836B7"/>
    <w:rsid w:val="0088381D"/>
    <w:rsid w:val="008838FF"/>
    <w:rsid w:val="00883A68"/>
    <w:rsid w:val="00883AA7"/>
    <w:rsid w:val="00883AE9"/>
    <w:rsid w:val="00883B81"/>
    <w:rsid w:val="008840B1"/>
    <w:rsid w:val="008842CD"/>
    <w:rsid w:val="00884899"/>
    <w:rsid w:val="00884932"/>
    <w:rsid w:val="00884BFB"/>
    <w:rsid w:val="00884DAF"/>
    <w:rsid w:val="00884FFB"/>
    <w:rsid w:val="00885190"/>
    <w:rsid w:val="00885340"/>
    <w:rsid w:val="0088539E"/>
    <w:rsid w:val="0088543E"/>
    <w:rsid w:val="00885811"/>
    <w:rsid w:val="00885ABB"/>
    <w:rsid w:val="00885C0A"/>
    <w:rsid w:val="00885C11"/>
    <w:rsid w:val="00885DF6"/>
    <w:rsid w:val="00885E6F"/>
    <w:rsid w:val="00885F70"/>
    <w:rsid w:val="00886184"/>
    <w:rsid w:val="00886629"/>
    <w:rsid w:val="0088664C"/>
    <w:rsid w:val="008866E8"/>
    <w:rsid w:val="008868F0"/>
    <w:rsid w:val="00886BC7"/>
    <w:rsid w:val="00886C8D"/>
    <w:rsid w:val="00886E4B"/>
    <w:rsid w:val="00886E8A"/>
    <w:rsid w:val="00886EBA"/>
    <w:rsid w:val="00886F49"/>
    <w:rsid w:val="00887459"/>
    <w:rsid w:val="0088745D"/>
    <w:rsid w:val="008875F0"/>
    <w:rsid w:val="008879ED"/>
    <w:rsid w:val="00887D38"/>
    <w:rsid w:val="00887EB8"/>
    <w:rsid w:val="00887F47"/>
    <w:rsid w:val="008900AE"/>
    <w:rsid w:val="008902FC"/>
    <w:rsid w:val="0089040B"/>
    <w:rsid w:val="00890B42"/>
    <w:rsid w:val="00890F06"/>
    <w:rsid w:val="00891056"/>
    <w:rsid w:val="00891266"/>
    <w:rsid w:val="008913D0"/>
    <w:rsid w:val="0089165E"/>
    <w:rsid w:val="00891723"/>
    <w:rsid w:val="008919E7"/>
    <w:rsid w:val="00891B46"/>
    <w:rsid w:val="00891B9E"/>
    <w:rsid w:val="00891BAE"/>
    <w:rsid w:val="00891C42"/>
    <w:rsid w:val="00891EB8"/>
    <w:rsid w:val="00892108"/>
    <w:rsid w:val="00892449"/>
    <w:rsid w:val="0089248B"/>
    <w:rsid w:val="00892553"/>
    <w:rsid w:val="00892882"/>
    <w:rsid w:val="008928E5"/>
    <w:rsid w:val="00892A37"/>
    <w:rsid w:val="00892C2E"/>
    <w:rsid w:val="00892E1A"/>
    <w:rsid w:val="00893035"/>
    <w:rsid w:val="00893394"/>
    <w:rsid w:val="0089341D"/>
    <w:rsid w:val="0089357A"/>
    <w:rsid w:val="008935B3"/>
    <w:rsid w:val="0089364A"/>
    <w:rsid w:val="0089381F"/>
    <w:rsid w:val="008938A9"/>
    <w:rsid w:val="008938AE"/>
    <w:rsid w:val="00893A88"/>
    <w:rsid w:val="00893B13"/>
    <w:rsid w:val="00893CDB"/>
    <w:rsid w:val="00893D46"/>
    <w:rsid w:val="00893EBB"/>
    <w:rsid w:val="00894175"/>
    <w:rsid w:val="008941EB"/>
    <w:rsid w:val="008942C1"/>
    <w:rsid w:val="0089443F"/>
    <w:rsid w:val="00894823"/>
    <w:rsid w:val="00894EAC"/>
    <w:rsid w:val="00894F7B"/>
    <w:rsid w:val="00894FCA"/>
    <w:rsid w:val="0089505D"/>
    <w:rsid w:val="008950A7"/>
    <w:rsid w:val="008951E9"/>
    <w:rsid w:val="008953F6"/>
    <w:rsid w:val="00895635"/>
    <w:rsid w:val="00895794"/>
    <w:rsid w:val="008957EC"/>
    <w:rsid w:val="00895888"/>
    <w:rsid w:val="008958B4"/>
    <w:rsid w:val="00895B20"/>
    <w:rsid w:val="00895DB1"/>
    <w:rsid w:val="00895E82"/>
    <w:rsid w:val="00896264"/>
    <w:rsid w:val="0089663E"/>
    <w:rsid w:val="0089668D"/>
    <w:rsid w:val="008966D2"/>
    <w:rsid w:val="00896946"/>
    <w:rsid w:val="008969DB"/>
    <w:rsid w:val="00896A4D"/>
    <w:rsid w:val="00896A59"/>
    <w:rsid w:val="00896B36"/>
    <w:rsid w:val="00896B46"/>
    <w:rsid w:val="00896CBF"/>
    <w:rsid w:val="00896D73"/>
    <w:rsid w:val="00896E98"/>
    <w:rsid w:val="00897068"/>
    <w:rsid w:val="0089726F"/>
    <w:rsid w:val="0089744D"/>
    <w:rsid w:val="008976AE"/>
    <w:rsid w:val="008979AD"/>
    <w:rsid w:val="00897C3E"/>
    <w:rsid w:val="00897DA6"/>
    <w:rsid w:val="00897F83"/>
    <w:rsid w:val="008A0251"/>
    <w:rsid w:val="008A0297"/>
    <w:rsid w:val="008A0588"/>
    <w:rsid w:val="008A0647"/>
    <w:rsid w:val="008A068F"/>
    <w:rsid w:val="008A07D1"/>
    <w:rsid w:val="008A0D8F"/>
    <w:rsid w:val="008A11D5"/>
    <w:rsid w:val="008A1521"/>
    <w:rsid w:val="008A1566"/>
    <w:rsid w:val="008A1567"/>
    <w:rsid w:val="008A1A89"/>
    <w:rsid w:val="008A1C9A"/>
    <w:rsid w:val="008A1DA2"/>
    <w:rsid w:val="008A20DB"/>
    <w:rsid w:val="008A2141"/>
    <w:rsid w:val="008A248A"/>
    <w:rsid w:val="008A24D1"/>
    <w:rsid w:val="008A2508"/>
    <w:rsid w:val="008A25EB"/>
    <w:rsid w:val="008A27B1"/>
    <w:rsid w:val="008A2A2F"/>
    <w:rsid w:val="008A2AEB"/>
    <w:rsid w:val="008A2B7F"/>
    <w:rsid w:val="008A2FDF"/>
    <w:rsid w:val="008A30D3"/>
    <w:rsid w:val="008A311D"/>
    <w:rsid w:val="008A3129"/>
    <w:rsid w:val="008A329B"/>
    <w:rsid w:val="008A330E"/>
    <w:rsid w:val="008A3355"/>
    <w:rsid w:val="008A3469"/>
    <w:rsid w:val="008A357E"/>
    <w:rsid w:val="008A35E9"/>
    <w:rsid w:val="008A35FE"/>
    <w:rsid w:val="008A3A63"/>
    <w:rsid w:val="008A3B00"/>
    <w:rsid w:val="008A3BBF"/>
    <w:rsid w:val="008A3F25"/>
    <w:rsid w:val="008A3F50"/>
    <w:rsid w:val="008A3FF7"/>
    <w:rsid w:val="008A406C"/>
    <w:rsid w:val="008A43FB"/>
    <w:rsid w:val="008A4472"/>
    <w:rsid w:val="008A4592"/>
    <w:rsid w:val="008A4EEE"/>
    <w:rsid w:val="008A4FFD"/>
    <w:rsid w:val="008A5620"/>
    <w:rsid w:val="008A562E"/>
    <w:rsid w:val="008A5777"/>
    <w:rsid w:val="008A57D7"/>
    <w:rsid w:val="008A5A8E"/>
    <w:rsid w:val="008A5AAF"/>
    <w:rsid w:val="008A5AC3"/>
    <w:rsid w:val="008A5AD8"/>
    <w:rsid w:val="008A5C6C"/>
    <w:rsid w:val="008A5D21"/>
    <w:rsid w:val="008A5D48"/>
    <w:rsid w:val="008A615D"/>
    <w:rsid w:val="008A61C7"/>
    <w:rsid w:val="008A61F9"/>
    <w:rsid w:val="008A6413"/>
    <w:rsid w:val="008A6595"/>
    <w:rsid w:val="008A66A9"/>
    <w:rsid w:val="008A66F7"/>
    <w:rsid w:val="008A693F"/>
    <w:rsid w:val="008A6E2A"/>
    <w:rsid w:val="008A6FC1"/>
    <w:rsid w:val="008A7238"/>
    <w:rsid w:val="008A7375"/>
    <w:rsid w:val="008A754A"/>
    <w:rsid w:val="008A7832"/>
    <w:rsid w:val="008A7AAF"/>
    <w:rsid w:val="008A7ADF"/>
    <w:rsid w:val="008A7F84"/>
    <w:rsid w:val="008A7F97"/>
    <w:rsid w:val="008B0151"/>
    <w:rsid w:val="008B016D"/>
    <w:rsid w:val="008B0182"/>
    <w:rsid w:val="008B0328"/>
    <w:rsid w:val="008B0663"/>
    <w:rsid w:val="008B06B4"/>
    <w:rsid w:val="008B06CB"/>
    <w:rsid w:val="008B1164"/>
    <w:rsid w:val="008B154D"/>
    <w:rsid w:val="008B16A4"/>
    <w:rsid w:val="008B180D"/>
    <w:rsid w:val="008B1831"/>
    <w:rsid w:val="008B18A9"/>
    <w:rsid w:val="008B1A2C"/>
    <w:rsid w:val="008B1B4C"/>
    <w:rsid w:val="008B1DDF"/>
    <w:rsid w:val="008B1E26"/>
    <w:rsid w:val="008B1E2E"/>
    <w:rsid w:val="008B1EF4"/>
    <w:rsid w:val="008B1FB2"/>
    <w:rsid w:val="008B214E"/>
    <w:rsid w:val="008B23E4"/>
    <w:rsid w:val="008B24BB"/>
    <w:rsid w:val="008B254C"/>
    <w:rsid w:val="008B26D6"/>
    <w:rsid w:val="008B2A5E"/>
    <w:rsid w:val="008B2CDB"/>
    <w:rsid w:val="008B2DA0"/>
    <w:rsid w:val="008B2F32"/>
    <w:rsid w:val="008B312D"/>
    <w:rsid w:val="008B31B4"/>
    <w:rsid w:val="008B34F1"/>
    <w:rsid w:val="008B3504"/>
    <w:rsid w:val="008B366F"/>
    <w:rsid w:val="008B36A5"/>
    <w:rsid w:val="008B36CC"/>
    <w:rsid w:val="008B36FD"/>
    <w:rsid w:val="008B37F8"/>
    <w:rsid w:val="008B3B46"/>
    <w:rsid w:val="008B3C01"/>
    <w:rsid w:val="008B3D12"/>
    <w:rsid w:val="008B3D41"/>
    <w:rsid w:val="008B3E18"/>
    <w:rsid w:val="008B3FF1"/>
    <w:rsid w:val="008B409B"/>
    <w:rsid w:val="008B4369"/>
    <w:rsid w:val="008B450F"/>
    <w:rsid w:val="008B460C"/>
    <w:rsid w:val="008B46A5"/>
    <w:rsid w:val="008B48EB"/>
    <w:rsid w:val="008B4A0B"/>
    <w:rsid w:val="008B4AE5"/>
    <w:rsid w:val="008B4C27"/>
    <w:rsid w:val="008B4E78"/>
    <w:rsid w:val="008B4EA4"/>
    <w:rsid w:val="008B4F0F"/>
    <w:rsid w:val="008B5154"/>
    <w:rsid w:val="008B5585"/>
    <w:rsid w:val="008B565D"/>
    <w:rsid w:val="008B598C"/>
    <w:rsid w:val="008B5B9E"/>
    <w:rsid w:val="008B5BCB"/>
    <w:rsid w:val="008B5CB5"/>
    <w:rsid w:val="008B5CBE"/>
    <w:rsid w:val="008B626D"/>
    <w:rsid w:val="008B64DF"/>
    <w:rsid w:val="008B68BC"/>
    <w:rsid w:val="008B6D28"/>
    <w:rsid w:val="008B6DFA"/>
    <w:rsid w:val="008B6F90"/>
    <w:rsid w:val="008B7338"/>
    <w:rsid w:val="008B73F5"/>
    <w:rsid w:val="008B7405"/>
    <w:rsid w:val="008B7408"/>
    <w:rsid w:val="008B763B"/>
    <w:rsid w:val="008B767E"/>
    <w:rsid w:val="008B783D"/>
    <w:rsid w:val="008B78AF"/>
    <w:rsid w:val="008B7C53"/>
    <w:rsid w:val="008B7E2F"/>
    <w:rsid w:val="008C0177"/>
    <w:rsid w:val="008C0191"/>
    <w:rsid w:val="008C031B"/>
    <w:rsid w:val="008C0646"/>
    <w:rsid w:val="008C094B"/>
    <w:rsid w:val="008C0BD6"/>
    <w:rsid w:val="008C0EEA"/>
    <w:rsid w:val="008C0F93"/>
    <w:rsid w:val="008C1098"/>
    <w:rsid w:val="008C10A5"/>
    <w:rsid w:val="008C120A"/>
    <w:rsid w:val="008C1533"/>
    <w:rsid w:val="008C188F"/>
    <w:rsid w:val="008C1925"/>
    <w:rsid w:val="008C198D"/>
    <w:rsid w:val="008C19C2"/>
    <w:rsid w:val="008C1D5F"/>
    <w:rsid w:val="008C1E9B"/>
    <w:rsid w:val="008C1FE4"/>
    <w:rsid w:val="008C24C3"/>
    <w:rsid w:val="008C27B4"/>
    <w:rsid w:val="008C2BCF"/>
    <w:rsid w:val="008C2D4F"/>
    <w:rsid w:val="008C304D"/>
    <w:rsid w:val="008C31F2"/>
    <w:rsid w:val="008C3230"/>
    <w:rsid w:val="008C3565"/>
    <w:rsid w:val="008C35DE"/>
    <w:rsid w:val="008C3733"/>
    <w:rsid w:val="008C391E"/>
    <w:rsid w:val="008C39D5"/>
    <w:rsid w:val="008C3AD2"/>
    <w:rsid w:val="008C3B50"/>
    <w:rsid w:val="008C3BD9"/>
    <w:rsid w:val="008C3D29"/>
    <w:rsid w:val="008C3DA5"/>
    <w:rsid w:val="008C3E76"/>
    <w:rsid w:val="008C3FA7"/>
    <w:rsid w:val="008C3FE0"/>
    <w:rsid w:val="008C42A6"/>
    <w:rsid w:val="008C4382"/>
    <w:rsid w:val="008C4383"/>
    <w:rsid w:val="008C4449"/>
    <w:rsid w:val="008C4560"/>
    <w:rsid w:val="008C45C2"/>
    <w:rsid w:val="008C46CA"/>
    <w:rsid w:val="008C46D3"/>
    <w:rsid w:val="008C4772"/>
    <w:rsid w:val="008C4791"/>
    <w:rsid w:val="008C4BA0"/>
    <w:rsid w:val="008C4D49"/>
    <w:rsid w:val="008C4DCC"/>
    <w:rsid w:val="008C510D"/>
    <w:rsid w:val="008C522D"/>
    <w:rsid w:val="008C53BC"/>
    <w:rsid w:val="008C55DC"/>
    <w:rsid w:val="008C56AC"/>
    <w:rsid w:val="008C5992"/>
    <w:rsid w:val="008C5D00"/>
    <w:rsid w:val="008C5EF9"/>
    <w:rsid w:val="008C5F3D"/>
    <w:rsid w:val="008C60BF"/>
    <w:rsid w:val="008C6237"/>
    <w:rsid w:val="008C637F"/>
    <w:rsid w:val="008C646D"/>
    <w:rsid w:val="008C695E"/>
    <w:rsid w:val="008C6C5C"/>
    <w:rsid w:val="008C6D5E"/>
    <w:rsid w:val="008C6D78"/>
    <w:rsid w:val="008C6FC9"/>
    <w:rsid w:val="008C7026"/>
    <w:rsid w:val="008C7069"/>
    <w:rsid w:val="008C70E6"/>
    <w:rsid w:val="008C715C"/>
    <w:rsid w:val="008C7282"/>
    <w:rsid w:val="008C75CC"/>
    <w:rsid w:val="008C7920"/>
    <w:rsid w:val="008C7961"/>
    <w:rsid w:val="008C79EC"/>
    <w:rsid w:val="008C7A36"/>
    <w:rsid w:val="008C7AB8"/>
    <w:rsid w:val="008C7E31"/>
    <w:rsid w:val="008C7EA1"/>
    <w:rsid w:val="008D0171"/>
    <w:rsid w:val="008D02BE"/>
    <w:rsid w:val="008D057F"/>
    <w:rsid w:val="008D0724"/>
    <w:rsid w:val="008D0819"/>
    <w:rsid w:val="008D0986"/>
    <w:rsid w:val="008D0A8E"/>
    <w:rsid w:val="008D0B5C"/>
    <w:rsid w:val="008D0CF5"/>
    <w:rsid w:val="008D0D3B"/>
    <w:rsid w:val="008D0D7E"/>
    <w:rsid w:val="008D0DF5"/>
    <w:rsid w:val="008D0F71"/>
    <w:rsid w:val="008D0FDE"/>
    <w:rsid w:val="008D1115"/>
    <w:rsid w:val="008D1417"/>
    <w:rsid w:val="008D142E"/>
    <w:rsid w:val="008D1584"/>
    <w:rsid w:val="008D15A0"/>
    <w:rsid w:val="008D15AA"/>
    <w:rsid w:val="008D166C"/>
    <w:rsid w:val="008D173A"/>
    <w:rsid w:val="008D1823"/>
    <w:rsid w:val="008D18A9"/>
    <w:rsid w:val="008D18DD"/>
    <w:rsid w:val="008D1962"/>
    <w:rsid w:val="008D1AAE"/>
    <w:rsid w:val="008D1AFB"/>
    <w:rsid w:val="008D1C66"/>
    <w:rsid w:val="008D212B"/>
    <w:rsid w:val="008D21EC"/>
    <w:rsid w:val="008D21F9"/>
    <w:rsid w:val="008D2258"/>
    <w:rsid w:val="008D229A"/>
    <w:rsid w:val="008D22B6"/>
    <w:rsid w:val="008D2372"/>
    <w:rsid w:val="008D23DB"/>
    <w:rsid w:val="008D25C2"/>
    <w:rsid w:val="008D2678"/>
    <w:rsid w:val="008D26D0"/>
    <w:rsid w:val="008D29A0"/>
    <w:rsid w:val="008D2AD4"/>
    <w:rsid w:val="008D2B77"/>
    <w:rsid w:val="008D2BE7"/>
    <w:rsid w:val="008D2C17"/>
    <w:rsid w:val="008D2C2C"/>
    <w:rsid w:val="008D2CF8"/>
    <w:rsid w:val="008D2DBE"/>
    <w:rsid w:val="008D2E60"/>
    <w:rsid w:val="008D3112"/>
    <w:rsid w:val="008D3113"/>
    <w:rsid w:val="008D332C"/>
    <w:rsid w:val="008D33C4"/>
    <w:rsid w:val="008D341D"/>
    <w:rsid w:val="008D36CE"/>
    <w:rsid w:val="008D36D8"/>
    <w:rsid w:val="008D39F5"/>
    <w:rsid w:val="008D3A68"/>
    <w:rsid w:val="008D3B26"/>
    <w:rsid w:val="008D3CBE"/>
    <w:rsid w:val="008D3F6B"/>
    <w:rsid w:val="008D3FC0"/>
    <w:rsid w:val="008D40AB"/>
    <w:rsid w:val="008D4196"/>
    <w:rsid w:val="008D4396"/>
    <w:rsid w:val="008D4697"/>
    <w:rsid w:val="008D49D9"/>
    <w:rsid w:val="008D4B36"/>
    <w:rsid w:val="008D4C08"/>
    <w:rsid w:val="008D4CD5"/>
    <w:rsid w:val="008D4CED"/>
    <w:rsid w:val="008D4DBF"/>
    <w:rsid w:val="008D4EAF"/>
    <w:rsid w:val="008D4FD5"/>
    <w:rsid w:val="008D50A2"/>
    <w:rsid w:val="008D52E4"/>
    <w:rsid w:val="008D564E"/>
    <w:rsid w:val="008D5732"/>
    <w:rsid w:val="008D5790"/>
    <w:rsid w:val="008D590F"/>
    <w:rsid w:val="008D5BAF"/>
    <w:rsid w:val="008D5BF6"/>
    <w:rsid w:val="008D5EB5"/>
    <w:rsid w:val="008D5F95"/>
    <w:rsid w:val="008D611E"/>
    <w:rsid w:val="008D6217"/>
    <w:rsid w:val="008D6597"/>
    <w:rsid w:val="008D6902"/>
    <w:rsid w:val="008D6A82"/>
    <w:rsid w:val="008D6D7A"/>
    <w:rsid w:val="008D6F89"/>
    <w:rsid w:val="008D6FEA"/>
    <w:rsid w:val="008D72F2"/>
    <w:rsid w:val="008D74E1"/>
    <w:rsid w:val="008D74E6"/>
    <w:rsid w:val="008D7903"/>
    <w:rsid w:val="008D7C3C"/>
    <w:rsid w:val="008D7DC6"/>
    <w:rsid w:val="008D7EBF"/>
    <w:rsid w:val="008E0232"/>
    <w:rsid w:val="008E032D"/>
    <w:rsid w:val="008E052E"/>
    <w:rsid w:val="008E0719"/>
    <w:rsid w:val="008E0769"/>
    <w:rsid w:val="008E07D6"/>
    <w:rsid w:val="008E0947"/>
    <w:rsid w:val="008E0964"/>
    <w:rsid w:val="008E09CB"/>
    <w:rsid w:val="008E0A11"/>
    <w:rsid w:val="008E0B72"/>
    <w:rsid w:val="008E121C"/>
    <w:rsid w:val="008E1278"/>
    <w:rsid w:val="008E1312"/>
    <w:rsid w:val="008E16AE"/>
    <w:rsid w:val="008E18C1"/>
    <w:rsid w:val="008E1949"/>
    <w:rsid w:val="008E1C0A"/>
    <w:rsid w:val="008E1EA4"/>
    <w:rsid w:val="008E2209"/>
    <w:rsid w:val="008E227A"/>
    <w:rsid w:val="008E23B5"/>
    <w:rsid w:val="008E2553"/>
    <w:rsid w:val="008E255D"/>
    <w:rsid w:val="008E263B"/>
    <w:rsid w:val="008E291C"/>
    <w:rsid w:val="008E2AEF"/>
    <w:rsid w:val="008E2CBF"/>
    <w:rsid w:val="008E2E91"/>
    <w:rsid w:val="008E30FF"/>
    <w:rsid w:val="008E3187"/>
    <w:rsid w:val="008E3284"/>
    <w:rsid w:val="008E335F"/>
    <w:rsid w:val="008E3663"/>
    <w:rsid w:val="008E36A2"/>
    <w:rsid w:val="008E3ABD"/>
    <w:rsid w:val="008E3B31"/>
    <w:rsid w:val="008E3C79"/>
    <w:rsid w:val="008E3DD4"/>
    <w:rsid w:val="008E407F"/>
    <w:rsid w:val="008E4198"/>
    <w:rsid w:val="008E4235"/>
    <w:rsid w:val="008E441E"/>
    <w:rsid w:val="008E44BF"/>
    <w:rsid w:val="008E44EF"/>
    <w:rsid w:val="008E46FC"/>
    <w:rsid w:val="008E499F"/>
    <w:rsid w:val="008E4B76"/>
    <w:rsid w:val="008E4B91"/>
    <w:rsid w:val="008E4E6A"/>
    <w:rsid w:val="008E5023"/>
    <w:rsid w:val="008E5031"/>
    <w:rsid w:val="008E506A"/>
    <w:rsid w:val="008E5190"/>
    <w:rsid w:val="008E5414"/>
    <w:rsid w:val="008E55C5"/>
    <w:rsid w:val="008E56C9"/>
    <w:rsid w:val="008E5781"/>
    <w:rsid w:val="008E57C5"/>
    <w:rsid w:val="008E58F3"/>
    <w:rsid w:val="008E5A2F"/>
    <w:rsid w:val="008E5D5D"/>
    <w:rsid w:val="008E5DD8"/>
    <w:rsid w:val="008E5EB4"/>
    <w:rsid w:val="008E5FA8"/>
    <w:rsid w:val="008E6012"/>
    <w:rsid w:val="008E608A"/>
    <w:rsid w:val="008E61E4"/>
    <w:rsid w:val="008E624A"/>
    <w:rsid w:val="008E649D"/>
    <w:rsid w:val="008E6606"/>
    <w:rsid w:val="008E6771"/>
    <w:rsid w:val="008E6960"/>
    <w:rsid w:val="008E696E"/>
    <w:rsid w:val="008E699F"/>
    <w:rsid w:val="008E6D46"/>
    <w:rsid w:val="008E6D56"/>
    <w:rsid w:val="008E6E6A"/>
    <w:rsid w:val="008E71EB"/>
    <w:rsid w:val="008E7255"/>
    <w:rsid w:val="008E7257"/>
    <w:rsid w:val="008E766C"/>
    <w:rsid w:val="008E7744"/>
    <w:rsid w:val="008E7951"/>
    <w:rsid w:val="008E79A7"/>
    <w:rsid w:val="008E7B6D"/>
    <w:rsid w:val="008E7DF1"/>
    <w:rsid w:val="008E7F25"/>
    <w:rsid w:val="008F0056"/>
    <w:rsid w:val="008F0193"/>
    <w:rsid w:val="008F031F"/>
    <w:rsid w:val="008F03B2"/>
    <w:rsid w:val="008F0566"/>
    <w:rsid w:val="008F0A0C"/>
    <w:rsid w:val="008F0A2A"/>
    <w:rsid w:val="008F0B2B"/>
    <w:rsid w:val="008F0B33"/>
    <w:rsid w:val="008F0CF5"/>
    <w:rsid w:val="008F0F3F"/>
    <w:rsid w:val="008F1099"/>
    <w:rsid w:val="008F11F6"/>
    <w:rsid w:val="008F120C"/>
    <w:rsid w:val="008F1266"/>
    <w:rsid w:val="008F127F"/>
    <w:rsid w:val="008F14FD"/>
    <w:rsid w:val="008F1778"/>
    <w:rsid w:val="008F178E"/>
    <w:rsid w:val="008F1821"/>
    <w:rsid w:val="008F185C"/>
    <w:rsid w:val="008F1868"/>
    <w:rsid w:val="008F18C8"/>
    <w:rsid w:val="008F19A8"/>
    <w:rsid w:val="008F1B65"/>
    <w:rsid w:val="008F1BBA"/>
    <w:rsid w:val="008F1C1A"/>
    <w:rsid w:val="008F1D02"/>
    <w:rsid w:val="008F20CA"/>
    <w:rsid w:val="008F239B"/>
    <w:rsid w:val="008F2769"/>
    <w:rsid w:val="008F2892"/>
    <w:rsid w:val="008F2BEF"/>
    <w:rsid w:val="008F2E85"/>
    <w:rsid w:val="008F2F81"/>
    <w:rsid w:val="008F2FA6"/>
    <w:rsid w:val="008F2FE1"/>
    <w:rsid w:val="008F31B2"/>
    <w:rsid w:val="008F3236"/>
    <w:rsid w:val="008F32A3"/>
    <w:rsid w:val="008F3488"/>
    <w:rsid w:val="008F377C"/>
    <w:rsid w:val="008F39F5"/>
    <w:rsid w:val="008F3CB1"/>
    <w:rsid w:val="008F3D9E"/>
    <w:rsid w:val="008F43C1"/>
    <w:rsid w:val="008F4444"/>
    <w:rsid w:val="008F4EF0"/>
    <w:rsid w:val="008F4F3E"/>
    <w:rsid w:val="008F53BB"/>
    <w:rsid w:val="008F5442"/>
    <w:rsid w:val="008F5475"/>
    <w:rsid w:val="008F55A0"/>
    <w:rsid w:val="008F5754"/>
    <w:rsid w:val="008F579B"/>
    <w:rsid w:val="008F59D7"/>
    <w:rsid w:val="008F5A51"/>
    <w:rsid w:val="008F5B19"/>
    <w:rsid w:val="008F5C52"/>
    <w:rsid w:val="008F5D16"/>
    <w:rsid w:val="008F610F"/>
    <w:rsid w:val="008F6122"/>
    <w:rsid w:val="008F62E4"/>
    <w:rsid w:val="008F63C4"/>
    <w:rsid w:val="008F68D0"/>
    <w:rsid w:val="008F6B2C"/>
    <w:rsid w:val="008F6B4C"/>
    <w:rsid w:val="008F6D47"/>
    <w:rsid w:val="008F6F02"/>
    <w:rsid w:val="008F6FE8"/>
    <w:rsid w:val="008F728D"/>
    <w:rsid w:val="008F7295"/>
    <w:rsid w:val="008F729E"/>
    <w:rsid w:val="008F72A5"/>
    <w:rsid w:val="008F73AB"/>
    <w:rsid w:val="008F74AF"/>
    <w:rsid w:val="008F780C"/>
    <w:rsid w:val="008F78CE"/>
    <w:rsid w:val="008F7918"/>
    <w:rsid w:val="008F7952"/>
    <w:rsid w:val="008F7B2D"/>
    <w:rsid w:val="008F7C7E"/>
    <w:rsid w:val="008F7D2B"/>
    <w:rsid w:val="008F7DA4"/>
    <w:rsid w:val="008F7EDA"/>
    <w:rsid w:val="00900023"/>
    <w:rsid w:val="0090019C"/>
    <w:rsid w:val="009001F2"/>
    <w:rsid w:val="00900253"/>
    <w:rsid w:val="0090032C"/>
    <w:rsid w:val="009003C5"/>
    <w:rsid w:val="0090051F"/>
    <w:rsid w:val="009008FF"/>
    <w:rsid w:val="00900FDF"/>
    <w:rsid w:val="00901006"/>
    <w:rsid w:val="0090110F"/>
    <w:rsid w:val="0090115F"/>
    <w:rsid w:val="00901176"/>
    <w:rsid w:val="00901240"/>
    <w:rsid w:val="0090161B"/>
    <w:rsid w:val="009016D4"/>
    <w:rsid w:val="009018DD"/>
    <w:rsid w:val="00901900"/>
    <w:rsid w:val="00901954"/>
    <w:rsid w:val="00901990"/>
    <w:rsid w:val="00901AD5"/>
    <w:rsid w:val="00901ADB"/>
    <w:rsid w:val="00901D99"/>
    <w:rsid w:val="00901E05"/>
    <w:rsid w:val="00902061"/>
    <w:rsid w:val="00902101"/>
    <w:rsid w:val="0090218A"/>
    <w:rsid w:val="009021EF"/>
    <w:rsid w:val="00902206"/>
    <w:rsid w:val="009024AE"/>
    <w:rsid w:val="009024B4"/>
    <w:rsid w:val="009026A5"/>
    <w:rsid w:val="0090290F"/>
    <w:rsid w:val="00902964"/>
    <w:rsid w:val="009029DD"/>
    <w:rsid w:val="00902B32"/>
    <w:rsid w:val="00902CA7"/>
    <w:rsid w:val="00902D3A"/>
    <w:rsid w:val="00902DE7"/>
    <w:rsid w:val="00902E58"/>
    <w:rsid w:val="00903147"/>
    <w:rsid w:val="00903420"/>
    <w:rsid w:val="00903694"/>
    <w:rsid w:val="00903C0B"/>
    <w:rsid w:val="00903D5A"/>
    <w:rsid w:val="00903DB3"/>
    <w:rsid w:val="00903FD0"/>
    <w:rsid w:val="00904129"/>
    <w:rsid w:val="009041A7"/>
    <w:rsid w:val="00904236"/>
    <w:rsid w:val="009043EB"/>
    <w:rsid w:val="009044E8"/>
    <w:rsid w:val="00904579"/>
    <w:rsid w:val="0090486B"/>
    <w:rsid w:val="00904DE8"/>
    <w:rsid w:val="00904EF8"/>
    <w:rsid w:val="00904FBD"/>
    <w:rsid w:val="00905221"/>
    <w:rsid w:val="009052E0"/>
    <w:rsid w:val="0090547F"/>
    <w:rsid w:val="00905573"/>
    <w:rsid w:val="0090567F"/>
    <w:rsid w:val="0090573E"/>
    <w:rsid w:val="00905828"/>
    <w:rsid w:val="009058BC"/>
    <w:rsid w:val="009058F4"/>
    <w:rsid w:val="00905B1A"/>
    <w:rsid w:val="00905DC9"/>
    <w:rsid w:val="00905E22"/>
    <w:rsid w:val="00905FE6"/>
    <w:rsid w:val="009061D9"/>
    <w:rsid w:val="0090669F"/>
    <w:rsid w:val="00906747"/>
    <w:rsid w:val="00906871"/>
    <w:rsid w:val="009068B3"/>
    <w:rsid w:val="00906E5D"/>
    <w:rsid w:val="00906F70"/>
    <w:rsid w:val="009071CC"/>
    <w:rsid w:val="009071FC"/>
    <w:rsid w:val="009073B7"/>
    <w:rsid w:val="00907564"/>
    <w:rsid w:val="00907625"/>
    <w:rsid w:val="009076A5"/>
    <w:rsid w:val="00907967"/>
    <w:rsid w:val="009079EA"/>
    <w:rsid w:val="00907D11"/>
    <w:rsid w:val="00907DA2"/>
    <w:rsid w:val="00907E09"/>
    <w:rsid w:val="009100CE"/>
    <w:rsid w:val="009104C3"/>
    <w:rsid w:val="00910620"/>
    <w:rsid w:val="009106E4"/>
    <w:rsid w:val="00910750"/>
    <w:rsid w:val="00910862"/>
    <w:rsid w:val="00910974"/>
    <w:rsid w:val="00910A80"/>
    <w:rsid w:val="00910AC0"/>
    <w:rsid w:val="00910B73"/>
    <w:rsid w:val="00910BBD"/>
    <w:rsid w:val="00910F4A"/>
    <w:rsid w:val="009111B5"/>
    <w:rsid w:val="00911283"/>
    <w:rsid w:val="009112EA"/>
    <w:rsid w:val="00911662"/>
    <w:rsid w:val="0091176D"/>
    <w:rsid w:val="009118C0"/>
    <w:rsid w:val="00911996"/>
    <w:rsid w:val="00911AD6"/>
    <w:rsid w:val="00911B67"/>
    <w:rsid w:val="00911B89"/>
    <w:rsid w:val="009120E2"/>
    <w:rsid w:val="00912379"/>
    <w:rsid w:val="00912566"/>
    <w:rsid w:val="0091260B"/>
    <w:rsid w:val="0091262F"/>
    <w:rsid w:val="009126BF"/>
    <w:rsid w:val="009127CC"/>
    <w:rsid w:val="00912900"/>
    <w:rsid w:val="00912A8B"/>
    <w:rsid w:val="00912AB8"/>
    <w:rsid w:val="00912B94"/>
    <w:rsid w:val="00912C95"/>
    <w:rsid w:val="00912CBB"/>
    <w:rsid w:val="00912E05"/>
    <w:rsid w:val="00912E1C"/>
    <w:rsid w:val="00913273"/>
    <w:rsid w:val="00913437"/>
    <w:rsid w:val="0091386A"/>
    <w:rsid w:val="00913949"/>
    <w:rsid w:val="00913DEF"/>
    <w:rsid w:val="0091403E"/>
    <w:rsid w:val="009141BA"/>
    <w:rsid w:val="009142BE"/>
    <w:rsid w:val="00914388"/>
    <w:rsid w:val="0091448F"/>
    <w:rsid w:val="009144F1"/>
    <w:rsid w:val="00914543"/>
    <w:rsid w:val="00914546"/>
    <w:rsid w:val="0091475F"/>
    <w:rsid w:val="00914881"/>
    <w:rsid w:val="009148B1"/>
    <w:rsid w:val="0091491D"/>
    <w:rsid w:val="00914B4B"/>
    <w:rsid w:val="00914D55"/>
    <w:rsid w:val="00914DB7"/>
    <w:rsid w:val="00914E83"/>
    <w:rsid w:val="00914EB0"/>
    <w:rsid w:val="00915031"/>
    <w:rsid w:val="00915106"/>
    <w:rsid w:val="009151CC"/>
    <w:rsid w:val="009152B6"/>
    <w:rsid w:val="0091543A"/>
    <w:rsid w:val="009156E5"/>
    <w:rsid w:val="00915797"/>
    <w:rsid w:val="0091587D"/>
    <w:rsid w:val="00915A5F"/>
    <w:rsid w:val="00915AC6"/>
    <w:rsid w:val="00915DA2"/>
    <w:rsid w:val="00915E44"/>
    <w:rsid w:val="00915F7A"/>
    <w:rsid w:val="00915FC3"/>
    <w:rsid w:val="009160A1"/>
    <w:rsid w:val="009160AC"/>
    <w:rsid w:val="00916104"/>
    <w:rsid w:val="009161C4"/>
    <w:rsid w:val="009161EE"/>
    <w:rsid w:val="0091657A"/>
    <w:rsid w:val="0091673F"/>
    <w:rsid w:val="009168C9"/>
    <w:rsid w:val="009168DF"/>
    <w:rsid w:val="00916991"/>
    <w:rsid w:val="009169B3"/>
    <w:rsid w:val="00916AD3"/>
    <w:rsid w:val="00916B7A"/>
    <w:rsid w:val="00916BC8"/>
    <w:rsid w:val="00916D80"/>
    <w:rsid w:val="00916F31"/>
    <w:rsid w:val="00916F60"/>
    <w:rsid w:val="00917004"/>
    <w:rsid w:val="0091701F"/>
    <w:rsid w:val="009171D6"/>
    <w:rsid w:val="0091753F"/>
    <w:rsid w:val="009175C2"/>
    <w:rsid w:val="0091779E"/>
    <w:rsid w:val="009178D4"/>
    <w:rsid w:val="00917A91"/>
    <w:rsid w:val="00917D74"/>
    <w:rsid w:val="00917ED4"/>
    <w:rsid w:val="00917F7E"/>
    <w:rsid w:val="00920040"/>
    <w:rsid w:val="00920113"/>
    <w:rsid w:val="00920546"/>
    <w:rsid w:val="00920608"/>
    <w:rsid w:val="0092069C"/>
    <w:rsid w:val="0092074C"/>
    <w:rsid w:val="0092074F"/>
    <w:rsid w:val="00920827"/>
    <w:rsid w:val="009208CB"/>
    <w:rsid w:val="00920AA0"/>
    <w:rsid w:val="00920ABA"/>
    <w:rsid w:val="00920B2A"/>
    <w:rsid w:val="00920DE1"/>
    <w:rsid w:val="00920E54"/>
    <w:rsid w:val="0092121D"/>
    <w:rsid w:val="00921356"/>
    <w:rsid w:val="00921418"/>
    <w:rsid w:val="009215AB"/>
    <w:rsid w:val="0092165F"/>
    <w:rsid w:val="00921896"/>
    <w:rsid w:val="00921A27"/>
    <w:rsid w:val="0092201B"/>
    <w:rsid w:val="009220D3"/>
    <w:rsid w:val="009221CB"/>
    <w:rsid w:val="0092220E"/>
    <w:rsid w:val="009223A2"/>
    <w:rsid w:val="009226BD"/>
    <w:rsid w:val="009226E1"/>
    <w:rsid w:val="00922AE1"/>
    <w:rsid w:val="009233FF"/>
    <w:rsid w:val="009234FB"/>
    <w:rsid w:val="00923509"/>
    <w:rsid w:val="009235F7"/>
    <w:rsid w:val="009237E2"/>
    <w:rsid w:val="00923A47"/>
    <w:rsid w:val="00923AE3"/>
    <w:rsid w:val="00923B1E"/>
    <w:rsid w:val="00923B2B"/>
    <w:rsid w:val="00923C46"/>
    <w:rsid w:val="00923D83"/>
    <w:rsid w:val="00923DA4"/>
    <w:rsid w:val="00923FC6"/>
    <w:rsid w:val="00924005"/>
    <w:rsid w:val="00924040"/>
    <w:rsid w:val="009246C1"/>
    <w:rsid w:val="009246F8"/>
    <w:rsid w:val="00924720"/>
    <w:rsid w:val="00924ACB"/>
    <w:rsid w:val="00924B40"/>
    <w:rsid w:val="00924DE9"/>
    <w:rsid w:val="00925271"/>
    <w:rsid w:val="0092536A"/>
    <w:rsid w:val="00925529"/>
    <w:rsid w:val="00925799"/>
    <w:rsid w:val="00925961"/>
    <w:rsid w:val="00925F0C"/>
    <w:rsid w:val="00925F28"/>
    <w:rsid w:val="00925F35"/>
    <w:rsid w:val="009262DF"/>
    <w:rsid w:val="009263A6"/>
    <w:rsid w:val="009263D3"/>
    <w:rsid w:val="0092649C"/>
    <w:rsid w:val="00926A0D"/>
    <w:rsid w:val="00926D8E"/>
    <w:rsid w:val="00926F55"/>
    <w:rsid w:val="00927008"/>
    <w:rsid w:val="0092701B"/>
    <w:rsid w:val="00927525"/>
    <w:rsid w:val="00927657"/>
    <w:rsid w:val="0092791E"/>
    <w:rsid w:val="00927960"/>
    <w:rsid w:val="00927983"/>
    <w:rsid w:val="009279D6"/>
    <w:rsid w:val="00927A51"/>
    <w:rsid w:val="00927B2C"/>
    <w:rsid w:val="00927C78"/>
    <w:rsid w:val="00927C80"/>
    <w:rsid w:val="00927CBE"/>
    <w:rsid w:val="00927F0D"/>
    <w:rsid w:val="0093002A"/>
    <w:rsid w:val="0093034A"/>
    <w:rsid w:val="009303E4"/>
    <w:rsid w:val="009304B6"/>
    <w:rsid w:val="00930917"/>
    <w:rsid w:val="0093092E"/>
    <w:rsid w:val="00930D9C"/>
    <w:rsid w:val="00930DC7"/>
    <w:rsid w:val="00930E9E"/>
    <w:rsid w:val="00930F16"/>
    <w:rsid w:val="009310D2"/>
    <w:rsid w:val="009313CA"/>
    <w:rsid w:val="00931475"/>
    <w:rsid w:val="0093148E"/>
    <w:rsid w:val="009314FF"/>
    <w:rsid w:val="00931BD9"/>
    <w:rsid w:val="00932266"/>
    <w:rsid w:val="009327CE"/>
    <w:rsid w:val="0093280C"/>
    <w:rsid w:val="00932AFD"/>
    <w:rsid w:val="00932B1F"/>
    <w:rsid w:val="00932BAA"/>
    <w:rsid w:val="00932C5B"/>
    <w:rsid w:val="00932C7A"/>
    <w:rsid w:val="00932E74"/>
    <w:rsid w:val="00932F33"/>
    <w:rsid w:val="0093334F"/>
    <w:rsid w:val="00933788"/>
    <w:rsid w:val="00933853"/>
    <w:rsid w:val="0093386D"/>
    <w:rsid w:val="00933942"/>
    <w:rsid w:val="00933A09"/>
    <w:rsid w:val="00933BA8"/>
    <w:rsid w:val="00933C78"/>
    <w:rsid w:val="00933E24"/>
    <w:rsid w:val="00933FA1"/>
    <w:rsid w:val="00934110"/>
    <w:rsid w:val="00934377"/>
    <w:rsid w:val="009345C5"/>
    <w:rsid w:val="009347A0"/>
    <w:rsid w:val="009347CD"/>
    <w:rsid w:val="0093485B"/>
    <w:rsid w:val="009348E8"/>
    <w:rsid w:val="00934BCD"/>
    <w:rsid w:val="00934C20"/>
    <w:rsid w:val="00934CDD"/>
    <w:rsid w:val="00934E7C"/>
    <w:rsid w:val="00934E9D"/>
    <w:rsid w:val="00935150"/>
    <w:rsid w:val="009351B2"/>
    <w:rsid w:val="0093529C"/>
    <w:rsid w:val="009352D6"/>
    <w:rsid w:val="0093552C"/>
    <w:rsid w:val="0093561C"/>
    <w:rsid w:val="00935649"/>
    <w:rsid w:val="009356A5"/>
    <w:rsid w:val="009358D8"/>
    <w:rsid w:val="0093593E"/>
    <w:rsid w:val="009359DA"/>
    <w:rsid w:val="00935BFA"/>
    <w:rsid w:val="00935D55"/>
    <w:rsid w:val="00935F7A"/>
    <w:rsid w:val="00936121"/>
    <w:rsid w:val="009362D5"/>
    <w:rsid w:val="00936378"/>
    <w:rsid w:val="009365CF"/>
    <w:rsid w:val="00936768"/>
    <w:rsid w:val="00936A3F"/>
    <w:rsid w:val="00936A52"/>
    <w:rsid w:val="00936A5A"/>
    <w:rsid w:val="00936CED"/>
    <w:rsid w:val="00936D65"/>
    <w:rsid w:val="00936EBE"/>
    <w:rsid w:val="00936EDB"/>
    <w:rsid w:val="00937078"/>
    <w:rsid w:val="009372C7"/>
    <w:rsid w:val="009373CD"/>
    <w:rsid w:val="0093766C"/>
    <w:rsid w:val="009376A6"/>
    <w:rsid w:val="00937951"/>
    <w:rsid w:val="00937952"/>
    <w:rsid w:val="009379BA"/>
    <w:rsid w:val="009379D6"/>
    <w:rsid w:val="009379E4"/>
    <w:rsid w:val="00937A44"/>
    <w:rsid w:val="00937BB5"/>
    <w:rsid w:val="00937DA2"/>
    <w:rsid w:val="00937E96"/>
    <w:rsid w:val="009401E3"/>
    <w:rsid w:val="00940515"/>
    <w:rsid w:val="0094051A"/>
    <w:rsid w:val="009405DC"/>
    <w:rsid w:val="0094062F"/>
    <w:rsid w:val="00940694"/>
    <w:rsid w:val="00940783"/>
    <w:rsid w:val="00940C5F"/>
    <w:rsid w:val="00940D85"/>
    <w:rsid w:val="00940DB8"/>
    <w:rsid w:val="009410DB"/>
    <w:rsid w:val="00941288"/>
    <w:rsid w:val="0094129E"/>
    <w:rsid w:val="009412F3"/>
    <w:rsid w:val="009413D6"/>
    <w:rsid w:val="00941546"/>
    <w:rsid w:val="009415C0"/>
    <w:rsid w:val="009417DA"/>
    <w:rsid w:val="00941831"/>
    <w:rsid w:val="009418BA"/>
    <w:rsid w:val="00941A3D"/>
    <w:rsid w:val="00941C9D"/>
    <w:rsid w:val="00941DAF"/>
    <w:rsid w:val="00941E12"/>
    <w:rsid w:val="00941E82"/>
    <w:rsid w:val="00941F9B"/>
    <w:rsid w:val="00941FF9"/>
    <w:rsid w:val="00942097"/>
    <w:rsid w:val="00942170"/>
    <w:rsid w:val="009421E2"/>
    <w:rsid w:val="0094229D"/>
    <w:rsid w:val="00942304"/>
    <w:rsid w:val="009423CF"/>
    <w:rsid w:val="00942759"/>
    <w:rsid w:val="0094294F"/>
    <w:rsid w:val="00942A75"/>
    <w:rsid w:val="00942BCC"/>
    <w:rsid w:val="00942D56"/>
    <w:rsid w:val="00942E08"/>
    <w:rsid w:val="00942EC2"/>
    <w:rsid w:val="009430E4"/>
    <w:rsid w:val="00943264"/>
    <w:rsid w:val="0094328E"/>
    <w:rsid w:val="009432BF"/>
    <w:rsid w:val="009432D6"/>
    <w:rsid w:val="00943439"/>
    <w:rsid w:val="0094353B"/>
    <w:rsid w:val="00943C58"/>
    <w:rsid w:val="00943E0A"/>
    <w:rsid w:val="00943F64"/>
    <w:rsid w:val="009440BF"/>
    <w:rsid w:val="00944107"/>
    <w:rsid w:val="009442FC"/>
    <w:rsid w:val="00944425"/>
    <w:rsid w:val="009445CA"/>
    <w:rsid w:val="0094468B"/>
    <w:rsid w:val="0094495F"/>
    <w:rsid w:val="00944A50"/>
    <w:rsid w:val="00944D7D"/>
    <w:rsid w:val="009453D8"/>
    <w:rsid w:val="00945443"/>
    <w:rsid w:val="009454C1"/>
    <w:rsid w:val="00945537"/>
    <w:rsid w:val="00945552"/>
    <w:rsid w:val="009456C7"/>
    <w:rsid w:val="009456CF"/>
    <w:rsid w:val="00945C00"/>
    <w:rsid w:val="00945C1A"/>
    <w:rsid w:val="00945CD1"/>
    <w:rsid w:val="00945ED4"/>
    <w:rsid w:val="009461B7"/>
    <w:rsid w:val="009463A8"/>
    <w:rsid w:val="0094652A"/>
    <w:rsid w:val="00946602"/>
    <w:rsid w:val="0094681D"/>
    <w:rsid w:val="009468C0"/>
    <w:rsid w:val="0094698A"/>
    <w:rsid w:val="00946A7C"/>
    <w:rsid w:val="00946BC5"/>
    <w:rsid w:val="00946CEA"/>
    <w:rsid w:val="00946DC1"/>
    <w:rsid w:val="00946F8D"/>
    <w:rsid w:val="0094702D"/>
    <w:rsid w:val="0094716A"/>
    <w:rsid w:val="009471B8"/>
    <w:rsid w:val="0094764F"/>
    <w:rsid w:val="00947725"/>
    <w:rsid w:val="009477D2"/>
    <w:rsid w:val="009479B5"/>
    <w:rsid w:val="00947AB4"/>
    <w:rsid w:val="00947C02"/>
    <w:rsid w:val="00947E49"/>
    <w:rsid w:val="00947ECD"/>
    <w:rsid w:val="00947EDD"/>
    <w:rsid w:val="00947F86"/>
    <w:rsid w:val="00947FC5"/>
    <w:rsid w:val="00950585"/>
    <w:rsid w:val="009509C4"/>
    <w:rsid w:val="00950D96"/>
    <w:rsid w:val="00950DFB"/>
    <w:rsid w:val="00950E54"/>
    <w:rsid w:val="00950F2C"/>
    <w:rsid w:val="00951096"/>
    <w:rsid w:val="009511A5"/>
    <w:rsid w:val="009511C8"/>
    <w:rsid w:val="009511E5"/>
    <w:rsid w:val="0095161A"/>
    <w:rsid w:val="00951648"/>
    <w:rsid w:val="009516B7"/>
    <w:rsid w:val="00951882"/>
    <w:rsid w:val="0095196E"/>
    <w:rsid w:val="00951C6D"/>
    <w:rsid w:val="00951CAF"/>
    <w:rsid w:val="00952057"/>
    <w:rsid w:val="0095224F"/>
    <w:rsid w:val="0095250B"/>
    <w:rsid w:val="009525E3"/>
    <w:rsid w:val="0095270E"/>
    <w:rsid w:val="009527AE"/>
    <w:rsid w:val="00952B42"/>
    <w:rsid w:val="00952D2A"/>
    <w:rsid w:val="00952D8C"/>
    <w:rsid w:val="00952DFD"/>
    <w:rsid w:val="00953133"/>
    <w:rsid w:val="009532EA"/>
    <w:rsid w:val="0095344F"/>
    <w:rsid w:val="009536A5"/>
    <w:rsid w:val="009538AA"/>
    <w:rsid w:val="009539A0"/>
    <w:rsid w:val="00953DB5"/>
    <w:rsid w:val="00953EF6"/>
    <w:rsid w:val="009540B7"/>
    <w:rsid w:val="009543B2"/>
    <w:rsid w:val="00954469"/>
    <w:rsid w:val="00954774"/>
    <w:rsid w:val="00954905"/>
    <w:rsid w:val="00954958"/>
    <w:rsid w:val="009549A8"/>
    <w:rsid w:val="00954B64"/>
    <w:rsid w:val="00954F7D"/>
    <w:rsid w:val="00954F87"/>
    <w:rsid w:val="009551D8"/>
    <w:rsid w:val="00955552"/>
    <w:rsid w:val="00955575"/>
    <w:rsid w:val="00955855"/>
    <w:rsid w:val="00955B4A"/>
    <w:rsid w:val="00955B69"/>
    <w:rsid w:val="00955E40"/>
    <w:rsid w:val="00955F02"/>
    <w:rsid w:val="00955F9A"/>
    <w:rsid w:val="00956112"/>
    <w:rsid w:val="00956369"/>
    <w:rsid w:val="0095659E"/>
    <w:rsid w:val="009566A5"/>
    <w:rsid w:val="00956761"/>
    <w:rsid w:val="009569D4"/>
    <w:rsid w:val="009569ED"/>
    <w:rsid w:val="00956C53"/>
    <w:rsid w:val="00957061"/>
    <w:rsid w:val="009571A2"/>
    <w:rsid w:val="00957271"/>
    <w:rsid w:val="00957314"/>
    <w:rsid w:val="00957471"/>
    <w:rsid w:val="0095779B"/>
    <w:rsid w:val="0095787D"/>
    <w:rsid w:val="00957897"/>
    <w:rsid w:val="009579BD"/>
    <w:rsid w:val="0096045C"/>
    <w:rsid w:val="009604D2"/>
    <w:rsid w:val="009608BC"/>
    <w:rsid w:val="0096090F"/>
    <w:rsid w:val="00960A8B"/>
    <w:rsid w:val="00960CBE"/>
    <w:rsid w:val="00960CF8"/>
    <w:rsid w:val="00960D70"/>
    <w:rsid w:val="00960F39"/>
    <w:rsid w:val="009611D0"/>
    <w:rsid w:val="009615D1"/>
    <w:rsid w:val="009615F8"/>
    <w:rsid w:val="009616A6"/>
    <w:rsid w:val="00961B48"/>
    <w:rsid w:val="00961CAA"/>
    <w:rsid w:val="00961F41"/>
    <w:rsid w:val="00962089"/>
    <w:rsid w:val="009620A6"/>
    <w:rsid w:val="0096219A"/>
    <w:rsid w:val="0096264F"/>
    <w:rsid w:val="00962683"/>
    <w:rsid w:val="009627F5"/>
    <w:rsid w:val="00962AA3"/>
    <w:rsid w:val="00962AC9"/>
    <w:rsid w:val="00962B39"/>
    <w:rsid w:val="00962D11"/>
    <w:rsid w:val="00962E50"/>
    <w:rsid w:val="00962E83"/>
    <w:rsid w:val="00962FCA"/>
    <w:rsid w:val="0096329D"/>
    <w:rsid w:val="00963631"/>
    <w:rsid w:val="00963D1A"/>
    <w:rsid w:val="00963DE9"/>
    <w:rsid w:val="009640FB"/>
    <w:rsid w:val="0096415C"/>
    <w:rsid w:val="00964167"/>
    <w:rsid w:val="00964420"/>
    <w:rsid w:val="009644CC"/>
    <w:rsid w:val="00964509"/>
    <w:rsid w:val="00964729"/>
    <w:rsid w:val="00964956"/>
    <w:rsid w:val="00964BAA"/>
    <w:rsid w:val="00964E83"/>
    <w:rsid w:val="00964EAB"/>
    <w:rsid w:val="00964EDD"/>
    <w:rsid w:val="00965250"/>
    <w:rsid w:val="00965293"/>
    <w:rsid w:val="00965389"/>
    <w:rsid w:val="00965415"/>
    <w:rsid w:val="00965576"/>
    <w:rsid w:val="009655BA"/>
    <w:rsid w:val="009655D3"/>
    <w:rsid w:val="009658D2"/>
    <w:rsid w:val="009658D4"/>
    <w:rsid w:val="00965903"/>
    <w:rsid w:val="00965D74"/>
    <w:rsid w:val="00966214"/>
    <w:rsid w:val="00966327"/>
    <w:rsid w:val="009663F2"/>
    <w:rsid w:val="0096655F"/>
    <w:rsid w:val="009668A3"/>
    <w:rsid w:val="00966901"/>
    <w:rsid w:val="00966908"/>
    <w:rsid w:val="009669E9"/>
    <w:rsid w:val="009669F8"/>
    <w:rsid w:val="00966C80"/>
    <w:rsid w:val="00966D16"/>
    <w:rsid w:val="00966D4E"/>
    <w:rsid w:val="00966EAE"/>
    <w:rsid w:val="00966FA5"/>
    <w:rsid w:val="0096706F"/>
    <w:rsid w:val="00967151"/>
    <w:rsid w:val="009671A8"/>
    <w:rsid w:val="00967949"/>
    <w:rsid w:val="00967A64"/>
    <w:rsid w:val="00967B69"/>
    <w:rsid w:val="00970346"/>
    <w:rsid w:val="009703A4"/>
    <w:rsid w:val="009705BF"/>
    <w:rsid w:val="00970623"/>
    <w:rsid w:val="0097087B"/>
    <w:rsid w:val="00970B21"/>
    <w:rsid w:val="00970B3A"/>
    <w:rsid w:val="00970D6A"/>
    <w:rsid w:val="00970E03"/>
    <w:rsid w:val="00970EAB"/>
    <w:rsid w:val="00970ED0"/>
    <w:rsid w:val="00970F1F"/>
    <w:rsid w:val="00971011"/>
    <w:rsid w:val="00971185"/>
    <w:rsid w:val="00971221"/>
    <w:rsid w:val="009713A4"/>
    <w:rsid w:val="009715D0"/>
    <w:rsid w:val="00971833"/>
    <w:rsid w:val="009719F7"/>
    <w:rsid w:val="00971B9C"/>
    <w:rsid w:val="00971C83"/>
    <w:rsid w:val="00971DAF"/>
    <w:rsid w:val="00971DC9"/>
    <w:rsid w:val="0097207E"/>
    <w:rsid w:val="00972264"/>
    <w:rsid w:val="009724C5"/>
    <w:rsid w:val="009725A8"/>
    <w:rsid w:val="009727B8"/>
    <w:rsid w:val="009729E2"/>
    <w:rsid w:val="00972F5A"/>
    <w:rsid w:val="00972FD3"/>
    <w:rsid w:val="00973258"/>
    <w:rsid w:val="00973259"/>
    <w:rsid w:val="0097344D"/>
    <w:rsid w:val="00973561"/>
    <w:rsid w:val="00973763"/>
    <w:rsid w:val="00973868"/>
    <w:rsid w:val="00973973"/>
    <w:rsid w:val="00973A03"/>
    <w:rsid w:val="00973BE7"/>
    <w:rsid w:val="00973BEC"/>
    <w:rsid w:val="00973C6F"/>
    <w:rsid w:val="00973C94"/>
    <w:rsid w:val="00973F8C"/>
    <w:rsid w:val="0097402D"/>
    <w:rsid w:val="009745E3"/>
    <w:rsid w:val="0097467D"/>
    <w:rsid w:val="009749F8"/>
    <w:rsid w:val="00974B3A"/>
    <w:rsid w:val="00974C58"/>
    <w:rsid w:val="00974D6D"/>
    <w:rsid w:val="009750E4"/>
    <w:rsid w:val="00975147"/>
    <w:rsid w:val="00975233"/>
    <w:rsid w:val="009752E9"/>
    <w:rsid w:val="009754D0"/>
    <w:rsid w:val="009755EC"/>
    <w:rsid w:val="00975753"/>
    <w:rsid w:val="009757B6"/>
    <w:rsid w:val="009758F3"/>
    <w:rsid w:val="009759DF"/>
    <w:rsid w:val="00975BA7"/>
    <w:rsid w:val="00975FBF"/>
    <w:rsid w:val="0097602B"/>
    <w:rsid w:val="0097607D"/>
    <w:rsid w:val="009761AF"/>
    <w:rsid w:val="009763AF"/>
    <w:rsid w:val="009766CF"/>
    <w:rsid w:val="00976768"/>
    <w:rsid w:val="009767A9"/>
    <w:rsid w:val="00976823"/>
    <w:rsid w:val="00976BFA"/>
    <w:rsid w:val="00976C8F"/>
    <w:rsid w:val="00976D24"/>
    <w:rsid w:val="00976DE0"/>
    <w:rsid w:val="00976EF8"/>
    <w:rsid w:val="00976F03"/>
    <w:rsid w:val="00977027"/>
    <w:rsid w:val="0097743E"/>
    <w:rsid w:val="009774A8"/>
    <w:rsid w:val="009775AD"/>
    <w:rsid w:val="009776B8"/>
    <w:rsid w:val="009776EF"/>
    <w:rsid w:val="00977769"/>
    <w:rsid w:val="00977874"/>
    <w:rsid w:val="00977904"/>
    <w:rsid w:val="00977914"/>
    <w:rsid w:val="00977A4C"/>
    <w:rsid w:val="00977BEF"/>
    <w:rsid w:val="00977D3E"/>
    <w:rsid w:val="00977DC2"/>
    <w:rsid w:val="00977EF4"/>
    <w:rsid w:val="0098001C"/>
    <w:rsid w:val="00980058"/>
    <w:rsid w:val="009801E6"/>
    <w:rsid w:val="0098039D"/>
    <w:rsid w:val="0098051E"/>
    <w:rsid w:val="009805F7"/>
    <w:rsid w:val="00980691"/>
    <w:rsid w:val="00980695"/>
    <w:rsid w:val="00980798"/>
    <w:rsid w:val="00980810"/>
    <w:rsid w:val="00980934"/>
    <w:rsid w:val="00980A24"/>
    <w:rsid w:val="00980A58"/>
    <w:rsid w:val="00980AB4"/>
    <w:rsid w:val="00980CE4"/>
    <w:rsid w:val="00980DC1"/>
    <w:rsid w:val="00980FDD"/>
    <w:rsid w:val="00981013"/>
    <w:rsid w:val="00981069"/>
    <w:rsid w:val="00981086"/>
    <w:rsid w:val="00981531"/>
    <w:rsid w:val="009819E2"/>
    <w:rsid w:val="00981D08"/>
    <w:rsid w:val="0098219B"/>
    <w:rsid w:val="00982386"/>
    <w:rsid w:val="00982540"/>
    <w:rsid w:val="0098287A"/>
    <w:rsid w:val="00982A55"/>
    <w:rsid w:val="00982A6E"/>
    <w:rsid w:val="00982FD1"/>
    <w:rsid w:val="009830A1"/>
    <w:rsid w:val="009830A6"/>
    <w:rsid w:val="00983320"/>
    <w:rsid w:val="0098345F"/>
    <w:rsid w:val="00983555"/>
    <w:rsid w:val="00983912"/>
    <w:rsid w:val="009839C0"/>
    <w:rsid w:val="00983A01"/>
    <w:rsid w:val="00983A20"/>
    <w:rsid w:val="00983A91"/>
    <w:rsid w:val="00983A94"/>
    <w:rsid w:val="00983B19"/>
    <w:rsid w:val="00983CE9"/>
    <w:rsid w:val="00983D25"/>
    <w:rsid w:val="00983E6E"/>
    <w:rsid w:val="009841FA"/>
    <w:rsid w:val="0098451C"/>
    <w:rsid w:val="009848B7"/>
    <w:rsid w:val="00984924"/>
    <w:rsid w:val="00984A1B"/>
    <w:rsid w:val="00984AA3"/>
    <w:rsid w:val="00984CD1"/>
    <w:rsid w:val="00984DA6"/>
    <w:rsid w:val="00984E3D"/>
    <w:rsid w:val="009851F7"/>
    <w:rsid w:val="009853C6"/>
    <w:rsid w:val="009854D0"/>
    <w:rsid w:val="009854EE"/>
    <w:rsid w:val="00985547"/>
    <w:rsid w:val="009855E1"/>
    <w:rsid w:val="009856BB"/>
    <w:rsid w:val="009856BF"/>
    <w:rsid w:val="009856CC"/>
    <w:rsid w:val="00985713"/>
    <w:rsid w:val="009857F7"/>
    <w:rsid w:val="0098582E"/>
    <w:rsid w:val="009858FD"/>
    <w:rsid w:val="009859B7"/>
    <w:rsid w:val="00985AB6"/>
    <w:rsid w:val="00985F51"/>
    <w:rsid w:val="009861CD"/>
    <w:rsid w:val="009868FB"/>
    <w:rsid w:val="00986947"/>
    <w:rsid w:val="00986C66"/>
    <w:rsid w:val="00986D66"/>
    <w:rsid w:val="00986DC8"/>
    <w:rsid w:val="0098761F"/>
    <w:rsid w:val="009876FC"/>
    <w:rsid w:val="00987708"/>
    <w:rsid w:val="00987AB4"/>
    <w:rsid w:val="0099032F"/>
    <w:rsid w:val="00990475"/>
    <w:rsid w:val="009904EA"/>
    <w:rsid w:val="00990516"/>
    <w:rsid w:val="009905E3"/>
    <w:rsid w:val="00990BE6"/>
    <w:rsid w:val="00990FD5"/>
    <w:rsid w:val="009910BA"/>
    <w:rsid w:val="00991220"/>
    <w:rsid w:val="009914F8"/>
    <w:rsid w:val="00991B3A"/>
    <w:rsid w:val="00991B6F"/>
    <w:rsid w:val="00991B76"/>
    <w:rsid w:val="009920BB"/>
    <w:rsid w:val="009921B4"/>
    <w:rsid w:val="00992205"/>
    <w:rsid w:val="00992312"/>
    <w:rsid w:val="0099280C"/>
    <w:rsid w:val="00992831"/>
    <w:rsid w:val="0099284A"/>
    <w:rsid w:val="0099286B"/>
    <w:rsid w:val="009929E2"/>
    <w:rsid w:val="009932B7"/>
    <w:rsid w:val="009934C9"/>
    <w:rsid w:val="009935AC"/>
    <w:rsid w:val="00993620"/>
    <w:rsid w:val="00993983"/>
    <w:rsid w:val="00993ACB"/>
    <w:rsid w:val="00993B28"/>
    <w:rsid w:val="00993B87"/>
    <w:rsid w:val="00993E74"/>
    <w:rsid w:val="00993FBF"/>
    <w:rsid w:val="009943AD"/>
    <w:rsid w:val="00994419"/>
    <w:rsid w:val="009945DC"/>
    <w:rsid w:val="009948F7"/>
    <w:rsid w:val="00994915"/>
    <w:rsid w:val="00994BE7"/>
    <w:rsid w:val="00994CB5"/>
    <w:rsid w:val="00994CCC"/>
    <w:rsid w:val="00994D48"/>
    <w:rsid w:val="00994D50"/>
    <w:rsid w:val="00994EE0"/>
    <w:rsid w:val="00994F38"/>
    <w:rsid w:val="009958A5"/>
    <w:rsid w:val="009959D4"/>
    <w:rsid w:val="00995AA3"/>
    <w:rsid w:val="00995ADB"/>
    <w:rsid w:val="00995C3E"/>
    <w:rsid w:val="00995C4A"/>
    <w:rsid w:val="00995F57"/>
    <w:rsid w:val="00995FAE"/>
    <w:rsid w:val="00995FFC"/>
    <w:rsid w:val="00996262"/>
    <w:rsid w:val="00996304"/>
    <w:rsid w:val="0099667A"/>
    <w:rsid w:val="009966AA"/>
    <w:rsid w:val="009967A8"/>
    <w:rsid w:val="0099688D"/>
    <w:rsid w:val="00996B0D"/>
    <w:rsid w:val="00996B6A"/>
    <w:rsid w:val="00996C27"/>
    <w:rsid w:val="00997071"/>
    <w:rsid w:val="009971F4"/>
    <w:rsid w:val="0099730A"/>
    <w:rsid w:val="0099732B"/>
    <w:rsid w:val="00997342"/>
    <w:rsid w:val="0099734B"/>
    <w:rsid w:val="00997364"/>
    <w:rsid w:val="0099756F"/>
    <w:rsid w:val="009977A6"/>
    <w:rsid w:val="0099785D"/>
    <w:rsid w:val="00997931"/>
    <w:rsid w:val="00997A1C"/>
    <w:rsid w:val="00997D2D"/>
    <w:rsid w:val="00997ECA"/>
    <w:rsid w:val="009A0334"/>
    <w:rsid w:val="009A034F"/>
    <w:rsid w:val="009A05F5"/>
    <w:rsid w:val="009A06C4"/>
    <w:rsid w:val="009A07AE"/>
    <w:rsid w:val="009A083B"/>
    <w:rsid w:val="009A0A38"/>
    <w:rsid w:val="009A0A94"/>
    <w:rsid w:val="009A0AEC"/>
    <w:rsid w:val="009A0B1F"/>
    <w:rsid w:val="009A0DFD"/>
    <w:rsid w:val="009A105F"/>
    <w:rsid w:val="009A1228"/>
    <w:rsid w:val="009A170E"/>
    <w:rsid w:val="009A177C"/>
    <w:rsid w:val="009A18A5"/>
    <w:rsid w:val="009A1982"/>
    <w:rsid w:val="009A1F73"/>
    <w:rsid w:val="009A1FCD"/>
    <w:rsid w:val="009A22F7"/>
    <w:rsid w:val="009A24A0"/>
    <w:rsid w:val="009A255C"/>
    <w:rsid w:val="009A25F5"/>
    <w:rsid w:val="009A2611"/>
    <w:rsid w:val="009A2682"/>
    <w:rsid w:val="009A2735"/>
    <w:rsid w:val="009A2752"/>
    <w:rsid w:val="009A2AA8"/>
    <w:rsid w:val="009A2B23"/>
    <w:rsid w:val="009A2F70"/>
    <w:rsid w:val="009A3221"/>
    <w:rsid w:val="009A34E0"/>
    <w:rsid w:val="009A35E7"/>
    <w:rsid w:val="009A364E"/>
    <w:rsid w:val="009A36B5"/>
    <w:rsid w:val="009A380A"/>
    <w:rsid w:val="009A3BEE"/>
    <w:rsid w:val="009A3CE0"/>
    <w:rsid w:val="009A3DC0"/>
    <w:rsid w:val="009A3FD8"/>
    <w:rsid w:val="009A4208"/>
    <w:rsid w:val="009A4259"/>
    <w:rsid w:val="009A44C0"/>
    <w:rsid w:val="009A4BF4"/>
    <w:rsid w:val="009A4FF8"/>
    <w:rsid w:val="009A5175"/>
    <w:rsid w:val="009A52BE"/>
    <w:rsid w:val="009A549A"/>
    <w:rsid w:val="009A5681"/>
    <w:rsid w:val="009A583D"/>
    <w:rsid w:val="009A5879"/>
    <w:rsid w:val="009A58E9"/>
    <w:rsid w:val="009A596D"/>
    <w:rsid w:val="009A59F8"/>
    <w:rsid w:val="009A5B88"/>
    <w:rsid w:val="009A5CC2"/>
    <w:rsid w:val="009A61C8"/>
    <w:rsid w:val="009A61E3"/>
    <w:rsid w:val="009A61F7"/>
    <w:rsid w:val="009A6390"/>
    <w:rsid w:val="009A639D"/>
    <w:rsid w:val="009A6511"/>
    <w:rsid w:val="009A6525"/>
    <w:rsid w:val="009A65FA"/>
    <w:rsid w:val="009A67D5"/>
    <w:rsid w:val="009A690E"/>
    <w:rsid w:val="009A6A0E"/>
    <w:rsid w:val="009A6E17"/>
    <w:rsid w:val="009A7149"/>
    <w:rsid w:val="009A7512"/>
    <w:rsid w:val="009A78FB"/>
    <w:rsid w:val="009A7968"/>
    <w:rsid w:val="009A7D42"/>
    <w:rsid w:val="009A7E30"/>
    <w:rsid w:val="009A7E9B"/>
    <w:rsid w:val="009A7F36"/>
    <w:rsid w:val="009B00CC"/>
    <w:rsid w:val="009B0351"/>
    <w:rsid w:val="009B0400"/>
    <w:rsid w:val="009B0598"/>
    <w:rsid w:val="009B0643"/>
    <w:rsid w:val="009B07BF"/>
    <w:rsid w:val="009B0AD3"/>
    <w:rsid w:val="009B0B9F"/>
    <w:rsid w:val="009B0BBA"/>
    <w:rsid w:val="009B0BF6"/>
    <w:rsid w:val="009B0D5E"/>
    <w:rsid w:val="009B1129"/>
    <w:rsid w:val="009B1282"/>
    <w:rsid w:val="009B1341"/>
    <w:rsid w:val="009B13BF"/>
    <w:rsid w:val="009B17B0"/>
    <w:rsid w:val="009B19B5"/>
    <w:rsid w:val="009B1CE7"/>
    <w:rsid w:val="009B1F53"/>
    <w:rsid w:val="009B2139"/>
    <w:rsid w:val="009B2279"/>
    <w:rsid w:val="009B22F7"/>
    <w:rsid w:val="009B2353"/>
    <w:rsid w:val="009B2458"/>
    <w:rsid w:val="009B24F0"/>
    <w:rsid w:val="009B256A"/>
    <w:rsid w:val="009B289B"/>
    <w:rsid w:val="009B28E3"/>
    <w:rsid w:val="009B293D"/>
    <w:rsid w:val="009B2944"/>
    <w:rsid w:val="009B2B9B"/>
    <w:rsid w:val="009B304B"/>
    <w:rsid w:val="009B3317"/>
    <w:rsid w:val="009B3849"/>
    <w:rsid w:val="009B3B84"/>
    <w:rsid w:val="009B3C15"/>
    <w:rsid w:val="009B3D1C"/>
    <w:rsid w:val="009B3D70"/>
    <w:rsid w:val="009B3F9C"/>
    <w:rsid w:val="009B4091"/>
    <w:rsid w:val="009B41A2"/>
    <w:rsid w:val="009B4350"/>
    <w:rsid w:val="009B4417"/>
    <w:rsid w:val="009B44FB"/>
    <w:rsid w:val="009B45A3"/>
    <w:rsid w:val="009B462C"/>
    <w:rsid w:val="009B4A3E"/>
    <w:rsid w:val="009B4BA8"/>
    <w:rsid w:val="009B4CD0"/>
    <w:rsid w:val="009B4D9E"/>
    <w:rsid w:val="009B5091"/>
    <w:rsid w:val="009B50E7"/>
    <w:rsid w:val="009B5135"/>
    <w:rsid w:val="009B543C"/>
    <w:rsid w:val="009B54AC"/>
    <w:rsid w:val="009B5598"/>
    <w:rsid w:val="009B55BF"/>
    <w:rsid w:val="009B5879"/>
    <w:rsid w:val="009B597B"/>
    <w:rsid w:val="009B5B1B"/>
    <w:rsid w:val="009B5CB5"/>
    <w:rsid w:val="009B5D9C"/>
    <w:rsid w:val="009B5DA3"/>
    <w:rsid w:val="009B5DBE"/>
    <w:rsid w:val="009B5DFA"/>
    <w:rsid w:val="009B5EA1"/>
    <w:rsid w:val="009B61EE"/>
    <w:rsid w:val="009B651B"/>
    <w:rsid w:val="009B66D3"/>
    <w:rsid w:val="009B66F1"/>
    <w:rsid w:val="009B6BA4"/>
    <w:rsid w:val="009B6C40"/>
    <w:rsid w:val="009B6C50"/>
    <w:rsid w:val="009B6CB2"/>
    <w:rsid w:val="009B6E62"/>
    <w:rsid w:val="009B6F53"/>
    <w:rsid w:val="009B6FAE"/>
    <w:rsid w:val="009B6FBF"/>
    <w:rsid w:val="009B7026"/>
    <w:rsid w:val="009B72BC"/>
    <w:rsid w:val="009B736C"/>
    <w:rsid w:val="009B7533"/>
    <w:rsid w:val="009B7742"/>
    <w:rsid w:val="009B783A"/>
    <w:rsid w:val="009B7A4C"/>
    <w:rsid w:val="009B7A57"/>
    <w:rsid w:val="009B7D7B"/>
    <w:rsid w:val="009C006C"/>
    <w:rsid w:val="009C01DB"/>
    <w:rsid w:val="009C022A"/>
    <w:rsid w:val="009C02C4"/>
    <w:rsid w:val="009C0302"/>
    <w:rsid w:val="009C0528"/>
    <w:rsid w:val="009C055B"/>
    <w:rsid w:val="009C0C3F"/>
    <w:rsid w:val="009C0E43"/>
    <w:rsid w:val="009C0E82"/>
    <w:rsid w:val="009C0F3F"/>
    <w:rsid w:val="009C0F8E"/>
    <w:rsid w:val="009C1238"/>
    <w:rsid w:val="009C12B8"/>
    <w:rsid w:val="009C1304"/>
    <w:rsid w:val="009C1460"/>
    <w:rsid w:val="009C1518"/>
    <w:rsid w:val="009C15FE"/>
    <w:rsid w:val="009C161D"/>
    <w:rsid w:val="009C1778"/>
    <w:rsid w:val="009C17A6"/>
    <w:rsid w:val="009C1A67"/>
    <w:rsid w:val="009C1AAC"/>
    <w:rsid w:val="009C1BD7"/>
    <w:rsid w:val="009C1C86"/>
    <w:rsid w:val="009C1CB2"/>
    <w:rsid w:val="009C1CDC"/>
    <w:rsid w:val="009C21BC"/>
    <w:rsid w:val="009C21CC"/>
    <w:rsid w:val="009C2491"/>
    <w:rsid w:val="009C24AC"/>
    <w:rsid w:val="009C2768"/>
    <w:rsid w:val="009C2A34"/>
    <w:rsid w:val="009C2AB1"/>
    <w:rsid w:val="009C2C33"/>
    <w:rsid w:val="009C2C86"/>
    <w:rsid w:val="009C2D2B"/>
    <w:rsid w:val="009C2F0C"/>
    <w:rsid w:val="009C2FC8"/>
    <w:rsid w:val="009C32C4"/>
    <w:rsid w:val="009C347D"/>
    <w:rsid w:val="009C37DB"/>
    <w:rsid w:val="009C38F8"/>
    <w:rsid w:val="009C397F"/>
    <w:rsid w:val="009C3CB6"/>
    <w:rsid w:val="009C3CE7"/>
    <w:rsid w:val="009C3D14"/>
    <w:rsid w:val="009C3F27"/>
    <w:rsid w:val="009C3F56"/>
    <w:rsid w:val="009C4216"/>
    <w:rsid w:val="009C44DF"/>
    <w:rsid w:val="009C4575"/>
    <w:rsid w:val="009C464A"/>
    <w:rsid w:val="009C47A1"/>
    <w:rsid w:val="009C481A"/>
    <w:rsid w:val="009C4950"/>
    <w:rsid w:val="009C4B31"/>
    <w:rsid w:val="009C4C90"/>
    <w:rsid w:val="009C4F19"/>
    <w:rsid w:val="009C5109"/>
    <w:rsid w:val="009C5278"/>
    <w:rsid w:val="009C53B3"/>
    <w:rsid w:val="009C549C"/>
    <w:rsid w:val="009C5929"/>
    <w:rsid w:val="009C59C8"/>
    <w:rsid w:val="009C5B08"/>
    <w:rsid w:val="009C5E6B"/>
    <w:rsid w:val="009C5EA7"/>
    <w:rsid w:val="009C60F7"/>
    <w:rsid w:val="009C616D"/>
    <w:rsid w:val="009C6215"/>
    <w:rsid w:val="009C64B5"/>
    <w:rsid w:val="009C6905"/>
    <w:rsid w:val="009C6A6E"/>
    <w:rsid w:val="009C6AD2"/>
    <w:rsid w:val="009C6DD2"/>
    <w:rsid w:val="009C6E8E"/>
    <w:rsid w:val="009C7025"/>
    <w:rsid w:val="009C7037"/>
    <w:rsid w:val="009C706B"/>
    <w:rsid w:val="009C70E2"/>
    <w:rsid w:val="009C70F7"/>
    <w:rsid w:val="009C7171"/>
    <w:rsid w:val="009C722F"/>
    <w:rsid w:val="009C7367"/>
    <w:rsid w:val="009C748C"/>
    <w:rsid w:val="009C749C"/>
    <w:rsid w:val="009C7752"/>
    <w:rsid w:val="009C788F"/>
    <w:rsid w:val="009C7B0A"/>
    <w:rsid w:val="009C7BEC"/>
    <w:rsid w:val="009C7C01"/>
    <w:rsid w:val="009C7CAA"/>
    <w:rsid w:val="009C7EBD"/>
    <w:rsid w:val="009C7FC1"/>
    <w:rsid w:val="009C7FE3"/>
    <w:rsid w:val="009D00B3"/>
    <w:rsid w:val="009D0558"/>
    <w:rsid w:val="009D08F5"/>
    <w:rsid w:val="009D09F1"/>
    <w:rsid w:val="009D0A21"/>
    <w:rsid w:val="009D0ADA"/>
    <w:rsid w:val="009D0B9A"/>
    <w:rsid w:val="009D0D52"/>
    <w:rsid w:val="009D0D78"/>
    <w:rsid w:val="009D0EBC"/>
    <w:rsid w:val="009D0F13"/>
    <w:rsid w:val="009D10D6"/>
    <w:rsid w:val="009D15D6"/>
    <w:rsid w:val="009D16CF"/>
    <w:rsid w:val="009D16E6"/>
    <w:rsid w:val="009D1C58"/>
    <w:rsid w:val="009D1D4D"/>
    <w:rsid w:val="009D1EC4"/>
    <w:rsid w:val="009D1F1F"/>
    <w:rsid w:val="009D1F72"/>
    <w:rsid w:val="009D1FCF"/>
    <w:rsid w:val="009D203C"/>
    <w:rsid w:val="009D20E3"/>
    <w:rsid w:val="009D20EF"/>
    <w:rsid w:val="009D218A"/>
    <w:rsid w:val="009D2289"/>
    <w:rsid w:val="009D23C0"/>
    <w:rsid w:val="009D26EC"/>
    <w:rsid w:val="009D2778"/>
    <w:rsid w:val="009D28DE"/>
    <w:rsid w:val="009D2975"/>
    <w:rsid w:val="009D2A9D"/>
    <w:rsid w:val="009D2B6A"/>
    <w:rsid w:val="009D2B7A"/>
    <w:rsid w:val="009D2BD0"/>
    <w:rsid w:val="009D2E1F"/>
    <w:rsid w:val="009D2F40"/>
    <w:rsid w:val="009D2F97"/>
    <w:rsid w:val="009D2FF2"/>
    <w:rsid w:val="009D3218"/>
    <w:rsid w:val="009D3225"/>
    <w:rsid w:val="009D353C"/>
    <w:rsid w:val="009D3D05"/>
    <w:rsid w:val="009D3E9B"/>
    <w:rsid w:val="009D3EC5"/>
    <w:rsid w:val="009D40D4"/>
    <w:rsid w:val="009D41F6"/>
    <w:rsid w:val="009D4265"/>
    <w:rsid w:val="009D431B"/>
    <w:rsid w:val="009D48F5"/>
    <w:rsid w:val="009D4A09"/>
    <w:rsid w:val="009D4AD2"/>
    <w:rsid w:val="009D4BD9"/>
    <w:rsid w:val="009D4C60"/>
    <w:rsid w:val="009D5164"/>
    <w:rsid w:val="009D547A"/>
    <w:rsid w:val="009D5881"/>
    <w:rsid w:val="009D588D"/>
    <w:rsid w:val="009D5B30"/>
    <w:rsid w:val="009D5CDA"/>
    <w:rsid w:val="009D5EEB"/>
    <w:rsid w:val="009D607B"/>
    <w:rsid w:val="009D611D"/>
    <w:rsid w:val="009D6185"/>
    <w:rsid w:val="009D61F9"/>
    <w:rsid w:val="009D6281"/>
    <w:rsid w:val="009D6858"/>
    <w:rsid w:val="009D6B34"/>
    <w:rsid w:val="009D6C15"/>
    <w:rsid w:val="009D6C6D"/>
    <w:rsid w:val="009D6EAA"/>
    <w:rsid w:val="009D6EAD"/>
    <w:rsid w:val="009D73F3"/>
    <w:rsid w:val="009D763D"/>
    <w:rsid w:val="009D76E3"/>
    <w:rsid w:val="009D7741"/>
    <w:rsid w:val="009D787D"/>
    <w:rsid w:val="009D79A6"/>
    <w:rsid w:val="009D79B6"/>
    <w:rsid w:val="009D7A57"/>
    <w:rsid w:val="009D7BD1"/>
    <w:rsid w:val="009D7D91"/>
    <w:rsid w:val="009E02B1"/>
    <w:rsid w:val="009E033B"/>
    <w:rsid w:val="009E04A2"/>
    <w:rsid w:val="009E0569"/>
    <w:rsid w:val="009E05A7"/>
    <w:rsid w:val="009E05E2"/>
    <w:rsid w:val="009E06CB"/>
    <w:rsid w:val="009E0C80"/>
    <w:rsid w:val="009E0D78"/>
    <w:rsid w:val="009E0DF3"/>
    <w:rsid w:val="009E16A4"/>
    <w:rsid w:val="009E1722"/>
    <w:rsid w:val="009E196D"/>
    <w:rsid w:val="009E1A15"/>
    <w:rsid w:val="009E1C95"/>
    <w:rsid w:val="009E1CBE"/>
    <w:rsid w:val="009E1EF0"/>
    <w:rsid w:val="009E1F31"/>
    <w:rsid w:val="009E2274"/>
    <w:rsid w:val="009E22A4"/>
    <w:rsid w:val="009E23F5"/>
    <w:rsid w:val="009E252B"/>
    <w:rsid w:val="009E2699"/>
    <w:rsid w:val="009E2717"/>
    <w:rsid w:val="009E2A4D"/>
    <w:rsid w:val="009E300E"/>
    <w:rsid w:val="009E31B3"/>
    <w:rsid w:val="009E3394"/>
    <w:rsid w:val="009E3940"/>
    <w:rsid w:val="009E3A82"/>
    <w:rsid w:val="009E3DA8"/>
    <w:rsid w:val="009E3E00"/>
    <w:rsid w:val="009E3FF6"/>
    <w:rsid w:val="009E4035"/>
    <w:rsid w:val="009E4036"/>
    <w:rsid w:val="009E41B4"/>
    <w:rsid w:val="009E437A"/>
    <w:rsid w:val="009E44BE"/>
    <w:rsid w:val="009E4576"/>
    <w:rsid w:val="009E4864"/>
    <w:rsid w:val="009E4DA1"/>
    <w:rsid w:val="009E4E6F"/>
    <w:rsid w:val="009E4E98"/>
    <w:rsid w:val="009E4FF0"/>
    <w:rsid w:val="009E51B0"/>
    <w:rsid w:val="009E5208"/>
    <w:rsid w:val="009E54EF"/>
    <w:rsid w:val="009E58EE"/>
    <w:rsid w:val="009E5E73"/>
    <w:rsid w:val="009E60FE"/>
    <w:rsid w:val="009E61FA"/>
    <w:rsid w:val="009E6498"/>
    <w:rsid w:val="009E6576"/>
    <w:rsid w:val="009E67D3"/>
    <w:rsid w:val="009E68E8"/>
    <w:rsid w:val="009E6A43"/>
    <w:rsid w:val="009E6C91"/>
    <w:rsid w:val="009E6F03"/>
    <w:rsid w:val="009E6F0F"/>
    <w:rsid w:val="009E6F61"/>
    <w:rsid w:val="009E700D"/>
    <w:rsid w:val="009E71DE"/>
    <w:rsid w:val="009E756D"/>
    <w:rsid w:val="009E75A2"/>
    <w:rsid w:val="009E7845"/>
    <w:rsid w:val="009E7AE2"/>
    <w:rsid w:val="009E7B65"/>
    <w:rsid w:val="009E7C24"/>
    <w:rsid w:val="009E7C3F"/>
    <w:rsid w:val="009E7DA8"/>
    <w:rsid w:val="009F0292"/>
    <w:rsid w:val="009F0646"/>
    <w:rsid w:val="009F0705"/>
    <w:rsid w:val="009F0946"/>
    <w:rsid w:val="009F0BD1"/>
    <w:rsid w:val="009F0CDD"/>
    <w:rsid w:val="009F0DF7"/>
    <w:rsid w:val="009F0F4B"/>
    <w:rsid w:val="009F110A"/>
    <w:rsid w:val="009F134A"/>
    <w:rsid w:val="009F135E"/>
    <w:rsid w:val="009F15A6"/>
    <w:rsid w:val="009F1966"/>
    <w:rsid w:val="009F1A2D"/>
    <w:rsid w:val="009F1AAE"/>
    <w:rsid w:val="009F1AE5"/>
    <w:rsid w:val="009F1AF4"/>
    <w:rsid w:val="009F1F62"/>
    <w:rsid w:val="009F21BC"/>
    <w:rsid w:val="009F26D2"/>
    <w:rsid w:val="009F292B"/>
    <w:rsid w:val="009F2AD5"/>
    <w:rsid w:val="009F2BA4"/>
    <w:rsid w:val="009F2C67"/>
    <w:rsid w:val="009F2F19"/>
    <w:rsid w:val="009F30DE"/>
    <w:rsid w:val="009F30E1"/>
    <w:rsid w:val="009F3122"/>
    <w:rsid w:val="009F31A7"/>
    <w:rsid w:val="009F325B"/>
    <w:rsid w:val="009F3297"/>
    <w:rsid w:val="009F33BD"/>
    <w:rsid w:val="009F3468"/>
    <w:rsid w:val="009F392C"/>
    <w:rsid w:val="009F3A3E"/>
    <w:rsid w:val="009F3AD2"/>
    <w:rsid w:val="009F3AE3"/>
    <w:rsid w:val="009F3D3C"/>
    <w:rsid w:val="009F3E4B"/>
    <w:rsid w:val="009F3ED4"/>
    <w:rsid w:val="009F42F4"/>
    <w:rsid w:val="009F4355"/>
    <w:rsid w:val="009F448D"/>
    <w:rsid w:val="009F44F2"/>
    <w:rsid w:val="009F4822"/>
    <w:rsid w:val="009F4BE4"/>
    <w:rsid w:val="009F4CAF"/>
    <w:rsid w:val="009F5049"/>
    <w:rsid w:val="009F50E8"/>
    <w:rsid w:val="009F541C"/>
    <w:rsid w:val="009F5648"/>
    <w:rsid w:val="009F572A"/>
    <w:rsid w:val="009F5880"/>
    <w:rsid w:val="009F5988"/>
    <w:rsid w:val="009F5D25"/>
    <w:rsid w:val="009F60C9"/>
    <w:rsid w:val="009F64A4"/>
    <w:rsid w:val="009F64D3"/>
    <w:rsid w:val="009F6558"/>
    <w:rsid w:val="009F6598"/>
    <w:rsid w:val="009F66AF"/>
    <w:rsid w:val="009F67C0"/>
    <w:rsid w:val="009F68F8"/>
    <w:rsid w:val="009F69B8"/>
    <w:rsid w:val="009F6A8D"/>
    <w:rsid w:val="009F6B68"/>
    <w:rsid w:val="009F6E03"/>
    <w:rsid w:val="009F71DB"/>
    <w:rsid w:val="009F72F4"/>
    <w:rsid w:val="009F7441"/>
    <w:rsid w:val="009F74CA"/>
    <w:rsid w:val="009F7617"/>
    <w:rsid w:val="009F7699"/>
    <w:rsid w:val="009F791D"/>
    <w:rsid w:val="009F7B00"/>
    <w:rsid w:val="009F7DA3"/>
    <w:rsid w:val="009F7DA5"/>
    <w:rsid w:val="009F7F9D"/>
    <w:rsid w:val="00A000C7"/>
    <w:rsid w:val="00A00422"/>
    <w:rsid w:val="00A004FD"/>
    <w:rsid w:val="00A0055B"/>
    <w:rsid w:val="00A0086D"/>
    <w:rsid w:val="00A00881"/>
    <w:rsid w:val="00A00943"/>
    <w:rsid w:val="00A009F6"/>
    <w:rsid w:val="00A00C32"/>
    <w:rsid w:val="00A00CF1"/>
    <w:rsid w:val="00A00DFF"/>
    <w:rsid w:val="00A00E1D"/>
    <w:rsid w:val="00A01054"/>
    <w:rsid w:val="00A0116B"/>
    <w:rsid w:val="00A016A7"/>
    <w:rsid w:val="00A01726"/>
    <w:rsid w:val="00A017B3"/>
    <w:rsid w:val="00A017C0"/>
    <w:rsid w:val="00A017C4"/>
    <w:rsid w:val="00A01895"/>
    <w:rsid w:val="00A01B5B"/>
    <w:rsid w:val="00A01DF6"/>
    <w:rsid w:val="00A01E6E"/>
    <w:rsid w:val="00A01EB8"/>
    <w:rsid w:val="00A026E6"/>
    <w:rsid w:val="00A02703"/>
    <w:rsid w:val="00A027B2"/>
    <w:rsid w:val="00A027F9"/>
    <w:rsid w:val="00A0288A"/>
    <w:rsid w:val="00A02A78"/>
    <w:rsid w:val="00A02F9A"/>
    <w:rsid w:val="00A03309"/>
    <w:rsid w:val="00A034F1"/>
    <w:rsid w:val="00A035B6"/>
    <w:rsid w:val="00A0370A"/>
    <w:rsid w:val="00A03B7D"/>
    <w:rsid w:val="00A03C29"/>
    <w:rsid w:val="00A03E03"/>
    <w:rsid w:val="00A03FF6"/>
    <w:rsid w:val="00A04012"/>
    <w:rsid w:val="00A04041"/>
    <w:rsid w:val="00A040A2"/>
    <w:rsid w:val="00A04258"/>
    <w:rsid w:val="00A0430F"/>
    <w:rsid w:val="00A04613"/>
    <w:rsid w:val="00A04883"/>
    <w:rsid w:val="00A0494F"/>
    <w:rsid w:val="00A0496A"/>
    <w:rsid w:val="00A04A52"/>
    <w:rsid w:val="00A04ABA"/>
    <w:rsid w:val="00A04AF6"/>
    <w:rsid w:val="00A04BA0"/>
    <w:rsid w:val="00A04CC3"/>
    <w:rsid w:val="00A04E0A"/>
    <w:rsid w:val="00A04EA8"/>
    <w:rsid w:val="00A04F2B"/>
    <w:rsid w:val="00A05250"/>
    <w:rsid w:val="00A053E6"/>
    <w:rsid w:val="00A05426"/>
    <w:rsid w:val="00A057C8"/>
    <w:rsid w:val="00A05AA7"/>
    <w:rsid w:val="00A05DF4"/>
    <w:rsid w:val="00A05F4D"/>
    <w:rsid w:val="00A06149"/>
    <w:rsid w:val="00A061DD"/>
    <w:rsid w:val="00A06457"/>
    <w:rsid w:val="00A0648D"/>
    <w:rsid w:val="00A0652F"/>
    <w:rsid w:val="00A06539"/>
    <w:rsid w:val="00A06642"/>
    <w:rsid w:val="00A06669"/>
    <w:rsid w:val="00A06772"/>
    <w:rsid w:val="00A06A2B"/>
    <w:rsid w:val="00A06A44"/>
    <w:rsid w:val="00A06AC0"/>
    <w:rsid w:val="00A06AD6"/>
    <w:rsid w:val="00A06E9A"/>
    <w:rsid w:val="00A06F7D"/>
    <w:rsid w:val="00A06FD7"/>
    <w:rsid w:val="00A06FE0"/>
    <w:rsid w:val="00A07073"/>
    <w:rsid w:val="00A078B3"/>
    <w:rsid w:val="00A07914"/>
    <w:rsid w:val="00A07A1C"/>
    <w:rsid w:val="00A07A72"/>
    <w:rsid w:val="00A1006B"/>
    <w:rsid w:val="00A10605"/>
    <w:rsid w:val="00A1079C"/>
    <w:rsid w:val="00A107E1"/>
    <w:rsid w:val="00A1096B"/>
    <w:rsid w:val="00A10A19"/>
    <w:rsid w:val="00A10A9A"/>
    <w:rsid w:val="00A10B12"/>
    <w:rsid w:val="00A10B2B"/>
    <w:rsid w:val="00A10B40"/>
    <w:rsid w:val="00A10CB4"/>
    <w:rsid w:val="00A10F95"/>
    <w:rsid w:val="00A11003"/>
    <w:rsid w:val="00A1101B"/>
    <w:rsid w:val="00A1138B"/>
    <w:rsid w:val="00A11409"/>
    <w:rsid w:val="00A1193E"/>
    <w:rsid w:val="00A11A26"/>
    <w:rsid w:val="00A11B42"/>
    <w:rsid w:val="00A11C1C"/>
    <w:rsid w:val="00A11C9D"/>
    <w:rsid w:val="00A1205F"/>
    <w:rsid w:val="00A12085"/>
    <w:rsid w:val="00A1211C"/>
    <w:rsid w:val="00A1214B"/>
    <w:rsid w:val="00A1247A"/>
    <w:rsid w:val="00A12581"/>
    <w:rsid w:val="00A125FB"/>
    <w:rsid w:val="00A127BB"/>
    <w:rsid w:val="00A128C3"/>
    <w:rsid w:val="00A12E85"/>
    <w:rsid w:val="00A12F87"/>
    <w:rsid w:val="00A1309C"/>
    <w:rsid w:val="00A1315C"/>
    <w:rsid w:val="00A13183"/>
    <w:rsid w:val="00A131D5"/>
    <w:rsid w:val="00A132AB"/>
    <w:rsid w:val="00A1346B"/>
    <w:rsid w:val="00A1355C"/>
    <w:rsid w:val="00A135FB"/>
    <w:rsid w:val="00A137E8"/>
    <w:rsid w:val="00A13864"/>
    <w:rsid w:val="00A13CC9"/>
    <w:rsid w:val="00A13CF3"/>
    <w:rsid w:val="00A13D1D"/>
    <w:rsid w:val="00A13D1E"/>
    <w:rsid w:val="00A13E09"/>
    <w:rsid w:val="00A13F94"/>
    <w:rsid w:val="00A1400A"/>
    <w:rsid w:val="00A14282"/>
    <w:rsid w:val="00A145C8"/>
    <w:rsid w:val="00A14874"/>
    <w:rsid w:val="00A148A0"/>
    <w:rsid w:val="00A14AAE"/>
    <w:rsid w:val="00A1516F"/>
    <w:rsid w:val="00A15BA8"/>
    <w:rsid w:val="00A15BB8"/>
    <w:rsid w:val="00A15DB4"/>
    <w:rsid w:val="00A15E80"/>
    <w:rsid w:val="00A15EB1"/>
    <w:rsid w:val="00A15EDA"/>
    <w:rsid w:val="00A15EE7"/>
    <w:rsid w:val="00A15F55"/>
    <w:rsid w:val="00A15F88"/>
    <w:rsid w:val="00A162E5"/>
    <w:rsid w:val="00A16375"/>
    <w:rsid w:val="00A16396"/>
    <w:rsid w:val="00A163B3"/>
    <w:rsid w:val="00A1684D"/>
    <w:rsid w:val="00A1698F"/>
    <w:rsid w:val="00A16A28"/>
    <w:rsid w:val="00A16A75"/>
    <w:rsid w:val="00A16D57"/>
    <w:rsid w:val="00A16F53"/>
    <w:rsid w:val="00A170C6"/>
    <w:rsid w:val="00A17196"/>
    <w:rsid w:val="00A17366"/>
    <w:rsid w:val="00A17420"/>
    <w:rsid w:val="00A175A4"/>
    <w:rsid w:val="00A175DB"/>
    <w:rsid w:val="00A17628"/>
    <w:rsid w:val="00A17909"/>
    <w:rsid w:val="00A17A9A"/>
    <w:rsid w:val="00A17AF9"/>
    <w:rsid w:val="00A17BB8"/>
    <w:rsid w:val="00A17BDE"/>
    <w:rsid w:val="00A17CC9"/>
    <w:rsid w:val="00A2029D"/>
    <w:rsid w:val="00A2037D"/>
    <w:rsid w:val="00A20652"/>
    <w:rsid w:val="00A2087A"/>
    <w:rsid w:val="00A20AC0"/>
    <w:rsid w:val="00A20AE8"/>
    <w:rsid w:val="00A20C65"/>
    <w:rsid w:val="00A2115A"/>
    <w:rsid w:val="00A21274"/>
    <w:rsid w:val="00A212A2"/>
    <w:rsid w:val="00A21321"/>
    <w:rsid w:val="00A21452"/>
    <w:rsid w:val="00A2195B"/>
    <w:rsid w:val="00A21B49"/>
    <w:rsid w:val="00A21C0C"/>
    <w:rsid w:val="00A21D49"/>
    <w:rsid w:val="00A22444"/>
    <w:rsid w:val="00A225E2"/>
    <w:rsid w:val="00A22BC4"/>
    <w:rsid w:val="00A22D4A"/>
    <w:rsid w:val="00A22D81"/>
    <w:rsid w:val="00A22EE4"/>
    <w:rsid w:val="00A22FC3"/>
    <w:rsid w:val="00A2339D"/>
    <w:rsid w:val="00A233AF"/>
    <w:rsid w:val="00A2359A"/>
    <w:rsid w:val="00A2360D"/>
    <w:rsid w:val="00A2376A"/>
    <w:rsid w:val="00A23B2B"/>
    <w:rsid w:val="00A23C14"/>
    <w:rsid w:val="00A23DFA"/>
    <w:rsid w:val="00A24014"/>
    <w:rsid w:val="00A2401C"/>
    <w:rsid w:val="00A24384"/>
    <w:rsid w:val="00A243AF"/>
    <w:rsid w:val="00A243BD"/>
    <w:rsid w:val="00A246BD"/>
    <w:rsid w:val="00A2484D"/>
    <w:rsid w:val="00A24892"/>
    <w:rsid w:val="00A248EC"/>
    <w:rsid w:val="00A249F8"/>
    <w:rsid w:val="00A24FED"/>
    <w:rsid w:val="00A251D5"/>
    <w:rsid w:val="00A25285"/>
    <w:rsid w:val="00A25E77"/>
    <w:rsid w:val="00A25F51"/>
    <w:rsid w:val="00A26136"/>
    <w:rsid w:val="00A262D1"/>
    <w:rsid w:val="00A266EB"/>
    <w:rsid w:val="00A26753"/>
    <w:rsid w:val="00A2677E"/>
    <w:rsid w:val="00A2685E"/>
    <w:rsid w:val="00A26A0F"/>
    <w:rsid w:val="00A26B1A"/>
    <w:rsid w:val="00A26C42"/>
    <w:rsid w:val="00A26C97"/>
    <w:rsid w:val="00A26D82"/>
    <w:rsid w:val="00A26E4D"/>
    <w:rsid w:val="00A26F2D"/>
    <w:rsid w:val="00A27400"/>
    <w:rsid w:val="00A275F3"/>
    <w:rsid w:val="00A27601"/>
    <w:rsid w:val="00A276F3"/>
    <w:rsid w:val="00A278D5"/>
    <w:rsid w:val="00A279DD"/>
    <w:rsid w:val="00A27C90"/>
    <w:rsid w:val="00A27DF0"/>
    <w:rsid w:val="00A27E74"/>
    <w:rsid w:val="00A27EDD"/>
    <w:rsid w:val="00A27F2E"/>
    <w:rsid w:val="00A27F6E"/>
    <w:rsid w:val="00A27FED"/>
    <w:rsid w:val="00A303A5"/>
    <w:rsid w:val="00A304AB"/>
    <w:rsid w:val="00A30A79"/>
    <w:rsid w:val="00A30CEE"/>
    <w:rsid w:val="00A31093"/>
    <w:rsid w:val="00A310B0"/>
    <w:rsid w:val="00A311BC"/>
    <w:rsid w:val="00A3132A"/>
    <w:rsid w:val="00A3138C"/>
    <w:rsid w:val="00A3173F"/>
    <w:rsid w:val="00A3175F"/>
    <w:rsid w:val="00A31929"/>
    <w:rsid w:val="00A31B94"/>
    <w:rsid w:val="00A31D54"/>
    <w:rsid w:val="00A31E32"/>
    <w:rsid w:val="00A31EAC"/>
    <w:rsid w:val="00A31F3A"/>
    <w:rsid w:val="00A3226E"/>
    <w:rsid w:val="00A32665"/>
    <w:rsid w:val="00A327DE"/>
    <w:rsid w:val="00A327E4"/>
    <w:rsid w:val="00A32D38"/>
    <w:rsid w:val="00A32DFA"/>
    <w:rsid w:val="00A32F05"/>
    <w:rsid w:val="00A32FB7"/>
    <w:rsid w:val="00A33008"/>
    <w:rsid w:val="00A3349A"/>
    <w:rsid w:val="00A33731"/>
    <w:rsid w:val="00A337A0"/>
    <w:rsid w:val="00A33842"/>
    <w:rsid w:val="00A33A3F"/>
    <w:rsid w:val="00A33B51"/>
    <w:rsid w:val="00A33B88"/>
    <w:rsid w:val="00A33BD1"/>
    <w:rsid w:val="00A33CFF"/>
    <w:rsid w:val="00A3405A"/>
    <w:rsid w:val="00A34172"/>
    <w:rsid w:val="00A3431F"/>
    <w:rsid w:val="00A34840"/>
    <w:rsid w:val="00A349DA"/>
    <w:rsid w:val="00A34A59"/>
    <w:rsid w:val="00A34BD6"/>
    <w:rsid w:val="00A34BD9"/>
    <w:rsid w:val="00A34D5C"/>
    <w:rsid w:val="00A34D67"/>
    <w:rsid w:val="00A3503A"/>
    <w:rsid w:val="00A35043"/>
    <w:rsid w:val="00A352C0"/>
    <w:rsid w:val="00A35513"/>
    <w:rsid w:val="00A35591"/>
    <w:rsid w:val="00A3561C"/>
    <w:rsid w:val="00A35916"/>
    <w:rsid w:val="00A3599A"/>
    <w:rsid w:val="00A35A27"/>
    <w:rsid w:val="00A35AF8"/>
    <w:rsid w:val="00A35DB4"/>
    <w:rsid w:val="00A35DDF"/>
    <w:rsid w:val="00A35E3B"/>
    <w:rsid w:val="00A35EB1"/>
    <w:rsid w:val="00A35F18"/>
    <w:rsid w:val="00A35F66"/>
    <w:rsid w:val="00A35F6B"/>
    <w:rsid w:val="00A35FD9"/>
    <w:rsid w:val="00A36374"/>
    <w:rsid w:val="00A3638A"/>
    <w:rsid w:val="00A3649E"/>
    <w:rsid w:val="00A36530"/>
    <w:rsid w:val="00A3680D"/>
    <w:rsid w:val="00A3690C"/>
    <w:rsid w:val="00A36A7A"/>
    <w:rsid w:val="00A36B20"/>
    <w:rsid w:val="00A36C09"/>
    <w:rsid w:val="00A36CA5"/>
    <w:rsid w:val="00A36D3B"/>
    <w:rsid w:val="00A36D3E"/>
    <w:rsid w:val="00A3704A"/>
    <w:rsid w:val="00A37118"/>
    <w:rsid w:val="00A3712A"/>
    <w:rsid w:val="00A37146"/>
    <w:rsid w:val="00A37187"/>
    <w:rsid w:val="00A37377"/>
    <w:rsid w:val="00A37778"/>
    <w:rsid w:val="00A377FB"/>
    <w:rsid w:val="00A3780D"/>
    <w:rsid w:val="00A37AA9"/>
    <w:rsid w:val="00A37AC7"/>
    <w:rsid w:val="00A37CE0"/>
    <w:rsid w:val="00A37E72"/>
    <w:rsid w:val="00A37FA7"/>
    <w:rsid w:val="00A401F9"/>
    <w:rsid w:val="00A40224"/>
    <w:rsid w:val="00A4039D"/>
    <w:rsid w:val="00A40475"/>
    <w:rsid w:val="00A404D9"/>
    <w:rsid w:val="00A408B9"/>
    <w:rsid w:val="00A40A5A"/>
    <w:rsid w:val="00A40B72"/>
    <w:rsid w:val="00A40DA5"/>
    <w:rsid w:val="00A40FA3"/>
    <w:rsid w:val="00A41015"/>
    <w:rsid w:val="00A410B2"/>
    <w:rsid w:val="00A41229"/>
    <w:rsid w:val="00A414EF"/>
    <w:rsid w:val="00A41542"/>
    <w:rsid w:val="00A4156E"/>
    <w:rsid w:val="00A41A12"/>
    <w:rsid w:val="00A41D76"/>
    <w:rsid w:val="00A41DE1"/>
    <w:rsid w:val="00A421C9"/>
    <w:rsid w:val="00A42238"/>
    <w:rsid w:val="00A422BB"/>
    <w:rsid w:val="00A42517"/>
    <w:rsid w:val="00A4270D"/>
    <w:rsid w:val="00A42847"/>
    <w:rsid w:val="00A42C43"/>
    <w:rsid w:val="00A42D4B"/>
    <w:rsid w:val="00A43058"/>
    <w:rsid w:val="00A430BE"/>
    <w:rsid w:val="00A432A0"/>
    <w:rsid w:val="00A4331A"/>
    <w:rsid w:val="00A43366"/>
    <w:rsid w:val="00A436FB"/>
    <w:rsid w:val="00A438A0"/>
    <w:rsid w:val="00A438C3"/>
    <w:rsid w:val="00A43C15"/>
    <w:rsid w:val="00A43C36"/>
    <w:rsid w:val="00A43C40"/>
    <w:rsid w:val="00A43CD7"/>
    <w:rsid w:val="00A43F82"/>
    <w:rsid w:val="00A44047"/>
    <w:rsid w:val="00A44074"/>
    <w:rsid w:val="00A44289"/>
    <w:rsid w:val="00A44373"/>
    <w:rsid w:val="00A446B0"/>
    <w:rsid w:val="00A44733"/>
    <w:rsid w:val="00A447C4"/>
    <w:rsid w:val="00A4486F"/>
    <w:rsid w:val="00A44894"/>
    <w:rsid w:val="00A44A04"/>
    <w:rsid w:val="00A44BA7"/>
    <w:rsid w:val="00A44D2A"/>
    <w:rsid w:val="00A450AB"/>
    <w:rsid w:val="00A45119"/>
    <w:rsid w:val="00A451CD"/>
    <w:rsid w:val="00A452BD"/>
    <w:rsid w:val="00A452DB"/>
    <w:rsid w:val="00A45372"/>
    <w:rsid w:val="00A45380"/>
    <w:rsid w:val="00A453DB"/>
    <w:rsid w:val="00A4553C"/>
    <w:rsid w:val="00A45996"/>
    <w:rsid w:val="00A45A09"/>
    <w:rsid w:val="00A45AA0"/>
    <w:rsid w:val="00A45AA4"/>
    <w:rsid w:val="00A45B3B"/>
    <w:rsid w:val="00A45BB9"/>
    <w:rsid w:val="00A45C44"/>
    <w:rsid w:val="00A45DDB"/>
    <w:rsid w:val="00A46162"/>
    <w:rsid w:val="00A46AA2"/>
    <w:rsid w:val="00A46D6E"/>
    <w:rsid w:val="00A470F1"/>
    <w:rsid w:val="00A47265"/>
    <w:rsid w:val="00A474BF"/>
    <w:rsid w:val="00A47867"/>
    <w:rsid w:val="00A478DF"/>
    <w:rsid w:val="00A479A9"/>
    <w:rsid w:val="00A479D1"/>
    <w:rsid w:val="00A47A16"/>
    <w:rsid w:val="00A47C00"/>
    <w:rsid w:val="00A47E51"/>
    <w:rsid w:val="00A47ED6"/>
    <w:rsid w:val="00A50812"/>
    <w:rsid w:val="00A50B61"/>
    <w:rsid w:val="00A50E19"/>
    <w:rsid w:val="00A50EBB"/>
    <w:rsid w:val="00A51089"/>
    <w:rsid w:val="00A513B0"/>
    <w:rsid w:val="00A514C1"/>
    <w:rsid w:val="00A51637"/>
    <w:rsid w:val="00A5163F"/>
    <w:rsid w:val="00A51772"/>
    <w:rsid w:val="00A51778"/>
    <w:rsid w:val="00A51A02"/>
    <w:rsid w:val="00A51A10"/>
    <w:rsid w:val="00A51A5A"/>
    <w:rsid w:val="00A51B45"/>
    <w:rsid w:val="00A51BF3"/>
    <w:rsid w:val="00A51E41"/>
    <w:rsid w:val="00A51E44"/>
    <w:rsid w:val="00A51E79"/>
    <w:rsid w:val="00A51FD6"/>
    <w:rsid w:val="00A52312"/>
    <w:rsid w:val="00A52364"/>
    <w:rsid w:val="00A5242E"/>
    <w:rsid w:val="00A5272F"/>
    <w:rsid w:val="00A5279F"/>
    <w:rsid w:val="00A5280B"/>
    <w:rsid w:val="00A52813"/>
    <w:rsid w:val="00A52844"/>
    <w:rsid w:val="00A528E5"/>
    <w:rsid w:val="00A52A9C"/>
    <w:rsid w:val="00A52C13"/>
    <w:rsid w:val="00A52C2D"/>
    <w:rsid w:val="00A52DCD"/>
    <w:rsid w:val="00A52F59"/>
    <w:rsid w:val="00A53041"/>
    <w:rsid w:val="00A5310E"/>
    <w:rsid w:val="00A5313F"/>
    <w:rsid w:val="00A5315C"/>
    <w:rsid w:val="00A533E8"/>
    <w:rsid w:val="00A53481"/>
    <w:rsid w:val="00A534F8"/>
    <w:rsid w:val="00A53538"/>
    <w:rsid w:val="00A53573"/>
    <w:rsid w:val="00A536A2"/>
    <w:rsid w:val="00A5384C"/>
    <w:rsid w:val="00A53900"/>
    <w:rsid w:val="00A539CA"/>
    <w:rsid w:val="00A53BB0"/>
    <w:rsid w:val="00A53BE2"/>
    <w:rsid w:val="00A53C09"/>
    <w:rsid w:val="00A53DCD"/>
    <w:rsid w:val="00A54002"/>
    <w:rsid w:val="00A54004"/>
    <w:rsid w:val="00A54275"/>
    <w:rsid w:val="00A5441E"/>
    <w:rsid w:val="00A54786"/>
    <w:rsid w:val="00A548A6"/>
    <w:rsid w:val="00A54D25"/>
    <w:rsid w:val="00A54E9B"/>
    <w:rsid w:val="00A55133"/>
    <w:rsid w:val="00A55254"/>
    <w:rsid w:val="00A554BC"/>
    <w:rsid w:val="00A55538"/>
    <w:rsid w:val="00A5555A"/>
    <w:rsid w:val="00A55982"/>
    <w:rsid w:val="00A55A29"/>
    <w:rsid w:val="00A55AB7"/>
    <w:rsid w:val="00A55CE0"/>
    <w:rsid w:val="00A56037"/>
    <w:rsid w:val="00A5613D"/>
    <w:rsid w:val="00A562C3"/>
    <w:rsid w:val="00A5640F"/>
    <w:rsid w:val="00A56465"/>
    <w:rsid w:val="00A568BC"/>
    <w:rsid w:val="00A5693B"/>
    <w:rsid w:val="00A56CD1"/>
    <w:rsid w:val="00A56DA2"/>
    <w:rsid w:val="00A570D0"/>
    <w:rsid w:val="00A57193"/>
    <w:rsid w:val="00A57218"/>
    <w:rsid w:val="00A5743F"/>
    <w:rsid w:val="00A5756D"/>
    <w:rsid w:val="00A5760F"/>
    <w:rsid w:val="00A57694"/>
    <w:rsid w:val="00A5773B"/>
    <w:rsid w:val="00A577C7"/>
    <w:rsid w:val="00A578EF"/>
    <w:rsid w:val="00A57918"/>
    <w:rsid w:val="00A57A89"/>
    <w:rsid w:val="00A57D2C"/>
    <w:rsid w:val="00A57DB9"/>
    <w:rsid w:val="00A602E9"/>
    <w:rsid w:val="00A60433"/>
    <w:rsid w:val="00A60434"/>
    <w:rsid w:val="00A6049A"/>
    <w:rsid w:val="00A604FA"/>
    <w:rsid w:val="00A60505"/>
    <w:rsid w:val="00A60564"/>
    <w:rsid w:val="00A605D4"/>
    <w:rsid w:val="00A605D9"/>
    <w:rsid w:val="00A605F1"/>
    <w:rsid w:val="00A606E5"/>
    <w:rsid w:val="00A607EA"/>
    <w:rsid w:val="00A60936"/>
    <w:rsid w:val="00A60B1D"/>
    <w:rsid w:val="00A60D1F"/>
    <w:rsid w:val="00A60EC0"/>
    <w:rsid w:val="00A614F1"/>
    <w:rsid w:val="00A61589"/>
    <w:rsid w:val="00A61682"/>
    <w:rsid w:val="00A6172E"/>
    <w:rsid w:val="00A617D7"/>
    <w:rsid w:val="00A617ED"/>
    <w:rsid w:val="00A6181F"/>
    <w:rsid w:val="00A61AF4"/>
    <w:rsid w:val="00A61B90"/>
    <w:rsid w:val="00A61D30"/>
    <w:rsid w:val="00A61F52"/>
    <w:rsid w:val="00A61FAC"/>
    <w:rsid w:val="00A61FE0"/>
    <w:rsid w:val="00A6201C"/>
    <w:rsid w:val="00A62084"/>
    <w:rsid w:val="00A621BC"/>
    <w:rsid w:val="00A62532"/>
    <w:rsid w:val="00A6264D"/>
    <w:rsid w:val="00A62D3B"/>
    <w:rsid w:val="00A62D59"/>
    <w:rsid w:val="00A631C1"/>
    <w:rsid w:val="00A63218"/>
    <w:rsid w:val="00A63242"/>
    <w:rsid w:val="00A63381"/>
    <w:rsid w:val="00A63535"/>
    <w:rsid w:val="00A636AA"/>
    <w:rsid w:val="00A638CD"/>
    <w:rsid w:val="00A639A3"/>
    <w:rsid w:val="00A63A45"/>
    <w:rsid w:val="00A63B59"/>
    <w:rsid w:val="00A63BD7"/>
    <w:rsid w:val="00A63C46"/>
    <w:rsid w:val="00A63D61"/>
    <w:rsid w:val="00A63D91"/>
    <w:rsid w:val="00A63DAD"/>
    <w:rsid w:val="00A63DF8"/>
    <w:rsid w:val="00A63E17"/>
    <w:rsid w:val="00A6418C"/>
    <w:rsid w:val="00A64278"/>
    <w:rsid w:val="00A6447C"/>
    <w:rsid w:val="00A64879"/>
    <w:rsid w:val="00A64A2C"/>
    <w:rsid w:val="00A64A61"/>
    <w:rsid w:val="00A64C51"/>
    <w:rsid w:val="00A64CD2"/>
    <w:rsid w:val="00A64F05"/>
    <w:rsid w:val="00A650BE"/>
    <w:rsid w:val="00A650F4"/>
    <w:rsid w:val="00A65155"/>
    <w:rsid w:val="00A6561E"/>
    <w:rsid w:val="00A65AF2"/>
    <w:rsid w:val="00A65B21"/>
    <w:rsid w:val="00A65C1D"/>
    <w:rsid w:val="00A65D6A"/>
    <w:rsid w:val="00A65E26"/>
    <w:rsid w:val="00A66040"/>
    <w:rsid w:val="00A66074"/>
    <w:rsid w:val="00A66247"/>
    <w:rsid w:val="00A66440"/>
    <w:rsid w:val="00A6646E"/>
    <w:rsid w:val="00A66679"/>
    <w:rsid w:val="00A66800"/>
    <w:rsid w:val="00A668A4"/>
    <w:rsid w:val="00A668DD"/>
    <w:rsid w:val="00A66A72"/>
    <w:rsid w:val="00A66FA2"/>
    <w:rsid w:val="00A67029"/>
    <w:rsid w:val="00A67237"/>
    <w:rsid w:val="00A67302"/>
    <w:rsid w:val="00A67498"/>
    <w:rsid w:val="00A67535"/>
    <w:rsid w:val="00A6769E"/>
    <w:rsid w:val="00A67761"/>
    <w:rsid w:val="00A67774"/>
    <w:rsid w:val="00A67788"/>
    <w:rsid w:val="00A6787B"/>
    <w:rsid w:val="00A678A0"/>
    <w:rsid w:val="00A678D4"/>
    <w:rsid w:val="00A679BB"/>
    <w:rsid w:val="00A679F2"/>
    <w:rsid w:val="00A67B37"/>
    <w:rsid w:val="00A67BBE"/>
    <w:rsid w:val="00A67CA3"/>
    <w:rsid w:val="00A67D3F"/>
    <w:rsid w:val="00A70155"/>
    <w:rsid w:val="00A704C7"/>
    <w:rsid w:val="00A70AC1"/>
    <w:rsid w:val="00A70ACB"/>
    <w:rsid w:val="00A70DA5"/>
    <w:rsid w:val="00A712D4"/>
    <w:rsid w:val="00A714EC"/>
    <w:rsid w:val="00A71557"/>
    <w:rsid w:val="00A715FC"/>
    <w:rsid w:val="00A71777"/>
    <w:rsid w:val="00A717E5"/>
    <w:rsid w:val="00A717F4"/>
    <w:rsid w:val="00A7196E"/>
    <w:rsid w:val="00A71AAA"/>
    <w:rsid w:val="00A71AD8"/>
    <w:rsid w:val="00A71D4A"/>
    <w:rsid w:val="00A71E3E"/>
    <w:rsid w:val="00A71F80"/>
    <w:rsid w:val="00A72187"/>
    <w:rsid w:val="00A721C8"/>
    <w:rsid w:val="00A72312"/>
    <w:rsid w:val="00A725CE"/>
    <w:rsid w:val="00A7272E"/>
    <w:rsid w:val="00A72836"/>
    <w:rsid w:val="00A72E12"/>
    <w:rsid w:val="00A72E2A"/>
    <w:rsid w:val="00A72F18"/>
    <w:rsid w:val="00A7304C"/>
    <w:rsid w:val="00A737C9"/>
    <w:rsid w:val="00A73898"/>
    <w:rsid w:val="00A73A5F"/>
    <w:rsid w:val="00A73B0F"/>
    <w:rsid w:val="00A73C98"/>
    <w:rsid w:val="00A73DD7"/>
    <w:rsid w:val="00A73E88"/>
    <w:rsid w:val="00A741D2"/>
    <w:rsid w:val="00A744FD"/>
    <w:rsid w:val="00A74669"/>
    <w:rsid w:val="00A7473F"/>
    <w:rsid w:val="00A7478F"/>
    <w:rsid w:val="00A747D1"/>
    <w:rsid w:val="00A748DC"/>
    <w:rsid w:val="00A748E4"/>
    <w:rsid w:val="00A748FB"/>
    <w:rsid w:val="00A7493A"/>
    <w:rsid w:val="00A74A63"/>
    <w:rsid w:val="00A74C93"/>
    <w:rsid w:val="00A75088"/>
    <w:rsid w:val="00A75102"/>
    <w:rsid w:val="00A7515B"/>
    <w:rsid w:val="00A752CF"/>
    <w:rsid w:val="00A7539C"/>
    <w:rsid w:val="00A7554C"/>
    <w:rsid w:val="00A755D6"/>
    <w:rsid w:val="00A7597C"/>
    <w:rsid w:val="00A75C5A"/>
    <w:rsid w:val="00A760F0"/>
    <w:rsid w:val="00A7612F"/>
    <w:rsid w:val="00A76155"/>
    <w:rsid w:val="00A76858"/>
    <w:rsid w:val="00A769F4"/>
    <w:rsid w:val="00A76CE1"/>
    <w:rsid w:val="00A76EA9"/>
    <w:rsid w:val="00A77018"/>
    <w:rsid w:val="00A77055"/>
    <w:rsid w:val="00A7716B"/>
    <w:rsid w:val="00A77188"/>
    <w:rsid w:val="00A771B6"/>
    <w:rsid w:val="00A77425"/>
    <w:rsid w:val="00A77435"/>
    <w:rsid w:val="00A7753A"/>
    <w:rsid w:val="00A7764D"/>
    <w:rsid w:val="00A77728"/>
    <w:rsid w:val="00A77757"/>
    <w:rsid w:val="00A777CE"/>
    <w:rsid w:val="00A77A05"/>
    <w:rsid w:val="00A77DCA"/>
    <w:rsid w:val="00A77E0D"/>
    <w:rsid w:val="00A77E0E"/>
    <w:rsid w:val="00A77E77"/>
    <w:rsid w:val="00A80043"/>
    <w:rsid w:val="00A801CE"/>
    <w:rsid w:val="00A8027F"/>
    <w:rsid w:val="00A8032B"/>
    <w:rsid w:val="00A8062D"/>
    <w:rsid w:val="00A807E0"/>
    <w:rsid w:val="00A8096B"/>
    <w:rsid w:val="00A80AC7"/>
    <w:rsid w:val="00A80C91"/>
    <w:rsid w:val="00A80CEC"/>
    <w:rsid w:val="00A80DB9"/>
    <w:rsid w:val="00A8130B"/>
    <w:rsid w:val="00A81389"/>
    <w:rsid w:val="00A81504"/>
    <w:rsid w:val="00A81766"/>
    <w:rsid w:val="00A817DA"/>
    <w:rsid w:val="00A817EA"/>
    <w:rsid w:val="00A81922"/>
    <w:rsid w:val="00A81BC0"/>
    <w:rsid w:val="00A81C0B"/>
    <w:rsid w:val="00A81D0E"/>
    <w:rsid w:val="00A81DA3"/>
    <w:rsid w:val="00A82113"/>
    <w:rsid w:val="00A826D5"/>
    <w:rsid w:val="00A827A6"/>
    <w:rsid w:val="00A8285C"/>
    <w:rsid w:val="00A8287B"/>
    <w:rsid w:val="00A82A78"/>
    <w:rsid w:val="00A82AAD"/>
    <w:rsid w:val="00A82D7F"/>
    <w:rsid w:val="00A82E6E"/>
    <w:rsid w:val="00A83021"/>
    <w:rsid w:val="00A8310C"/>
    <w:rsid w:val="00A83147"/>
    <w:rsid w:val="00A831C5"/>
    <w:rsid w:val="00A83259"/>
    <w:rsid w:val="00A83327"/>
    <w:rsid w:val="00A8355C"/>
    <w:rsid w:val="00A83600"/>
    <w:rsid w:val="00A83632"/>
    <w:rsid w:val="00A83948"/>
    <w:rsid w:val="00A83A93"/>
    <w:rsid w:val="00A83AC2"/>
    <w:rsid w:val="00A83D1D"/>
    <w:rsid w:val="00A83EEA"/>
    <w:rsid w:val="00A8400D"/>
    <w:rsid w:val="00A8411E"/>
    <w:rsid w:val="00A84219"/>
    <w:rsid w:val="00A8426D"/>
    <w:rsid w:val="00A84428"/>
    <w:rsid w:val="00A849A9"/>
    <w:rsid w:val="00A849B9"/>
    <w:rsid w:val="00A84B0D"/>
    <w:rsid w:val="00A84C69"/>
    <w:rsid w:val="00A84CEF"/>
    <w:rsid w:val="00A84EC9"/>
    <w:rsid w:val="00A8510E"/>
    <w:rsid w:val="00A85393"/>
    <w:rsid w:val="00A8547F"/>
    <w:rsid w:val="00A8552C"/>
    <w:rsid w:val="00A8572B"/>
    <w:rsid w:val="00A85812"/>
    <w:rsid w:val="00A85A1C"/>
    <w:rsid w:val="00A85B95"/>
    <w:rsid w:val="00A85CCE"/>
    <w:rsid w:val="00A85F1E"/>
    <w:rsid w:val="00A85FB6"/>
    <w:rsid w:val="00A85FF4"/>
    <w:rsid w:val="00A8613A"/>
    <w:rsid w:val="00A86253"/>
    <w:rsid w:val="00A862CE"/>
    <w:rsid w:val="00A86821"/>
    <w:rsid w:val="00A86924"/>
    <w:rsid w:val="00A86A12"/>
    <w:rsid w:val="00A86B63"/>
    <w:rsid w:val="00A86C15"/>
    <w:rsid w:val="00A86C2E"/>
    <w:rsid w:val="00A87001"/>
    <w:rsid w:val="00A871AD"/>
    <w:rsid w:val="00A8740C"/>
    <w:rsid w:val="00A87424"/>
    <w:rsid w:val="00A875EF"/>
    <w:rsid w:val="00A877B4"/>
    <w:rsid w:val="00A877ED"/>
    <w:rsid w:val="00A87956"/>
    <w:rsid w:val="00A87B2D"/>
    <w:rsid w:val="00A90036"/>
    <w:rsid w:val="00A900AF"/>
    <w:rsid w:val="00A905D3"/>
    <w:rsid w:val="00A90A54"/>
    <w:rsid w:val="00A90D20"/>
    <w:rsid w:val="00A91528"/>
    <w:rsid w:val="00A9158F"/>
    <w:rsid w:val="00A916E6"/>
    <w:rsid w:val="00A9171C"/>
    <w:rsid w:val="00A9181D"/>
    <w:rsid w:val="00A91920"/>
    <w:rsid w:val="00A91B21"/>
    <w:rsid w:val="00A91CAF"/>
    <w:rsid w:val="00A91E83"/>
    <w:rsid w:val="00A91EBA"/>
    <w:rsid w:val="00A91EDA"/>
    <w:rsid w:val="00A91F66"/>
    <w:rsid w:val="00A92182"/>
    <w:rsid w:val="00A9232D"/>
    <w:rsid w:val="00A92343"/>
    <w:rsid w:val="00A92378"/>
    <w:rsid w:val="00A92438"/>
    <w:rsid w:val="00A925E3"/>
    <w:rsid w:val="00A92742"/>
    <w:rsid w:val="00A92768"/>
    <w:rsid w:val="00A927BA"/>
    <w:rsid w:val="00A928DB"/>
    <w:rsid w:val="00A929A3"/>
    <w:rsid w:val="00A92B9B"/>
    <w:rsid w:val="00A92E10"/>
    <w:rsid w:val="00A92F77"/>
    <w:rsid w:val="00A92F9D"/>
    <w:rsid w:val="00A92FFE"/>
    <w:rsid w:val="00A9304E"/>
    <w:rsid w:val="00A93228"/>
    <w:rsid w:val="00A9346E"/>
    <w:rsid w:val="00A934CB"/>
    <w:rsid w:val="00A935F8"/>
    <w:rsid w:val="00A936F7"/>
    <w:rsid w:val="00A9379B"/>
    <w:rsid w:val="00A93841"/>
    <w:rsid w:val="00A939A0"/>
    <w:rsid w:val="00A93C2B"/>
    <w:rsid w:val="00A93D05"/>
    <w:rsid w:val="00A93D3A"/>
    <w:rsid w:val="00A93E99"/>
    <w:rsid w:val="00A93F6A"/>
    <w:rsid w:val="00A94082"/>
    <w:rsid w:val="00A940E5"/>
    <w:rsid w:val="00A94185"/>
    <w:rsid w:val="00A94257"/>
    <w:rsid w:val="00A94284"/>
    <w:rsid w:val="00A9490D"/>
    <w:rsid w:val="00A94A80"/>
    <w:rsid w:val="00A94D42"/>
    <w:rsid w:val="00A94ED4"/>
    <w:rsid w:val="00A94F50"/>
    <w:rsid w:val="00A94FC1"/>
    <w:rsid w:val="00A9514E"/>
    <w:rsid w:val="00A951B2"/>
    <w:rsid w:val="00A9521E"/>
    <w:rsid w:val="00A952A5"/>
    <w:rsid w:val="00A95622"/>
    <w:rsid w:val="00A95A99"/>
    <w:rsid w:val="00A95B95"/>
    <w:rsid w:val="00A95C31"/>
    <w:rsid w:val="00A95FB7"/>
    <w:rsid w:val="00A96007"/>
    <w:rsid w:val="00A9613A"/>
    <w:rsid w:val="00A96177"/>
    <w:rsid w:val="00A96217"/>
    <w:rsid w:val="00A963FE"/>
    <w:rsid w:val="00A9652A"/>
    <w:rsid w:val="00A9667D"/>
    <w:rsid w:val="00A967B9"/>
    <w:rsid w:val="00A96810"/>
    <w:rsid w:val="00A96875"/>
    <w:rsid w:val="00A9699C"/>
    <w:rsid w:val="00A96B86"/>
    <w:rsid w:val="00A96DC1"/>
    <w:rsid w:val="00A96F82"/>
    <w:rsid w:val="00A970AB"/>
    <w:rsid w:val="00A97155"/>
    <w:rsid w:val="00A97282"/>
    <w:rsid w:val="00A97467"/>
    <w:rsid w:val="00A978AD"/>
    <w:rsid w:val="00A978C0"/>
    <w:rsid w:val="00A9799B"/>
    <w:rsid w:val="00A97F38"/>
    <w:rsid w:val="00A97F80"/>
    <w:rsid w:val="00AA0799"/>
    <w:rsid w:val="00AA08B9"/>
    <w:rsid w:val="00AA0941"/>
    <w:rsid w:val="00AA094F"/>
    <w:rsid w:val="00AA0B2E"/>
    <w:rsid w:val="00AA0BB8"/>
    <w:rsid w:val="00AA0C56"/>
    <w:rsid w:val="00AA0D6A"/>
    <w:rsid w:val="00AA1045"/>
    <w:rsid w:val="00AA1364"/>
    <w:rsid w:val="00AA1A55"/>
    <w:rsid w:val="00AA1DA5"/>
    <w:rsid w:val="00AA1F28"/>
    <w:rsid w:val="00AA1FA7"/>
    <w:rsid w:val="00AA2224"/>
    <w:rsid w:val="00AA23A0"/>
    <w:rsid w:val="00AA26CF"/>
    <w:rsid w:val="00AA2ADE"/>
    <w:rsid w:val="00AA2C09"/>
    <w:rsid w:val="00AA2FC5"/>
    <w:rsid w:val="00AA33C3"/>
    <w:rsid w:val="00AA3440"/>
    <w:rsid w:val="00AA34B6"/>
    <w:rsid w:val="00AA366D"/>
    <w:rsid w:val="00AA3708"/>
    <w:rsid w:val="00AA3C08"/>
    <w:rsid w:val="00AA3D59"/>
    <w:rsid w:val="00AA408B"/>
    <w:rsid w:val="00AA40CA"/>
    <w:rsid w:val="00AA430D"/>
    <w:rsid w:val="00AA4358"/>
    <w:rsid w:val="00AA459E"/>
    <w:rsid w:val="00AA4A16"/>
    <w:rsid w:val="00AA4A2F"/>
    <w:rsid w:val="00AA4E72"/>
    <w:rsid w:val="00AA4FDB"/>
    <w:rsid w:val="00AA523B"/>
    <w:rsid w:val="00AA5245"/>
    <w:rsid w:val="00AA53B3"/>
    <w:rsid w:val="00AA54D0"/>
    <w:rsid w:val="00AA559A"/>
    <w:rsid w:val="00AA55F4"/>
    <w:rsid w:val="00AA5B17"/>
    <w:rsid w:val="00AA5C5B"/>
    <w:rsid w:val="00AA5E75"/>
    <w:rsid w:val="00AA5E90"/>
    <w:rsid w:val="00AA5F2E"/>
    <w:rsid w:val="00AA5F79"/>
    <w:rsid w:val="00AA6015"/>
    <w:rsid w:val="00AA6033"/>
    <w:rsid w:val="00AA6088"/>
    <w:rsid w:val="00AA6201"/>
    <w:rsid w:val="00AA63CB"/>
    <w:rsid w:val="00AA651B"/>
    <w:rsid w:val="00AA6636"/>
    <w:rsid w:val="00AA6907"/>
    <w:rsid w:val="00AA6955"/>
    <w:rsid w:val="00AA6D92"/>
    <w:rsid w:val="00AA6E29"/>
    <w:rsid w:val="00AA6F06"/>
    <w:rsid w:val="00AA7209"/>
    <w:rsid w:val="00AA7357"/>
    <w:rsid w:val="00AA74BB"/>
    <w:rsid w:val="00AA7718"/>
    <w:rsid w:val="00AA78C9"/>
    <w:rsid w:val="00AA79B4"/>
    <w:rsid w:val="00AA79B8"/>
    <w:rsid w:val="00AA7A7C"/>
    <w:rsid w:val="00AA7C53"/>
    <w:rsid w:val="00AA7E0E"/>
    <w:rsid w:val="00AA7F5E"/>
    <w:rsid w:val="00AB009A"/>
    <w:rsid w:val="00AB00BA"/>
    <w:rsid w:val="00AB01BE"/>
    <w:rsid w:val="00AB0302"/>
    <w:rsid w:val="00AB038A"/>
    <w:rsid w:val="00AB04BE"/>
    <w:rsid w:val="00AB04D7"/>
    <w:rsid w:val="00AB0B3F"/>
    <w:rsid w:val="00AB1212"/>
    <w:rsid w:val="00AB12F9"/>
    <w:rsid w:val="00AB153E"/>
    <w:rsid w:val="00AB1862"/>
    <w:rsid w:val="00AB1A2D"/>
    <w:rsid w:val="00AB1A8C"/>
    <w:rsid w:val="00AB1A98"/>
    <w:rsid w:val="00AB1B74"/>
    <w:rsid w:val="00AB1BF8"/>
    <w:rsid w:val="00AB1C5B"/>
    <w:rsid w:val="00AB1DFD"/>
    <w:rsid w:val="00AB1E70"/>
    <w:rsid w:val="00AB22FA"/>
    <w:rsid w:val="00AB247C"/>
    <w:rsid w:val="00AB24FF"/>
    <w:rsid w:val="00AB272C"/>
    <w:rsid w:val="00AB2A73"/>
    <w:rsid w:val="00AB2CB2"/>
    <w:rsid w:val="00AB2CF7"/>
    <w:rsid w:val="00AB303B"/>
    <w:rsid w:val="00AB30CE"/>
    <w:rsid w:val="00AB3322"/>
    <w:rsid w:val="00AB3704"/>
    <w:rsid w:val="00AB3784"/>
    <w:rsid w:val="00AB391D"/>
    <w:rsid w:val="00AB39B4"/>
    <w:rsid w:val="00AB3A46"/>
    <w:rsid w:val="00AB3A7C"/>
    <w:rsid w:val="00AB3BD0"/>
    <w:rsid w:val="00AB3F82"/>
    <w:rsid w:val="00AB40C7"/>
    <w:rsid w:val="00AB4219"/>
    <w:rsid w:val="00AB4238"/>
    <w:rsid w:val="00AB42A0"/>
    <w:rsid w:val="00AB444D"/>
    <w:rsid w:val="00AB4603"/>
    <w:rsid w:val="00AB46EC"/>
    <w:rsid w:val="00AB4B1F"/>
    <w:rsid w:val="00AB4C29"/>
    <w:rsid w:val="00AB4C6D"/>
    <w:rsid w:val="00AB4E6A"/>
    <w:rsid w:val="00AB4F53"/>
    <w:rsid w:val="00AB56B9"/>
    <w:rsid w:val="00AB589D"/>
    <w:rsid w:val="00AB58A7"/>
    <w:rsid w:val="00AB598B"/>
    <w:rsid w:val="00AB59AD"/>
    <w:rsid w:val="00AB5CE8"/>
    <w:rsid w:val="00AB5CF9"/>
    <w:rsid w:val="00AB5EFF"/>
    <w:rsid w:val="00AB5F33"/>
    <w:rsid w:val="00AB69C4"/>
    <w:rsid w:val="00AB6A0B"/>
    <w:rsid w:val="00AB6A3B"/>
    <w:rsid w:val="00AB6AC5"/>
    <w:rsid w:val="00AB6B0F"/>
    <w:rsid w:val="00AB6CC2"/>
    <w:rsid w:val="00AB70B1"/>
    <w:rsid w:val="00AB70DD"/>
    <w:rsid w:val="00AB712C"/>
    <w:rsid w:val="00AB71C0"/>
    <w:rsid w:val="00AB778E"/>
    <w:rsid w:val="00AB78A1"/>
    <w:rsid w:val="00AB78FB"/>
    <w:rsid w:val="00AB7C2B"/>
    <w:rsid w:val="00AB7CEF"/>
    <w:rsid w:val="00AB7DED"/>
    <w:rsid w:val="00AB7E9A"/>
    <w:rsid w:val="00AB7F02"/>
    <w:rsid w:val="00AC0023"/>
    <w:rsid w:val="00AC015B"/>
    <w:rsid w:val="00AC01B3"/>
    <w:rsid w:val="00AC0222"/>
    <w:rsid w:val="00AC03A5"/>
    <w:rsid w:val="00AC04CF"/>
    <w:rsid w:val="00AC060F"/>
    <w:rsid w:val="00AC06CA"/>
    <w:rsid w:val="00AC08D4"/>
    <w:rsid w:val="00AC0967"/>
    <w:rsid w:val="00AC0D4C"/>
    <w:rsid w:val="00AC0DBD"/>
    <w:rsid w:val="00AC0E29"/>
    <w:rsid w:val="00AC0F1F"/>
    <w:rsid w:val="00AC0F43"/>
    <w:rsid w:val="00AC0F7C"/>
    <w:rsid w:val="00AC1044"/>
    <w:rsid w:val="00AC124F"/>
    <w:rsid w:val="00AC13C3"/>
    <w:rsid w:val="00AC1585"/>
    <w:rsid w:val="00AC1869"/>
    <w:rsid w:val="00AC1BFB"/>
    <w:rsid w:val="00AC1F04"/>
    <w:rsid w:val="00AC2093"/>
    <w:rsid w:val="00AC23CE"/>
    <w:rsid w:val="00AC2575"/>
    <w:rsid w:val="00AC25CF"/>
    <w:rsid w:val="00AC266F"/>
    <w:rsid w:val="00AC272E"/>
    <w:rsid w:val="00AC2B94"/>
    <w:rsid w:val="00AC2BAA"/>
    <w:rsid w:val="00AC2BF7"/>
    <w:rsid w:val="00AC3138"/>
    <w:rsid w:val="00AC3165"/>
    <w:rsid w:val="00AC3286"/>
    <w:rsid w:val="00AC3394"/>
    <w:rsid w:val="00AC33A3"/>
    <w:rsid w:val="00AC3541"/>
    <w:rsid w:val="00AC35E8"/>
    <w:rsid w:val="00AC36F5"/>
    <w:rsid w:val="00AC371D"/>
    <w:rsid w:val="00AC38B1"/>
    <w:rsid w:val="00AC38E8"/>
    <w:rsid w:val="00AC39F5"/>
    <w:rsid w:val="00AC3A13"/>
    <w:rsid w:val="00AC3CAE"/>
    <w:rsid w:val="00AC3E5C"/>
    <w:rsid w:val="00AC3EC7"/>
    <w:rsid w:val="00AC40D2"/>
    <w:rsid w:val="00AC4364"/>
    <w:rsid w:val="00AC48DE"/>
    <w:rsid w:val="00AC4923"/>
    <w:rsid w:val="00AC4E14"/>
    <w:rsid w:val="00AC5346"/>
    <w:rsid w:val="00AC5669"/>
    <w:rsid w:val="00AC567D"/>
    <w:rsid w:val="00AC575E"/>
    <w:rsid w:val="00AC579D"/>
    <w:rsid w:val="00AC58A5"/>
    <w:rsid w:val="00AC590C"/>
    <w:rsid w:val="00AC5D67"/>
    <w:rsid w:val="00AC603E"/>
    <w:rsid w:val="00AC62AC"/>
    <w:rsid w:val="00AC6323"/>
    <w:rsid w:val="00AC65E1"/>
    <w:rsid w:val="00AC65EF"/>
    <w:rsid w:val="00AC6654"/>
    <w:rsid w:val="00AC686E"/>
    <w:rsid w:val="00AC68EA"/>
    <w:rsid w:val="00AC6A14"/>
    <w:rsid w:val="00AC6A1D"/>
    <w:rsid w:val="00AC6BA7"/>
    <w:rsid w:val="00AC6C1D"/>
    <w:rsid w:val="00AC6EFA"/>
    <w:rsid w:val="00AC71BA"/>
    <w:rsid w:val="00AC71F5"/>
    <w:rsid w:val="00AC71FB"/>
    <w:rsid w:val="00AC734D"/>
    <w:rsid w:val="00AC76A3"/>
    <w:rsid w:val="00AC7BE6"/>
    <w:rsid w:val="00AC7D72"/>
    <w:rsid w:val="00AC7E3B"/>
    <w:rsid w:val="00AC7ED3"/>
    <w:rsid w:val="00AD02FF"/>
    <w:rsid w:val="00AD03A4"/>
    <w:rsid w:val="00AD0494"/>
    <w:rsid w:val="00AD0B05"/>
    <w:rsid w:val="00AD0CAA"/>
    <w:rsid w:val="00AD0F1C"/>
    <w:rsid w:val="00AD0FD5"/>
    <w:rsid w:val="00AD1069"/>
    <w:rsid w:val="00AD10BC"/>
    <w:rsid w:val="00AD1505"/>
    <w:rsid w:val="00AD1518"/>
    <w:rsid w:val="00AD15B5"/>
    <w:rsid w:val="00AD1808"/>
    <w:rsid w:val="00AD1BA0"/>
    <w:rsid w:val="00AD1C87"/>
    <w:rsid w:val="00AD1CA0"/>
    <w:rsid w:val="00AD1E36"/>
    <w:rsid w:val="00AD1F5F"/>
    <w:rsid w:val="00AD212C"/>
    <w:rsid w:val="00AD2340"/>
    <w:rsid w:val="00AD242B"/>
    <w:rsid w:val="00AD2507"/>
    <w:rsid w:val="00AD2659"/>
    <w:rsid w:val="00AD27AA"/>
    <w:rsid w:val="00AD2B24"/>
    <w:rsid w:val="00AD2E95"/>
    <w:rsid w:val="00AD2ED4"/>
    <w:rsid w:val="00AD2F82"/>
    <w:rsid w:val="00AD30DB"/>
    <w:rsid w:val="00AD3148"/>
    <w:rsid w:val="00AD3248"/>
    <w:rsid w:val="00AD3790"/>
    <w:rsid w:val="00AD3A46"/>
    <w:rsid w:val="00AD3B2D"/>
    <w:rsid w:val="00AD3D9B"/>
    <w:rsid w:val="00AD4232"/>
    <w:rsid w:val="00AD4536"/>
    <w:rsid w:val="00AD471D"/>
    <w:rsid w:val="00AD4C2F"/>
    <w:rsid w:val="00AD4DAB"/>
    <w:rsid w:val="00AD4E29"/>
    <w:rsid w:val="00AD507D"/>
    <w:rsid w:val="00AD5175"/>
    <w:rsid w:val="00AD5316"/>
    <w:rsid w:val="00AD558A"/>
    <w:rsid w:val="00AD560E"/>
    <w:rsid w:val="00AD566D"/>
    <w:rsid w:val="00AD56A7"/>
    <w:rsid w:val="00AD5773"/>
    <w:rsid w:val="00AD57E2"/>
    <w:rsid w:val="00AD57E5"/>
    <w:rsid w:val="00AD58FE"/>
    <w:rsid w:val="00AD59C7"/>
    <w:rsid w:val="00AD5A28"/>
    <w:rsid w:val="00AD5AF2"/>
    <w:rsid w:val="00AD5D1F"/>
    <w:rsid w:val="00AD6003"/>
    <w:rsid w:val="00AD6026"/>
    <w:rsid w:val="00AD6215"/>
    <w:rsid w:val="00AD62D2"/>
    <w:rsid w:val="00AD63B9"/>
    <w:rsid w:val="00AD6564"/>
    <w:rsid w:val="00AD6674"/>
    <w:rsid w:val="00AD6750"/>
    <w:rsid w:val="00AD6C0F"/>
    <w:rsid w:val="00AD6C1B"/>
    <w:rsid w:val="00AD6DC0"/>
    <w:rsid w:val="00AD723A"/>
    <w:rsid w:val="00AD7329"/>
    <w:rsid w:val="00AD73A5"/>
    <w:rsid w:val="00AD73B1"/>
    <w:rsid w:val="00AD74AA"/>
    <w:rsid w:val="00AD7502"/>
    <w:rsid w:val="00AD77F5"/>
    <w:rsid w:val="00AD7A34"/>
    <w:rsid w:val="00AD7A74"/>
    <w:rsid w:val="00AD7CD3"/>
    <w:rsid w:val="00AD7D06"/>
    <w:rsid w:val="00AD7FF5"/>
    <w:rsid w:val="00AE00F4"/>
    <w:rsid w:val="00AE027A"/>
    <w:rsid w:val="00AE03A1"/>
    <w:rsid w:val="00AE0673"/>
    <w:rsid w:val="00AE067C"/>
    <w:rsid w:val="00AE070A"/>
    <w:rsid w:val="00AE07DC"/>
    <w:rsid w:val="00AE08F4"/>
    <w:rsid w:val="00AE0D40"/>
    <w:rsid w:val="00AE112C"/>
    <w:rsid w:val="00AE131B"/>
    <w:rsid w:val="00AE140C"/>
    <w:rsid w:val="00AE158F"/>
    <w:rsid w:val="00AE166C"/>
    <w:rsid w:val="00AE16B8"/>
    <w:rsid w:val="00AE1872"/>
    <w:rsid w:val="00AE1918"/>
    <w:rsid w:val="00AE1A84"/>
    <w:rsid w:val="00AE1AD8"/>
    <w:rsid w:val="00AE1B4F"/>
    <w:rsid w:val="00AE1C0D"/>
    <w:rsid w:val="00AE1C58"/>
    <w:rsid w:val="00AE1F5D"/>
    <w:rsid w:val="00AE203F"/>
    <w:rsid w:val="00AE2365"/>
    <w:rsid w:val="00AE2569"/>
    <w:rsid w:val="00AE269A"/>
    <w:rsid w:val="00AE2779"/>
    <w:rsid w:val="00AE27E4"/>
    <w:rsid w:val="00AE2902"/>
    <w:rsid w:val="00AE2AD7"/>
    <w:rsid w:val="00AE2D1A"/>
    <w:rsid w:val="00AE2E4D"/>
    <w:rsid w:val="00AE2EEE"/>
    <w:rsid w:val="00AE2FE3"/>
    <w:rsid w:val="00AE3264"/>
    <w:rsid w:val="00AE32B9"/>
    <w:rsid w:val="00AE32D5"/>
    <w:rsid w:val="00AE3431"/>
    <w:rsid w:val="00AE3638"/>
    <w:rsid w:val="00AE3695"/>
    <w:rsid w:val="00AE36E4"/>
    <w:rsid w:val="00AE37FA"/>
    <w:rsid w:val="00AE3D60"/>
    <w:rsid w:val="00AE3EE3"/>
    <w:rsid w:val="00AE4055"/>
    <w:rsid w:val="00AE41B1"/>
    <w:rsid w:val="00AE41C3"/>
    <w:rsid w:val="00AE42D9"/>
    <w:rsid w:val="00AE46AC"/>
    <w:rsid w:val="00AE479A"/>
    <w:rsid w:val="00AE480A"/>
    <w:rsid w:val="00AE489E"/>
    <w:rsid w:val="00AE4B4F"/>
    <w:rsid w:val="00AE4FE7"/>
    <w:rsid w:val="00AE53ED"/>
    <w:rsid w:val="00AE54DB"/>
    <w:rsid w:val="00AE5A37"/>
    <w:rsid w:val="00AE5B81"/>
    <w:rsid w:val="00AE5CA5"/>
    <w:rsid w:val="00AE5CFF"/>
    <w:rsid w:val="00AE5D66"/>
    <w:rsid w:val="00AE5DF1"/>
    <w:rsid w:val="00AE5E59"/>
    <w:rsid w:val="00AE6135"/>
    <w:rsid w:val="00AE61C8"/>
    <w:rsid w:val="00AE626D"/>
    <w:rsid w:val="00AE651E"/>
    <w:rsid w:val="00AE657A"/>
    <w:rsid w:val="00AE667A"/>
    <w:rsid w:val="00AE686A"/>
    <w:rsid w:val="00AE687A"/>
    <w:rsid w:val="00AE6BB4"/>
    <w:rsid w:val="00AE6DE7"/>
    <w:rsid w:val="00AE6E49"/>
    <w:rsid w:val="00AE7384"/>
    <w:rsid w:val="00AE7441"/>
    <w:rsid w:val="00AE747D"/>
    <w:rsid w:val="00AE7641"/>
    <w:rsid w:val="00AE76FF"/>
    <w:rsid w:val="00AE78D1"/>
    <w:rsid w:val="00AE7925"/>
    <w:rsid w:val="00AE7BDB"/>
    <w:rsid w:val="00AE7F05"/>
    <w:rsid w:val="00AE7F20"/>
    <w:rsid w:val="00AF050C"/>
    <w:rsid w:val="00AF0A0B"/>
    <w:rsid w:val="00AF0C09"/>
    <w:rsid w:val="00AF0C73"/>
    <w:rsid w:val="00AF0C99"/>
    <w:rsid w:val="00AF0D61"/>
    <w:rsid w:val="00AF0D9A"/>
    <w:rsid w:val="00AF0EA2"/>
    <w:rsid w:val="00AF0FCC"/>
    <w:rsid w:val="00AF101C"/>
    <w:rsid w:val="00AF103F"/>
    <w:rsid w:val="00AF10C5"/>
    <w:rsid w:val="00AF12C4"/>
    <w:rsid w:val="00AF14EB"/>
    <w:rsid w:val="00AF1610"/>
    <w:rsid w:val="00AF161C"/>
    <w:rsid w:val="00AF1858"/>
    <w:rsid w:val="00AF18B6"/>
    <w:rsid w:val="00AF1BC9"/>
    <w:rsid w:val="00AF1D03"/>
    <w:rsid w:val="00AF1EEA"/>
    <w:rsid w:val="00AF203A"/>
    <w:rsid w:val="00AF22BB"/>
    <w:rsid w:val="00AF2368"/>
    <w:rsid w:val="00AF252D"/>
    <w:rsid w:val="00AF2614"/>
    <w:rsid w:val="00AF273B"/>
    <w:rsid w:val="00AF284D"/>
    <w:rsid w:val="00AF2850"/>
    <w:rsid w:val="00AF28D4"/>
    <w:rsid w:val="00AF2B7D"/>
    <w:rsid w:val="00AF339F"/>
    <w:rsid w:val="00AF35CD"/>
    <w:rsid w:val="00AF37E8"/>
    <w:rsid w:val="00AF3A4D"/>
    <w:rsid w:val="00AF3C93"/>
    <w:rsid w:val="00AF3D29"/>
    <w:rsid w:val="00AF3DE9"/>
    <w:rsid w:val="00AF4083"/>
    <w:rsid w:val="00AF41AC"/>
    <w:rsid w:val="00AF4620"/>
    <w:rsid w:val="00AF4787"/>
    <w:rsid w:val="00AF4BB5"/>
    <w:rsid w:val="00AF4BFE"/>
    <w:rsid w:val="00AF4C98"/>
    <w:rsid w:val="00AF4D64"/>
    <w:rsid w:val="00AF4E03"/>
    <w:rsid w:val="00AF4E2E"/>
    <w:rsid w:val="00AF4F75"/>
    <w:rsid w:val="00AF5261"/>
    <w:rsid w:val="00AF5360"/>
    <w:rsid w:val="00AF54F3"/>
    <w:rsid w:val="00AF5660"/>
    <w:rsid w:val="00AF56FE"/>
    <w:rsid w:val="00AF583E"/>
    <w:rsid w:val="00AF59DC"/>
    <w:rsid w:val="00AF5A1B"/>
    <w:rsid w:val="00AF5CAF"/>
    <w:rsid w:val="00AF6205"/>
    <w:rsid w:val="00AF63C3"/>
    <w:rsid w:val="00AF6452"/>
    <w:rsid w:val="00AF64AC"/>
    <w:rsid w:val="00AF64F4"/>
    <w:rsid w:val="00AF65AB"/>
    <w:rsid w:val="00AF65DA"/>
    <w:rsid w:val="00AF65DE"/>
    <w:rsid w:val="00AF672B"/>
    <w:rsid w:val="00AF6780"/>
    <w:rsid w:val="00AF691B"/>
    <w:rsid w:val="00AF6924"/>
    <w:rsid w:val="00AF6C45"/>
    <w:rsid w:val="00AF6CAA"/>
    <w:rsid w:val="00AF71D8"/>
    <w:rsid w:val="00AF7284"/>
    <w:rsid w:val="00AF7496"/>
    <w:rsid w:val="00AF7790"/>
    <w:rsid w:val="00AF78F7"/>
    <w:rsid w:val="00AF7B43"/>
    <w:rsid w:val="00AF7BB9"/>
    <w:rsid w:val="00AF7FF5"/>
    <w:rsid w:val="00B001FB"/>
    <w:rsid w:val="00B002A0"/>
    <w:rsid w:val="00B00713"/>
    <w:rsid w:val="00B00770"/>
    <w:rsid w:val="00B007B9"/>
    <w:rsid w:val="00B008F2"/>
    <w:rsid w:val="00B00A68"/>
    <w:rsid w:val="00B00B10"/>
    <w:rsid w:val="00B00B35"/>
    <w:rsid w:val="00B00C99"/>
    <w:rsid w:val="00B00ECC"/>
    <w:rsid w:val="00B00F77"/>
    <w:rsid w:val="00B0165A"/>
    <w:rsid w:val="00B016B9"/>
    <w:rsid w:val="00B0171E"/>
    <w:rsid w:val="00B01C55"/>
    <w:rsid w:val="00B01D47"/>
    <w:rsid w:val="00B01DEE"/>
    <w:rsid w:val="00B01F1F"/>
    <w:rsid w:val="00B02059"/>
    <w:rsid w:val="00B02212"/>
    <w:rsid w:val="00B02455"/>
    <w:rsid w:val="00B0245B"/>
    <w:rsid w:val="00B0245D"/>
    <w:rsid w:val="00B02498"/>
    <w:rsid w:val="00B024B2"/>
    <w:rsid w:val="00B0251F"/>
    <w:rsid w:val="00B02577"/>
    <w:rsid w:val="00B025D1"/>
    <w:rsid w:val="00B025F9"/>
    <w:rsid w:val="00B02707"/>
    <w:rsid w:val="00B02C07"/>
    <w:rsid w:val="00B02C13"/>
    <w:rsid w:val="00B03205"/>
    <w:rsid w:val="00B032FA"/>
    <w:rsid w:val="00B0334D"/>
    <w:rsid w:val="00B036D9"/>
    <w:rsid w:val="00B03BCB"/>
    <w:rsid w:val="00B03D68"/>
    <w:rsid w:val="00B03EEA"/>
    <w:rsid w:val="00B041D8"/>
    <w:rsid w:val="00B042AC"/>
    <w:rsid w:val="00B042F1"/>
    <w:rsid w:val="00B04413"/>
    <w:rsid w:val="00B04503"/>
    <w:rsid w:val="00B04750"/>
    <w:rsid w:val="00B04B9A"/>
    <w:rsid w:val="00B04C15"/>
    <w:rsid w:val="00B05109"/>
    <w:rsid w:val="00B05240"/>
    <w:rsid w:val="00B05244"/>
    <w:rsid w:val="00B05475"/>
    <w:rsid w:val="00B054FA"/>
    <w:rsid w:val="00B05518"/>
    <w:rsid w:val="00B055B6"/>
    <w:rsid w:val="00B05650"/>
    <w:rsid w:val="00B056C7"/>
    <w:rsid w:val="00B05701"/>
    <w:rsid w:val="00B05770"/>
    <w:rsid w:val="00B05B5F"/>
    <w:rsid w:val="00B05C47"/>
    <w:rsid w:val="00B05DF1"/>
    <w:rsid w:val="00B05E84"/>
    <w:rsid w:val="00B0666F"/>
    <w:rsid w:val="00B068D2"/>
    <w:rsid w:val="00B069C6"/>
    <w:rsid w:val="00B06B31"/>
    <w:rsid w:val="00B06B3C"/>
    <w:rsid w:val="00B06C62"/>
    <w:rsid w:val="00B06CC5"/>
    <w:rsid w:val="00B06D63"/>
    <w:rsid w:val="00B07216"/>
    <w:rsid w:val="00B07355"/>
    <w:rsid w:val="00B07369"/>
    <w:rsid w:val="00B0747F"/>
    <w:rsid w:val="00B075A2"/>
    <w:rsid w:val="00B075EA"/>
    <w:rsid w:val="00B076C9"/>
    <w:rsid w:val="00B07D97"/>
    <w:rsid w:val="00B07EA0"/>
    <w:rsid w:val="00B07F38"/>
    <w:rsid w:val="00B07F4F"/>
    <w:rsid w:val="00B100B4"/>
    <w:rsid w:val="00B10126"/>
    <w:rsid w:val="00B10197"/>
    <w:rsid w:val="00B102DD"/>
    <w:rsid w:val="00B1038A"/>
    <w:rsid w:val="00B103E7"/>
    <w:rsid w:val="00B10595"/>
    <w:rsid w:val="00B107C4"/>
    <w:rsid w:val="00B10839"/>
    <w:rsid w:val="00B10C8E"/>
    <w:rsid w:val="00B10CF3"/>
    <w:rsid w:val="00B10D95"/>
    <w:rsid w:val="00B10DF3"/>
    <w:rsid w:val="00B10E31"/>
    <w:rsid w:val="00B11010"/>
    <w:rsid w:val="00B1113A"/>
    <w:rsid w:val="00B11570"/>
    <w:rsid w:val="00B11711"/>
    <w:rsid w:val="00B1189C"/>
    <w:rsid w:val="00B11A36"/>
    <w:rsid w:val="00B11AEF"/>
    <w:rsid w:val="00B11B1B"/>
    <w:rsid w:val="00B11E74"/>
    <w:rsid w:val="00B1209A"/>
    <w:rsid w:val="00B120B4"/>
    <w:rsid w:val="00B124B9"/>
    <w:rsid w:val="00B124EE"/>
    <w:rsid w:val="00B126C0"/>
    <w:rsid w:val="00B12787"/>
    <w:rsid w:val="00B127CD"/>
    <w:rsid w:val="00B12951"/>
    <w:rsid w:val="00B129D7"/>
    <w:rsid w:val="00B12D12"/>
    <w:rsid w:val="00B12EDB"/>
    <w:rsid w:val="00B1307B"/>
    <w:rsid w:val="00B13166"/>
    <w:rsid w:val="00B13371"/>
    <w:rsid w:val="00B13622"/>
    <w:rsid w:val="00B136AB"/>
    <w:rsid w:val="00B1394F"/>
    <w:rsid w:val="00B13A35"/>
    <w:rsid w:val="00B13B4E"/>
    <w:rsid w:val="00B13B5F"/>
    <w:rsid w:val="00B13B8F"/>
    <w:rsid w:val="00B13C40"/>
    <w:rsid w:val="00B13C66"/>
    <w:rsid w:val="00B13E8D"/>
    <w:rsid w:val="00B13F1F"/>
    <w:rsid w:val="00B1416F"/>
    <w:rsid w:val="00B14182"/>
    <w:rsid w:val="00B14300"/>
    <w:rsid w:val="00B14361"/>
    <w:rsid w:val="00B145A3"/>
    <w:rsid w:val="00B1482B"/>
    <w:rsid w:val="00B14851"/>
    <w:rsid w:val="00B1495F"/>
    <w:rsid w:val="00B14AB9"/>
    <w:rsid w:val="00B14D2D"/>
    <w:rsid w:val="00B14D5C"/>
    <w:rsid w:val="00B14DE1"/>
    <w:rsid w:val="00B14FFA"/>
    <w:rsid w:val="00B15363"/>
    <w:rsid w:val="00B15375"/>
    <w:rsid w:val="00B1542A"/>
    <w:rsid w:val="00B154C2"/>
    <w:rsid w:val="00B15648"/>
    <w:rsid w:val="00B15847"/>
    <w:rsid w:val="00B15AD4"/>
    <w:rsid w:val="00B15B4B"/>
    <w:rsid w:val="00B15BC7"/>
    <w:rsid w:val="00B15CDE"/>
    <w:rsid w:val="00B15E88"/>
    <w:rsid w:val="00B15E9B"/>
    <w:rsid w:val="00B16126"/>
    <w:rsid w:val="00B16150"/>
    <w:rsid w:val="00B16176"/>
    <w:rsid w:val="00B16235"/>
    <w:rsid w:val="00B16302"/>
    <w:rsid w:val="00B16304"/>
    <w:rsid w:val="00B166A6"/>
    <w:rsid w:val="00B166F7"/>
    <w:rsid w:val="00B1684A"/>
    <w:rsid w:val="00B1696C"/>
    <w:rsid w:val="00B169C0"/>
    <w:rsid w:val="00B16A90"/>
    <w:rsid w:val="00B16B55"/>
    <w:rsid w:val="00B16E23"/>
    <w:rsid w:val="00B16E57"/>
    <w:rsid w:val="00B171E2"/>
    <w:rsid w:val="00B1724A"/>
    <w:rsid w:val="00B1735A"/>
    <w:rsid w:val="00B1736A"/>
    <w:rsid w:val="00B17541"/>
    <w:rsid w:val="00B17640"/>
    <w:rsid w:val="00B1766B"/>
    <w:rsid w:val="00B17699"/>
    <w:rsid w:val="00B177C0"/>
    <w:rsid w:val="00B17A63"/>
    <w:rsid w:val="00B17CE8"/>
    <w:rsid w:val="00B17D7F"/>
    <w:rsid w:val="00B20159"/>
    <w:rsid w:val="00B202A2"/>
    <w:rsid w:val="00B203A4"/>
    <w:rsid w:val="00B2050B"/>
    <w:rsid w:val="00B206F1"/>
    <w:rsid w:val="00B20772"/>
    <w:rsid w:val="00B2088D"/>
    <w:rsid w:val="00B20976"/>
    <w:rsid w:val="00B209F7"/>
    <w:rsid w:val="00B20B62"/>
    <w:rsid w:val="00B20CCC"/>
    <w:rsid w:val="00B20F2E"/>
    <w:rsid w:val="00B2100E"/>
    <w:rsid w:val="00B210BE"/>
    <w:rsid w:val="00B2126E"/>
    <w:rsid w:val="00B213FD"/>
    <w:rsid w:val="00B21460"/>
    <w:rsid w:val="00B2160F"/>
    <w:rsid w:val="00B21680"/>
    <w:rsid w:val="00B2197D"/>
    <w:rsid w:val="00B219E4"/>
    <w:rsid w:val="00B21A8F"/>
    <w:rsid w:val="00B21AEE"/>
    <w:rsid w:val="00B21C16"/>
    <w:rsid w:val="00B21E6E"/>
    <w:rsid w:val="00B21F77"/>
    <w:rsid w:val="00B21FB8"/>
    <w:rsid w:val="00B2214C"/>
    <w:rsid w:val="00B2237B"/>
    <w:rsid w:val="00B22976"/>
    <w:rsid w:val="00B229B2"/>
    <w:rsid w:val="00B22B58"/>
    <w:rsid w:val="00B22F60"/>
    <w:rsid w:val="00B2329E"/>
    <w:rsid w:val="00B23494"/>
    <w:rsid w:val="00B235F5"/>
    <w:rsid w:val="00B23607"/>
    <w:rsid w:val="00B2391E"/>
    <w:rsid w:val="00B23B2A"/>
    <w:rsid w:val="00B23B69"/>
    <w:rsid w:val="00B23B92"/>
    <w:rsid w:val="00B23B9A"/>
    <w:rsid w:val="00B23F46"/>
    <w:rsid w:val="00B23F90"/>
    <w:rsid w:val="00B23FB1"/>
    <w:rsid w:val="00B240C1"/>
    <w:rsid w:val="00B241F6"/>
    <w:rsid w:val="00B242C8"/>
    <w:rsid w:val="00B242FC"/>
    <w:rsid w:val="00B24383"/>
    <w:rsid w:val="00B24683"/>
    <w:rsid w:val="00B2484B"/>
    <w:rsid w:val="00B24879"/>
    <w:rsid w:val="00B24922"/>
    <w:rsid w:val="00B24AD5"/>
    <w:rsid w:val="00B24D04"/>
    <w:rsid w:val="00B24D1E"/>
    <w:rsid w:val="00B24F30"/>
    <w:rsid w:val="00B251B2"/>
    <w:rsid w:val="00B25292"/>
    <w:rsid w:val="00B2536F"/>
    <w:rsid w:val="00B25386"/>
    <w:rsid w:val="00B25402"/>
    <w:rsid w:val="00B254B3"/>
    <w:rsid w:val="00B2569A"/>
    <w:rsid w:val="00B25B04"/>
    <w:rsid w:val="00B25B9C"/>
    <w:rsid w:val="00B25BC4"/>
    <w:rsid w:val="00B2634F"/>
    <w:rsid w:val="00B2653E"/>
    <w:rsid w:val="00B2655E"/>
    <w:rsid w:val="00B2658C"/>
    <w:rsid w:val="00B26678"/>
    <w:rsid w:val="00B26791"/>
    <w:rsid w:val="00B2690C"/>
    <w:rsid w:val="00B26A8D"/>
    <w:rsid w:val="00B26CDC"/>
    <w:rsid w:val="00B271FF"/>
    <w:rsid w:val="00B27854"/>
    <w:rsid w:val="00B278A6"/>
    <w:rsid w:val="00B2794C"/>
    <w:rsid w:val="00B27AFA"/>
    <w:rsid w:val="00B27CAE"/>
    <w:rsid w:val="00B27CCF"/>
    <w:rsid w:val="00B27F9F"/>
    <w:rsid w:val="00B30705"/>
    <w:rsid w:val="00B30B2D"/>
    <w:rsid w:val="00B30BA6"/>
    <w:rsid w:val="00B30BB1"/>
    <w:rsid w:val="00B30C75"/>
    <w:rsid w:val="00B31140"/>
    <w:rsid w:val="00B31419"/>
    <w:rsid w:val="00B31875"/>
    <w:rsid w:val="00B31ABF"/>
    <w:rsid w:val="00B3208F"/>
    <w:rsid w:val="00B324BB"/>
    <w:rsid w:val="00B327E7"/>
    <w:rsid w:val="00B327E9"/>
    <w:rsid w:val="00B32908"/>
    <w:rsid w:val="00B32AFB"/>
    <w:rsid w:val="00B32C33"/>
    <w:rsid w:val="00B32CC1"/>
    <w:rsid w:val="00B32CF0"/>
    <w:rsid w:val="00B3307C"/>
    <w:rsid w:val="00B33206"/>
    <w:rsid w:val="00B33255"/>
    <w:rsid w:val="00B3375C"/>
    <w:rsid w:val="00B33AF4"/>
    <w:rsid w:val="00B33D5C"/>
    <w:rsid w:val="00B33D6E"/>
    <w:rsid w:val="00B3402D"/>
    <w:rsid w:val="00B341B8"/>
    <w:rsid w:val="00B342E2"/>
    <w:rsid w:val="00B3480A"/>
    <w:rsid w:val="00B34CA7"/>
    <w:rsid w:val="00B35026"/>
    <w:rsid w:val="00B3503F"/>
    <w:rsid w:val="00B350DD"/>
    <w:rsid w:val="00B3529F"/>
    <w:rsid w:val="00B353DD"/>
    <w:rsid w:val="00B35ABD"/>
    <w:rsid w:val="00B35CC0"/>
    <w:rsid w:val="00B35CF6"/>
    <w:rsid w:val="00B35D43"/>
    <w:rsid w:val="00B35D50"/>
    <w:rsid w:val="00B35F3B"/>
    <w:rsid w:val="00B35FD3"/>
    <w:rsid w:val="00B360B9"/>
    <w:rsid w:val="00B366B2"/>
    <w:rsid w:val="00B3671B"/>
    <w:rsid w:val="00B36C15"/>
    <w:rsid w:val="00B36EAB"/>
    <w:rsid w:val="00B36F2D"/>
    <w:rsid w:val="00B37060"/>
    <w:rsid w:val="00B370A4"/>
    <w:rsid w:val="00B371A2"/>
    <w:rsid w:val="00B37205"/>
    <w:rsid w:val="00B372A0"/>
    <w:rsid w:val="00B3776E"/>
    <w:rsid w:val="00B3783D"/>
    <w:rsid w:val="00B37856"/>
    <w:rsid w:val="00B401DD"/>
    <w:rsid w:val="00B4031C"/>
    <w:rsid w:val="00B40362"/>
    <w:rsid w:val="00B40393"/>
    <w:rsid w:val="00B403C0"/>
    <w:rsid w:val="00B40535"/>
    <w:rsid w:val="00B406F8"/>
    <w:rsid w:val="00B40777"/>
    <w:rsid w:val="00B40D11"/>
    <w:rsid w:val="00B40E9D"/>
    <w:rsid w:val="00B40F51"/>
    <w:rsid w:val="00B40F88"/>
    <w:rsid w:val="00B41036"/>
    <w:rsid w:val="00B4115F"/>
    <w:rsid w:val="00B4189F"/>
    <w:rsid w:val="00B4199D"/>
    <w:rsid w:val="00B41A65"/>
    <w:rsid w:val="00B41B17"/>
    <w:rsid w:val="00B41B9B"/>
    <w:rsid w:val="00B41D05"/>
    <w:rsid w:val="00B41D73"/>
    <w:rsid w:val="00B41DC1"/>
    <w:rsid w:val="00B41F2B"/>
    <w:rsid w:val="00B41F43"/>
    <w:rsid w:val="00B41FCA"/>
    <w:rsid w:val="00B421EE"/>
    <w:rsid w:val="00B422BF"/>
    <w:rsid w:val="00B423B9"/>
    <w:rsid w:val="00B4252E"/>
    <w:rsid w:val="00B4295E"/>
    <w:rsid w:val="00B42A86"/>
    <w:rsid w:val="00B42BDF"/>
    <w:rsid w:val="00B42F48"/>
    <w:rsid w:val="00B42FCC"/>
    <w:rsid w:val="00B43119"/>
    <w:rsid w:val="00B432AA"/>
    <w:rsid w:val="00B435D6"/>
    <w:rsid w:val="00B43605"/>
    <w:rsid w:val="00B436DE"/>
    <w:rsid w:val="00B43AD6"/>
    <w:rsid w:val="00B43BA6"/>
    <w:rsid w:val="00B43CAD"/>
    <w:rsid w:val="00B4402C"/>
    <w:rsid w:val="00B441BC"/>
    <w:rsid w:val="00B442A6"/>
    <w:rsid w:val="00B442F7"/>
    <w:rsid w:val="00B44302"/>
    <w:rsid w:val="00B44532"/>
    <w:rsid w:val="00B4456A"/>
    <w:rsid w:val="00B44617"/>
    <w:rsid w:val="00B44811"/>
    <w:rsid w:val="00B448DF"/>
    <w:rsid w:val="00B44B20"/>
    <w:rsid w:val="00B44C86"/>
    <w:rsid w:val="00B44E22"/>
    <w:rsid w:val="00B44F25"/>
    <w:rsid w:val="00B45062"/>
    <w:rsid w:val="00B45134"/>
    <w:rsid w:val="00B45252"/>
    <w:rsid w:val="00B452FC"/>
    <w:rsid w:val="00B45339"/>
    <w:rsid w:val="00B45444"/>
    <w:rsid w:val="00B454D9"/>
    <w:rsid w:val="00B45B1B"/>
    <w:rsid w:val="00B45C6F"/>
    <w:rsid w:val="00B45CF9"/>
    <w:rsid w:val="00B45CFC"/>
    <w:rsid w:val="00B45F54"/>
    <w:rsid w:val="00B4631C"/>
    <w:rsid w:val="00B46347"/>
    <w:rsid w:val="00B46565"/>
    <w:rsid w:val="00B46851"/>
    <w:rsid w:val="00B46877"/>
    <w:rsid w:val="00B46925"/>
    <w:rsid w:val="00B46B92"/>
    <w:rsid w:val="00B46CF4"/>
    <w:rsid w:val="00B46D2F"/>
    <w:rsid w:val="00B46E49"/>
    <w:rsid w:val="00B46F6C"/>
    <w:rsid w:val="00B47260"/>
    <w:rsid w:val="00B47364"/>
    <w:rsid w:val="00B47411"/>
    <w:rsid w:val="00B474F7"/>
    <w:rsid w:val="00B478EC"/>
    <w:rsid w:val="00B4799B"/>
    <w:rsid w:val="00B479EE"/>
    <w:rsid w:val="00B47D9F"/>
    <w:rsid w:val="00B47E00"/>
    <w:rsid w:val="00B47E57"/>
    <w:rsid w:val="00B47FEF"/>
    <w:rsid w:val="00B47FFE"/>
    <w:rsid w:val="00B500C6"/>
    <w:rsid w:val="00B50162"/>
    <w:rsid w:val="00B50329"/>
    <w:rsid w:val="00B50825"/>
    <w:rsid w:val="00B50962"/>
    <w:rsid w:val="00B50AB3"/>
    <w:rsid w:val="00B50AF9"/>
    <w:rsid w:val="00B50C2C"/>
    <w:rsid w:val="00B50EE6"/>
    <w:rsid w:val="00B50F10"/>
    <w:rsid w:val="00B50F92"/>
    <w:rsid w:val="00B50FAF"/>
    <w:rsid w:val="00B50FCB"/>
    <w:rsid w:val="00B5131E"/>
    <w:rsid w:val="00B5144D"/>
    <w:rsid w:val="00B51509"/>
    <w:rsid w:val="00B51678"/>
    <w:rsid w:val="00B51739"/>
    <w:rsid w:val="00B51784"/>
    <w:rsid w:val="00B518D0"/>
    <w:rsid w:val="00B519CD"/>
    <w:rsid w:val="00B519DE"/>
    <w:rsid w:val="00B519F9"/>
    <w:rsid w:val="00B51BFF"/>
    <w:rsid w:val="00B51D7A"/>
    <w:rsid w:val="00B5274F"/>
    <w:rsid w:val="00B529D2"/>
    <w:rsid w:val="00B52A03"/>
    <w:rsid w:val="00B52A1E"/>
    <w:rsid w:val="00B52AA7"/>
    <w:rsid w:val="00B52DE5"/>
    <w:rsid w:val="00B53059"/>
    <w:rsid w:val="00B532BE"/>
    <w:rsid w:val="00B533AC"/>
    <w:rsid w:val="00B53511"/>
    <w:rsid w:val="00B53754"/>
    <w:rsid w:val="00B53770"/>
    <w:rsid w:val="00B53808"/>
    <w:rsid w:val="00B539FA"/>
    <w:rsid w:val="00B53AF6"/>
    <w:rsid w:val="00B53DC1"/>
    <w:rsid w:val="00B53F23"/>
    <w:rsid w:val="00B53FD8"/>
    <w:rsid w:val="00B54178"/>
    <w:rsid w:val="00B54237"/>
    <w:rsid w:val="00B54368"/>
    <w:rsid w:val="00B54560"/>
    <w:rsid w:val="00B545D3"/>
    <w:rsid w:val="00B54655"/>
    <w:rsid w:val="00B54663"/>
    <w:rsid w:val="00B54729"/>
    <w:rsid w:val="00B5493B"/>
    <w:rsid w:val="00B54BD9"/>
    <w:rsid w:val="00B54C20"/>
    <w:rsid w:val="00B54D32"/>
    <w:rsid w:val="00B54D6E"/>
    <w:rsid w:val="00B54DA8"/>
    <w:rsid w:val="00B54E38"/>
    <w:rsid w:val="00B54F97"/>
    <w:rsid w:val="00B5518B"/>
    <w:rsid w:val="00B551FC"/>
    <w:rsid w:val="00B553B3"/>
    <w:rsid w:val="00B557AF"/>
    <w:rsid w:val="00B559B7"/>
    <w:rsid w:val="00B559DC"/>
    <w:rsid w:val="00B55A12"/>
    <w:rsid w:val="00B55AD9"/>
    <w:rsid w:val="00B55B89"/>
    <w:rsid w:val="00B55DA6"/>
    <w:rsid w:val="00B564CA"/>
    <w:rsid w:val="00B56577"/>
    <w:rsid w:val="00B5679E"/>
    <w:rsid w:val="00B56A9D"/>
    <w:rsid w:val="00B56AAD"/>
    <w:rsid w:val="00B56BF2"/>
    <w:rsid w:val="00B56C3F"/>
    <w:rsid w:val="00B56CDA"/>
    <w:rsid w:val="00B57005"/>
    <w:rsid w:val="00B571CD"/>
    <w:rsid w:val="00B57267"/>
    <w:rsid w:val="00B57431"/>
    <w:rsid w:val="00B5761C"/>
    <w:rsid w:val="00B576BF"/>
    <w:rsid w:val="00B577A1"/>
    <w:rsid w:val="00B5780D"/>
    <w:rsid w:val="00B579C6"/>
    <w:rsid w:val="00B579D4"/>
    <w:rsid w:val="00B57C18"/>
    <w:rsid w:val="00B57DD5"/>
    <w:rsid w:val="00B600C0"/>
    <w:rsid w:val="00B6034D"/>
    <w:rsid w:val="00B604A5"/>
    <w:rsid w:val="00B604EE"/>
    <w:rsid w:val="00B60A41"/>
    <w:rsid w:val="00B60A6C"/>
    <w:rsid w:val="00B60ABB"/>
    <w:rsid w:val="00B60B56"/>
    <w:rsid w:val="00B61083"/>
    <w:rsid w:val="00B612CA"/>
    <w:rsid w:val="00B6157C"/>
    <w:rsid w:val="00B615C7"/>
    <w:rsid w:val="00B6173A"/>
    <w:rsid w:val="00B6186E"/>
    <w:rsid w:val="00B6194E"/>
    <w:rsid w:val="00B61C59"/>
    <w:rsid w:val="00B620FF"/>
    <w:rsid w:val="00B62262"/>
    <w:rsid w:val="00B62335"/>
    <w:rsid w:val="00B623FA"/>
    <w:rsid w:val="00B627A5"/>
    <w:rsid w:val="00B62947"/>
    <w:rsid w:val="00B62A06"/>
    <w:rsid w:val="00B62A07"/>
    <w:rsid w:val="00B62B5D"/>
    <w:rsid w:val="00B62E25"/>
    <w:rsid w:val="00B62EAD"/>
    <w:rsid w:val="00B62FF9"/>
    <w:rsid w:val="00B633FA"/>
    <w:rsid w:val="00B63475"/>
    <w:rsid w:val="00B634AB"/>
    <w:rsid w:val="00B63AA0"/>
    <w:rsid w:val="00B63B37"/>
    <w:rsid w:val="00B63CF0"/>
    <w:rsid w:val="00B63EE7"/>
    <w:rsid w:val="00B63FD2"/>
    <w:rsid w:val="00B64178"/>
    <w:rsid w:val="00B6423A"/>
    <w:rsid w:val="00B64324"/>
    <w:rsid w:val="00B6440C"/>
    <w:rsid w:val="00B644AC"/>
    <w:rsid w:val="00B6460A"/>
    <w:rsid w:val="00B646BF"/>
    <w:rsid w:val="00B646DC"/>
    <w:rsid w:val="00B64865"/>
    <w:rsid w:val="00B64913"/>
    <w:rsid w:val="00B649C5"/>
    <w:rsid w:val="00B64E48"/>
    <w:rsid w:val="00B64EB2"/>
    <w:rsid w:val="00B65055"/>
    <w:rsid w:val="00B652CA"/>
    <w:rsid w:val="00B65352"/>
    <w:rsid w:val="00B65409"/>
    <w:rsid w:val="00B658F8"/>
    <w:rsid w:val="00B65906"/>
    <w:rsid w:val="00B65A8B"/>
    <w:rsid w:val="00B65D51"/>
    <w:rsid w:val="00B65DFD"/>
    <w:rsid w:val="00B65FFC"/>
    <w:rsid w:val="00B662D7"/>
    <w:rsid w:val="00B6641C"/>
    <w:rsid w:val="00B66494"/>
    <w:rsid w:val="00B6656D"/>
    <w:rsid w:val="00B667D8"/>
    <w:rsid w:val="00B66906"/>
    <w:rsid w:val="00B66BB2"/>
    <w:rsid w:val="00B66D56"/>
    <w:rsid w:val="00B66D7A"/>
    <w:rsid w:val="00B66E20"/>
    <w:rsid w:val="00B66EFA"/>
    <w:rsid w:val="00B67015"/>
    <w:rsid w:val="00B6702E"/>
    <w:rsid w:val="00B67316"/>
    <w:rsid w:val="00B6737C"/>
    <w:rsid w:val="00B676D0"/>
    <w:rsid w:val="00B6791D"/>
    <w:rsid w:val="00B67B89"/>
    <w:rsid w:val="00B67BB8"/>
    <w:rsid w:val="00B67CD4"/>
    <w:rsid w:val="00B70087"/>
    <w:rsid w:val="00B701A3"/>
    <w:rsid w:val="00B7035F"/>
    <w:rsid w:val="00B70515"/>
    <w:rsid w:val="00B705E4"/>
    <w:rsid w:val="00B70681"/>
    <w:rsid w:val="00B706E2"/>
    <w:rsid w:val="00B7084D"/>
    <w:rsid w:val="00B70C4C"/>
    <w:rsid w:val="00B71369"/>
    <w:rsid w:val="00B71415"/>
    <w:rsid w:val="00B716D2"/>
    <w:rsid w:val="00B7173C"/>
    <w:rsid w:val="00B71B4B"/>
    <w:rsid w:val="00B71CB9"/>
    <w:rsid w:val="00B71DAB"/>
    <w:rsid w:val="00B71F72"/>
    <w:rsid w:val="00B71F7D"/>
    <w:rsid w:val="00B720E3"/>
    <w:rsid w:val="00B722AF"/>
    <w:rsid w:val="00B72478"/>
    <w:rsid w:val="00B727A3"/>
    <w:rsid w:val="00B72C02"/>
    <w:rsid w:val="00B72C72"/>
    <w:rsid w:val="00B72CC0"/>
    <w:rsid w:val="00B72DA9"/>
    <w:rsid w:val="00B72E07"/>
    <w:rsid w:val="00B72E1E"/>
    <w:rsid w:val="00B7317D"/>
    <w:rsid w:val="00B7321B"/>
    <w:rsid w:val="00B73325"/>
    <w:rsid w:val="00B7368B"/>
    <w:rsid w:val="00B736CB"/>
    <w:rsid w:val="00B73A3A"/>
    <w:rsid w:val="00B73C47"/>
    <w:rsid w:val="00B73E1C"/>
    <w:rsid w:val="00B73EF2"/>
    <w:rsid w:val="00B74090"/>
    <w:rsid w:val="00B74609"/>
    <w:rsid w:val="00B747F4"/>
    <w:rsid w:val="00B74A19"/>
    <w:rsid w:val="00B74E83"/>
    <w:rsid w:val="00B74EDF"/>
    <w:rsid w:val="00B74FFA"/>
    <w:rsid w:val="00B753F2"/>
    <w:rsid w:val="00B75601"/>
    <w:rsid w:val="00B756C1"/>
    <w:rsid w:val="00B759C6"/>
    <w:rsid w:val="00B75B45"/>
    <w:rsid w:val="00B75B80"/>
    <w:rsid w:val="00B75C4F"/>
    <w:rsid w:val="00B75D42"/>
    <w:rsid w:val="00B75DDA"/>
    <w:rsid w:val="00B75E87"/>
    <w:rsid w:val="00B75F02"/>
    <w:rsid w:val="00B7600A"/>
    <w:rsid w:val="00B76159"/>
    <w:rsid w:val="00B76184"/>
    <w:rsid w:val="00B761CB"/>
    <w:rsid w:val="00B76369"/>
    <w:rsid w:val="00B76641"/>
    <w:rsid w:val="00B767E9"/>
    <w:rsid w:val="00B76887"/>
    <w:rsid w:val="00B769FA"/>
    <w:rsid w:val="00B76DF2"/>
    <w:rsid w:val="00B76DF9"/>
    <w:rsid w:val="00B76F23"/>
    <w:rsid w:val="00B76FBB"/>
    <w:rsid w:val="00B7709F"/>
    <w:rsid w:val="00B77159"/>
    <w:rsid w:val="00B77396"/>
    <w:rsid w:val="00B77B02"/>
    <w:rsid w:val="00B77D98"/>
    <w:rsid w:val="00B801F6"/>
    <w:rsid w:val="00B802BF"/>
    <w:rsid w:val="00B8050C"/>
    <w:rsid w:val="00B805A6"/>
    <w:rsid w:val="00B80614"/>
    <w:rsid w:val="00B80718"/>
    <w:rsid w:val="00B8093B"/>
    <w:rsid w:val="00B809CF"/>
    <w:rsid w:val="00B80A99"/>
    <w:rsid w:val="00B80AAE"/>
    <w:rsid w:val="00B80B28"/>
    <w:rsid w:val="00B80CBF"/>
    <w:rsid w:val="00B80D14"/>
    <w:rsid w:val="00B80D6F"/>
    <w:rsid w:val="00B80E57"/>
    <w:rsid w:val="00B81120"/>
    <w:rsid w:val="00B811AC"/>
    <w:rsid w:val="00B81406"/>
    <w:rsid w:val="00B81560"/>
    <w:rsid w:val="00B8161F"/>
    <w:rsid w:val="00B81758"/>
    <w:rsid w:val="00B81D30"/>
    <w:rsid w:val="00B82166"/>
    <w:rsid w:val="00B825D6"/>
    <w:rsid w:val="00B8276A"/>
    <w:rsid w:val="00B827C1"/>
    <w:rsid w:val="00B82C4B"/>
    <w:rsid w:val="00B82D87"/>
    <w:rsid w:val="00B82EFD"/>
    <w:rsid w:val="00B82FC2"/>
    <w:rsid w:val="00B83381"/>
    <w:rsid w:val="00B83430"/>
    <w:rsid w:val="00B834EE"/>
    <w:rsid w:val="00B835E2"/>
    <w:rsid w:val="00B83741"/>
    <w:rsid w:val="00B8387A"/>
    <w:rsid w:val="00B838C3"/>
    <w:rsid w:val="00B83A5C"/>
    <w:rsid w:val="00B83E15"/>
    <w:rsid w:val="00B84160"/>
    <w:rsid w:val="00B84670"/>
    <w:rsid w:val="00B846EF"/>
    <w:rsid w:val="00B8470A"/>
    <w:rsid w:val="00B84AF8"/>
    <w:rsid w:val="00B84B22"/>
    <w:rsid w:val="00B851BF"/>
    <w:rsid w:val="00B85B65"/>
    <w:rsid w:val="00B85C88"/>
    <w:rsid w:val="00B85CD0"/>
    <w:rsid w:val="00B85D81"/>
    <w:rsid w:val="00B85DD4"/>
    <w:rsid w:val="00B85E5F"/>
    <w:rsid w:val="00B85EC0"/>
    <w:rsid w:val="00B85ED8"/>
    <w:rsid w:val="00B86003"/>
    <w:rsid w:val="00B8624C"/>
    <w:rsid w:val="00B863AA"/>
    <w:rsid w:val="00B86432"/>
    <w:rsid w:val="00B868C7"/>
    <w:rsid w:val="00B86911"/>
    <w:rsid w:val="00B86B96"/>
    <w:rsid w:val="00B86CC7"/>
    <w:rsid w:val="00B86CFC"/>
    <w:rsid w:val="00B86E72"/>
    <w:rsid w:val="00B86ED7"/>
    <w:rsid w:val="00B87083"/>
    <w:rsid w:val="00B8748E"/>
    <w:rsid w:val="00B87755"/>
    <w:rsid w:val="00B8781E"/>
    <w:rsid w:val="00B8798B"/>
    <w:rsid w:val="00B900D6"/>
    <w:rsid w:val="00B900EC"/>
    <w:rsid w:val="00B90414"/>
    <w:rsid w:val="00B90446"/>
    <w:rsid w:val="00B90505"/>
    <w:rsid w:val="00B9068A"/>
    <w:rsid w:val="00B90B0A"/>
    <w:rsid w:val="00B90CA8"/>
    <w:rsid w:val="00B90E26"/>
    <w:rsid w:val="00B90E53"/>
    <w:rsid w:val="00B90E5C"/>
    <w:rsid w:val="00B90FEF"/>
    <w:rsid w:val="00B91148"/>
    <w:rsid w:val="00B9119E"/>
    <w:rsid w:val="00B91235"/>
    <w:rsid w:val="00B9128D"/>
    <w:rsid w:val="00B913AE"/>
    <w:rsid w:val="00B91415"/>
    <w:rsid w:val="00B915A8"/>
    <w:rsid w:val="00B915D5"/>
    <w:rsid w:val="00B915DA"/>
    <w:rsid w:val="00B91626"/>
    <w:rsid w:val="00B9175A"/>
    <w:rsid w:val="00B917CB"/>
    <w:rsid w:val="00B91C51"/>
    <w:rsid w:val="00B91D24"/>
    <w:rsid w:val="00B91D8B"/>
    <w:rsid w:val="00B91DA3"/>
    <w:rsid w:val="00B91E8B"/>
    <w:rsid w:val="00B91F42"/>
    <w:rsid w:val="00B92038"/>
    <w:rsid w:val="00B92067"/>
    <w:rsid w:val="00B92180"/>
    <w:rsid w:val="00B928A5"/>
    <w:rsid w:val="00B928A6"/>
    <w:rsid w:val="00B928EC"/>
    <w:rsid w:val="00B929C2"/>
    <w:rsid w:val="00B92C1C"/>
    <w:rsid w:val="00B92CBB"/>
    <w:rsid w:val="00B92E99"/>
    <w:rsid w:val="00B92EAC"/>
    <w:rsid w:val="00B92EE9"/>
    <w:rsid w:val="00B92FEC"/>
    <w:rsid w:val="00B9340A"/>
    <w:rsid w:val="00B93424"/>
    <w:rsid w:val="00B93547"/>
    <w:rsid w:val="00B935F2"/>
    <w:rsid w:val="00B936FB"/>
    <w:rsid w:val="00B93A86"/>
    <w:rsid w:val="00B93EEC"/>
    <w:rsid w:val="00B93FC9"/>
    <w:rsid w:val="00B94075"/>
    <w:rsid w:val="00B94149"/>
    <w:rsid w:val="00B94253"/>
    <w:rsid w:val="00B943C9"/>
    <w:rsid w:val="00B9455C"/>
    <w:rsid w:val="00B9466A"/>
    <w:rsid w:val="00B947A6"/>
    <w:rsid w:val="00B94A12"/>
    <w:rsid w:val="00B94A8F"/>
    <w:rsid w:val="00B94E3B"/>
    <w:rsid w:val="00B94EB7"/>
    <w:rsid w:val="00B94F9A"/>
    <w:rsid w:val="00B95114"/>
    <w:rsid w:val="00B95194"/>
    <w:rsid w:val="00B951EA"/>
    <w:rsid w:val="00B9535E"/>
    <w:rsid w:val="00B95634"/>
    <w:rsid w:val="00B95835"/>
    <w:rsid w:val="00B958DB"/>
    <w:rsid w:val="00B95C60"/>
    <w:rsid w:val="00B95E18"/>
    <w:rsid w:val="00B960F6"/>
    <w:rsid w:val="00B96280"/>
    <w:rsid w:val="00B962A8"/>
    <w:rsid w:val="00B962CD"/>
    <w:rsid w:val="00B96333"/>
    <w:rsid w:val="00B964DB"/>
    <w:rsid w:val="00B96D59"/>
    <w:rsid w:val="00B96D9D"/>
    <w:rsid w:val="00B96DAE"/>
    <w:rsid w:val="00B96E96"/>
    <w:rsid w:val="00B97151"/>
    <w:rsid w:val="00B97289"/>
    <w:rsid w:val="00B972FA"/>
    <w:rsid w:val="00B97472"/>
    <w:rsid w:val="00B977FB"/>
    <w:rsid w:val="00B97BAA"/>
    <w:rsid w:val="00B97CA6"/>
    <w:rsid w:val="00B97CD8"/>
    <w:rsid w:val="00BA0020"/>
    <w:rsid w:val="00BA0575"/>
    <w:rsid w:val="00BA05AB"/>
    <w:rsid w:val="00BA07A4"/>
    <w:rsid w:val="00BA0871"/>
    <w:rsid w:val="00BA0AAE"/>
    <w:rsid w:val="00BA0C4D"/>
    <w:rsid w:val="00BA0DD9"/>
    <w:rsid w:val="00BA0E69"/>
    <w:rsid w:val="00BA1079"/>
    <w:rsid w:val="00BA10AF"/>
    <w:rsid w:val="00BA151F"/>
    <w:rsid w:val="00BA1613"/>
    <w:rsid w:val="00BA17F2"/>
    <w:rsid w:val="00BA1C22"/>
    <w:rsid w:val="00BA1C8A"/>
    <w:rsid w:val="00BA1CDA"/>
    <w:rsid w:val="00BA1FBC"/>
    <w:rsid w:val="00BA1FD2"/>
    <w:rsid w:val="00BA225A"/>
    <w:rsid w:val="00BA2313"/>
    <w:rsid w:val="00BA2678"/>
    <w:rsid w:val="00BA290C"/>
    <w:rsid w:val="00BA2B11"/>
    <w:rsid w:val="00BA2DFE"/>
    <w:rsid w:val="00BA2F3C"/>
    <w:rsid w:val="00BA30AC"/>
    <w:rsid w:val="00BA31AF"/>
    <w:rsid w:val="00BA320A"/>
    <w:rsid w:val="00BA3244"/>
    <w:rsid w:val="00BA343E"/>
    <w:rsid w:val="00BA3508"/>
    <w:rsid w:val="00BA397C"/>
    <w:rsid w:val="00BA3AD2"/>
    <w:rsid w:val="00BA3B17"/>
    <w:rsid w:val="00BA3FBC"/>
    <w:rsid w:val="00BA412E"/>
    <w:rsid w:val="00BA4202"/>
    <w:rsid w:val="00BA44F9"/>
    <w:rsid w:val="00BA4667"/>
    <w:rsid w:val="00BA4818"/>
    <w:rsid w:val="00BA4E7E"/>
    <w:rsid w:val="00BA504B"/>
    <w:rsid w:val="00BA5295"/>
    <w:rsid w:val="00BA573F"/>
    <w:rsid w:val="00BA5AE1"/>
    <w:rsid w:val="00BA5C66"/>
    <w:rsid w:val="00BA5DDC"/>
    <w:rsid w:val="00BA5DFF"/>
    <w:rsid w:val="00BA5E22"/>
    <w:rsid w:val="00BA6125"/>
    <w:rsid w:val="00BA61E6"/>
    <w:rsid w:val="00BA623A"/>
    <w:rsid w:val="00BA62FA"/>
    <w:rsid w:val="00BA64C2"/>
    <w:rsid w:val="00BA6608"/>
    <w:rsid w:val="00BA682A"/>
    <w:rsid w:val="00BA6A52"/>
    <w:rsid w:val="00BA6A85"/>
    <w:rsid w:val="00BA6B12"/>
    <w:rsid w:val="00BA6CE8"/>
    <w:rsid w:val="00BA6F96"/>
    <w:rsid w:val="00BA6FCA"/>
    <w:rsid w:val="00BA70E7"/>
    <w:rsid w:val="00BA71EC"/>
    <w:rsid w:val="00BA72F1"/>
    <w:rsid w:val="00BA7854"/>
    <w:rsid w:val="00BA78A2"/>
    <w:rsid w:val="00BA7A38"/>
    <w:rsid w:val="00BA7AD2"/>
    <w:rsid w:val="00BA7ADC"/>
    <w:rsid w:val="00BA7BF1"/>
    <w:rsid w:val="00BA7C51"/>
    <w:rsid w:val="00BB009D"/>
    <w:rsid w:val="00BB01B3"/>
    <w:rsid w:val="00BB0558"/>
    <w:rsid w:val="00BB0632"/>
    <w:rsid w:val="00BB06BE"/>
    <w:rsid w:val="00BB073B"/>
    <w:rsid w:val="00BB0818"/>
    <w:rsid w:val="00BB083F"/>
    <w:rsid w:val="00BB0B16"/>
    <w:rsid w:val="00BB0B9D"/>
    <w:rsid w:val="00BB0C2E"/>
    <w:rsid w:val="00BB0E35"/>
    <w:rsid w:val="00BB0FDD"/>
    <w:rsid w:val="00BB103D"/>
    <w:rsid w:val="00BB1296"/>
    <w:rsid w:val="00BB15DD"/>
    <w:rsid w:val="00BB1620"/>
    <w:rsid w:val="00BB1722"/>
    <w:rsid w:val="00BB176F"/>
    <w:rsid w:val="00BB1836"/>
    <w:rsid w:val="00BB193C"/>
    <w:rsid w:val="00BB1D7F"/>
    <w:rsid w:val="00BB1DE2"/>
    <w:rsid w:val="00BB1EC1"/>
    <w:rsid w:val="00BB1F92"/>
    <w:rsid w:val="00BB23BE"/>
    <w:rsid w:val="00BB23C3"/>
    <w:rsid w:val="00BB23CF"/>
    <w:rsid w:val="00BB24FB"/>
    <w:rsid w:val="00BB2540"/>
    <w:rsid w:val="00BB2605"/>
    <w:rsid w:val="00BB2808"/>
    <w:rsid w:val="00BB29F4"/>
    <w:rsid w:val="00BB2C5F"/>
    <w:rsid w:val="00BB2C60"/>
    <w:rsid w:val="00BB2EF3"/>
    <w:rsid w:val="00BB32A2"/>
    <w:rsid w:val="00BB3358"/>
    <w:rsid w:val="00BB33A7"/>
    <w:rsid w:val="00BB3566"/>
    <w:rsid w:val="00BB358F"/>
    <w:rsid w:val="00BB3880"/>
    <w:rsid w:val="00BB3B45"/>
    <w:rsid w:val="00BB3C27"/>
    <w:rsid w:val="00BB3DC8"/>
    <w:rsid w:val="00BB3DCA"/>
    <w:rsid w:val="00BB3FB9"/>
    <w:rsid w:val="00BB4143"/>
    <w:rsid w:val="00BB41CF"/>
    <w:rsid w:val="00BB43CC"/>
    <w:rsid w:val="00BB455B"/>
    <w:rsid w:val="00BB4695"/>
    <w:rsid w:val="00BB46FA"/>
    <w:rsid w:val="00BB477E"/>
    <w:rsid w:val="00BB4E02"/>
    <w:rsid w:val="00BB503F"/>
    <w:rsid w:val="00BB5060"/>
    <w:rsid w:val="00BB5065"/>
    <w:rsid w:val="00BB50C3"/>
    <w:rsid w:val="00BB5274"/>
    <w:rsid w:val="00BB52D7"/>
    <w:rsid w:val="00BB52F4"/>
    <w:rsid w:val="00BB5375"/>
    <w:rsid w:val="00BB550A"/>
    <w:rsid w:val="00BB5565"/>
    <w:rsid w:val="00BB58CE"/>
    <w:rsid w:val="00BB58F0"/>
    <w:rsid w:val="00BB5AAC"/>
    <w:rsid w:val="00BB5BFA"/>
    <w:rsid w:val="00BB5C6D"/>
    <w:rsid w:val="00BB5DE1"/>
    <w:rsid w:val="00BB5F66"/>
    <w:rsid w:val="00BB5FFB"/>
    <w:rsid w:val="00BB61A9"/>
    <w:rsid w:val="00BB62B8"/>
    <w:rsid w:val="00BB62E5"/>
    <w:rsid w:val="00BB65AF"/>
    <w:rsid w:val="00BB65B3"/>
    <w:rsid w:val="00BB664F"/>
    <w:rsid w:val="00BB681F"/>
    <w:rsid w:val="00BB693C"/>
    <w:rsid w:val="00BB6AB1"/>
    <w:rsid w:val="00BB6B1C"/>
    <w:rsid w:val="00BB6C0B"/>
    <w:rsid w:val="00BB71B8"/>
    <w:rsid w:val="00BB71F5"/>
    <w:rsid w:val="00BB783E"/>
    <w:rsid w:val="00BB7869"/>
    <w:rsid w:val="00BB78D5"/>
    <w:rsid w:val="00BB79AC"/>
    <w:rsid w:val="00BB7AAE"/>
    <w:rsid w:val="00BB7C75"/>
    <w:rsid w:val="00BB7CA2"/>
    <w:rsid w:val="00BB7D58"/>
    <w:rsid w:val="00BB7EE7"/>
    <w:rsid w:val="00BB7F7D"/>
    <w:rsid w:val="00BC000F"/>
    <w:rsid w:val="00BC007D"/>
    <w:rsid w:val="00BC00C4"/>
    <w:rsid w:val="00BC01A2"/>
    <w:rsid w:val="00BC04BA"/>
    <w:rsid w:val="00BC0679"/>
    <w:rsid w:val="00BC06AD"/>
    <w:rsid w:val="00BC085D"/>
    <w:rsid w:val="00BC08A1"/>
    <w:rsid w:val="00BC0BF5"/>
    <w:rsid w:val="00BC113F"/>
    <w:rsid w:val="00BC1516"/>
    <w:rsid w:val="00BC158C"/>
    <w:rsid w:val="00BC1681"/>
    <w:rsid w:val="00BC1866"/>
    <w:rsid w:val="00BC18AC"/>
    <w:rsid w:val="00BC195E"/>
    <w:rsid w:val="00BC1A8B"/>
    <w:rsid w:val="00BC1F35"/>
    <w:rsid w:val="00BC1F56"/>
    <w:rsid w:val="00BC208E"/>
    <w:rsid w:val="00BC23E4"/>
    <w:rsid w:val="00BC2415"/>
    <w:rsid w:val="00BC286C"/>
    <w:rsid w:val="00BC2C4B"/>
    <w:rsid w:val="00BC2C57"/>
    <w:rsid w:val="00BC2CA9"/>
    <w:rsid w:val="00BC2D83"/>
    <w:rsid w:val="00BC2E59"/>
    <w:rsid w:val="00BC2F37"/>
    <w:rsid w:val="00BC3027"/>
    <w:rsid w:val="00BC34F4"/>
    <w:rsid w:val="00BC358C"/>
    <w:rsid w:val="00BC375F"/>
    <w:rsid w:val="00BC3BB9"/>
    <w:rsid w:val="00BC42CD"/>
    <w:rsid w:val="00BC4384"/>
    <w:rsid w:val="00BC442F"/>
    <w:rsid w:val="00BC462E"/>
    <w:rsid w:val="00BC472A"/>
    <w:rsid w:val="00BC4792"/>
    <w:rsid w:val="00BC4873"/>
    <w:rsid w:val="00BC4A14"/>
    <w:rsid w:val="00BC4CCD"/>
    <w:rsid w:val="00BC4E60"/>
    <w:rsid w:val="00BC4F29"/>
    <w:rsid w:val="00BC5096"/>
    <w:rsid w:val="00BC51EA"/>
    <w:rsid w:val="00BC5297"/>
    <w:rsid w:val="00BC5307"/>
    <w:rsid w:val="00BC53AC"/>
    <w:rsid w:val="00BC5471"/>
    <w:rsid w:val="00BC5562"/>
    <w:rsid w:val="00BC5603"/>
    <w:rsid w:val="00BC5605"/>
    <w:rsid w:val="00BC57F4"/>
    <w:rsid w:val="00BC582B"/>
    <w:rsid w:val="00BC58B5"/>
    <w:rsid w:val="00BC5A6E"/>
    <w:rsid w:val="00BC5B15"/>
    <w:rsid w:val="00BC5BCA"/>
    <w:rsid w:val="00BC5C73"/>
    <w:rsid w:val="00BC5F51"/>
    <w:rsid w:val="00BC5F6B"/>
    <w:rsid w:val="00BC6097"/>
    <w:rsid w:val="00BC6138"/>
    <w:rsid w:val="00BC6227"/>
    <w:rsid w:val="00BC6964"/>
    <w:rsid w:val="00BC6C4F"/>
    <w:rsid w:val="00BC6D88"/>
    <w:rsid w:val="00BC6FBE"/>
    <w:rsid w:val="00BC70DD"/>
    <w:rsid w:val="00BC710D"/>
    <w:rsid w:val="00BC7240"/>
    <w:rsid w:val="00BC7290"/>
    <w:rsid w:val="00BC74BF"/>
    <w:rsid w:val="00BC74CB"/>
    <w:rsid w:val="00BC75BA"/>
    <w:rsid w:val="00BC7738"/>
    <w:rsid w:val="00BC7776"/>
    <w:rsid w:val="00BC7781"/>
    <w:rsid w:val="00BC78A5"/>
    <w:rsid w:val="00BC7B95"/>
    <w:rsid w:val="00BC7D37"/>
    <w:rsid w:val="00BC7F59"/>
    <w:rsid w:val="00BC7F76"/>
    <w:rsid w:val="00BD00A1"/>
    <w:rsid w:val="00BD00CC"/>
    <w:rsid w:val="00BD00E2"/>
    <w:rsid w:val="00BD01C2"/>
    <w:rsid w:val="00BD069D"/>
    <w:rsid w:val="00BD0982"/>
    <w:rsid w:val="00BD09DC"/>
    <w:rsid w:val="00BD0B73"/>
    <w:rsid w:val="00BD0BA0"/>
    <w:rsid w:val="00BD0DEC"/>
    <w:rsid w:val="00BD0ECE"/>
    <w:rsid w:val="00BD0F19"/>
    <w:rsid w:val="00BD11E8"/>
    <w:rsid w:val="00BD1325"/>
    <w:rsid w:val="00BD140B"/>
    <w:rsid w:val="00BD1553"/>
    <w:rsid w:val="00BD156D"/>
    <w:rsid w:val="00BD1589"/>
    <w:rsid w:val="00BD15CA"/>
    <w:rsid w:val="00BD161D"/>
    <w:rsid w:val="00BD1A11"/>
    <w:rsid w:val="00BD1B23"/>
    <w:rsid w:val="00BD1D7F"/>
    <w:rsid w:val="00BD1EF7"/>
    <w:rsid w:val="00BD245D"/>
    <w:rsid w:val="00BD26B6"/>
    <w:rsid w:val="00BD2A33"/>
    <w:rsid w:val="00BD2BA6"/>
    <w:rsid w:val="00BD2CB7"/>
    <w:rsid w:val="00BD2EBA"/>
    <w:rsid w:val="00BD2EE5"/>
    <w:rsid w:val="00BD332F"/>
    <w:rsid w:val="00BD359C"/>
    <w:rsid w:val="00BD35DB"/>
    <w:rsid w:val="00BD38D3"/>
    <w:rsid w:val="00BD399F"/>
    <w:rsid w:val="00BD3A94"/>
    <w:rsid w:val="00BD3B17"/>
    <w:rsid w:val="00BD3BE7"/>
    <w:rsid w:val="00BD4082"/>
    <w:rsid w:val="00BD4215"/>
    <w:rsid w:val="00BD422E"/>
    <w:rsid w:val="00BD4462"/>
    <w:rsid w:val="00BD4483"/>
    <w:rsid w:val="00BD4636"/>
    <w:rsid w:val="00BD465D"/>
    <w:rsid w:val="00BD46EC"/>
    <w:rsid w:val="00BD4967"/>
    <w:rsid w:val="00BD49B4"/>
    <w:rsid w:val="00BD4B47"/>
    <w:rsid w:val="00BD4B9E"/>
    <w:rsid w:val="00BD4C3B"/>
    <w:rsid w:val="00BD50A2"/>
    <w:rsid w:val="00BD515C"/>
    <w:rsid w:val="00BD51D5"/>
    <w:rsid w:val="00BD55AD"/>
    <w:rsid w:val="00BD57F0"/>
    <w:rsid w:val="00BD58E4"/>
    <w:rsid w:val="00BD5A23"/>
    <w:rsid w:val="00BD5A61"/>
    <w:rsid w:val="00BD5B1A"/>
    <w:rsid w:val="00BD5C81"/>
    <w:rsid w:val="00BD5D9E"/>
    <w:rsid w:val="00BD5DF8"/>
    <w:rsid w:val="00BD6127"/>
    <w:rsid w:val="00BD618E"/>
    <w:rsid w:val="00BD62E2"/>
    <w:rsid w:val="00BD630D"/>
    <w:rsid w:val="00BD6419"/>
    <w:rsid w:val="00BD643E"/>
    <w:rsid w:val="00BD65AE"/>
    <w:rsid w:val="00BD65D5"/>
    <w:rsid w:val="00BD6778"/>
    <w:rsid w:val="00BD6836"/>
    <w:rsid w:val="00BD69E2"/>
    <w:rsid w:val="00BD6A2E"/>
    <w:rsid w:val="00BD6A58"/>
    <w:rsid w:val="00BD6B63"/>
    <w:rsid w:val="00BD6E4C"/>
    <w:rsid w:val="00BD6FF1"/>
    <w:rsid w:val="00BD7182"/>
    <w:rsid w:val="00BD71BC"/>
    <w:rsid w:val="00BD733D"/>
    <w:rsid w:val="00BD7458"/>
    <w:rsid w:val="00BD7474"/>
    <w:rsid w:val="00BD75C1"/>
    <w:rsid w:val="00BD75DD"/>
    <w:rsid w:val="00BD7638"/>
    <w:rsid w:val="00BD772E"/>
    <w:rsid w:val="00BD7841"/>
    <w:rsid w:val="00BD78D5"/>
    <w:rsid w:val="00BD78E1"/>
    <w:rsid w:val="00BD791A"/>
    <w:rsid w:val="00BD7A0D"/>
    <w:rsid w:val="00BD7BFA"/>
    <w:rsid w:val="00BE024F"/>
    <w:rsid w:val="00BE02F9"/>
    <w:rsid w:val="00BE058E"/>
    <w:rsid w:val="00BE0C4A"/>
    <w:rsid w:val="00BE0E07"/>
    <w:rsid w:val="00BE1025"/>
    <w:rsid w:val="00BE1248"/>
    <w:rsid w:val="00BE15E6"/>
    <w:rsid w:val="00BE184B"/>
    <w:rsid w:val="00BE1B49"/>
    <w:rsid w:val="00BE2157"/>
    <w:rsid w:val="00BE21BE"/>
    <w:rsid w:val="00BE21CA"/>
    <w:rsid w:val="00BE237B"/>
    <w:rsid w:val="00BE27D7"/>
    <w:rsid w:val="00BE27ED"/>
    <w:rsid w:val="00BE280E"/>
    <w:rsid w:val="00BE2B6B"/>
    <w:rsid w:val="00BE2E70"/>
    <w:rsid w:val="00BE2F1C"/>
    <w:rsid w:val="00BE34C4"/>
    <w:rsid w:val="00BE34CC"/>
    <w:rsid w:val="00BE35E0"/>
    <w:rsid w:val="00BE36C8"/>
    <w:rsid w:val="00BE3A57"/>
    <w:rsid w:val="00BE3AC6"/>
    <w:rsid w:val="00BE3BE2"/>
    <w:rsid w:val="00BE3D21"/>
    <w:rsid w:val="00BE3E18"/>
    <w:rsid w:val="00BE3E53"/>
    <w:rsid w:val="00BE3EAA"/>
    <w:rsid w:val="00BE3ECA"/>
    <w:rsid w:val="00BE3F20"/>
    <w:rsid w:val="00BE42EB"/>
    <w:rsid w:val="00BE43BC"/>
    <w:rsid w:val="00BE45DD"/>
    <w:rsid w:val="00BE4648"/>
    <w:rsid w:val="00BE4681"/>
    <w:rsid w:val="00BE47D4"/>
    <w:rsid w:val="00BE4DA5"/>
    <w:rsid w:val="00BE4EA4"/>
    <w:rsid w:val="00BE4F8C"/>
    <w:rsid w:val="00BE4FEF"/>
    <w:rsid w:val="00BE5071"/>
    <w:rsid w:val="00BE50FF"/>
    <w:rsid w:val="00BE54B3"/>
    <w:rsid w:val="00BE550B"/>
    <w:rsid w:val="00BE5633"/>
    <w:rsid w:val="00BE56EF"/>
    <w:rsid w:val="00BE57E0"/>
    <w:rsid w:val="00BE58FE"/>
    <w:rsid w:val="00BE5E2E"/>
    <w:rsid w:val="00BE5EBA"/>
    <w:rsid w:val="00BE5FF2"/>
    <w:rsid w:val="00BE600F"/>
    <w:rsid w:val="00BE610F"/>
    <w:rsid w:val="00BE629C"/>
    <w:rsid w:val="00BE632E"/>
    <w:rsid w:val="00BE64CA"/>
    <w:rsid w:val="00BE65A7"/>
    <w:rsid w:val="00BE6AD7"/>
    <w:rsid w:val="00BE6C43"/>
    <w:rsid w:val="00BE6C7F"/>
    <w:rsid w:val="00BE6F05"/>
    <w:rsid w:val="00BE71A5"/>
    <w:rsid w:val="00BE71E3"/>
    <w:rsid w:val="00BE74BF"/>
    <w:rsid w:val="00BE7662"/>
    <w:rsid w:val="00BE7741"/>
    <w:rsid w:val="00BE79B0"/>
    <w:rsid w:val="00BE7BC8"/>
    <w:rsid w:val="00BE7F5D"/>
    <w:rsid w:val="00BE7FE7"/>
    <w:rsid w:val="00BF0130"/>
    <w:rsid w:val="00BF0238"/>
    <w:rsid w:val="00BF0248"/>
    <w:rsid w:val="00BF03BB"/>
    <w:rsid w:val="00BF05CE"/>
    <w:rsid w:val="00BF0610"/>
    <w:rsid w:val="00BF0618"/>
    <w:rsid w:val="00BF062C"/>
    <w:rsid w:val="00BF0A5F"/>
    <w:rsid w:val="00BF0AC1"/>
    <w:rsid w:val="00BF0B46"/>
    <w:rsid w:val="00BF0C82"/>
    <w:rsid w:val="00BF0E2F"/>
    <w:rsid w:val="00BF1029"/>
    <w:rsid w:val="00BF1186"/>
    <w:rsid w:val="00BF1324"/>
    <w:rsid w:val="00BF1C82"/>
    <w:rsid w:val="00BF1DB0"/>
    <w:rsid w:val="00BF1DCB"/>
    <w:rsid w:val="00BF1E0D"/>
    <w:rsid w:val="00BF1E52"/>
    <w:rsid w:val="00BF1EF0"/>
    <w:rsid w:val="00BF2002"/>
    <w:rsid w:val="00BF2618"/>
    <w:rsid w:val="00BF2713"/>
    <w:rsid w:val="00BF2830"/>
    <w:rsid w:val="00BF28E2"/>
    <w:rsid w:val="00BF2902"/>
    <w:rsid w:val="00BF2AA6"/>
    <w:rsid w:val="00BF2F71"/>
    <w:rsid w:val="00BF3114"/>
    <w:rsid w:val="00BF32F3"/>
    <w:rsid w:val="00BF3307"/>
    <w:rsid w:val="00BF36CB"/>
    <w:rsid w:val="00BF3859"/>
    <w:rsid w:val="00BF387C"/>
    <w:rsid w:val="00BF387D"/>
    <w:rsid w:val="00BF3BD2"/>
    <w:rsid w:val="00BF3ED6"/>
    <w:rsid w:val="00BF3F80"/>
    <w:rsid w:val="00BF40D0"/>
    <w:rsid w:val="00BF4533"/>
    <w:rsid w:val="00BF45B4"/>
    <w:rsid w:val="00BF4617"/>
    <w:rsid w:val="00BF484F"/>
    <w:rsid w:val="00BF48C9"/>
    <w:rsid w:val="00BF4937"/>
    <w:rsid w:val="00BF4979"/>
    <w:rsid w:val="00BF4A97"/>
    <w:rsid w:val="00BF5259"/>
    <w:rsid w:val="00BF54D5"/>
    <w:rsid w:val="00BF56E1"/>
    <w:rsid w:val="00BF5AAF"/>
    <w:rsid w:val="00BF5BAA"/>
    <w:rsid w:val="00BF5E45"/>
    <w:rsid w:val="00BF614A"/>
    <w:rsid w:val="00BF6298"/>
    <w:rsid w:val="00BF6517"/>
    <w:rsid w:val="00BF65A4"/>
    <w:rsid w:val="00BF68FA"/>
    <w:rsid w:val="00BF69B9"/>
    <w:rsid w:val="00BF6B2D"/>
    <w:rsid w:val="00BF6DA1"/>
    <w:rsid w:val="00BF6F08"/>
    <w:rsid w:val="00BF7060"/>
    <w:rsid w:val="00BF7188"/>
    <w:rsid w:val="00BF7296"/>
    <w:rsid w:val="00BF73CD"/>
    <w:rsid w:val="00BF747D"/>
    <w:rsid w:val="00BF74DB"/>
    <w:rsid w:val="00BF7695"/>
    <w:rsid w:val="00BF7817"/>
    <w:rsid w:val="00BF784E"/>
    <w:rsid w:val="00BF795D"/>
    <w:rsid w:val="00BF7C45"/>
    <w:rsid w:val="00BF7CBB"/>
    <w:rsid w:val="00BF7D70"/>
    <w:rsid w:val="00BF7DE1"/>
    <w:rsid w:val="00C00175"/>
    <w:rsid w:val="00C00990"/>
    <w:rsid w:val="00C009F0"/>
    <w:rsid w:val="00C00E20"/>
    <w:rsid w:val="00C00F06"/>
    <w:rsid w:val="00C01192"/>
    <w:rsid w:val="00C011BF"/>
    <w:rsid w:val="00C012BC"/>
    <w:rsid w:val="00C01655"/>
    <w:rsid w:val="00C017E1"/>
    <w:rsid w:val="00C01A32"/>
    <w:rsid w:val="00C01AC8"/>
    <w:rsid w:val="00C01C79"/>
    <w:rsid w:val="00C01CE2"/>
    <w:rsid w:val="00C01F85"/>
    <w:rsid w:val="00C01FAA"/>
    <w:rsid w:val="00C02019"/>
    <w:rsid w:val="00C020F1"/>
    <w:rsid w:val="00C02115"/>
    <w:rsid w:val="00C024B3"/>
    <w:rsid w:val="00C02717"/>
    <w:rsid w:val="00C029D0"/>
    <w:rsid w:val="00C02A8C"/>
    <w:rsid w:val="00C02C52"/>
    <w:rsid w:val="00C02F54"/>
    <w:rsid w:val="00C031AA"/>
    <w:rsid w:val="00C03389"/>
    <w:rsid w:val="00C03A9E"/>
    <w:rsid w:val="00C03AA6"/>
    <w:rsid w:val="00C03C2D"/>
    <w:rsid w:val="00C03C7B"/>
    <w:rsid w:val="00C03E06"/>
    <w:rsid w:val="00C03F31"/>
    <w:rsid w:val="00C03FE9"/>
    <w:rsid w:val="00C040C9"/>
    <w:rsid w:val="00C04692"/>
    <w:rsid w:val="00C046A0"/>
    <w:rsid w:val="00C04788"/>
    <w:rsid w:val="00C0487F"/>
    <w:rsid w:val="00C04F87"/>
    <w:rsid w:val="00C04FCB"/>
    <w:rsid w:val="00C0537D"/>
    <w:rsid w:val="00C0538D"/>
    <w:rsid w:val="00C05453"/>
    <w:rsid w:val="00C05488"/>
    <w:rsid w:val="00C05502"/>
    <w:rsid w:val="00C0583F"/>
    <w:rsid w:val="00C058AF"/>
    <w:rsid w:val="00C058EB"/>
    <w:rsid w:val="00C05911"/>
    <w:rsid w:val="00C05C58"/>
    <w:rsid w:val="00C05F89"/>
    <w:rsid w:val="00C0613E"/>
    <w:rsid w:val="00C0617C"/>
    <w:rsid w:val="00C06195"/>
    <w:rsid w:val="00C061FB"/>
    <w:rsid w:val="00C06219"/>
    <w:rsid w:val="00C06239"/>
    <w:rsid w:val="00C06260"/>
    <w:rsid w:val="00C065BB"/>
    <w:rsid w:val="00C068A5"/>
    <w:rsid w:val="00C068F6"/>
    <w:rsid w:val="00C06961"/>
    <w:rsid w:val="00C06A83"/>
    <w:rsid w:val="00C06B18"/>
    <w:rsid w:val="00C06B34"/>
    <w:rsid w:val="00C06F4D"/>
    <w:rsid w:val="00C0700C"/>
    <w:rsid w:val="00C07081"/>
    <w:rsid w:val="00C07262"/>
    <w:rsid w:val="00C07313"/>
    <w:rsid w:val="00C073B7"/>
    <w:rsid w:val="00C07403"/>
    <w:rsid w:val="00C07419"/>
    <w:rsid w:val="00C0771B"/>
    <w:rsid w:val="00C077DA"/>
    <w:rsid w:val="00C079E9"/>
    <w:rsid w:val="00C07B58"/>
    <w:rsid w:val="00C07C1E"/>
    <w:rsid w:val="00C07CE5"/>
    <w:rsid w:val="00C07D2B"/>
    <w:rsid w:val="00C07DA9"/>
    <w:rsid w:val="00C07F79"/>
    <w:rsid w:val="00C07FE7"/>
    <w:rsid w:val="00C10220"/>
    <w:rsid w:val="00C1027B"/>
    <w:rsid w:val="00C10284"/>
    <w:rsid w:val="00C10808"/>
    <w:rsid w:val="00C109BE"/>
    <w:rsid w:val="00C10B2B"/>
    <w:rsid w:val="00C10B8A"/>
    <w:rsid w:val="00C10D94"/>
    <w:rsid w:val="00C10F84"/>
    <w:rsid w:val="00C11198"/>
    <w:rsid w:val="00C11342"/>
    <w:rsid w:val="00C113C5"/>
    <w:rsid w:val="00C1150C"/>
    <w:rsid w:val="00C1157E"/>
    <w:rsid w:val="00C11789"/>
    <w:rsid w:val="00C11820"/>
    <w:rsid w:val="00C11AB2"/>
    <w:rsid w:val="00C11B38"/>
    <w:rsid w:val="00C11B75"/>
    <w:rsid w:val="00C11CBD"/>
    <w:rsid w:val="00C11DB5"/>
    <w:rsid w:val="00C11E45"/>
    <w:rsid w:val="00C11F03"/>
    <w:rsid w:val="00C12173"/>
    <w:rsid w:val="00C124D5"/>
    <w:rsid w:val="00C124EA"/>
    <w:rsid w:val="00C1262F"/>
    <w:rsid w:val="00C12789"/>
    <w:rsid w:val="00C12A93"/>
    <w:rsid w:val="00C12EE0"/>
    <w:rsid w:val="00C131BD"/>
    <w:rsid w:val="00C13271"/>
    <w:rsid w:val="00C13515"/>
    <w:rsid w:val="00C1377E"/>
    <w:rsid w:val="00C138EC"/>
    <w:rsid w:val="00C13B8E"/>
    <w:rsid w:val="00C13CB5"/>
    <w:rsid w:val="00C13D9D"/>
    <w:rsid w:val="00C13F77"/>
    <w:rsid w:val="00C140A3"/>
    <w:rsid w:val="00C144D9"/>
    <w:rsid w:val="00C146F4"/>
    <w:rsid w:val="00C148AC"/>
    <w:rsid w:val="00C149FB"/>
    <w:rsid w:val="00C14B2E"/>
    <w:rsid w:val="00C14B93"/>
    <w:rsid w:val="00C14CD8"/>
    <w:rsid w:val="00C14FDA"/>
    <w:rsid w:val="00C1502D"/>
    <w:rsid w:val="00C151B2"/>
    <w:rsid w:val="00C1560F"/>
    <w:rsid w:val="00C15696"/>
    <w:rsid w:val="00C157A7"/>
    <w:rsid w:val="00C15B9E"/>
    <w:rsid w:val="00C15D17"/>
    <w:rsid w:val="00C160DD"/>
    <w:rsid w:val="00C16221"/>
    <w:rsid w:val="00C163CD"/>
    <w:rsid w:val="00C1657D"/>
    <w:rsid w:val="00C16719"/>
    <w:rsid w:val="00C16783"/>
    <w:rsid w:val="00C16A36"/>
    <w:rsid w:val="00C16A56"/>
    <w:rsid w:val="00C16A5E"/>
    <w:rsid w:val="00C16AC0"/>
    <w:rsid w:val="00C16B36"/>
    <w:rsid w:val="00C16CD8"/>
    <w:rsid w:val="00C16CE1"/>
    <w:rsid w:val="00C16D6C"/>
    <w:rsid w:val="00C16D9B"/>
    <w:rsid w:val="00C16E0F"/>
    <w:rsid w:val="00C16E64"/>
    <w:rsid w:val="00C170EB"/>
    <w:rsid w:val="00C172A6"/>
    <w:rsid w:val="00C172FE"/>
    <w:rsid w:val="00C17435"/>
    <w:rsid w:val="00C1744A"/>
    <w:rsid w:val="00C17547"/>
    <w:rsid w:val="00C1783C"/>
    <w:rsid w:val="00C179AD"/>
    <w:rsid w:val="00C17C1A"/>
    <w:rsid w:val="00C17C7E"/>
    <w:rsid w:val="00C2010F"/>
    <w:rsid w:val="00C2015C"/>
    <w:rsid w:val="00C205C7"/>
    <w:rsid w:val="00C20664"/>
    <w:rsid w:val="00C20BA1"/>
    <w:rsid w:val="00C20DFD"/>
    <w:rsid w:val="00C20E55"/>
    <w:rsid w:val="00C20ECD"/>
    <w:rsid w:val="00C20F1E"/>
    <w:rsid w:val="00C20F5A"/>
    <w:rsid w:val="00C21056"/>
    <w:rsid w:val="00C213B3"/>
    <w:rsid w:val="00C21938"/>
    <w:rsid w:val="00C21974"/>
    <w:rsid w:val="00C21A12"/>
    <w:rsid w:val="00C21E73"/>
    <w:rsid w:val="00C21F0F"/>
    <w:rsid w:val="00C21F63"/>
    <w:rsid w:val="00C21FD4"/>
    <w:rsid w:val="00C220BC"/>
    <w:rsid w:val="00C2226A"/>
    <w:rsid w:val="00C222B5"/>
    <w:rsid w:val="00C22315"/>
    <w:rsid w:val="00C224DE"/>
    <w:rsid w:val="00C2254C"/>
    <w:rsid w:val="00C228A0"/>
    <w:rsid w:val="00C229EF"/>
    <w:rsid w:val="00C22A38"/>
    <w:rsid w:val="00C22A7A"/>
    <w:rsid w:val="00C22AB1"/>
    <w:rsid w:val="00C22BC7"/>
    <w:rsid w:val="00C22D89"/>
    <w:rsid w:val="00C22F64"/>
    <w:rsid w:val="00C230E6"/>
    <w:rsid w:val="00C23117"/>
    <w:rsid w:val="00C231B3"/>
    <w:rsid w:val="00C2328F"/>
    <w:rsid w:val="00C23307"/>
    <w:rsid w:val="00C234E8"/>
    <w:rsid w:val="00C23637"/>
    <w:rsid w:val="00C23653"/>
    <w:rsid w:val="00C23670"/>
    <w:rsid w:val="00C23A62"/>
    <w:rsid w:val="00C23BE0"/>
    <w:rsid w:val="00C241EC"/>
    <w:rsid w:val="00C244E3"/>
    <w:rsid w:val="00C24541"/>
    <w:rsid w:val="00C24563"/>
    <w:rsid w:val="00C246BD"/>
    <w:rsid w:val="00C24737"/>
    <w:rsid w:val="00C24BB9"/>
    <w:rsid w:val="00C24C9A"/>
    <w:rsid w:val="00C2546E"/>
    <w:rsid w:val="00C25647"/>
    <w:rsid w:val="00C25708"/>
    <w:rsid w:val="00C25738"/>
    <w:rsid w:val="00C25893"/>
    <w:rsid w:val="00C25928"/>
    <w:rsid w:val="00C25A94"/>
    <w:rsid w:val="00C25EAA"/>
    <w:rsid w:val="00C264B3"/>
    <w:rsid w:val="00C26550"/>
    <w:rsid w:val="00C26739"/>
    <w:rsid w:val="00C2673D"/>
    <w:rsid w:val="00C27000"/>
    <w:rsid w:val="00C270A8"/>
    <w:rsid w:val="00C2713C"/>
    <w:rsid w:val="00C27271"/>
    <w:rsid w:val="00C2729F"/>
    <w:rsid w:val="00C2762C"/>
    <w:rsid w:val="00C278BC"/>
    <w:rsid w:val="00C278E3"/>
    <w:rsid w:val="00C27A62"/>
    <w:rsid w:val="00C27CBC"/>
    <w:rsid w:val="00C27F40"/>
    <w:rsid w:val="00C300ED"/>
    <w:rsid w:val="00C301F6"/>
    <w:rsid w:val="00C302D1"/>
    <w:rsid w:val="00C30712"/>
    <w:rsid w:val="00C307BB"/>
    <w:rsid w:val="00C308C3"/>
    <w:rsid w:val="00C30C43"/>
    <w:rsid w:val="00C30C93"/>
    <w:rsid w:val="00C30D93"/>
    <w:rsid w:val="00C31143"/>
    <w:rsid w:val="00C31325"/>
    <w:rsid w:val="00C3136F"/>
    <w:rsid w:val="00C313A1"/>
    <w:rsid w:val="00C315F4"/>
    <w:rsid w:val="00C317C8"/>
    <w:rsid w:val="00C31978"/>
    <w:rsid w:val="00C31E20"/>
    <w:rsid w:val="00C31E84"/>
    <w:rsid w:val="00C31F22"/>
    <w:rsid w:val="00C31FAC"/>
    <w:rsid w:val="00C320AB"/>
    <w:rsid w:val="00C321A6"/>
    <w:rsid w:val="00C3224D"/>
    <w:rsid w:val="00C32870"/>
    <w:rsid w:val="00C3290C"/>
    <w:rsid w:val="00C32916"/>
    <w:rsid w:val="00C32A1F"/>
    <w:rsid w:val="00C32AA6"/>
    <w:rsid w:val="00C32B23"/>
    <w:rsid w:val="00C32BCB"/>
    <w:rsid w:val="00C332FA"/>
    <w:rsid w:val="00C3335C"/>
    <w:rsid w:val="00C33371"/>
    <w:rsid w:val="00C33629"/>
    <w:rsid w:val="00C33A09"/>
    <w:rsid w:val="00C34031"/>
    <w:rsid w:val="00C34107"/>
    <w:rsid w:val="00C34205"/>
    <w:rsid w:val="00C34227"/>
    <w:rsid w:val="00C3428F"/>
    <w:rsid w:val="00C343C2"/>
    <w:rsid w:val="00C34454"/>
    <w:rsid w:val="00C34B65"/>
    <w:rsid w:val="00C34DEE"/>
    <w:rsid w:val="00C34F8E"/>
    <w:rsid w:val="00C34FD6"/>
    <w:rsid w:val="00C350E9"/>
    <w:rsid w:val="00C3519A"/>
    <w:rsid w:val="00C351BF"/>
    <w:rsid w:val="00C351CD"/>
    <w:rsid w:val="00C351F0"/>
    <w:rsid w:val="00C352E7"/>
    <w:rsid w:val="00C3556F"/>
    <w:rsid w:val="00C355D4"/>
    <w:rsid w:val="00C35608"/>
    <w:rsid w:val="00C3569E"/>
    <w:rsid w:val="00C356FC"/>
    <w:rsid w:val="00C35829"/>
    <w:rsid w:val="00C35859"/>
    <w:rsid w:val="00C358D9"/>
    <w:rsid w:val="00C359E5"/>
    <w:rsid w:val="00C35D12"/>
    <w:rsid w:val="00C35D49"/>
    <w:rsid w:val="00C35E5E"/>
    <w:rsid w:val="00C35F5F"/>
    <w:rsid w:val="00C36026"/>
    <w:rsid w:val="00C36059"/>
    <w:rsid w:val="00C363DF"/>
    <w:rsid w:val="00C3694D"/>
    <w:rsid w:val="00C369CF"/>
    <w:rsid w:val="00C36CE0"/>
    <w:rsid w:val="00C36FFD"/>
    <w:rsid w:val="00C37074"/>
    <w:rsid w:val="00C371DA"/>
    <w:rsid w:val="00C372BF"/>
    <w:rsid w:val="00C37490"/>
    <w:rsid w:val="00C375BC"/>
    <w:rsid w:val="00C37860"/>
    <w:rsid w:val="00C37972"/>
    <w:rsid w:val="00C37BCF"/>
    <w:rsid w:val="00C4030C"/>
    <w:rsid w:val="00C4032B"/>
    <w:rsid w:val="00C40387"/>
    <w:rsid w:val="00C40448"/>
    <w:rsid w:val="00C40586"/>
    <w:rsid w:val="00C405F1"/>
    <w:rsid w:val="00C408D7"/>
    <w:rsid w:val="00C409E9"/>
    <w:rsid w:val="00C40A50"/>
    <w:rsid w:val="00C40C41"/>
    <w:rsid w:val="00C40C87"/>
    <w:rsid w:val="00C40D62"/>
    <w:rsid w:val="00C40E41"/>
    <w:rsid w:val="00C41118"/>
    <w:rsid w:val="00C4127E"/>
    <w:rsid w:val="00C4146A"/>
    <w:rsid w:val="00C415CB"/>
    <w:rsid w:val="00C4161B"/>
    <w:rsid w:val="00C416AE"/>
    <w:rsid w:val="00C418AE"/>
    <w:rsid w:val="00C41AF1"/>
    <w:rsid w:val="00C41C47"/>
    <w:rsid w:val="00C41C4F"/>
    <w:rsid w:val="00C41E06"/>
    <w:rsid w:val="00C41E52"/>
    <w:rsid w:val="00C41EC5"/>
    <w:rsid w:val="00C428B2"/>
    <w:rsid w:val="00C428ED"/>
    <w:rsid w:val="00C42AA1"/>
    <w:rsid w:val="00C42BB4"/>
    <w:rsid w:val="00C4315D"/>
    <w:rsid w:val="00C43207"/>
    <w:rsid w:val="00C4336F"/>
    <w:rsid w:val="00C433C1"/>
    <w:rsid w:val="00C433D2"/>
    <w:rsid w:val="00C434A7"/>
    <w:rsid w:val="00C43526"/>
    <w:rsid w:val="00C4373C"/>
    <w:rsid w:val="00C43756"/>
    <w:rsid w:val="00C43832"/>
    <w:rsid w:val="00C439FA"/>
    <w:rsid w:val="00C43B7D"/>
    <w:rsid w:val="00C43DA9"/>
    <w:rsid w:val="00C43F3B"/>
    <w:rsid w:val="00C4417E"/>
    <w:rsid w:val="00C443BC"/>
    <w:rsid w:val="00C4442C"/>
    <w:rsid w:val="00C444DE"/>
    <w:rsid w:val="00C44BCA"/>
    <w:rsid w:val="00C44DF9"/>
    <w:rsid w:val="00C44E27"/>
    <w:rsid w:val="00C44F2F"/>
    <w:rsid w:val="00C44F49"/>
    <w:rsid w:val="00C451E3"/>
    <w:rsid w:val="00C45236"/>
    <w:rsid w:val="00C45298"/>
    <w:rsid w:val="00C453CA"/>
    <w:rsid w:val="00C45665"/>
    <w:rsid w:val="00C456F6"/>
    <w:rsid w:val="00C457B5"/>
    <w:rsid w:val="00C4590E"/>
    <w:rsid w:val="00C45E0A"/>
    <w:rsid w:val="00C45E5F"/>
    <w:rsid w:val="00C45EAB"/>
    <w:rsid w:val="00C46036"/>
    <w:rsid w:val="00C460F4"/>
    <w:rsid w:val="00C461C1"/>
    <w:rsid w:val="00C46552"/>
    <w:rsid w:val="00C46904"/>
    <w:rsid w:val="00C46981"/>
    <w:rsid w:val="00C469D0"/>
    <w:rsid w:val="00C46A0C"/>
    <w:rsid w:val="00C46BF9"/>
    <w:rsid w:val="00C46EE1"/>
    <w:rsid w:val="00C47002"/>
    <w:rsid w:val="00C47005"/>
    <w:rsid w:val="00C47130"/>
    <w:rsid w:val="00C47248"/>
    <w:rsid w:val="00C4727D"/>
    <w:rsid w:val="00C472B1"/>
    <w:rsid w:val="00C474BF"/>
    <w:rsid w:val="00C47887"/>
    <w:rsid w:val="00C47889"/>
    <w:rsid w:val="00C479AE"/>
    <w:rsid w:val="00C47D3F"/>
    <w:rsid w:val="00C47D7B"/>
    <w:rsid w:val="00C47D8B"/>
    <w:rsid w:val="00C47DC2"/>
    <w:rsid w:val="00C47E10"/>
    <w:rsid w:val="00C47FBA"/>
    <w:rsid w:val="00C5041E"/>
    <w:rsid w:val="00C50713"/>
    <w:rsid w:val="00C508CB"/>
    <w:rsid w:val="00C50A6A"/>
    <w:rsid w:val="00C50BAB"/>
    <w:rsid w:val="00C5105A"/>
    <w:rsid w:val="00C51075"/>
    <w:rsid w:val="00C5111D"/>
    <w:rsid w:val="00C5119C"/>
    <w:rsid w:val="00C51241"/>
    <w:rsid w:val="00C51426"/>
    <w:rsid w:val="00C51468"/>
    <w:rsid w:val="00C515BB"/>
    <w:rsid w:val="00C51845"/>
    <w:rsid w:val="00C51851"/>
    <w:rsid w:val="00C518D2"/>
    <w:rsid w:val="00C51947"/>
    <w:rsid w:val="00C51A1F"/>
    <w:rsid w:val="00C51B49"/>
    <w:rsid w:val="00C51C0B"/>
    <w:rsid w:val="00C51C16"/>
    <w:rsid w:val="00C51F9E"/>
    <w:rsid w:val="00C52035"/>
    <w:rsid w:val="00C52181"/>
    <w:rsid w:val="00C5239C"/>
    <w:rsid w:val="00C523F0"/>
    <w:rsid w:val="00C52665"/>
    <w:rsid w:val="00C5270D"/>
    <w:rsid w:val="00C5280A"/>
    <w:rsid w:val="00C52C01"/>
    <w:rsid w:val="00C52FCF"/>
    <w:rsid w:val="00C5316F"/>
    <w:rsid w:val="00C53252"/>
    <w:rsid w:val="00C53375"/>
    <w:rsid w:val="00C53800"/>
    <w:rsid w:val="00C539BB"/>
    <w:rsid w:val="00C53A5A"/>
    <w:rsid w:val="00C53AC9"/>
    <w:rsid w:val="00C53CD6"/>
    <w:rsid w:val="00C541E4"/>
    <w:rsid w:val="00C5423E"/>
    <w:rsid w:val="00C542F1"/>
    <w:rsid w:val="00C5457E"/>
    <w:rsid w:val="00C5472A"/>
    <w:rsid w:val="00C54BCB"/>
    <w:rsid w:val="00C54F2A"/>
    <w:rsid w:val="00C54F92"/>
    <w:rsid w:val="00C551CE"/>
    <w:rsid w:val="00C55267"/>
    <w:rsid w:val="00C5535E"/>
    <w:rsid w:val="00C55527"/>
    <w:rsid w:val="00C555B8"/>
    <w:rsid w:val="00C556A6"/>
    <w:rsid w:val="00C556D0"/>
    <w:rsid w:val="00C55827"/>
    <w:rsid w:val="00C55A8D"/>
    <w:rsid w:val="00C55CAC"/>
    <w:rsid w:val="00C55CEA"/>
    <w:rsid w:val="00C55FD4"/>
    <w:rsid w:val="00C5614C"/>
    <w:rsid w:val="00C56601"/>
    <w:rsid w:val="00C56629"/>
    <w:rsid w:val="00C5663E"/>
    <w:rsid w:val="00C567F9"/>
    <w:rsid w:val="00C569E7"/>
    <w:rsid w:val="00C56BEE"/>
    <w:rsid w:val="00C56E77"/>
    <w:rsid w:val="00C56FD6"/>
    <w:rsid w:val="00C57751"/>
    <w:rsid w:val="00C57796"/>
    <w:rsid w:val="00C5784E"/>
    <w:rsid w:val="00C578D7"/>
    <w:rsid w:val="00C57EBD"/>
    <w:rsid w:val="00C60015"/>
    <w:rsid w:val="00C600DE"/>
    <w:rsid w:val="00C6012A"/>
    <w:rsid w:val="00C60146"/>
    <w:rsid w:val="00C601FE"/>
    <w:rsid w:val="00C6096B"/>
    <w:rsid w:val="00C60B51"/>
    <w:rsid w:val="00C60E8D"/>
    <w:rsid w:val="00C60F0A"/>
    <w:rsid w:val="00C611EF"/>
    <w:rsid w:val="00C6126F"/>
    <w:rsid w:val="00C61325"/>
    <w:rsid w:val="00C613E5"/>
    <w:rsid w:val="00C615D0"/>
    <w:rsid w:val="00C615DE"/>
    <w:rsid w:val="00C616CA"/>
    <w:rsid w:val="00C61879"/>
    <w:rsid w:val="00C618C0"/>
    <w:rsid w:val="00C61B4B"/>
    <w:rsid w:val="00C61C78"/>
    <w:rsid w:val="00C61DA0"/>
    <w:rsid w:val="00C61FA8"/>
    <w:rsid w:val="00C620FC"/>
    <w:rsid w:val="00C62455"/>
    <w:rsid w:val="00C62841"/>
    <w:rsid w:val="00C628CF"/>
    <w:rsid w:val="00C6290C"/>
    <w:rsid w:val="00C62A14"/>
    <w:rsid w:val="00C62BBD"/>
    <w:rsid w:val="00C62C11"/>
    <w:rsid w:val="00C62D2B"/>
    <w:rsid w:val="00C62D35"/>
    <w:rsid w:val="00C62FF7"/>
    <w:rsid w:val="00C63022"/>
    <w:rsid w:val="00C6303C"/>
    <w:rsid w:val="00C6303F"/>
    <w:rsid w:val="00C63043"/>
    <w:rsid w:val="00C6310B"/>
    <w:rsid w:val="00C631B0"/>
    <w:rsid w:val="00C633F9"/>
    <w:rsid w:val="00C6348B"/>
    <w:rsid w:val="00C6355D"/>
    <w:rsid w:val="00C635C4"/>
    <w:rsid w:val="00C6367D"/>
    <w:rsid w:val="00C637C8"/>
    <w:rsid w:val="00C63814"/>
    <w:rsid w:val="00C6386A"/>
    <w:rsid w:val="00C63B2F"/>
    <w:rsid w:val="00C63C6C"/>
    <w:rsid w:val="00C63E33"/>
    <w:rsid w:val="00C63E86"/>
    <w:rsid w:val="00C6403A"/>
    <w:rsid w:val="00C6452E"/>
    <w:rsid w:val="00C647E5"/>
    <w:rsid w:val="00C64C9D"/>
    <w:rsid w:val="00C64D11"/>
    <w:rsid w:val="00C6533A"/>
    <w:rsid w:val="00C65414"/>
    <w:rsid w:val="00C65443"/>
    <w:rsid w:val="00C65446"/>
    <w:rsid w:val="00C654A0"/>
    <w:rsid w:val="00C6565F"/>
    <w:rsid w:val="00C65A1B"/>
    <w:rsid w:val="00C65A53"/>
    <w:rsid w:val="00C65BDA"/>
    <w:rsid w:val="00C65F05"/>
    <w:rsid w:val="00C662BB"/>
    <w:rsid w:val="00C66802"/>
    <w:rsid w:val="00C66A82"/>
    <w:rsid w:val="00C66A96"/>
    <w:rsid w:val="00C66C50"/>
    <w:rsid w:val="00C66F76"/>
    <w:rsid w:val="00C66FDB"/>
    <w:rsid w:val="00C6703C"/>
    <w:rsid w:val="00C6716F"/>
    <w:rsid w:val="00C671D7"/>
    <w:rsid w:val="00C67561"/>
    <w:rsid w:val="00C67855"/>
    <w:rsid w:val="00C679C1"/>
    <w:rsid w:val="00C67AB0"/>
    <w:rsid w:val="00C67CC8"/>
    <w:rsid w:val="00C67CEF"/>
    <w:rsid w:val="00C67E74"/>
    <w:rsid w:val="00C701C5"/>
    <w:rsid w:val="00C7027E"/>
    <w:rsid w:val="00C704CB"/>
    <w:rsid w:val="00C70507"/>
    <w:rsid w:val="00C705F8"/>
    <w:rsid w:val="00C70767"/>
    <w:rsid w:val="00C7077A"/>
    <w:rsid w:val="00C70EBE"/>
    <w:rsid w:val="00C70EF8"/>
    <w:rsid w:val="00C70F0A"/>
    <w:rsid w:val="00C712A2"/>
    <w:rsid w:val="00C712AB"/>
    <w:rsid w:val="00C71440"/>
    <w:rsid w:val="00C71731"/>
    <w:rsid w:val="00C717DE"/>
    <w:rsid w:val="00C719C1"/>
    <w:rsid w:val="00C71A41"/>
    <w:rsid w:val="00C71AFA"/>
    <w:rsid w:val="00C71B94"/>
    <w:rsid w:val="00C71CFC"/>
    <w:rsid w:val="00C7214A"/>
    <w:rsid w:val="00C727DE"/>
    <w:rsid w:val="00C73276"/>
    <w:rsid w:val="00C732CB"/>
    <w:rsid w:val="00C7335C"/>
    <w:rsid w:val="00C73413"/>
    <w:rsid w:val="00C73494"/>
    <w:rsid w:val="00C734E3"/>
    <w:rsid w:val="00C73857"/>
    <w:rsid w:val="00C73897"/>
    <w:rsid w:val="00C73999"/>
    <w:rsid w:val="00C73ACB"/>
    <w:rsid w:val="00C73AD6"/>
    <w:rsid w:val="00C73B49"/>
    <w:rsid w:val="00C73C19"/>
    <w:rsid w:val="00C73C87"/>
    <w:rsid w:val="00C73C8E"/>
    <w:rsid w:val="00C73EA4"/>
    <w:rsid w:val="00C73EE2"/>
    <w:rsid w:val="00C741E8"/>
    <w:rsid w:val="00C74545"/>
    <w:rsid w:val="00C74795"/>
    <w:rsid w:val="00C748B8"/>
    <w:rsid w:val="00C74BBD"/>
    <w:rsid w:val="00C74C74"/>
    <w:rsid w:val="00C74D2F"/>
    <w:rsid w:val="00C74DD8"/>
    <w:rsid w:val="00C75080"/>
    <w:rsid w:val="00C751E4"/>
    <w:rsid w:val="00C75316"/>
    <w:rsid w:val="00C753A7"/>
    <w:rsid w:val="00C75409"/>
    <w:rsid w:val="00C756B8"/>
    <w:rsid w:val="00C759B5"/>
    <w:rsid w:val="00C75A14"/>
    <w:rsid w:val="00C75F97"/>
    <w:rsid w:val="00C7626E"/>
    <w:rsid w:val="00C76289"/>
    <w:rsid w:val="00C7628E"/>
    <w:rsid w:val="00C76488"/>
    <w:rsid w:val="00C76826"/>
    <w:rsid w:val="00C76A85"/>
    <w:rsid w:val="00C76C85"/>
    <w:rsid w:val="00C76F15"/>
    <w:rsid w:val="00C7719E"/>
    <w:rsid w:val="00C77321"/>
    <w:rsid w:val="00C77506"/>
    <w:rsid w:val="00C7750E"/>
    <w:rsid w:val="00C7772E"/>
    <w:rsid w:val="00C77737"/>
    <w:rsid w:val="00C7778C"/>
    <w:rsid w:val="00C77821"/>
    <w:rsid w:val="00C778A9"/>
    <w:rsid w:val="00C77998"/>
    <w:rsid w:val="00C77C89"/>
    <w:rsid w:val="00C77D91"/>
    <w:rsid w:val="00C802FD"/>
    <w:rsid w:val="00C80502"/>
    <w:rsid w:val="00C80A77"/>
    <w:rsid w:val="00C80BC7"/>
    <w:rsid w:val="00C80BCD"/>
    <w:rsid w:val="00C80C23"/>
    <w:rsid w:val="00C80DD7"/>
    <w:rsid w:val="00C80E92"/>
    <w:rsid w:val="00C81059"/>
    <w:rsid w:val="00C8122E"/>
    <w:rsid w:val="00C813EC"/>
    <w:rsid w:val="00C81430"/>
    <w:rsid w:val="00C81674"/>
    <w:rsid w:val="00C81848"/>
    <w:rsid w:val="00C8187D"/>
    <w:rsid w:val="00C81901"/>
    <w:rsid w:val="00C81A74"/>
    <w:rsid w:val="00C81BE3"/>
    <w:rsid w:val="00C81D7F"/>
    <w:rsid w:val="00C81E20"/>
    <w:rsid w:val="00C82080"/>
    <w:rsid w:val="00C82125"/>
    <w:rsid w:val="00C82256"/>
    <w:rsid w:val="00C82669"/>
    <w:rsid w:val="00C82B0B"/>
    <w:rsid w:val="00C82B3E"/>
    <w:rsid w:val="00C82D97"/>
    <w:rsid w:val="00C82E06"/>
    <w:rsid w:val="00C82ED3"/>
    <w:rsid w:val="00C82EF3"/>
    <w:rsid w:val="00C82FF1"/>
    <w:rsid w:val="00C83023"/>
    <w:rsid w:val="00C830AB"/>
    <w:rsid w:val="00C8310E"/>
    <w:rsid w:val="00C831CF"/>
    <w:rsid w:val="00C83308"/>
    <w:rsid w:val="00C83583"/>
    <w:rsid w:val="00C83595"/>
    <w:rsid w:val="00C837C8"/>
    <w:rsid w:val="00C839D0"/>
    <w:rsid w:val="00C83B10"/>
    <w:rsid w:val="00C83D32"/>
    <w:rsid w:val="00C8415C"/>
    <w:rsid w:val="00C84161"/>
    <w:rsid w:val="00C84236"/>
    <w:rsid w:val="00C84267"/>
    <w:rsid w:val="00C84402"/>
    <w:rsid w:val="00C8477E"/>
    <w:rsid w:val="00C8482D"/>
    <w:rsid w:val="00C84844"/>
    <w:rsid w:val="00C84A94"/>
    <w:rsid w:val="00C84B53"/>
    <w:rsid w:val="00C84BFE"/>
    <w:rsid w:val="00C84D4E"/>
    <w:rsid w:val="00C84EA3"/>
    <w:rsid w:val="00C854AA"/>
    <w:rsid w:val="00C8584A"/>
    <w:rsid w:val="00C859EB"/>
    <w:rsid w:val="00C85B0F"/>
    <w:rsid w:val="00C85C28"/>
    <w:rsid w:val="00C85DD3"/>
    <w:rsid w:val="00C85EC7"/>
    <w:rsid w:val="00C86192"/>
    <w:rsid w:val="00C864A0"/>
    <w:rsid w:val="00C865FA"/>
    <w:rsid w:val="00C867C7"/>
    <w:rsid w:val="00C86978"/>
    <w:rsid w:val="00C86AAF"/>
    <w:rsid w:val="00C86BDE"/>
    <w:rsid w:val="00C86C97"/>
    <w:rsid w:val="00C86D3D"/>
    <w:rsid w:val="00C870F7"/>
    <w:rsid w:val="00C873C1"/>
    <w:rsid w:val="00C878E6"/>
    <w:rsid w:val="00C87AF3"/>
    <w:rsid w:val="00C87BD1"/>
    <w:rsid w:val="00C87D96"/>
    <w:rsid w:val="00C87DF8"/>
    <w:rsid w:val="00C87E9F"/>
    <w:rsid w:val="00C87EB3"/>
    <w:rsid w:val="00C87F78"/>
    <w:rsid w:val="00C87F96"/>
    <w:rsid w:val="00C87FA8"/>
    <w:rsid w:val="00C9012D"/>
    <w:rsid w:val="00C902A4"/>
    <w:rsid w:val="00C902F0"/>
    <w:rsid w:val="00C90695"/>
    <w:rsid w:val="00C906A3"/>
    <w:rsid w:val="00C906A7"/>
    <w:rsid w:val="00C90767"/>
    <w:rsid w:val="00C90BEC"/>
    <w:rsid w:val="00C90C6F"/>
    <w:rsid w:val="00C90D39"/>
    <w:rsid w:val="00C90E27"/>
    <w:rsid w:val="00C90E73"/>
    <w:rsid w:val="00C90ED1"/>
    <w:rsid w:val="00C91002"/>
    <w:rsid w:val="00C911A3"/>
    <w:rsid w:val="00C91271"/>
    <w:rsid w:val="00C915BA"/>
    <w:rsid w:val="00C917D6"/>
    <w:rsid w:val="00C91836"/>
    <w:rsid w:val="00C91A7D"/>
    <w:rsid w:val="00C91A8C"/>
    <w:rsid w:val="00C91BBC"/>
    <w:rsid w:val="00C91D99"/>
    <w:rsid w:val="00C91EC9"/>
    <w:rsid w:val="00C91F83"/>
    <w:rsid w:val="00C9215B"/>
    <w:rsid w:val="00C92169"/>
    <w:rsid w:val="00C92196"/>
    <w:rsid w:val="00C9222F"/>
    <w:rsid w:val="00C9262A"/>
    <w:rsid w:val="00C92635"/>
    <w:rsid w:val="00C9267B"/>
    <w:rsid w:val="00C9271F"/>
    <w:rsid w:val="00C9277A"/>
    <w:rsid w:val="00C927FF"/>
    <w:rsid w:val="00C9283F"/>
    <w:rsid w:val="00C92BD0"/>
    <w:rsid w:val="00C92BD8"/>
    <w:rsid w:val="00C92C63"/>
    <w:rsid w:val="00C92CC3"/>
    <w:rsid w:val="00C92D45"/>
    <w:rsid w:val="00C92ECA"/>
    <w:rsid w:val="00C9307D"/>
    <w:rsid w:val="00C931F3"/>
    <w:rsid w:val="00C932F8"/>
    <w:rsid w:val="00C9378B"/>
    <w:rsid w:val="00C939F9"/>
    <w:rsid w:val="00C93B24"/>
    <w:rsid w:val="00C94131"/>
    <w:rsid w:val="00C9427B"/>
    <w:rsid w:val="00C94566"/>
    <w:rsid w:val="00C94712"/>
    <w:rsid w:val="00C9474E"/>
    <w:rsid w:val="00C949F3"/>
    <w:rsid w:val="00C94A96"/>
    <w:rsid w:val="00C94B23"/>
    <w:rsid w:val="00C94CFF"/>
    <w:rsid w:val="00C94D5A"/>
    <w:rsid w:val="00C94F30"/>
    <w:rsid w:val="00C94FCF"/>
    <w:rsid w:val="00C9508C"/>
    <w:rsid w:val="00C956AE"/>
    <w:rsid w:val="00C95A35"/>
    <w:rsid w:val="00C95BED"/>
    <w:rsid w:val="00C95CF2"/>
    <w:rsid w:val="00C96361"/>
    <w:rsid w:val="00C9648C"/>
    <w:rsid w:val="00C96521"/>
    <w:rsid w:val="00C9682B"/>
    <w:rsid w:val="00C96A8C"/>
    <w:rsid w:val="00C96BA7"/>
    <w:rsid w:val="00C96C14"/>
    <w:rsid w:val="00C96D46"/>
    <w:rsid w:val="00C96E96"/>
    <w:rsid w:val="00C97308"/>
    <w:rsid w:val="00C9733A"/>
    <w:rsid w:val="00C973D6"/>
    <w:rsid w:val="00C9759D"/>
    <w:rsid w:val="00C9783B"/>
    <w:rsid w:val="00C97846"/>
    <w:rsid w:val="00C97984"/>
    <w:rsid w:val="00C979D6"/>
    <w:rsid w:val="00C97A51"/>
    <w:rsid w:val="00C97AEE"/>
    <w:rsid w:val="00C97C8D"/>
    <w:rsid w:val="00C97CEE"/>
    <w:rsid w:val="00C97D25"/>
    <w:rsid w:val="00CA0114"/>
    <w:rsid w:val="00CA0614"/>
    <w:rsid w:val="00CA08E1"/>
    <w:rsid w:val="00CA09F7"/>
    <w:rsid w:val="00CA0BE9"/>
    <w:rsid w:val="00CA0CC6"/>
    <w:rsid w:val="00CA0EE2"/>
    <w:rsid w:val="00CA0F2D"/>
    <w:rsid w:val="00CA113F"/>
    <w:rsid w:val="00CA1254"/>
    <w:rsid w:val="00CA13C2"/>
    <w:rsid w:val="00CA157A"/>
    <w:rsid w:val="00CA1591"/>
    <w:rsid w:val="00CA18FF"/>
    <w:rsid w:val="00CA192E"/>
    <w:rsid w:val="00CA2473"/>
    <w:rsid w:val="00CA26BE"/>
    <w:rsid w:val="00CA2764"/>
    <w:rsid w:val="00CA2950"/>
    <w:rsid w:val="00CA3002"/>
    <w:rsid w:val="00CA321E"/>
    <w:rsid w:val="00CA324C"/>
    <w:rsid w:val="00CA3320"/>
    <w:rsid w:val="00CA3354"/>
    <w:rsid w:val="00CA3684"/>
    <w:rsid w:val="00CA368E"/>
    <w:rsid w:val="00CA3D59"/>
    <w:rsid w:val="00CA3D5A"/>
    <w:rsid w:val="00CA3FD3"/>
    <w:rsid w:val="00CA400E"/>
    <w:rsid w:val="00CA4052"/>
    <w:rsid w:val="00CA41A2"/>
    <w:rsid w:val="00CA430E"/>
    <w:rsid w:val="00CA4707"/>
    <w:rsid w:val="00CA472D"/>
    <w:rsid w:val="00CA4AB3"/>
    <w:rsid w:val="00CA4C24"/>
    <w:rsid w:val="00CA4CD9"/>
    <w:rsid w:val="00CA4D69"/>
    <w:rsid w:val="00CA4FF0"/>
    <w:rsid w:val="00CA509D"/>
    <w:rsid w:val="00CA522C"/>
    <w:rsid w:val="00CA5359"/>
    <w:rsid w:val="00CA535F"/>
    <w:rsid w:val="00CA53AB"/>
    <w:rsid w:val="00CA540F"/>
    <w:rsid w:val="00CA57B9"/>
    <w:rsid w:val="00CA58BC"/>
    <w:rsid w:val="00CA58DC"/>
    <w:rsid w:val="00CA59E8"/>
    <w:rsid w:val="00CA5A27"/>
    <w:rsid w:val="00CA5ABC"/>
    <w:rsid w:val="00CA5D5E"/>
    <w:rsid w:val="00CA5DD7"/>
    <w:rsid w:val="00CA5EC4"/>
    <w:rsid w:val="00CA600A"/>
    <w:rsid w:val="00CA60F6"/>
    <w:rsid w:val="00CA62B2"/>
    <w:rsid w:val="00CA64A6"/>
    <w:rsid w:val="00CA6869"/>
    <w:rsid w:val="00CA6B73"/>
    <w:rsid w:val="00CA6DD6"/>
    <w:rsid w:val="00CA6E7E"/>
    <w:rsid w:val="00CA6EF2"/>
    <w:rsid w:val="00CA6FAB"/>
    <w:rsid w:val="00CA71A3"/>
    <w:rsid w:val="00CA724F"/>
    <w:rsid w:val="00CA7463"/>
    <w:rsid w:val="00CA74E8"/>
    <w:rsid w:val="00CA752E"/>
    <w:rsid w:val="00CA773D"/>
    <w:rsid w:val="00CA7850"/>
    <w:rsid w:val="00CA7955"/>
    <w:rsid w:val="00CA7A1D"/>
    <w:rsid w:val="00CA7CED"/>
    <w:rsid w:val="00CA7D10"/>
    <w:rsid w:val="00CA7DC9"/>
    <w:rsid w:val="00CA7E96"/>
    <w:rsid w:val="00CB0204"/>
    <w:rsid w:val="00CB02F3"/>
    <w:rsid w:val="00CB0340"/>
    <w:rsid w:val="00CB0468"/>
    <w:rsid w:val="00CB0599"/>
    <w:rsid w:val="00CB0B18"/>
    <w:rsid w:val="00CB0CD2"/>
    <w:rsid w:val="00CB0D1D"/>
    <w:rsid w:val="00CB0E37"/>
    <w:rsid w:val="00CB0EF2"/>
    <w:rsid w:val="00CB0FEF"/>
    <w:rsid w:val="00CB10A3"/>
    <w:rsid w:val="00CB129E"/>
    <w:rsid w:val="00CB12DD"/>
    <w:rsid w:val="00CB163E"/>
    <w:rsid w:val="00CB18CB"/>
    <w:rsid w:val="00CB195D"/>
    <w:rsid w:val="00CB1C72"/>
    <w:rsid w:val="00CB1D11"/>
    <w:rsid w:val="00CB1D51"/>
    <w:rsid w:val="00CB1E44"/>
    <w:rsid w:val="00CB1FB1"/>
    <w:rsid w:val="00CB2140"/>
    <w:rsid w:val="00CB2295"/>
    <w:rsid w:val="00CB26CC"/>
    <w:rsid w:val="00CB2746"/>
    <w:rsid w:val="00CB2823"/>
    <w:rsid w:val="00CB29B3"/>
    <w:rsid w:val="00CB2CC0"/>
    <w:rsid w:val="00CB2F76"/>
    <w:rsid w:val="00CB30C8"/>
    <w:rsid w:val="00CB3370"/>
    <w:rsid w:val="00CB33FD"/>
    <w:rsid w:val="00CB356A"/>
    <w:rsid w:val="00CB35EB"/>
    <w:rsid w:val="00CB364F"/>
    <w:rsid w:val="00CB36D4"/>
    <w:rsid w:val="00CB3740"/>
    <w:rsid w:val="00CB381B"/>
    <w:rsid w:val="00CB396D"/>
    <w:rsid w:val="00CB3A3D"/>
    <w:rsid w:val="00CB3AB5"/>
    <w:rsid w:val="00CB3EDB"/>
    <w:rsid w:val="00CB3EFB"/>
    <w:rsid w:val="00CB3FF1"/>
    <w:rsid w:val="00CB42F5"/>
    <w:rsid w:val="00CB433F"/>
    <w:rsid w:val="00CB43F6"/>
    <w:rsid w:val="00CB4756"/>
    <w:rsid w:val="00CB4C3F"/>
    <w:rsid w:val="00CB4F45"/>
    <w:rsid w:val="00CB5058"/>
    <w:rsid w:val="00CB51FD"/>
    <w:rsid w:val="00CB563A"/>
    <w:rsid w:val="00CB569E"/>
    <w:rsid w:val="00CB56AC"/>
    <w:rsid w:val="00CB57CB"/>
    <w:rsid w:val="00CB580D"/>
    <w:rsid w:val="00CB5883"/>
    <w:rsid w:val="00CB595B"/>
    <w:rsid w:val="00CB5A18"/>
    <w:rsid w:val="00CB5B7B"/>
    <w:rsid w:val="00CB5D0C"/>
    <w:rsid w:val="00CB5D3D"/>
    <w:rsid w:val="00CB5DD0"/>
    <w:rsid w:val="00CB5EA2"/>
    <w:rsid w:val="00CB61A7"/>
    <w:rsid w:val="00CB61F3"/>
    <w:rsid w:val="00CB62F6"/>
    <w:rsid w:val="00CB6301"/>
    <w:rsid w:val="00CB6477"/>
    <w:rsid w:val="00CB64F0"/>
    <w:rsid w:val="00CB65AD"/>
    <w:rsid w:val="00CB663E"/>
    <w:rsid w:val="00CB674B"/>
    <w:rsid w:val="00CB690A"/>
    <w:rsid w:val="00CB6C0C"/>
    <w:rsid w:val="00CB6C33"/>
    <w:rsid w:val="00CB6DC3"/>
    <w:rsid w:val="00CB7030"/>
    <w:rsid w:val="00CB7062"/>
    <w:rsid w:val="00CB7153"/>
    <w:rsid w:val="00CB718A"/>
    <w:rsid w:val="00CB75DD"/>
    <w:rsid w:val="00CB76AD"/>
    <w:rsid w:val="00CB776C"/>
    <w:rsid w:val="00CB77AA"/>
    <w:rsid w:val="00CB7AB3"/>
    <w:rsid w:val="00CB7C49"/>
    <w:rsid w:val="00CB7D8C"/>
    <w:rsid w:val="00CC02C2"/>
    <w:rsid w:val="00CC0447"/>
    <w:rsid w:val="00CC0497"/>
    <w:rsid w:val="00CC090D"/>
    <w:rsid w:val="00CC094B"/>
    <w:rsid w:val="00CC0CC5"/>
    <w:rsid w:val="00CC0D01"/>
    <w:rsid w:val="00CC0DBF"/>
    <w:rsid w:val="00CC0E00"/>
    <w:rsid w:val="00CC0E38"/>
    <w:rsid w:val="00CC0F03"/>
    <w:rsid w:val="00CC0F30"/>
    <w:rsid w:val="00CC1144"/>
    <w:rsid w:val="00CC120F"/>
    <w:rsid w:val="00CC151A"/>
    <w:rsid w:val="00CC1708"/>
    <w:rsid w:val="00CC1C14"/>
    <w:rsid w:val="00CC1D98"/>
    <w:rsid w:val="00CC1F38"/>
    <w:rsid w:val="00CC1F4B"/>
    <w:rsid w:val="00CC2052"/>
    <w:rsid w:val="00CC2350"/>
    <w:rsid w:val="00CC2812"/>
    <w:rsid w:val="00CC290A"/>
    <w:rsid w:val="00CC2F27"/>
    <w:rsid w:val="00CC3071"/>
    <w:rsid w:val="00CC3318"/>
    <w:rsid w:val="00CC33D2"/>
    <w:rsid w:val="00CC3825"/>
    <w:rsid w:val="00CC395D"/>
    <w:rsid w:val="00CC3AE9"/>
    <w:rsid w:val="00CC3BE9"/>
    <w:rsid w:val="00CC3C63"/>
    <w:rsid w:val="00CC42CE"/>
    <w:rsid w:val="00CC4532"/>
    <w:rsid w:val="00CC457D"/>
    <w:rsid w:val="00CC459F"/>
    <w:rsid w:val="00CC4785"/>
    <w:rsid w:val="00CC4828"/>
    <w:rsid w:val="00CC485D"/>
    <w:rsid w:val="00CC491E"/>
    <w:rsid w:val="00CC4AD5"/>
    <w:rsid w:val="00CC4AFE"/>
    <w:rsid w:val="00CC4B65"/>
    <w:rsid w:val="00CC4B9C"/>
    <w:rsid w:val="00CC4E3A"/>
    <w:rsid w:val="00CC4E68"/>
    <w:rsid w:val="00CC4F18"/>
    <w:rsid w:val="00CC4F6C"/>
    <w:rsid w:val="00CC5177"/>
    <w:rsid w:val="00CC5208"/>
    <w:rsid w:val="00CC525C"/>
    <w:rsid w:val="00CC534D"/>
    <w:rsid w:val="00CC5817"/>
    <w:rsid w:val="00CC5974"/>
    <w:rsid w:val="00CC59FC"/>
    <w:rsid w:val="00CC5B52"/>
    <w:rsid w:val="00CC5C5D"/>
    <w:rsid w:val="00CC5DDF"/>
    <w:rsid w:val="00CC5F32"/>
    <w:rsid w:val="00CC6429"/>
    <w:rsid w:val="00CC64D5"/>
    <w:rsid w:val="00CC6528"/>
    <w:rsid w:val="00CC65D5"/>
    <w:rsid w:val="00CC6928"/>
    <w:rsid w:val="00CC714E"/>
    <w:rsid w:val="00CC7289"/>
    <w:rsid w:val="00CC7566"/>
    <w:rsid w:val="00CC7636"/>
    <w:rsid w:val="00CC78E0"/>
    <w:rsid w:val="00CC7B99"/>
    <w:rsid w:val="00CC7FEB"/>
    <w:rsid w:val="00CD0041"/>
    <w:rsid w:val="00CD01BA"/>
    <w:rsid w:val="00CD0535"/>
    <w:rsid w:val="00CD0728"/>
    <w:rsid w:val="00CD0801"/>
    <w:rsid w:val="00CD0893"/>
    <w:rsid w:val="00CD0B05"/>
    <w:rsid w:val="00CD0D0E"/>
    <w:rsid w:val="00CD0D1F"/>
    <w:rsid w:val="00CD0FC6"/>
    <w:rsid w:val="00CD13AF"/>
    <w:rsid w:val="00CD13DB"/>
    <w:rsid w:val="00CD146B"/>
    <w:rsid w:val="00CD1485"/>
    <w:rsid w:val="00CD14EF"/>
    <w:rsid w:val="00CD15D0"/>
    <w:rsid w:val="00CD16D6"/>
    <w:rsid w:val="00CD17E2"/>
    <w:rsid w:val="00CD1C42"/>
    <w:rsid w:val="00CD1CCC"/>
    <w:rsid w:val="00CD1E88"/>
    <w:rsid w:val="00CD1F84"/>
    <w:rsid w:val="00CD2110"/>
    <w:rsid w:val="00CD214D"/>
    <w:rsid w:val="00CD2171"/>
    <w:rsid w:val="00CD2293"/>
    <w:rsid w:val="00CD2BAB"/>
    <w:rsid w:val="00CD2CC3"/>
    <w:rsid w:val="00CD2CEF"/>
    <w:rsid w:val="00CD2E16"/>
    <w:rsid w:val="00CD2F5D"/>
    <w:rsid w:val="00CD3076"/>
    <w:rsid w:val="00CD315B"/>
    <w:rsid w:val="00CD33ED"/>
    <w:rsid w:val="00CD3513"/>
    <w:rsid w:val="00CD35A5"/>
    <w:rsid w:val="00CD374C"/>
    <w:rsid w:val="00CD3781"/>
    <w:rsid w:val="00CD385D"/>
    <w:rsid w:val="00CD3A1B"/>
    <w:rsid w:val="00CD3D12"/>
    <w:rsid w:val="00CD3D7A"/>
    <w:rsid w:val="00CD3F5D"/>
    <w:rsid w:val="00CD40C8"/>
    <w:rsid w:val="00CD413D"/>
    <w:rsid w:val="00CD4159"/>
    <w:rsid w:val="00CD44BD"/>
    <w:rsid w:val="00CD4F94"/>
    <w:rsid w:val="00CD4FF6"/>
    <w:rsid w:val="00CD54DC"/>
    <w:rsid w:val="00CD551C"/>
    <w:rsid w:val="00CD5642"/>
    <w:rsid w:val="00CD5777"/>
    <w:rsid w:val="00CD5954"/>
    <w:rsid w:val="00CD5A2E"/>
    <w:rsid w:val="00CD5C8F"/>
    <w:rsid w:val="00CD5E2D"/>
    <w:rsid w:val="00CD5FB2"/>
    <w:rsid w:val="00CD6167"/>
    <w:rsid w:val="00CD61D4"/>
    <w:rsid w:val="00CD63C8"/>
    <w:rsid w:val="00CD68A6"/>
    <w:rsid w:val="00CD696A"/>
    <w:rsid w:val="00CD6D74"/>
    <w:rsid w:val="00CD6E8B"/>
    <w:rsid w:val="00CD6F7A"/>
    <w:rsid w:val="00CD7006"/>
    <w:rsid w:val="00CD7085"/>
    <w:rsid w:val="00CD70C3"/>
    <w:rsid w:val="00CD70D5"/>
    <w:rsid w:val="00CD719B"/>
    <w:rsid w:val="00CD735E"/>
    <w:rsid w:val="00CD7510"/>
    <w:rsid w:val="00CD7861"/>
    <w:rsid w:val="00CD7B66"/>
    <w:rsid w:val="00CD7D35"/>
    <w:rsid w:val="00CD7D7F"/>
    <w:rsid w:val="00CD7F6B"/>
    <w:rsid w:val="00CE0051"/>
    <w:rsid w:val="00CE0145"/>
    <w:rsid w:val="00CE0286"/>
    <w:rsid w:val="00CE0358"/>
    <w:rsid w:val="00CE0525"/>
    <w:rsid w:val="00CE05A2"/>
    <w:rsid w:val="00CE05CE"/>
    <w:rsid w:val="00CE06E7"/>
    <w:rsid w:val="00CE0753"/>
    <w:rsid w:val="00CE07AC"/>
    <w:rsid w:val="00CE07C8"/>
    <w:rsid w:val="00CE0DF3"/>
    <w:rsid w:val="00CE1076"/>
    <w:rsid w:val="00CE1111"/>
    <w:rsid w:val="00CE1126"/>
    <w:rsid w:val="00CE114A"/>
    <w:rsid w:val="00CE1221"/>
    <w:rsid w:val="00CE13DA"/>
    <w:rsid w:val="00CE14EF"/>
    <w:rsid w:val="00CE1669"/>
    <w:rsid w:val="00CE1761"/>
    <w:rsid w:val="00CE1A3D"/>
    <w:rsid w:val="00CE1A56"/>
    <w:rsid w:val="00CE1C6B"/>
    <w:rsid w:val="00CE1C72"/>
    <w:rsid w:val="00CE1CE7"/>
    <w:rsid w:val="00CE20FA"/>
    <w:rsid w:val="00CE23BC"/>
    <w:rsid w:val="00CE2468"/>
    <w:rsid w:val="00CE25B6"/>
    <w:rsid w:val="00CE26F1"/>
    <w:rsid w:val="00CE27C9"/>
    <w:rsid w:val="00CE2851"/>
    <w:rsid w:val="00CE2AB7"/>
    <w:rsid w:val="00CE2C4B"/>
    <w:rsid w:val="00CE2CC6"/>
    <w:rsid w:val="00CE2D39"/>
    <w:rsid w:val="00CE2F5F"/>
    <w:rsid w:val="00CE34C6"/>
    <w:rsid w:val="00CE3547"/>
    <w:rsid w:val="00CE37F0"/>
    <w:rsid w:val="00CE3B1C"/>
    <w:rsid w:val="00CE3C47"/>
    <w:rsid w:val="00CE3CB5"/>
    <w:rsid w:val="00CE3E58"/>
    <w:rsid w:val="00CE3E74"/>
    <w:rsid w:val="00CE3E79"/>
    <w:rsid w:val="00CE417E"/>
    <w:rsid w:val="00CE4324"/>
    <w:rsid w:val="00CE4953"/>
    <w:rsid w:val="00CE4DD9"/>
    <w:rsid w:val="00CE4F2A"/>
    <w:rsid w:val="00CE50D5"/>
    <w:rsid w:val="00CE51FE"/>
    <w:rsid w:val="00CE5430"/>
    <w:rsid w:val="00CE55EB"/>
    <w:rsid w:val="00CE575F"/>
    <w:rsid w:val="00CE579B"/>
    <w:rsid w:val="00CE57E3"/>
    <w:rsid w:val="00CE59FE"/>
    <w:rsid w:val="00CE5A1D"/>
    <w:rsid w:val="00CE5DA5"/>
    <w:rsid w:val="00CE5DC8"/>
    <w:rsid w:val="00CE610D"/>
    <w:rsid w:val="00CE62C4"/>
    <w:rsid w:val="00CE6379"/>
    <w:rsid w:val="00CE6417"/>
    <w:rsid w:val="00CE6C8C"/>
    <w:rsid w:val="00CE6CF5"/>
    <w:rsid w:val="00CE6DC2"/>
    <w:rsid w:val="00CE6E9C"/>
    <w:rsid w:val="00CE6EDC"/>
    <w:rsid w:val="00CE708B"/>
    <w:rsid w:val="00CE7345"/>
    <w:rsid w:val="00CE74A0"/>
    <w:rsid w:val="00CE756F"/>
    <w:rsid w:val="00CE7733"/>
    <w:rsid w:val="00CE77EF"/>
    <w:rsid w:val="00CE788A"/>
    <w:rsid w:val="00CE7BCC"/>
    <w:rsid w:val="00CE7CAC"/>
    <w:rsid w:val="00CE7CC1"/>
    <w:rsid w:val="00CE7D2D"/>
    <w:rsid w:val="00CE7D7F"/>
    <w:rsid w:val="00CF0219"/>
    <w:rsid w:val="00CF02AF"/>
    <w:rsid w:val="00CF02E9"/>
    <w:rsid w:val="00CF0340"/>
    <w:rsid w:val="00CF0384"/>
    <w:rsid w:val="00CF0491"/>
    <w:rsid w:val="00CF0592"/>
    <w:rsid w:val="00CF06DF"/>
    <w:rsid w:val="00CF078C"/>
    <w:rsid w:val="00CF07E1"/>
    <w:rsid w:val="00CF081F"/>
    <w:rsid w:val="00CF0B7B"/>
    <w:rsid w:val="00CF0CCD"/>
    <w:rsid w:val="00CF0D08"/>
    <w:rsid w:val="00CF0DD4"/>
    <w:rsid w:val="00CF0EB1"/>
    <w:rsid w:val="00CF0FD6"/>
    <w:rsid w:val="00CF13CB"/>
    <w:rsid w:val="00CF1647"/>
    <w:rsid w:val="00CF1D67"/>
    <w:rsid w:val="00CF1FC8"/>
    <w:rsid w:val="00CF2000"/>
    <w:rsid w:val="00CF20BC"/>
    <w:rsid w:val="00CF224F"/>
    <w:rsid w:val="00CF22F2"/>
    <w:rsid w:val="00CF2338"/>
    <w:rsid w:val="00CF2845"/>
    <w:rsid w:val="00CF2876"/>
    <w:rsid w:val="00CF29B9"/>
    <w:rsid w:val="00CF2A1A"/>
    <w:rsid w:val="00CF2BCF"/>
    <w:rsid w:val="00CF2C74"/>
    <w:rsid w:val="00CF2F97"/>
    <w:rsid w:val="00CF3050"/>
    <w:rsid w:val="00CF31B0"/>
    <w:rsid w:val="00CF3208"/>
    <w:rsid w:val="00CF331C"/>
    <w:rsid w:val="00CF358A"/>
    <w:rsid w:val="00CF3C8C"/>
    <w:rsid w:val="00CF403C"/>
    <w:rsid w:val="00CF41EA"/>
    <w:rsid w:val="00CF41FF"/>
    <w:rsid w:val="00CF44ED"/>
    <w:rsid w:val="00CF4522"/>
    <w:rsid w:val="00CF47CB"/>
    <w:rsid w:val="00CF4A73"/>
    <w:rsid w:val="00CF4A8F"/>
    <w:rsid w:val="00CF4BA8"/>
    <w:rsid w:val="00CF5138"/>
    <w:rsid w:val="00CF51AA"/>
    <w:rsid w:val="00CF5245"/>
    <w:rsid w:val="00CF5497"/>
    <w:rsid w:val="00CF54DA"/>
    <w:rsid w:val="00CF55E6"/>
    <w:rsid w:val="00CF55F2"/>
    <w:rsid w:val="00CF5A6D"/>
    <w:rsid w:val="00CF5D5C"/>
    <w:rsid w:val="00CF5D90"/>
    <w:rsid w:val="00CF5DEB"/>
    <w:rsid w:val="00CF5EB7"/>
    <w:rsid w:val="00CF5F02"/>
    <w:rsid w:val="00CF6092"/>
    <w:rsid w:val="00CF62A9"/>
    <w:rsid w:val="00CF62B0"/>
    <w:rsid w:val="00CF654C"/>
    <w:rsid w:val="00CF65D8"/>
    <w:rsid w:val="00CF69C2"/>
    <w:rsid w:val="00CF6B25"/>
    <w:rsid w:val="00CF6D9A"/>
    <w:rsid w:val="00CF701E"/>
    <w:rsid w:val="00CF7022"/>
    <w:rsid w:val="00CF753A"/>
    <w:rsid w:val="00CF756A"/>
    <w:rsid w:val="00CF75DA"/>
    <w:rsid w:val="00CF7B19"/>
    <w:rsid w:val="00CF7B51"/>
    <w:rsid w:val="00CF7BFF"/>
    <w:rsid w:val="00CF7D77"/>
    <w:rsid w:val="00CF7DBA"/>
    <w:rsid w:val="00D0026C"/>
    <w:rsid w:val="00D00301"/>
    <w:rsid w:val="00D0041F"/>
    <w:rsid w:val="00D00505"/>
    <w:rsid w:val="00D0076F"/>
    <w:rsid w:val="00D00861"/>
    <w:rsid w:val="00D008DF"/>
    <w:rsid w:val="00D009E2"/>
    <w:rsid w:val="00D00A60"/>
    <w:rsid w:val="00D00B18"/>
    <w:rsid w:val="00D00D1A"/>
    <w:rsid w:val="00D00E68"/>
    <w:rsid w:val="00D01118"/>
    <w:rsid w:val="00D0118E"/>
    <w:rsid w:val="00D0134A"/>
    <w:rsid w:val="00D013DA"/>
    <w:rsid w:val="00D014F9"/>
    <w:rsid w:val="00D0158B"/>
    <w:rsid w:val="00D017A3"/>
    <w:rsid w:val="00D01B6E"/>
    <w:rsid w:val="00D01BFC"/>
    <w:rsid w:val="00D01CA7"/>
    <w:rsid w:val="00D0205B"/>
    <w:rsid w:val="00D0213A"/>
    <w:rsid w:val="00D0215E"/>
    <w:rsid w:val="00D02199"/>
    <w:rsid w:val="00D022BD"/>
    <w:rsid w:val="00D02338"/>
    <w:rsid w:val="00D0236D"/>
    <w:rsid w:val="00D02578"/>
    <w:rsid w:val="00D0295A"/>
    <w:rsid w:val="00D02A25"/>
    <w:rsid w:val="00D02B43"/>
    <w:rsid w:val="00D02BDB"/>
    <w:rsid w:val="00D02FFE"/>
    <w:rsid w:val="00D03246"/>
    <w:rsid w:val="00D033B5"/>
    <w:rsid w:val="00D033EF"/>
    <w:rsid w:val="00D0350C"/>
    <w:rsid w:val="00D03726"/>
    <w:rsid w:val="00D038CC"/>
    <w:rsid w:val="00D03D4D"/>
    <w:rsid w:val="00D03EE0"/>
    <w:rsid w:val="00D03F15"/>
    <w:rsid w:val="00D0448C"/>
    <w:rsid w:val="00D0464E"/>
    <w:rsid w:val="00D0466C"/>
    <w:rsid w:val="00D04677"/>
    <w:rsid w:val="00D0485C"/>
    <w:rsid w:val="00D04B75"/>
    <w:rsid w:val="00D04CC0"/>
    <w:rsid w:val="00D04CF8"/>
    <w:rsid w:val="00D0533D"/>
    <w:rsid w:val="00D0565D"/>
    <w:rsid w:val="00D05862"/>
    <w:rsid w:val="00D05B87"/>
    <w:rsid w:val="00D05BB3"/>
    <w:rsid w:val="00D05D48"/>
    <w:rsid w:val="00D05E0B"/>
    <w:rsid w:val="00D05F5C"/>
    <w:rsid w:val="00D0600E"/>
    <w:rsid w:val="00D06037"/>
    <w:rsid w:val="00D062CA"/>
    <w:rsid w:val="00D0641A"/>
    <w:rsid w:val="00D0645C"/>
    <w:rsid w:val="00D065B6"/>
    <w:rsid w:val="00D066D1"/>
    <w:rsid w:val="00D069FA"/>
    <w:rsid w:val="00D06BBB"/>
    <w:rsid w:val="00D06C85"/>
    <w:rsid w:val="00D06F8E"/>
    <w:rsid w:val="00D07310"/>
    <w:rsid w:val="00D0779B"/>
    <w:rsid w:val="00D077E7"/>
    <w:rsid w:val="00D078AF"/>
    <w:rsid w:val="00D0794C"/>
    <w:rsid w:val="00D079CB"/>
    <w:rsid w:val="00D07A43"/>
    <w:rsid w:val="00D07D4A"/>
    <w:rsid w:val="00D07D83"/>
    <w:rsid w:val="00D07FB0"/>
    <w:rsid w:val="00D1005D"/>
    <w:rsid w:val="00D1019F"/>
    <w:rsid w:val="00D1031A"/>
    <w:rsid w:val="00D10900"/>
    <w:rsid w:val="00D10A7F"/>
    <w:rsid w:val="00D10FAD"/>
    <w:rsid w:val="00D11001"/>
    <w:rsid w:val="00D110FE"/>
    <w:rsid w:val="00D11249"/>
    <w:rsid w:val="00D1128C"/>
    <w:rsid w:val="00D11312"/>
    <w:rsid w:val="00D1134E"/>
    <w:rsid w:val="00D11377"/>
    <w:rsid w:val="00D1140B"/>
    <w:rsid w:val="00D115E9"/>
    <w:rsid w:val="00D116E9"/>
    <w:rsid w:val="00D117C8"/>
    <w:rsid w:val="00D11A99"/>
    <w:rsid w:val="00D11AA7"/>
    <w:rsid w:val="00D11C90"/>
    <w:rsid w:val="00D11CBB"/>
    <w:rsid w:val="00D12276"/>
    <w:rsid w:val="00D124B1"/>
    <w:rsid w:val="00D12653"/>
    <w:rsid w:val="00D127FB"/>
    <w:rsid w:val="00D12A28"/>
    <w:rsid w:val="00D12A6F"/>
    <w:rsid w:val="00D12A8E"/>
    <w:rsid w:val="00D12AC9"/>
    <w:rsid w:val="00D12ACD"/>
    <w:rsid w:val="00D12BD9"/>
    <w:rsid w:val="00D12F46"/>
    <w:rsid w:val="00D1306C"/>
    <w:rsid w:val="00D1322A"/>
    <w:rsid w:val="00D134B9"/>
    <w:rsid w:val="00D1357A"/>
    <w:rsid w:val="00D13791"/>
    <w:rsid w:val="00D137D9"/>
    <w:rsid w:val="00D1390B"/>
    <w:rsid w:val="00D13996"/>
    <w:rsid w:val="00D139D1"/>
    <w:rsid w:val="00D13AFF"/>
    <w:rsid w:val="00D13D14"/>
    <w:rsid w:val="00D13E4E"/>
    <w:rsid w:val="00D13F47"/>
    <w:rsid w:val="00D13F5E"/>
    <w:rsid w:val="00D14096"/>
    <w:rsid w:val="00D143DE"/>
    <w:rsid w:val="00D14516"/>
    <w:rsid w:val="00D145D1"/>
    <w:rsid w:val="00D14666"/>
    <w:rsid w:val="00D14695"/>
    <w:rsid w:val="00D14746"/>
    <w:rsid w:val="00D14A04"/>
    <w:rsid w:val="00D14B2D"/>
    <w:rsid w:val="00D14BB4"/>
    <w:rsid w:val="00D14D0F"/>
    <w:rsid w:val="00D14D60"/>
    <w:rsid w:val="00D14EFF"/>
    <w:rsid w:val="00D14F23"/>
    <w:rsid w:val="00D14FA8"/>
    <w:rsid w:val="00D1505C"/>
    <w:rsid w:val="00D153D3"/>
    <w:rsid w:val="00D15406"/>
    <w:rsid w:val="00D155E7"/>
    <w:rsid w:val="00D1561A"/>
    <w:rsid w:val="00D15855"/>
    <w:rsid w:val="00D158EB"/>
    <w:rsid w:val="00D15D0C"/>
    <w:rsid w:val="00D15EFA"/>
    <w:rsid w:val="00D15F2F"/>
    <w:rsid w:val="00D15FC0"/>
    <w:rsid w:val="00D15FC2"/>
    <w:rsid w:val="00D16097"/>
    <w:rsid w:val="00D1622D"/>
    <w:rsid w:val="00D163BF"/>
    <w:rsid w:val="00D164F9"/>
    <w:rsid w:val="00D16763"/>
    <w:rsid w:val="00D16870"/>
    <w:rsid w:val="00D1692D"/>
    <w:rsid w:val="00D16B79"/>
    <w:rsid w:val="00D16B90"/>
    <w:rsid w:val="00D16D74"/>
    <w:rsid w:val="00D16DA4"/>
    <w:rsid w:val="00D16DF6"/>
    <w:rsid w:val="00D16E1B"/>
    <w:rsid w:val="00D1715D"/>
    <w:rsid w:val="00D171E0"/>
    <w:rsid w:val="00D17258"/>
    <w:rsid w:val="00D17519"/>
    <w:rsid w:val="00D17590"/>
    <w:rsid w:val="00D175B3"/>
    <w:rsid w:val="00D17787"/>
    <w:rsid w:val="00D178D5"/>
    <w:rsid w:val="00D17A25"/>
    <w:rsid w:val="00D17A61"/>
    <w:rsid w:val="00D17B7E"/>
    <w:rsid w:val="00D17BD7"/>
    <w:rsid w:val="00D17D3F"/>
    <w:rsid w:val="00D17E5F"/>
    <w:rsid w:val="00D201AE"/>
    <w:rsid w:val="00D2035A"/>
    <w:rsid w:val="00D204E1"/>
    <w:rsid w:val="00D2094E"/>
    <w:rsid w:val="00D20C68"/>
    <w:rsid w:val="00D20DBB"/>
    <w:rsid w:val="00D20EAA"/>
    <w:rsid w:val="00D21063"/>
    <w:rsid w:val="00D210BB"/>
    <w:rsid w:val="00D21215"/>
    <w:rsid w:val="00D212BE"/>
    <w:rsid w:val="00D213B7"/>
    <w:rsid w:val="00D21480"/>
    <w:rsid w:val="00D214BB"/>
    <w:rsid w:val="00D21989"/>
    <w:rsid w:val="00D21A70"/>
    <w:rsid w:val="00D21D4F"/>
    <w:rsid w:val="00D21E7B"/>
    <w:rsid w:val="00D21F0B"/>
    <w:rsid w:val="00D22031"/>
    <w:rsid w:val="00D224DD"/>
    <w:rsid w:val="00D226A3"/>
    <w:rsid w:val="00D226C2"/>
    <w:rsid w:val="00D22752"/>
    <w:rsid w:val="00D22882"/>
    <w:rsid w:val="00D22965"/>
    <w:rsid w:val="00D22BBC"/>
    <w:rsid w:val="00D22D96"/>
    <w:rsid w:val="00D22DBC"/>
    <w:rsid w:val="00D22F1B"/>
    <w:rsid w:val="00D23105"/>
    <w:rsid w:val="00D23614"/>
    <w:rsid w:val="00D236CB"/>
    <w:rsid w:val="00D2378D"/>
    <w:rsid w:val="00D23814"/>
    <w:rsid w:val="00D2384A"/>
    <w:rsid w:val="00D23B6C"/>
    <w:rsid w:val="00D23C9A"/>
    <w:rsid w:val="00D23CC3"/>
    <w:rsid w:val="00D23F32"/>
    <w:rsid w:val="00D24158"/>
    <w:rsid w:val="00D24364"/>
    <w:rsid w:val="00D243C3"/>
    <w:rsid w:val="00D24448"/>
    <w:rsid w:val="00D24457"/>
    <w:rsid w:val="00D244FD"/>
    <w:rsid w:val="00D245B3"/>
    <w:rsid w:val="00D245CF"/>
    <w:rsid w:val="00D24680"/>
    <w:rsid w:val="00D246A7"/>
    <w:rsid w:val="00D2487E"/>
    <w:rsid w:val="00D24884"/>
    <w:rsid w:val="00D24953"/>
    <w:rsid w:val="00D24984"/>
    <w:rsid w:val="00D24991"/>
    <w:rsid w:val="00D24C4A"/>
    <w:rsid w:val="00D24F69"/>
    <w:rsid w:val="00D25157"/>
    <w:rsid w:val="00D251A8"/>
    <w:rsid w:val="00D251E3"/>
    <w:rsid w:val="00D251F2"/>
    <w:rsid w:val="00D258CD"/>
    <w:rsid w:val="00D25A15"/>
    <w:rsid w:val="00D25A7C"/>
    <w:rsid w:val="00D25CD5"/>
    <w:rsid w:val="00D25DC2"/>
    <w:rsid w:val="00D25E57"/>
    <w:rsid w:val="00D25EC1"/>
    <w:rsid w:val="00D263D7"/>
    <w:rsid w:val="00D265BD"/>
    <w:rsid w:val="00D26705"/>
    <w:rsid w:val="00D269BD"/>
    <w:rsid w:val="00D26B8B"/>
    <w:rsid w:val="00D26E9D"/>
    <w:rsid w:val="00D26EB2"/>
    <w:rsid w:val="00D27034"/>
    <w:rsid w:val="00D2719C"/>
    <w:rsid w:val="00D271E8"/>
    <w:rsid w:val="00D272C3"/>
    <w:rsid w:val="00D2745F"/>
    <w:rsid w:val="00D27613"/>
    <w:rsid w:val="00D2771A"/>
    <w:rsid w:val="00D27997"/>
    <w:rsid w:val="00D27A4A"/>
    <w:rsid w:val="00D27B28"/>
    <w:rsid w:val="00D27C8B"/>
    <w:rsid w:val="00D27E1D"/>
    <w:rsid w:val="00D27E2A"/>
    <w:rsid w:val="00D27EEC"/>
    <w:rsid w:val="00D27FBF"/>
    <w:rsid w:val="00D30092"/>
    <w:rsid w:val="00D30137"/>
    <w:rsid w:val="00D3017B"/>
    <w:rsid w:val="00D303AA"/>
    <w:rsid w:val="00D304FB"/>
    <w:rsid w:val="00D3058C"/>
    <w:rsid w:val="00D30597"/>
    <w:rsid w:val="00D30870"/>
    <w:rsid w:val="00D30C82"/>
    <w:rsid w:val="00D30D02"/>
    <w:rsid w:val="00D30E35"/>
    <w:rsid w:val="00D30F81"/>
    <w:rsid w:val="00D31004"/>
    <w:rsid w:val="00D31366"/>
    <w:rsid w:val="00D314E0"/>
    <w:rsid w:val="00D315D6"/>
    <w:rsid w:val="00D315EC"/>
    <w:rsid w:val="00D31B09"/>
    <w:rsid w:val="00D31BEA"/>
    <w:rsid w:val="00D31C97"/>
    <w:rsid w:val="00D31CA8"/>
    <w:rsid w:val="00D321E6"/>
    <w:rsid w:val="00D3221E"/>
    <w:rsid w:val="00D32616"/>
    <w:rsid w:val="00D32658"/>
    <w:rsid w:val="00D328F2"/>
    <w:rsid w:val="00D3291F"/>
    <w:rsid w:val="00D32B37"/>
    <w:rsid w:val="00D33071"/>
    <w:rsid w:val="00D330E0"/>
    <w:rsid w:val="00D3314A"/>
    <w:rsid w:val="00D331F0"/>
    <w:rsid w:val="00D332C7"/>
    <w:rsid w:val="00D334DE"/>
    <w:rsid w:val="00D335BF"/>
    <w:rsid w:val="00D335C3"/>
    <w:rsid w:val="00D338D1"/>
    <w:rsid w:val="00D33CC6"/>
    <w:rsid w:val="00D33D6D"/>
    <w:rsid w:val="00D33E73"/>
    <w:rsid w:val="00D33ED4"/>
    <w:rsid w:val="00D33F14"/>
    <w:rsid w:val="00D33FE5"/>
    <w:rsid w:val="00D34286"/>
    <w:rsid w:val="00D34349"/>
    <w:rsid w:val="00D3449C"/>
    <w:rsid w:val="00D34576"/>
    <w:rsid w:val="00D3460B"/>
    <w:rsid w:val="00D34807"/>
    <w:rsid w:val="00D34A10"/>
    <w:rsid w:val="00D34C75"/>
    <w:rsid w:val="00D34EB8"/>
    <w:rsid w:val="00D34FBB"/>
    <w:rsid w:val="00D35016"/>
    <w:rsid w:val="00D35043"/>
    <w:rsid w:val="00D3556B"/>
    <w:rsid w:val="00D35595"/>
    <w:rsid w:val="00D359F8"/>
    <w:rsid w:val="00D35A6D"/>
    <w:rsid w:val="00D35AEC"/>
    <w:rsid w:val="00D35BAE"/>
    <w:rsid w:val="00D35E5E"/>
    <w:rsid w:val="00D35F6E"/>
    <w:rsid w:val="00D36234"/>
    <w:rsid w:val="00D36262"/>
    <w:rsid w:val="00D362B6"/>
    <w:rsid w:val="00D36305"/>
    <w:rsid w:val="00D36719"/>
    <w:rsid w:val="00D367F5"/>
    <w:rsid w:val="00D3687F"/>
    <w:rsid w:val="00D3691F"/>
    <w:rsid w:val="00D36A5B"/>
    <w:rsid w:val="00D36A9B"/>
    <w:rsid w:val="00D36C82"/>
    <w:rsid w:val="00D37416"/>
    <w:rsid w:val="00D37505"/>
    <w:rsid w:val="00D37624"/>
    <w:rsid w:val="00D376A4"/>
    <w:rsid w:val="00D376CE"/>
    <w:rsid w:val="00D378DA"/>
    <w:rsid w:val="00D37B82"/>
    <w:rsid w:val="00D37B93"/>
    <w:rsid w:val="00D37D2B"/>
    <w:rsid w:val="00D37F30"/>
    <w:rsid w:val="00D402B4"/>
    <w:rsid w:val="00D404C0"/>
    <w:rsid w:val="00D4056F"/>
    <w:rsid w:val="00D406ED"/>
    <w:rsid w:val="00D4072B"/>
    <w:rsid w:val="00D409E1"/>
    <w:rsid w:val="00D40ABA"/>
    <w:rsid w:val="00D40AF9"/>
    <w:rsid w:val="00D40B76"/>
    <w:rsid w:val="00D40DBA"/>
    <w:rsid w:val="00D40F51"/>
    <w:rsid w:val="00D40FB1"/>
    <w:rsid w:val="00D41305"/>
    <w:rsid w:val="00D41380"/>
    <w:rsid w:val="00D41A7D"/>
    <w:rsid w:val="00D41C95"/>
    <w:rsid w:val="00D41D2A"/>
    <w:rsid w:val="00D41DA7"/>
    <w:rsid w:val="00D41DD6"/>
    <w:rsid w:val="00D41DE1"/>
    <w:rsid w:val="00D41FE8"/>
    <w:rsid w:val="00D423CE"/>
    <w:rsid w:val="00D424E0"/>
    <w:rsid w:val="00D4298C"/>
    <w:rsid w:val="00D42999"/>
    <w:rsid w:val="00D429DA"/>
    <w:rsid w:val="00D42A70"/>
    <w:rsid w:val="00D42E10"/>
    <w:rsid w:val="00D42E66"/>
    <w:rsid w:val="00D42F1D"/>
    <w:rsid w:val="00D430E2"/>
    <w:rsid w:val="00D4324B"/>
    <w:rsid w:val="00D43272"/>
    <w:rsid w:val="00D433CE"/>
    <w:rsid w:val="00D43415"/>
    <w:rsid w:val="00D43445"/>
    <w:rsid w:val="00D43482"/>
    <w:rsid w:val="00D439BB"/>
    <w:rsid w:val="00D43D88"/>
    <w:rsid w:val="00D43E51"/>
    <w:rsid w:val="00D440D2"/>
    <w:rsid w:val="00D4421B"/>
    <w:rsid w:val="00D4429A"/>
    <w:rsid w:val="00D444F6"/>
    <w:rsid w:val="00D4454A"/>
    <w:rsid w:val="00D44595"/>
    <w:rsid w:val="00D44AC2"/>
    <w:rsid w:val="00D44BDC"/>
    <w:rsid w:val="00D44E42"/>
    <w:rsid w:val="00D44F3E"/>
    <w:rsid w:val="00D44FD0"/>
    <w:rsid w:val="00D45024"/>
    <w:rsid w:val="00D4526F"/>
    <w:rsid w:val="00D4534E"/>
    <w:rsid w:val="00D45390"/>
    <w:rsid w:val="00D4547E"/>
    <w:rsid w:val="00D45564"/>
    <w:rsid w:val="00D4560E"/>
    <w:rsid w:val="00D4572E"/>
    <w:rsid w:val="00D4574A"/>
    <w:rsid w:val="00D459ED"/>
    <w:rsid w:val="00D45B04"/>
    <w:rsid w:val="00D45B18"/>
    <w:rsid w:val="00D45E58"/>
    <w:rsid w:val="00D45EE9"/>
    <w:rsid w:val="00D45FA4"/>
    <w:rsid w:val="00D45FCA"/>
    <w:rsid w:val="00D46035"/>
    <w:rsid w:val="00D460D0"/>
    <w:rsid w:val="00D46432"/>
    <w:rsid w:val="00D4647A"/>
    <w:rsid w:val="00D4659D"/>
    <w:rsid w:val="00D4665C"/>
    <w:rsid w:val="00D46719"/>
    <w:rsid w:val="00D4687B"/>
    <w:rsid w:val="00D46A36"/>
    <w:rsid w:val="00D46C67"/>
    <w:rsid w:val="00D46CB8"/>
    <w:rsid w:val="00D46F67"/>
    <w:rsid w:val="00D46FD4"/>
    <w:rsid w:val="00D47034"/>
    <w:rsid w:val="00D470B5"/>
    <w:rsid w:val="00D47253"/>
    <w:rsid w:val="00D47454"/>
    <w:rsid w:val="00D477E4"/>
    <w:rsid w:val="00D47B88"/>
    <w:rsid w:val="00D47BA7"/>
    <w:rsid w:val="00D47BA9"/>
    <w:rsid w:val="00D47BCF"/>
    <w:rsid w:val="00D47D2B"/>
    <w:rsid w:val="00D47F48"/>
    <w:rsid w:val="00D47F85"/>
    <w:rsid w:val="00D5006C"/>
    <w:rsid w:val="00D50117"/>
    <w:rsid w:val="00D50129"/>
    <w:rsid w:val="00D50162"/>
    <w:rsid w:val="00D5017B"/>
    <w:rsid w:val="00D505D0"/>
    <w:rsid w:val="00D5079B"/>
    <w:rsid w:val="00D5096A"/>
    <w:rsid w:val="00D50A1B"/>
    <w:rsid w:val="00D50A2E"/>
    <w:rsid w:val="00D50B66"/>
    <w:rsid w:val="00D50C04"/>
    <w:rsid w:val="00D50E95"/>
    <w:rsid w:val="00D50EF0"/>
    <w:rsid w:val="00D510EC"/>
    <w:rsid w:val="00D5110E"/>
    <w:rsid w:val="00D5151E"/>
    <w:rsid w:val="00D5154D"/>
    <w:rsid w:val="00D515D5"/>
    <w:rsid w:val="00D5175D"/>
    <w:rsid w:val="00D517A6"/>
    <w:rsid w:val="00D51831"/>
    <w:rsid w:val="00D51950"/>
    <w:rsid w:val="00D51BE3"/>
    <w:rsid w:val="00D51C23"/>
    <w:rsid w:val="00D51DB7"/>
    <w:rsid w:val="00D51E08"/>
    <w:rsid w:val="00D51F63"/>
    <w:rsid w:val="00D52054"/>
    <w:rsid w:val="00D5227A"/>
    <w:rsid w:val="00D526D6"/>
    <w:rsid w:val="00D527B0"/>
    <w:rsid w:val="00D528E4"/>
    <w:rsid w:val="00D52913"/>
    <w:rsid w:val="00D52965"/>
    <w:rsid w:val="00D52BFB"/>
    <w:rsid w:val="00D52CED"/>
    <w:rsid w:val="00D52D42"/>
    <w:rsid w:val="00D52E53"/>
    <w:rsid w:val="00D52FE4"/>
    <w:rsid w:val="00D530A0"/>
    <w:rsid w:val="00D53176"/>
    <w:rsid w:val="00D5318F"/>
    <w:rsid w:val="00D531A0"/>
    <w:rsid w:val="00D532B4"/>
    <w:rsid w:val="00D53337"/>
    <w:rsid w:val="00D53443"/>
    <w:rsid w:val="00D5353D"/>
    <w:rsid w:val="00D5354A"/>
    <w:rsid w:val="00D536B1"/>
    <w:rsid w:val="00D5370A"/>
    <w:rsid w:val="00D5389C"/>
    <w:rsid w:val="00D53C4E"/>
    <w:rsid w:val="00D53CE1"/>
    <w:rsid w:val="00D54000"/>
    <w:rsid w:val="00D54063"/>
    <w:rsid w:val="00D54313"/>
    <w:rsid w:val="00D545E2"/>
    <w:rsid w:val="00D545EE"/>
    <w:rsid w:val="00D54773"/>
    <w:rsid w:val="00D548AB"/>
    <w:rsid w:val="00D54A53"/>
    <w:rsid w:val="00D54AFA"/>
    <w:rsid w:val="00D54B55"/>
    <w:rsid w:val="00D54B60"/>
    <w:rsid w:val="00D54C56"/>
    <w:rsid w:val="00D54CC8"/>
    <w:rsid w:val="00D54FEF"/>
    <w:rsid w:val="00D55181"/>
    <w:rsid w:val="00D553C9"/>
    <w:rsid w:val="00D55579"/>
    <w:rsid w:val="00D55604"/>
    <w:rsid w:val="00D5565B"/>
    <w:rsid w:val="00D556EE"/>
    <w:rsid w:val="00D5574F"/>
    <w:rsid w:val="00D5577A"/>
    <w:rsid w:val="00D557D2"/>
    <w:rsid w:val="00D5587D"/>
    <w:rsid w:val="00D55A0A"/>
    <w:rsid w:val="00D55B39"/>
    <w:rsid w:val="00D55C38"/>
    <w:rsid w:val="00D55DC6"/>
    <w:rsid w:val="00D55FCC"/>
    <w:rsid w:val="00D5607C"/>
    <w:rsid w:val="00D564DA"/>
    <w:rsid w:val="00D568F5"/>
    <w:rsid w:val="00D56CB5"/>
    <w:rsid w:val="00D56E28"/>
    <w:rsid w:val="00D56F7B"/>
    <w:rsid w:val="00D57590"/>
    <w:rsid w:val="00D57591"/>
    <w:rsid w:val="00D5786F"/>
    <w:rsid w:val="00D5787D"/>
    <w:rsid w:val="00D5793A"/>
    <w:rsid w:val="00D579AE"/>
    <w:rsid w:val="00D57E64"/>
    <w:rsid w:val="00D57F24"/>
    <w:rsid w:val="00D57FFE"/>
    <w:rsid w:val="00D6000E"/>
    <w:rsid w:val="00D60075"/>
    <w:rsid w:val="00D600EC"/>
    <w:rsid w:val="00D601E3"/>
    <w:rsid w:val="00D6072F"/>
    <w:rsid w:val="00D6098D"/>
    <w:rsid w:val="00D60A4F"/>
    <w:rsid w:val="00D60EC0"/>
    <w:rsid w:val="00D61062"/>
    <w:rsid w:val="00D613E1"/>
    <w:rsid w:val="00D61484"/>
    <w:rsid w:val="00D614D7"/>
    <w:rsid w:val="00D61542"/>
    <w:rsid w:val="00D61652"/>
    <w:rsid w:val="00D617D1"/>
    <w:rsid w:val="00D61B4D"/>
    <w:rsid w:val="00D61B5C"/>
    <w:rsid w:val="00D61B91"/>
    <w:rsid w:val="00D61CAA"/>
    <w:rsid w:val="00D6201B"/>
    <w:rsid w:val="00D62061"/>
    <w:rsid w:val="00D620E8"/>
    <w:rsid w:val="00D62249"/>
    <w:rsid w:val="00D6230A"/>
    <w:rsid w:val="00D62880"/>
    <w:rsid w:val="00D62A84"/>
    <w:rsid w:val="00D62B52"/>
    <w:rsid w:val="00D62BE6"/>
    <w:rsid w:val="00D62F3A"/>
    <w:rsid w:val="00D630C0"/>
    <w:rsid w:val="00D63337"/>
    <w:rsid w:val="00D6338F"/>
    <w:rsid w:val="00D6372F"/>
    <w:rsid w:val="00D63762"/>
    <w:rsid w:val="00D6394E"/>
    <w:rsid w:val="00D63DAB"/>
    <w:rsid w:val="00D63EF8"/>
    <w:rsid w:val="00D63F76"/>
    <w:rsid w:val="00D64054"/>
    <w:rsid w:val="00D64354"/>
    <w:rsid w:val="00D6452F"/>
    <w:rsid w:val="00D64710"/>
    <w:rsid w:val="00D6472F"/>
    <w:rsid w:val="00D64793"/>
    <w:rsid w:val="00D647AA"/>
    <w:rsid w:val="00D64995"/>
    <w:rsid w:val="00D64C3E"/>
    <w:rsid w:val="00D64C64"/>
    <w:rsid w:val="00D64D2C"/>
    <w:rsid w:val="00D651A5"/>
    <w:rsid w:val="00D651E3"/>
    <w:rsid w:val="00D652C7"/>
    <w:rsid w:val="00D65534"/>
    <w:rsid w:val="00D6570B"/>
    <w:rsid w:val="00D6570D"/>
    <w:rsid w:val="00D65981"/>
    <w:rsid w:val="00D65A47"/>
    <w:rsid w:val="00D65C3D"/>
    <w:rsid w:val="00D65DB9"/>
    <w:rsid w:val="00D65DF4"/>
    <w:rsid w:val="00D65EA3"/>
    <w:rsid w:val="00D65F1C"/>
    <w:rsid w:val="00D65F28"/>
    <w:rsid w:val="00D65F6A"/>
    <w:rsid w:val="00D65FC2"/>
    <w:rsid w:val="00D66041"/>
    <w:rsid w:val="00D6618F"/>
    <w:rsid w:val="00D661A9"/>
    <w:rsid w:val="00D66254"/>
    <w:rsid w:val="00D66273"/>
    <w:rsid w:val="00D6644E"/>
    <w:rsid w:val="00D665C5"/>
    <w:rsid w:val="00D666B0"/>
    <w:rsid w:val="00D669B2"/>
    <w:rsid w:val="00D66B18"/>
    <w:rsid w:val="00D66B82"/>
    <w:rsid w:val="00D66D64"/>
    <w:rsid w:val="00D66DEC"/>
    <w:rsid w:val="00D670DB"/>
    <w:rsid w:val="00D671CB"/>
    <w:rsid w:val="00D67638"/>
    <w:rsid w:val="00D67894"/>
    <w:rsid w:val="00D678A0"/>
    <w:rsid w:val="00D67A49"/>
    <w:rsid w:val="00D67A51"/>
    <w:rsid w:val="00D67B25"/>
    <w:rsid w:val="00D67CD8"/>
    <w:rsid w:val="00D67DC6"/>
    <w:rsid w:val="00D700EF"/>
    <w:rsid w:val="00D7011F"/>
    <w:rsid w:val="00D70160"/>
    <w:rsid w:val="00D703BD"/>
    <w:rsid w:val="00D703F9"/>
    <w:rsid w:val="00D705FB"/>
    <w:rsid w:val="00D70678"/>
    <w:rsid w:val="00D7070B"/>
    <w:rsid w:val="00D7086B"/>
    <w:rsid w:val="00D7087E"/>
    <w:rsid w:val="00D70A70"/>
    <w:rsid w:val="00D70B91"/>
    <w:rsid w:val="00D70B97"/>
    <w:rsid w:val="00D70D25"/>
    <w:rsid w:val="00D70DD5"/>
    <w:rsid w:val="00D70DE2"/>
    <w:rsid w:val="00D70DFE"/>
    <w:rsid w:val="00D70E00"/>
    <w:rsid w:val="00D70E3C"/>
    <w:rsid w:val="00D71214"/>
    <w:rsid w:val="00D71270"/>
    <w:rsid w:val="00D71272"/>
    <w:rsid w:val="00D7128A"/>
    <w:rsid w:val="00D71563"/>
    <w:rsid w:val="00D71861"/>
    <w:rsid w:val="00D71888"/>
    <w:rsid w:val="00D718A4"/>
    <w:rsid w:val="00D718A9"/>
    <w:rsid w:val="00D7191D"/>
    <w:rsid w:val="00D71921"/>
    <w:rsid w:val="00D71ACC"/>
    <w:rsid w:val="00D71ACF"/>
    <w:rsid w:val="00D71AE5"/>
    <w:rsid w:val="00D71D70"/>
    <w:rsid w:val="00D71E83"/>
    <w:rsid w:val="00D71F2D"/>
    <w:rsid w:val="00D71F78"/>
    <w:rsid w:val="00D72277"/>
    <w:rsid w:val="00D72310"/>
    <w:rsid w:val="00D72334"/>
    <w:rsid w:val="00D72610"/>
    <w:rsid w:val="00D7269C"/>
    <w:rsid w:val="00D7295A"/>
    <w:rsid w:val="00D729DC"/>
    <w:rsid w:val="00D72ADE"/>
    <w:rsid w:val="00D72DD8"/>
    <w:rsid w:val="00D72DF4"/>
    <w:rsid w:val="00D72EC1"/>
    <w:rsid w:val="00D72F0E"/>
    <w:rsid w:val="00D72FF0"/>
    <w:rsid w:val="00D73007"/>
    <w:rsid w:val="00D73192"/>
    <w:rsid w:val="00D73233"/>
    <w:rsid w:val="00D732F4"/>
    <w:rsid w:val="00D7338D"/>
    <w:rsid w:val="00D734E7"/>
    <w:rsid w:val="00D73563"/>
    <w:rsid w:val="00D73787"/>
    <w:rsid w:val="00D7399A"/>
    <w:rsid w:val="00D73A92"/>
    <w:rsid w:val="00D73C6D"/>
    <w:rsid w:val="00D73CBC"/>
    <w:rsid w:val="00D7409B"/>
    <w:rsid w:val="00D74633"/>
    <w:rsid w:val="00D746A0"/>
    <w:rsid w:val="00D7472D"/>
    <w:rsid w:val="00D749C8"/>
    <w:rsid w:val="00D74B27"/>
    <w:rsid w:val="00D74D5E"/>
    <w:rsid w:val="00D74FD9"/>
    <w:rsid w:val="00D750EA"/>
    <w:rsid w:val="00D753AA"/>
    <w:rsid w:val="00D7544F"/>
    <w:rsid w:val="00D754C9"/>
    <w:rsid w:val="00D7578F"/>
    <w:rsid w:val="00D7579A"/>
    <w:rsid w:val="00D7579B"/>
    <w:rsid w:val="00D75ADC"/>
    <w:rsid w:val="00D75C75"/>
    <w:rsid w:val="00D75CD5"/>
    <w:rsid w:val="00D75F2F"/>
    <w:rsid w:val="00D75FCD"/>
    <w:rsid w:val="00D76085"/>
    <w:rsid w:val="00D760DB"/>
    <w:rsid w:val="00D761E4"/>
    <w:rsid w:val="00D7648A"/>
    <w:rsid w:val="00D764E3"/>
    <w:rsid w:val="00D76569"/>
    <w:rsid w:val="00D76870"/>
    <w:rsid w:val="00D76991"/>
    <w:rsid w:val="00D769C8"/>
    <w:rsid w:val="00D76BA7"/>
    <w:rsid w:val="00D76C32"/>
    <w:rsid w:val="00D76CF0"/>
    <w:rsid w:val="00D77026"/>
    <w:rsid w:val="00D77956"/>
    <w:rsid w:val="00D77AA3"/>
    <w:rsid w:val="00D77B30"/>
    <w:rsid w:val="00D77CB1"/>
    <w:rsid w:val="00D77E21"/>
    <w:rsid w:val="00D77E36"/>
    <w:rsid w:val="00D802F0"/>
    <w:rsid w:val="00D80369"/>
    <w:rsid w:val="00D80394"/>
    <w:rsid w:val="00D8040D"/>
    <w:rsid w:val="00D80474"/>
    <w:rsid w:val="00D80496"/>
    <w:rsid w:val="00D80619"/>
    <w:rsid w:val="00D80763"/>
    <w:rsid w:val="00D80794"/>
    <w:rsid w:val="00D80BCD"/>
    <w:rsid w:val="00D80C01"/>
    <w:rsid w:val="00D80C3C"/>
    <w:rsid w:val="00D80EC2"/>
    <w:rsid w:val="00D80F8E"/>
    <w:rsid w:val="00D8118D"/>
    <w:rsid w:val="00D813F4"/>
    <w:rsid w:val="00D8170A"/>
    <w:rsid w:val="00D81ACA"/>
    <w:rsid w:val="00D81BDF"/>
    <w:rsid w:val="00D81C47"/>
    <w:rsid w:val="00D81C9B"/>
    <w:rsid w:val="00D82048"/>
    <w:rsid w:val="00D82079"/>
    <w:rsid w:val="00D8216C"/>
    <w:rsid w:val="00D821F4"/>
    <w:rsid w:val="00D825A3"/>
    <w:rsid w:val="00D82772"/>
    <w:rsid w:val="00D8291B"/>
    <w:rsid w:val="00D82956"/>
    <w:rsid w:val="00D82AA9"/>
    <w:rsid w:val="00D82BAB"/>
    <w:rsid w:val="00D82EC5"/>
    <w:rsid w:val="00D82F3D"/>
    <w:rsid w:val="00D82F99"/>
    <w:rsid w:val="00D83221"/>
    <w:rsid w:val="00D833B7"/>
    <w:rsid w:val="00D8358B"/>
    <w:rsid w:val="00D8397B"/>
    <w:rsid w:val="00D83B43"/>
    <w:rsid w:val="00D83BD3"/>
    <w:rsid w:val="00D83C69"/>
    <w:rsid w:val="00D840BB"/>
    <w:rsid w:val="00D84120"/>
    <w:rsid w:val="00D8417E"/>
    <w:rsid w:val="00D84818"/>
    <w:rsid w:val="00D84E10"/>
    <w:rsid w:val="00D84E93"/>
    <w:rsid w:val="00D84F58"/>
    <w:rsid w:val="00D85091"/>
    <w:rsid w:val="00D85434"/>
    <w:rsid w:val="00D856ED"/>
    <w:rsid w:val="00D85969"/>
    <w:rsid w:val="00D859BC"/>
    <w:rsid w:val="00D85AD3"/>
    <w:rsid w:val="00D85DD4"/>
    <w:rsid w:val="00D85E7D"/>
    <w:rsid w:val="00D86463"/>
    <w:rsid w:val="00D866AC"/>
    <w:rsid w:val="00D866FE"/>
    <w:rsid w:val="00D867F5"/>
    <w:rsid w:val="00D869A3"/>
    <w:rsid w:val="00D86A08"/>
    <w:rsid w:val="00D86AE4"/>
    <w:rsid w:val="00D86B27"/>
    <w:rsid w:val="00D86BE8"/>
    <w:rsid w:val="00D86D09"/>
    <w:rsid w:val="00D86E27"/>
    <w:rsid w:val="00D86F70"/>
    <w:rsid w:val="00D871ED"/>
    <w:rsid w:val="00D87722"/>
    <w:rsid w:val="00D87977"/>
    <w:rsid w:val="00D87BE8"/>
    <w:rsid w:val="00D87DDD"/>
    <w:rsid w:val="00D87E0B"/>
    <w:rsid w:val="00D87EA2"/>
    <w:rsid w:val="00D87EB9"/>
    <w:rsid w:val="00D87F69"/>
    <w:rsid w:val="00D90111"/>
    <w:rsid w:val="00D901CA"/>
    <w:rsid w:val="00D90258"/>
    <w:rsid w:val="00D9076A"/>
    <w:rsid w:val="00D907C6"/>
    <w:rsid w:val="00D90855"/>
    <w:rsid w:val="00D90B05"/>
    <w:rsid w:val="00D90B3E"/>
    <w:rsid w:val="00D90D22"/>
    <w:rsid w:val="00D90E82"/>
    <w:rsid w:val="00D90ED3"/>
    <w:rsid w:val="00D90F44"/>
    <w:rsid w:val="00D9105A"/>
    <w:rsid w:val="00D9110D"/>
    <w:rsid w:val="00D9128A"/>
    <w:rsid w:val="00D9140C"/>
    <w:rsid w:val="00D915CE"/>
    <w:rsid w:val="00D91629"/>
    <w:rsid w:val="00D9163B"/>
    <w:rsid w:val="00D9179F"/>
    <w:rsid w:val="00D917F2"/>
    <w:rsid w:val="00D91AAD"/>
    <w:rsid w:val="00D91AEF"/>
    <w:rsid w:val="00D91C39"/>
    <w:rsid w:val="00D91CD9"/>
    <w:rsid w:val="00D91D92"/>
    <w:rsid w:val="00D91FEB"/>
    <w:rsid w:val="00D92815"/>
    <w:rsid w:val="00D928C2"/>
    <w:rsid w:val="00D92954"/>
    <w:rsid w:val="00D92964"/>
    <w:rsid w:val="00D92A52"/>
    <w:rsid w:val="00D92B11"/>
    <w:rsid w:val="00D92D61"/>
    <w:rsid w:val="00D931B6"/>
    <w:rsid w:val="00D931FF"/>
    <w:rsid w:val="00D93520"/>
    <w:rsid w:val="00D93785"/>
    <w:rsid w:val="00D9382F"/>
    <w:rsid w:val="00D93858"/>
    <w:rsid w:val="00D938E7"/>
    <w:rsid w:val="00D93CB6"/>
    <w:rsid w:val="00D93ED8"/>
    <w:rsid w:val="00D93FF8"/>
    <w:rsid w:val="00D9412E"/>
    <w:rsid w:val="00D9435B"/>
    <w:rsid w:val="00D9441F"/>
    <w:rsid w:val="00D944FA"/>
    <w:rsid w:val="00D94710"/>
    <w:rsid w:val="00D94770"/>
    <w:rsid w:val="00D9492E"/>
    <w:rsid w:val="00D94D73"/>
    <w:rsid w:val="00D94D94"/>
    <w:rsid w:val="00D94FC9"/>
    <w:rsid w:val="00D950DF"/>
    <w:rsid w:val="00D95134"/>
    <w:rsid w:val="00D9532E"/>
    <w:rsid w:val="00D95345"/>
    <w:rsid w:val="00D9556F"/>
    <w:rsid w:val="00D955B0"/>
    <w:rsid w:val="00D95782"/>
    <w:rsid w:val="00D95A62"/>
    <w:rsid w:val="00D95A7A"/>
    <w:rsid w:val="00D95B6D"/>
    <w:rsid w:val="00D95C46"/>
    <w:rsid w:val="00D96053"/>
    <w:rsid w:val="00D96122"/>
    <w:rsid w:val="00D9612C"/>
    <w:rsid w:val="00D96163"/>
    <w:rsid w:val="00D963DA"/>
    <w:rsid w:val="00D963E5"/>
    <w:rsid w:val="00D96486"/>
    <w:rsid w:val="00D96940"/>
    <w:rsid w:val="00D96F03"/>
    <w:rsid w:val="00D97080"/>
    <w:rsid w:val="00D97081"/>
    <w:rsid w:val="00D970E5"/>
    <w:rsid w:val="00D9713C"/>
    <w:rsid w:val="00D971A3"/>
    <w:rsid w:val="00D97693"/>
    <w:rsid w:val="00D976DE"/>
    <w:rsid w:val="00D976F3"/>
    <w:rsid w:val="00D979D4"/>
    <w:rsid w:val="00D97A50"/>
    <w:rsid w:val="00D97D09"/>
    <w:rsid w:val="00D97F28"/>
    <w:rsid w:val="00D97F61"/>
    <w:rsid w:val="00D97F8E"/>
    <w:rsid w:val="00D97F92"/>
    <w:rsid w:val="00DA0044"/>
    <w:rsid w:val="00DA0379"/>
    <w:rsid w:val="00DA0604"/>
    <w:rsid w:val="00DA085C"/>
    <w:rsid w:val="00DA0970"/>
    <w:rsid w:val="00DA09EC"/>
    <w:rsid w:val="00DA0C86"/>
    <w:rsid w:val="00DA14E1"/>
    <w:rsid w:val="00DA1502"/>
    <w:rsid w:val="00DA1593"/>
    <w:rsid w:val="00DA164A"/>
    <w:rsid w:val="00DA1791"/>
    <w:rsid w:val="00DA17D7"/>
    <w:rsid w:val="00DA1BA2"/>
    <w:rsid w:val="00DA1BD4"/>
    <w:rsid w:val="00DA1C9D"/>
    <w:rsid w:val="00DA1CEF"/>
    <w:rsid w:val="00DA1FA5"/>
    <w:rsid w:val="00DA229E"/>
    <w:rsid w:val="00DA22B1"/>
    <w:rsid w:val="00DA2320"/>
    <w:rsid w:val="00DA2352"/>
    <w:rsid w:val="00DA23B6"/>
    <w:rsid w:val="00DA2544"/>
    <w:rsid w:val="00DA26C1"/>
    <w:rsid w:val="00DA277B"/>
    <w:rsid w:val="00DA2865"/>
    <w:rsid w:val="00DA29A0"/>
    <w:rsid w:val="00DA29E2"/>
    <w:rsid w:val="00DA2CC6"/>
    <w:rsid w:val="00DA2D6B"/>
    <w:rsid w:val="00DA2F85"/>
    <w:rsid w:val="00DA2FE0"/>
    <w:rsid w:val="00DA300D"/>
    <w:rsid w:val="00DA303D"/>
    <w:rsid w:val="00DA3698"/>
    <w:rsid w:val="00DA3703"/>
    <w:rsid w:val="00DA37DD"/>
    <w:rsid w:val="00DA41D8"/>
    <w:rsid w:val="00DA47D2"/>
    <w:rsid w:val="00DA480F"/>
    <w:rsid w:val="00DA4BF1"/>
    <w:rsid w:val="00DA4DA4"/>
    <w:rsid w:val="00DA4E54"/>
    <w:rsid w:val="00DA4E66"/>
    <w:rsid w:val="00DA4EB1"/>
    <w:rsid w:val="00DA4EBA"/>
    <w:rsid w:val="00DA5059"/>
    <w:rsid w:val="00DA50E7"/>
    <w:rsid w:val="00DA513F"/>
    <w:rsid w:val="00DA539F"/>
    <w:rsid w:val="00DA541A"/>
    <w:rsid w:val="00DA54D7"/>
    <w:rsid w:val="00DA58F5"/>
    <w:rsid w:val="00DA5980"/>
    <w:rsid w:val="00DA5A2A"/>
    <w:rsid w:val="00DA5ACC"/>
    <w:rsid w:val="00DA5FD4"/>
    <w:rsid w:val="00DA6087"/>
    <w:rsid w:val="00DA62F2"/>
    <w:rsid w:val="00DA6308"/>
    <w:rsid w:val="00DA63EF"/>
    <w:rsid w:val="00DA6589"/>
    <w:rsid w:val="00DA6628"/>
    <w:rsid w:val="00DA6659"/>
    <w:rsid w:val="00DA67AA"/>
    <w:rsid w:val="00DA6849"/>
    <w:rsid w:val="00DA6A47"/>
    <w:rsid w:val="00DA6B91"/>
    <w:rsid w:val="00DA6E07"/>
    <w:rsid w:val="00DA6ED8"/>
    <w:rsid w:val="00DA6F3F"/>
    <w:rsid w:val="00DA6F56"/>
    <w:rsid w:val="00DA72EE"/>
    <w:rsid w:val="00DA7363"/>
    <w:rsid w:val="00DA7BC8"/>
    <w:rsid w:val="00DA7C4A"/>
    <w:rsid w:val="00DA7D3D"/>
    <w:rsid w:val="00DA7DEB"/>
    <w:rsid w:val="00DA7E60"/>
    <w:rsid w:val="00DA7EEA"/>
    <w:rsid w:val="00DB009E"/>
    <w:rsid w:val="00DB00E4"/>
    <w:rsid w:val="00DB00EC"/>
    <w:rsid w:val="00DB019B"/>
    <w:rsid w:val="00DB01CD"/>
    <w:rsid w:val="00DB0615"/>
    <w:rsid w:val="00DB06C5"/>
    <w:rsid w:val="00DB09CF"/>
    <w:rsid w:val="00DB0AA0"/>
    <w:rsid w:val="00DB0B43"/>
    <w:rsid w:val="00DB0B82"/>
    <w:rsid w:val="00DB0D18"/>
    <w:rsid w:val="00DB0E1A"/>
    <w:rsid w:val="00DB0E76"/>
    <w:rsid w:val="00DB1034"/>
    <w:rsid w:val="00DB127A"/>
    <w:rsid w:val="00DB1288"/>
    <w:rsid w:val="00DB148F"/>
    <w:rsid w:val="00DB1636"/>
    <w:rsid w:val="00DB1668"/>
    <w:rsid w:val="00DB192B"/>
    <w:rsid w:val="00DB19EA"/>
    <w:rsid w:val="00DB1B19"/>
    <w:rsid w:val="00DB1BD9"/>
    <w:rsid w:val="00DB1EDF"/>
    <w:rsid w:val="00DB1EF8"/>
    <w:rsid w:val="00DB207B"/>
    <w:rsid w:val="00DB20CD"/>
    <w:rsid w:val="00DB222B"/>
    <w:rsid w:val="00DB25BF"/>
    <w:rsid w:val="00DB26E7"/>
    <w:rsid w:val="00DB27AD"/>
    <w:rsid w:val="00DB2DE9"/>
    <w:rsid w:val="00DB2F36"/>
    <w:rsid w:val="00DB3097"/>
    <w:rsid w:val="00DB327B"/>
    <w:rsid w:val="00DB363F"/>
    <w:rsid w:val="00DB3740"/>
    <w:rsid w:val="00DB37B8"/>
    <w:rsid w:val="00DB3950"/>
    <w:rsid w:val="00DB3DC1"/>
    <w:rsid w:val="00DB41A0"/>
    <w:rsid w:val="00DB4397"/>
    <w:rsid w:val="00DB451D"/>
    <w:rsid w:val="00DB4652"/>
    <w:rsid w:val="00DB49C8"/>
    <w:rsid w:val="00DB4B2B"/>
    <w:rsid w:val="00DB4D35"/>
    <w:rsid w:val="00DB4E1F"/>
    <w:rsid w:val="00DB5160"/>
    <w:rsid w:val="00DB53FC"/>
    <w:rsid w:val="00DB54A0"/>
    <w:rsid w:val="00DB5879"/>
    <w:rsid w:val="00DB58B9"/>
    <w:rsid w:val="00DB5A5B"/>
    <w:rsid w:val="00DB5D18"/>
    <w:rsid w:val="00DB601B"/>
    <w:rsid w:val="00DB6206"/>
    <w:rsid w:val="00DB6280"/>
    <w:rsid w:val="00DB62DE"/>
    <w:rsid w:val="00DB647B"/>
    <w:rsid w:val="00DB66C9"/>
    <w:rsid w:val="00DB67A9"/>
    <w:rsid w:val="00DB67F8"/>
    <w:rsid w:val="00DB698A"/>
    <w:rsid w:val="00DB6B27"/>
    <w:rsid w:val="00DB6CB6"/>
    <w:rsid w:val="00DB6D1B"/>
    <w:rsid w:val="00DB6DA3"/>
    <w:rsid w:val="00DB6DF9"/>
    <w:rsid w:val="00DB6EBA"/>
    <w:rsid w:val="00DB6F35"/>
    <w:rsid w:val="00DB7050"/>
    <w:rsid w:val="00DB7180"/>
    <w:rsid w:val="00DB71F8"/>
    <w:rsid w:val="00DB73C2"/>
    <w:rsid w:val="00DB73E2"/>
    <w:rsid w:val="00DB753D"/>
    <w:rsid w:val="00DB76B3"/>
    <w:rsid w:val="00DB7841"/>
    <w:rsid w:val="00DB7AD3"/>
    <w:rsid w:val="00DB7BF0"/>
    <w:rsid w:val="00DB7C3C"/>
    <w:rsid w:val="00DC0324"/>
    <w:rsid w:val="00DC03EC"/>
    <w:rsid w:val="00DC0678"/>
    <w:rsid w:val="00DC078A"/>
    <w:rsid w:val="00DC088D"/>
    <w:rsid w:val="00DC089B"/>
    <w:rsid w:val="00DC0B48"/>
    <w:rsid w:val="00DC0C8B"/>
    <w:rsid w:val="00DC0E24"/>
    <w:rsid w:val="00DC0F29"/>
    <w:rsid w:val="00DC1165"/>
    <w:rsid w:val="00DC13A1"/>
    <w:rsid w:val="00DC1646"/>
    <w:rsid w:val="00DC18CD"/>
    <w:rsid w:val="00DC1B99"/>
    <w:rsid w:val="00DC1CAA"/>
    <w:rsid w:val="00DC1D0F"/>
    <w:rsid w:val="00DC1D8E"/>
    <w:rsid w:val="00DC2144"/>
    <w:rsid w:val="00DC234C"/>
    <w:rsid w:val="00DC23F5"/>
    <w:rsid w:val="00DC242A"/>
    <w:rsid w:val="00DC250C"/>
    <w:rsid w:val="00DC2529"/>
    <w:rsid w:val="00DC2588"/>
    <w:rsid w:val="00DC28FE"/>
    <w:rsid w:val="00DC2999"/>
    <w:rsid w:val="00DC2A3F"/>
    <w:rsid w:val="00DC2BB6"/>
    <w:rsid w:val="00DC2DAC"/>
    <w:rsid w:val="00DC2E0D"/>
    <w:rsid w:val="00DC31CE"/>
    <w:rsid w:val="00DC32DC"/>
    <w:rsid w:val="00DC3331"/>
    <w:rsid w:val="00DC3440"/>
    <w:rsid w:val="00DC3514"/>
    <w:rsid w:val="00DC35AD"/>
    <w:rsid w:val="00DC3693"/>
    <w:rsid w:val="00DC3728"/>
    <w:rsid w:val="00DC3839"/>
    <w:rsid w:val="00DC38D1"/>
    <w:rsid w:val="00DC3A53"/>
    <w:rsid w:val="00DC3B11"/>
    <w:rsid w:val="00DC3DA8"/>
    <w:rsid w:val="00DC3F75"/>
    <w:rsid w:val="00DC405E"/>
    <w:rsid w:val="00DC4081"/>
    <w:rsid w:val="00DC462F"/>
    <w:rsid w:val="00DC4A52"/>
    <w:rsid w:val="00DC4A98"/>
    <w:rsid w:val="00DC4B03"/>
    <w:rsid w:val="00DC4B69"/>
    <w:rsid w:val="00DC4CEB"/>
    <w:rsid w:val="00DC4DCF"/>
    <w:rsid w:val="00DC4DE8"/>
    <w:rsid w:val="00DC4E35"/>
    <w:rsid w:val="00DC4EAC"/>
    <w:rsid w:val="00DC4EFB"/>
    <w:rsid w:val="00DC4FCC"/>
    <w:rsid w:val="00DC51B7"/>
    <w:rsid w:val="00DC56EC"/>
    <w:rsid w:val="00DC57BF"/>
    <w:rsid w:val="00DC59EB"/>
    <w:rsid w:val="00DC5AF3"/>
    <w:rsid w:val="00DC5AF5"/>
    <w:rsid w:val="00DC5B0E"/>
    <w:rsid w:val="00DC5B2D"/>
    <w:rsid w:val="00DC5DA9"/>
    <w:rsid w:val="00DC5E0A"/>
    <w:rsid w:val="00DC5EE6"/>
    <w:rsid w:val="00DC602D"/>
    <w:rsid w:val="00DC619C"/>
    <w:rsid w:val="00DC646F"/>
    <w:rsid w:val="00DC6482"/>
    <w:rsid w:val="00DC6499"/>
    <w:rsid w:val="00DC664D"/>
    <w:rsid w:val="00DC6800"/>
    <w:rsid w:val="00DC6828"/>
    <w:rsid w:val="00DC68BE"/>
    <w:rsid w:val="00DC691E"/>
    <w:rsid w:val="00DC6986"/>
    <w:rsid w:val="00DC69E6"/>
    <w:rsid w:val="00DC6CA1"/>
    <w:rsid w:val="00DC6ECD"/>
    <w:rsid w:val="00DC6F56"/>
    <w:rsid w:val="00DC6FBA"/>
    <w:rsid w:val="00DC708E"/>
    <w:rsid w:val="00DC71AD"/>
    <w:rsid w:val="00DC728B"/>
    <w:rsid w:val="00DC734A"/>
    <w:rsid w:val="00DC757A"/>
    <w:rsid w:val="00DC75D3"/>
    <w:rsid w:val="00DC76C7"/>
    <w:rsid w:val="00DC77C9"/>
    <w:rsid w:val="00DC781A"/>
    <w:rsid w:val="00DC78A5"/>
    <w:rsid w:val="00DC7A06"/>
    <w:rsid w:val="00DC7A68"/>
    <w:rsid w:val="00DC7E69"/>
    <w:rsid w:val="00DC7F6D"/>
    <w:rsid w:val="00DD029B"/>
    <w:rsid w:val="00DD02E7"/>
    <w:rsid w:val="00DD035C"/>
    <w:rsid w:val="00DD06D0"/>
    <w:rsid w:val="00DD09C4"/>
    <w:rsid w:val="00DD0CB8"/>
    <w:rsid w:val="00DD0EBD"/>
    <w:rsid w:val="00DD1174"/>
    <w:rsid w:val="00DD11EE"/>
    <w:rsid w:val="00DD1451"/>
    <w:rsid w:val="00DD14A9"/>
    <w:rsid w:val="00DD1857"/>
    <w:rsid w:val="00DD1A93"/>
    <w:rsid w:val="00DD1AE4"/>
    <w:rsid w:val="00DD1BB2"/>
    <w:rsid w:val="00DD1EB0"/>
    <w:rsid w:val="00DD2520"/>
    <w:rsid w:val="00DD2566"/>
    <w:rsid w:val="00DD25FA"/>
    <w:rsid w:val="00DD26E9"/>
    <w:rsid w:val="00DD2942"/>
    <w:rsid w:val="00DD2BD9"/>
    <w:rsid w:val="00DD2BE3"/>
    <w:rsid w:val="00DD2C78"/>
    <w:rsid w:val="00DD2D98"/>
    <w:rsid w:val="00DD2E46"/>
    <w:rsid w:val="00DD2E50"/>
    <w:rsid w:val="00DD2F15"/>
    <w:rsid w:val="00DD3564"/>
    <w:rsid w:val="00DD36AB"/>
    <w:rsid w:val="00DD3961"/>
    <w:rsid w:val="00DD3BE5"/>
    <w:rsid w:val="00DD3DA5"/>
    <w:rsid w:val="00DD3DED"/>
    <w:rsid w:val="00DD3E34"/>
    <w:rsid w:val="00DD3E95"/>
    <w:rsid w:val="00DD3EF6"/>
    <w:rsid w:val="00DD3FF0"/>
    <w:rsid w:val="00DD40E4"/>
    <w:rsid w:val="00DD42C1"/>
    <w:rsid w:val="00DD487A"/>
    <w:rsid w:val="00DD4934"/>
    <w:rsid w:val="00DD49A8"/>
    <w:rsid w:val="00DD49FC"/>
    <w:rsid w:val="00DD4A8D"/>
    <w:rsid w:val="00DD4B60"/>
    <w:rsid w:val="00DD4F35"/>
    <w:rsid w:val="00DD5050"/>
    <w:rsid w:val="00DD5362"/>
    <w:rsid w:val="00DD54F9"/>
    <w:rsid w:val="00DD5520"/>
    <w:rsid w:val="00DD5902"/>
    <w:rsid w:val="00DD5C9D"/>
    <w:rsid w:val="00DD5E9C"/>
    <w:rsid w:val="00DD5F9E"/>
    <w:rsid w:val="00DD6145"/>
    <w:rsid w:val="00DD6295"/>
    <w:rsid w:val="00DD64E2"/>
    <w:rsid w:val="00DD66C3"/>
    <w:rsid w:val="00DD6AA4"/>
    <w:rsid w:val="00DD6AF4"/>
    <w:rsid w:val="00DD6DF4"/>
    <w:rsid w:val="00DD6F18"/>
    <w:rsid w:val="00DD7064"/>
    <w:rsid w:val="00DD73F9"/>
    <w:rsid w:val="00DD7731"/>
    <w:rsid w:val="00DD7B6E"/>
    <w:rsid w:val="00DD7B97"/>
    <w:rsid w:val="00DD7DC8"/>
    <w:rsid w:val="00DD7DD2"/>
    <w:rsid w:val="00DE009D"/>
    <w:rsid w:val="00DE00DC"/>
    <w:rsid w:val="00DE0442"/>
    <w:rsid w:val="00DE062C"/>
    <w:rsid w:val="00DE07CC"/>
    <w:rsid w:val="00DE07E2"/>
    <w:rsid w:val="00DE0871"/>
    <w:rsid w:val="00DE0BE5"/>
    <w:rsid w:val="00DE0C7C"/>
    <w:rsid w:val="00DE0E97"/>
    <w:rsid w:val="00DE0FB1"/>
    <w:rsid w:val="00DE1042"/>
    <w:rsid w:val="00DE12ED"/>
    <w:rsid w:val="00DE1415"/>
    <w:rsid w:val="00DE1463"/>
    <w:rsid w:val="00DE156A"/>
    <w:rsid w:val="00DE1650"/>
    <w:rsid w:val="00DE1799"/>
    <w:rsid w:val="00DE199D"/>
    <w:rsid w:val="00DE1B9B"/>
    <w:rsid w:val="00DE1BE8"/>
    <w:rsid w:val="00DE1D33"/>
    <w:rsid w:val="00DE1E68"/>
    <w:rsid w:val="00DE1E98"/>
    <w:rsid w:val="00DE2104"/>
    <w:rsid w:val="00DE21E2"/>
    <w:rsid w:val="00DE23DF"/>
    <w:rsid w:val="00DE2497"/>
    <w:rsid w:val="00DE24A6"/>
    <w:rsid w:val="00DE2551"/>
    <w:rsid w:val="00DE2A23"/>
    <w:rsid w:val="00DE2A9A"/>
    <w:rsid w:val="00DE2B88"/>
    <w:rsid w:val="00DE2CB7"/>
    <w:rsid w:val="00DE2EC5"/>
    <w:rsid w:val="00DE307F"/>
    <w:rsid w:val="00DE33FB"/>
    <w:rsid w:val="00DE3A57"/>
    <w:rsid w:val="00DE3B05"/>
    <w:rsid w:val="00DE3B77"/>
    <w:rsid w:val="00DE3D4D"/>
    <w:rsid w:val="00DE3E46"/>
    <w:rsid w:val="00DE3EC9"/>
    <w:rsid w:val="00DE3EE6"/>
    <w:rsid w:val="00DE3EF7"/>
    <w:rsid w:val="00DE4012"/>
    <w:rsid w:val="00DE40C3"/>
    <w:rsid w:val="00DE48B9"/>
    <w:rsid w:val="00DE4976"/>
    <w:rsid w:val="00DE4C4D"/>
    <w:rsid w:val="00DE4CA3"/>
    <w:rsid w:val="00DE4DEA"/>
    <w:rsid w:val="00DE4F28"/>
    <w:rsid w:val="00DE4FBA"/>
    <w:rsid w:val="00DE524E"/>
    <w:rsid w:val="00DE539E"/>
    <w:rsid w:val="00DE53C9"/>
    <w:rsid w:val="00DE551D"/>
    <w:rsid w:val="00DE55C8"/>
    <w:rsid w:val="00DE5785"/>
    <w:rsid w:val="00DE583D"/>
    <w:rsid w:val="00DE5939"/>
    <w:rsid w:val="00DE5B1E"/>
    <w:rsid w:val="00DE5C14"/>
    <w:rsid w:val="00DE5CC8"/>
    <w:rsid w:val="00DE5CF5"/>
    <w:rsid w:val="00DE5FE3"/>
    <w:rsid w:val="00DE6274"/>
    <w:rsid w:val="00DE6329"/>
    <w:rsid w:val="00DE64EC"/>
    <w:rsid w:val="00DE653E"/>
    <w:rsid w:val="00DE687E"/>
    <w:rsid w:val="00DE6928"/>
    <w:rsid w:val="00DE697C"/>
    <w:rsid w:val="00DE6A69"/>
    <w:rsid w:val="00DE6CA1"/>
    <w:rsid w:val="00DE6D2D"/>
    <w:rsid w:val="00DE6DAA"/>
    <w:rsid w:val="00DE6DEB"/>
    <w:rsid w:val="00DE6E3F"/>
    <w:rsid w:val="00DE6EAD"/>
    <w:rsid w:val="00DE6F35"/>
    <w:rsid w:val="00DE6FD0"/>
    <w:rsid w:val="00DE71E9"/>
    <w:rsid w:val="00DE7540"/>
    <w:rsid w:val="00DE776A"/>
    <w:rsid w:val="00DE78B7"/>
    <w:rsid w:val="00DE7A90"/>
    <w:rsid w:val="00DE7C99"/>
    <w:rsid w:val="00DF0018"/>
    <w:rsid w:val="00DF01A7"/>
    <w:rsid w:val="00DF068D"/>
    <w:rsid w:val="00DF071D"/>
    <w:rsid w:val="00DF07F0"/>
    <w:rsid w:val="00DF0C1B"/>
    <w:rsid w:val="00DF0C36"/>
    <w:rsid w:val="00DF0EA4"/>
    <w:rsid w:val="00DF107A"/>
    <w:rsid w:val="00DF1254"/>
    <w:rsid w:val="00DF134C"/>
    <w:rsid w:val="00DF1479"/>
    <w:rsid w:val="00DF15E7"/>
    <w:rsid w:val="00DF191F"/>
    <w:rsid w:val="00DF1937"/>
    <w:rsid w:val="00DF1B17"/>
    <w:rsid w:val="00DF1CA2"/>
    <w:rsid w:val="00DF1D77"/>
    <w:rsid w:val="00DF1DC2"/>
    <w:rsid w:val="00DF2452"/>
    <w:rsid w:val="00DF25D1"/>
    <w:rsid w:val="00DF26AA"/>
    <w:rsid w:val="00DF26D5"/>
    <w:rsid w:val="00DF29A8"/>
    <w:rsid w:val="00DF29B8"/>
    <w:rsid w:val="00DF2B92"/>
    <w:rsid w:val="00DF2F0B"/>
    <w:rsid w:val="00DF3057"/>
    <w:rsid w:val="00DF3377"/>
    <w:rsid w:val="00DF3379"/>
    <w:rsid w:val="00DF3523"/>
    <w:rsid w:val="00DF3550"/>
    <w:rsid w:val="00DF35B1"/>
    <w:rsid w:val="00DF3882"/>
    <w:rsid w:val="00DF3BDA"/>
    <w:rsid w:val="00DF3DFB"/>
    <w:rsid w:val="00DF41B1"/>
    <w:rsid w:val="00DF4272"/>
    <w:rsid w:val="00DF427A"/>
    <w:rsid w:val="00DF42A2"/>
    <w:rsid w:val="00DF43E3"/>
    <w:rsid w:val="00DF45BD"/>
    <w:rsid w:val="00DF4848"/>
    <w:rsid w:val="00DF484D"/>
    <w:rsid w:val="00DF48CA"/>
    <w:rsid w:val="00DF4964"/>
    <w:rsid w:val="00DF4B22"/>
    <w:rsid w:val="00DF4F06"/>
    <w:rsid w:val="00DF51DB"/>
    <w:rsid w:val="00DF58A8"/>
    <w:rsid w:val="00DF5B26"/>
    <w:rsid w:val="00DF5B57"/>
    <w:rsid w:val="00DF5DA8"/>
    <w:rsid w:val="00DF5E60"/>
    <w:rsid w:val="00DF5ED0"/>
    <w:rsid w:val="00DF5FB3"/>
    <w:rsid w:val="00DF60BD"/>
    <w:rsid w:val="00DF6121"/>
    <w:rsid w:val="00DF612E"/>
    <w:rsid w:val="00DF6162"/>
    <w:rsid w:val="00DF61D6"/>
    <w:rsid w:val="00DF62A1"/>
    <w:rsid w:val="00DF634E"/>
    <w:rsid w:val="00DF6409"/>
    <w:rsid w:val="00DF6738"/>
    <w:rsid w:val="00DF680D"/>
    <w:rsid w:val="00DF6948"/>
    <w:rsid w:val="00DF6A5F"/>
    <w:rsid w:val="00DF6AB6"/>
    <w:rsid w:val="00DF6AB9"/>
    <w:rsid w:val="00DF6AF7"/>
    <w:rsid w:val="00DF6C07"/>
    <w:rsid w:val="00DF6C7B"/>
    <w:rsid w:val="00DF72FD"/>
    <w:rsid w:val="00DF74AF"/>
    <w:rsid w:val="00DF75D3"/>
    <w:rsid w:val="00DF75F7"/>
    <w:rsid w:val="00DF76EC"/>
    <w:rsid w:val="00DF7706"/>
    <w:rsid w:val="00DF78D3"/>
    <w:rsid w:val="00DF7C3A"/>
    <w:rsid w:val="00E00012"/>
    <w:rsid w:val="00E00306"/>
    <w:rsid w:val="00E0040A"/>
    <w:rsid w:val="00E0047A"/>
    <w:rsid w:val="00E00522"/>
    <w:rsid w:val="00E006B2"/>
    <w:rsid w:val="00E009CA"/>
    <w:rsid w:val="00E00CAC"/>
    <w:rsid w:val="00E01247"/>
    <w:rsid w:val="00E0145E"/>
    <w:rsid w:val="00E01588"/>
    <w:rsid w:val="00E01657"/>
    <w:rsid w:val="00E01A45"/>
    <w:rsid w:val="00E01B97"/>
    <w:rsid w:val="00E01C92"/>
    <w:rsid w:val="00E022CD"/>
    <w:rsid w:val="00E025F3"/>
    <w:rsid w:val="00E0293E"/>
    <w:rsid w:val="00E029B0"/>
    <w:rsid w:val="00E02A79"/>
    <w:rsid w:val="00E02D92"/>
    <w:rsid w:val="00E02F32"/>
    <w:rsid w:val="00E03029"/>
    <w:rsid w:val="00E03076"/>
    <w:rsid w:val="00E0316B"/>
    <w:rsid w:val="00E031D1"/>
    <w:rsid w:val="00E0337D"/>
    <w:rsid w:val="00E033A9"/>
    <w:rsid w:val="00E03459"/>
    <w:rsid w:val="00E034D9"/>
    <w:rsid w:val="00E034EE"/>
    <w:rsid w:val="00E036D7"/>
    <w:rsid w:val="00E0381A"/>
    <w:rsid w:val="00E03851"/>
    <w:rsid w:val="00E03AD4"/>
    <w:rsid w:val="00E03E61"/>
    <w:rsid w:val="00E03FED"/>
    <w:rsid w:val="00E0411C"/>
    <w:rsid w:val="00E0426E"/>
    <w:rsid w:val="00E04619"/>
    <w:rsid w:val="00E047F8"/>
    <w:rsid w:val="00E0480A"/>
    <w:rsid w:val="00E04929"/>
    <w:rsid w:val="00E04A9B"/>
    <w:rsid w:val="00E04B57"/>
    <w:rsid w:val="00E04E5E"/>
    <w:rsid w:val="00E04E87"/>
    <w:rsid w:val="00E04F20"/>
    <w:rsid w:val="00E04F94"/>
    <w:rsid w:val="00E0502D"/>
    <w:rsid w:val="00E052BF"/>
    <w:rsid w:val="00E054CC"/>
    <w:rsid w:val="00E056BF"/>
    <w:rsid w:val="00E05944"/>
    <w:rsid w:val="00E05ADD"/>
    <w:rsid w:val="00E05CC0"/>
    <w:rsid w:val="00E05D70"/>
    <w:rsid w:val="00E05DAB"/>
    <w:rsid w:val="00E05EB2"/>
    <w:rsid w:val="00E06235"/>
    <w:rsid w:val="00E0626F"/>
    <w:rsid w:val="00E063EB"/>
    <w:rsid w:val="00E06724"/>
    <w:rsid w:val="00E06A83"/>
    <w:rsid w:val="00E06C69"/>
    <w:rsid w:val="00E06F17"/>
    <w:rsid w:val="00E06FCA"/>
    <w:rsid w:val="00E07034"/>
    <w:rsid w:val="00E07316"/>
    <w:rsid w:val="00E0781D"/>
    <w:rsid w:val="00E0792D"/>
    <w:rsid w:val="00E07AAE"/>
    <w:rsid w:val="00E07CBB"/>
    <w:rsid w:val="00E100C3"/>
    <w:rsid w:val="00E100FC"/>
    <w:rsid w:val="00E10211"/>
    <w:rsid w:val="00E102FD"/>
    <w:rsid w:val="00E103A5"/>
    <w:rsid w:val="00E103ED"/>
    <w:rsid w:val="00E104A1"/>
    <w:rsid w:val="00E107FD"/>
    <w:rsid w:val="00E10975"/>
    <w:rsid w:val="00E10B89"/>
    <w:rsid w:val="00E10D28"/>
    <w:rsid w:val="00E10F8F"/>
    <w:rsid w:val="00E111A8"/>
    <w:rsid w:val="00E114E6"/>
    <w:rsid w:val="00E119C1"/>
    <w:rsid w:val="00E11D4A"/>
    <w:rsid w:val="00E121DC"/>
    <w:rsid w:val="00E124A5"/>
    <w:rsid w:val="00E124BC"/>
    <w:rsid w:val="00E12538"/>
    <w:rsid w:val="00E12ACB"/>
    <w:rsid w:val="00E12C81"/>
    <w:rsid w:val="00E12CFC"/>
    <w:rsid w:val="00E12D28"/>
    <w:rsid w:val="00E12F20"/>
    <w:rsid w:val="00E12FEF"/>
    <w:rsid w:val="00E1306B"/>
    <w:rsid w:val="00E130B5"/>
    <w:rsid w:val="00E1361D"/>
    <w:rsid w:val="00E13852"/>
    <w:rsid w:val="00E138DB"/>
    <w:rsid w:val="00E13A15"/>
    <w:rsid w:val="00E13A54"/>
    <w:rsid w:val="00E13CD3"/>
    <w:rsid w:val="00E13CDA"/>
    <w:rsid w:val="00E13DA8"/>
    <w:rsid w:val="00E13E32"/>
    <w:rsid w:val="00E1403E"/>
    <w:rsid w:val="00E140B0"/>
    <w:rsid w:val="00E14582"/>
    <w:rsid w:val="00E14693"/>
    <w:rsid w:val="00E14746"/>
    <w:rsid w:val="00E1494C"/>
    <w:rsid w:val="00E149FF"/>
    <w:rsid w:val="00E14C5E"/>
    <w:rsid w:val="00E14CC5"/>
    <w:rsid w:val="00E14D38"/>
    <w:rsid w:val="00E1518E"/>
    <w:rsid w:val="00E153A9"/>
    <w:rsid w:val="00E15838"/>
    <w:rsid w:val="00E15A2A"/>
    <w:rsid w:val="00E15A37"/>
    <w:rsid w:val="00E15BB1"/>
    <w:rsid w:val="00E15D5D"/>
    <w:rsid w:val="00E15DB3"/>
    <w:rsid w:val="00E15EFA"/>
    <w:rsid w:val="00E15F38"/>
    <w:rsid w:val="00E16081"/>
    <w:rsid w:val="00E160C5"/>
    <w:rsid w:val="00E16179"/>
    <w:rsid w:val="00E1630A"/>
    <w:rsid w:val="00E164C1"/>
    <w:rsid w:val="00E16678"/>
    <w:rsid w:val="00E167BB"/>
    <w:rsid w:val="00E168FA"/>
    <w:rsid w:val="00E169A1"/>
    <w:rsid w:val="00E16B7B"/>
    <w:rsid w:val="00E16BE9"/>
    <w:rsid w:val="00E16DCB"/>
    <w:rsid w:val="00E17235"/>
    <w:rsid w:val="00E172E6"/>
    <w:rsid w:val="00E17472"/>
    <w:rsid w:val="00E175E7"/>
    <w:rsid w:val="00E1771C"/>
    <w:rsid w:val="00E17786"/>
    <w:rsid w:val="00E17876"/>
    <w:rsid w:val="00E17945"/>
    <w:rsid w:val="00E17BBD"/>
    <w:rsid w:val="00E2016F"/>
    <w:rsid w:val="00E201A6"/>
    <w:rsid w:val="00E201E9"/>
    <w:rsid w:val="00E2059F"/>
    <w:rsid w:val="00E20746"/>
    <w:rsid w:val="00E209CD"/>
    <w:rsid w:val="00E20B70"/>
    <w:rsid w:val="00E20EB4"/>
    <w:rsid w:val="00E2103A"/>
    <w:rsid w:val="00E21646"/>
    <w:rsid w:val="00E21D37"/>
    <w:rsid w:val="00E21EDF"/>
    <w:rsid w:val="00E2202A"/>
    <w:rsid w:val="00E220B9"/>
    <w:rsid w:val="00E2231A"/>
    <w:rsid w:val="00E22529"/>
    <w:rsid w:val="00E2256F"/>
    <w:rsid w:val="00E22A0B"/>
    <w:rsid w:val="00E22C0B"/>
    <w:rsid w:val="00E22CE9"/>
    <w:rsid w:val="00E23006"/>
    <w:rsid w:val="00E23367"/>
    <w:rsid w:val="00E233A7"/>
    <w:rsid w:val="00E238B0"/>
    <w:rsid w:val="00E239E5"/>
    <w:rsid w:val="00E23ABE"/>
    <w:rsid w:val="00E23B10"/>
    <w:rsid w:val="00E23B1C"/>
    <w:rsid w:val="00E23CC3"/>
    <w:rsid w:val="00E2423F"/>
    <w:rsid w:val="00E243F4"/>
    <w:rsid w:val="00E24542"/>
    <w:rsid w:val="00E246AD"/>
    <w:rsid w:val="00E248C2"/>
    <w:rsid w:val="00E249FC"/>
    <w:rsid w:val="00E25032"/>
    <w:rsid w:val="00E251C8"/>
    <w:rsid w:val="00E251FC"/>
    <w:rsid w:val="00E25478"/>
    <w:rsid w:val="00E25480"/>
    <w:rsid w:val="00E254DF"/>
    <w:rsid w:val="00E25502"/>
    <w:rsid w:val="00E25566"/>
    <w:rsid w:val="00E2557C"/>
    <w:rsid w:val="00E2578B"/>
    <w:rsid w:val="00E2580B"/>
    <w:rsid w:val="00E25973"/>
    <w:rsid w:val="00E25980"/>
    <w:rsid w:val="00E25A4B"/>
    <w:rsid w:val="00E25AA0"/>
    <w:rsid w:val="00E25D58"/>
    <w:rsid w:val="00E25E15"/>
    <w:rsid w:val="00E25F20"/>
    <w:rsid w:val="00E260B6"/>
    <w:rsid w:val="00E26136"/>
    <w:rsid w:val="00E261C9"/>
    <w:rsid w:val="00E262D2"/>
    <w:rsid w:val="00E26581"/>
    <w:rsid w:val="00E2666C"/>
    <w:rsid w:val="00E26675"/>
    <w:rsid w:val="00E26B34"/>
    <w:rsid w:val="00E26ED2"/>
    <w:rsid w:val="00E26F1C"/>
    <w:rsid w:val="00E27219"/>
    <w:rsid w:val="00E27617"/>
    <w:rsid w:val="00E276D2"/>
    <w:rsid w:val="00E277E2"/>
    <w:rsid w:val="00E27804"/>
    <w:rsid w:val="00E27954"/>
    <w:rsid w:val="00E27AE6"/>
    <w:rsid w:val="00E27CF0"/>
    <w:rsid w:val="00E27E38"/>
    <w:rsid w:val="00E27EEE"/>
    <w:rsid w:val="00E27F17"/>
    <w:rsid w:val="00E27F89"/>
    <w:rsid w:val="00E3002E"/>
    <w:rsid w:val="00E30048"/>
    <w:rsid w:val="00E30156"/>
    <w:rsid w:val="00E30336"/>
    <w:rsid w:val="00E3045B"/>
    <w:rsid w:val="00E30527"/>
    <w:rsid w:val="00E30531"/>
    <w:rsid w:val="00E308C4"/>
    <w:rsid w:val="00E30B95"/>
    <w:rsid w:val="00E30D93"/>
    <w:rsid w:val="00E3112A"/>
    <w:rsid w:val="00E31198"/>
    <w:rsid w:val="00E31368"/>
    <w:rsid w:val="00E31824"/>
    <w:rsid w:val="00E31938"/>
    <w:rsid w:val="00E31986"/>
    <w:rsid w:val="00E31A25"/>
    <w:rsid w:val="00E31A65"/>
    <w:rsid w:val="00E31E40"/>
    <w:rsid w:val="00E31EAA"/>
    <w:rsid w:val="00E32109"/>
    <w:rsid w:val="00E3214E"/>
    <w:rsid w:val="00E32477"/>
    <w:rsid w:val="00E32490"/>
    <w:rsid w:val="00E32522"/>
    <w:rsid w:val="00E325A0"/>
    <w:rsid w:val="00E32786"/>
    <w:rsid w:val="00E32836"/>
    <w:rsid w:val="00E32C4C"/>
    <w:rsid w:val="00E32E59"/>
    <w:rsid w:val="00E331DA"/>
    <w:rsid w:val="00E3360B"/>
    <w:rsid w:val="00E336BC"/>
    <w:rsid w:val="00E336C0"/>
    <w:rsid w:val="00E3375F"/>
    <w:rsid w:val="00E3379D"/>
    <w:rsid w:val="00E33B47"/>
    <w:rsid w:val="00E33C7A"/>
    <w:rsid w:val="00E33E6D"/>
    <w:rsid w:val="00E33F28"/>
    <w:rsid w:val="00E3424F"/>
    <w:rsid w:val="00E3444F"/>
    <w:rsid w:val="00E34478"/>
    <w:rsid w:val="00E344CF"/>
    <w:rsid w:val="00E3452D"/>
    <w:rsid w:val="00E346E0"/>
    <w:rsid w:val="00E347FD"/>
    <w:rsid w:val="00E35130"/>
    <w:rsid w:val="00E351A1"/>
    <w:rsid w:val="00E351D6"/>
    <w:rsid w:val="00E35230"/>
    <w:rsid w:val="00E353AC"/>
    <w:rsid w:val="00E354E7"/>
    <w:rsid w:val="00E3553B"/>
    <w:rsid w:val="00E358BC"/>
    <w:rsid w:val="00E35A40"/>
    <w:rsid w:val="00E35BEA"/>
    <w:rsid w:val="00E35C3F"/>
    <w:rsid w:val="00E3622F"/>
    <w:rsid w:val="00E3637D"/>
    <w:rsid w:val="00E36677"/>
    <w:rsid w:val="00E36687"/>
    <w:rsid w:val="00E368A4"/>
    <w:rsid w:val="00E368CF"/>
    <w:rsid w:val="00E36A37"/>
    <w:rsid w:val="00E36BE4"/>
    <w:rsid w:val="00E36D7B"/>
    <w:rsid w:val="00E36E09"/>
    <w:rsid w:val="00E36E89"/>
    <w:rsid w:val="00E36EC5"/>
    <w:rsid w:val="00E36F4F"/>
    <w:rsid w:val="00E36FB2"/>
    <w:rsid w:val="00E37031"/>
    <w:rsid w:val="00E371A1"/>
    <w:rsid w:val="00E37201"/>
    <w:rsid w:val="00E37441"/>
    <w:rsid w:val="00E3768E"/>
    <w:rsid w:val="00E37792"/>
    <w:rsid w:val="00E37DB1"/>
    <w:rsid w:val="00E37EF6"/>
    <w:rsid w:val="00E37F70"/>
    <w:rsid w:val="00E37FD0"/>
    <w:rsid w:val="00E401B3"/>
    <w:rsid w:val="00E401F8"/>
    <w:rsid w:val="00E4051B"/>
    <w:rsid w:val="00E405C0"/>
    <w:rsid w:val="00E40961"/>
    <w:rsid w:val="00E409E7"/>
    <w:rsid w:val="00E40A23"/>
    <w:rsid w:val="00E40C0D"/>
    <w:rsid w:val="00E40CEA"/>
    <w:rsid w:val="00E40DE5"/>
    <w:rsid w:val="00E40E22"/>
    <w:rsid w:val="00E41018"/>
    <w:rsid w:val="00E4111E"/>
    <w:rsid w:val="00E418B6"/>
    <w:rsid w:val="00E4199F"/>
    <w:rsid w:val="00E41A55"/>
    <w:rsid w:val="00E41AA8"/>
    <w:rsid w:val="00E41BBD"/>
    <w:rsid w:val="00E41C30"/>
    <w:rsid w:val="00E41CBD"/>
    <w:rsid w:val="00E41D72"/>
    <w:rsid w:val="00E41EC5"/>
    <w:rsid w:val="00E42503"/>
    <w:rsid w:val="00E4256D"/>
    <w:rsid w:val="00E42970"/>
    <w:rsid w:val="00E42EBE"/>
    <w:rsid w:val="00E42FFA"/>
    <w:rsid w:val="00E4307B"/>
    <w:rsid w:val="00E43195"/>
    <w:rsid w:val="00E4355F"/>
    <w:rsid w:val="00E4358C"/>
    <w:rsid w:val="00E4364E"/>
    <w:rsid w:val="00E43658"/>
    <w:rsid w:val="00E437AE"/>
    <w:rsid w:val="00E4387C"/>
    <w:rsid w:val="00E439B5"/>
    <w:rsid w:val="00E43A3B"/>
    <w:rsid w:val="00E43A5B"/>
    <w:rsid w:val="00E43B81"/>
    <w:rsid w:val="00E44173"/>
    <w:rsid w:val="00E442B7"/>
    <w:rsid w:val="00E44339"/>
    <w:rsid w:val="00E44934"/>
    <w:rsid w:val="00E449F0"/>
    <w:rsid w:val="00E44E14"/>
    <w:rsid w:val="00E4511B"/>
    <w:rsid w:val="00E451A1"/>
    <w:rsid w:val="00E455A5"/>
    <w:rsid w:val="00E45726"/>
    <w:rsid w:val="00E45828"/>
    <w:rsid w:val="00E4589F"/>
    <w:rsid w:val="00E4590C"/>
    <w:rsid w:val="00E459C9"/>
    <w:rsid w:val="00E45A02"/>
    <w:rsid w:val="00E45AC2"/>
    <w:rsid w:val="00E45BC1"/>
    <w:rsid w:val="00E45C45"/>
    <w:rsid w:val="00E45C60"/>
    <w:rsid w:val="00E45EC3"/>
    <w:rsid w:val="00E45ECE"/>
    <w:rsid w:val="00E46198"/>
    <w:rsid w:val="00E46324"/>
    <w:rsid w:val="00E46349"/>
    <w:rsid w:val="00E464DE"/>
    <w:rsid w:val="00E467FF"/>
    <w:rsid w:val="00E46B56"/>
    <w:rsid w:val="00E46F24"/>
    <w:rsid w:val="00E46F53"/>
    <w:rsid w:val="00E47040"/>
    <w:rsid w:val="00E47139"/>
    <w:rsid w:val="00E47193"/>
    <w:rsid w:val="00E471DB"/>
    <w:rsid w:val="00E472A4"/>
    <w:rsid w:val="00E473C1"/>
    <w:rsid w:val="00E474D2"/>
    <w:rsid w:val="00E475CC"/>
    <w:rsid w:val="00E475DB"/>
    <w:rsid w:val="00E476E2"/>
    <w:rsid w:val="00E47736"/>
    <w:rsid w:val="00E4776D"/>
    <w:rsid w:val="00E4779E"/>
    <w:rsid w:val="00E47839"/>
    <w:rsid w:val="00E479D3"/>
    <w:rsid w:val="00E47C03"/>
    <w:rsid w:val="00E47D80"/>
    <w:rsid w:val="00E47EAA"/>
    <w:rsid w:val="00E47FC7"/>
    <w:rsid w:val="00E500B7"/>
    <w:rsid w:val="00E50180"/>
    <w:rsid w:val="00E503E4"/>
    <w:rsid w:val="00E50489"/>
    <w:rsid w:val="00E505FF"/>
    <w:rsid w:val="00E5061F"/>
    <w:rsid w:val="00E50855"/>
    <w:rsid w:val="00E50A6B"/>
    <w:rsid w:val="00E50AB2"/>
    <w:rsid w:val="00E50B76"/>
    <w:rsid w:val="00E512E6"/>
    <w:rsid w:val="00E5146F"/>
    <w:rsid w:val="00E51529"/>
    <w:rsid w:val="00E51665"/>
    <w:rsid w:val="00E5184E"/>
    <w:rsid w:val="00E519B0"/>
    <w:rsid w:val="00E51A61"/>
    <w:rsid w:val="00E51B0F"/>
    <w:rsid w:val="00E51D17"/>
    <w:rsid w:val="00E51DFE"/>
    <w:rsid w:val="00E5200C"/>
    <w:rsid w:val="00E52073"/>
    <w:rsid w:val="00E520D6"/>
    <w:rsid w:val="00E5236F"/>
    <w:rsid w:val="00E5239B"/>
    <w:rsid w:val="00E5241C"/>
    <w:rsid w:val="00E5253E"/>
    <w:rsid w:val="00E52647"/>
    <w:rsid w:val="00E526FB"/>
    <w:rsid w:val="00E52983"/>
    <w:rsid w:val="00E52ACE"/>
    <w:rsid w:val="00E52B83"/>
    <w:rsid w:val="00E52CE7"/>
    <w:rsid w:val="00E5312E"/>
    <w:rsid w:val="00E5321A"/>
    <w:rsid w:val="00E53344"/>
    <w:rsid w:val="00E534C0"/>
    <w:rsid w:val="00E534D5"/>
    <w:rsid w:val="00E5354A"/>
    <w:rsid w:val="00E53686"/>
    <w:rsid w:val="00E537A6"/>
    <w:rsid w:val="00E53AC7"/>
    <w:rsid w:val="00E540BC"/>
    <w:rsid w:val="00E541C1"/>
    <w:rsid w:val="00E541E3"/>
    <w:rsid w:val="00E54353"/>
    <w:rsid w:val="00E5447F"/>
    <w:rsid w:val="00E547DE"/>
    <w:rsid w:val="00E54BDD"/>
    <w:rsid w:val="00E54CBB"/>
    <w:rsid w:val="00E54EEF"/>
    <w:rsid w:val="00E5507E"/>
    <w:rsid w:val="00E5511F"/>
    <w:rsid w:val="00E55266"/>
    <w:rsid w:val="00E55320"/>
    <w:rsid w:val="00E55374"/>
    <w:rsid w:val="00E55404"/>
    <w:rsid w:val="00E55516"/>
    <w:rsid w:val="00E555A4"/>
    <w:rsid w:val="00E555DA"/>
    <w:rsid w:val="00E556D8"/>
    <w:rsid w:val="00E5570C"/>
    <w:rsid w:val="00E55868"/>
    <w:rsid w:val="00E55905"/>
    <w:rsid w:val="00E55C59"/>
    <w:rsid w:val="00E55F52"/>
    <w:rsid w:val="00E563AE"/>
    <w:rsid w:val="00E56524"/>
    <w:rsid w:val="00E56700"/>
    <w:rsid w:val="00E567B2"/>
    <w:rsid w:val="00E56886"/>
    <w:rsid w:val="00E5691A"/>
    <w:rsid w:val="00E56933"/>
    <w:rsid w:val="00E569C6"/>
    <w:rsid w:val="00E56B22"/>
    <w:rsid w:val="00E56C2A"/>
    <w:rsid w:val="00E56CFF"/>
    <w:rsid w:val="00E56DAF"/>
    <w:rsid w:val="00E56F5E"/>
    <w:rsid w:val="00E56FDF"/>
    <w:rsid w:val="00E5706B"/>
    <w:rsid w:val="00E57379"/>
    <w:rsid w:val="00E573BA"/>
    <w:rsid w:val="00E573C0"/>
    <w:rsid w:val="00E573D1"/>
    <w:rsid w:val="00E57459"/>
    <w:rsid w:val="00E5755F"/>
    <w:rsid w:val="00E5760C"/>
    <w:rsid w:val="00E5766E"/>
    <w:rsid w:val="00E576AA"/>
    <w:rsid w:val="00E576B5"/>
    <w:rsid w:val="00E57888"/>
    <w:rsid w:val="00E57A75"/>
    <w:rsid w:val="00E57A92"/>
    <w:rsid w:val="00E57B1F"/>
    <w:rsid w:val="00E57CBC"/>
    <w:rsid w:val="00E60287"/>
    <w:rsid w:val="00E60349"/>
    <w:rsid w:val="00E6060B"/>
    <w:rsid w:val="00E60696"/>
    <w:rsid w:val="00E60910"/>
    <w:rsid w:val="00E60937"/>
    <w:rsid w:val="00E60A9F"/>
    <w:rsid w:val="00E60BC8"/>
    <w:rsid w:val="00E60BCC"/>
    <w:rsid w:val="00E60E91"/>
    <w:rsid w:val="00E61163"/>
    <w:rsid w:val="00E6126A"/>
    <w:rsid w:val="00E613BE"/>
    <w:rsid w:val="00E613FE"/>
    <w:rsid w:val="00E616B9"/>
    <w:rsid w:val="00E61922"/>
    <w:rsid w:val="00E61AE5"/>
    <w:rsid w:val="00E620DE"/>
    <w:rsid w:val="00E6230C"/>
    <w:rsid w:val="00E62407"/>
    <w:rsid w:val="00E624C1"/>
    <w:rsid w:val="00E625AA"/>
    <w:rsid w:val="00E6267E"/>
    <w:rsid w:val="00E62704"/>
    <w:rsid w:val="00E627FC"/>
    <w:rsid w:val="00E62839"/>
    <w:rsid w:val="00E62896"/>
    <w:rsid w:val="00E62B0E"/>
    <w:rsid w:val="00E62D5E"/>
    <w:rsid w:val="00E62E20"/>
    <w:rsid w:val="00E63057"/>
    <w:rsid w:val="00E63168"/>
    <w:rsid w:val="00E6388B"/>
    <w:rsid w:val="00E63F06"/>
    <w:rsid w:val="00E640DA"/>
    <w:rsid w:val="00E6412C"/>
    <w:rsid w:val="00E64275"/>
    <w:rsid w:val="00E642DE"/>
    <w:rsid w:val="00E64490"/>
    <w:rsid w:val="00E646FF"/>
    <w:rsid w:val="00E64984"/>
    <w:rsid w:val="00E64AE1"/>
    <w:rsid w:val="00E64BEF"/>
    <w:rsid w:val="00E64D79"/>
    <w:rsid w:val="00E65145"/>
    <w:rsid w:val="00E65434"/>
    <w:rsid w:val="00E65491"/>
    <w:rsid w:val="00E65720"/>
    <w:rsid w:val="00E65782"/>
    <w:rsid w:val="00E658C1"/>
    <w:rsid w:val="00E659E5"/>
    <w:rsid w:val="00E65A31"/>
    <w:rsid w:val="00E65A6F"/>
    <w:rsid w:val="00E65BDE"/>
    <w:rsid w:val="00E65D9E"/>
    <w:rsid w:val="00E65E98"/>
    <w:rsid w:val="00E65EAF"/>
    <w:rsid w:val="00E65FC5"/>
    <w:rsid w:val="00E66055"/>
    <w:rsid w:val="00E66600"/>
    <w:rsid w:val="00E667FC"/>
    <w:rsid w:val="00E66951"/>
    <w:rsid w:val="00E66B25"/>
    <w:rsid w:val="00E66BDA"/>
    <w:rsid w:val="00E66FB9"/>
    <w:rsid w:val="00E66FC1"/>
    <w:rsid w:val="00E67076"/>
    <w:rsid w:val="00E6719A"/>
    <w:rsid w:val="00E6737D"/>
    <w:rsid w:val="00E67508"/>
    <w:rsid w:val="00E676C0"/>
    <w:rsid w:val="00E67775"/>
    <w:rsid w:val="00E678AB"/>
    <w:rsid w:val="00E67A7A"/>
    <w:rsid w:val="00E67CEE"/>
    <w:rsid w:val="00E67E7A"/>
    <w:rsid w:val="00E7012D"/>
    <w:rsid w:val="00E70168"/>
    <w:rsid w:val="00E705AA"/>
    <w:rsid w:val="00E706C3"/>
    <w:rsid w:val="00E706FB"/>
    <w:rsid w:val="00E708DB"/>
    <w:rsid w:val="00E70C42"/>
    <w:rsid w:val="00E7107B"/>
    <w:rsid w:val="00E71284"/>
    <w:rsid w:val="00E714FF"/>
    <w:rsid w:val="00E715C2"/>
    <w:rsid w:val="00E71805"/>
    <w:rsid w:val="00E71862"/>
    <w:rsid w:val="00E7194F"/>
    <w:rsid w:val="00E719AD"/>
    <w:rsid w:val="00E721E0"/>
    <w:rsid w:val="00E726AB"/>
    <w:rsid w:val="00E72798"/>
    <w:rsid w:val="00E72803"/>
    <w:rsid w:val="00E7286C"/>
    <w:rsid w:val="00E7288C"/>
    <w:rsid w:val="00E728B6"/>
    <w:rsid w:val="00E728F7"/>
    <w:rsid w:val="00E72905"/>
    <w:rsid w:val="00E72C73"/>
    <w:rsid w:val="00E72DD2"/>
    <w:rsid w:val="00E72E44"/>
    <w:rsid w:val="00E72F2B"/>
    <w:rsid w:val="00E7324F"/>
    <w:rsid w:val="00E734BF"/>
    <w:rsid w:val="00E7362C"/>
    <w:rsid w:val="00E73719"/>
    <w:rsid w:val="00E7387F"/>
    <w:rsid w:val="00E73B98"/>
    <w:rsid w:val="00E73BC0"/>
    <w:rsid w:val="00E73C38"/>
    <w:rsid w:val="00E73F04"/>
    <w:rsid w:val="00E74133"/>
    <w:rsid w:val="00E741C1"/>
    <w:rsid w:val="00E7420B"/>
    <w:rsid w:val="00E74259"/>
    <w:rsid w:val="00E74901"/>
    <w:rsid w:val="00E74991"/>
    <w:rsid w:val="00E75186"/>
    <w:rsid w:val="00E752F1"/>
    <w:rsid w:val="00E75394"/>
    <w:rsid w:val="00E75562"/>
    <w:rsid w:val="00E759B8"/>
    <w:rsid w:val="00E75BB8"/>
    <w:rsid w:val="00E75BC5"/>
    <w:rsid w:val="00E75BDC"/>
    <w:rsid w:val="00E75CD1"/>
    <w:rsid w:val="00E75CD8"/>
    <w:rsid w:val="00E75D34"/>
    <w:rsid w:val="00E760C6"/>
    <w:rsid w:val="00E76189"/>
    <w:rsid w:val="00E7622A"/>
    <w:rsid w:val="00E76313"/>
    <w:rsid w:val="00E7638C"/>
    <w:rsid w:val="00E76862"/>
    <w:rsid w:val="00E76CB3"/>
    <w:rsid w:val="00E76D5F"/>
    <w:rsid w:val="00E76DEE"/>
    <w:rsid w:val="00E76E99"/>
    <w:rsid w:val="00E76F73"/>
    <w:rsid w:val="00E772F0"/>
    <w:rsid w:val="00E77441"/>
    <w:rsid w:val="00E77609"/>
    <w:rsid w:val="00E7781D"/>
    <w:rsid w:val="00E779B2"/>
    <w:rsid w:val="00E77BED"/>
    <w:rsid w:val="00E77C75"/>
    <w:rsid w:val="00E77E91"/>
    <w:rsid w:val="00E8011F"/>
    <w:rsid w:val="00E80305"/>
    <w:rsid w:val="00E808EE"/>
    <w:rsid w:val="00E80AE0"/>
    <w:rsid w:val="00E80C6B"/>
    <w:rsid w:val="00E80C9B"/>
    <w:rsid w:val="00E80D8B"/>
    <w:rsid w:val="00E81085"/>
    <w:rsid w:val="00E810DF"/>
    <w:rsid w:val="00E81677"/>
    <w:rsid w:val="00E8167B"/>
    <w:rsid w:val="00E8183F"/>
    <w:rsid w:val="00E81881"/>
    <w:rsid w:val="00E81CD7"/>
    <w:rsid w:val="00E81CE4"/>
    <w:rsid w:val="00E81E62"/>
    <w:rsid w:val="00E8222E"/>
    <w:rsid w:val="00E82344"/>
    <w:rsid w:val="00E8239A"/>
    <w:rsid w:val="00E824C8"/>
    <w:rsid w:val="00E8266F"/>
    <w:rsid w:val="00E82B25"/>
    <w:rsid w:val="00E82BEF"/>
    <w:rsid w:val="00E82EF7"/>
    <w:rsid w:val="00E82F67"/>
    <w:rsid w:val="00E8326A"/>
    <w:rsid w:val="00E83305"/>
    <w:rsid w:val="00E83350"/>
    <w:rsid w:val="00E833AB"/>
    <w:rsid w:val="00E833FB"/>
    <w:rsid w:val="00E83D6B"/>
    <w:rsid w:val="00E83EDE"/>
    <w:rsid w:val="00E84011"/>
    <w:rsid w:val="00E845F6"/>
    <w:rsid w:val="00E845FB"/>
    <w:rsid w:val="00E84718"/>
    <w:rsid w:val="00E848C0"/>
    <w:rsid w:val="00E84B5E"/>
    <w:rsid w:val="00E84D6C"/>
    <w:rsid w:val="00E84E95"/>
    <w:rsid w:val="00E84FAE"/>
    <w:rsid w:val="00E857CF"/>
    <w:rsid w:val="00E85878"/>
    <w:rsid w:val="00E8589B"/>
    <w:rsid w:val="00E85944"/>
    <w:rsid w:val="00E85C36"/>
    <w:rsid w:val="00E85E2E"/>
    <w:rsid w:val="00E85F43"/>
    <w:rsid w:val="00E861EE"/>
    <w:rsid w:val="00E863B4"/>
    <w:rsid w:val="00E8673F"/>
    <w:rsid w:val="00E86923"/>
    <w:rsid w:val="00E86C2C"/>
    <w:rsid w:val="00E86D5A"/>
    <w:rsid w:val="00E86DF4"/>
    <w:rsid w:val="00E86FFF"/>
    <w:rsid w:val="00E87014"/>
    <w:rsid w:val="00E870DB"/>
    <w:rsid w:val="00E872D8"/>
    <w:rsid w:val="00E873BB"/>
    <w:rsid w:val="00E87612"/>
    <w:rsid w:val="00E87720"/>
    <w:rsid w:val="00E87849"/>
    <w:rsid w:val="00E87860"/>
    <w:rsid w:val="00E87977"/>
    <w:rsid w:val="00E87979"/>
    <w:rsid w:val="00E87C3A"/>
    <w:rsid w:val="00E87CD8"/>
    <w:rsid w:val="00E87F5E"/>
    <w:rsid w:val="00E903D4"/>
    <w:rsid w:val="00E90513"/>
    <w:rsid w:val="00E9056D"/>
    <w:rsid w:val="00E9073F"/>
    <w:rsid w:val="00E908D0"/>
    <w:rsid w:val="00E90981"/>
    <w:rsid w:val="00E90BC4"/>
    <w:rsid w:val="00E90BD1"/>
    <w:rsid w:val="00E90C14"/>
    <w:rsid w:val="00E90CC0"/>
    <w:rsid w:val="00E90EA7"/>
    <w:rsid w:val="00E911DD"/>
    <w:rsid w:val="00E9153F"/>
    <w:rsid w:val="00E91542"/>
    <w:rsid w:val="00E91690"/>
    <w:rsid w:val="00E91728"/>
    <w:rsid w:val="00E9179A"/>
    <w:rsid w:val="00E91874"/>
    <w:rsid w:val="00E918A8"/>
    <w:rsid w:val="00E9195C"/>
    <w:rsid w:val="00E91C10"/>
    <w:rsid w:val="00E9224B"/>
    <w:rsid w:val="00E92281"/>
    <w:rsid w:val="00E9238A"/>
    <w:rsid w:val="00E92605"/>
    <w:rsid w:val="00E92635"/>
    <w:rsid w:val="00E927AB"/>
    <w:rsid w:val="00E92870"/>
    <w:rsid w:val="00E93168"/>
    <w:rsid w:val="00E9329B"/>
    <w:rsid w:val="00E93327"/>
    <w:rsid w:val="00E933D1"/>
    <w:rsid w:val="00E936B3"/>
    <w:rsid w:val="00E93A5A"/>
    <w:rsid w:val="00E93BAD"/>
    <w:rsid w:val="00E93D93"/>
    <w:rsid w:val="00E93E85"/>
    <w:rsid w:val="00E94026"/>
    <w:rsid w:val="00E94396"/>
    <w:rsid w:val="00E94491"/>
    <w:rsid w:val="00E945EB"/>
    <w:rsid w:val="00E946D5"/>
    <w:rsid w:val="00E94A28"/>
    <w:rsid w:val="00E94C97"/>
    <w:rsid w:val="00E94EBC"/>
    <w:rsid w:val="00E95042"/>
    <w:rsid w:val="00E95186"/>
    <w:rsid w:val="00E952B3"/>
    <w:rsid w:val="00E953A4"/>
    <w:rsid w:val="00E955A5"/>
    <w:rsid w:val="00E955F8"/>
    <w:rsid w:val="00E956FB"/>
    <w:rsid w:val="00E95805"/>
    <w:rsid w:val="00E958FA"/>
    <w:rsid w:val="00E95990"/>
    <w:rsid w:val="00E95BB2"/>
    <w:rsid w:val="00E95D02"/>
    <w:rsid w:val="00E95D84"/>
    <w:rsid w:val="00E95F23"/>
    <w:rsid w:val="00E95F5B"/>
    <w:rsid w:val="00E95FF0"/>
    <w:rsid w:val="00E96059"/>
    <w:rsid w:val="00E961BD"/>
    <w:rsid w:val="00E96388"/>
    <w:rsid w:val="00E963B6"/>
    <w:rsid w:val="00E96419"/>
    <w:rsid w:val="00E96490"/>
    <w:rsid w:val="00E96556"/>
    <w:rsid w:val="00E96631"/>
    <w:rsid w:val="00E967E6"/>
    <w:rsid w:val="00E9685A"/>
    <w:rsid w:val="00E96A18"/>
    <w:rsid w:val="00E96C33"/>
    <w:rsid w:val="00E96C9B"/>
    <w:rsid w:val="00E96E92"/>
    <w:rsid w:val="00E9734D"/>
    <w:rsid w:val="00E97442"/>
    <w:rsid w:val="00E9755A"/>
    <w:rsid w:val="00E9766E"/>
    <w:rsid w:val="00E97776"/>
    <w:rsid w:val="00E97887"/>
    <w:rsid w:val="00E97989"/>
    <w:rsid w:val="00E97B73"/>
    <w:rsid w:val="00E97C77"/>
    <w:rsid w:val="00E97D43"/>
    <w:rsid w:val="00E97DE5"/>
    <w:rsid w:val="00E97DFF"/>
    <w:rsid w:val="00E97E28"/>
    <w:rsid w:val="00EA0173"/>
    <w:rsid w:val="00EA02C9"/>
    <w:rsid w:val="00EA05AE"/>
    <w:rsid w:val="00EA05B7"/>
    <w:rsid w:val="00EA0841"/>
    <w:rsid w:val="00EA0933"/>
    <w:rsid w:val="00EA09BE"/>
    <w:rsid w:val="00EA0C1D"/>
    <w:rsid w:val="00EA0D66"/>
    <w:rsid w:val="00EA0D7A"/>
    <w:rsid w:val="00EA0FCD"/>
    <w:rsid w:val="00EA101B"/>
    <w:rsid w:val="00EA1130"/>
    <w:rsid w:val="00EA1217"/>
    <w:rsid w:val="00EA173F"/>
    <w:rsid w:val="00EA18A6"/>
    <w:rsid w:val="00EA1A64"/>
    <w:rsid w:val="00EA1E2E"/>
    <w:rsid w:val="00EA1E93"/>
    <w:rsid w:val="00EA244F"/>
    <w:rsid w:val="00EA2540"/>
    <w:rsid w:val="00EA282C"/>
    <w:rsid w:val="00EA2AAA"/>
    <w:rsid w:val="00EA2CDD"/>
    <w:rsid w:val="00EA2DB7"/>
    <w:rsid w:val="00EA2F12"/>
    <w:rsid w:val="00EA312C"/>
    <w:rsid w:val="00EA3755"/>
    <w:rsid w:val="00EA3BB1"/>
    <w:rsid w:val="00EA3BF0"/>
    <w:rsid w:val="00EA4107"/>
    <w:rsid w:val="00EA4200"/>
    <w:rsid w:val="00EA4321"/>
    <w:rsid w:val="00EA4418"/>
    <w:rsid w:val="00EA4513"/>
    <w:rsid w:val="00EA4704"/>
    <w:rsid w:val="00EA4725"/>
    <w:rsid w:val="00EA4873"/>
    <w:rsid w:val="00EA4920"/>
    <w:rsid w:val="00EA49CD"/>
    <w:rsid w:val="00EA4BD7"/>
    <w:rsid w:val="00EA4C44"/>
    <w:rsid w:val="00EA4C8B"/>
    <w:rsid w:val="00EA4E38"/>
    <w:rsid w:val="00EA4F8E"/>
    <w:rsid w:val="00EA52C0"/>
    <w:rsid w:val="00EA52C7"/>
    <w:rsid w:val="00EA5322"/>
    <w:rsid w:val="00EA53B4"/>
    <w:rsid w:val="00EA59AF"/>
    <w:rsid w:val="00EA5B5D"/>
    <w:rsid w:val="00EA5BBD"/>
    <w:rsid w:val="00EA5BFB"/>
    <w:rsid w:val="00EA5C52"/>
    <w:rsid w:val="00EA5DA2"/>
    <w:rsid w:val="00EA5E54"/>
    <w:rsid w:val="00EA5E90"/>
    <w:rsid w:val="00EA5F48"/>
    <w:rsid w:val="00EA604D"/>
    <w:rsid w:val="00EA60BF"/>
    <w:rsid w:val="00EA6249"/>
    <w:rsid w:val="00EA625B"/>
    <w:rsid w:val="00EA6387"/>
    <w:rsid w:val="00EA6447"/>
    <w:rsid w:val="00EA64BF"/>
    <w:rsid w:val="00EA6843"/>
    <w:rsid w:val="00EA69E0"/>
    <w:rsid w:val="00EA69FA"/>
    <w:rsid w:val="00EA6A0F"/>
    <w:rsid w:val="00EA6B84"/>
    <w:rsid w:val="00EA6D6A"/>
    <w:rsid w:val="00EA6E10"/>
    <w:rsid w:val="00EA6F0A"/>
    <w:rsid w:val="00EA6FE4"/>
    <w:rsid w:val="00EA7015"/>
    <w:rsid w:val="00EA70F9"/>
    <w:rsid w:val="00EA7113"/>
    <w:rsid w:val="00EA7121"/>
    <w:rsid w:val="00EA78BA"/>
    <w:rsid w:val="00EA79A4"/>
    <w:rsid w:val="00EA7A0A"/>
    <w:rsid w:val="00EA7CF5"/>
    <w:rsid w:val="00EA7D32"/>
    <w:rsid w:val="00EA7DE1"/>
    <w:rsid w:val="00EA7F60"/>
    <w:rsid w:val="00EB017B"/>
    <w:rsid w:val="00EB047E"/>
    <w:rsid w:val="00EB04BD"/>
    <w:rsid w:val="00EB0626"/>
    <w:rsid w:val="00EB06A3"/>
    <w:rsid w:val="00EB06CC"/>
    <w:rsid w:val="00EB071D"/>
    <w:rsid w:val="00EB100D"/>
    <w:rsid w:val="00EB11FE"/>
    <w:rsid w:val="00EB1350"/>
    <w:rsid w:val="00EB144A"/>
    <w:rsid w:val="00EB145E"/>
    <w:rsid w:val="00EB1469"/>
    <w:rsid w:val="00EB1730"/>
    <w:rsid w:val="00EB18C8"/>
    <w:rsid w:val="00EB1A00"/>
    <w:rsid w:val="00EB1B08"/>
    <w:rsid w:val="00EB1D12"/>
    <w:rsid w:val="00EB1E00"/>
    <w:rsid w:val="00EB1E25"/>
    <w:rsid w:val="00EB216B"/>
    <w:rsid w:val="00EB2558"/>
    <w:rsid w:val="00EB269E"/>
    <w:rsid w:val="00EB26C8"/>
    <w:rsid w:val="00EB2775"/>
    <w:rsid w:val="00EB27B3"/>
    <w:rsid w:val="00EB28D9"/>
    <w:rsid w:val="00EB2B98"/>
    <w:rsid w:val="00EB2C81"/>
    <w:rsid w:val="00EB2E78"/>
    <w:rsid w:val="00EB3045"/>
    <w:rsid w:val="00EB31F4"/>
    <w:rsid w:val="00EB336D"/>
    <w:rsid w:val="00EB3677"/>
    <w:rsid w:val="00EB3876"/>
    <w:rsid w:val="00EB3A15"/>
    <w:rsid w:val="00EB3CC7"/>
    <w:rsid w:val="00EB3D9B"/>
    <w:rsid w:val="00EB3E05"/>
    <w:rsid w:val="00EB3F65"/>
    <w:rsid w:val="00EB3F9B"/>
    <w:rsid w:val="00EB3FC0"/>
    <w:rsid w:val="00EB44D7"/>
    <w:rsid w:val="00EB4612"/>
    <w:rsid w:val="00EB494F"/>
    <w:rsid w:val="00EB4A33"/>
    <w:rsid w:val="00EB4B63"/>
    <w:rsid w:val="00EB4F9C"/>
    <w:rsid w:val="00EB5252"/>
    <w:rsid w:val="00EB52A5"/>
    <w:rsid w:val="00EB5355"/>
    <w:rsid w:val="00EB53B9"/>
    <w:rsid w:val="00EB57B7"/>
    <w:rsid w:val="00EB5820"/>
    <w:rsid w:val="00EB59E9"/>
    <w:rsid w:val="00EB5A69"/>
    <w:rsid w:val="00EB5B0F"/>
    <w:rsid w:val="00EB5D29"/>
    <w:rsid w:val="00EB5F5B"/>
    <w:rsid w:val="00EB602A"/>
    <w:rsid w:val="00EB61C8"/>
    <w:rsid w:val="00EB624C"/>
    <w:rsid w:val="00EB6458"/>
    <w:rsid w:val="00EB66E8"/>
    <w:rsid w:val="00EB6778"/>
    <w:rsid w:val="00EB6A0A"/>
    <w:rsid w:val="00EB6C98"/>
    <w:rsid w:val="00EB7050"/>
    <w:rsid w:val="00EB7065"/>
    <w:rsid w:val="00EB7109"/>
    <w:rsid w:val="00EB73BA"/>
    <w:rsid w:val="00EB75C0"/>
    <w:rsid w:val="00EB76DC"/>
    <w:rsid w:val="00EB7969"/>
    <w:rsid w:val="00EB7E3F"/>
    <w:rsid w:val="00EB7E5B"/>
    <w:rsid w:val="00EC01C6"/>
    <w:rsid w:val="00EC03FF"/>
    <w:rsid w:val="00EC0549"/>
    <w:rsid w:val="00EC06D4"/>
    <w:rsid w:val="00EC0718"/>
    <w:rsid w:val="00EC0D58"/>
    <w:rsid w:val="00EC0FCA"/>
    <w:rsid w:val="00EC101F"/>
    <w:rsid w:val="00EC11AF"/>
    <w:rsid w:val="00EC1310"/>
    <w:rsid w:val="00EC1694"/>
    <w:rsid w:val="00EC1734"/>
    <w:rsid w:val="00EC17DA"/>
    <w:rsid w:val="00EC1A1D"/>
    <w:rsid w:val="00EC1BA5"/>
    <w:rsid w:val="00EC1CCE"/>
    <w:rsid w:val="00EC1D93"/>
    <w:rsid w:val="00EC1E14"/>
    <w:rsid w:val="00EC23B8"/>
    <w:rsid w:val="00EC25F0"/>
    <w:rsid w:val="00EC2666"/>
    <w:rsid w:val="00EC26E6"/>
    <w:rsid w:val="00EC2812"/>
    <w:rsid w:val="00EC28B2"/>
    <w:rsid w:val="00EC28D3"/>
    <w:rsid w:val="00EC29C1"/>
    <w:rsid w:val="00EC2A1E"/>
    <w:rsid w:val="00EC2C8C"/>
    <w:rsid w:val="00EC2CC6"/>
    <w:rsid w:val="00EC2F8A"/>
    <w:rsid w:val="00EC3146"/>
    <w:rsid w:val="00EC319A"/>
    <w:rsid w:val="00EC3493"/>
    <w:rsid w:val="00EC376A"/>
    <w:rsid w:val="00EC3885"/>
    <w:rsid w:val="00EC3A3F"/>
    <w:rsid w:val="00EC3E26"/>
    <w:rsid w:val="00EC3F02"/>
    <w:rsid w:val="00EC41AE"/>
    <w:rsid w:val="00EC4207"/>
    <w:rsid w:val="00EC4328"/>
    <w:rsid w:val="00EC483A"/>
    <w:rsid w:val="00EC4ADA"/>
    <w:rsid w:val="00EC4B28"/>
    <w:rsid w:val="00EC4C3A"/>
    <w:rsid w:val="00EC4DD2"/>
    <w:rsid w:val="00EC5142"/>
    <w:rsid w:val="00EC5146"/>
    <w:rsid w:val="00EC5604"/>
    <w:rsid w:val="00EC59FD"/>
    <w:rsid w:val="00EC5A7F"/>
    <w:rsid w:val="00EC5BE1"/>
    <w:rsid w:val="00EC5DE3"/>
    <w:rsid w:val="00EC60FF"/>
    <w:rsid w:val="00EC6117"/>
    <w:rsid w:val="00EC612A"/>
    <w:rsid w:val="00EC63A1"/>
    <w:rsid w:val="00EC68DF"/>
    <w:rsid w:val="00EC6A4C"/>
    <w:rsid w:val="00EC6D29"/>
    <w:rsid w:val="00EC6D5C"/>
    <w:rsid w:val="00EC710B"/>
    <w:rsid w:val="00EC71CE"/>
    <w:rsid w:val="00EC735B"/>
    <w:rsid w:val="00EC7643"/>
    <w:rsid w:val="00EC76CA"/>
    <w:rsid w:val="00EC7807"/>
    <w:rsid w:val="00EC786C"/>
    <w:rsid w:val="00EC7A7F"/>
    <w:rsid w:val="00EC7B78"/>
    <w:rsid w:val="00EC7F21"/>
    <w:rsid w:val="00ED004E"/>
    <w:rsid w:val="00ED013D"/>
    <w:rsid w:val="00ED04E6"/>
    <w:rsid w:val="00ED08FD"/>
    <w:rsid w:val="00ED0BDA"/>
    <w:rsid w:val="00ED0D52"/>
    <w:rsid w:val="00ED0E72"/>
    <w:rsid w:val="00ED0F33"/>
    <w:rsid w:val="00ED0F6B"/>
    <w:rsid w:val="00ED1078"/>
    <w:rsid w:val="00ED111C"/>
    <w:rsid w:val="00ED1461"/>
    <w:rsid w:val="00ED15DF"/>
    <w:rsid w:val="00ED191C"/>
    <w:rsid w:val="00ED1941"/>
    <w:rsid w:val="00ED1B0C"/>
    <w:rsid w:val="00ED1BFE"/>
    <w:rsid w:val="00ED1C23"/>
    <w:rsid w:val="00ED1D15"/>
    <w:rsid w:val="00ED1E83"/>
    <w:rsid w:val="00ED2115"/>
    <w:rsid w:val="00ED21EC"/>
    <w:rsid w:val="00ED22F4"/>
    <w:rsid w:val="00ED23D7"/>
    <w:rsid w:val="00ED260C"/>
    <w:rsid w:val="00ED26C5"/>
    <w:rsid w:val="00ED2935"/>
    <w:rsid w:val="00ED2F2C"/>
    <w:rsid w:val="00ED31A1"/>
    <w:rsid w:val="00ED32C6"/>
    <w:rsid w:val="00ED33BF"/>
    <w:rsid w:val="00ED33D6"/>
    <w:rsid w:val="00ED3668"/>
    <w:rsid w:val="00ED375E"/>
    <w:rsid w:val="00ED3824"/>
    <w:rsid w:val="00ED3B19"/>
    <w:rsid w:val="00ED3B65"/>
    <w:rsid w:val="00ED3B8A"/>
    <w:rsid w:val="00ED3BFF"/>
    <w:rsid w:val="00ED40AF"/>
    <w:rsid w:val="00ED43F8"/>
    <w:rsid w:val="00ED4620"/>
    <w:rsid w:val="00ED4672"/>
    <w:rsid w:val="00ED4839"/>
    <w:rsid w:val="00ED48B8"/>
    <w:rsid w:val="00ED497D"/>
    <w:rsid w:val="00ED4B2F"/>
    <w:rsid w:val="00ED4B8D"/>
    <w:rsid w:val="00ED4D29"/>
    <w:rsid w:val="00ED4D43"/>
    <w:rsid w:val="00ED4E1E"/>
    <w:rsid w:val="00ED51FB"/>
    <w:rsid w:val="00ED53CF"/>
    <w:rsid w:val="00ED55C5"/>
    <w:rsid w:val="00ED55EC"/>
    <w:rsid w:val="00ED5925"/>
    <w:rsid w:val="00ED5BE0"/>
    <w:rsid w:val="00ED5C61"/>
    <w:rsid w:val="00ED5FD3"/>
    <w:rsid w:val="00ED628D"/>
    <w:rsid w:val="00ED6448"/>
    <w:rsid w:val="00ED661C"/>
    <w:rsid w:val="00ED6666"/>
    <w:rsid w:val="00ED6689"/>
    <w:rsid w:val="00ED6721"/>
    <w:rsid w:val="00ED67DC"/>
    <w:rsid w:val="00ED693C"/>
    <w:rsid w:val="00ED697E"/>
    <w:rsid w:val="00ED699B"/>
    <w:rsid w:val="00ED6AB8"/>
    <w:rsid w:val="00ED6B9A"/>
    <w:rsid w:val="00ED6C85"/>
    <w:rsid w:val="00ED7433"/>
    <w:rsid w:val="00ED7649"/>
    <w:rsid w:val="00ED76B1"/>
    <w:rsid w:val="00ED76CF"/>
    <w:rsid w:val="00ED7C2A"/>
    <w:rsid w:val="00ED7CCE"/>
    <w:rsid w:val="00ED7D27"/>
    <w:rsid w:val="00ED7E09"/>
    <w:rsid w:val="00ED7E10"/>
    <w:rsid w:val="00ED7F18"/>
    <w:rsid w:val="00ED7FF3"/>
    <w:rsid w:val="00EE0169"/>
    <w:rsid w:val="00EE0424"/>
    <w:rsid w:val="00EE0648"/>
    <w:rsid w:val="00EE0C7E"/>
    <w:rsid w:val="00EE0D8C"/>
    <w:rsid w:val="00EE113D"/>
    <w:rsid w:val="00EE12E1"/>
    <w:rsid w:val="00EE12F2"/>
    <w:rsid w:val="00EE1A52"/>
    <w:rsid w:val="00EE1A56"/>
    <w:rsid w:val="00EE1AE1"/>
    <w:rsid w:val="00EE1BC0"/>
    <w:rsid w:val="00EE1DFC"/>
    <w:rsid w:val="00EE1F33"/>
    <w:rsid w:val="00EE1F3A"/>
    <w:rsid w:val="00EE1F43"/>
    <w:rsid w:val="00EE2325"/>
    <w:rsid w:val="00EE232E"/>
    <w:rsid w:val="00EE23D1"/>
    <w:rsid w:val="00EE24DA"/>
    <w:rsid w:val="00EE2543"/>
    <w:rsid w:val="00EE26F8"/>
    <w:rsid w:val="00EE2766"/>
    <w:rsid w:val="00EE27B7"/>
    <w:rsid w:val="00EE2941"/>
    <w:rsid w:val="00EE2A6C"/>
    <w:rsid w:val="00EE2AF4"/>
    <w:rsid w:val="00EE2BA0"/>
    <w:rsid w:val="00EE2C3B"/>
    <w:rsid w:val="00EE2D37"/>
    <w:rsid w:val="00EE2E61"/>
    <w:rsid w:val="00EE2ECF"/>
    <w:rsid w:val="00EE2FF4"/>
    <w:rsid w:val="00EE2FF6"/>
    <w:rsid w:val="00EE3195"/>
    <w:rsid w:val="00EE3487"/>
    <w:rsid w:val="00EE368A"/>
    <w:rsid w:val="00EE37B5"/>
    <w:rsid w:val="00EE387E"/>
    <w:rsid w:val="00EE3C1A"/>
    <w:rsid w:val="00EE3D27"/>
    <w:rsid w:val="00EE3EFE"/>
    <w:rsid w:val="00EE3F62"/>
    <w:rsid w:val="00EE3F9C"/>
    <w:rsid w:val="00EE3FF8"/>
    <w:rsid w:val="00EE40D7"/>
    <w:rsid w:val="00EE4101"/>
    <w:rsid w:val="00EE41C1"/>
    <w:rsid w:val="00EE4235"/>
    <w:rsid w:val="00EE4599"/>
    <w:rsid w:val="00EE47C3"/>
    <w:rsid w:val="00EE4A76"/>
    <w:rsid w:val="00EE4ABC"/>
    <w:rsid w:val="00EE4B94"/>
    <w:rsid w:val="00EE4BC4"/>
    <w:rsid w:val="00EE4D94"/>
    <w:rsid w:val="00EE4DDE"/>
    <w:rsid w:val="00EE4E13"/>
    <w:rsid w:val="00EE4F56"/>
    <w:rsid w:val="00EE4F8A"/>
    <w:rsid w:val="00EE4FFE"/>
    <w:rsid w:val="00EE526C"/>
    <w:rsid w:val="00EE52D4"/>
    <w:rsid w:val="00EE55BB"/>
    <w:rsid w:val="00EE56AE"/>
    <w:rsid w:val="00EE572F"/>
    <w:rsid w:val="00EE5872"/>
    <w:rsid w:val="00EE58A2"/>
    <w:rsid w:val="00EE597F"/>
    <w:rsid w:val="00EE5A24"/>
    <w:rsid w:val="00EE5A7B"/>
    <w:rsid w:val="00EE6592"/>
    <w:rsid w:val="00EE684D"/>
    <w:rsid w:val="00EE688D"/>
    <w:rsid w:val="00EE6BCC"/>
    <w:rsid w:val="00EE6E41"/>
    <w:rsid w:val="00EE6FC3"/>
    <w:rsid w:val="00EE7082"/>
    <w:rsid w:val="00EE71F1"/>
    <w:rsid w:val="00EE7583"/>
    <w:rsid w:val="00EE76F7"/>
    <w:rsid w:val="00EE7A85"/>
    <w:rsid w:val="00EE7B6E"/>
    <w:rsid w:val="00EE7D65"/>
    <w:rsid w:val="00EE7DFF"/>
    <w:rsid w:val="00EE7E11"/>
    <w:rsid w:val="00EF00CC"/>
    <w:rsid w:val="00EF0109"/>
    <w:rsid w:val="00EF05FC"/>
    <w:rsid w:val="00EF0694"/>
    <w:rsid w:val="00EF0859"/>
    <w:rsid w:val="00EF0A70"/>
    <w:rsid w:val="00EF0A92"/>
    <w:rsid w:val="00EF0B37"/>
    <w:rsid w:val="00EF0C4E"/>
    <w:rsid w:val="00EF0C79"/>
    <w:rsid w:val="00EF0DA1"/>
    <w:rsid w:val="00EF0DAA"/>
    <w:rsid w:val="00EF0E07"/>
    <w:rsid w:val="00EF0E31"/>
    <w:rsid w:val="00EF0FA0"/>
    <w:rsid w:val="00EF169D"/>
    <w:rsid w:val="00EF1760"/>
    <w:rsid w:val="00EF1981"/>
    <w:rsid w:val="00EF1A67"/>
    <w:rsid w:val="00EF1B18"/>
    <w:rsid w:val="00EF1BAC"/>
    <w:rsid w:val="00EF2040"/>
    <w:rsid w:val="00EF21B7"/>
    <w:rsid w:val="00EF21D6"/>
    <w:rsid w:val="00EF2403"/>
    <w:rsid w:val="00EF24D0"/>
    <w:rsid w:val="00EF251F"/>
    <w:rsid w:val="00EF25B7"/>
    <w:rsid w:val="00EF26F0"/>
    <w:rsid w:val="00EF2868"/>
    <w:rsid w:val="00EF296C"/>
    <w:rsid w:val="00EF2A4A"/>
    <w:rsid w:val="00EF2A60"/>
    <w:rsid w:val="00EF2D4B"/>
    <w:rsid w:val="00EF2D9B"/>
    <w:rsid w:val="00EF30D5"/>
    <w:rsid w:val="00EF3227"/>
    <w:rsid w:val="00EF3334"/>
    <w:rsid w:val="00EF3352"/>
    <w:rsid w:val="00EF392D"/>
    <w:rsid w:val="00EF3B7E"/>
    <w:rsid w:val="00EF3E65"/>
    <w:rsid w:val="00EF3E76"/>
    <w:rsid w:val="00EF3F5E"/>
    <w:rsid w:val="00EF40F7"/>
    <w:rsid w:val="00EF419F"/>
    <w:rsid w:val="00EF4263"/>
    <w:rsid w:val="00EF42EA"/>
    <w:rsid w:val="00EF4329"/>
    <w:rsid w:val="00EF45E7"/>
    <w:rsid w:val="00EF47D0"/>
    <w:rsid w:val="00EF48B5"/>
    <w:rsid w:val="00EF496A"/>
    <w:rsid w:val="00EF49A7"/>
    <w:rsid w:val="00EF4D0B"/>
    <w:rsid w:val="00EF4D0F"/>
    <w:rsid w:val="00EF4D88"/>
    <w:rsid w:val="00EF4E42"/>
    <w:rsid w:val="00EF5063"/>
    <w:rsid w:val="00EF51D5"/>
    <w:rsid w:val="00EF589A"/>
    <w:rsid w:val="00EF591D"/>
    <w:rsid w:val="00EF59B4"/>
    <w:rsid w:val="00EF5B1E"/>
    <w:rsid w:val="00EF5EFD"/>
    <w:rsid w:val="00EF6256"/>
    <w:rsid w:val="00EF63E6"/>
    <w:rsid w:val="00EF6670"/>
    <w:rsid w:val="00EF6983"/>
    <w:rsid w:val="00EF69A5"/>
    <w:rsid w:val="00EF6A70"/>
    <w:rsid w:val="00EF6B34"/>
    <w:rsid w:val="00EF6CD3"/>
    <w:rsid w:val="00EF6CDD"/>
    <w:rsid w:val="00EF6D85"/>
    <w:rsid w:val="00EF6DC2"/>
    <w:rsid w:val="00EF6E61"/>
    <w:rsid w:val="00EF7127"/>
    <w:rsid w:val="00EF7311"/>
    <w:rsid w:val="00EF7789"/>
    <w:rsid w:val="00EF79E0"/>
    <w:rsid w:val="00EF7AC8"/>
    <w:rsid w:val="00EF7B70"/>
    <w:rsid w:val="00EF7C30"/>
    <w:rsid w:val="00EF7C78"/>
    <w:rsid w:val="00EF7CA6"/>
    <w:rsid w:val="00F001AD"/>
    <w:rsid w:val="00F001E6"/>
    <w:rsid w:val="00F00377"/>
    <w:rsid w:val="00F00555"/>
    <w:rsid w:val="00F0066C"/>
    <w:rsid w:val="00F006F6"/>
    <w:rsid w:val="00F0093E"/>
    <w:rsid w:val="00F00A7D"/>
    <w:rsid w:val="00F00A8D"/>
    <w:rsid w:val="00F00DF7"/>
    <w:rsid w:val="00F00ECB"/>
    <w:rsid w:val="00F01092"/>
    <w:rsid w:val="00F01242"/>
    <w:rsid w:val="00F012F2"/>
    <w:rsid w:val="00F01423"/>
    <w:rsid w:val="00F01795"/>
    <w:rsid w:val="00F01869"/>
    <w:rsid w:val="00F018B3"/>
    <w:rsid w:val="00F018BB"/>
    <w:rsid w:val="00F01B04"/>
    <w:rsid w:val="00F01C76"/>
    <w:rsid w:val="00F02030"/>
    <w:rsid w:val="00F0222E"/>
    <w:rsid w:val="00F02411"/>
    <w:rsid w:val="00F0241A"/>
    <w:rsid w:val="00F024D7"/>
    <w:rsid w:val="00F02AA2"/>
    <w:rsid w:val="00F02B95"/>
    <w:rsid w:val="00F02CFD"/>
    <w:rsid w:val="00F02DA1"/>
    <w:rsid w:val="00F02FA0"/>
    <w:rsid w:val="00F0315E"/>
    <w:rsid w:val="00F0344A"/>
    <w:rsid w:val="00F0368C"/>
    <w:rsid w:val="00F03754"/>
    <w:rsid w:val="00F03B99"/>
    <w:rsid w:val="00F03CD4"/>
    <w:rsid w:val="00F040FF"/>
    <w:rsid w:val="00F0417D"/>
    <w:rsid w:val="00F041C2"/>
    <w:rsid w:val="00F04668"/>
    <w:rsid w:val="00F05003"/>
    <w:rsid w:val="00F05024"/>
    <w:rsid w:val="00F0506D"/>
    <w:rsid w:val="00F05087"/>
    <w:rsid w:val="00F05196"/>
    <w:rsid w:val="00F05316"/>
    <w:rsid w:val="00F053A7"/>
    <w:rsid w:val="00F05544"/>
    <w:rsid w:val="00F0560A"/>
    <w:rsid w:val="00F05888"/>
    <w:rsid w:val="00F05CB9"/>
    <w:rsid w:val="00F05CEA"/>
    <w:rsid w:val="00F05F74"/>
    <w:rsid w:val="00F06037"/>
    <w:rsid w:val="00F0606F"/>
    <w:rsid w:val="00F06207"/>
    <w:rsid w:val="00F0623A"/>
    <w:rsid w:val="00F06526"/>
    <w:rsid w:val="00F06582"/>
    <w:rsid w:val="00F066A4"/>
    <w:rsid w:val="00F066E6"/>
    <w:rsid w:val="00F0677B"/>
    <w:rsid w:val="00F06942"/>
    <w:rsid w:val="00F06993"/>
    <w:rsid w:val="00F06B73"/>
    <w:rsid w:val="00F06CE1"/>
    <w:rsid w:val="00F06D26"/>
    <w:rsid w:val="00F0706C"/>
    <w:rsid w:val="00F07186"/>
    <w:rsid w:val="00F074E6"/>
    <w:rsid w:val="00F075AE"/>
    <w:rsid w:val="00F07900"/>
    <w:rsid w:val="00F07BF7"/>
    <w:rsid w:val="00F07C0C"/>
    <w:rsid w:val="00F07C4F"/>
    <w:rsid w:val="00F07E7E"/>
    <w:rsid w:val="00F100EA"/>
    <w:rsid w:val="00F1041F"/>
    <w:rsid w:val="00F10AAC"/>
    <w:rsid w:val="00F10CC9"/>
    <w:rsid w:val="00F110C4"/>
    <w:rsid w:val="00F1126B"/>
    <w:rsid w:val="00F113C1"/>
    <w:rsid w:val="00F118BB"/>
    <w:rsid w:val="00F119A7"/>
    <w:rsid w:val="00F11B15"/>
    <w:rsid w:val="00F11C44"/>
    <w:rsid w:val="00F11F91"/>
    <w:rsid w:val="00F122B3"/>
    <w:rsid w:val="00F1237E"/>
    <w:rsid w:val="00F12400"/>
    <w:rsid w:val="00F124E8"/>
    <w:rsid w:val="00F12587"/>
    <w:rsid w:val="00F12623"/>
    <w:rsid w:val="00F12900"/>
    <w:rsid w:val="00F12934"/>
    <w:rsid w:val="00F12AF0"/>
    <w:rsid w:val="00F12B70"/>
    <w:rsid w:val="00F12C21"/>
    <w:rsid w:val="00F12C83"/>
    <w:rsid w:val="00F12E05"/>
    <w:rsid w:val="00F12F54"/>
    <w:rsid w:val="00F12FD3"/>
    <w:rsid w:val="00F1303D"/>
    <w:rsid w:val="00F133B0"/>
    <w:rsid w:val="00F1374E"/>
    <w:rsid w:val="00F13A8D"/>
    <w:rsid w:val="00F13C53"/>
    <w:rsid w:val="00F13CC4"/>
    <w:rsid w:val="00F13E63"/>
    <w:rsid w:val="00F13EEF"/>
    <w:rsid w:val="00F13F64"/>
    <w:rsid w:val="00F140C9"/>
    <w:rsid w:val="00F14265"/>
    <w:rsid w:val="00F1438C"/>
    <w:rsid w:val="00F147F1"/>
    <w:rsid w:val="00F1481A"/>
    <w:rsid w:val="00F1495C"/>
    <w:rsid w:val="00F1496C"/>
    <w:rsid w:val="00F149D3"/>
    <w:rsid w:val="00F149EF"/>
    <w:rsid w:val="00F14BB7"/>
    <w:rsid w:val="00F14C03"/>
    <w:rsid w:val="00F14CCD"/>
    <w:rsid w:val="00F14D1E"/>
    <w:rsid w:val="00F14D53"/>
    <w:rsid w:val="00F15021"/>
    <w:rsid w:val="00F15068"/>
    <w:rsid w:val="00F1514A"/>
    <w:rsid w:val="00F159C5"/>
    <w:rsid w:val="00F15EF3"/>
    <w:rsid w:val="00F16477"/>
    <w:rsid w:val="00F16A1E"/>
    <w:rsid w:val="00F16B22"/>
    <w:rsid w:val="00F16BA9"/>
    <w:rsid w:val="00F16E4B"/>
    <w:rsid w:val="00F16F6A"/>
    <w:rsid w:val="00F170D1"/>
    <w:rsid w:val="00F171BA"/>
    <w:rsid w:val="00F172B6"/>
    <w:rsid w:val="00F172FB"/>
    <w:rsid w:val="00F1745F"/>
    <w:rsid w:val="00F175EB"/>
    <w:rsid w:val="00F177C7"/>
    <w:rsid w:val="00F17ADA"/>
    <w:rsid w:val="00F17D9F"/>
    <w:rsid w:val="00F17F69"/>
    <w:rsid w:val="00F20086"/>
    <w:rsid w:val="00F2033F"/>
    <w:rsid w:val="00F20369"/>
    <w:rsid w:val="00F203DF"/>
    <w:rsid w:val="00F20605"/>
    <w:rsid w:val="00F2061C"/>
    <w:rsid w:val="00F20B4D"/>
    <w:rsid w:val="00F20EB0"/>
    <w:rsid w:val="00F20EF3"/>
    <w:rsid w:val="00F210C6"/>
    <w:rsid w:val="00F210F0"/>
    <w:rsid w:val="00F21619"/>
    <w:rsid w:val="00F21920"/>
    <w:rsid w:val="00F21943"/>
    <w:rsid w:val="00F21B55"/>
    <w:rsid w:val="00F21BAA"/>
    <w:rsid w:val="00F21CDE"/>
    <w:rsid w:val="00F21DBC"/>
    <w:rsid w:val="00F21FE1"/>
    <w:rsid w:val="00F2203B"/>
    <w:rsid w:val="00F22159"/>
    <w:rsid w:val="00F221CA"/>
    <w:rsid w:val="00F2232A"/>
    <w:rsid w:val="00F22490"/>
    <w:rsid w:val="00F2250B"/>
    <w:rsid w:val="00F2257C"/>
    <w:rsid w:val="00F2263A"/>
    <w:rsid w:val="00F226D8"/>
    <w:rsid w:val="00F227EF"/>
    <w:rsid w:val="00F22883"/>
    <w:rsid w:val="00F22902"/>
    <w:rsid w:val="00F22974"/>
    <w:rsid w:val="00F22C52"/>
    <w:rsid w:val="00F22D2B"/>
    <w:rsid w:val="00F22E3A"/>
    <w:rsid w:val="00F22FE0"/>
    <w:rsid w:val="00F2329B"/>
    <w:rsid w:val="00F23451"/>
    <w:rsid w:val="00F234A4"/>
    <w:rsid w:val="00F23523"/>
    <w:rsid w:val="00F2361D"/>
    <w:rsid w:val="00F23660"/>
    <w:rsid w:val="00F23827"/>
    <w:rsid w:val="00F23872"/>
    <w:rsid w:val="00F238D3"/>
    <w:rsid w:val="00F23A47"/>
    <w:rsid w:val="00F23A5D"/>
    <w:rsid w:val="00F23BC9"/>
    <w:rsid w:val="00F23DC0"/>
    <w:rsid w:val="00F23E9C"/>
    <w:rsid w:val="00F23EED"/>
    <w:rsid w:val="00F23F1A"/>
    <w:rsid w:val="00F241D2"/>
    <w:rsid w:val="00F24291"/>
    <w:rsid w:val="00F24297"/>
    <w:rsid w:val="00F242DC"/>
    <w:rsid w:val="00F24405"/>
    <w:rsid w:val="00F244EA"/>
    <w:rsid w:val="00F2477C"/>
    <w:rsid w:val="00F24A24"/>
    <w:rsid w:val="00F24A33"/>
    <w:rsid w:val="00F24DA9"/>
    <w:rsid w:val="00F24E15"/>
    <w:rsid w:val="00F24E85"/>
    <w:rsid w:val="00F25307"/>
    <w:rsid w:val="00F253A8"/>
    <w:rsid w:val="00F2541A"/>
    <w:rsid w:val="00F25553"/>
    <w:rsid w:val="00F2564F"/>
    <w:rsid w:val="00F25682"/>
    <w:rsid w:val="00F258E5"/>
    <w:rsid w:val="00F25914"/>
    <w:rsid w:val="00F259F2"/>
    <w:rsid w:val="00F25AF3"/>
    <w:rsid w:val="00F25D0A"/>
    <w:rsid w:val="00F25DC5"/>
    <w:rsid w:val="00F25ED0"/>
    <w:rsid w:val="00F25FF0"/>
    <w:rsid w:val="00F261C3"/>
    <w:rsid w:val="00F261D6"/>
    <w:rsid w:val="00F2637A"/>
    <w:rsid w:val="00F26440"/>
    <w:rsid w:val="00F2670D"/>
    <w:rsid w:val="00F26C23"/>
    <w:rsid w:val="00F26D4A"/>
    <w:rsid w:val="00F26DB1"/>
    <w:rsid w:val="00F27117"/>
    <w:rsid w:val="00F2726D"/>
    <w:rsid w:val="00F2726F"/>
    <w:rsid w:val="00F2748D"/>
    <w:rsid w:val="00F2756F"/>
    <w:rsid w:val="00F2757D"/>
    <w:rsid w:val="00F2764B"/>
    <w:rsid w:val="00F2767F"/>
    <w:rsid w:val="00F278CE"/>
    <w:rsid w:val="00F27957"/>
    <w:rsid w:val="00F27A3D"/>
    <w:rsid w:val="00F27B64"/>
    <w:rsid w:val="00F27D30"/>
    <w:rsid w:val="00F27D52"/>
    <w:rsid w:val="00F30297"/>
    <w:rsid w:val="00F3076C"/>
    <w:rsid w:val="00F30829"/>
    <w:rsid w:val="00F3082C"/>
    <w:rsid w:val="00F309E6"/>
    <w:rsid w:val="00F30C42"/>
    <w:rsid w:val="00F30CB8"/>
    <w:rsid w:val="00F311D2"/>
    <w:rsid w:val="00F31480"/>
    <w:rsid w:val="00F316CA"/>
    <w:rsid w:val="00F316F5"/>
    <w:rsid w:val="00F319E3"/>
    <w:rsid w:val="00F31AC2"/>
    <w:rsid w:val="00F31CE4"/>
    <w:rsid w:val="00F31F96"/>
    <w:rsid w:val="00F3202D"/>
    <w:rsid w:val="00F322E1"/>
    <w:rsid w:val="00F323EB"/>
    <w:rsid w:val="00F325AD"/>
    <w:rsid w:val="00F327CA"/>
    <w:rsid w:val="00F327DF"/>
    <w:rsid w:val="00F32992"/>
    <w:rsid w:val="00F32A37"/>
    <w:rsid w:val="00F32ABB"/>
    <w:rsid w:val="00F32BBF"/>
    <w:rsid w:val="00F32C32"/>
    <w:rsid w:val="00F32C90"/>
    <w:rsid w:val="00F32DCC"/>
    <w:rsid w:val="00F330D3"/>
    <w:rsid w:val="00F33155"/>
    <w:rsid w:val="00F3346C"/>
    <w:rsid w:val="00F33558"/>
    <w:rsid w:val="00F33685"/>
    <w:rsid w:val="00F338BF"/>
    <w:rsid w:val="00F33C33"/>
    <w:rsid w:val="00F33D5A"/>
    <w:rsid w:val="00F33FF8"/>
    <w:rsid w:val="00F34265"/>
    <w:rsid w:val="00F34395"/>
    <w:rsid w:val="00F3445C"/>
    <w:rsid w:val="00F3451B"/>
    <w:rsid w:val="00F345FF"/>
    <w:rsid w:val="00F34775"/>
    <w:rsid w:val="00F34AE2"/>
    <w:rsid w:val="00F34B47"/>
    <w:rsid w:val="00F34D0E"/>
    <w:rsid w:val="00F34D8F"/>
    <w:rsid w:val="00F34E5B"/>
    <w:rsid w:val="00F34EBB"/>
    <w:rsid w:val="00F351F7"/>
    <w:rsid w:val="00F352FB"/>
    <w:rsid w:val="00F35892"/>
    <w:rsid w:val="00F358A5"/>
    <w:rsid w:val="00F359A1"/>
    <w:rsid w:val="00F359FB"/>
    <w:rsid w:val="00F35FB6"/>
    <w:rsid w:val="00F360CB"/>
    <w:rsid w:val="00F3622D"/>
    <w:rsid w:val="00F3626D"/>
    <w:rsid w:val="00F362A6"/>
    <w:rsid w:val="00F36429"/>
    <w:rsid w:val="00F3642D"/>
    <w:rsid w:val="00F36469"/>
    <w:rsid w:val="00F36492"/>
    <w:rsid w:val="00F36597"/>
    <w:rsid w:val="00F366DD"/>
    <w:rsid w:val="00F36BCE"/>
    <w:rsid w:val="00F36CD3"/>
    <w:rsid w:val="00F36CED"/>
    <w:rsid w:val="00F3702B"/>
    <w:rsid w:val="00F3729D"/>
    <w:rsid w:val="00F37550"/>
    <w:rsid w:val="00F37591"/>
    <w:rsid w:val="00F375B5"/>
    <w:rsid w:val="00F375E8"/>
    <w:rsid w:val="00F3762D"/>
    <w:rsid w:val="00F377B3"/>
    <w:rsid w:val="00F37EB1"/>
    <w:rsid w:val="00F4044D"/>
    <w:rsid w:val="00F40535"/>
    <w:rsid w:val="00F4067A"/>
    <w:rsid w:val="00F4077F"/>
    <w:rsid w:val="00F40798"/>
    <w:rsid w:val="00F409D9"/>
    <w:rsid w:val="00F40A68"/>
    <w:rsid w:val="00F40AB1"/>
    <w:rsid w:val="00F40CB0"/>
    <w:rsid w:val="00F40D20"/>
    <w:rsid w:val="00F40DF5"/>
    <w:rsid w:val="00F40EC8"/>
    <w:rsid w:val="00F41071"/>
    <w:rsid w:val="00F410A6"/>
    <w:rsid w:val="00F413B4"/>
    <w:rsid w:val="00F413C4"/>
    <w:rsid w:val="00F414CF"/>
    <w:rsid w:val="00F416C0"/>
    <w:rsid w:val="00F4179F"/>
    <w:rsid w:val="00F41B0D"/>
    <w:rsid w:val="00F41B1A"/>
    <w:rsid w:val="00F41B5E"/>
    <w:rsid w:val="00F41B7A"/>
    <w:rsid w:val="00F41E2B"/>
    <w:rsid w:val="00F41EEA"/>
    <w:rsid w:val="00F421BC"/>
    <w:rsid w:val="00F423A3"/>
    <w:rsid w:val="00F42567"/>
    <w:rsid w:val="00F426B7"/>
    <w:rsid w:val="00F427E5"/>
    <w:rsid w:val="00F42886"/>
    <w:rsid w:val="00F42C43"/>
    <w:rsid w:val="00F42F37"/>
    <w:rsid w:val="00F432B4"/>
    <w:rsid w:val="00F43436"/>
    <w:rsid w:val="00F4343C"/>
    <w:rsid w:val="00F43580"/>
    <w:rsid w:val="00F436DF"/>
    <w:rsid w:val="00F4381C"/>
    <w:rsid w:val="00F43B1D"/>
    <w:rsid w:val="00F43B65"/>
    <w:rsid w:val="00F43CF4"/>
    <w:rsid w:val="00F43D1C"/>
    <w:rsid w:val="00F43E6B"/>
    <w:rsid w:val="00F43F93"/>
    <w:rsid w:val="00F440A7"/>
    <w:rsid w:val="00F440BF"/>
    <w:rsid w:val="00F4419D"/>
    <w:rsid w:val="00F441D7"/>
    <w:rsid w:val="00F44231"/>
    <w:rsid w:val="00F444E5"/>
    <w:rsid w:val="00F444ED"/>
    <w:rsid w:val="00F44622"/>
    <w:rsid w:val="00F4488D"/>
    <w:rsid w:val="00F449D0"/>
    <w:rsid w:val="00F44A36"/>
    <w:rsid w:val="00F44A71"/>
    <w:rsid w:val="00F44A93"/>
    <w:rsid w:val="00F44AC5"/>
    <w:rsid w:val="00F44B59"/>
    <w:rsid w:val="00F44DFB"/>
    <w:rsid w:val="00F44EBD"/>
    <w:rsid w:val="00F44F91"/>
    <w:rsid w:val="00F45056"/>
    <w:rsid w:val="00F45200"/>
    <w:rsid w:val="00F45345"/>
    <w:rsid w:val="00F455B6"/>
    <w:rsid w:val="00F455ED"/>
    <w:rsid w:val="00F457A9"/>
    <w:rsid w:val="00F45833"/>
    <w:rsid w:val="00F458F9"/>
    <w:rsid w:val="00F45A57"/>
    <w:rsid w:val="00F45A9D"/>
    <w:rsid w:val="00F45AB0"/>
    <w:rsid w:val="00F45B9D"/>
    <w:rsid w:val="00F45CD9"/>
    <w:rsid w:val="00F45DB3"/>
    <w:rsid w:val="00F45FA1"/>
    <w:rsid w:val="00F46146"/>
    <w:rsid w:val="00F46415"/>
    <w:rsid w:val="00F464F8"/>
    <w:rsid w:val="00F46755"/>
    <w:rsid w:val="00F467AC"/>
    <w:rsid w:val="00F46A3A"/>
    <w:rsid w:val="00F46D92"/>
    <w:rsid w:val="00F46DF9"/>
    <w:rsid w:val="00F46E45"/>
    <w:rsid w:val="00F46E7C"/>
    <w:rsid w:val="00F46F90"/>
    <w:rsid w:val="00F47090"/>
    <w:rsid w:val="00F47398"/>
    <w:rsid w:val="00F477D3"/>
    <w:rsid w:val="00F477ED"/>
    <w:rsid w:val="00F47A99"/>
    <w:rsid w:val="00F47AEA"/>
    <w:rsid w:val="00F47BAA"/>
    <w:rsid w:val="00F47E53"/>
    <w:rsid w:val="00F47EB9"/>
    <w:rsid w:val="00F47F9F"/>
    <w:rsid w:val="00F50470"/>
    <w:rsid w:val="00F5066A"/>
    <w:rsid w:val="00F507FC"/>
    <w:rsid w:val="00F50978"/>
    <w:rsid w:val="00F50A00"/>
    <w:rsid w:val="00F50A6F"/>
    <w:rsid w:val="00F50F47"/>
    <w:rsid w:val="00F51005"/>
    <w:rsid w:val="00F510A8"/>
    <w:rsid w:val="00F51335"/>
    <w:rsid w:val="00F515D4"/>
    <w:rsid w:val="00F51778"/>
    <w:rsid w:val="00F517E8"/>
    <w:rsid w:val="00F5192E"/>
    <w:rsid w:val="00F51A0E"/>
    <w:rsid w:val="00F51BF8"/>
    <w:rsid w:val="00F51DFB"/>
    <w:rsid w:val="00F51E86"/>
    <w:rsid w:val="00F52023"/>
    <w:rsid w:val="00F520BD"/>
    <w:rsid w:val="00F528F7"/>
    <w:rsid w:val="00F529B7"/>
    <w:rsid w:val="00F52A0B"/>
    <w:rsid w:val="00F52CA0"/>
    <w:rsid w:val="00F530AB"/>
    <w:rsid w:val="00F53192"/>
    <w:rsid w:val="00F532EA"/>
    <w:rsid w:val="00F5334B"/>
    <w:rsid w:val="00F5340C"/>
    <w:rsid w:val="00F534F0"/>
    <w:rsid w:val="00F536B7"/>
    <w:rsid w:val="00F536F3"/>
    <w:rsid w:val="00F53A23"/>
    <w:rsid w:val="00F53AAC"/>
    <w:rsid w:val="00F5404D"/>
    <w:rsid w:val="00F54101"/>
    <w:rsid w:val="00F5422F"/>
    <w:rsid w:val="00F5439A"/>
    <w:rsid w:val="00F54653"/>
    <w:rsid w:val="00F547E6"/>
    <w:rsid w:val="00F5482A"/>
    <w:rsid w:val="00F5484A"/>
    <w:rsid w:val="00F54874"/>
    <w:rsid w:val="00F54894"/>
    <w:rsid w:val="00F55057"/>
    <w:rsid w:val="00F550E2"/>
    <w:rsid w:val="00F55236"/>
    <w:rsid w:val="00F55322"/>
    <w:rsid w:val="00F557A4"/>
    <w:rsid w:val="00F55ABD"/>
    <w:rsid w:val="00F55BB1"/>
    <w:rsid w:val="00F55DDC"/>
    <w:rsid w:val="00F55EE7"/>
    <w:rsid w:val="00F56053"/>
    <w:rsid w:val="00F5614F"/>
    <w:rsid w:val="00F56164"/>
    <w:rsid w:val="00F56311"/>
    <w:rsid w:val="00F56457"/>
    <w:rsid w:val="00F56509"/>
    <w:rsid w:val="00F565AE"/>
    <w:rsid w:val="00F565F1"/>
    <w:rsid w:val="00F566E6"/>
    <w:rsid w:val="00F5695F"/>
    <w:rsid w:val="00F569F2"/>
    <w:rsid w:val="00F569F7"/>
    <w:rsid w:val="00F56B12"/>
    <w:rsid w:val="00F56B8D"/>
    <w:rsid w:val="00F56D74"/>
    <w:rsid w:val="00F56E4D"/>
    <w:rsid w:val="00F56FA0"/>
    <w:rsid w:val="00F57194"/>
    <w:rsid w:val="00F5720E"/>
    <w:rsid w:val="00F57523"/>
    <w:rsid w:val="00F575E1"/>
    <w:rsid w:val="00F577C4"/>
    <w:rsid w:val="00F57AE8"/>
    <w:rsid w:val="00F57C48"/>
    <w:rsid w:val="00F57CAE"/>
    <w:rsid w:val="00F57FA8"/>
    <w:rsid w:val="00F60068"/>
    <w:rsid w:val="00F6056F"/>
    <w:rsid w:val="00F605FE"/>
    <w:rsid w:val="00F6075C"/>
    <w:rsid w:val="00F60BE4"/>
    <w:rsid w:val="00F60D02"/>
    <w:rsid w:val="00F61096"/>
    <w:rsid w:val="00F6114A"/>
    <w:rsid w:val="00F614C7"/>
    <w:rsid w:val="00F615BA"/>
    <w:rsid w:val="00F617F0"/>
    <w:rsid w:val="00F618FF"/>
    <w:rsid w:val="00F619EC"/>
    <w:rsid w:val="00F61A19"/>
    <w:rsid w:val="00F61B69"/>
    <w:rsid w:val="00F61BC1"/>
    <w:rsid w:val="00F61FDF"/>
    <w:rsid w:val="00F6204C"/>
    <w:rsid w:val="00F6227D"/>
    <w:rsid w:val="00F622AC"/>
    <w:rsid w:val="00F622C5"/>
    <w:rsid w:val="00F626D6"/>
    <w:rsid w:val="00F627B1"/>
    <w:rsid w:val="00F628CA"/>
    <w:rsid w:val="00F62B86"/>
    <w:rsid w:val="00F62C16"/>
    <w:rsid w:val="00F62E69"/>
    <w:rsid w:val="00F62F6D"/>
    <w:rsid w:val="00F63172"/>
    <w:rsid w:val="00F631AD"/>
    <w:rsid w:val="00F631E5"/>
    <w:rsid w:val="00F6366D"/>
    <w:rsid w:val="00F63673"/>
    <w:rsid w:val="00F63A30"/>
    <w:rsid w:val="00F63B0A"/>
    <w:rsid w:val="00F63B18"/>
    <w:rsid w:val="00F63BC4"/>
    <w:rsid w:val="00F63D7A"/>
    <w:rsid w:val="00F63DE0"/>
    <w:rsid w:val="00F63EA5"/>
    <w:rsid w:val="00F6406F"/>
    <w:rsid w:val="00F64498"/>
    <w:rsid w:val="00F64520"/>
    <w:rsid w:val="00F64746"/>
    <w:rsid w:val="00F6476F"/>
    <w:rsid w:val="00F649FE"/>
    <w:rsid w:val="00F64A16"/>
    <w:rsid w:val="00F64B14"/>
    <w:rsid w:val="00F64B56"/>
    <w:rsid w:val="00F64E48"/>
    <w:rsid w:val="00F64E7D"/>
    <w:rsid w:val="00F64F0A"/>
    <w:rsid w:val="00F64FA1"/>
    <w:rsid w:val="00F64FEC"/>
    <w:rsid w:val="00F6501E"/>
    <w:rsid w:val="00F65135"/>
    <w:rsid w:val="00F651B8"/>
    <w:rsid w:val="00F6584A"/>
    <w:rsid w:val="00F65981"/>
    <w:rsid w:val="00F65A84"/>
    <w:rsid w:val="00F65AC9"/>
    <w:rsid w:val="00F65AF8"/>
    <w:rsid w:val="00F65BE7"/>
    <w:rsid w:val="00F65DE4"/>
    <w:rsid w:val="00F65FA7"/>
    <w:rsid w:val="00F665F2"/>
    <w:rsid w:val="00F667A5"/>
    <w:rsid w:val="00F6681F"/>
    <w:rsid w:val="00F66E45"/>
    <w:rsid w:val="00F672BE"/>
    <w:rsid w:val="00F677A4"/>
    <w:rsid w:val="00F67857"/>
    <w:rsid w:val="00F679BD"/>
    <w:rsid w:val="00F67AB8"/>
    <w:rsid w:val="00F67CB7"/>
    <w:rsid w:val="00F67CD6"/>
    <w:rsid w:val="00F67D4C"/>
    <w:rsid w:val="00F67F44"/>
    <w:rsid w:val="00F70214"/>
    <w:rsid w:val="00F70349"/>
    <w:rsid w:val="00F70611"/>
    <w:rsid w:val="00F70660"/>
    <w:rsid w:val="00F70668"/>
    <w:rsid w:val="00F70690"/>
    <w:rsid w:val="00F709F9"/>
    <w:rsid w:val="00F70A0A"/>
    <w:rsid w:val="00F70C0A"/>
    <w:rsid w:val="00F70C4E"/>
    <w:rsid w:val="00F70D82"/>
    <w:rsid w:val="00F70DC1"/>
    <w:rsid w:val="00F711D5"/>
    <w:rsid w:val="00F714A6"/>
    <w:rsid w:val="00F716F7"/>
    <w:rsid w:val="00F71AF2"/>
    <w:rsid w:val="00F71BE6"/>
    <w:rsid w:val="00F71C02"/>
    <w:rsid w:val="00F71E9F"/>
    <w:rsid w:val="00F71EE8"/>
    <w:rsid w:val="00F71F0B"/>
    <w:rsid w:val="00F71F5F"/>
    <w:rsid w:val="00F72163"/>
    <w:rsid w:val="00F72210"/>
    <w:rsid w:val="00F7232D"/>
    <w:rsid w:val="00F7239E"/>
    <w:rsid w:val="00F7249A"/>
    <w:rsid w:val="00F726CC"/>
    <w:rsid w:val="00F726F8"/>
    <w:rsid w:val="00F7285D"/>
    <w:rsid w:val="00F728C7"/>
    <w:rsid w:val="00F72B43"/>
    <w:rsid w:val="00F72CAB"/>
    <w:rsid w:val="00F73203"/>
    <w:rsid w:val="00F7361B"/>
    <w:rsid w:val="00F736DA"/>
    <w:rsid w:val="00F7395E"/>
    <w:rsid w:val="00F73BD4"/>
    <w:rsid w:val="00F73D0F"/>
    <w:rsid w:val="00F73E7E"/>
    <w:rsid w:val="00F73FBC"/>
    <w:rsid w:val="00F74275"/>
    <w:rsid w:val="00F742EA"/>
    <w:rsid w:val="00F7470E"/>
    <w:rsid w:val="00F747B5"/>
    <w:rsid w:val="00F74880"/>
    <w:rsid w:val="00F74DF4"/>
    <w:rsid w:val="00F74E9C"/>
    <w:rsid w:val="00F7544E"/>
    <w:rsid w:val="00F7548B"/>
    <w:rsid w:val="00F754D9"/>
    <w:rsid w:val="00F7557A"/>
    <w:rsid w:val="00F75593"/>
    <w:rsid w:val="00F75657"/>
    <w:rsid w:val="00F75717"/>
    <w:rsid w:val="00F757B0"/>
    <w:rsid w:val="00F7585C"/>
    <w:rsid w:val="00F75902"/>
    <w:rsid w:val="00F75960"/>
    <w:rsid w:val="00F759F7"/>
    <w:rsid w:val="00F75A37"/>
    <w:rsid w:val="00F75AF5"/>
    <w:rsid w:val="00F75CA8"/>
    <w:rsid w:val="00F75E45"/>
    <w:rsid w:val="00F75FA5"/>
    <w:rsid w:val="00F760EA"/>
    <w:rsid w:val="00F76435"/>
    <w:rsid w:val="00F76663"/>
    <w:rsid w:val="00F76745"/>
    <w:rsid w:val="00F767F4"/>
    <w:rsid w:val="00F76910"/>
    <w:rsid w:val="00F76AC3"/>
    <w:rsid w:val="00F76C05"/>
    <w:rsid w:val="00F76DAC"/>
    <w:rsid w:val="00F76F85"/>
    <w:rsid w:val="00F76FC7"/>
    <w:rsid w:val="00F772BC"/>
    <w:rsid w:val="00F77488"/>
    <w:rsid w:val="00F77674"/>
    <w:rsid w:val="00F7777A"/>
    <w:rsid w:val="00F77BA9"/>
    <w:rsid w:val="00F77C76"/>
    <w:rsid w:val="00F77E58"/>
    <w:rsid w:val="00F77ECE"/>
    <w:rsid w:val="00F77F0C"/>
    <w:rsid w:val="00F8001F"/>
    <w:rsid w:val="00F80177"/>
    <w:rsid w:val="00F80324"/>
    <w:rsid w:val="00F80462"/>
    <w:rsid w:val="00F804B0"/>
    <w:rsid w:val="00F8057B"/>
    <w:rsid w:val="00F8092F"/>
    <w:rsid w:val="00F80D25"/>
    <w:rsid w:val="00F81146"/>
    <w:rsid w:val="00F81385"/>
    <w:rsid w:val="00F81397"/>
    <w:rsid w:val="00F813C7"/>
    <w:rsid w:val="00F814AC"/>
    <w:rsid w:val="00F81660"/>
    <w:rsid w:val="00F81665"/>
    <w:rsid w:val="00F81706"/>
    <w:rsid w:val="00F81711"/>
    <w:rsid w:val="00F817B3"/>
    <w:rsid w:val="00F818F0"/>
    <w:rsid w:val="00F8192F"/>
    <w:rsid w:val="00F81ADE"/>
    <w:rsid w:val="00F81C4B"/>
    <w:rsid w:val="00F81C97"/>
    <w:rsid w:val="00F81D45"/>
    <w:rsid w:val="00F81D96"/>
    <w:rsid w:val="00F81ECD"/>
    <w:rsid w:val="00F81EF3"/>
    <w:rsid w:val="00F81FEA"/>
    <w:rsid w:val="00F82281"/>
    <w:rsid w:val="00F8237E"/>
    <w:rsid w:val="00F824B2"/>
    <w:rsid w:val="00F824CD"/>
    <w:rsid w:val="00F825F9"/>
    <w:rsid w:val="00F82972"/>
    <w:rsid w:val="00F8297C"/>
    <w:rsid w:val="00F82A41"/>
    <w:rsid w:val="00F82BF7"/>
    <w:rsid w:val="00F82CBF"/>
    <w:rsid w:val="00F830DB"/>
    <w:rsid w:val="00F8318F"/>
    <w:rsid w:val="00F8337C"/>
    <w:rsid w:val="00F83489"/>
    <w:rsid w:val="00F834A2"/>
    <w:rsid w:val="00F83770"/>
    <w:rsid w:val="00F83817"/>
    <w:rsid w:val="00F83DF1"/>
    <w:rsid w:val="00F83F26"/>
    <w:rsid w:val="00F8408D"/>
    <w:rsid w:val="00F8435C"/>
    <w:rsid w:val="00F84369"/>
    <w:rsid w:val="00F84B6F"/>
    <w:rsid w:val="00F84BC3"/>
    <w:rsid w:val="00F84C11"/>
    <w:rsid w:val="00F84D98"/>
    <w:rsid w:val="00F850EE"/>
    <w:rsid w:val="00F853C0"/>
    <w:rsid w:val="00F85546"/>
    <w:rsid w:val="00F856C6"/>
    <w:rsid w:val="00F8571C"/>
    <w:rsid w:val="00F859C1"/>
    <w:rsid w:val="00F85A3A"/>
    <w:rsid w:val="00F85A61"/>
    <w:rsid w:val="00F85D7B"/>
    <w:rsid w:val="00F85ED4"/>
    <w:rsid w:val="00F86047"/>
    <w:rsid w:val="00F8617F"/>
    <w:rsid w:val="00F86728"/>
    <w:rsid w:val="00F868FA"/>
    <w:rsid w:val="00F86AE2"/>
    <w:rsid w:val="00F8745A"/>
    <w:rsid w:val="00F87A52"/>
    <w:rsid w:val="00F87B68"/>
    <w:rsid w:val="00F87D5C"/>
    <w:rsid w:val="00F87EDB"/>
    <w:rsid w:val="00F87F7F"/>
    <w:rsid w:val="00F9018D"/>
    <w:rsid w:val="00F90518"/>
    <w:rsid w:val="00F9066E"/>
    <w:rsid w:val="00F90AF3"/>
    <w:rsid w:val="00F90C98"/>
    <w:rsid w:val="00F90F1B"/>
    <w:rsid w:val="00F9104B"/>
    <w:rsid w:val="00F91114"/>
    <w:rsid w:val="00F9113A"/>
    <w:rsid w:val="00F91207"/>
    <w:rsid w:val="00F91339"/>
    <w:rsid w:val="00F91708"/>
    <w:rsid w:val="00F9181E"/>
    <w:rsid w:val="00F91B20"/>
    <w:rsid w:val="00F921C2"/>
    <w:rsid w:val="00F921F5"/>
    <w:rsid w:val="00F92295"/>
    <w:rsid w:val="00F922A8"/>
    <w:rsid w:val="00F923B4"/>
    <w:rsid w:val="00F9257C"/>
    <w:rsid w:val="00F926E1"/>
    <w:rsid w:val="00F9283B"/>
    <w:rsid w:val="00F928CB"/>
    <w:rsid w:val="00F92ADD"/>
    <w:rsid w:val="00F92B04"/>
    <w:rsid w:val="00F92C74"/>
    <w:rsid w:val="00F92CFD"/>
    <w:rsid w:val="00F92D6D"/>
    <w:rsid w:val="00F92F79"/>
    <w:rsid w:val="00F92FD7"/>
    <w:rsid w:val="00F93031"/>
    <w:rsid w:val="00F9324E"/>
    <w:rsid w:val="00F93312"/>
    <w:rsid w:val="00F93556"/>
    <w:rsid w:val="00F93594"/>
    <w:rsid w:val="00F9375A"/>
    <w:rsid w:val="00F938F4"/>
    <w:rsid w:val="00F93962"/>
    <w:rsid w:val="00F93AF7"/>
    <w:rsid w:val="00F93E00"/>
    <w:rsid w:val="00F93FBA"/>
    <w:rsid w:val="00F93FE8"/>
    <w:rsid w:val="00F940AC"/>
    <w:rsid w:val="00F9424D"/>
    <w:rsid w:val="00F94A81"/>
    <w:rsid w:val="00F94C7C"/>
    <w:rsid w:val="00F94F2B"/>
    <w:rsid w:val="00F95176"/>
    <w:rsid w:val="00F95359"/>
    <w:rsid w:val="00F953A5"/>
    <w:rsid w:val="00F95473"/>
    <w:rsid w:val="00F95526"/>
    <w:rsid w:val="00F95684"/>
    <w:rsid w:val="00F956A8"/>
    <w:rsid w:val="00F956D2"/>
    <w:rsid w:val="00F956F1"/>
    <w:rsid w:val="00F95A31"/>
    <w:rsid w:val="00F95A85"/>
    <w:rsid w:val="00F95BA2"/>
    <w:rsid w:val="00F95D6C"/>
    <w:rsid w:val="00F95DEF"/>
    <w:rsid w:val="00F95F73"/>
    <w:rsid w:val="00F96165"/>
    <w:rsid w:val="00F964E9"/>
    <w:rsid w:val="00F966D6"/>
    <w:rsid w:val="00F96819"/>
    <w:rsid w:val="00F96B43"/>
    <w:rsid w:val="00F96BB9"/>
    <w:rsid w:val="00F96CD6"/>
    <w:rsid w:val="00F96D41"/>
    <w:rsid w:val="00F971B7"/>
    <w:rsid w:val="00F972AE"/>
    <w:rsid w:val="00F972E8"/>
    <w:rsid w:val="00F973B6"/>
    <w:rsid w:val="00F976AC"/>
    <w:rsid w:val="00F977F3"/>
    <w:rsid w:val="00F97913"/>
    <w:rsid w:val="00F979CD"/>
    <w:rsid w:val="00F97A92"/>
    <w:rsid w:val="00FA0013"/>
    <w:rsid w:val="00FA0353"/>
    <w:rsid w:val="00FA038C"/>
    <w:rsid w:val="00FA049F"/>
    <w:rsid w:val="00FA0579"/>
    <w:rsid w:val="00FA05FE"/>
    <w:rsid w:val="00FA06B7"/>
    <w:rsid w:val="00FA073F"/>
    <w:rsid w:val="00FA07AD"/>
    <w:rsid w:val="00FA08EC"/>
    <w:rsid w:val="00FA0939"/>
    <w:rsid w:val="00FA0A4F"/>
    <w:rsid w:val="00FA0AB2"/>
    <w:rsid w:val="00FA0B14"/>
    <w:rsid w:val="00FA0FED"/>
    <w:rsid w:val="00FA11A1"/>
    <w:rsid w:val="00FA1435"/>
    <w:rsid w:val="00FA15EB"/>
    <w:rsid w:val="00FA1AD0"/>
    <w:rsid w:val="00FA1B5B"/>
    <w:rsid w:val="00FA1D24"/>
    <w:rsid w:val="00FA1E53"/>
    <w:rsid w:val="00FA1E6A"/>
    <w:rsid w:val="00FA1E8D"/>
    <w:rsid w:val="00FA1FC5"/>
    <w:rsid w:val="00FA20D7"/>
    <w:rsid w:val="00FA24AB"/>
    <w:rsid w:val="00FA265E"/>
    <w:rsid w:val="00FA28B1"/>
    <w:rsid w:val="00FA2BB3"/>
    <w:rsid w:val="00FA2D27"/>
    <w:rsid w:val="00FA2FCF"/>
    <w:rsid w:val="00FA3490"/>
    <w:rsid w:val="00FA3658"/>
    <w:rsid w:val="00FA3767"/>
    <w:rsid w:val="00FA3774"/>
    <w:rsid w:val="00FA37EA"/>
    <w:rsid w:val="00FA3A12"/>
    <w:rsid w:val="00FA3B3C"/>
    <w:rsid w:val="00FA3BD9"/>
    <w:rsid w:val="00FA416C"/>
    <w:rsid w:val="00FA43EC"/>
    <w:rsid w:val="00FA444C"/>
    <w:rsid w:val="00FA44B1"/>
    <w:rsid w:val="00FA4519"/>
    <w:rsid w:val="00FA45B7"/>
    <w:rsid w:val="00FA4867"/>
    <w:rsid w:val="00FA4929"/>
    <w:rsid w:val="00FA4E32"/>
    <w:rsid w:val="00FA4E39"/>
    <w:rsid w:val="00FA4FEB"/>
    <w:rsid w:val="00FA511F"/>
    <w:rsid w:val="00FA5204"/>
    <w:rsid w:val="00FA532B"/>
    <w:rsid w:val="00FA5484"/>
    <w:rsid w:val="00FA54A9"/>
    <w:rsid w:val="00FA54FC"/>
    <w:rsid w:val="00FA57A7"/>
    <w:rsid w:val="00FA5C99"/>
    <w:rsid w:val="00FA5D6F"/>
    <w:rsid w:val="00FA5E36"/>
    <w:rsid w:val="00FA5F31"/>
    <w:rsid w:val="00FA5F3C"/>
    <w:rsid w:val="00FA61F6"/>
    <w:rsid w:val="00FA626B"/>
    <w:rsid w:val="00FA6326"/>
    <w:rsid w:val="00FA6490"/>
    <w:rsid w:val="00FA6608"/>
    <w:rsid w:val="00FA6615"/>
    <w:rsid w:val="00FA6650"/>
    <w:rsid w:val="00FA676F"/>
    <w:rsid w:val="00FA684E"/>
    <w:rsid w:val="00FA6A9A"/>
    <w:rsid w:val="00FA6B84"/>
    <w:rsid w:val="00FA6D2E"/>
    <w:rsid w:val="00FA6EF9"/>
    <w:rsid w:val="00FA7032"/>
    <w:rsid w:val="00FA7147"/>
    <w:rsid w:val="00FA718D"/>
    <w:rsid w:val="00FA71A7"/>
    <w:rsid w:val="00FA71E1"/>
    <w:rsid w:val="00FA7652"/>
    <w:rsid w:val="00FA7807"/>
    <w:rsid w:val="00FA792F"/>
    <w:rsid w:val="00FA7A23"/>
    <w:rsid w:val="00FA7AC5"/>
    <w:rsid w:val="00FA7DA7"/>
    <w:rsid w:val="00FA7E1C"/>
    <w:rsid w:val="00FA7E8F"/>
    <w:rsid w:val="00FA7F61"/>
    <w:rsid w:val="00FB00A8"/>
    <w:rsid w:val="00FB023F"/>
    <w:rsid w:val="00FB02AA"/>
    <w:rsid w:val="00FB04C8"/>
    <w:rsid w:val="00FB0539"/>
    <w:rsid w:val="00FB05E7"/>
    <w:rsid w:val="00FB0668"/>
    <w:rsid w:val="00FB068D"/>
    <w:rsid w:val="00FB0800"/>
    <w:rsid w:val="00FB0AD1"/>
    <w:rsid w:val="00FB0B8B"/>
    <w:rsid w:val="00FB0CC4"/>
    <w:rsid w:val="00FB0D72"/>
    <w:rsid w:val="00FB11FD"/>
    <w:rsid w:val="00FB12B5"/>
    <w:rsid w:val="00FB145F"/>
    <w:rsid w:val="00FB14D5"/>
    <w:rsid w:val="00FB16F2"/>
    <w:rsid w:val="00FB178D"/>
    <w:rsid w:val="00FB17D6"/>
    <w:rsid w:val="00FB17DF"/>
    <w:rsid w:val="00FB18BC"/>
    <w:rsid w:val="00FB19E6"/>
    <w:rsid w:val="00FB1C92"/>
    <w:rsid w:val="00FB1DBD"/>
    <w:rsid w:val="00FB1DFD"/>
    <w:rsid w:val="00FB1E77"/>
    <w:rsid w:val="00FB1F66"/>
    <w:rsid w:val="00FB1FDC"/>
    <w:rsid w:val="00FB22B6"/>
    <w:rsid w:val="00FB2316"/>
    <w:rsid w:val="00FB253D"/>
    <w:rsid w:val="00FB25EB"/>
    <w:rsid w:val="00FB2706"/>
    <w:rsid w:val="00FB281C"/>
    <w:rsid w:val="00FB283E"/>
    <w:rsid w:val="00FB2C23"/>
    <w:rsid w:val="00FB2D41"/>
    <w:rsid w:val="00FB2DCE"/>
    <w:rsid w:val="00FB306C"/>
    <w:rsid w:val="00FB30E9"/>
    <w:rsid w:val="00FB3293"/>
    <w:rsid w:val="00FB356B"/>
    <w:rsid w:val="00FB385D"/>
    <w:rsid w:val="00FB39AD"/>
    <w:rsid w:val="00FB3A8D"/>
    <w:rsid w:val="00FB3DF5"/>
    <w:rsid w:val="00FB40E3"/>
    <w:rsid w:val="00FB40EF"/>
    <w:rsid w:val="00FB41A3"/>
    <w:rsid w:val="00FB45B9"/>
    <w:rsid w:val="00FB45C2"/>
    <w:rsid w:val="00FB4782"/>
    <w:rsid w:val="00FB4934"/>
    <w:rsid w:val="00FB49A8"/>
    <w:rsid w:val="00FB4A0D"/>
    <w:rsid w:val="00FB4AAF"/>
    <w:rsid w:val="00FB4AD1"/>
    <w:rsid w:val="00FB4B37"/>
    <w:rsid w:val="00FB4D0C"/>
    <w:rsid w:val="00FB4D40"/>
    <w:rsid w:val="00FB4F00"/>
    <w:rsid w:val="00FB4F20"/>
    <w:rsid w:val="00FB52FE"/>
    <w:rsid w:val="00FB5743"/>
    <w:rsid w:val="00FB58DE"/>
    <w:rsid w:val="00FB5960"/>
    <w:rsid w:val="00FB5C3C"/>
    <w:rsid w:val="00FB5CF2"/>
    <w:rsid w:val="00FB5DE7"/>
    <w:rsid w:val="00FB5F1A"/>
    <w:rsid w:val="00FB5F1C"/>
    <w:rsid w:val="00FB5F5C"/>
    <w:rsid w:val="00FB60DC"/>
    <w:rsid w:val="00FB61B9"/>
    <w:rsid w:val="00FB64C6"/>
    <w:rsid w:val="00FB6527"/>
    <w:rsid w:val="00FB6644"/>
    <w:rsid w:val="00FB6964"/>
    <w:rsid w:val="00FB6B5A"/>
    <w:rsid w:val="00FB6F4F"/>
    <w:rsid w:val="00FB6F71"/>
    <w:rsid w:val="00FB6FE4"/>
    <w:rsid w:val="00FB705D"/>
    <w:rsid w:val="00FB706F"/>
    <w:rsid w:val="00FB716C"/>
    <w:rsid w:val="00FB7299"/>
    <w:rsid w:val="00FB74AF"/>
    <w:rsid w:val="00FB74ED"/>
    <w:rsid w:val="00FB7584"/>
    <w:rsid w:val="00FB75F1"/>
    <w:rsid w:val="00FB794A"/>
    <w:rsid w:val="00FB7BAB"/>
    <w:rsid w:val="00FB7C0C"/>
    <w:rsid w:val="00FB7C8B"/>
    <w:rsid w:val="00FB7D1A"/>
    <w:rsid w:val="00FB7DD9"/>
    <w:rsid w:val="00FC0057"/>
    <w:rsid w:val="00FC0059"/>
    <w:rsid w:val="00FC0103"/>
    <w:rsid w:val="00FC0187"/>
    <w:rsid w:val="00FC030B"/>
    <w:rsid w:val="00FC0665"/>
    <w:rsid w:val="00FC0983"/>
    <w:rsid w:val="00FC09A9"/>
    <w:rsid w:val="00FC0A07"/>
    <w:rsid w:val="00FC0A4E"/>
    <w:rsid w:val="00FC0F9B"/>
    <w:rsid w:val="00FC12B8"/>
    <w:rsid w:val="00FC135C"/>
    <w:rsid w:val="00FC1420"/>
    <w:rsid w:val="00FC16C2"/>
    <w:rsid w:val="00FC17E2"/>
    <w:rsid w:val="00FC19FD"/>
    <w:rsid w:val="00FC1A5E"/>
    <w:rsid w:val="00FC1C9D"/>
    <w:rsid w:val="00FC1CCC"/>
    <w:rsid w:val="00FC1E2F"/>
    <w:rsid w:val="00FC1EDA"/>
    <w:rsid w:val="00FC22F2"/>
    <w:rsid w:val="00FC23EE"/>
    <w:rsid w:val="00FC24F2"/>
    <w:rsid w:val="00FC29FF"/>
    <w:rsid w:val="00FC2A91"/>
    <w:rsid w:val="00FC2AC1"/>
    <w:rsid w:val="00FC2B77"/>
    <w:rsid w:val="00FC2C1E"/>
    <w:rsid w:val="00FC2CF4"/>
    <w:rsid w:val="00FC30B4"/>
    <w:rsid w:val="00FC30E3"/>
    <w:rsid w:val="00FC3125"/>
    <w:rsid w:val="00FC32BB"/>
    <w:rsid w:val="00FC33A6"/>
    <w:rsid w:val="00FC344A"/>
    <w:rsid w:val="00FC3559"/>
    <w:rsid w:val="00FC376B"/>
    <w:rsid w:val="00FC382C"/>
    <w:rsid w:val="00FC38D3"/>
    <w:rsid w:val="00FC399C"/>
    <w:rsid w:val="00FC3AA4"/>
    <w:rsid w:val="00FC3C61"/>
    <w:rsid w:val="00FC3E94"/>
    <w:rsid w:val="00FC3F1D"/>
    <w:rsid w:val="00FC3F6F"/>
    <w:rsid w:val="00FC3FA5"/>
    <w:rsid w:val="00FC403A"/>
    <w:rsid w:val="00FC4219"/>
    <w:rsid w:val="00FC4224"/>
    <w:rsid w:val="00FC4267"/>
    <w:rsid w:val="00FC448E"/>
    <w:rsid w:val="00FC4735"/>
    <w:rsid w:val="00FC4912"/>
    <w:rsid w:val="00FC4FE1"/>
    <w:rsid w:val="00FC4FF1"/>
    <w:rsid w:val="00FC52E5"/>
    <w:rsid w:val="00FC534B"/>
    <w:rsid w:val="00FC53D7"/>
    <w:rsid w:val="00FC5487"/>
    <w:rsid w:val="00FC54B6"/>
    <w:rsid w:val="00FC5503"/>
    <w:rsid w:val="00FC5881"/>
    <w:rsid w:val="00FC588E"/>
    <w:rsid w:val="00FC5B12"/>
    <w:rsid w:val="00FC5DF0"/>
    <w:rsid w:val="00FC5FBD"/>
    <w:rsid w:val="00FC6054"/>
    <w:rsid w:val="00FC64E1"/>
    <w:rsid w:val="00FC65B0"/>
    <w:rsid w:val="00FC6688"/>
    <w:rsid w:val="00FC685A"/>
    <w:rsid w:val="00FC6972"/>
    <w:rsid w:val="00FC6AA6"/>
    <w:rsid w:val="00FC6C5C"/>
    <w:rsid w:val="00FC6FE9"/>
    <w:rsid w:val="00FC72C5"/>
    <w:rsid w:val="00FC7301"/>
    <w:rsid w:val="00FC738D"/>
    <w:rsid w:val="00FC73C1"/>
    <w:rsid w:val="00FC798E"/>
    <w:rsid w:val="00FC799E"/>
    <w:rsid w:val="00FC7A9A"/>
    <w:rsid w:val="00FC7C07"/>
    <w:rsid w:val="00FD0301"/>
    <w:rsid w:val="00FD04AC"/>
    <w:rsid w:val="00FD087D"/>
    <w:rsid w:val="00FD092E"/>
    <w:rsid w:val="00FD09AC"/>
    <w:rsid w:val="00FD0AD8"/>
    <w:rsid w:val="00FD0C32"/>
    <w:rsid w:val="00FD0C7C"/>
    <w:rsid w:val="00FD0E49"/>
    <w:rsid w:val="00FD0EEA"/>
    <w:rsid w:val="00FD129D"/>
    <w:rsid w:val="00FD1364"/>
    <w:rsid w:val="00FD1370"/>
    <w:rsid w:val="00FD17B9"/>
    <w:rsid w:val="00FD1896"/>
    <w:rsid w:val="00FD19CF"/>
    <w:rsid w:val="00FD19E9"/>
    <w:rsid w:val="00FD1B44"/>
    <w:rsid w:val="00FD1B61"/>
    <w:rsid w:val="00FD1C85"/>
    <w:rsid w:val="00FD1CCA"/>
    <w:rsid w:val="00FD1F68"/>
    <w:rsid w:val="00FD207F"/>
    <w:rsid w:val="00FD2173"/>
    <w:rsid w:val="00FD2262"/>
    <w:rsid w:val="00FD23C3"/>
    <w:rsid w:val="00FD24C9"/>
    <w:rsid w:val="00FD25D3"/>
    <w:rsid w:val="00FD2616"/>
    <w:rsid w:val="00FD26D2"/>
    <w:rsid w:val="00FD2856"/>
    <w:rsid w:val="00FD2DA9"/>
    <w:rsid w:val="00FD2E02"/>
    <w:rsid w:val="00FD2EE6"/>
    <w:rsid w:val="00FD2EF2"/>
    <w:rsid w:val="00FD2F24"/>
    <w:rsid w:val="00FD2FE5"/>
    <w:rsid w:val="00FD3167"/>
    <w:rsid w:val="00FD3236"/>
    <w:rsid w:val="00FD328D"/>
    <w:rsid w:val="00FD33F8"/>
    <w:rsid w:val="00FD3478"/>
    <w:rsid w:val="00FD34D2"/>
    <w:rsid w:val="00FD353A"/>
    <w:rsid w:val="00FD35C1"/>
    <w:rsid w:val="00FD35F7"/>
    <w:rsid w:val="00FD37AB"/>
    <w:rsid w:val="00FD3933"/>
    <w:rsid w:val="00FD3B7D"/>
    <w:rsid w:val="00FD3BB2"/>
    <w:rsid w:val="00FD438B"/>
    <w:rsid w:val="00FD461F"/>
    <w:rsid w:val="00FD47F5"/>
    <w:rsid w:val="00FD4891"/>
    <w:rsid w:val="00FD4AC2"/>
    <w:rsid w:val="00FD4ADC"/>
    <w:rsid w:val="00FD4B67"/>
    <w:rsid w:val="00FD51B2"/>
    <w:rsid w:val="00FD54B5"/>
    <w:rsid w:val="00FD56A1"/>
    <w:rsid w:val="00FD56FA"/>
    <w:rsid w:val="00FD591B"/>
    <w:rsid w:val="00FD5A0F"/>
    <w:rsid w:val="00FD5BDC"/>
    <w:rsid w:val="00FD62CC"/>
    <w:rsid w:val="00FD6425"/>
    <w:rsid w:val="00FD6814"/>
    <w:rsid w:val="00FD6E4F"/>
    <w:rsid w:val="00FD6E9A"/>
    <w:rsid w:val="00FD710F"/>
    <w:rsid w:val="00FD718E"/>
    <w:rsid w:val="00FD76F7"/>
    <w:rsid w:val="00FD7773"/>
    <w:rsid w:val="00FD7823"/>
    <w:rsid w:val="00FD7937"/>
    <w:rsid w:val="00FD7996"/>
    <w:rsid w:val="00FD7A6F"/>
    <w:rsid w:val="00FD7AAD"/>
    <w:rsid w:val="00FD7ACA"/>
    <w:rsid w:val="00FD7B8C"/>
    <w:rsid w:val="00FD7B91"/>
    <w:rsid w:val="00FD7BEE"/>
    <w:rsid w:val="00FD7D67"/>
    <w:rsid w:val="00FE00D3"/>
    <w:rsid w:val="00FE02A0"/>
    <w:rsid w:val="00FE0325"/>
    <w:rsid w:val="00FE0751"/>
    <w:rsid w:val="00FE09C9"/>
    <w:rsid w:val="00FE0AD5"/>
    <w:rsid w:val="00FE0B49"/>
    <w:rsid w:val="00FE0F68"/>
    <w:rsid w:val="00FE1058"/>
    <w:rsid w:val="00FE10FF"/>
    <w:rsid w:val="00FE111B"/>
    <w:rsid w:val="00FE138C"/>
    <w:rsid w:val="00FE13B2"/>
    <w:rsid w:val="00FE1452"/>
    <w:rsid w:val="00FE14A9"/>
    <w:rsid w:val="00FE1565"/>
    <w:rsid w:val="00FE1800"/>
    <w:rsid w:val="00FE185C"/>
    <w:rsid w:val="00FE1866"/>
    <w:rsid w:val="00FE1888"/>
    <w:rsid w:val="00FE19A5"/>
    <w:rsid w:val="00FE1A08"/>
    <w:rsid w:val="00FE1B17"/>
    <w:rsid w:val="00FE1B99"/>
    <w:rsid w:val="00FE1B9D"/>
    <w:rsid w:val="00FE1BAC"/>
    <w:rsid w:val="00FE1D68"/>
    <w:rsid w:val="00FE1EDB"/>
    <w:rsid w:val="00FE1F41"/>
    <w:rsid w:val="00FE2020"/>
    <w:rsid w:val="00FE20EC"/>
    <w:rsid w:val="00FE21AA"/>
    <w:rsid w:val="00FE27A8"/>
    <w:rsid w:val="00FE2CAB"/>
    <w:rsid w:val="00FE2E3D"/>
    <w:rsid w:val="00FE2F3A"/>
    <w:rsid w:val="00FE2FE2"/>
    <w:rsid w:val="00FE303C"/>
    <w:rsid w:val="00FE32BD"/>
    <w:rsid w:val="00FE32E3"/>
    <w:rsid w:val="00FE3358"/>
    <w:rsid w:val="00FE3A20"/>
    <w:rsid w:val="00FE3B49"/>
    <w:rsid w:val="00FE3C5F"/>
    <w:rsid w:val="00FE3E0F"/>
    <w:rsid w:val="00FE3F11"/>
    <w:rsid w:val="00FE428C"/>
    <w:rsid w:val="00FE438A"/>
    <w:rsid w:val="00FE440E"/>
    <w:rsid w:val="00FE4477"/>
    <w:rsid w:val="00FE4484"/>
    <w:rsid w:val="00FE4590"/>
    <w:rsid w:val="00FE46CC"/>
    <w:rsid w:val="00FE4741"/>
    <w:rsid w:val="00FE4D48"/>
    <w:rsid w:val="00FE4DBF"/>
    <w:rsid w:val="00FE5245"/>
    <w:rsid w:val="00FE5303"/>
    <w:rsid w:val="00FE549E"/>
    <w:rsid w:val="00FE5864"/>
    <w:rsid w:val="00FE5C04"/>
    <w:rsid w:val="00FE5C35"/>
    <w:rsid w:val="00FE5C8D"/>
    <w:rsid w:val="00FE5D4B"/>
    <w:rsid w:val="00FE5E6F"/>
    <w:rsid w:val="00FE5E70"/>
    <w:rsid w:val="00FE60AB"/>
    <w:rsid w:val="00FE62BD"/>
    <w:rsid w:val="00FE635D"/>
    <w:rsid w:val="00FE64F1"/>
    <w:rsid w:val="00FE65AC"/>
    <w:rsid w:val="00FE66AC"/>
    <w:rsid w:val="00FE68C1"/>
    <w:rsid w:val="00FE69F8"/>
    <w:rsid w:val="00FE6A42"/>
    <w:rsid w:val="00FE6DE8"/>
    <w:rsid w:val="00FE6DF9"/>
    <w:rsid w:val="00FE6FCD"/>
    <w:rsid w:val="00FE7138"/>
    <w:rsid w:val="00FE723B"/>
    <w:rsid w:val="00FE72A1"/>
    <w:rsid w:val="00FE733E"/>
    <w:rsid w:val="00FE7A08"/>
    <w:rsid w:val="00FE7A1C"/>
    <w:rsid w:val="00FE7D0E"/>
    <w:rsid w:val="00FE7F9C"/>
    <w:rsid w:val="00FE7FDA"/>
    <w:rsid w:val="00FF004B"/>
    <w:rsid w:val="00FF0362"/>
    <w:rsid w:val="00FF092B"/>
    <w:rsid w:val="00FF0CF3"/>
    <w:rsid w:val="00FF10FB"/>
    <w:rsid w:val="00FF12D4"/>
    <w:rsid w:val="00FF14A9"/>
    <w:rsid w:val="00FF15DC"/>
    <w:rsid w:val="00FF16D1"/>
    <w:rsid w:val="00FF1996"/>
    <w:rsid w:val="00FF1A2A"/>
    <w:rsid w:val="00FF1A31"/>
    <w:rsid w:val="00FF2237"/>
    <w:rsid w:val="00FF2238"/>
    <w:rsid w:val="00FF2270"/>
    <w:rsid w:val="00FF2456"/>
    <w:rsid w:val="00FF2514"/>
    <w:rsid w:val="00FF267F"/>
    <w:rsid w:val="00FF2B54"/>
    <w:rsid w:val="00FF2C55"/>
    <w:rsid w:val="00FF2C71"/>
    <w:rsid w:val="00FF2D5F"/>
    <w:rsid w:val="00FF2EB8"/>
    <w:rsid w:val="00FF3020"/>
    <w:rsid w:val="00FF3112"/>
    <w:rsid w:val="00FF311A"/>
    <w:rsid w:val="00FF31CC"/>
    <w:rsid w:val="00FF35CA"/>
    <w:rsid w:val="00FF3FBF"/>
    <w:rsid w:val="00FF4414"/>
    <w:rsid w:val="00FF46AE"/>
    <w:rsid w:val="00FF4726"/>
    <w:rsid w:val="00FF4859"/>
    <w:rsid w:val="00FF4CCA"/>
    <w:rsid w:val="00FF4E1B"/>
    <w:rsid w:val="00FF4F2B"/>
    <w:rsid w:val="00FF4FA6"/>
    <w:rsid w:val="00FF4FBB"/>
    <w:rsid w:val="00FF5073"/>
    <w:rsid w:val="00FF5544"/>
    <w:rsid w:val="00FF5681"/>
    <w:rsid w:val="00FF57B0"/>
    <w:rsid w:val="00FF5BDD"/>
    <w:rsid w:val="00FF5C1B"/>
    <w:rsid w:val="00FF5EBF"/>
    <w:rsid w:val="00FF5F2C"/>
    <w:rsid w:val="00FF610B"/>
    <w:rsid w:val="00FF6148"/>
    <w:rsid w:val="00FF61A2"/>
    <w:rsid w:val="00FF6285"/>
    <w:rsid w:val="00FF634A"/>
    <w:rsid w:val="00FF653E"/>
    <w:rsid w:val="00FF675E"/>
    <w:rsid w:val="00FF6A7A"/>
    <w:rsid w:val="00FF6B0B"/>
    <w:rsid w:val="00FF6EF7"/>
    <w:rsid w:val="00FF6F79"/>
    <w:rsid w:val="00FF711A"/>
    <w:rsid w:val="00FF718A"/>
    <w:rsid w:val="00FF734A"/>
    <w:rsid w:val="00FF7490"/>
    <w:rsid w:val="00FF7615"/>
    <w:rsid w:val="00FF77C1"/>
    <w:rsid w:val="00FF7947"/>
    <w:rsid w:val="00FF7BCB"/>
    <w:rsid w:val="00FF7DFE"/>
    <w:rsid w:val="0133407E"/>
    <w:rsid w:val="014CE45E"/>
    <w:rsid w:val="022BEE88"/>
    <w:rsid w:val="031F1A03"/>
    <w:rsid w:val="037CB158"/>
    <w:rsid w:val="04362EB3"/>
    <w:rsid w:val="0482921F"/>
    <w:rsid w:val="06382DA0"/>
    <w:rsid w:val="0762C6D9"/>
    <w:rsid w:val="09CD3B86"/>
    <w:rsid w:val="09F123E2"/>
    <w:rsid w:val="0A62516F"/>
    <w:rsid w:val="0AA1B8A8"/>
    <w:rsid w:val="0AA8EB55"/>
    <w:rsid w:val="0AB6037B"/>
    <w:rsid w:val="0BFA2615"/>
    <w:rsid w:val="0D37A897"/>
    <w:rsid w:val="0D4A98F9"/>
    <w:rsid w:val="0E041C06"/>
    <w:rsid w:val="0E92C880"/>
    <w:rsid w:val="0ED37A4B"/>
    <w:rsid w:val="0F41FB1C"/>
    <w:rsid w:val="1058081C"/>
    <w:rsid w:val="10D3E8A0"/>
    <w:rsid w:val="129C40BE"/>
    <w:rsid w:val="1300EA30"/>
    <w:rsid w:val="135B4B75"/>
    <w:rsid w:val="136625E5"/>
    <w:rsid w:val="14D47F4E"/>
    <w:rsid w:val="14DCF0FF"/>
    <w:rsid w:val="1532C115"/>
    <w:rsid w:val="1571C603"/>
    <w:rsid w:val="157DC1CF"/>
    <w:rsid w:val="16025F41"/>
    <w:rsid w:val="171C4FBF"/>
    <w:rsid w:val="172B8D93"/>
    <w:rsid w:val="184ABC30"/>
    <w:rsid w:val="18828E43"/>
    <w:rsid w:val="18C8CB67"/>
    <w:rsid w:val="1A67471D"/>
    <w:rsid w:val="1A8C16EF"/>
    <w:rsid w:val="1AA79E19"/>
    <w:rsid w:val="1ACF5F68"/>
    <w:rsid w:val="1AF99E72"/>
    <w:rsid w:val="1C68F161"/>
    <w:rsid w:val="1C9DC5C8"/>
    <w:rsid w:val="1D2F28E5"/>
    <w:rsid w:val="1D319D6E"/>
    <w:rsid w:val="1DBD90B0"/>
    <w:rsid w:val="1E46592E"/>
    <w:rsid w:val="1E86F1B1"/>
    <w:rsid w:val="1FD22A58"/>
    <w:rsid w:val="205DA650"/>
    <w:rsid w:val="20A2A23D"/>
    <w:rsid w:val="20DD7E2D"/>
    <w:rsid w:val="22DD3E8D"/>
    <w:rsid w:val="23FF24A4"/>
    <w:rsid w:val="2759B377"/>
    <w:rsid w:val="276125CF"/>
    <w:rsid w:val="27E9DBCB"/>
    <w:rsid w:val="2892015D"/>
    <w:rsid w:val="291E4EB6"/>
    <w:rsid w:val="293F72C5"/>
    <w:rsid w:val="29B8107A"/>
    <w:rsid w:val="29C0BE73"/>
    <w:rsid w:val="2AD5CB6F"/>
    <w:rsid w:val="2AE081E7"/>
    <w:rsid w:val="2B6ABCA8"/>
    <w:rsid w:val="2C49649C"/>
    <w:rsid w:val="2D4824E1"/>
    <w:rsid w:val="2D819BCC"/>
    <w:rsid w:val="2DE7BF8C"/>
    <w:rsid w:val="2E24E7D7"/>
    <w:rsid w:val="2EAA820A"/>
    <w:rsid w:val="2F49998E"/>
    <w:rsid w:val="2FD438B1"/>
    <w:rsid w:val="31BD33AF"/>
    <w:rsid w:val="32C25A65"/>
    <w:rsid w:val="35896874"/>
    <w:rsid w:val="35955BAD"/>
    <w:rsid w:val="360F920D"/>
    <w:rsid w:val="385960DA"/>
    <w:rsid w:val="38CCB608"/>
    <w:rsid w:val="39064806"/>
    <w:rsid w:val="390805C9"/>
    <w:rsid w:val="3A204483"/>
    <w:rsid w:val="3A221CCA"/>
    <w:rsid w:val="3A8D6AA7"/>
    <w:rsid w:val="3AB4DA83"/>
    <w:rsid w:val="3B3236CF"/>
    <w:rsid w:val="3BA76C7C"/>
    <w:rsid w:val="3CFC89A5"/>
    <w:rsid w:val="3D490878"/>
    <w:rsid w:val="3D5361B1"/>
    <w:rsid w:val="3D6EBFAA"/>
    <w:rsid w:val="3F7B3C45"/>
    <w:rsid w:val="402559E6"/>
    <w:rsid w:val="4055D5A0"/>
    <w:rsid w:val="40992D2E"/>
    <w:rsid w:val="40BF4735"/>
    <w:rsid w:val="415FE357"/>
    <w:rsid w:val="43F9C3CB"/>
    <w:rsid w:val="43FF5C8D"/>
    <w:rsid w:val="444E6F3A"/>
    <w:rsid w:val="445FA35D"/>
    <w:rsid w:val="44B3F97A"/>
    <w:rsid w:val="44CF65D8"/>
    <w:rsid w:val="463582F6"/>
    <w:rsid w:val="465722B7"/>
    <w:rsid w:val="471644A0"/>
    <w:rsid w:val="496242D5"/>
    <w:rsid w:val="4A295F18"/>
    <w:rsid w:val="4B0C4BE7"/>
    <w:rsid w:val="4B8B2973"/>
    <w:rsid w:val="4BDBDB3B"/>
    <w:rsid w:val="4C9C1112"/>
    <w:rsid w:val="4CD8AC3E"/>
    <w:rsid w:val="4DF292B8"/>
    <w:rsid w:val="4EB83373"/>
    <w:rsid w:val="4F4067EF"/>
    <w:rsid w:val="4F502705"/>
    <w:rsid w:val="4F755379"/>
    <w:rsid w:val="4FF82F9B"/>
    <w:rsid w:val="501DFE40"/>
    <w:rsid w:val="507A3ABD"/>
    <w:rsid w:val="50A16149"/>
    <w:rsid w:val="51EB1B63"/>
    <w:rsid w:val="5288818E"/>
    <w:rsid w:val="547D43ED"/>
    <w:rsid w:val="55588BEF"/>
    <w:rsid w:val="5921BFAA"/>
    <w:rsid w:val="592B72B0"/>
    <w:rsid w:val="597A1EDF"/>
    <w:rsid w:val="5A27BB8C"/>
    <w:rsid w:val="5CA85CEE"/>
    <w:rsid w:val="5CEA62A2"/>
    <w:rsid w:val="5CF24A9B"/>
    <w:rsid w:val="5E017678"/>
    <w:rsid w:val="5E83DBD0"/>
    <w:rsid w:val="5EE69036"/>
    <w:rsid w:val="5F2440DD"/>
    <w:rsid w:val="5FFA017D"/>
    <w:rsid w:val="62B6D399"/>
    <w:rsid w:val="64018D53"/>
    <w:rsid w:val="64082899"/>
    <w:rsid w:val="64765D74"/>
    <w:rsid w:val="66C69497"/>
    <w:rsid w:val="681524E7"/>
    <w:rsid w:val="68B50E95"/>
    <w:rsid w:val="69C996B9"/>
    <w:rsid w:val="6A2212CF"/>
    <w:rsid w:val="6AC5578E"/>
    <w:rsid w:val="6B478E7D"/>
    <w:rsid w:val="6C16EFAC"/>
    <w:rsid w:val="6C40A638"/>
    <w:rsid w:val="6D49BB21"/>
    <w:rsid w:val="6D68DED8"/>
    <w:rsid w:val="6DE3C219"/>
    <w:rsid w:val="6EC8C60F"/>
    <w:rsid w:val="6FE828F9"/>
    <w:rsid w:val="708B3143"/>
    <w:rsid w:val="70974CC2"/>
    <w:rsid w:val="7289484D"/>
    <w:rsid w:val="7362D9AA"/>
    <w:rsid w:val="7480BF4E"/>
    <w:rsid w:val="75C27F94"/>
    <w:rsid w:val="766CEEFF"/>
    <w:rsid w:val="76AA42FF"/>
    <w:rsid w:val="77080DA3"/>
    <w:rsid w:val="77185D10"/>
    <w:rsid w:val="77609190"/>
    <w:rsid w:val="77F12BC2"/>
    <w:rsid w:val="781AAF21"/>
    <w:rsid w:val="7865322B"/>
    <w:rsid w:val="7897052F"/>
    <w:rsid w:val="78A7B925"/>
    <w:rsid w:val="7A41D721"/>
    <w:rsid w:val="7A5C96A8"/>
    <w:rsid w:val="7AADCD66"/>
    <w:rsid w:val="7C33D138"/>
    <w:rsid w:val="7C51B3E1"/>
    <w:rsid w:val="7E855D7A"/>
    <w:rsid w:val="7E9681F9"/>
    <w:rsid w:val="7EDBF454"/>
    <w:rsid w:val="7FBBB54B"/>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FA59D01"/>
  <w15:docId w15:val="{EE042483-119B-4D66-8E50-9AC6CACD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45181"/>
    <w:pPr>
      <w:spacing w:before="120" w:after="120"/>
      <w:jc w:val="both"/>
    </w:pPr>
    <w:rPr>
      <w:rFonts w:asciiTheme="minorHAnsi" w:hAnsiTheme="minorHAnsi"/>
      <w:sz w:val="22"/>
      <w:szCs w:val="16"/>
      <w:lang w:eastAsia="fr-FR"/>
    </w:rPr>
  </w:style>
  <w:style w:type="paragraph" w:styleId="Heading1">
    <w:name w:val="heading 1"/>
    <w:basedOn w:val="Normal"/>
    <w:next w:val="Normal"/>
    <w:link w:val="Heading1Char"/>
    <w:uiPriority w:val="9"/>
    <w:qFormat/>
    <w:rsid w:val="00410F65"/>
    <w:pPr>
      <w:keepNext/>
      <w:pageBreakBefore/>
      <w:numPr>
        <w:numId w:val="8"/>
      </w:numPr>
      <w:spacing w:before="480" w:after="240"/>
      <w:jc w:val="left"/>
      <w:outlineLvl w:val="0"/>
    </w:pPr>
    <w:rPr>
      <w:b/>
      <w:color w:val="EF4123" w:themeColor="text2"/>
      <w:sz w:val="28"/>
    </w:rPr>
  </w:style>
  <w:style w:type="paragraph" w:styleId="Heading2">
    <w:name w:val="heading 2"/>
    <w:basedOn w:val="Normal"/>
    <w:next w:val="Normal"/>
    <w:link w:val="Heading2Char"/>
    <w:qFormat/>
    <w:rsid w:val="00410F65"/>
    <w:pPr>
      <w:keepNext/>
      <w:keepLines/>
      <w:numPr>
        <w:ilvl w:val="1"/>
        <w:numId w:val="8"/>
      </w:numPr>
      <w:spacing w:before="360" w:line="360" w:lineRule="auto"/>
      <w:jc w:val="left"/>
      <w:outlineLvl w:val="1"/>
    </w:pPr>
    <w:rPr>
      <w:rFonts w:cs="Arial"/>
      <w:b/>
      <w:color w:val="6D6968" w:themeColor="text1"/>
      <w:sz w:val="24"/>
    </w:rPr>
  </w:style>
  <w:style w:type="paragraph" w:styleId="Heading3">
    <w:name w:val="heading 3"/>
    <w:basedOn w:val="Normal"/>
    <w:next w:val="Normal"/>
    <w:link w:val="Heading3Char"/>
    <w:qFormat/>
    <w:rsid w:val="00410F65"/>
    <w:pPr>
      <w:keepNext/>
      <w:numPr>
        <w:ilvl w:val="2"/>
        <w:numId w:val="8"/>
      </w:numPr>
      <w:spacing w:before="240"/>
      <w:ind w:left="851" w:hanging="851"/>
      <w:contextualSpacing/>
      <w:jc w:val="left"/>
      <w:outlineLvl w:val="2"/>
    </w:pPr>
    <w:rPr>
      <w:b/>
      <w:lang w:val="en-US"/>
    </w:rPr>
  </w:style>
  <w:style w:type="paragraph" w:styleId="Heading4">
    <w:name w:val="heading 4"/>
    <w:basedOn w:val="Normal"/>
    <w:next w:val="Normal"/>
    <w:link w:val="Heading4Char"/>
    <w:qFormat/>
    <w:rsid w:val="007413DA"/>
    <w:pPr>
      <w:keepNext/>
      <w:numPr>
        <w:ilvl w:val="3"/>
        <w:numId w:val="8"/>
      </w:numPr>
      <w:spacing w:before="240"/>
      <w:ind w:left="864"/>
      <w:outlineLvl w:val="3"/>
    </w:pPr>
    <w:rPr>
      <w:i/>
    </w:rPr>
  </w:style>
  <w:style w:type="paragraph" w:styleId="Heading5">
    <w:name w:val="heading 5"/>
    <w:basedOn w:val="Normal"/>
    <w:next w:val="Normal"/>
    <w:link w:val="Heading5Char"/>
    <w:qFormat/>
    <w:rsid w:val="00410F65"/>
    <w:pPr>
      <w:numPr>
        <w:ilvl w:val="4"/>
        <w:numId w:val="8"/>
      </w:numPr>
      <w:spacing w:before="240" w:after="60"/>
      <w:ind w:left="1134" w:hanging="425"/>
      <w:outlineLvl w:val="4"/>
    </w:pPr>
    <w:rPr>
      <w:szCs w:val="22"/>
    </w:rPr>
  </w:style>
  <w:style w:type="paragraph" w:styleId="Heading6">
    <w:name w:val="heading 6"/>
    <w:basedOn w:val="Normal"/>
    <w:next w:val="Normal"/>
    <w:link w:val="Heading6Char"/>
    <w:semiHidden/>
    <w:unhideWhenUsed/>
    <w:qFormat/>
    <w:rsid w:val="003840B2"/>
    <w:pPr>
      <w:keepNext/>
      <w:numPr>
        <w:ilvl w:val="5"/>
        <w:numId w:val="8"/>
      </w:numPr>
      <w:spacing w:before="200" w:after="0"/>
      <w:outlineLvl w:val="5"/>
    </w:pPr>
    <w:rPr>
      <w:rFonts w:asciiTheme="majorHAnsi" w:eastAsiaTheme="majorEastAsia" w:hAnsiTheme="majorHAnsi" w:cstheme="majorBidi"/>
      <w:i/>
      <w:iCs/>
      <w:color w:val="000000" w:themeColor="accent1" w:themeShade="7F"/>
      <w:sz w:val="24"/>
      <w:szCs w:val="24"/>
      <w:lang w:val="en-US" w:eastAsia="en-US"/>
    </w:rPr>
  </w:style>
  <w:style w:type="paragraph" w:styleId="Heading7">
    <w:name w:val="heading 7"/>
    <w:basedOn w:val="Normal"/>
    <w:next w:val="Normal"/>
    <w:link w:val="Heading7Char"/>
    <w:uiPriority w:val="9"/>
    <w:semiHidden/>
    <w:unhideWhenUsed/>
    <w:qFormat/>
    <w:rsid w:val="003840B2"/>
    <w:pPr>
      <w:keepNext/>
      <w:numPr>
        <w:ilvl w:val="6"/>
        <w:numId w:val="8"/>
      </w:numPr>
      <w:spacing w:before="200" w:after="0"/>
      <w:outlineLvl w:val="6"/>
    </w:pPr>
    <w:rPr>
      <w:rFonts w:asciiTheme="majorHAnsi" w:eastAsiaTheme="majorEastAsia" w:hAnsiTheme="majorHAnsi" w:cstheme="majorBidi"/>
      <w:i/>
      <w:iCs/>
      <w:color w:val="928E8D" w:themeColor="text1" w:themeTint="BF"/>
    </w:rPr>
  </w:style>
  <w:style w:type="paragraph" w:styleId="Heading8">
    <w:name w:val="heading 8"/>
    <w:basedOn w:val="Normal"/>
    <w:next w:val="Normal"/>
    <w:link w:val="Heading8Char"/>
    <w:uiPriority w:val="9"/>
    <w:semiHidden/>
    <w:unhideWhenUsed/>
    <w:qFormat/>
    <w:rsid w:val="003840B2"/>
    <w:pPr>
      <w:keepNext/>
      <w:numPr>
        <w:ilvl w:val="7"/>
        <w:numId w:val="8"/>
      </w:numPr>
      <w:spacing w:before="200" w:after="0"/>
      <w:outlineLvl w:val="7"/>
    </w:pPr>
    <w:rPr>
      <w:rFonts w:asciiTheme="majorHAnsi" w:eastAsiaTheme="majorEastAsia" w:hAnsiTheme="majorHAnsi" w:cstheme="majorBidi"/>
      <w:color w:val="928E8D" w:themeColor="text1" w:themeTint="BF"/>
      <w:szCs w:val="20"/>
    </w:rPr>
  </w:style>
  <w:style w:type="paragraph" w:styleId="Heading9">
    <w:name w:val="heading 9"/>
    <w:basedOn w:val="Normal"/>
    <w:next w:val="Normal"/>
    <w:link w:val="Heading9Char"/>
    <w:uiPriority w:val="9"/>
    <w:semiHidden/>
    <w:unhideWhenUsed/>
    <w:qFormat/>
    <w:rsid w:val="003840B2"/>
    <w:pPr>
      <w:keepNext/>
      <w:numPr>
        <w:ilvl w:val="8"/>
        <w:numId w:val="8"/>
      </w:numPr>
      <w:spacing w:before="200" w:after="0"/>
      <w:outlineLvl w:val="8"/>
    </w:pPr>
    <w:rPr>
      <w:rFonts w:asciiTheme="majorHAnsi" w:eastAsiaTheme="majorEastAsia" w:hAnsiTheme="majorHAnsi" w:cstheme="majorBidi"/>
      <w:i/>
      <w:iCs/>
      <w:color w:val="928E8D"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52362"/>
    <w:pPr>
      <w:tabs>
        <w:tab w:val="center" w:pos="4153"/>
        <w:tab w:val="right" w:pos="8306"/>
      </w:tabs>
    </w:pPr>
    <w:rPr>
      <w:color w:val="6D6968" w:themeColor="text1"/>
    </w:rPr>
  </w:style>
  <w:style w:type="table" w:styleId="TableGrid">
    <w:name w:val="Table Grid"/>
    <w:basedOn w:val="TableNormal"/>
    <w:uiPriority w:val="59"/>
    <w:rsid w:val="00CC0F03"/>
    <w:pPr>
      <w:keepLines/>
      <w:spacing w:after="80"/>
      <w:jc w:val="both"/>
    </w:pPr>
    <w:tblPr/>
  </w:style>
  <w:style w:type="character" w:customStyle="1" w:styleId="apple-style-span">
    <w:name w:val="apple-style-span"/>
    <w:basedOn w:val="DefaultParagraphFont"/>
    <w:semiHidden/>
    <w:rsid w:val="008C4772"/>
  </w:style>
  <w:style w:type="paragraph" w:styleId="Header">
    <w:name w:val="header"/>
    <w:basedOn w:val="Normal"/>
    <w:link w:val="HeaderChar"/>
    <w:rsid w:val="00C434A7"/>
    <w:pPr>
      <w:tabs>
        <w:tab w:val="center" w:pos="4320"/>
        <w:tab w:val="right" w:pos="8640"/>
      </w:tabs>
      <w:contextualSpacing/>
    </w:pPr>
    <w:rPr>
      <w:color w:val="6D6968" w:themeColor="text1"/>
    </w:rPr>
  </w:style>
  <w:style w:type="paragraph" w:customStyle="1" w:styleId="StyleID2NotAllcaps">
    <w:name w:val="Style ID2 + Not All caps"/>
    <w:basedOn w:val="Normal"/>
    <w:semiHidden/>
    <w:rsid w:val="008704FF"/>
    <w:pPr>
      <w:keepNext/>
      <w:numPr>
        <w:numId w:val="1"/>
      </w:numPr>
      <w:tabs>
        <w:tab w:val="left" w:pos="1140"/>
        <w:tab w:val="left" w:pos="1761"/>
        <w:tab w:val="left" w:pos="5010"/>
        <w:tab w:val="left" w:pos="6606"/>
        <w:tab w:val="left" w:pos="7860"/>
        <w:tab w:val="left" w:pos="8658"/>
        <w:tab w:val="left" w:pos="9171"/>
        <w:tab w:val="left" w:pos="9627"/>
      </w:tabs>
      <w:spacing w:before="80"/>
    </w:pPr>
    <w:rPr>
      <w:b/>
      <w:bCs/>
      <w:szCs w:val="20"/>
    </w:rPr>
  </w:style>
  <w:style w:type="paragraph" w:customStyle="1" w:styleId="Entity">
    <w:name w:val="Entity"/>
    <w:basedOn w:val="PlainText"/>
    <w:semiHidden/>
    <w:rsid w:val="0007492E"/>
    <w:pPr>
      <w:spacing w:after="0"/>
      <w:jc w:val="center"/>
    </w:pPr>
    <w:rPr>
      <w:rFonts w:ascii="Calibri" w:hAnsi="Calibri"/>
      <w:sz w:val="12"/>
      <w:szCs w:val="12"/>
    </w:rPr>
  </w:style>
  <w:style w:type="paragraph" w:customStyle="1" w:styleId="Table">
    <w:name w:val="Table"/>
    <w:basedOn w:val="Normal"/>
    <w:link w:val="TableChar"/>
    <w:qFormat/>
    <w:rsid w:val="00977769"/>
    <w:pPr>
      <w:spacing w:before="60" w:after="60"/>
      <w:jc w:val="left"/>
    </w:pPr>
  </w:style>
  <w:style w:type="paragraph" w:customStyle="1" w:styleId="INTROD">
    <w:name w:val="INTROD"/>
    <w:basedOn w:val="Normal"/>
    <w:rsid w:val="008C4772"/>
    <w:pPr>
      <w:keepNext/>
      <w:pageBreakBefore/>
      <w:spacing w:before="360" w:after="0" w:line="360" w:lineRule="auto"/>
      <w:contextualSpacing/>
    </w:pPr>
    <w:rPr>
      <w:b/>
      <w:caps/>
      <w:sz w:val="24"/>
      <w:u w:val="single"/>
    </w:rPr>
  </w:style>
  <w:style w:type="paragraph" w:styleId="PlainText">
    <w:name w:val="Plain Text"/>
    <w:basedOn w:val="Normal"/>
    <w:link w:val="PlainTextChar"/>
    <w:rsid w:val="00964E83"/>
    <w:rPr>
      <w:rFonts w:ascii="Courier New" w:hAnsi="Courier New" w:cs="Courier New"/>
      <w:szCs w:val="20"/>
    </w:rPr>
  </w:style>
  <w:style w:type="paragraph" w:customStyle="1" w:styleId="CarCar1">
    <w:name w:val="Car Car1"/>
    <w:basedOn w:val="Normal"/>
    <w:next w:val="Normal"/>
    <w:rsid w:val="008C4772"/>
    <w:pPr>
      <w:spacing w:after="160" w:line="240" w:lineRule="exact"/>
    </w:pPr>
    <w:rPr>
      <w:color w:val="000000"/>
      <w:szCs w:val="24"/>
      <w:lang w:val="fr-FR" w:eastAsia="en-US"/>
    </w:rPr>
  </w:style>
  <w:style w:type="paragraph" w:styleId="TOC1">
    <w:name w:val="toc 1"/>
    <w:basedOn w:val="Normal"/>
    <w:next w:val="Normal"/>
    <w:autoRedefine/>
    <w:uiPriority w:val="39"/>
    <w:rsid w:val="00405346"/>
    <w:pPr>
      <w:tabs>
        <w:tab w:val="right" w:leader="dot" w:pos="9629"/>
      </w:tabs>
    </w:pPr>
  </w:style>
  <w:style w:type="paragraph" w:styleId="TOC2">
    <w:name w:val="toc 2"/>
    <w:basedOn w:val="Normal"/>
    <w:next w:val="Normal"/>
    <w:autoRedefine/>
    <w:uiPriority w:val="39"/>
    <w:rsid w:val="00B80B28"/>
    <w:pPr>
      <w:ind w:left="200"/>
    </w:pPr>
  </w:style>
  <w:style w:type="character" w:styleId="Hyperlink">
    <w:name w:val="Hyperlink"/>
    <w:basedOn w:val="DefaultParagraphFont"/>
    <w:uiPriority w:val="99"/>
    <w:rsid w:val="008C4772"/>
    <w:rPr>
      <w:color w:val="0000FF"/>
      <w:u w:val="single"/>
    </w:rPr>
  </w:style>
  <w:style w:type="paragraph" w:styleId="NormalIndent">
    <w:name w:val="Normal Indent"/>
    <w:basedOn w:val="Normal"/>
    <w:rsid w:val="00300B5F"/>
    <w:pPr>
      <w:ind w:left="720"/>
    </w:pPr>
  </w:style>
  <w:style w:type="paragraph" w:styleId="BalloonText">
    <w:name w:val="Balloon Text"/>
    <w:basedOn w:val="Normal"/>
    <w:link w:val="BalloonTextChar"/>
    <w:uiPriority w:val="99"/>
    <w:rsid w:val="00071670"/>
    <w:pPr>
      <w:spacing w:after="0"/>
    </w:pPr>
    <w:rPr>
      <w:rFonts w:ascii="Tahoma" w:hAnsi="Tahoma" w:cs="Tahoma"/>
      <w:sz w:val="16"/>
    </w:rPr>
  </w:style>
  <w:style w:type="character" w:customStyle="1" w:styleId="BalloonTextChar">
    <w:name w:val="Balloon Text Char"/>
    <w:basedOn w:val="DefaultParagraphFont"/>
    <w:link w:val="BalloonText"/>
    <w:uiPriority w:val="99"/>
    <w:rsid w:val="00071670"/>
    <w:rPr>
      <w:rFonts w:ascii="Tahoma" w:hAnsi="Tahoma" w:cs="Tahoma"/>
      <w:sz w:val="16"/>
      <w:szCs w:val="16"/>
      <w:lang w:eastAsia="fr-FR"/>
    </w:rPr>
  </w:style>
  <w:style w:type="paragraph" w:styleId="DocumentMap">
    <w:name w:val="Document Map"/>
    <w:basedOn w:val="Normal"/>
    <w:link w:val="DocumentMapChar"/>
    <w:uiPriority w:val="99"/>
    <w:rsid w:val="00D362B6"/>
    <w:pPr>
      <w:spacing w:after="0"/>
    </w:pPr>
    <w:rPr>
      <w:rFonts w:ascii="Tahoma" w:hAnsi="Tahoma" w:cs="Tahoma"/>
      <w:sz w:val="16"/>
    </w:rPr>
  </w:style>
  <w:style w:type="character" w:customStyle="1" w:styleId="DocumentMapChar">
    <w:name w:val="Document Map Char"/>
    <w:basedOn w:val="DefaultParagraphFont"/>
    <w:link w:val="DocumentMap"/>
    <w:uiPriority w:val="99"/>
    <w:rsid w:val="00D362B6"/>
    <w:rPr>
      <w:rFonts w:ascii="Tahoma" w:hAnsi="Tahoma" w:cs="Tahoma"/>
      <w:sz w:val="16"/>
      <w:szCs w:val="16"/>
      <w:lang w:eastAsia="fr-FR"/>
    </w:rPr>
  </w:style>
  <w:style w:type="character" w:styleId="CommentReference">
    <w:name w:val="annotation reference"/>
    <w:basedOn w:val="DefaultParagraphFont"/>
    <w:uiPriority w:val="99"/>
    <w:rsid w:val="00B1495F"/>
    <w:rPr>
      <w:sz w:val="16"/>
      <w:szCs w:val="16"/>
    </w:rPr>
  </w:style>
  <w:style w:type="paragraph" w:styleId="CommentText">
    <w:name w:val="annotation text"/>
    <w:basedOn w:val="Normal"/>
    <w:link w:val="CommentTextChar"/>
    <w:uiPriority w:val="99"/>
    <w:rsid w:val="00B1495F"/>
    <w:rPr>
      <w:szCs w:val="20"/>
    </w:rPr>
  </w:style>
  <w:style w:type="character" w:customStyle="1" w:styleId="CommentTextChar">
    <w:name w:val="Comment Text Char"/>
    <w:basedOn w:val="DefaultParagraphFont"/>
    <w:link w:val="CommentText"/>
    <w:uiPriority w:val="99"/>
    <w:rsid w:val="00B1495F"/>
    <w:rPr>
      <w:rFonts w:ascii="Arial" w:hAnsi="Arial"/>
      <w:lang w:eastAsia="fr-FR"/>
    </w:rPr>
  </w:style>
  <w:style w:type="paragraph" w:styleId="CommentSubject">
    <w:name w:val="annotation subject"/>
    <w:basedOn w:val="CommentText"/>
    <w:next w:val="CommentText"/>
    <w:link w:val="CommentSubjectChar"/>
    <w:uiPriority w:val="99"/>
    <w:rsid w:val="00B1495F"/>
    <w:rPr>
      <w:b/>
      <w:bCs/>
    </w:rPr>
  </w:style>
  <w:style w:type="character" w:customStyle="1" w:styleId="CommentSubjectChar">
    <w:name w:val="Comment Subject Char"/>
    <w:basedOn w:val="CommentTextChar"/>
    <w:link w:val="CommentSubject"/>
    <w:uiPriority w:val="99"/>
    <w:rsid w:val="00B1495F"/>
    <w:rPr>
      <w:rFonts w:ascii="Arial" w:hAnsi="Arial"/>
      <w:b/>
      <w:bCs/>
      <w:lang w:eastAsia="fr-FR"/>
    </w:rPr>
  </w:style>
  <w:style w:type="paragraph" w:styleId="Revision">
    <w:name w:val="Revision"/>
    <w:hidden/>
    <w:uiPriority w:val="99"/>
    <w:semiHidden/>
    <w:rsid w:val="00B1495F"/>
    <w:rPr>
      <w:rFonts w:ascii="Arial" w:hAnsi="Arial"/>
      <w:szCs w:val="16"/>
      <w:lang w:eastAsia="fr-FR"/>
    </w:rPr>
  </w:style>
  <w:style w:type="paragraph" w:styleId="ListParagraph">
    <w:name w:val="List Paragraph"/>
    <w:basedOn w:val="Normal"/>
    <w:link w:val="ListParagraphChar"/>
    <w:uiPriority w:val="34"/>
    <w:qFormat/>
    <w:rsid w:val="003840B2"/>
    <w:pPr>
      <w:ind w:left="720"/>
      <w:contextualSpacing/>
    </w:pPr>
  </w:style>
  <w:style w:type="table" w:styleId="TableTheme">
    <w:name w:val="Table Theme"/>
    <w:basedOn w:val="TableNormal"/>
    <w:rsid w:val="00215BE2"/>
    <w:rPr>
      <w:lang w:val="nl-BE" w:eastAsia="nl-BE"/>
    </w:rPr>
    <w:tblPr/>
  </w:style>
  <w:style w:type="paragraph" w:styleId="Caption">
    <w:name w:val="caption"/>
    <w:basedOn w:val="Normal"/>
    <w:next w:val="Normal"/>
    <w:link w:val="CaptionChar"/>
    <w:uiPriority w:val="35"/>
    <w:qFormat/>
    <w:rsid w:val="004E74B0"/>
    <w:pPr>
      <w:jc w:val="center"/>
    </w:pPr>
    <w:rPr>
      <w:b/>
      <w:bCs/>
      <w:sz w:val="20"/>
      <w:szCs w:val="20"/>
      <w:lang w:val="en-US" w:eastAsia="en-US"/>
    </w:rPr>
  </w:style>
  <w:style w:type="character" w:customStyle="1" w:styleId="CaptionChar">
    <w:name w:val="Caption Char"/>
    <w:basedOn w:val="DefaultParagraphFont"/>
    <w:link w:val="Caption"/>
    <w:uiPriority w:val="35"/>
    <w:rsid w:val="004E74B0"/>
    <w:rPr>
      <w:rFonts w:asciiTheme="minorHAnsi" w:hAnsiTheme="minorHAnsi"/>
      <w:b/>
      <w:bCs/>
      <w:lang w:val="en-US" w:eastAsia="en-US"/>
    </w:rPr>
  </w:style>
  <w:style w:type="character" w:styleId="Emphasis">
    <w:name w:val="Emphasis"/>
    <w:basedOn w:val="DefaultParagraphFont"/>
    <w:uiPriority w:val="20"/>
    <w:rsid w:val="003840B2"/>
    <w:rPr>
      <w:i/>
      <w:iCs/>
    </w:rPr>
  </w:style>
  <w:style w:type="character" w:customStyle="1" w:styleId="Heading1Char">
    <w:name w:val="Heading 1 Char"/>
    <w:basedOn w:val="DefaultParagraphFont"/>
    <w:link w:val="Heading1"/>
    <w:uiPriority w:val="9"/>
    <w:rsid w:val="00410F65"/>
    <w:rPr>
      <w:rFonts w:asciiTheme="minorHAnsi" w:hAnsiTheme="minorHAnsi"/>
      <w:b/>
      <w:color w:val="EF4123" w:themeColor="text2"/>
      <w:sz w:val="28"/>
      <w:szCs w:val="16"/>
      <w:lang w:eastAsia="fr-FR"/>
    </w:rPr>
  </w:style>
  <w:style w:type="character" w:customStyle="1" w:styleId="Heading2Char">
    <w:name w:val="Heading 2 Char"/>
    <w:basedOn w:val="DefaultParagraphFont"/>
    <w:link w:val="Heading2"/>
    <w:rsid w:val="00410F65"/>
    <w:rPr>
      <w:rFonts w:asciiTheme="minorHAnsi" w:hAnsiTheme="minorHAnsi" w:cs="Arial"/>
      <w:b/>
      <w:color w:val="6D6968" w:themeColor="text1"/>
      <w:sz w:val="24"/>
      <w:szCs w:val="16"/>
      <w:lang w:eastAsia="fr-FR"/>
    </w:rPr>
  </w:style>
  <w:style w:type="character" w:customStyle="1" w:styleId="Heading6Char">
    <w:name w:val="Heading 6 Char"/>
    <w:basedOn w:val="DefaultParagraphFont"/>
    <w:link w:val="Heading6"/>
    <w:semiHidden/>
    <w:rsid w:val="003840B2"/>
    <w:rPr>
      <w:rFonts w:asciiTheme="majorHAnsi" w:eastAsiaTheme="majorEastAsia" w:hAnsiTheme="majorHAnsi" w:cstheme="majorBidi"/>
      <w:i/>
      <w:iCs/>
      <w:color w:val="000000" w:themeColor="accent1" w:themeShade="7F"/>
      <w:sz w:val="24"/>
      <w:szCs w:val="24"/>
      <w:lang w:val="en-US" w:eastAsia="en-US"/>
    </w:rPr>
  </w:style>
  <w:style w:type="character" w:customStyle="1" w:styleId="body">
    <w:name w:val="body"/>
    <w:basedOn w:val="DefaultParagraphFont"/>
    <w:rsid w:val="0025796A"/>
  </w:style>
  <w:style w:type="paragraph" w:styleId="NormalWeb">
    <w:name w:val="Normal (Web)"/>
    <w:basedOn w:val="Normal"/>
    <w:uiPriority w:val="99"/>
    <w:unhideWhenUsed/>
    <w:rsid w:val="0025796A"/>
    <w:pPr>
      <w:spacing w:before="100" w:beforeAutospacing="1" w:after="100" w:afterAutospacing="1"/>
    </w:pPr>
    <w:rPr>
      <w:rFonts w:ascii="Times New Roman" w:hAnsi="Times New Roman"/>
      <w:sz w:val="24"/>
      <w:szCs w:val="24"/>
      <w:lang w:val="nl-BE" w:eastAsia="nl-BE"/>
    </w:rPr>
  </w:style>
  <w:style w:type="character" w:customStyle="1" w:styleId="Heading3Char">
    <w:name w:val="Heading 3 Char"/>
    <w:basedOn w:val="DefaultParagraphFont"/>
    <w:link w:val="Heading3"/>
    <w:rsid w:val="00410F65"/>
    <w:rPr>
      <w:rFonts w:asciiTheme="minorHAnsi" w:hAnsiTheme="minorHAnsi"/>
      <w:b/>
      <w:sz w:val="22"/>
      <w:szCs w:val="16"/>
      <w:lang w:val="en-US" w:eastAsia="fr-FR"/>
    </w:rPr>
  </w:style>
  <w:style w:type="character" w:customStyle="1" w:styleId="Heading4Char">
    <w:name w:val="Heading 4 Char"/>
    <w:basedOn w:val="DefaultParagraphFont"/>
    <w:link w:val="Heading4"/>
    <w:rsid w:val="007413DA"/>
    <w:rPr>
      <w:rFonts w:asciiTheme="minorHAnsi" w:hAnsiTheme="minorHAnsi"/>
      <w:i/>
      <w:sz w:val="22"/>
      <w:szCs w:val="16"/>
      <w:lang w:eastAsia="fr-FR"/>
    </w:rPr>
  </w:style>
  <w:style w:type="paragraph" w:styleId="Quote">
    <w:name w:val="Quote"/>
    <w:basedOn w:val="Normal"/>
    <w:next w:val="Normal"/>
    <w:link w:val="QuoteChar"/>
    <w:uiPriority w:val="29"/>
    <w:rsid w:val="003840B2"/>
    <w:pPr>
      <w:spacing w:after="0"/>
    </w:pPr>
    <w:rPr>
      <w:rFonts w:ascii="Times New Roman" w:hAnsi="Times New Roman"/>
      <w:i/>
      <w:iCs/>
      <w:color w:val="6D6968" w:themeColor="text1"/>
      <w:sz w:val="24"/>
      <w:szCs w:val="24"/>
      <w:lang w:val="en-US" w:eastAsia="en-US"/>
    </w:rPr>
  </w:style>
  <w:style w:type="character" w:customStyle="1" w:styleId="QuoteChar">
    <w:name w:val="Quote Char"/>
    <w:basedOn w:val="DefaultParagraphFont"/>
    <w:link w:val="Quote"/>
    <w:uiPriority w:val="29"/>
    <w:rsid w:val="003840B2"/>
    <w:rPr>
      <w:i/>
      <w:iCs/>
      <w:color w:val="6D6968" w:themeColor="text1"/>
      <w:sz w:val="24"/>
      <w:szCs w:val="24"/>
      <w:lang w:val="en-US" w:eastAsia="en-US"/>
    </w:rPr>
  </w:style>
  <w:style w:type="character" w:customStyle="1" w:styleId="Heading5Char">
    <w:name w:val="Heading 5 Char"/>
    <w:basedOn w:val="DefaultParagraphFont"/>
    <w:link w:val="Heading5"/>
    <w:rsid w:val="00410F65"/>
    <w:rPr>
      <w:rFonts w:asciiTheme="minorHAnsi" w:hAnsiTheme="minorHAnsi"/>
      <w:sz w:val="22"/>
      <w:szCs w:val="22"/>
      <w:lang w:eastAsia="fr-FR"/>
    </w:rPr>
  </w:style>
  <w:style w:type="character" w:customStyle="1" w:styleId="addmd">
    <w:name w:val="addmd"/>
    <w:basedOn w:val="DefaultParagraphFont"/>
    <w:rsid w:val="0025796A"/>
  </w:style>
  <w:style w:type="character" w:customStyle="1" w:styleId="MTEquationSection">
    <w:name w:val="MTEquationSection"/>
    <w:basedOn w:val="DefaultParagraphFont"/>
    <w:rsid w:val="0025796A"/>
    <w:rPr>
      <w:vanish/>
      <w:color w:val="FF0000"/>
    </w:rPr>
  </w:style>
  <w:style w:type="paragraph" w:customStyle="1" w:styleId="MTDisplayEquation">
    <w:name w:val="MTDisplayEquation"/>
    <w:basedOn w:val="Normal"/>
    <w:next w:val="Normal"/>
    <w:link w:val="MTDisplayEquationChar"/>
    <w:rsid w:val="0025796A"/>
    <w:pPr>
      <w:tabs>
        <w:tab w:val="center" w:pos="4540"/>
        <w:tab w:val="right" w:pos="9080"/>
      </w:tabs>
      <w:autoSpaceDE w:val="0"/>
      <w:autoSpaceDN w:val="0"/>
      <w:adjustRightInd w:val="0"/>
      <w:spacing w:after="0"/>
    </w:pPr>
    <w:rPr>
      <w:rFonts w:cs="Arial"/>
      <w:szCs w:val="22"/>
      <w:lang w:val="en-US" w:eastAsia="en-US"/>
    </w:rPr>
  </w:style>
  <w:style w:type="character" w:customStyle="1" w:styleId="MTDisplayEquationChar">
    <w:name w:val="MTDisplayEquation Char"/>
    <w:basedOn w:val="DefaultParagraphFont"/>
    <w:link w:val="MTDisplayEquation"/>
    <w:rsid w:val="0025796A"/>
    <w:rPr>
      <w:rFonts w:ascii="Arial" w:hAnsi="Arial" w:cs="Arial"/>
      <w:sz w:val="22"/>
      <w:szCs w:val="22"/>
      <w:lang w:val="en-US" w:eastAsia="en-US"/>
    </w:rPr>
  </w:style>
  <w:style w:type="paragraph" w:styleId="NoSpacing">
    <w:name w:val="No Spacing"/>
    <w:basedOn w:val="Normal"/>
    <w:uiPriority w:val="1"/>
    <w:qFormat/>
    <w:rsid w:val="003840B2"/>
    <w:pPr>
      <w:spacing w:after="0"/>
    </w:pPr>
    <w:rPr>
      <w:rFonts w:eastAsiaTheme="minorEastAsia" w:cstheme="minorBidi"/>
      <w:szCs w:val="22"/>
      <w:lang w:val="en-US" w:eastAsia="en-US" w:bidi="en-US"/>
    </w:rPr>
  </w:style>
  <w:style w:type="table" w:styleId="GridTable4-Accent4">
    <w:name w:val="Grid Table 4 Accent 4"/>
    <w:basedOn w:val="TableNormal"/>
    <w:uiPriority w:val="49"/>
    <w:rsid w:val="004420B1"/>
    <w:tblPr>
      <w:tblStyleRowBandSize w:val="1"/>
      <w:tblStyleColBandSize w:val="1"/>
    </w:tblPr>
    <w:tcPr>
      <w:shd w:val="clear" w:color="auto" w:fill="FCFCFC" w:themeFill="accent4" w:themeFillTint="33"/>
    </w:tcPr>
    <w:tblStylePr w:type="firstRow">
      <w:rPr>
        <w:b/>
        <w:bCs/>
        <w:color w:val="FFFFFF" w:themeColor="background1"/>
      </w:rPr>
      <w:tblPr/>
      <w:tcPr>
        <w:tcBorders>
          <w:top w:val="single" w:sz="4" w:space="0" w:color="F1F1F1" w:themeColor="accent4"/>
          <w:left w:val="single" w:sz="4" w:space="0" w:color="F1F1F1" w:themeColor="accent4"/>
          <w:bottom w:val="single" w:sz="4" w:space="0" w:color="F1F1F1" w:themeColor="accent4"/>
          <w:right w:val="single" w:sz="4" w:space="0" w:color="F1F1F1" w:themeColor="accent4"/>
          <w:insideH w:val="nil"/>
          <w:insideV w:val="nil"/>
        </w:tcBorders>
        <w:shd w:val="clear" w:color="auto" w:fill="F1F1F1" w:themeFill="accent4"/>
      </w:tcPr>
    </w:tblStylePr>
    <w:tblStylePr w:type="lastRow">
      <w:rPr>
        <w:b/>
        <w:bCs/>
      </w:rPr>
      <w:tblPr/>
      <w:tcPr>
        <w:tcBorders>
          <w:top w:val="double" w:sz="4" w:space="0" w:color="F1F1F1" w:themeColor="accent4"/>
        </w:tcBorders>
      </w:tcPr>
    </w:tblStylePr>
    <w:tblStylePr w:type="firstCol">
      <w:rPr>
        <w:b/>
        <w:bCs/>
      </w:rPr>
    </w:tblStylePr>
    <w:tblStylePr w:type="lastCol">
      <w:rPr>
        <w:b/>
        <w:bCs/>
      </w:rPr>
    </w:tblStylePr>
    <w:tblStylePr w:type="band1Vert">
      <w:tblPr/>
      <w:tcPr>
        <w:shd w:val="clear" w:color="auto" w:fill="FCFCFC" w:themeFill="accent4" w:themeFillTint="33"/>
      </w:tcPr>
    </w:tblStylePr>
  </w:style>
  <w:style w:type="paragraph" w:styleId="EndnoteText">
    <w:name w:val="endnote text"/>
    <w:basedOn w:val="Normal"/>
    <w:link w:val="EndnoteTextChar"/>
    <w:uiPriority w:val="99"/>
    <w:unhideWhenUsed/>
    <w:rsid w:val="0025796A"/>
    <w:pPr>
      <w:spacing w:after="0"/>
    </w:pPr>
    <w:rPr>
      <w:rFonts w:ascii="Times New Roman" w:hAnsi="Times New Roman"/>
      <w:szCs w:val="20"/>
      <w:lang w:val="en-US" w:eastAsia="en-US"/>
    </w:rPr>
  </w:style>
  <w:style w:type="character" w:customStyle="1" w:styleId="EndnoteTextChar">
    <w:name w:val="Endnote Text Char"/>
    <w:basedOn w:val="DefaultParagraphFont"/>
    <w:link w:val="EndnoteText"/>
    <w:uiPriority w:val="99"/>
    <w:rsid w:val="0025796A"/>
    <w:rPr>
      <w:lang w:val="en-US" w:eastAsia="en-US"/>
    </w:rPr>
  </w:style>
  <w:style w:type="character" w:styleId="EndnoteReference">
    <w:name w:val="endnote reference"/>
    <w:basedOn w:val="DefaultParagraphFont"/>
    <w:uiPriority w:val="99"/>
    <w:unhideWhenUsed/>
    <w:rsid w:val="0025796A"/>
    <w:rPr>
      <w:vertAlign w:val="superscript"/>
    </w:rPr>
  </w:style>
  <w:style w:type="paragraph" w:styleId="FootnoteText">
    <w:name w:val="footnote text"/>
    <w:basedOn w:val="Normal"/>
    <w:link w:val="FootnoteTextChar"/>
    <w:unhideWhenUsed/>
    <w:rsid w:val="00B579C6"/>
    <w:pPr>
      <w:spacing w:after="0"/>
    </w:pPr>
    <w:rPr>
      <w:sz w:val="20"/>
      <w:szCs w:val="20"/>
      <w:lang w:val="en-US" w:eastAsia="en-US"/>
    </w:rPr>
  </w:style>
  <w:style w:type="character" w:customStyle="1" w:styleId="FootnoteTextChar">
    <w:name w:val="Footnote Text Char"/>
    <w:basedOn w:val="DefaultParagraphFont"/>
    <w:link w:val="FootnoteText"/>
    <w:rsid w:val="00B579C6"/>
    <w:rPr>
      <w:rFonts w:ascii="Calibri" w:hAnsi="Calibri"/>
      <w:lang w:val="en-US" w:eastAsia="en-US"/>
    </w:rPr>
  </w:style>
  <w:style w:type="character" w:styleId="FootnoteReference">
    <w:name w:val="footnote reference"/>
    <w:aliases w:val="Ref,de nota al pie,Footnote reference number,Footnote symbol,note TESI,SUPERS,EN Footnote Reference,stylish,BVI fnr,Footnote,Times 10 Point,Exposant 3 Point,number,-E Fußnotenzeichen,Footnote number,(Footnote Reference)"/>
    <w:basedOn w:val="DefaultParagraphFont"/>
    <w:uiPriority w:val="99"/>
    <w:unhideWhenUsed/>
    <w:rsid w:val="0025796A"/>
    <w:rPr>
      <w:vertAlign w:val="superscript"/>
    </w:rPr>
  </w:style>
  <w:style w:type="paragraph" w:styleId="TOC3">
    <w:name w:val="toc 3"/>
    <w:basedOn w:val="Normal"/>
    <w:next w:val="Normal"/>
    <w:autoRedefine/>
    <w:uiPriority w:val="39"/>
    <w:rsid w:val="005B6B09"/>
    <w:pPr>
      <w:spacing w:after="100"/>
      <w:ind w:left="400"/>
    </w:pPr>
  </w:style>
  <w:style w:type="paragraph" w:styleId="TableofFigures">
    <w:name w:val="table of figures"/>
    <w:basedOn w:val="Normal"/>
    <w:next w:val="Normal"/>
    <w:uiPriority w:val="99"/>
    <w:rsid w:val="00705A51"/>
    <w:pPr>
      <w:spacing w:after="0"/>
    </w:pPr>
  </w:style>
  <w:style w:type="table" w:styleId="TableClassic1">
    <w:name w:val="Table Classic 1"/>
    <w:basedOn w:val="TableNormal"/>
    <w:rsid w:val="005E094D"/>
    <w:pPr>
      <w:keepLines/>
      <w:spacing w:after="80"/>
      <w:jc w:val="both"/>
    </w:pPr>
    <w:tblPr/>
    <w:tcPr>
      <w:tcBorders>
        <w:bottom w:val="single" w:sz="6" w:space="0" w:color="000000"/>
        <w:right w:val="single" w:sz="6" w:space="0" w:color="000000"/>
      </w:tcBorders>
      <w:shd w:val="clear" w:color="auto" w:fill="auto"/>
    </w:tcPr>
    <w:tblStylePr w:type="firstRow">
      <w:rPr>
        <w:i/>
        <w:iCs/>
      </w:rPr>
    </w:tblStylePr>
    <w:tblStylePr w:type="lastRow">
      <w:rPr>
        <w:color w:val="auto"/>
      </w:r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Heading7Char">
    <w:name w:val="Heading 7 Char"/>
    <w:basedOn w:val="DefaultParagraphFont"/>
    <w:link w:val="Heading7"/>
    <w:uiPriority w:val="9"/>
    <w:semiHidden/>
    <w:rsid w:val="003840B2"/>
    <w:rPr>
      <w:rFonts w:asciiTheme="majorHAnsi" w:eastAsiaTheme="majorEastAsia" w:hAnsiTheme="majorHAnsi" w:cstheme="majorBidi"/>
      <w:i/>
      <w:iCs/>
      <w:color w:val="928E8D" w:themeColor="text1" w:themeTint="BF"/>
      <w:sz w:val="22"/>
      <w:szCs w:val="16"/>
      <w:lang w:eastAsia="fr-FR"/>
    </w:rPr>
  </w:style>
  <w:style w:type="character" w:customStyle="1" w:styleId="Heading8Char">
    <w:name w:val="Heading 8 Char"/>
    <w:basedOn w:val="DefaultParagraphFont"/>
    <w:link w:val="Heading8"/>
    <w:uiPriority w:val="9"/>
    <w:semiHidden/>
    <w:rsid w:val="003840B2"/>
    <w:rPr>
      <w:rFonts w:asciiTheme="majorHAnsi" w:eastAsiaTheme="majorEastAsia" w:hAnsiTheme="majorHAnsi" w:cstheme="majorBidi"/>
      <w:color w:val="928E8D" w:themeColor="text1" w:themeTint="BF"/>
      <w:sz w:val="22"/>
      <w:lang w:eastAsia="fr-FR"/>
    </w:rPr>
  </w:style>
  <w:style w:type="character" w:customStyle="1" w:styleId="Heading9Char">
    <w:name w:val="Heading 9 Char"/>
    <w:basedOn w:val="DefaultParagraphFont"/>
    <w:link w:val="Heading9"/>
    <w:uiPriority w:val="9"/>
    <w:semiHidden/>
    <w:rsid w:val="003840B2"/>
    <w:rPr>
      <w:rFonts w:asciiTheme="majorHAnsi" w:eastAsiaTheme="majorEastAsia" w:hAnsiTheme="majorHAnsi" w:cstheme="majorBidi"/>
      <w:i/>
      <w:iCs/>
      <w:color w:val="928E8D" w:themeColor="text1" w:themeTint="BF"/>
      <w:sz w:val="22"/>
      <w:lang w:eastAsia="fr-FR"/>
    </w:rPr>
  </w:style>
  <w:style w:type="character" w:customStyle="1" w:styleId="HeaderChar">
    <w:name w:val="Header Char"/>
    <w:basedOn w:val="DefaultParagraphFont"/>
    <w:link w:val="Header"/>
    <w:rsid w:val="00C434A7"/>
    <w:rPr>
      <w:rFonts w:asciiTheme="minorHAnsi" w:hAnsiTheme="minorHAnsi"/>
      <w:color w:val="6D6968" w:themeColor="text1"/>
      <w:sz w:val="22"/>
      <w:szCs w:val="16"/>
      <w:lang w:eastAsia="fr-FR"/>
    </w:rPr>
  </w:style>
  <w:style w:type="table" w:styleId="TableClassic3">
    <w:name w:val="Table Classic 3"/>
    <w:basedOn w:val="TableNormal"/>
    <w:rsid w:val="00D9382F"/>
    <w:pPr>
      <w:keepLines/>
      <w:spacing w:after="80"/>
      <w:jc w:val="both"/>
    </w:pPr>
    <w:rPr>
      <w:color w:val="000080"/>
    </w:rPr>
    <w:tblPr/>
    <w:tblStylePr w:type="firstRow">
      <w:rPr>
        <w:b/>
        <w:bCs/>
        <w:i/>
        <w:iCs/>
        <w:color w:val="FFFFFF"/>
      </w:rPr>
    </w:tblStylePr>
    <w:tblStylePr w:type="lastRow">
      <w:rPr>
        <w:color w:val="000080"/>
      </w:rPr>
    </w:tblStylePr>
    <w:tblStylePr w:type="firstCol">
      <w:rPr>
        <w:b/>
        <w:bCs/>
        <w:color w:val="000000"/>
      </w:rPr>
    </w:tblStylePr>
  </w:style>
  <w:style w:type="table" w:styleId="TableSimple3">
    <w:name w:val="Table Simple 3"/>
    <w:basedOn w:val="TableNormal"/>
    <w:rsid w:val="00D9382F"/>
    <w:pPr>
      <w:keepLines/>
      <w:spacing w:after="80"/>
      <w:jc w:val="both"/>
    </w:pP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Columns5">
    <w:name w:val="Table Columns 5"/>
    <w:basedOn w:val="TableNormal"/>
    <w:rsid w:val="00CA5A27"/>
    <w:pPr>
      <w:keepLines/>
      <w:spacing w:after="80"/>
      <w:jc w:val="both"/>
    </w:pPr>
    <w:tblPr>
      <w:tblStyleColBandSize w:val="1"/>
    </w:tblPr>
    <w:tcPr>
      <w:shd w:val="solid" w:color="C0C0C0" w:fill="FFFFFF"/>
    </w:tc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StylePr>
    <w:tblStylePr w:type="band1Vert">
      <w:rPr>
        <w:color w:val="auto"/>
      </w:rPr>
    </w:tblStylePr>
    <w:tblStylePr w:type="band2Vert">
      <w:rPr>
        <w:color w:val="auto"/>
      </w:rPr>
    </w:tblStylePr>
  </w:style>
  <w:style w:type="character" w:styleId="FollowedHyperlink">
    <w:name w:val="FollowedHyperlink"/>
    <w:basedOn w:val="DefaultParagraphFont"/>
    <w:uiPriority w:val="99"/>
    <w:rsid w:val="00D5370A"/>
    <w:rPr>
      <w:color w:val="AC2600" w:themeColor="followedHyperlink"/>
      <w:u w:val="single"/>
    </w:rPr>
  </w:style>
  <w:style w:type="character" w:styleId="BookTitle">
    <w:name w:val="Book Title"/>
    <w:basedOn w:val="DefaultParagraphFont"/>
    <w:uiPriority w:val="33"/>
    <w:rsid w:val="003840B2"/>
    <w:rPr>
      <w:b/>
      <w:bCs/>
      <w:smallCaps/>
      <w:spacing w:val="5"/>
    </w:rPr>
  </w:style>
  <w:style w:type="character" w:customStyle="1" w:styleId="apple-converted-space">
    <w:name w:val="apple-converted-space"/>
    <w:basedOn w:val="DefaultParagraphFont"/>
    <w:rsid w:val="000A28A3"/>
  </w:style>
  <w:style w:type="character" w:customStyle="1" w:styleId="ipa">
    <w:name w:val="ipa"/>
    <w:basedOn w:val="DefaultParagraphFont"/>
    <w:rsid w:val="000A28A3"/>
  </w:style>
  <w:style w:type="character" w:styleId="PlaceholderText">
    <w:name w:val="Placeholder Text"/>
    <w:basedOn w:val="DefaultParagraphFont"/>
    <w:uiPriority w:val="99"/>
    <w:semiHidden/>
    <w:rsid w:val="00F6681F"/>
    <w:rPr>
      <w:color w:val="808080"/>
    </w:rPr>
  </w:style>
  <w:style w:type="character" w:styleId="Strong">
    <w:name w:val="Strong"/>
    <w:basedOn w:val="DefaultParagraphFont"/>
    <w:uiPriority w:val="22"/>
    <w:qFormat/>
    <w:rsid w:val="003840B2"/>
    <w:rPr>
      <w:b/>
      <w:bCs/>
    </w:rPr>
  </w:style>
  <w:style w:type="paragraph" w:styleId="Title">
    <w:name w:val="Title"/>
    <w:basedOn w:val="Normal"/>
    <w:next w:val="Normal"/>
    <w:link w:val="TitleChar"/>
    <w:autoRedefine/>
    <w:uiPriority w:val="10"/>
    <w:qFormat/>
    <w:rsid w:val="003840B2"/>
    <w:pPr>
      <w:keepLines/>
      <w:spacing w:before="200" w:after="300"/>
      <w:contextualSpacing/>
      <w:jc w:val="center"/>
    </w:pPr>
    <w:rPr>
      <w:rFonts w:asciiTheme="majorHAnsi" w:eastAsiaTheme="majorEastAsia" w:hAnsiTheme="majorHAnsi" w:cstheme="majorBidi"/>
      <w:b/>
      <w:color w:val="6D6968" w:themeColor="text1"/>
      <w:spacing w:val="5"/>
      <w:kern w:val="28"/>
      <w:sz w:val="40"/>
      <w:szCs w:val="52"/>
      <w:lang w:eastAsia="en-US"/>
    </w:rPr>
  </w:style>
  <w:style w:type="character" w:customStyle="1" w:styleId="TitleChar">
    <w:name w:val="Title Char"/>
    <w:basedOn w:val="DefaultParagraphFont"/>
    <w:link w:val="Title"/>
    <w:uiPriority w:val="10"/>
    <w:rsid w:val="003840B2"/>
    <w:rPr>
      <w:rFonts w:asciiTheme="majorHAnsi" w:eastAsiaTheme="majorEastAsia" w:hAnsiTheme="majorHAnsi" w:cstheme="majorBidi"/>
      <w:b/>
      <w:color w:val="6D6968" w:themeColor="text1"/>
      <w:spacing w:val="5"/>
      <w:kern w:val="28"/>
      <w:sz w:val="40"/>
      <w:szCs w:val="52"/>
      <w:lang w:eastAsia="en-US"/>
    </w:rPr>
  </w:style>
  <w:style w:type="paragraph" w:styleId="Subtitle">
    <w:name w:val="Subtitle"/>
    <w:basedOn w:val="Normal"/>
    <w:next w:val="Normal"/>
    <w:link w:val="SubtitleChar"/>
    <w:autoRedefine/>
    <w:uiPriority w:val="11"/>
    <w:qFormat/>
    <w:rsid w:val="003840B2"/>
    <w:pPr>
      <w:keepLines/>
      <w:numPr>
        <w:ilvl w:val="1"/>
      </w:numPr>
      <w:spacing w:before="200" w:after="200"/>
      <w:jc w:val="center"/>
    </w:pPr>
    <w:rPr>
      <w:rFonts w:eastAsiaTheme="majorEastAsia" w:cstheme="majorBidi"/>
      <w:b/>
      <w:iCs/>
      <w:color w:val="000000" w:themeColor="accent1"/>
      <w:spacing w:val="15"/>
      <w:szCs w:val="24"/>
      <w:lang w:val="en-US" w:eastAsia="en-US"/>
    </w:rPr>
  </w:style>
  <w:style w:type="character" w:customStyle="1" w:styleId="SubtitleChar">
    <w:name w:val="Subtitle Char"/>
    <w:basedOn w:val="DefaultParagraphFont"/>
    <w:link w:val="Subtitle"/>
    <w:uiPriority w:val="11"/>
    <w:rsid w:val="003840B2"/>
    <w:rPr>
      <w:rFonts w:asciiTheme="minorHAnsi" w:eastAsiaTheme="majorEastAsia" w:hAnsiTheme="minorHAnsi" w:cstheme="majorBidi"/>
      <w:b/>
      <w:iCs/>
      <w:color w:val="000000" w:themeColor="accent1"/>
      <w:spacing w:val="15"/>
      <w:sz w:val="22"/>
      <w:szCs w:val="24"/>
      <w:lang w:val="en-US" w:eastAsia="en-US"/>
    </w:rPr>
  </w:style>
  <w:style w:type="character" w:styleId="SubtleEmphasis">
    <w:name w:val="Subtle Emphasis"/>
    <w:basedOn w:val="DefaultParagraphFont"/>
    <w:uiPriority w:val="19"/>
    <w:rsid w:val="003840B2"/>
    <w:rPr>
      <w:i/>
      <w:iCs/>
      <w:color w:val="B6B3B3" w:themeColor="text1" w:themeTint="7F"/>
    </w:rPr>
  </w:style>
  <w:style w:type="paragraph" w:styleId="IntenseQuote">
    <w:name w:val="Intense Quote"/>
    <w:basedOn w:val="Normal"/>
    <w:next w:val="Normal"/>
    <w:link w:val="IntenseQuoteChar"/>
    <w:autoRedefine/>
    <w:uiPriority w:val="30"/>
    <w:rsid w:val="003840B2"/>
    <w:pPr>
      <w:pBdr>
        <w:bottom w:val="single" w:sz="4" w:space="4" w:color="000000" w:themeColor="accent1"/>
      </w:pBdr>
      <w:spacing w:before="200" w:after="280"/>
      <w:ind w:left="936" w:right="936"/>
    </w:pPr>
    <w:rPr>
      <w:rFonts w:ascii="Century Gothic" w:eastAsiaTheme="minorHAnsi" w:hAnsi="Century Gothic" w:cstheme="minorBidi"/>
      <w:b/>
      <w:bCs/>
      <w:i/>
      <w:iCs/>
      <w:color w:val="000000" w:themeColor="accent1"/>
      <w:sz w:val="20"/>
      <w:szCs w:val="22"/>
      <w:lang w:eastAsia="en-US"/>
    </w:rPr>
  </w:style>
  <w:style w:type="character" w:customStyle="1" w:styleId="IntenseQuoteChar">
    <w:name w:val="Intense Quote Char"/>
    <w:basedOn w:val="DefaultParagraphFont"/>
    <w:link w:val="IntenseQuote"/>
    <w:uiPriority w:val="30"/>
    <w:rsid w:val="003840B2"/>
    <w:rPr>
      <w:rFonts w:ascii="Century Gothic" w:eastAsiaTheme="minorHAnsi" w:hAnsi="Century Gothic" w:cstheme="minorBidi"/>
      <w:b/>
      <w:bCs/>
      <w:i/>
      <w:iCs/>
      <w:color w:val="000000" w:themeColor="accent1"/>
      <w:szCs w:val="22"/>
      <w:lang w:eastAsia="en-US"/>
    </w:rPr>
  </w:style>
  <w:style w:type="character" w:styleId="SubtleReference">
    <w:name w:val="Subtle Reference"/>
    <w:basedOn w:val="DefaultParagraphFont"/>
    <w:uiPriority w:val="31"/>
    <w:rsid w:val="003840B2"/>
    <w:rPr>
      <w:smallCaps/>
      <w:color w:val="AC2600" w:themeColor="accent2"/>
      <w:u w:val="single"/>
    </w:rPr>
  </w:style>
  <w:style w:type="character" w:styleId="IntenseReference">
    <w:name w:val="Intense Reference"/>
    <w:basedOn w:val="DefaultParagraphFont"/>
    <w:uiPriority w:val="32"/>
    <w:rsid w:val="003840B2"/>
    <w:rPr>
      <w:b/>
      <w:bCs/>
      <w:smallCaps/>
      <w:color w:val="AC2600" w:themeColor="accent2"/>
      <w:spacing w:val="5"/>
      <w:u w:val="single"/>
    </w:rPr>
  </w:style>
  <w:style w:type="character" w:customStyle="1" w:styleId="FooterChar">
    <w:name w:val="Footer Char"/>
    <w:basedOn w:val="DefaultParagraphFont"/>
    <w:link w:val="Footer"/>
    <w:uiPriority w:val="99"/>
    <w:rsid w:val="00552362"/>
    <w:rPr>
      <w:rFonts w:asciiTheme="minorHAnsi" w:hAnsiTheme="minorHAnsi"/>
      <w:color w:val="6D6968" w:themeColor="text1"/>
      <w:sz w:val="22"/>
      <w:szCs w:val="16"/>
      <w:lang w:eastAsia="fr-FR"/>
    </w:rPr>
  </w:style>
  <w:style w:type="paragraph" w:styleId="BodyText">
    <w:name w:val="Body Text"/>
    <w:basedOn w:val="Normal"/>
    <w:link w:val="BodyTextChar"/>
    <w:rsid w:val="00B73325"/>
    <w:pPr>
      <w:spacing w:before="200" w:after="200"/>
    </w:pPr>
    <w:rPr>
      <w:rFonts w:ascii="AvantGarde" w:eastAsiaTheme="minorHAnsi" w:hAnsi="AvantGarde" w:cstheme="minorBidi"/>
      <w:sz w:val="20"/>
      <w:szCs w:val="22"/>
      <w:lang w:eastAsia="en-US"/>
    </w:rPr>
  </w:style>
  <w:style w:type="character" w:customStyle="1" w:styleId="BodyTextChar">
    <w:name w:val="Body Text Char"/>
    <w:basedOn w:val="DefaultParagraphFont"/>
    <w:link w:val="BodyText"/>
    <w:rsid w:val="00B73325"/>
    <w:rPr>
      <w:rFonts w:ascii="AvantGarde" w:eastAsiaTheme="minorHAnsi" w:hAnsi="AvantGarde" w:cstheme="minorBidi"/>
      <w:szCs w:val="22"/>
      <w:lang w:eastAsia="en-US"/>
    </w:rPr>
  </w:style>
  <w:style w:type="character" w:styleId="PageNumber">
    <w:name w:val="page number"/>
    <w:basedOn w:val="DefaultParagraphFont"/>
    <w:rsid w:val="00B73325"/>
  </w:style>
  <w:style w:type="paragraph" w:styleId="TOCHeading">
    <w:name w:val="TOC Heading"/>
    <w:basedOn w:val="Normal"/>
    <w:next w:val="Normal"/>
    <w:uiPriority w:val="39"/>
    <w:unhideWhenUsed/>
    <w:rsid w:val="004449E9"/>
    <w:pPr>
      <w:pageBreakBefore/>
      <w:spacing w:before="200" w:after="200"/>
      <w:jc w:val="center"/>
    </w:pPr>
    <w:rPr>
      <w:rFonts w:asciiTheme="majorHAnsi" w:eastAsiaTheme="minorHAnsi" w:hAnsiTheme="majorHAnsi" w:cstheme="minorBidi"/>
      <w:b/>
      <w:color w:val="6D6968" w:themeColor="text1"/>
      <w:sz w:val="36"/>
      <w:szCs w:val="22"/>
      <w:lang w:val="en-US" w:eastAsia="ja-JP"/>
    </w:rPr>
  </w:style>
  <w:style w:type="paragraph" w:customStyle="1" w:styleId="bullet">
    <w:name w:val="bullet"/>
    <w:basedOn w:val="BodyText"/>
    <w:rsid w:val="0007492E"/>
    <w:pPr>
      <w:numPr>
        <w:numId w:val="2"/>
      </w:numPr>
      <w:spacing w:before="120" w:after="120"/>
    </w:pPr>
    <w:rPr>
      <w:rFonts w:ascii="Calibri" w:eastAsia="Times New Roman" w:hAnsi="Calibri" w:cs="Times New Roman"/>
      <w:sz w:val="22"/>
      <w:szCs w:val="20"/>
    </w:rPr>
  </w:style>
  <w:style w:type="character" w:customStyle="1" w:styleId="medium">
    <w:name w:val="medium"/>
    <w:basedOn w:val="DefaultParagraphFont"/>
    <w:rsid w:val="00B73325"/>
  </w:style>
  <w:style w:type="character" w:customStyle="1" w:styleId="template-min-width">
    <w:name w:val="template-min-width"/>
    <w:basedOn w:val="DefaultParagraphFont"/>
    <w:rsid w:val="00B73325"/>
  </w:style>
  <w:style w:type="character" w:customStyle="1" w:styleId="il">
    <w:name w:val="il"/>
    <w:basedOn w:val="DefaultParagraphFont"/>
    <w:rsid w:val="00B73325"/>
  </w:style>
  <w:style w:type="paragraph" w:customStyle="1" w:styleId="Appendix1">
    <w:name w:val="Appendix 1"/>
    <w:basedOn w:val="Heading1"/>
    <w:next w:val="Normal"/>
    <w:link w:val="Appendix1Char"/>
    <w:qFormat/>
    <w:rsid w:val="00410F65"/>
    <w:pPr>
      <w:numPr>
        <w:numId w:val="9"/>
      </w:numPr>
    </w:pPr>
    <w:rPr>
      <w:caps/>
      <w:sz w:val="24"/>
      <w:lang w:val="en-US" w:eastAsia="en-US"/>
    </w:rPr>
  </w:style>
  <w:style w:type="paragraph" w:customStyle="1" w:styleId="Appendix2">
    <w:name w:val="Appendix 2"/>
    <w:basedOn w:val="Heading2"/>
    <w:next w:val="Normal"/>
    <w:link w:val="Appendix2Char"/>
    <w:qFormat/>
    <w:rsid w:val="003840B2"/>
    <w:pPr>
      <w:numPr>
        <w:numId w:val="9"/>
      </w:numPr>
    </w:pPr>
    <w:rPr>
      <w:caps/>
      <w:sz w:val="22"/>
      <w:lang w:val="en-US"/>
    </w:rPr>
  </w:style>
  <w:style w:type="character" w:customStyle="1" w:styleId="Appendix1Char">
    <w:name w:val="Appendix 1 Char"/>
    <w:basedOn w:val="Heading1Char"/>
    <w:link w:val="Appendix1"/>
    <w:rsid w:val="00410F65"/>
    <w:rPr>
      <w:rFonts w:asciiTheme="minorHAnsi" w:hAnsiTheme="minorHAnsi"/>
      <w:b/>
      <w:caps/>
      <w:color w:val="EF4123" w:themeColor="text2"/>
      <w:sz w:val="24"/>
      <w:szCs w:val="16"/>
      <w:lang w:val="en-US" w:eastAsia="en-US"/>
    </w:rPr>
  </w:style>
  <w:style w:type="numbering" w:customStyle="1" w:styleId="Appendix">
    <w:name w:val="Appendix"/>
    <w:uiPriority w:val="99"/>
    <w:rsid w:val="00C05488"/>
    <w:pPr>
      <w:numPr>
        <w:numId w:val="3"/>
      </w:numPr>
    </w:pPr>
  </w:style>
  <w:style w:type="character" w:customStyle="1" w:styleId="Appendix2Char">
    <w:name w:val="Appendix 2 Char"/>
    <w:basedOn w:val="Heading2Char"/>
    <w:link w:val="Appendix2"/>
    <w:rsid w:val="003840B2"/>
    <w:rPr>
      <w:rFonts w:asciiTheme="minorHAnsi" w:hAnsiTheme="minorHAnsi" w:cs="Arial"/>
      <w:b/>
      <w:caps/>
      <w:color w:val="6D6968" w:themeColor="text1"/>
      <w:sz w:val="22"/>
      <w:szCs w:val="16"/>
      <w:lang w:val="en-US" w:eastAsia="fr-FR"/>
    </w:rPr>
  </w:style>
  <w:style w:type="paragraph" w:customStyle="1" w:styleId="FigureCaption">
    <w:name w:val="FigureCaption"/>
    <w:basedOn w:val="FootnoteText"/>
    <w:link w:val="FigureCaptionChar"/>
    <w:rsid w:val="000E7F19"/>
    <w:pPr>
      <w:keepNext/>
      <w:keepLines/>
      <w:ind w:firstLine="202"/>
    </w:pPr>
    <w:rPr>
      <w:rFonts w:ascii="Times New Roman" w:hAnsi="Times New Roman"/>
      <w:sz w:val="16"/>
    </w:rPr>
  </w:style>
  <w:style w:type="character" w:customStyle="1" w:styleId="FigureCaptionChar">
    <w:name w:val="FigureCaption Char"/>
    <w:link w:val="FigureCaption"/>
    <w:rsid w:val="000E7F19"/>
    <w:rPr>
      <w:sz w:val="16"/>
      <w:lang w:val="en-US" w:eastAsia="en-US"/>
    </w:rPr>
  </w:style>
  <w:style w:type="paragraph" w:customStyle="1" w:styleId="Default">
    <w:name w:val="Default"/>
    <w:rsid w:val="00A45DDB"/>
    <w:pPr>
      <w:autoSpaceDE w:val="0"/>
      <w:autoSpaceDN w:val="0"/>
      <w:adjustRightInd w:val="0"/>
    </w:pPr>
    <w:rPr>
      <w:rFonts w:ascii="Calibri" w:hAnsi="Calibri" w:cs="Calibri"/>
      <w:color w:val="000000"/>
      <w:sz w:val="24"/>
      <w:szCs w:val="24"/>
    </w:rPr>
  </w:style>
  <w:style w:type="character" w:styleId="UnresolvedMention">
    <w:name w:val="Unresolved Mention"/>
    <w:basedOn w:val="DefaultParagraphFont"/>
    <w:uiPriority w:val="99"/>
    <w:semiHidden/>
    <w:unhideWhenUsed/>
    <w:rsid w:val="00A35E3B"/>
    <w:rPr>
      <w:color w:val="605E5C"/>
      <w:shd w:val="clear" w:color="auto" w:fill="E1DFDD"/>
    </w:rPr>
  </w:style>
  <w:style w:type="paragraph" w:customStyle="1" w:styleId="ICCBodytext">
    <w:name w:val="ICC Body text"/>
    <w:basedOn w:val="Normal"/>
    <w:link w:val="ICCBodytextChar"/>
    <w:rsid w:val="002E1C46"/>
    <w:rPr>
      <w:rFonts w:ascii="Arial" w:hAnsi="Arial"/>
      <w:kern w:val="16"/>
      <w:sz w:val="20"/>
      <w:szCs w:val="20"/>
      <w:lang w:val="en-US" w:eastAsia="en-US"/>
    </w:rPr>
  </w:style>
  <w:style w:type="character" w:customStyle="1" w:styleId="ICCBodytextChar">
    <w:name w:val="ICC Body text Char"/>
    <w:basedOn w:val="DefaultParagraphFont"/>
    <w:link w:val="ICCBodytext"/>
    <w:rsid w:val="002E1C46"/>
    <w:rPr>
      <w:rFonts w:ascii="Arial" w:hAnsi="Arial"/>
      <w:kern w:val="16"/>
      <w:lang w:val="en-US" w:eastAsia="en-US"/>
    </w:rPr>
  </w:style>
  <w:style w:type="character" w:customStyle="1" w:styleId="ListParagraphChar">
    <w:name w:val="List Paragraph Char"/>
    <w:basedOn w:val="DefaultParagraphFont"/>
    <w:link w:val="ListParagraph"/>
    <w:uiPriority w:val="34"/>
    <w:rsid w:val="003840B2"/>
    <w:rPr>
      <w:rFonts w:asciiTheme="minorHAnsi" w:hAnsiTheme="minorHAnsi"/>
      <w:sz w:val="22"/>
      <w:szCs w:val="16"/>
      <w:lang w:eastAsia="fr-FR"/>
    </w:rPr>
  </w:style>
  <w:style w:type="paragraph" w:customStyle="1" w:styleId="INGLevel1Numbered">
    <w:name w:val="ING_Level1_Numbered"/>
    <w:basedOn w:val="Normal"/>
    <w:next w:val="Normal"/>
    <w:uiPriority w:val="99"/>
    <w:rsid w:val="00F605FE"/>
    <w:pPr>
      <w:pageBreakBefore/>
      <w:numPr>
        <w:numId w:val="4"/>
      </w:numPr>
      <w:spacing w:line="400" w:lineRule="exact"/>
    </w:pPr>
    <w:rPr>
      <w:rFonts w:ascii="Arial" w:eastAsia="Batang" w:hAnsi="Arial"/>
      <w:b/>
      <w:color w:val="FF6600"/>
      <w:sz w:val="36"/>
      <w:szCs w:val="20"/>
      <w:lang w:eastAsia="en-US"/>
    </w:rPr>
  </w:style>
  <w:style w:type="paragraph" w:customStyle="1" w:styleId="INGLevel2Numbered">
    <w:name w:val="ING_Level2_Numbered"/>
    <w:basedOn w:val="Normal"/>
    <w:next w:val="Normal"/>
    <w:uiPriority w:val="99"/>
    <w:rsid w:val="00F605FE"/>
    <w:pPr>
      <w:keepNext/>
      <w:numPr>
        <w:ilvl w:val="1"/>
        <w:numId w:val="4"/>
      </w:numPr>
      <w:tabs>
        <w:tab w:val="clear" w:pos="993"/>
        <w:tab w:val="num" w:pos="851"/>
      </w:tabs>
      <w:spacing w:before="250" w:after="0" w:line="250" w:lineRule="exact"/>
      <w:ind w:left="851"/>
    </w:pPr>
    <w:rPr>
      <w:rFonts w:ascii="Arial" w:eastAsia="Batang" w:hAnsi="Arial"/>
      <w:b/>
      <w:color w:val="FF6600"/>
      <w:sz w:val="20"/>
      <w:szCs w:val="20"/>
      <w:lang w:eastAsia="en-US"/>
    </w:rPr>
  </w:style>
  <w:style w:type="paragraph" w:customStyle="1" w:styleId="INGLevel3Numbered">
    <w:name w:val="ING_Level3_Numbered"/>
    <w:basedOn w:val="Normal"/>
    <w:next w:val="Normal"/>
    <w:uiPriority w:val="99"/>
    <w:rsid w:val="00F605FE"/>
    <w:pPr>
      <w:keepNext/>
      <w:numPr>
        <w:ilvl w:val="2"/>
        <w:numId w:val="4"/>
      </w:numPr>
      <w:spacing w:before="250" w:after="0" w:line="250" w:lineRule="exact"/>
    </w:pPr>
    <w:rPr>
      <w:rFonts w:ascii="Arial" w:eastAsia="Batang" w:hAnsi="Arial"/>
      <w:color w:val="FF6600"/>
      <w:sz w:val="20"/>
      <w:szCs w:val="20"/>
      <w:lang w:eastAsia="en-US"/>
    </w:rPr>
  </w:style>
  <w:style w:type="paragraph" w:customStyle="1" w:styleId="INGLevel4Numbered">
    <w:name w:val="ING_Level4_Numbered"/>
    <w:basedOn w:val="Normal"/>
    <w:next w:val="Normal"/>
    <w:uiPriority w:val="99"/>
    <w:rsid w:val="00F605FE"/>
    <w:pPr>
      <w:keepNext/>
      <w:numPr>
        <w:ilvl w:val="3"/>
        <w:numId w:val="4"/>
      </w:numPr>
      <w:spacing w:before="190" w:after="0" w:line="250" w:lineRule="exact"/>
    </w:pPr>
    <w:rPr>
      <w:rFonts w:ascii="Arial" w:eastAsia="Batang" w:hAnsi="Arial"/>
      <w:b/>
      <w:sz w:val="19"/>
      <w:szCs w:val="20"/>
      <w:lang w:eastAsia="en-US"/>
    </w:rPr>
  </w:style>
  <w:style w:type="paragraph" w:customStyle="1" w:styleId="Normal1">
    <w:name w:val="Normal1"/>
    <w:rsid w:val="002D01F4"/>
    <w:pPr>
      <w:jc w:val="both"/>
    </w:pPr>
    <w:rPr>
      <w:color w:val="000000"/>
      <w:sz w:val="22"/>
      <w:szCs w:val="22"/>
      <w:lang w:val="en-US" w:eastAsia="en-US"/>
    </w:rPr>
  </w:style>
  <w:style w:type="paragraph" w:customStyle="1" w:styleId="AODocTxt">
    <w:name w:val="AODocTxt"/>
    <w:basedOn w:val="Normal"/>
    <w:uiPriority w:val="99"/>
    <w:rsid w:val="00253D27"/>
    <w:pPr>
      <w:numPr>
        <w:numId w:val="5"/>
      </w:numPr>
      <w:spacing w:before="240" w:after="0" w:line="260" w:lineRule="atLeast"/>
    </w:pPr>
    <w:rPr>
      <w:rFonts w:ascii="Times New Roman" w:hAnsi="Times New Roman"/>
      <w:szCs w:val="22"/>
      <w:lang w:eastAsia="en-US"/>
    </w:rPr>
  </w:style>
  <w:style w:type="paragraph" w:customStyle="1" w:styleId="AODocTxtL1">
    <w:name w:val="AODocTxtL1"/>
    <w:basedOn w:val="AODocTxt"/>
    <w:uiPriority w:val="99"/>
    <w:rsid w:val="00253D27"/>
    <w:pPr>
      <w:numPr>
        <w:ilvl w:val="1"/>
      </w:numPr>
      <w:tabs>
        <w:tab w:val="num" w:pos="1440"/>
      </w:tabs>
      <w:ind w:left="1440" w:hanging="360"/>
    </w:pPr>
  </w:style>
  <w:style w:type="paragraph" w:customStyle="1" w:styleId="AODocTxtL2">
    <w:name w:val="AODocTxtL2"/>
    <w:basedOn w:val="AODocTxt"/>
    <w:uiPriority w:val="99"/>
    <w:rsid w:val="00253D27"/>
    <w:pPr>
      <w:numPr>
        <w:ilvl w:val="2"/>
      </w:numPr>
      <w:tabs>
        <w:tab w:val="num" w:pos="2160"/>
      </w:tabs>
      <w:ind w:left="2160" w:hanging="360"/>
    </w:pPr>
  </w:style>
  <w:style w:type="paragraph" w:customStyle="1" w:styleId="AODocTxtL3">
    <w:name w:val="AODocTxtL3"/>
    <w:basedOn w:val="AODocTxt"/>
    <w:uiPriority w:val="99"/>
    <w:rsid w:val="00253D27"/>
    <w:pPr>
      <w:numPr>
        <w:ilvl w:val="3"/>
      </w:numPr>
      <w:tabs>
        <w:tab w:val="num" w:pos="2880"/>
      </w:tabs>
      <w:ind w:left="2880" w:hanging="360"/>
    </w:pPr>
  </w:style>
  <w:style w:type="paragraph" w:customStyle="1" w:styleId="AODocTxtL4">
    <w:name w:val="AODocTxtL4"/>
    <w:basedOn w:val="AODocTxt"/>
    <w:uiPriority w:val="99"/>
    <w:rsid w:val="00253D27"/>
    <w:pPr>
      <w:numPr>
        <w:ilvl w:val="4"/>
      </w:numPr>
      <w:tabs>
        <w:tab w:val="num" w:pos="3600"/>
      </w:tabs>
      <w:ind w:left="3600" w:hanging="360"/>
    </w:pPr>
  </w:style>
  <w:style w:type="paragraph" w:customStyle="1" w:styleId="AODocTxtL5">
    <w:name w:val="AODocTxtL5"/>
    <w:basedOn w:val="AODocTxt"/>
    <w:uiPriority w:val="99"/>
    <w:rsid w:val="00253D27"/>
    <w:pPr>
      <w:numPr>
        <w:ilvl w:val="5"/>
      </w:numPr>
      <w:tabs>
        <w:tab w:val="num" w:pos="4320"/>
      </w:tabs>
      <w:ind w:left="4320" w:hanging="360"/>
    </w:pPr>
  </w:style>
  <w:style w:type="paragraph" w:customStyle="1" w:styleId="AODocTxtL6">
    <w:name w:val="AODocTxtL6"/>
    <w:basedOn w:val="AODocTxt"/>
    <w:uiPriority w:val="99"/>
    <w:rsid w:val="00253D27"/>
    <w:pPr>
      <w:numPr>
        <w:ilvl w:val="6"/>
      </w:numPr>
      <w:tabs>
        <w:tab w:val="num" w:pos="5040"/>
      </w:tabs>
      <w:ind w:left="5040" w:hanging="360"/>
    </w:pPr>
  </w:style>
  <w:style w:type="paragraph" w:customStyle="1" w:styleId="AODocTxtL7">
    <w:name w:val="AODocTxtL7"/>
    <w:basedOn w:val="AODocTxt"/>
    <w:uiPriority w:val="99"/>
    <w:rsid w:val="00253D27"/>
    <w:pPr>
      <w:numPr>
        <w:ilvl w:val="7"/>
      </w:numPr>
      <w:tabs>
        <w:tab w:val="num" w:pos="5760"/>
      </w:tabs>
      <w:ind w:left="5760" w:hanging="360"/>
    </w:pPr>
  </w:style>
  <w:style w:type="paragraph" w:customStyle="1" w:styleId="AODocTxtL8">
    <w:name w:val="AODocTxtL8"/>
    <w:basedOn w:val="AODocTxt"/>
    <w:uiPriority w:val="99"/>
    <w:rsid w:val="00253D27"/>
    <w:pPr>
      <w:numPr>
        <w:ilvl w:val="8"/>
      </w:numPr>
      <w:tabs>
        <w:tab w:val="num" w:pos="6480"/>
      </w:tabs>
      <w:ind w:left="6480" w:hanging="360"/>
    </w:pPr>
  </w:style>
  <w:style w:type="paragraph" w:customStyle="1" w:styleId="TableContents">
    <w:name w:val="Table Contents"/>
    <w:basedOn w:val="Normal"/>
    <w:rsid w:val="0055568F"/>
    <w:pPr>
      <w:pageBreakBefore/>
      <w:suppressLineNumbers/>
      <w:suppressAutoHyphens/>
      <w:spacing w:after="0"/>
      <w:jc w:val="center"/>
    </w:pPr>
    <w:rPr>
      <w:rFonts w:asciiTheme="majorHAnsi" w:eastAsia="Times New Roman" w:hAnsiTheme="majorHAnsi" w:cstheme="majorHAnsi"/>
      <w:b/>
      <w:bCs/>
      <w:color w:val="6D6968" w:themeColor="text1"/>
      <w:sz w:val="36"/>
      <w:szCs w:val="36"/>
      <w:lang w:val="nl-NL" w:eastAsia="ar-SA"/>
    </w:rPr>
  </w:style>
  <w:style w:type="table" w:styleId="GridTable4-Accent1">
    <w:name w:val="Grid Table 4 Accent 1"/>
    <w:basedOn w:val="TableNormal"/>
    <w:uiPriority w:val="49"/>
    <w:rsid w:val="006B4EFB"/>
    <w:rPr>
      <w:rFonts w:ascii="Times" w:eastAsia="Times New Roman" w:hAnsi="Times"/>
      <w:sz w:val="24"/>
      <w:szCs w:val="24"/>
      <w:lang w:val="nl-BE" w:eastAsia="nl-BE"/>
    </w:rPr>
    <w:tblPr>
      <w:tblStyleRowBandSize w:val="1"/>
      <w:tblStyleColBandSize w:val="1"/>
    </w:tblPr>
    <w:tcPr>
      <w:tcBorders>
        <w:top w:val="single" w:sz="4" w:space="0" w:color="000000" w:themeColor="accent1"/>
        <w:left w:val="single" w:sz="4" w:space="0" w:color="000000" w:themeColor="accent1"/>
        <w:bottom w:val="single" w:sz="4" w:space="0" w:color="000000" w:themeColor="accent1"/>
        <w:right w:val="single" w:sz="4" w:space="0" w:color="000000" w:themeColor="accent1"/>
      </w:tcBorders>
      <w:shd w:val="clear" w:color="auto" w:fill="CCCCCC"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2">
    <w:name w:val="Grid Table 4 Accent 2"/>
    <w:basedOn w:val="TableNormal"/>
    <w:uiPriority w:val="49"/>
    <w:rsid w:val="005C7291"/>
    <w:tblPr>
      <w:tblStyleRowBandSize w:val="1"/>
      <w:tblStyleColBandSize w:val="1"/>
    </w:tblPr>
    <w:tcPr>
      <w:tcBorders>
        <w:top w:val="double" w:sz="4" w:space="0" w:color="AC2600" w:themeColor="accent2"/>
      </w:tcBorders>
      <w:shd w:val="clear" w:color="auto" w:fill="FFCABB" w:themeFill="accent2" w:themeFillTint="33"/>
    </w:tcPr>
    <w:tblStylePr w:type="firstRow">
      <w:rPr>
        <w:b/>
        <w:bCs/>
        <w:color w:val="FFFFFF" w:themeColor="background1"/>
      </w:rPr>
      <w:tblPr/>
      <w:tcPr>
        <w:tcBorders>
          <w:top w:val="single" w:sz="4" w:space="0" w:color="AC2600" w:themeColor="accent2"/>
          <w:left w:val="single" w:sz="4" w:space="0" w:color="AC2600" w:themeColor="accent2"/>
          <w:bottom w:val="single" w:sz="4" w:space="0" w:color="AC2600" w:themeColor="accent2"/>
          <w:right w:val="single" w:sz="4" w:space="0" w:color="AC2600" w:themeColor="accent2"/>
          <w:insideH w:val="nil"/>
          <w:insideV w:val="nil"/>
        </w:tcBorders>
        <w:shd w:val="clear" w:color="auto" w:fill="AC2600" w:themeFill="accent2"/>
      </w:tcPr>
    </w:tblStylePr>
    <w:tblStylePr w:type="lastRow">
      <w:rPr>
        <w:b/>
        <w:bCs/>
      </w:rPr>
    </w:tblStylePr>
    <w:tblStylePr w:type="firstCol">
      <w:rPr>
        <w:b/>
        <w:bCs/>
      </w:rPr>
    </w:tblStylePr>
    <w:tblStylePr w:type="lastCol">
      <w:rPr>
        <w:b/>
        <w:bCs/>
      </w:rPr>
    </w:tblStylePr>
  </w:style>
  <w:style w:type="paragraph" w:customStyle="1" w:styleId="Figure">
    <w:name w:val="Figure"/>
    <w:basedOn w:val="Normal"/>
    <w:link w:val="FigureChar"/>
    <w:qFormat/>
    <w:rsid w:val="003840B2"/>
    <w:pPr>
      <w:keepNext/>
      <w:jc w:val="center"/>
    </w:pPr>
    <w:rPr>
      <w:noProof/>
    </w:rPr>
  </w:style>
  <w:style w:type="paragraph" w:customStyle="1" w:styleId="table-list">
    <w:name w:val="table-list"/>
    <w:basedOn w:val="ListParagraph"/>
    <w:link w:val="table-listChar"/>
    <w:qFormat/>
    <w:rsid w:val="00410F65"/>
    <w:pPr>
      <w:numPr>
        <w:numId w:val="10"/>
      </w:numPr>
      <w:spacing w:before="60" w:after="0"/>
      <w:ind w:left="227" w:hanging="142"/>
      <w:jc w:val="left"/>
    </w:pPr>
    <w:rPr>
      <w:lang w:val="nl-BE"/>
    </w:rPr>
  </w:style>
  <w:style w:type="character" w:customStyle="1" w:styleId="FigureChar">
    <w:name w:val="Figure Char"/>
    <w:basedOn w:val="DefaultParagraphFont"/>
    <w:link w:val="Figure"/>
    <w:rsid w:val="003840B2"/>
    <w:rPr>
      <w:rFonts w:asciiTheme="minorHAnsi" w:hAnsiTheme="minorHAnsi"/>
      <w:noProof/>
      <w:sz w:val="22"/>
      <w:szCs w:val="16"/>
      <w:lang w:eastAsia="fr-FR"/>
    </w:rPr>
  </w:style>
  <w:style w:type="paragraph" w:customStyle="1" w:styleId="numberedlist">
    <w:name w:val="numbered list"/>
    <w:basedOn w:val="ListParagraph"/>
    <w:link w:val="numberedlistChar"/>
    <w:qFormat/>
    <w:rsid w:val="00410F65"/>
    <w:pPr>
      <w:numPr>
        <w:numId w:val="16"/>
      </w:numPr>
      <w:spacing w:after="0"/>
      <w:jc w:val="left"/>
    </w:pPr>
    <w:rPr>
      <w:lang w:val="en-US"/>
    </w:rPr>
  </w:style>
  <w:style w:type="character" w:customStyle="1" w:styleId="table-listChar">
    <w:name w:val="table-list Char"/>
    <w:basedOn w:val="ListParagraphChar"/>
    <w:link w:val="table-list"/>
    <w:rsid w:val="00410F65"/>
    <w:rPr>
      <w:rFonts w:asciiTheme="minorHAnsi" w:hAnsiTheme="minorHAnsi"/>
      <w:sz w:val="22"/>
      <w:szCs w:val="16"/>
      <w:lang w:val="nl-BE" w:eastAsia="fr-FR"/>
    </w:rPr>
  </w:style>
  <w:style w:type="paragraph" w:customStyle="1" w:styleId="list-bullet-indent">
    <w:name w:val="list-bullet-indent"/>
    <w:basedOn w:val="ListParagraph"/>
    <w:link w:val="list-bullet-indentChar"/>
    <w:rsid w:val="003840B2"/>
    <w:pPr>
      <w:numPr>
        <w:ilvl w:val="1"/>
        <w:numId w:val="11"/>
      </w:numPr>
      <w:spacing w:after="0"/>
    </w:pPr>
    <w:rPr>
      <w:bCs/>
      <w:szCs w:val="22"/>
      <w:lang w:val="en-US"/>
    </w:rPr>
  </w:style>
  <w:style w:type="character" w:customStyle="1" w:styleId="numberedlistChar">
    <w:name w:val="numbered list Char"/>
    <w:basedOn w:val="ListParagraphChar"/>
    <w:link w:val="numberedlist"/>
    <w:rsid w:val="00410F65"/>
    <w:rPr>
      <w:rFonts w:asciiTheme="minorHAnsi" w:hAnsiTheme="minorHAnsi"/>
      <w:sz w:val="22"/>
      <w:szCs w:val="16"/>
      <w:lang w:val="en-US" w:eastAsia="fr-FR"/>
    </w:rPr>
  </w:style>
  <w:style w:type="numbering" w:customStyle="1" w:styleId="List-bullet">
    <w:name w:val="List-bullet"/>
    <w:uiPriority w:val="99"/>
    <w:rsid w:val="003055A2"/>
    <w:pPr>
      <w:numPr>
        <w:numId w:val="6"/>
      </w:numPr>
    </w:pPr>
  </w:style>
  <w:style w:type="character" w:customStyle="1" w:styleId="list-bullet-indentChar">
    <w:name w:val="list-bullet-indent Char"/>
    <w:basedOn w:val="ListParagraphChar"/>
    <w:link w:val="list-bullet-indent"/>
    <w:rsid w:val="003840B2"/>
    <w:rPr>
      <w:rFonts w:asciiTheme="minorHAnsi" w:hAnsiTheme="minorHAnsi"/>
      <w:bCs/>
      <w:sz w:val="22"/>
      <w:szCs w:val="22"/>
      <w:lang w:val="en-US" w:eastAsia="fr-FR"/>
    </w:rPr>
  </w:style>
  <w:style w:type="paragraph" w:customStyle="1" w:styleId="multilevellist">
    <w:name w:val="multilevel list"/>
    <w:basedOn w:val="list-bullet-indent"/>
    <w:link w:val="multilevellistChar"/>
    <w:qFormat/>
    <w:rsid w:val="00410F65"/>
    <w:pPr>
      <w:numPr>
        <w:ilvl w:val="0"/>
        <w:numId w:val="12"/>
      </w:numPr>
      <w:jc w:val="left"/>
    </w:pPr>
    <w:rPr>
      <w:lang w:eastAsia="zh-CN"/>
    </w:rPr>
  </w:style>
  <w:style w:type="character" w:customStyle="1" w:styleId="multilevellistChar">
    <w:name w:val="multilevel list Char"/>
    <w:basedOn w:val="list-bullet-indentChar"/>
    <w:link w:val="multilevellist"/>
    <w:rsid w:val="00410F65"/>
    <w:rPr>
      <w:rFonts w:asciiTheme="minorHAnsi" w:hAnsiTheme="minorHAnsi"/>
      <w:bCs/>
      <w:sz w:val="22"/>
      <w:szCs w:val="22"/>
      <w:lang w:val="en-US" w:eastAsia="zh-CN"/>
    </w:rPr>
  </w:style>
  <w:style w:type="paragraph" w:customStyle="1" w:styleId="BulletListL1">
    <w:name w:val="BulletList L1"/>
    <w:basedOn w:val="Normal"/>
    <w:rsid w:val="000E0912"/>
    <w:pPr>
      <w:numPr>
        <w:numId w:val="7"/>
      </w:numPr>
      <w:spacing w:before="60" w:line="280" w:lineRule="atLeast"/>
    </w:pPr>
    <w:rPr>
      <w:rFonts w:ascii="Arial" w:eastAsiaTheme="minorHAnsi" w:hAnsi="Arial" w:cs="Arial"/>
      <w:sz w:val="20"/>
      <w:szCs w:val="24"/>
      <w:lang w:val="en-US" w:eastAsia="en-US"/>
    </w:rPr>
  </w:style>
  <w:style w:type="character" w:customStyle="1" w:styleId="normaltextrun">
    <w:name w:val="normaltextrun"/>
    <w:basedOn w:val="DefaultParagraphFont"/>
    <w:rsid w:val="00E659E5"/>
  </w:style>
  <w:style w:type="character" w:customStyle="1" w:styleId="spellingerror">
    <w:name w:val="spellingerror"/>
    <w:basedOn w:val="DefaultParagraphFont"/>
    <w:rsid w:val="00E659E5"/>
  </w:style>
  <w:style w:type="character" w:customStyle="1" w:styleId="eop">
    <w:name w:val="eop"/>
    <w:basedOn w:val="DefaultParagraphFont"/>
    <w:rsid w:val="00E659E5"/>
  </w:style>
  <w:style w:type="paragraph" w:customStyle="1" w:styleId="Normal-indent-1">
    <w:name w:val="Normal-indent-1"/>
    <w:basedOn w:val="Normal"/>
    <w:link w:val="Normal-indent-1Char"/>
    <w:qFormat/>
    <w:rsid w:val="003840B2"/>
    <w:pPr>
      <w:ind w:left="567"/>
    </w:pPr>
    <w:rPr>
      <w:lang w:val="nl-BE"/>
    </w:rPr>
  </w:style>
  <w:style w:type="character" w:customStyle="1" w:styleId="Normal-indent-1Char">
    <w:name w:val="Normal-indent-1 Char"/>
    <w:basedOn w:val="DefaultParagraphFont"/>
    <w:link w:val="Normal-indent-1"/>
    <w:rsid w:val="003840B2"/>
    <w:rPr>
      <w:rFonts w:asciiTheme="minorHAnsi" w:hAnsiTheme="minorHAnsi"/>
      <w:sz w:val="22"/>
      <w:szCs w:val="16"/>
      <w:lang w:val="nl-BE" w:eastAsia="fr-FR"/>
    </w:rPr>
  </w:style>
  <w:style w:type="table" w:styleId="GridTable4-Accent3">
    <w:name w:val="Grid Table 4 Accent 3"/>
    <w:basedOn w:val="TableNormal"/>
    <w:uiPriority w:val="49"/>
    <w:rsid w:val="004311BE"/>
    <w:tblPr>
      <w:tblStyleRowBandSize w:val="1"/>
      <w:tblStyleColBandSize w:val="1"/>
    </w:tblPr>
    <w:tblStylePr w:type="firstRow">
      <w:rPr>
        <w:b/>
        <w:bCs/>
        <w:color w:val="FFFFFF" w:themeColor="background1"/>
      </w:rPr>
      <w:tblPr/>
      <w:tcPr>
        <w:tcBorders>
          <w:top w:val="single" w:sz="4" w:space="0" w:color="000000" w:themeColor="accent1"/>
          <w:left w:val="single" w:sz="4" w:space="0" w:color="000000" w:themeColor="accent1"/>
          <w:bottom w:val="single" w:sz="4" w:space="0" w:color="000000" w:themeColor="accent1"/>
          <w:right w:val="single" w:sz="4" w:space="0" w:color="000000" w:themeColor="accent1"/>
          <w:insideH w:val="single" w:sz="6" w:space="0" w:color="000000" w:themeColor="accent1"/>
          <w:insideV w:val="single" w:sz="6" w:space="0" w:color="000000" w:themeColor="accent1"/>
          <w:tl2br w:val="nil"/>
          <w:tr2bl w:val="nil"/>
        </w:tcBorders>
        <w:shd w:val="clear" w:color="auto" w:fill="6D6968" w:themeFill="accent3"/>
      </w:tcPr>
    </w:tblStylePr>
    <w:tblStylePr w:type="lastRow">
      <w:rPr>
        <w:b/>
        <w:bCs/>
      </w:rPr>
      <w:tblPr/>
      <w:tcPr>
        <w:tcBorders>
          <w:top w:val="double" w:sz="4" w:space="0" w:color="6D6968" w:themeColor="accent3"/>
        </w:tcBorders>
      </w:tcPr>
    </w:tblStylePr>
    <w:tblStylePr w:type="firstCol">
      <w:rPr>
        <w:b/>
        <w:bCs/>
      </w:rPr>
    </w:tblStylePr>
    <w:tblStylePr w:type="lastCol">
      <w:rPr>
        <w:b/>
        <w:bCs/>
      </w:rPr>
    </w:tblStylePr>
    <w:tblStylePr w:type="band1Vert">
      <w:tblPr/>
      <w:tcPr>
        <w:shd w:val="clear" w:color="auto" w:fill="E2E0E0" w:themeFill="accent3" w:themeFillTint="33"/>
      </w:tcPr>
    </w:tblStylePr>
    <w:tblStylePr w:type="band1Horz">
      <w:tblPr/>
      <w:tcPr>
        <w:shd w:val="clear" w:color="auto" w:fill="E2E0E0" w:themeFill="accent3" w:themeFillTint="33"/>
      </w:tcPr>
    </w:tblStylePr>
  </w:style>
  <w:style w:type="paragraph" w:customStyle="1" w:styleId="Subject">
    <w:name w:val="Subject"/>
    <w:basedOn w:val="Normal"/>
    <w:link w:val="SubjectChar"/>
    <w:qFormat/>
    <w:rsid w:val="003840B2"/>
    <w:pPr>
      <w:keepLines/>
      <w:jc w:val="center"/>
    </w:pPr>
    <w:rPr>
      <w:sz w:val="28"/>
      <w:szCs w:val="28"/>
      <w:lang w:val="en-US"/>
    </w:rPr>
  </w:style>
  <w:style w:type="paragraph" w:customStyle="1" w:styleId="Heading1-nonumber">
    <w:name w:val="Heading 1 - no number"/>
    <w:basedOn w:val="Heading1"/>
    <w:next w:val="Normal"/>
    <w:link w:val="Heading1-nonumberChar"/>
    <w:qFormat/>
    <w:rsid w:val="00430842"/>
    <w:pPr>
      <w:numPr>
        <w:numId w:val="0"/>
      </w:numPr>
    </w:pPr>
  </w:style>
  <w:style w:type="character" w:customStyle="1" w:styleId="SubjectChar">
    <w:name w:val="Subject Char"/>
    <w:basedOn w:val="DefaultParagraphFont"/>
    <w:link w:val="Subject"/>
    <w:rsid w:val="003840B2"/>
    <w:rPr>
      <w:rFonts w:asciiTheme="minorHAnsi" w:hAnsiTheme="minorHAnsi"/>
      <w:sz w:val="28"/>
      <w:szCs w:val="28"/>
      <w:lang w:val="en-US" w:eastAsia="fr-FR"/>
    </w:rPr>
  </w:style>
  <w:style w:type="character" w:customStyle="1" w:styleId="Heading1-nonumberChar">
    <w:name w:val="Heading 1 - no number Char"/>
    <w:basedOn w:val="Heading1Char"/>
    <w:link w:val="Heading1-nonumber"/>
    <w:rsid w:val="00430842"/>
    <w:rPr>
      <w:rFonts w:asciiTheme="minorHAnsi" w:hAnsiTheme="minorHAnsi"/>
      <w:b/>
      <w:color w:val="EF4123" w:themeColor="text2"/>
      <w:sz w:val="28"/>
      <w:szCs w:val="16"/>
      <w:lang w:eastAsia="fr-FR"/>
    </w:rPr>
  </w:style>
  <w:style w:type="table" w:styleId="TableGrid1">
    <w:name w:val="Table Grid 1"/>
    <w:basedOn w:val="TableNormal"/>
    <w:semiHidden/>
    <w:unhideWhenUsed/>
    <w:rsid w:val="00C705F8"/>
    <w:pPr>
      <w:spacing w:after="120" w:line="276" w:lineRule="auto"/>
    </w:pPr>
    <w:tblPr/>
    <w:tblStylePr w:type="lastRow">
      <w:rPr>
        <w:i/>
        <w:iCs/>
      </w:rPr>
    </w:tblStylePr>
    <w:tblStylePr w:type="lastCol">
      <w:rPr>
        <w:i/>
        <w:iCs/>
      </w:rPr>
    </w:tblStylePr>
  </w:style>
  <w:style w:type="table" w:styleId="ListTable4-Accent3">
    <w:name w:val="List Table 4 Accent 3"/>
    <w:basedOn w:val="TableNormal"/>
    <w:uiPriority w:val="49"/>
    <w:rsid w:val="00815D73"/>
    <w:tblPr>
      <w:tblStyleRowBandSize w:val="1"/>
      <w:tblStyleColBandSize w:val="1"/>
    </w:tblPr>
    <w:tblStylePr w:type="firstRow">
      <w:rPr>
        <w:b/>
        <w:bCs/>
        <w:color w:val="FFFFFF" w:themeColor="background1"/>
      </w:rPr>
      <w:tblPr/>
      <w:tcPr>
        <w:tcBorders>
          <w:top w:val="single" w:sz="4" w:space="0" w:color="6D6968" w:themeColor="accent3"/>
          <w:left w:val="single" w:sz="4" w:space="0" w:color="6D6968" w:themeColor="accent3"/>
          <w:bottom w:val="single" w:sz="4" w:space="0" w:color="6D6968" w:themeColor="accent3"/>
          <w:right w:val="single" w:sz="4" w:space="0" w:color="6D6968" w:themeColor="accent3"/>
          <w:insideH w:val="nil"/>
        </w:tcBorders>
        <w:shd w:val="clear" w:color="auto" w:fill="6D6968" w:themeFill="accent3"/>
      </w:tcPr>
    </w:tblStylePr>
    <w:tblStylePr w:type="lastRow">
      <w:rPr>
        <w:b/>
        <w:bCs/>
      </w:rPr>
      <w:tblPr/>
      <w:tcPr>
        <w:tcBorders>
          <w:top w:val="double" w:sz="4" w:space="0" w:color="A8A4A3" w:themeColor="accent3" w:themeTint="99"/>
        </w:tcBorders>
      </w:tcPr>
    </w:tblStylePr>
    <w:tblStylePr w:type="firstCol">
      <w:rPr>
        <w:b/>
        <w:bCs/>
      </w:rPr>
    </w:tblStylePr>
    <w:tblStylePr w:type="lastCol">
      <w:rPr>
        <w:b/>
        <w:bCs/>
      </w:rPr>
    </w:tblStylePr>
    <w:tblStylePr w:type="band1Vert">
      <w:tblPr/>
      <w:tcPr>
        <w:shd w:val="clear" w:color="auto" w:fill="E2E0E0" w:themeFill="accent3" w:themeFillTint="33"/>
      </w:tcPr>
    </w:tblStylePr>
    <w:tblStylePr w:type="band1Horz">
      <w:tblPr/>
      <w:tcPr>
        <w:shd w:val="clear" w:color="auto" w:fill="E2E0E0" w:themeFill="accent3" w:themeFillTint="33"/>
      </w:tcPr>
    </w:tblStylePr>
  </w:style>
  <w:style w:type="paragraph" w:customStyle="1" w:styleId="Normalindent-2">
    <w:name w:val="Normal indent-2"/>
    <w:basedOn w:val="Normal-indent-1"/>
    <w:link w:val="Normalindent-2Char"/>
    <w:qFormat/>
    <w:rsid w:val="00CA13C2"/>
    <w:pPr>
      <w:ind w:left="993"/>
    </w:pPr>
    <w:rPr>
      <w:lang w:val="en-GB"/>
    </w:rPr>
  </w:style>
  <w:style w:type="character" w:customStyle="1" w:styleId="Normalindent-2Char">
    <w:name w:val="Normal indent-2 Char"/>
    <w:basedOn w:val="Normal-indent-1Char"/>
    <w:link w:val="Normalindent-2"/>
    <w:rsid w:val="00CA13C2"/>
    <w:rPr>
      <w:rFonts w:asciiTheme="minorHAnsi" w:hAnsiTheme="minorHAnsi"/>
      <w:sz w:val="22"/>
      <w:szCs w:val="16"/>
      <w:lang w:val="nl-BE" w:eastAsia="fr-FR"/>
    </w:rPr>
  </w:style>
  <w:style w:type="character" w:styleId="IntenseEmphasis">
    <w:name w:val="Intense Emphasis"/>
    <w:basedOn w:val="DefaultParagraphFont"/>
    <w:uiPriority w:val="21"/>
    <w:rsid w:val="007975E0"/>
    <w:rPr>
      <w:i/>
      <w:iCs/>
      <w:color w:val="000000" w:themeColor="accent1"/>
    </w:rPr>
  </w:style>
  <w:style w:type="table" w:styleId="GridTable2-Accent6">
    <w:name w:val="Grid Table 2 Accent 6"/>
    <w:basedOn w:val="TableNormal"/>
    <w:uiPriority w:val="47"/>
    <w:rsid w:val="00C434A7"/>
    <w:tblPr>
      <w:tblStyleRowBandSize w:val="1"/>
      <w:tblStyleColBandSize w:val="1"/>
    </w:tblPr>
    <w:tcPr>
      <w:shd w:val="clear" w:color="auto" w:fill="E2EFD9" w:themeFill="accent6" w:themeFillTint="33"/>
    </w:tc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style>
  <w:style w:type="paragraph" w:styleId="Bibliography">
    <w:name w:val="Bibliography"/>
    <w:basedOn w:val="Normal"/>
    <w:next w:val="Normal"/>
    <w:uiPriority w:val="37"/>
    <w:unhideWhenUsed/>
    <w:rsid w:val="00410F65"/>
    <w:pPr>
      <w:spacing w:before="0" w:after="0"/>
    </w:pPr>
  </w:style>
  <w:style w:type="paragraph" w:customStyle="1" w:styleId="Table-small">
    <w:name w:val="Table-small"/>
    <w:basedOn w:val="Table"/>
    <w:link w:val="Table-smallChar"/>
    <w:qFormat/>
    <w:rsid w:val="00977769"/>
    <w:pPr>
      <w:spacing w:before="20" w:after="20"/>
    </w:pPr>
    <w:rPr>
      <w:sz w:val="20"/>
    </w:rPr>
  </w:style>
  <w:style w:type="table" w:styleId="GridTable4">
    <w:name w:val="Grid Table 4"/>
    <w:basedOn w:val="TableNormal"/>
    <w:uiPriority w:val="49"/>
    <w:rsid w:val="007A1C4C"/>
    <w:tblPr>
      <w:tblStyleRowBandSize w:val="1"/>
      <w:tblStyleColBandSize w:val="1"/>
    </w:tblPr>
    <w:tcPr>
      <w:tcBorders>
        <w:top w:val="double" w:sz="4" w:space="0" w:color="6D6968" w:themeColor="text1"/>
      </w:tcBorders>
      <w:shd w:val="clear" w:color="auto" w:fill="E2E0E0" w:themeFill="text1" w:themeFillTint="33"/>
    </w:tcPr>
    <w:tblStylePr w:type="firstRow">
      <w:rPr>
        <w:b/>
        <w:bCs/>
        <w:color w:val="FFFFFF" w:themeColor="background1"/>
      </w:rPr>
      <w:tblPr/>
      <w:tcPr>
        <w:tcBorders>
          <w:top w:val="single" w:sz="4" w:space="0" w:color="6D6968" w:themeColor="text1"/>
          <w:left w:val="single" w:sz="4" w:space="0" w:color="6D6968" w:themeColor="text1"/>
          <w:bottom w:val="single" w:sz="4" w:space="0" w:color="6D6968" w:themeColor="text1"/>
          <w:right w:val="single" w:sz="4" w:space="0" w:color="6D6968" w:themeColor="text1"/>
          <w:insideH w:val="nil"/>
          <w:insideV w:val="nil"/>
        </w:tcBorders>
        <w:shd w:val="clear" w:color="auto" w:fill="6D6968" w:themeFill="text1"/>
      </w:tcPr>
    </w:tblStylePr>
    <w:tblStylePr w:type="lastRow">
      <w:rPr>
        <w:b/>
        <w:bCs/>
      </w:rPr>
    </w:tblStylePr>
    <w:tblStylePr w:type="firstCol">
      <w:rPr>
        <w:b/>
        <w:bCs/>
      </w:rPr>
    </w:tblStylePr>
    <w:tblStylePr w:type="lastCol">
      <w:rPr>
        <w:b/>
        <w:bCs/>
      </w:rPr>
    </w:tblStylePr>
  </w:style>
  <w:style w:type="character" w:customStyle="1" w:styleId="TableChar">
    <w:name w:val="Table Char"/>
    <w:basedOn w:val="DefaultParagraphFont"/>
    <w:link w:val="Table"/>
    <w:rsid w:val="00977769"/>
    <w:rPr>
      <w:rFonts w:asciiTheme="minorHAnsi" w:hAnsiTheme="minorHAnsi"/>
      <w:sz w:val="22"/>
      <w:szCs w:val="16"/>
      <w:lang w:eastAsia="fr-FR"/>
    </w:rPr>
  </w:style>
  <w:style w:type="character" w:customStyle="1" w:styleId="Table-smallChar">
    <w:name w:val="Table-small Char"/>
    <w:basedOn w:val="TableChar"/>
    <w:link w:val="Table-small"/>
    <w:rsid w:val="00977769"/>
    <w:rPr>
      <w:rFonts w:asciiTheme="minorHAnsi" w:hAnsiTheme="minorHAnsi"/>
      <w:sz w:val="22"/>
      <w:szCs w:val="16"/>
      <w:lang w:eastAsia="fr-FR"/>
    </w:rPr>
  </w:style>
  <w:style w:type="table" w:styleId="ListTable4-Accent5">
    <w:name w:val="List Table 4 Accent 5"/>
    <w:basedOn w:val="TableNormal"/>
    <w:uiPriority w:val="49"/>
    <w:rsid w:val="0011150D"/>
    <w:tblPr>
      <w:tblStyleRowBandSize w:val="1"/>
      <w:tblStyleColBandSize w:val="1"/>
    </w:tblPr>
    <w:tblStylePr w:type="firstRow">
      <w:rPr>
        <w:b/>
        <w:bCs/>
        <w:color w:val="FFFFFF" w:themeColor="background1"/>
      </w:rPr>
      <w:tblPr/>
      <w:tcPr>
        <w:tcBorders>
          <w:top w:val="single" w:sz="4" w:space="0" w:color="EF4123" w:themeColor="accent5"/>
          <w:left w:val="single" w:sz="4" w:space="0" w:color="EF4123" w:themeColor="accent5"/>
          <w:bottom w:val="single" w:sz="4" w:space="0" w:color="EF4123" w:themeColor="accent5"/>
          <w:right w:val="single" w:sz="4" w:space="0" w:color="EF4123" w:themeColor="accent5"/>
          <w:insideH w:val="nil"/>
        </w:tcBorders>
        <w:shd w:val="clear" w:color="auto" w:fill="EF4123" w:themeFill="accent5"/>
      </w:tcPr>
    </w:tblStylePr>
    <w:tblStylePr w:type="lastRow">
      <w:rPr>
        <w:b/>
        <w:bCs/>
      </w:rPr>
      <w:tblPr/>
      <w:tcPr>
        <w:tcBorders>
          <w:top w:val="double" w:sz="4" w:space="0" w:color="F58C7A" w:themeColor="accent5" w:themeTint="99"/>
        </w:tcBorders>
      </w:tcPr>
    </w:tblStylePr>
    <w:tblStylePr w:type="firstCol">
      <w:rPr>
        <w:b/>
        <w:bCs/>
      </w:rPr>
    </w:tblStylePr>
    <w:tblStylePr w:type="lastCol">
      <w:rPr>
        <w:b/>
        <w:bCs/>
      </w:rPr>
    </w:tblStylePr>
    <w:tblStylePr w:type="band1Vert">
      <w:tblPr/>
      <w:tcPr>
        <w:shd w:val="clear" w:color="auto" w:fill="FBD8D2" w:themeFill="accent5" w:themeFillTint="33"/>
      </w:tcPr>
    </w:tblStylePr>
    <w:tblStylePr w:type="band1Horz">
      <w:tblPr/>
      <w:tcPr>
        <w:shd w:val="clear" w:color="auto" w:fill="FBD8D2" w:themeFill="accent5" w:themeFillTint="33"/>
      </w:tcPr>
    </w:tblStylePr>
  </w:style>
  <w:style w:type="table" w:styleId="GridTable4-Accent5">
    <w:name w:val="Grid Table 4 Accent 5"/>
    <w:basedOn w:val="TableNormal"/>
    <w:uiPriority w:val="49"/>
    <w:rsid w:val="0011150D"/>
    <w:tblPr>
      <w:tblStyleRowBandSize w:val="1"/>
      <w:tblStyleColBandSize w:val="1"/>
    </w:tblPr>
    <w:tcPr>
      <w:tcBorders>
        <w:top w:val="double" w:sz="4" w:space="0" w:color="EF4123" w:themeColor="accent5"/>
      </w:tcBorders>
      <w:shd w:val="clear" w:color="auto" w:fill="FBD8D2" w:themeFill="accent5" w:themeFillTint="33"/>
    </w:tcPr>
    <w:tblStylePr w:type="firstRow">
      <w:rPr>
        <w:b/>
        <w:bCs/>
        <w:color w:val="FFFFFF" w:themeColor="background1"/>
      </w:rPr>
      <w:tblPr/>
      <w:tcPr>
        <w:tcBorders>
          <w:top w:val="single" w:sz="4" w:space="0" w:color="EF4123" w:themeColor="accent5"/>
          <w:left w:val="single" w:sz="4" w:space="0" w:color="EF4123" w:themeColor="accent5"/>
          <w:bottom w:val="single" w:sz="4" w:space="0" w:color="EF4123" w:themeColor="accent5"/>
          <w:right w:val="single" w:sz="4" w:space="0" w:color="EF4123" w:themeColor="accent5"/>
          <w:insideH w:val="nil"/>
          <w:insideV w:val="nil"/>
        </w:tcBorders>
        <w:shd w:val="clear" w:color="auto" w:fill="EF4123" w:themeFill="accent5"/>
      </w:tcPr>
    </w:tblStylePr>
    <w:tblStylePr w:type="lastRow">
      <w:rPr>
        <w:b/>
        <w:bCs/>
      </w:rPr>
    </w:tblStylePr>
    <w:tblStylePr w:type="firstCol">
      <w:rPr>
        <w:b/>
        <w:bCs/>
      </w:rPr>
    </w:tblStylePr>
    <w:tblStylePr w:type="lastCol">
      <w:rPr>
        <w:b/>
        <w:bCs/>
      </w:rPr>
    </w:tblStylePr>
  </w:style>
  <w:style w:type="paragraph" w:customStyle="1" w:styleId="Table-header">
    <w:name w:val="Table-header"/>
    <w:basedOn w:val="Table"/>
    <w:qFormat/>
    <w:rsid w:val="00D76CF0"/>
    <w:pPr>
      <w:keepNext/>
      <w:spacing w:before="20" w:after="20"/>
      <w:contextualSpacing/>
      <w:jc w:val="center"/>
    </w:pPr>
    <w:rPr>
      <w:b/>
      <w:bCs/>
      <w:color w:val="FFFFFF" w:themeColor="background1"/>
      <w:sz w:val="16"/>
    </w:rPr>
  </w:style>
  <w:style w:type="paragraph" w:customStyle="1" w:styleId="muitypography-root">
    <w:name w:val="muitypography-root"/>
    <w:basedOn w:val="Normal"/>
    <w:rsid w:val="00447101"/>
    <w:pPr>
      <w:spacing w:before="100" w:beforeAutospacing="1" w:after="100" w:afterAutospacing="1"/>
      <w:jc w:val="left"/>
    </w:pPr>
    <w:rPr>
      <w:rFonts w:ascii="Times New Roman" w:eastAsia="Times New Roman" w:hAnsi="Times New Roman"/>
      <w:sz w:val="24"/>
      <w:szCs w:val="24"/>
    </w:rPr>
  </w:style>
  <w:style w:type="paragraph" w:styleId="TOC4">
    <w:name w:val="toc 4"/>
    <w:basedOn w:val="Normal"/>
    <w:next w:val="Normal"/>
    <w:autoRedefine/>
    <w:uiPriority w:val="39"/>
    <w:unhideWhenUsed/>
    <w:rsid w:val="00374778"/>
    <w:pPr>
      <w:spacing w:before="0" w:after="100" w:line="259" w:lineRule="auto"/>
      <w:ind w:left="660"/>
      <w:jc w:val="left"/>
    </w:pPr>
    <w:rPr>
      <w:rFonts w:eastAsiaTheme="minorEastAsia" w:cstheme="minorBidi"/>
      <w:szCs w:val="22"/>
    </w:rPr>
  </w:style>
  <w:style w:type="paragraph" w:styleId="TOC5">
    <w:name w:val="toc 5"/>
    <w:basedOn w:val="Normal"/>
    <w:next w:val="Normal"/>
    <w:autoRedefine/>
    <w:uiPriority w:val="39"/>
    <w:unhideWhenUsed/>
    <w:rsid w:val="00374778"/>
    <w:pPr>
      <w:spacing w:before="0" w:after="100" w:line="259" w:lineRule="auto"/>
      <w:ind w:left="880"/>
      <w:jc w:val="left"/>
    </w:pPr>
    <w:rPr>
      <w:rFonts w:eastAsiaTheme="minorEastAsia" w:cstheme="minorBidi"/>
      <w:szCs w:val="22"/>
    </w:rPr>
  </w:style>
  <w:style w:type="paragraph" w:styleId="TOC6">
    <w:name w:val="toc 6"/>
    <w:basedOn w:val="Normal"/>
    <w:next w:val="Normal"/>
    <w:autoRedefine/>
    <w:uiPriority w:val="39"/>
    <w:unhideWhenUsed/>
    <w:rsid w:val="00374778"/>
    <w:pPr>
      <w:spacing w:before="0" w:after="100" w:line="259" w:lineRule="auto"/>
      <w:ind w:left="1100"/>
      <w:jc w:val="left"/>
    </w:pPr>
    <w:rPr>
      <w:rFonts w:eastAsiaTheme="minorEastAsia" w:cstheme="minorBidi"/>
      <w:szCs w:val="22"/>
    </w:rPr>
  </w:style>
  <w:style w:type="paragraph" w:styleId="TOC7">
    <w:name w:val="toc 7"/>
    <w:basedOn w:val="Normal"/>
    <w:next w:val="Normal"/>
    <w:autoRedefine/>
    <w:uiPriority w:val="39"/>
    <w:unhideWhenUsed/>
    <w:rsid w:val="00374778"/>
    <w:pPr>
      <w:spacing w:before="0" w:after="100" w:line="259" w:lineRule="auto"/>
      <w:ind w:left="1320"/>
      <w:jc w:val="left"/>
    </w:pPr>
    <w:rPr>
      <w:rFonts w:eastAsiaTheme="minorEastAsia" w:cstheme="minorBidi"/>
      <w:szCs w:val="22"/>
    </w:rPr>
  </w:style>
  <w:style w:type="paragraph" w:styleId="TOC8">
    <w:name w:val="toc 8"/>
    <w:basedOn w:val="Normal"/>
    <w:next w:val="Normal"/>
    <w:autoRedefine/>
    <w:uiPriority w:val="39"/>
    <w:unhideWhenUsed/>
    <w:rsid w:val="00374778"/>
    <w:pPr>
      <w:spacing w:before="0" w:after="100" w:line="259" w:lineRule="auto"/>
      <w:ind w:left="1540"/>
      <w:jc w:val="left"/>
    </w:pPr>
    <w:rPr>
      <w:rFonts w:eastAsiaTheme="minorEastAsia" w:cstheme="minorBidi"/>
      <w:szCs w:val="22"/>
    </w:rPr>
  </w:style>
  <w:style w:type="paragraph" w:styleId="TOC9">
    <w:name w:val="toc 9"/>
    <w:basedOn w:val="Normal"/>
    <w:next w:val="Normal"/>
    <w:autoRedefine/>
    <w:uiPriority w:val="39"/>
    <w:unhideWhenUsed/>
    <w:rsid w:val="00374778"/>
    <w:pPr>
      <w:spacing w:before="0" w:after="100" w:line="259" w:lineRule="auto"/>
      <w:ind w:left="1760"/>
      <w:jc w:val="left"/>
    </w:pPr>
    <w:rPr>
      <w:rFonts w:eastAsiaTheme="minorEastAsia" w:cstheme="minorBidi"/>
      <w:szCs w:val="22"/>
    </w:rPr>
  </w:style>
  <w:style w:type="character" w:styleId="Mention">
    <w:name w:val="Mention"/>
    <w:basedOn w:val="DefaultParagraphFont"/>
    <w:uiPriority w:val="99"/>
    <w:unhideWhenUsed/>
    <w:rsid w:val="00492813"/>
    <w:rPr>
      <w:color w:val="2B579A"/>
      <w:shd w:val="clear" w:color="auto" w:fill="E1DFDD"/>
    </w:rPr>
  </w:style>
  <w:style w:type="character" w:customStyle="1" w:styleId="CommentTextChar1">
    <w:name w:val="Comment Text Char1"/>
    <w:basedOn w:val="DefaultParagraphFont"/>
    <w:uiPriority w:val="99"/>
    <w:rsid w:val="00DC405E"/>
    <w:rPr>
      <w:sz w:val="20"/>
      <w:szCs w:val="20"/>
    </w:rPr>
  </w:style>
  <w:style w:type="table" w:styleId="GridTable6Colorful">
    <w:name w:val="Grid Table 6 Colorful"/>
    <w:basedOn w:val="TableNormal"/>
    <w:uiPriority w:val="51"/>
    <w:rsid w:val="00B102DD"/>
    <w:rPr>
      <w:color w:val="6D6968" w:themeColor="text1"/>
    </w:rPr>
    <w:tblPr>
      <w:tblStyleRowBandSize w:val="1"/>
      <w:tblStyleColBandSize w:val="1"/>
    </w:tblPr>
    <w:tcPr>
      <w:shd w:val="clear" w:color="auto" w:fill="E2E0E0" w:themeFill="text1" w:themeFillTint="33"/>
    </w:tcPr>
    <w:tblStylePr w:type="firstRow">
      <w:rPr>
        <w:b/>
        <w:bCs/>
      </w:rPr>
      <w:tblPr/>
      <w:tcPr>
        <w:tcBorders>
          <w:bottom w:val="single" w:sz="12" w:space="0" w:color="A8A4A3" w:themeColor="text1" w:themeTint="99"/>
        </w:tcBorders>
      </w:tcPr>
    </w:tblStylePr>
    <w:tblStylePr w:type="lastRow">
      <w:rPr>
        <w:b/>
        <w:bCs/>
      </w:rPr>
      <w:tblPr/>
      <w:tcPr>
        <w:tcBorders>
          <w:top w:val="double" w:sz="4" w:space="0" w:color="A8A4A3" w:themeColor="text1" w:themeTint="99"/>
        </w:tcBorders>
      </w:tcPr>
    </w:tblStylePr>
    <w:tblStylePr w:type="firstCol">
      <w:rPr>
        <w:b/>
        <w:bCs/>
      </w:rPr>
    </w:tblStylePr>
    <w:tblStylePr w:type="lastCol">
      <w:rPr>
        <w:b/>
        <w:bCs/>
      </w:rPr>
    </w:tblStylePr>
    <w:tblStylePr w:type="band1Vert">
      <w:tblPr/>
      <w:tcPr>
        <w:shd w:val="clear" w:color="auto" w:fill="E2E0E0" w:themeFill="text1" w:themeFillTint="33"/>
      </w:tcPr>
    </w:tblStylePr>
  </w:style>
  <w:style w:type="table" w:styleId="GridTable6Colorful-Accent1">
    <w:name w:val="Grid Table 6 Colorful Accent 1"/>
    <w:basedOn w:val="TableNormal"/>
    <w:uiPriority w:val="51"/>
    <w:rsid w:val="00B102DD"/>
    <w:rPr>
      <w:color w:val="000000" w:themeColor="accent1" w:themeShade="BF"/>
    </w:rPr>
    <w:tblPr>
      <w:tblStyleRowBandSize w:val="1"/>
      <w:tblStyleColBandSize w:val="1"/>
    </w:tblPr>
    <w:tcPr>
      <w:shd w:val="clear" w:color="auto" w:fill="CCCCCC" w:themeFill="accent1" w:themeFillTint="33"/>
    </w:tcPr>
    <w:tblStylePr w:type="firstRow">
      <w:rPr>
        <w:b/>
        <w:bCs/>
      </w:rPr>
      <w:tblPr/>
      <w:tcPr>
        <w:tcBorders>
          <w:bottom w:val="single" w:sz="12" w:space="0" w:color="666666" w:themeColor="accent1" w:themeTint="99"/>
        </w:tcBorders>
      </w:tcPr>
    </w:tblStylePr>
    <w:tblStylePr w:type="lastRow">
      <w:rPr>
        <w:b/>
        <w:bCs/>
      </w:rPr>
      <w:tblPr/>
      <w:tcPr>
        <w:tcBorders>
          <w:top w:val="double" w:sz="4" w:space="0" w:color="666666" w:themeColor="accent1" w:themeTint="99"/>
        </w:tcBorders>
      </w:tcPr>
    </w:tblStylePr>
    <w:tblStylePr w:type="firstCol">
      <w:rPr>
        <w:b/>
        <w:bCs/>
      </w:rPr>
    </w:tblStylePr>
    <w:tblStylePr w:type="lastCol">
      <w:rPr>
        <w:b/>
        <w:bCs/>
      </w:rPr>
    </w:tblStylePr>
    <w:tblStylePr w:type="band1Vert">
      <w:tblPr/>
      <w:tcPr>
        <w:shd w:val="clear" w:color="auto" w:fill="CCCCCC" w:themeFill="accent1" w:themeFillTint="33"/>
      </w:tcPr>
    </w:tblStylePr>
  </w:style>
  <w:style w:type="paragraph" w:styleId="BodyText2">
    <w:name w:val="Body Text 2"/>
    <w:basedOn w:val="Normal"/>
    <w:link w:val="BodyText2Char"/>
    <w:unhideWhenUsed/>
    <w:rsid w:val="00824DDB"/>
    <w:pPr>
      <w:autoSpaceDE w:val="0"/>
      <w:autoSpaceDN w:val="0"/>
      <w:adjustRightInd w:val="0"/>
      <w:spacing w:before="0" w:after="0"/>
      <w:jc w:val="left"/>
    </w:pPr>
    <w:rPr>
      <w:rFonts w:ascii="Arial" w:hAnsi="Arial" w:cs="Arial"/>
      <w:sz w:val="21"/>
      <w:szCs w:val="21"/>
      <w:lang w:val="en-US" w:eastAsia="en-GB"/>
    </w:rPr>
  </w:style>
  <w:style w:type="character" w:customStyle="1" w:styleId="BodyText2Char">
    <w:name w:val="Body Text 2 Char"/>
    <w:basedOn w:val="DefaultParagraphFont"/>
    <w:link w:val="BodyText2"/>
    <w:rsid w:val="00824DDB"/>
    <w:rPr>
      <w:rFonts w:ascii="Arial" w:hAnsi="Arial" w:cs="Arial"/>
      <w:sz w:val="21"/>
      <w:szCs w:val="21"/>
      <w:lang w:val="en-US"/>
    </w:rPr>
  </w:style>
  <w:style w:type="paragraph" w:customStyle="1" w:styleId="paragraph">
    <w:name w:val="paragraph"/>
    <w:basedOn w:val="Normal"/>
    <w:rsid w:val="00824DDB"/>
    <w:pPr>
      <w:spacing w:before="100" w:beforeAutospacing="1" w:after="100" w:afterAutospacing="1"/>
      <w:jc w:val="left"/>
    </w:pPr>
    <w:rPr>
      <w:rFonts w:ascii="Times New Roman" w:eastAsia="Times New Roman" w:hAnsi="Times New Roman"/>
      <w:sz w:val="24"/>
      <w:szCs w:val="24"/>
      <w:lang w:val="en-US" w:eastAsia="en-US"/>
    </w:rPr>
  </w:style>
  <w:style w:type="character" w:customStyle="1" w:styleId="contentcontrolboundarysink">
    <w:name w:val="contentcontrolboundarysink"/>
    <w:basedOn w:val="DefaultParagraphFont"/>
    <w:rsid w:val="00824DDB"/>
  </w:style>
  <w:style w:type="table" w:customStyle="1" w:styleId="testreporttable">
    <w:name w:val="test_report_table"/>
    <w:basedOn w:val="TableSimple3"/>
    <w:uiPriority w:val="99"/>
    <w:rsid w:val="00824DDB"/>
    <w:pPr>
      <w:jc w:val="center"/>
    </w:pPr>
    <w:rPr>
      <w:rFonts w:ascii="Helvetica" w:hAnsi="Helvetica"/>
      <w:color w:val="000000" w:themeColor="accent1"/>
      <w:sz w:val="16"/>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FFFFFF" w:themeFill="background1"/>
      <w:vAlign w:val="center"/>
    </w:tcPr>
    <w:tblStylePr w:type="firstRow">
      <w:rPr>
        <w:rFonts w:ascii="Helvetica" w:hAnsi="Helvetica"/>
        <w:b/>
        <w:bCs/>
        <w:color w:val="FFFFFF"/>
      </w:rPr>
      <w:tblPr/>
      <w:tcPr>
        <w:tcBorders>
          <w:tl2br w:val="none" w:sz="0" w:space="0" w:color="auto"/>
          <w:tr2bl w:val="none" w:sz="0" w:space="0" w:color="auto"/>
        </w:tcBorders>
        <w:shd w:val="clear" w:color="auto" w:fill="6D6968" w:themeFill="text1"/>
      </w:tcPr>
    </w:tblStylePr>
  </w:style>
  <w:style w:type="table" w:styleId="GridTable3-Accent4">
    <w:name w:val="Grid Table 3 Accent 4"/>
    <w:basedOn w:val="TableNormal"/>
    <w:uiPriority w:val="48"/>
    <w:rsid w:val="00824DDB"/>
    <w:tblPr>
      <w:tblStyleRowBandSize w:val="1"/>
      <w:tblStyleColBandSize w:val="1"/>
    </w:tblPr>
    <w:tcPr>
      <w:shd w:val="clear" w:color="auto" w:fill="FCFCF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CFC" w:themeFill="accent4" w:themeFillTint="33"/>
      </w:tcPr>
    </w:tblStylePr>
    <w:tblStylePr w:type="neCell">
      <w:tblPr/>
      <w:tcPr>
        <w:tcBorders>
          <w:bottom w:val="single" w:sz="4" w:space="0" w:color="F6F6F6" w:themeColor="accent4" w:themeTint="99"/>
        </w:tcBorders>
      </w:tcPr>
    </w:tblStylePr>
    <w:tblStylePr w:type="nwCell">
      <w:tblPr/>
      <w:tcPr>
        <w:tcBorders>
          <w:bottom w:val="single" w:sz="4" w:space="0" w:color="F6F6F6" w:themeColor="accent4" w:themeTint="99"/>
        </w:tcBorders>
      </w:tcPr>
    </w:tblStylePr>
    <w:tblStylePr w:type="seCell">
      <w:tblPr/>
      <w:tcPr>
        <w:tcBorders>
          <w:top w:val="single" w:sz="4" w:space="0" w:color="F6F6F6" w:themeColor="accent4" w:themeTint="99"/>
        </w:tcBorders>
      </w:tcPr>
    </w:tblStylePr>
    <w:tblStylePr w:type="swCell">
      <w:tblPr/>
      <w:tcPr>
        <w:tcBorders>
          <w:top w:val="single" w:sz="4" w:space="0" w:color="F6F6F6" w:themeColor="accent4" w:themeTint="99"/>
        </w:tcBorders>
      </w:tcPr>
    </w:tblStylePr>
  </w:style>
  <w:style w:type="character" w:customStyle="1" w:styleId="PlainTextChar">
    <w:name w:val="Plain Text Char"/>
    <w:basedOn w:val="DefaultParagraphFont"/>
    <w:link w:val="PlainText"/>
    <w:rsid w:val="000449A6"/>
    <w:rPr>
      <w:rFonts w:ascii="Courier New" w:hAnsi="Courier New" w:cs="Courier New"/>
      <w:sz w:val="22"/>
      <w:lang w:eastAsia="fr-FR"/>
    </w:rPr>
  </w:style>
  <w:style w:type="table" w:styleId="GridTable1Light">
    <w:name w:val="Grid Table 1 Light"/>
    <w:basedOn w:val="TableNormal"/>
    <w:uiPriority w:val="46"/>
    <w:rsid w:val="00FE4590"/>
    <w:tblPr>
      <w:tblStyleRowBandSize w:val="1"/>
      <w:tblStyleColBandSize w:val="1"/>
    </w:tblPr>
    <w:tblStylePr w:type="firstRow">
      <w:rPr>
        <w:b/>
        <w:bCs/>
      </w:rPr>
      <w:tblPr/>
      <w:tcPr>
        <w:tcBorders>
          <w:bottom w:val="single" w:sz="12" w:space="0" w:color="A8A4A3" w:themeColor="text1" w:themeTint="99"/>
        </w:tcBorders>
      </w:tcPr>
    </w:tblStylePr>
    <w:tblStylePr w:type="lastRow">
      <w:rPr>
        <w:b/>
        <w:bCs/>
      </w:rPr>
      <w:tblPr/>
      <w:tcPr>
        <w:tcBorders>
          <w:top w:val="double" w:sz="2" w:space="0" w:color="A8A4A3"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0239">
      <w:bodyDiv w:val="1"/>
      <w:marLeft w:val="0"/>
      <w:marRight w:val="0"/>
      <w:marTop w:val="0"/>
      <w:marBottom w:val="0"/>
      <w:divBdr>
        <w:top w:val="none" w:sz="0" w:space="0" w:color="auto"/>
        <w:left w:val="none" w:sz="0" w:space="0" w:color="auto"/>
        <w:bottom w:val="none" w:sz="0" w:space="0" w:color="auto"/>
        <w:right w:val="none" w:sz="0" w:space="0" w:color="auto"/>
      </w:divBdr>
    </w:div>
    <w:div w:id="17439316">
      <w:bodyDiv w:val="1"/>
      <w:marLeft w:val="0"/>
      <w:marRight w:val="0"/>
      <w:marTop w:val="0"/>
      <w:marBottom w:val="0"/>
      <w:divBdr>
        <w:top w:val="none" w:sz="0" w:space="0" w:color="auto"/>
        <w:left w:val="none" w:sz="0" w:space="0" w:color="auto"/>
        <w:bottom w:val="none" w:sz="0" w:space="0" w:color="auto"/>
        <w:right w:val="none" w:sz="0" w:space="0" w:color="auto"/>
      </w:divBdr>
    </w:div>
    <w:div w:id="29427265">
      <w:bodyDiv w:val="1"/>
      <w:marLeft w:val="0"/>
      <w:marRight w:val="0"/>
      <w:marTop w:val="0"/>
      <w:marBottom w:val="0"/>
      <w:divBdr>
        <w:top w:val="none" w:sz="0" w:space="0" w:color="auto"/>
        <w:left w:val="none" w:sz="0" w:space="0" w:color="auto"/>
        <w:bottom w:val="none" w:sz="0" w:space="0" w:color="auto"/>
        <w:right w:val="none" w:sz="0" w:space="0" w:color="auto"/>
      </w:divBdr>
    </w:div>
    <w:div w:id="36054907">
      <w:bodyDiv w:val="1"/>
      <w:marLeft w:val="0"/>
      <w:marRight w:val="0"/>
      <w:marTop w:val="0"/>
      <w:marBottom w:val="0"/>
      <w:divBdr>
        <w:top w:val="none" w:sz="0" w:space="0" w:color="auto"/>
        <w:left w:val="none" w:sz="0" w:space="0" w:color="auto"/>
        <w:bottom w:val="none" w:sz="0" w:space="0" w:color="auto"/>
        <w:right w:val="none" w:sz="0" w:space="0" w:color="auto"/>
      </w:divBdr>
    </w:div>
    <w:div w:id="37168702">
      <w:bodyDiv w:val="1"/>
      <w:marLeft w:val="0"/>
      <w:marRight w:val="0"/>
      <w:marTop w:val="0"/>
      <w:marBottom w:val="0"/>
      <w:divBdr>
        <w:top w:val="none" w:sz="0" w:space="0" w:color="auto"/>
        <w:left w:val="none" w:sz="0" w:space="0" w:color="auto"/>
        <w:bottom w:val="none" w:sz="0" w:space="0" w:color="auto"/>
        <w:right w:val="none" w:sz="0" w:space="0" w:color="auto"/>
      </w:divBdr>
    </w:div>
    <w:div w:id="39206814">
      <w:bodyDiv w:val="1"/>
      <w:marLeft w:val="0"/>
      <w:marRight w:val="0"/>
      <w:marTop w:val="0"/>
      <w:marBottom w:val="0"/>
      <w:divBdr>
        <w:top w:val="none" w:sz="0" w:space="0" w:color="auto"/>
        <w:left w:val="none" w:sz="0" w:space="0" w:color="auto"/>
        <w:bottom w:val="none" w:sz="0" w:space="0" w:color="auto"/>
        <w:right w:val="none" w:sz="0" w:space="0" w:color="auto"/>
      </w:divBdr>
    </w:div>
    <w:div w:id="42147124">
      <w:bodyDiv w:val="1"/>
      <w:marLeft w:val="0"/>
      <w:marRight w:val="0"/>
      <w:marTop w:val="0"/>
      <w:marBottom w:val="0"/>
      <w:divBdr>
        <w:top w:val="none" w:sz="0" w:space="0" w:color="auto"/>
        <w:left w:val="none" w:sz="0" w:space="0" w:color="auto"/>
        <w:bottom w:val="none" w:sz="0" w:space="0" w:color="auto"/>
        <w:right w:val="none" w:sz="0" w:space="0" w:color="auto"/>
      </w:divBdr>
    </w:div>
    <w:div w:id="48696695">
      <w:bodyDiv w:val="1"/>
      <w:marLeft w:val="0"/>
      <w:marRight w:val="0"/>
      <w:marTop w:val="0"/>
      <w:marBottom w:val="0"/>
      <w:divBdr>
        <w:top w:val="none" w:sz="0" w:space="0" w:color="auto"/>
        <w:left w:val="none" w:sz="0" w:space="0" w:color="auto"/>
        <w:bottom w:val="none" w:sz="0" w:space="0" w:color="auto"/>
        <w:right w:val="none" w:sz="0" w:space="0" w:color="auto"/>
      </w:divBdr>
    </w:div>
    <w:div w:id="51463996">
      <w:bodyDiv w:val="1"/>
      <w:marLeft w:val="0"/>
      <w:marRight w:val="0"/>
      <w:marTop w:val="0"/>
      <w:marBottom w:val="0"/>
      <w:divBdr>
        <w:top w:val="none" w:sz="0" w:space="0" w:color="auto"/>
        <w:left w:val="none" w:sz="0" w:space="0" w:color="auto"/>
        <w:bottom w:val="none" w:sz="0" w:space="0" w:color="auto"/>
        <w:right w:val="none" w:sz="0" w:space="0" w:color="auto"/>
      </w:divBdr>
      <w:divsChild>
        <w:div w:id="658383297">
          <w:marLeft w:val="547"/>
          <w:marRight w:val="0"/>
          <w:marTop w:val="0"/>
          <w:marBottom w:val="0"/>
          <w:divBdr>
            <w:top w:val="none" w:sz="0" w:space="0" w:color="auto"/>
            <w:left w:val="none" w:sz="0" w:space="0" w:color="auto"/>
            <w:bottom w:val="none" w:sz="0" w:space="0" w:color="auto"/>
            <w:right w:val="none" w:sz="0" w:space="0" w:color="auto"/>
          </w:divBdr>
        </w:div>
      </w:divsChild>
    </w:div>
    <w:div w:id="52237556">
      <w:bodyDiv w:val="1"/>
      <w:marLeft w:val="0"/>
      <w:marRight w:val="0"/>
      <w:marTop w:val="0"/>
      <w:marBottom w:val="0"/>
      <w:divBdr>
        <w:top w:val="none" w:sz="0" w:space="0" w:color="auto"/>
        <w:left w:val="none" w:sz="0" w:space="0" w:color="auto"/>
        <w:bottom w:val="none" w:sz="0" w:space="0" w:color="auto"/>
        <w:right w:val="none" w:sz="0" w:space="0" w:color="auto"/>
      </w:divBdr>
    </w:div>
    <w:div w:id="52388548">
      <w:bodyDiv w:val="1"/>
      <w:marLeft w:val="0"/>
      <w:marRight w:val="0"/>
      <w:marTop w:val="0"/>
      <w:marBottom w:val="0"/>
      <w:divBdr>
        <w:top w:val="none" w:sz="0" w:space="0" w:color="auto"/>
        <w:left w:val="none" w:sz="0" w:space="0" w:color="auto"/>
        <w:bottom w:val="none" w:sz="0" w:space="0" w:color="auto"/>
        <w:right w:val="none" w:sz="0" w:space="0" w:color="auto"/>
      </w:divBdr>
    </w:div>
    <w:div w:id="52429088">
      <w:bodyDiv w:val="1"/>
      <w:marLeft w:val="0"/>
      <w:marRight w:val="0"/>
      <w:marTop w:val="0"/>
      <w:marBottom w:val="0"/>
      <w:divBdr>
        <w:top w:val="none" w:sz="0" w:space="0" w:color="auto"/>
        <w:left w:val="none" w:sz="0" w:space="0" w:color="auto"/>
        <w:bottom w:val="none" w:sz="0" w:space="0" w:color="auto"/>
        <w:right w:val="none" w:sz="0" w:space="0" w:color="auto"/>
      </w:divBdr>
    </w:div>
    <w:div w:id="54352296">
      <w:bodyDiv w:val="1"/>
      <w:marLeft w:val="0"/>
      <w:marRight w:val="0"/>
      <w:marTop w:val="0"/>
      <w:marBottom w:val="0"/>
      <w:divBdr>
        <w:top w:val="none" w:sz="0" w:space="0" w:color="auto"/>
        <w:left w:val="none" w:sz="0" w:space="0" w:color="auto"/>
        <w:bottom w:val="none" w:sz="0" w:space="0" w:color="auto"/>
        <w:right w:val="none" w:sz="0" w:space="0" w:color="auto"/>
      </w:divBdr>
    </w:div>
    <w:div w:id="60950785">
      <w:bodyDiv w:val="1"/>
      <w:marLeft w:val="0"/>
      <w:marRight w:val="0"/>
      <w:marTop w:val="0"/>
      <w:marBottom w:val="0"/>
      <w:divBdr>
        <w:top w:val="none" w:sz="0" w:space="0" w:color="auto"/>
        <w:left w:val="none" w:sz="0" w:space="0" w:color="auto"/>
        <w:bottom w:val="none" w:sz="0" w:space="0" w:color="auto"/>
        <w:right w:val="none" w:sz="0" w:space="0" w:color="auto"/>
      </w:divBdr>
    </w:div>
    <w:div w:id="64766806">
      <w:bodyDiv w:val="1"/>
      <w:marLeft w:val="0"/>
      <w:marRight w:val="0"/>
      <w:marTop w:val="0"/>
      <w:marBottom w:val="0"/>
      <w:divBdr>
        <w:top w:val="none" w:sz="0" w:space="0" w:color="auto"/>
        <w:left w:val="none" w:sz="0" w:space="0" w:color="auto"/>
        <w:bottom w:val="none" w:sz="0" w:space="0" w:color="auto"/>
        <w:right w:val="none" w:sz="0" w:space="0" w:color="auto"/>
      </w:divBdr>
    </w:div>
    <w:div w:id="64839940">
      <w:bodyDiv w:val="1"/>
      <w:marLeft w:val="0"/>
      <w:marRight w:val="0"/>
      <w:marTop w:val="0"/>
      <w:marBottom w:val="0"/>
      <w:divBdr>
        <w:top w:val="none" w:sz="0" w:space="0" w:color="auto"/>
        <w:left w:val="none" w:sz="0" w:space="0" w:color="auto"/>
        <w:bottom w:val="none" w:sz="0" w:space="0" w:color="auto"/>
        <w:right w:val="none" w:sz="0" w:space="0" w:color="auto"/>
      </w:divBdr>
    </w:div>
    <w:div w:id="66342293">
      <w:bodyDiv w:val="1"/>
      <w:marLeft w:val="0"/>
      <w:marRight w:val="0"/>
      <w:marTop w:val="0"/>
      <w:marBottom w:val="0"/>
      <w:divBdr>
        <w:top w:val="none" w:sz="0" w:space="0" w:color="auto"/>
        <w:left w:val="none" w:sz="0" w:space="0" w:color="auto"/>
        <w:bottom w:val="none" w:sz="0" w:space="0" w:color="auto"/>
        <w:right w:val="none" w:sz="0" w:space="0" w:color="auto"/>
      </w:divBdr>
    </w:div>
    <w:div w:id="66390184">
      <w:bodyDiv w:val="1"/>
      <w:marLeft w:val="0"/>
      <w:marRight w:val="0"/>
      <w:marTop w:val="0"/>
      <w:marBottom w:val="0"/>
      <w:divBdr>
        <w:top w:val="none" w:sz="0" w:space="0" w:color="auto"/>
        <w:left w:val="none" w:sz="0" w:space="0" w:color="auto"/>
        <w:bottom w:val="none" w:sz="0" w:space="0" w:color="auto"/>
        <w:right w:val="none" w:sz="0" w:space="0" w:color="auto"/>
      </w:divBdr>
    </w:div>
    <w:div w:id="72091924">
      <w:bodyDiv w:val="1"/>
      <w:marLeft w:val="0"/>
      <w:marRight w:val="0"/>
      <w:marTop w:val="0"/>
      <w:marBottom w:val="0"/>
      <w:divBdr>
        <w:top w:val="none" w:sz="0" w:space="0" w:color="auto"/>
        <w:left w:val="none" w:sz="0" w:space="0" w:color="auto"/>
        <w:bottom w:val="none" w:sz="0" w:space="0" w:color="auto"/>
        <w:right w:val="none" w:sz="0" w:space="0" w:color="auto"/>
      </w:divBdr>
    </w:div>
    <w:div w:id="75637004">
      <w:bodyDiv w:val="1"/>
      <w:marLeft w:val="0"/>
      <w:marRight w:val="0"/>
      <w:marTop w:val="0"/>
      <w:marBottom w:val="0"/>
      <w:divBdr>
        <w:top w:val="none" w:sz="0" w:space="0" w:color="auto"/>
        <w:left w:val="none" w:sz="0" w:space="0" w:color="auto"/>
        <w:bottom w:val="none" w:sz="0" w:space="0" w:color="auto"/>
        <w:right w:val="none" w:sz="0" w:space="0" w:color="auto"/>
      </w:divBdr>
      <w:divsChild>
        <w:div w:id="406727303">
          <w:marLeft w:val="0"/>
          <w:marRight w:val="0"/>
          <w:marTop w:val="0"/>
          <w:marBottom w:val="0"/>
          <w:divBdr>
            <w:top w:val="none" w:sz="0" w:space="0" w:color="auto"/>
            <w:left w:val="none" w:sz="0" w:space="0" w:color="auto"/>
            <w:bottom w:val="none" w:sz="0" w:space="0" w:color="auto"/>
            <w:right w:val="none" w:sz="0" w:space="0" w:color="auto"/>
          </w:divBdr>
          <w:divsChild>
            <w:div w:id="1125153794">
              <w:marLeft w:val="0"/>
              <w:marRight w:val="0"/>
              <w:marTop w:val="0"/>
              <w:marBottom w:val="0"/>
              <w:divBdr>
                <w:top w:val="none" w:sz="0" w:space="0" w:color="auto"/>
                <w:left w:val="none" w:sz="0" w:space="0" w:color="auto"/>
                <w:bottom w:val="none" w:sz="0" w:space="0" w:color="auto"/>
                <w:right w:val="none" w:sz="0" w:space="0" w:color="auto"/>
              </w:divBdr>
              <w:divsChild>
                <w:div w:id="1001548806">
                  <w:marLeft w:val="0"/>
                  <w:marRight w:val="0"/>
                  <w:marTop w:val="0"/>
                  <w:marBottom w:val="0"/>
                  <w:divBdr>
                    <w:top w:val="none" w:sz="0" w:space="0" w:color="auto"/>
                    <w:left w:val="none" w:sz="0" w:space="0" w:color="auto"/>
                    <w:bottom w:val="none" w:sz="0" w:space="0" w:color="auto"/>
                    <w:right w:val="none" w:sz="0" w:space="0" w:color="auto"/>
                  </w:divBdr>
                  <w:divsChild>
                    <w:div w:id="1067413710">
                      <w:marLeft w:val="0"/>
                      <w:marRight w:val="0"/>
                      <w:marTop w:val="0"/>
                      <w:marBottom w:val="0"/>
                      <w:divBdr>
                        <w:top w:val="none" w:sz="0" w:space="0" w:color="auto"/>
                        <w:left w:val="none" w:sz="0" w:space="0" w:color="auto"/>
                        <w:bottom w:val="none" w:sz="0" w:space="0" w:color="auto"/>
                        <w:right w:val="none" w:sz="0" w:space="0" w:color="auto"/>
                      </w:divBdr>
                      <w:divsChild>
                        <w:div w:id="1950508488">
                          <w:marLeft w:val="0"/>
                          <w:marRight w:val="0"/>
                          <w:marTop w:val="0"/>
                          <w:marBottom w:val="0"/>
                          <w:divBdr>
                            <w:top w:val="none" w:sz="0" w:space="0" w:color="auto"/>
                            <w:left w:val="none" w:sz="0" w:space="0" w:color="auto"/>
                            <w:bottom w:val="none" w:sz="0" w:space="0" w:color="auto"/>
                            <w:right w:val="none" w:sz="0" w:space="0" w:color="auto"/>
                          </w:divBdr>
                          <w:divsChild>
                            <w:div w:id="159154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823654">
      <w:bodyDiv w:val="1"/>
      <w:marLeft w:val="0"/>
      <w:marRight w:val="0"/>
      <w:marTop w:val="0"/>
      <w:marBottom w:val="0"/>
      <w:divBdr>
        <w:top w:val="none" w:sz="0" w:space="0" w:color="auto"/>
        <w:left w:val="none" w:sz="0" w:space="0" w:color="auto"/>
        <w:bottom w:val="none" w:sz="0" w:space="0" w:color="auto"/>
        <w:right w:val="none" w:sz="0" w:space="0" w:color="auto"/>
      </w:divBdr>
    </w:div>
    <w:div w:id="82725157">
      <w:bodyDiv w:val="1"/>
      <w:marLeft w:val="0"/>
      <w:marRight w:val="0"/>
      <w:marTop w:val="0"/>
      <w:marBottom w:val="0"/>
      <w:divBdr>
        <w:top w:val="none" w:sz="0" w:space="0" w:color="auto"/>
        <w:left w:val="none" w:sz="0" w:space="0" w:color="auto"/>
        <w:bottom w:val="none" w:sz="0" w:space="0" w:color="auto"/>
        <w:right w:val="none" w:sz="0" w:space="0" w:color="auto"/>
      </w:divBdr>
    </w:div>
    <w:div w:id="93137624">
      <w:bodyDiv w:val="1"/>
      <w:marLeft w:val="0"/>
      <w:marRight w:val="0"/>
      <w:marTop w:val="0"/>
      <w:marBottom w:val="0"/>
      <w:divBdr>
        <w:top w:val="none" w:sz="0" w:space="0" w:color="auto"/>
        <w:left w:val="none" w:sz="0" w:space="0" w:color="auto"/>
        <w:bottom w:val="none" w:sz="0" w:space="0" w:color="auto"/>
        <w:right w:val="none" w:sz="0" w:space="0" w:color="auto"/>
      </w:divBdr>
    </w:div>
    <w:div w:id="95055129">
      <w:bodyDiv w:val="1"/>
      <w:marLeft w:val="0"/>
      <w:marRight w:val="0"/>
      <w:marTop w:val="0"/>
      <w:marBottom w:val="0"/>
      <w:divBdr>
        <w:top w:val="none" w:sz="0" w:space="0" w:color="auto"/>
        <w:left w:val="none" w:sz="0" w:space="0" w:color="auto"/>
        <w:bottom w:val="none" w:sz="0" w:space="0" w:color="auto"/>
        <w:right w:val="none" w:sz="0" w:space="0" w:color="auto"/>
      </w:divBdr>
    </w:div>
    <w:div w:id="98454018">
      <w:bodyDiv w:val="1"/>
      <w:marLeft w:val="0"/>
      <w:marRight w:val="0"/>
      <w:marTop w:val="0"/>
      <w:marBottom w:val="0"/>
      <w:divBdr>
        <w:top w:val="none" w:sz="0" w:space="0" w:color="auto"/>
        <w:left w:val="none" w:sz="0" w:space="0" w:color="auto"/>
        <w:bottom w:val="none" w:sz="0" w:space="0" w:color="auto"/>
        <w:right w:val="none" w:sz="0" w:space="0" w:color="auto"/>
      </w:divBdr>
    </w:div>
    <w:div w:id="113140074">
      <w:bodyDiv w:val="1"/>
      <w:marLeft w:val="0"/>
      <w:marRight w:val="0"/>
      <w:marTop w:val="0"/>
      <w:marBottom w:val="0"/>
      <w:divBdr>
        <w:top w:val="none" w:sz="0" w:space="0" w:color="auto"/>
        <w:left w:val="none" w:sz="0" w:space="0" w:color="auto"/>
        <w:bottom w:val="none" w:sz="0" w:space="0" w:color="auto"/>
        <w:right w:val="none" w:sz="0" w:space="0" w:color="auto"/>
      </w:divBdr>
      <w:divsChild>
        <w:div w:id="62678003">
          <w:marLeft w:val="0"/>
          <w:marRight w:val="0"/>
          <w:marTop w:val="0"/>
          <w:marBottom w:val="0"/>
          <w:divBdr>
            <w:top w:val="none" w:sz="0" w:space="0" w:color="auto"/>
            <w:left w:val="none" w:sz="0" w:space="0" w:color="auto"/>
            <w:bottom w:val="none" w:sz="0" w:space="0" w:color="auto"/>
            <w:right w:val="none" w:sz="0" w:space="0" w:color="auto"/>
          </w:divBdr>
          <w:divsChild>
            <w:div w:id="160723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38718">
      <w:bodyDiv w:val="1"/>
      <w:marLeft w:val="0"/>
      <w:marRight w:val="0"/>
      <w:marTop w:val="0"/>
      <w:marBottom w:val="0"/>
      <w:divBdr>
        <w:top w:val="none" w:sz="0" w:space="0" w:color="auto"/>
        <w:left w:val="none" w:sz="0" w:space="0" w:color="auto"/>
        <w:bottom w:val="none" w:sz="0" w:space="0" w:color="auto"/>
        <w:right w:val="none" w:sz="0" w:space="0" w:color="auto"/>
      </w:divBdr>
    </w:div>
    <w:div w:id="117380722">
      <w:bodyDiv w:val="1"/>
      <w:marLeft w:val="0"/>
      <w:marRight w:val="0"/>
      <w:marTop w:val="0"/>
      <w:marBottom w:val="0"/>
      <w:divBdr>
        <w:top w:val="none" w:sz="0" w:space="0" w:color="auto"/>
        <w:left w:val="none" w:sz="0" w:space="0" w:color="auto"/>
        <w:bottom w:val="none" w:sz="0" w:space="0" w:color="auto"/>
        <w:right w:val="none" w:sz="0" w:space="0" w:color="auto"/>
      </w:divBdr>
    </w:div>
    <w:div w:id="123355917">
      <w:bodyDiv w:val="1"/>
      <w:marLeft w:val="0"/>
      <w:marRight w:val="0"/>
      <w:marTop w:val="0"/>
      <w:marBottom w:val="0"/>
      <w:divBdr>
        <w:top w:val="none" w:sz="0" w:space="0" w:color="auto"/>
        <w:left w:val="none" w:sz="0" w:space="0" w:color="auto"/>
        <w:bottom w:val="none" w:sz="0" w:space="0" w:color="auto"/>
        <w:right w:val="none" w:sz="0" w:space="0" w:color="auto"/>
      </w:divBdr>
    </w:div>
    <w:div w:id="125053427">
      <w:bodyDiv w:val="1"/>
      <w:marLeft w:val="0"/>
      <w:marRight w:val="0"/>
      <w:marTop w:val="0"/>
      <w:marBottom w:val="0"/>
      <w:divBdr>
        <w:top w:val="none" w:sz="0" w:space="0" w:color="auto"/>
        <w:left w:val="none" w:sz="0" w:space="0" w:color="auto"/>
        <w:bottom w:val="none" w:sz="0" w:space="0" w:color="auto"/>
        <w:right w:val="none" w:sz="0" w:space="0" w:color="auto"/>
      </w:divBdr>
    </w:div>
    <w:div w:id="129519424">
      <w:bodyDiv w:val="1"/>
      <w:marLeft w:val="0"/>
      <w:marRight w:val="0"/>
      <w:marTop w:val="0"/>
      <w:marBottom w:val="0"/>
      <w:divBdr>
        <w:top w:val="none" w:sz="0" w:space="0" w:color="auto"/>
        <w:left w:val="none" w:sz="0" w:space="0" w:color="auto"/>
        <w:bottom w:val="none" w:sz="0" w:space="0" w:color="auto"/>
        <w:right w:val="none" w:sz="0" w:space="0" w:color="auto"/>
      </w:divBdr>
    </w:div>
    <w:div w:id="133915474">
      <w:bodyDiv w:val="1"/>
      <w:marLeft w:val="0"/>
      <w:marRight w:val="0"/>
      <w:marTop w:val="0"/>
      <w:marBottom w:val="0"/>
      <w:divBdr>
        <w:top w:val="none" w:sz="0" w:space="0" w:color="auto"/>
        <w:left w:val="none" w:sz="0" w:space="0" w:color="auto"/>
        <w:bottom w:val="none" w:sz="0" w:space="0" w:color="auto"/>
        <w:right w:val="none" w:sz="0" w:space="0" w:color="auto"/>
      </w:divBdr>
    </w:div>
    <w:div w:id="139733916">
      <w:bodyDiv w:val="1"/>
      <w:marLeft w:val="0"/>
      <w:marRight w:val="0"/>
      <w:marTop w:val="0"/>
      <w:marBottom w:val="0"/>
      <w:divBdr>
        <w:top w:val="none" w:sz="0" w:space="0" w:color="auto"/>
        <w:left w:val="none" w:sz="0" w:space="0" w:color="auto"/>
        <w:bottom w:val="none" w:sz="0" w:space="0" w:color="auto"/>
        <w:right w:val="none" w:sz="0" w:space="0" w:color="auto"/>
      </w:divBdr>
    </w:div>
    <w:div w:id="143595214">
      <w:bodyDiv w:val="1"/>
      <w:marLeft w:val="0"/>
      <w:marRight w:val="0"/>
      <w:marTop w:val="0"/>
      <w:marBottom w:val="0"/>
      <w:divBdr>
        <w:top w:val="none" w:sz="0" w:space="0" w:color="auto"/>
        <w:left w:val="none" w:sz="0" w:space="0" w:color="auto"/>
        <w:bottom w:val="none" w:sz="0" w:space="0" w:color="auto"/>
        <w:right w:val="none" w:sz="0" w:space="0" w:color="auto"/>
      </w:divBdr>
    </w:div>
    <w:div w:id="145323688">
      <w:bodyDiv w:val="1"/>
      <w:marLeft w:val="0"/>
      <w:marRight w:val="0"/>
      <w:marTop w:val="0"/>
      <w:marBottom w:val="0"/>
      <w:divBdr>
        <w:top w:val="none" w:sz="0" w:space="0" w:color="auto"/>
        <w:left w:val="none" w:sz="0" w:space="0" w:color="auto"/>
        <w:bottom w:val="none" w:sz="0" w:space="0" w:color="auto"/>
        <w:right w:val="none" w:sz="0" w:space="0" w:color="auto"/>
      </w:divBdr>
    </w:div>
    <w:div w:id="145439743">
      <w:bodyDiv w:val="1"/>
      <w:marLeft w:val="0"/>
      <w:marRight w:val="0"/>
      <w:marTop w:val="0"/>
      <w:marBottom w:val="0"/>
      <w:divBdr>
        <w:top w:val="none" w:sz="0" w:space="0" w:color="auto"/>
        <w:left w:val="none" w:sz="0" w:space="0" w:color="auto"/>
        <w:bottom w:val="none" w:sz="0" w:space="0" w:color="auto"/>
        <w:right w:val="none" w:sz="0" w:space="0" w:color="auto"/>
      </w:divBdr>
    </w:div>
    <w:div w:id="149100286">
      <w:bodyDiv w:val="1"/>
      <w:marLeft w:val="0"/>
      <w:marRight w:val="0"/>
      <w:marTop w:val="0"/>
      <w:marBottom w:val="0"/>
      <w:divBdr>
        <w:top w:val="none" w:sz="0" w:space="0" w:color="auto"/>
        <w:left w:val="none" w:sz="0" w:space="0" w:color="auto"/>
        <w:bottom w:val="none" w:sz="0" w:space="0" w:color="auto"/>
        <w:right w:val="none" w:sz="0" w:space="0" w:color="auto"/>
      </w:divBdr>
    </w:div>
    <w:div w:id="156505070">
      <w:bodyDiv w:val="1"/>
      <w:marLeft w:val="0"/>
      <w:marRight w:val="0"/>
      <w:marTop w:val="0"/>
      <w:marBottom w:val="0"/>
      <w:divBdr>
        <w:top w:val="none" w:sz="0" w:space="0" w:color="auto"/>
        <w:left w:val="none" w:sz="0" w:space="0" w:color="auto"/>
        <w:bottom w:val="none" w:sz="0" w:space="0" w:color="auto"/>
        <w:right w:val="none" w:sz="0" w:space="0" w:color="auto"/>
      </w:divBdr>
    </w:div>
    <w:div w:id="161506834">
      <w:bodyDiv w:val="1"/>
      <w:marLeft w:val="0"/>
      <w:marRight w:val="0"/>
      <w:marTop w:val="0"/>
      <w:marBottom w:val="0"/>
      <w:divBdr>
        <w:top w:val="none" w:sz="0" w:space="0" w:color="auto"/>
        <w:left w:val="none" w:sz="0" w:space="0" w:color="auto"/>
        <w:bottom w:val="none" w:sz="0" w:space="0" w:color="auto"/>
        <w:right w:val="none" w:sz="0" w:space="0" w:color="auto"/>
      </w:divBdr>
    </w:div>
    <w:div w:id="161898836">
      <w:bodyDiv w:val="1"/>
      <w:marLeft w:val="0"/>
      <w:marRight w:val="0"/>
      <w:marTop w:val="0"/>
      <w:marBottom w:val="0"/>
      <w:divBdr>
        <w:top w:val="none" w:sz="0" w:space="0" w:color="auto"/>
        <w:left w:val="none" w:sz="0" w:space="0" w:color="auto"/>
        <w:bottom w:val="none" w:sz="0" w:space="0" w:color="auto"/>
        <w:right w:val="none" w:sz="0" w:space="0" w:color="auto"/>
      </w:divBdr>
    </w:div>
    <w:div w:id="162815852">
      <w:bodyDiv w:val="1"/>
      <w:marLeft w:val="0"/>
      <w:marRight w:val="0"/>
      <w:marTop w:val="0"/>
      <w:marBottom w:val="0"/>
      <w:divBdr>
        <w:top w:val="none" w:sz="0" w:space="0" w:color="auto"/>
        <w:left w:val="none" w:sz="0" w:space="0" w:color="auto"/>
        <w:bottom w:val="none" w:sz="0" w:space="0" w:color="auto"/>
        <w:right w:val="none" w:sz="0" w:space="0" w:color="auto"/>
      </w:divBdr>
    </w:div>
    <w:div w:id="163666139">
      <w:bodyDiv w:val="1"/>
      <w:marLeft w:val="0"/>
      <w:marRight w:val="0"/>
      <w:marTop w:val="0"/>
      <w:marBottom w:val="0"/>
      <w:divBdr>
        <w:top w:val="none" w:sz="0" w:space="0" w:color="auto"/>
        <w:left w:val="none" w:sz="0" w:space="0" w:color="auto"/>
        <w:bottom w:val="none" w:sz="0" w:space="0" w:color="auto"/>
        <w:right w:val="none" w:sz="0" w:space="0" w:color="auto"/>
      </w:divBdr>
    </w:div>
    <w:div w:id="168453221">
      <w:bodyDiv w:val="1"/>
      <w:marLeft w:val="0"/>
      <w:marRight w:val="0"/>
      <w:marTop w:val="0"/>
      <w:marBottom w:val="0"/>
      <w:divBdr>
        <w:top w:val="none" w:sz="0" w:space="0" w:color="auto"/>
        <w:left w:val="none" w:sz="0" w:space="0" w:color="auto"/>
        <w:bottom w:val="none" w:sz="0" w:space="0" w:color="auto"/>
        <w:right w:val="none" w:sz="0" w:space="0" w:color="auto"/>
      </w:divBdr>
    </w:div>
    <w:div w:id="169610810">
      <w:bodyDiv w:val="1"/>
      <w:marLeft w:val="0"/>
      <w:marRight w:val="0"/>
      <w:marTop w:val="0"/>
      <w:marBottom w:val="0"/>
      <w:divBdr>
        <w:top w:val="none" w:sz="0" w:space="0" w:color="auto"/>
        <w:left w:val="none" w:sz="0" w:space="0" w:color="auto"/>
        <w:bottom w:val="none" w:sz="0" w:space="0" w:color="auto"/>
        <w:right w:val="none" w:sz="0" w:space="0" w:color="auto"/>
      </w:divBdr>
    </w:div>
    <w:div w:id="171648323">
      <w:bodyDiv w:val="1"/>
      <w:marLeft w:val="0"/>
      <w:marRight w:val="0"/>
      <w:marTop w:val="0"/>
      <w:marBottom w:val="0"/>
      <w:divBdr>
        <w:top w:val="none" w:sz="0" w:space="0" w:color="auto"/>
        <w:left w:val="none" w:sz="0" w:space="0" w:color="auto"/>
        <w:bottom w:val="none" w:sz="0" w:space="0" w:color="auto"/>
        <w:right w:val="none" w:sz="0" w:space="0" w:color="auto"/>
      </w:divBdr>
    </w:div>
    <w:div w:id="172569931">
      <w:bodyDiv w:val="1"/>
      <w:marLeft w:val="0"/>
      <w:marRight w:val="0"/>
      <w:marTop w:val="0"/>
      <w:marBottom w:val="0"/>
      <w:divBdr>
        <w:top w:val="none" w:sz="0" w:space="0" w:color="auto"/>
        <w:left w:val="none" w:sz="0" w:space="0" w:color="auto"/>
        <w:bottom w:val="none" w:sz="0" w:space="0" w:color="auto"/>
        <w:right w:val="none" w:sz="0" w:space="0" w:color="auto"/>
      </w:divBdr>
    </w:div>
    <w:div w:id="177619791">
      <w:bodyDiv w:val="1"/>
      <w:marLeft w:val="0"/>
      <w:marRight w:val="0"/>
      <w:marTop w:val="0"/>
      <w:marBottom w:val="0"/>
      <w:divBdr>
        <w:top w:val="none" w:sz="0" w:space="0" w:color="auto"/>
        <w:left w:val="none" w:sz="0" w:space="0" w:color="auto"/>
        <w:bottom w:val="none" w:sz="0" w:space="0" w:color="auto"/>
        <w:right w:val="none" w:sz="0" w:space="0" w:color="auto"/>
      </w:divBdr>
    </w:div>
    <w:div w:id="180168881">
      <w:bodyDiv w:val="1"/>
      <w:marLeft w:val="0"/>
      <w:marRight w:val="0"/>
      <w:marTop w:val="0"/>
      <w:marBottom w:val="0"/>
      <w:divBdr>
        <w:top w:val="none" w:sz="0" w:space="0" w:color="auto"/>
        <w:left w:val="none" w:sz="0" w:space="0" w:color="auto"/>
        <w:bottom w:val="none" w:sz="0" w:space="0" w:color="auto"/>
        <w:right w:val="none" w:sz="0" w:space="0" w:color="auto"/>
      </w:divBdr>
    </w:div>
    <w:div w:id="180290303">
      <w:bodyDiv w:val="1"/>
      <w:marLeft w:val="0"/>
      <w:marRight w:val="0"/>
      <w:marTop w:val="0"/>
      <w:marBottom w:val="0"/>
      <w:divBdr>
        <w:top w:val="none" w:sz="0" w:space="0" w:color="auto"/>
        <w:left w:val="none" w:sz="0" w:space="0" w:color="auto"/>
        <w:bottom w:val="none" w:sz="0" w:space="0" w:color="auto"/>
        <w:right w:val="none" w:sz="0" w:space="0" w:color="auto"/>
      </w:divBdr>
    </w:div>
    <w:div w:id="180707131">
      <w:bodyDiv w:val="1"/>
      <w:marLeft w:val="0"/>
      <w:marRight w:val="0"/>
      <w:marTop w:val="0"/>
      <w:marBottom w:val="0"/>
      <w:divBdr>
        <w:top w:val="none" w:sz="0" w:space="0" w:color="auto"/>
        <w:left w:val="none" w:sz="0" w:space="0" w:color="auto"/>
        <w:bottom w:val="none" w:sz="0" w:space="0" w:color="auto"/>
        <w:right w:val="none" w:sz="0" w:space="0" w:color="auto"/>
      </w:divBdr>
    </w:div>
    <w:div w:id="182209133">
      <w:bodyDiv w:val="1"/>
      <w:marLeft w:val="0"/>
      <w:marRight w:val="0"/>
      <w:marTop w:val="0"/>
      <w:marBottom w:val="0"/>
      <w:divBdr>
        <w:top w:val="none" w:sz="0" w:space="0" w:color="auto"/>
        <w:left w:val="none" w:sz="0" w:space="0" w:color="auto"/>
        <w:bottom w:val="none" w:sz="0" w:space="0" w:color="auto"/>
        <w:right w:val="none" w:sz="0" w:space="0" w:color="auto"/>
      </w:divBdr>
    </w:div>
    <w:div w:id="188564805">
      <w:bodyDiv w:val="1"/>
      <w:marLeft w:val="0"/>
      <w:marRight w:val="0"/>
      <w:marTop w:val="0"/>
      <w:marBottom w:val="0"/>
      <w:divBdr>
        <w:top w:val="none" w:sz="0" w:space="0" w:color="auto"/>
        <w:left w:val="none" w:sz="0" w:space="0" w:color="auto"/>
        <w:bottom w:val="none" w:sz="0" w:space="0" w:color="auto"/>
        <w:right w:val="none" w:sz="0" w:space="0" w:color="auto"/>
      </w:divBdr>
    </w:div>
    <w:div w:id="190071589">
      <w:bodyDiv w:val="1"/>
      <w:marLeft w:val="0"/>
      <w:marRight w:val="0"/>
      <w:marTop w:val="0"/>
      <w:marBottom w:val="0"/>
      <w:divBdr>
        <w:top w:val="none" w:sz="0" w:space="0" w:color="auto"/>
        <w:left w:val="none" w:sz="0" w:space="0" w:color="auto"/>
        <w:bottom w:val="none" w:sz="0" w:space="0" w:color="auto"/>
        <w:right w:val="none" w:sz="0" w:space="0" w:color="auto"/>
      </w:divBdr>
    </w:div>
    <w:div w:id="190269366">
      <w:bodyDiv w:val="1"/>
      <w:marLeft w:val="0"/>
      <w:marRight w:val="0"/>
      <w:marTop w:val="0"/>
      <w:marBottom w:val="0"/>
      <w:divBdr>
        <w:top w:val="none" w:sz="0" w:space="0" w:color="auto"/>
        <w:left w:val="none" w:sz="0" w:space="0" w:color="auto"/>
        <w:bottom w:val="none" w:sz="0" w:space="0" w:color="auto"/>
        <w:right w:val="none" w:sz="0" w:space="0" w:color="auto"/>
      </w:divBdr>
    </w:div>
    <w:div w:id="190343920">
      <w:bodyDiv w:val="1"/>
      <w:marLeft w:val="0"/>
      <w:marRight w:val="0"/>
      <w:marTop w:val="0"/>
      <w:marBottom w:val="0"/>
      <w:divBdr>
        <w:top w:val="none" w:sz="0" w:space="0" w:color="auto"/>
        <w:left w:val="none" w:sz="0" w:space="0" w:color="auto"/>
        <w:bottom w:val="none" w:sz="0" w:space="0" w:color="auto"/>
        <w:right w:val="none" w:sz="0" w:space="0" w:color="auto"/>
      </w:divBdr>
    </w:div>
    <w:div w:id="190609727">
      <w:bodyDiv w:val="1"/>
      <w:marLeft w:val="0"/>
      <w:marRight w:val="0"/>
      <w:marTop w:val="0"/>
      <w:marBottom w:val="0"/>
      <w:divBdr>
        <w:top w:val="none" w:sz="0" w:space="0" w:color="auto"/>
        <w:left w:val="none" w:sz="0" w:space="0" w:color="auto"/>
        <w:bottom w:val="none" w:sz="0" w:space="0" w:color="auto"/>
        <w:right w:val="none" w:sz="0" w:space="0" w:color="auto"/>
      </w:divBdr>
    </w:div>
    <w:div w:id="190925314">
      <w:bodyDiv w:val="1"/>
      <w:marLeft w:val="0"/>
      <w:marRight w:val="0"/>
      <w:marTop w:val="0"/>
      <w:marBottom w:val="0"/>
      <w:divBdr>
        <w:top w:val="none" w:sz="0" w:space="0" w:color="auto"/>
        <w:left w:val="none" w:sz="0" w:space="0" w:color="auto"/>
        <w:bottom w:val="none" w:sz="0" w:space="0" w:color="auto"/>
        <w:right w:val="none" w:sz="0" w:space="0" w:color="auto"/>
      </w:divBdr>
    </w:div>
    <w:div w:id="204175302">
      <w:bodyDiv w:val="1"/>
      <w:marLeft w:val="0"/>
      <w:marRight w:val="0"/>
      <w:marTop w:val="0"/>
      <w:marBottom w:val="0"/>
      <w:divBdr>
        <w:top w:val="none" w:sz="0" w:space="0" w:color="auto"/>
        <w:left w:val="none" w:sz="0" w:space="0" w:color="auto"/>
        <w:bottom w:val="none" w:sz="0" w:space="0" w:color="auto"/>
        <w:right w:val="none" w:sz="0" w:space="0" w:color="auto"/>
      </w:divBdr>
    </w:div>
    <w:div w:id="204610437">
      <w:bodyDiv w:val="1"/>
      <w:marLeft w:val="0"/>
      <w:marRight w:val="0"/>
      <w:marTop w:val="0"/>
      <w:marBottom w:val="0"/>
      <w:divBdr>
        <w:top w:val="none" w:sz="0" w:space="0" w:color="auto"/>
        <w:left w:val="none" w:sz="0" w:space="0" w:color="auto"/>
        <w:bottom w:val="none" w:sz="0" w:space="0" w:color="auto"/>
        <w:right w:val="none" w:sz="0" w:space="0" w:color="auto"/>
      </w:divBdr>
    </w:div>
    <w:div w:id="204800770">
      <w:bodyDiv w:val="1"/>
      <w:marLeft w:val="0"/>
      <w:marRight w:val="0"/>
      <w:marTop w:val="0"/>
      <w:marBottom w:val="0"/>
      <w:divBdr>
        <w:top w:val="none" w:sz="0" w:space="0" w:color="auto"/>
        <w:left w:val="none" w:sz="0" w:space="0" w:color="auto"/>
        <w:bottom w:val="none" w:sz="0" w:space="0" w:color="auto"/>
        <w:right w:val="none" w:sz="0" w:space="0" w:color="auto"/>
      </w:divBdr>
    </w:div>
    <w:div w:id="204950801">
      <w:bodyDiv w:val="1"/>
      <w:marLeft w:val="0"/>
      <w:marRight w:val="0"/>
      <w:marTop w:val="0"/>
      <w:marBottom w:val="0"/>
      <w:divBdr>
        <w:top w:val="none" w:sz="0" w:space="0" w:color="auto"/>
        <w:left w:val="none" w:sz="0" w:space="0" w:color="auto"/>
        <w:bottom w:val="none" w:sz="0" w:space="0" w:color="auto"/>
        <w:right w:val="none" w:sz="0" w:space="0" w:color="auto"/>
      </w:divBdr>
    </w:div>
    <w:div w:id="206840982">
      <w:bodyDiv w:val="1"/>
      <w:marLeft w:val="0"/>
      <w:marRight w:val="0"/>
      <w:marTop w:val="0"/>
      <w:marBottom w:val="0"/>
      <w:divBdr>
        <w:top w:val="none" w:sz="0" w:space="0" w:color="auto"/>
        <w:left w:val="none" w:sz="0" w:space="0" w:color="auto"/>
        <w:bottom w:val="none" w:sz="0" w:space="0" w:color="auto"/>
        <w:right w:val="none" w:sz="0" w:space="0" w:color="auto"/>
      </w:divBdr>
    </w:div>
    <w:div w:id="207958935">
      <w:bodyDiv w:val="1"/>
      <w:marLeft w:val="0"/>
      <w:marRight w:val="0"/>
      <w:marTop w:val="0"/>
      <w:marBottom w:val="0"/>
      <w:divBdr>
        <w:top w:val="none" w:sz="0" w:space="0" w:color="auto"/>
        <w:left w:val="none" w:sz="0" w:space="0" w:color="auto"/>
        <w:bottom w:val="none" w:sz="0" w:space="0" w:color="auto"/>
        <w:right w:val="none" w:sz="0" w:space="0" w:color="auto"/>
      </w:divBdr>
    </w:div>
    <w:div w:id="213276656">
      <w:bodyDiv w:val="1"/>
      <w:marLeft w:val="0"/>
      <w:marRight w:val="0"/>
      <w:marTop w:val="0"/>
      <w:marBottom w:val="0"/>
      <w:divBdr>
        <w:top w:val="none" w:sz="0" w:space="0" w:color="auto"/>
        <w:left w:val="none" w:sz="0" w:space="0" w:color="auto"/>
        <w:bottom w:val="none" w:sz="0" w:space="0" w:color="auto"/>
        <w:right w:val="none" w:sz="0" w:space="0" w:color="auto"/>
      </w:divBdr>
    </w:div>
    <w:div w:id="215628106">
      <w:bodyDiv w:val="1"/>
      <w:marLeft w:val="0"/>
      <w:marRight w:val="0"/>
      <w:marTop w:val="0"/>
      <w:marBottom w:val="0"/>
      <w:divBdr>
        <w:top w:val="none" w:sz="0" w:space="0" w:color="auto"/>
        <w:left w:val="none" w:sz="0" w:space="0" w:color="auto"/>
        <w:bottom w:val="none" w:sz="0" w:space="0" w:color="auto"/>
        <w:right w:val="none" w:sz="0" w:space="0" w:color="auto"/>
      </w:divBdr>
    </w:div>
    <w:div w:id="217135858">
      <w:bodyDiv w:val="1"/>
      <w:marLeft w:val="0"/>
      <w:marRight w:val="0"/>
      <w:marTop w:val="0"/>
      <w:marBottom w:val="0"/>
      <w:divBdr>
        <w:top w:val="none" w:sz="0" w:space="0" w:color="auto"/>
        <w:left w:val="none" w:sz="0" w:space="0" w:color="auto"/>
        <w:bottom w:val="none" w:sz="0" w:space="0" w:color="auto"/>
        <w:right w:val="none" w:sz="0" w:space="0" w:color="auto"/>
      </w:divBdr>
    </w:div>
    <w:div w:id="221719164">
      <w:bodyDiv w:val="1"/>
      <w:marLeft w:val="0"/>
      <w:marRight w:val="0"/>
      <w:marTop w:val="0"/>
      <w:marBottom w:val="0"/>
      <w:divBdr>
        <w:top w:val="none" w:sz="0" w:space="0" w:color="auto"/>
        <w:left w:val="none" w:sz="0" w:space="0" w:color="auto"/>
        <w:bottom w:val="none" w:sz="0" w:space="0" w:color="auto"/>
        <w:right w:val="none" w:sz="0" w:space="0" w:color="auto"/>
      </w:divBdr>
    </w:div>
    <w:div w:id="224030375">
      <w:bodyDiv w:val="1"/>
      <w:marLeft w:val="0"/>
      <w:marRight w:val="0"/>
      <w:marTop w:val="0"/>
      <w:marBottom w:val="0"/>
      <w:divBdr>
        <w:top w:val="none" w:sz="0" w:space="0" w:color="auto"/>
        <w:left w:val="none" w:sz="0" w:space="0" w:color="auto"/>
        <w:bottom w:val="none" w:sz="0" w:space="0" w:color="auto"/>
        <w:right w:val="none" w:sz="0" w:space="0" w:color="auto"/>
      </w:divBdr>
    </w:div>
    <w:div w:id="224920776">
      <w:bodyDiv w:val="1"/>
      <w:marLeft w:val="0"/>
      <w:marRight w:val="0"/>
      <w:marTop w:val="0"/>
      <w:marBottom w:val="0"/>
      <w:divBdr>
        <w:top w:val="none" w:sz="0" w:space="0" w:color="auto"/>
        <w:left w:val="none" w:sz="0" w:space="0" w:color="auto"/>
        <w:bottom w:val="none" w:sz="0" w:space="0" w:color="auto"/>
        <w:right w:val="none" w:sz="0" w:space="0" w:color="auto"/>
      </w:divBdr>
    </w:div>
    <w:div w:id="225459337">
      <w:bodyDiv w:val="1"/>
      <w:marLeft w:val="0"/>
      <w:marRight w:val="0"/>
      <w:marTop w:val="0"/>
      <w:marBottom w:val="0"/>
      <w:divBdr>
        <w:top w:val="none" w:sz="0" w:space="0" w:color="auto"/>
        <w:left w:val="none" w:sz="0" w:space="0" w:color="auto"/>
        <w:bottom w:val="none" w:sz="0" w:space="0" w:color="auto"/>
        <w:right w:val="none" w:sz="0" w:space="0" w:color="auto"/>
      </w:divBdr>
    </w:div>
    <w:div w:id="229508862">
      <w:bodyDiv w:val="1"/>
      <w:marLeft w:val="0"/>
      <w:marRight w:val="0"/>
      <w:marTop w:val="0"/>
      <w:marBottom w:val="0"/>
      <w:divBdr>
        <w:top w:val="none" w:sz="0" w:space="0" w:color="auto"/>
        <w:left w:val="none" w:sz="0" w:space="0" w:color="auto"/>
        <w:bottom w:val="none" w:sz="0" w:space="0" w:color="auto"/>
        <w:right w:val="none" w:sz="0" w:space="0" w:color="auto"/>
      </w:divBdr>
    </w:div>
    <w:div w:id="230311493">
      <w:bodyDiv w:val="1"/>
      <w:marLeft w:val="0"/>
      <w:marRight w:val="0"/>
      <w:marTop w:val="0"/>
      <w:marBottom w:val="0"/>
      <w:divBdr>
        <w:top w:val="none" w:sz="0" w:space="0" w:color="auto"/>
        <w:left w:val="none" w:sz="0" w:space="0" w:color="auto"/>
        <w:bottom w:val="none" w:sz="0" w:space="0" w:color="auto"/>
        <w:right w:val="none" w:sz="0" w:space="0" w:color="auto"/>
      </w:divBdr>
    </w:div>
    <w:div w:id="230968027">
      <w:bodyDiv w:val="1"/>
      <w:marLeft w:val="0"/>
      <w:marRight w:val="0"/>
      <w:marTop w:val="0"/>
      <w:marBottom w:val="0"/>
      <w:divBdr>
        <w:top w:val="none" w:sz="0" w:space="0" w:color="auto"/>
        <w:left w:val="none" w:sz="0" w:space="0" w:color="auto"/>
        <w:bottom w:val="none" w:sz="0" w:space="0" w:color="auto"/>
        <w:right w:val="none" w:sz="0" w:space="0" w:color="auto"/>
      </w:divBdr>
      <w:divsChild>
        <w:div w:id="4526376">
          <w:marLeft w:val="0"/>
          <w:marRight w:val="0"/>
          <w:marTop w:val="0"/>
          <w:marBottom w:val="0"/>
          <w:divBdr>
            <w:top w:val="none" w:sz="0" w:space="0" w:color="auto"/>
            <w:left w:val="none" w:sz="0" w:space="0" w:color="auto"/>
            <w:bottom w:val="none" w:sz="0" w:space="0" w:color="auto"/>
            <w:right w:val="none" w:sz="0" w:space="0" w:color="auto"/>
          </w:divBdr>
          <w:divsChild>
            <w:div w:id="781800634">
              <w:marLeft w:val="0"/>
              <w:marRight w:val="0"/>
              <w:marTop w:val="0"/>
              <w:marBottom w:val="0"/>
              <w:divBdr>
                <w:top w:val="none" w:sz="0" w:space="0" w:color="auto"/>
                <w:left w:val="none" w:sz="0" w:space="0" w:color="auto"/>
                <w:bottom w:val="none" w:sz="0" w:space="0" w:color="auto"/>
                <w:right w:val="none" w:sz="0" w:space="0" w:color="auto"/>
              </w:divBdr>
            </w:div>
          </w:divsChild>
        </w:div>
        <w:div w:id="14774267">
          <w:marLeft w:val="0"/>
          <w:marRight w:val="0"/>
          <w:marTop w:val="0"/>
          <w:marBottom w:val="0"/>
          <w:divBdr>
            <w:top w:val="none" w:sz="0" w:space="0" w:color="auto"/>
            <w:left w:val="none" w:sz="0" w:space="0" w:color="auto"/>
            <w:bottom w:val="none" w:sz="0" w:space="0" w:color="auto"/>
            <w:right w:val="none" w:sz="0" w:space="0" w:color="auto"/>
          </w:divBdr>
          <w:divsChild>
            <w:div w:id="442772046">
              <w:marLeft w:val="0"/>
              <w:marRight w:val="0"/>
              <w:marTop w:val="0"/>
              <w:marBottom w:val="0"/>
              <w:divBdr>
                <w:top w:val="none" w:sz="0" w:space="0" w:color="auto"/>
                <w:left w:val="none" w:sz="0" w:space="0" w:color="auto"/>
                <w:bottom w:val="none" w:sz="0" w:space="0" w:color="auto"/>
                <w:right w:val="none" w:sz="0" w:space="0" w:color="auto"/>
              </w:divBdr>
            </w:div>
          </w:divsChild>
        </w:div>
        <w:div w:id="59057746">
          <w:marLeft w:val="0"/>
          <w:marRight w:val="0"/>
          <w:marTop w:val="0"/>
          <w:marBottom w:val="0"/>
          <w:divBdr>
            <w:top w:val="none" w:sz="0" w:space="0" w:color="auto"/>
            <w:left w:val="none" w:sz="0" w:space="0" w:color="auto"/>
            <w:bottom w:val="none" w:sz="0" w:space="0" w:color="auto"/>
            <w:right w:val="none" w:sz="0" w:space="0" w:color="auto"/>
          </w:divBdr>
          <w:divsChild>
            <w:div w:id="571159826">
              <w:marLeft w:val="0"/>
              <w:marRight w:val="0"/>
              <w:marTop w:val="0"/>
              <w:marBottom w:val="0"/>
              <w:divBdr>
                <w:top w:val="none" w:sz="0" w:space="0" w:color="auto"/>
                <w:left w:val="none" w:sz="0" w:space="0" w:color="auto"/>
                <w:bottom w:val="none" w:sz="0" w:space="0" w:color="auto"/>
                <w:right w:val="none" w:sz="0" w:space="0" w:color="auto"/>
              </w:divBdr>
            </w:div>
          </w:divsChild>
        </w:div>
        <w:div w:id="74669684">
          <w:marLeft w:val="0"/>
          <w:marRight w:val="0"/>
          <w:marTop w:val="0"/>
          <w:marBottom w:val="0"/>
          <w:divBdr>
            <w:top w:val="none" w:sz="0" w:space="0" w:color="auto"/>
            <w:left w:val="none" w:sz="0" w:space="0" w:color="auto"/>
            <w:bottom w:val="none" w:sz="0" w:space="0" w:color="auto"/>
            <w:right w:val="none" w:sz="0" w:space="0" w:color="auto"/>
          </w:divBdr>
          <w:divsChild>
            <w:div w:id="480193369">
              <w:marLeft w:val="0"/>
              <w:marRight w:val="0"/>
              <w:marTop w:val="0"/>
              <w:marBottom w:val="0"/>
              <w:divBdr>
                <w:top w:val="none" w:sz="0" w:space="0" w:color="auto"/>
                <w:left w:val="none" w:sz="0" w:space="0" w:color="auto"/>
                <w:bottom w:val="none" w:sz="0" w:space="0" w:color="auto"/>
                <w:right w:val="none" w:sz="0" w:space="0" w:color="auto"/>
              </w:divBdr>
            </w:div>
          </w:divsChild>
        </w:div>
        <w:div w:id="79840558">
          <w:marLeft w:val="0"/>
          <w:marRight w:val="0"/>
          <w:marTop w:val="0"/>
          <w:marBottom w:val="0"/>
          <w:divBdr>
            <w:top w:val="none" w:sz="0" w:space="0" w:color="auto"/>
            <w:left w:val="none" w:sz="0" w:space="0" w:color="auto"/>
            <w:bottom w:val="none" w:sz="0" w:space="0" w:color="auto"/>
            <w:right w:val="none" w:sz="0" w:space="0" w:color="auto"/>
          </w:divBdr>
          <w:divsChild>
            <w:div w:id="1646351089">
              <w:marLeft w:val="0"/>
              <w:marRight w:val="0"/>
              <w:marTop w:val="0"/>
              <w:marBottom w:val="0"/>
              <w:divBdr>
                <w:top w:val="none" w:sz="0" w:space="0" w:color="auto"/>
                <w:left w:val="none" w:sz="0" w:space="0" w:color="auto"/>
                <w:bottom w:val="none" w:sz="0" w:space="0" w:color="auto"/>
                <w:right w:val="none" w:sz="0" w:space="0" w:color="auto"/>
              </w:divBdr>
            </w:div>
          </w:divsChild>
        </w:div>
        <w:div w:id="89132198">
          <w:marLeft w:val="0"/>
          <w:marRight w:val="0"/>
          <w:marTop w:val="0"/>
          <w:marBottom w:val="0"/>
          <w:divBdr>
            <w:top w:val="none" w:sz="0" w:space="0" w:color="auto"/>
            <w:left w:val="none" w:sz="0" w:space="0" w:color="auto"/>
            <w:bottom w:val="none" w:sz="0" w:space="0" w:color="auto"/>
            <w:right w:val="none" w:sz="0" w:space="0" w:color="auto"/>
          </w:divBdr>
          <w:divsChild>
            <w:div w:id="1238051686">
              <w:marLeft w:val="0"/>
              <w:marRight w:val="0"/>
              <w:marTop w:val="0"/>
              <w:marBottom w:val="0"/>
              <w:divBdr>
                <w:top w:val="none" w:sz="0" w:space="0" w:color="auto"/>
                <w:left w:val="none" w:sz="0" w:space="0" w:color="auto"/>
                <w:bottom w:val="none" w:sz="0" w:space="0" w:color="auto"/>
                <w:right w:val="none" w:sz="0" w:space="0" w:color="auto"/>
              </w:divBdr>
            </w:div>
          </w:divsChild>
        </w:div>
        <w:div w:id="121655278">
          <w:marLeft w:val="0"/>
          <w:marRight w:val="0"/>
          <w:marTop w:val="0"/>
          <w:marBottom w:val="0"/>
          <w:divBdr>
            <w:top w:val="none" w:sz="0" w:space="0" w:color="auto"/>
            <w:left w:val="none" w:sz="0" w:space="0" w:color="auto"/>
            <w:bottom w:val="none" w:sz="0" w:space="0" w:color="auto"/>
            <w:right w:val="none" w:sz="0" w:space="0" w:color="auto"/>
          </w:divBdr>
          <w:divsChild>
            <w:div w:id="1932817853">
              <w:marLeft w:val="0"/>
              <w:marRight w:val="0"/>
              <w:marTop w:val="0"/>
              <w:marBottom w:val="0"/>
              <w:divBdr>
                <w:top w:val="none" w:sz="0" w:space="0" w:color="auto"/>
                <w:left w:val="none" w:sz="0" w:space="0" w:color="auto"/>
                <w:bottom w:val="none" w:sz="0" w:space="0" w:color="auto"/>
                <w:right w:val="none" w:sz="0" w:space="0" w:color="auto"/>
              </w:divBdr>
            </w:div>
          </w:divsChild>
        </w:div>
        <w:div w:id="127016762">
          <w:marLeft w:val="0"/>
          <w:marRight w:val="0"/>
          <w:marTop w:val="0"/>
          <w:marBottom w:val="0"/>
          <w:divBdr>
            <w:top w:val="none" w:sz="0" w:space="0" w:color="auto"/>
            <w:left w:val="none" w:sz="0" w:space="0" w:color="auto"/>
            <w:bottom w:val="none" w:sz="0" w:space="0" w:color="auto"/>
            <w:right w:val="none" w:sz="0" w:space="0" w:color="auto"/>
          </w:divBdr>
          <w:divsChild>
            <w:div w:id="1711032749">
              <w:marLeft w:val="0"/>
              <w:marRight w:val="0"/>
              <w:marTop w:val="0"/>
              <w:marBottom w:val="0"/>
              <w:divBdr>
                <w:top w:val="none" w:sz="0" w:space="0" w:color="auto"/>
                <w:left w:val="none" w:sz="0" w:space="0" w:color="auto"/>
                <w:bottom w:val="none" w:sz="0" w:space="0" w:color="auto"/>
                <w:right w:val="none" w:sz="0" w:space="0" w:color="auto"/>
              </w:divBdr>
            </w:div>
          </w:divsChild>
        </w:div>
        <w:div w:id="192960512">
          <w:marLeft w:val="0"/>
          <w:marRight w:val="0"/>
          <w:marTop w:val="0"/>
          <w:marBottom w:val="0"/>
          <w:divBdr>
            <w:top w:val="none" w:sz="0" w:space="0" w:color="auto"/>
            <w:left w:val="none" w:sz="0" w:space="0" w:color="auto"/>
            <w:bottom w:val="none" w:sz="0" w:space="0" w:color="auto"/>
            <w:right w:val="none" w:sz="0" w:space="0" w:color="auto"/>
          </w:divBdr>
          <w:divsChild>
            <w:div w:id="1468935788">
              <w:marLeft w:val="0"/>
              <w:marRight w:val="0"/>
              <w:marTop w:val="0"/>
              <w:marBottom w:val="0"/>
              <w:divBdr>
                <w:top w:val="none" w:sz="0" w:space="0" w:color="auto"/>
                <w:left w:val="none" w:sz="0" w:space="0" w:color="auto"/>
                <w:bottom w:val="none" w:sz="0" w:space="0" w:color="auto"/>
                <w:right w:val="none" w:sz="0" w:space="0" w:color="auto"/>
              </w:divBdr>
            </w:div>
          </w:divsChild>
        </w:div>
        <w:div w:id="211695796">
          <w:marLeft w:val="0"/>
          <w:marRight w:val="0"/>
          <w:marTop w:val="0"/>
          <w:marBottom w:val="0"/>
          <w:divBdr>
            <w:top w:val="none" w:sz="0" w:space="0" w:color="auto"/>
            <w:left w:val="none" w:sz="0" w:space="0" w:color="auto"/>
            <w:bottom w:val="none" w:sz="0" w:space="0" w:color="auto"/>
            <w:right w:val="none" w:sz="0" w:space="0" w:color="auto"/>
          </w:divBdr>
          <w:divsChild>
            <w:div w:id="382947190">
              <w:marLeft w:val="0"/>
              <w:marRight w:val="0"/>
              <w:marTop w:val="0"/>
              <w:marBottom w:val="0"/>
              <w:divBdr>
                <w:top w:val="none" w:sz="0" w:space="0" w:color="auto"/>
                <w:left w:val="none" w:sz="0" w:space="0" w:color="auto"/>
                <w:bottom w:val="none" w:sz="0" w:space="0" w:color="auto"/>
                <w:right w:val="none" w:sz="0" w:space="0" w:color="auto"/>
              </w:divBdr>
            </w:div>
          </w:divsChild>
        </w:div>
        <w:div w:id="223297366">
          <w:marLeft w:val="0"/>
          <w:marRight w:val="0"/>
          <w:marTop w:val="0"/>
          <w:marBottom w:val="0"/>
          <w:divBdr>
            <w:top w:val="none" w:sz="0" w:space="0" w:color="auto"/>
            <w:left w:val="none" w:sz="0" w:space="0" w:color="auto"/>
            <w:bottom w:val="none" w:sz="0" w:space="0" w:color="auto"/>
            <w:right w:val="none" w:sz="0" w:space="0" w:color="auto"/>
          </w:divBdr>
          <w:divsChild>
            <w:div w:id="283778457">
              <w:marLeft w:val="0"/>
              <w:marRight w:val="0"/>
              <w:marTop w:val="0"/>
              <w:marBottom w:val="0"/>
              <w:divBdr>
                <w:top w:val="none" w:sz="0" w:space="0" w:color="auto"/>
                <w:left w:val="none" w:sz="0" w:space="0" w:color="auto"/>
                <w:bottom w:val="none" w:sz="0" w:space="0" w:color="auto"/>
                <w:right w:val="none" w:sz="0" w:space="0" w:color="auto"/>
              </w:divBdr>
            </w:div>
          </w:divsChild>
        </w:div>
        <w:div w:id="274412459">
          <w:marLeft w:val="0"/>
          <w:marRight w:val="0"/>
          <w:marTop w:val="0"/>
          <w:marBottom w:val="0"/>
          <w:divBdr>
            <w:top w:val="none" w:sz="0" w:space="0" w:color="auto"/>
            <w:left w:val="none" w:sz="0" w:space="0" w:color="auto"/>
            <w:bottom w:val="none" w:sz="0" w:space="0" w:color="auto"/>
            <w:right w:val="none" w:sz="0" w:space="0" w:color="auto"/>
          </w:divBdr>
          <w:divsChild>
            <w:div w:id="569581811">
              <w:marLeft w:val="0"/>
              <w:marRight w:val="0"/>
              <w:marTop w:val="0"/>
              <w:marBottom w:val="0"/>
              <w:divBdr>
                <w:top w:val="none" w:sz="0" w:space="0" w:color="auto"/>
                <w:left w:val="none" w:sz="0" w:space="0" w:color="auto"/>
                <w:bottom w:val="none" w:sz="0" w:space="0" w:color="auto"/>
                <w:right w:val="none" w:sz="0" w:space="0" w:color="auto"/>
              </w:divBdr>
            </w:div>
          </w:divsChild>
        </w:div>
        <w:div w:id="318314475">
          <w:marLeft w:val="0"/>
          <w:marRight w:val="0"/>
          <w:marTop w:val="0"/>
          <w:marBottom w:val="0"/>
          <w:divBdr>
            <w:top w:val="none" w:sz="0" w:space="0" w:color="auto"/>
            <w:left w:val="none" w:sz="0" w:space="0" w:color="auto"/>
            <w:bottom w:val="none" w:sz="0" w:space="0" w:color="auto"/>
            <w:right w:val="none" w:sz="0" w:space="0" w:color="auto"/>
          </w:divBdr>
          <w:divsChild>
            <w:div w:id="623117693">
              <w:marLeft w:val="0"/>
              <w:marRight w:val="0"/>
              <w:marTop w:val="0"/>
              <w:marBottom w:val="0"/>
              <w:divBdr>
                <w:top w:val="none" w:sz="0" w:space="0" w:color="auto"/>
                <w:left w:val="none" w:sz="0" w:space="0" w:color="auto"/>
                <w:bottom w:val="none" w:sz="0" w:space="0" w:color="auto"/>
                <w:right w:val="none" w:sz="0" w:space="0" w:color="auto"/>
              </w:divBdr>
            </w:div>
          </w:divsChild>
        </w:div>
        <w:div w:id="322048115">
          <w:marLeft w:val="0"/>
          <w:marRight w:val="0"/>
          <w:marTop w:val="0"/>
          <w:marBottom w:val="0"/>
          <w:divBdr>
            <w:top w:val="none" w:sz="0" w:space="0" w:color="auto"/>
            <w:left w:val="none" w:sz="0" w:space="0" w:color="auto"/>
            <w:bottom w:val="none" w:sz="0" w:space="0" w:color="auto"/>
            <w:right w:val="none" w:sz="0" w:space="0" w:color="auto"/>
          </w:divBdr>
          <w:divsChild>
            <w:div w:id="1760101884">
              <w:marLeft w:val="0"/>
              <w:marRight w:val="0"/>
              <w:marTop w:val="0"/>
              <w:marBottom w:val="0"/>
              <w:divBdr>
                <w:top w:val="none" w:sz="0" w:space="0" w:color="auto"/>
                <w:left w:val="none" w:sz="0" w:space="0" w:color="auto"/>
                <w:bottom w:val="none" w:sz="0" w:space="0" w:color="auto"/>
                <w:right w:val="none" w:sz="0" w:space="0" w:color="auto"/>
              </w:divBdr>
            </w:div>
          </w:divsChild>
        </w:div>
        <w:div w:id="344863553">
          <w:marLeft w:val="0"/>
          <w:marRight w:val="0"/>
          <w:marTop w:val="0"/>
          <w:marBottom w:val="0"/>
          <w:divBdr>
            <w:top w:val="none" w:sz="0" w:space="0" w:color="auto"/>
            <w:left w:val="none" w:sz="0" w:space="0" w:color="auto"/>
            <w:bottom w:val="none" w:sz="0" w:space="0" w:color="auto"/>
            <w:right w:val="none" w:sz="0" w:space="0" w:color="auto"/>
          </w:divBdr>
          <w:divsChild>
            <w:div w:id="620306738">
              <w:marLeft w:val="0"/>
              <w:marRight w:val="0"/>
              <w:marTop w:val="0"/>
              <w:marBottom w:val="0"/>
              <w:divBdr>
                <w:top w:val="none" w:sz="0" w:space="0" w:color="auto"/>
                <w:left w:val="none" w:sz="0" w:space="0" w:color="auto"/>
                <w:bottom w:val="none" w:sz="0" w:space="0" w:color="auto"/>
                <w:right w:val="none" w:sz="0" w:space="0" w:color="auto"/>
              </w:divBdr>
            </w:div>
          </w:divsChild>
        </w:div>
        <w:div w:id="409694391">
          <w:marLeft w:val="0"/>
          <w:marRight w:val="0"/>
          <w:marTop w:val="0"/>
          <w:marBottom w:val="0"/>
          <w:divBdr>
            <w:top w:val="none" w:sz="0" w:space="0" w:color="auto"/>
            <w:left w:val="none" w:sz="0" w:space="0" w:color="auto"/>
            <w:bottom w:val="none" w:sz="0" w:space="0" w:color="auto"/>
            <w:right w:val="none" w:sz="0" w:space="0" w:color="auto"/>
          </w:divBdr>
          <w:divsChild>
            <w:div w:id="1963921089">
              <w:marLeft w:val="0"/>
              <w:marRight w:val="0"/>
              <w:marTop w:val="0"/>
              <w:marBottom w:val="0"/>
              <w:divBdr>
                <w:top w:val="none" w:sz="0" w:space="0" w:color="auto"/>
                <w:left w:val="none" w:sz="0" w:space="0" w:color="auto"/>
                <w:bottom w:val="none" w:sz="0" w:space="0" w:color="auto"/>
                <w:right w:val="none" w:sz="0" w:space="0" w:color="auto"/>
              </w:divBdr>
            </w:div>
          </w:divsChild>
        </w:div>
        <w:div w:id="460658616">
          <w:marLeft w:val="0"/>
          <w:marRight w:val="0"/>
          <w:marTop w:val="0"/>
          <w:marBottom w:val="0"/>
          <w:divBdr>
            <w:top w:val="none" w:sz="0" w:space="0" w:color="auto"/>
            <w:left w:val="none" w:sz="0" w:space="0" w:color="auto"/>
            <w:bottom w:val="none" w:sz="0" w:space="0" w:color="auto"/>
            <w:right w:val="none" w:sz="0" w:space="0" w:color="auto"/>
          </w:divBdr>
          <w:divsChild>
            <w:div w:id="551306986">
              <w:marLeft w:val="0"/>
              <w:marRight w:val="0"/>
              <w:marTop w:val="0"/>
              <w:marBottom w:val="0"/>
              <w:divBdr>
                <w:top w:val="none" w:sz="0" w:space="0" w:color="auto"/>
                <w:left w:val="none" w:sz="0" w:space="0" w:color="auto"/>
                <w:bottom w:val="none" w:sz="0" w:space="0" w:color="auto"/>
                <w:right w:val="none" w:sz="0" w:space="0" w:color="auto"/>
              </w:divBdr>
            </w:div>
          </w:divsChild>
        </w:div>
        <w:div w:id="480930556">
          <w:marLeft w:val="0"/>
          <w:marRight w:val="0"/>
          <w:marTop w:val="0"/>
          <w:marBottom w:val="0"/>
          <w:divBdr>
            <w:top w:val="none" w:sz="0" w:space="0" w:color="auto"/>
            <w:left w:val="none" w:sz="0" w:space="0" w:color="auto"/>
            <w:bottom w:val="none" w:sz="0" w:space="0" w:color="auto"/>
            <w:right w:val="none" w:sz="0" w:space="0" w:color="auto"/>
          </w:divBdr>
          <w:divsChild>
            <w:div w:id="258611893">
              <w:marLeft w:val="0"/>
              <w:marRight w:val="0"/>
              <w:marTop w:val="0"/>
              <w:marBottom w:val="0"/>
              <w:divBdr>
                <w:top w:val="none" w:sz="0" w:space="0" w:color="auto"/>
                <w:left w:val="none" w:sz="0" w:space="0" w:color="auto"/>
                <w:bottom w:val="none" w:sz="0" w:space="0" w:color="auto"/>
                <w:right w:val="none" w:sz="0" w:space="0" w:color="auto"/>
              </w:divBdr>
            </w:div>
          </w:divsChild>
        </w:div>
        <w:div w:id="610362598">
          <w:marLeft w:val="0"/>
          <w:marRight w:val="0"/>
          <w:marTop w:val="0"/>
          <w:marBottom w:val="0"/>
          <w:divBdr>
            <w:top w:val="none" w:sz="0" w:space="0" w:color="auto"/>
            <w:left w:val="none" w:sz="0" w:space="0" w:color="auto"/>
            <w:bottom w:val="none" w:sz="0" w:space="0" w:color="auto"/>
            <w:right w:val="none" w:sz="0" w:space="0" w:color="auto"/>
          </w:divBdr>
          <w:divsChild>
            <w:div w:id="1139762077">
              <w:marLeft w:val="0"/>
              <w:marRight w:val="0"/>
              <w:marTop w:val="0"/>
              <w:marBottom w:val="0"/>
              <w:divBdr>
                <w:top w:val="none" w:sz="0" w:space="0" w:color="auto"/>
                <w:left w:val="none" w:sz="0" w:space="0" w:color="auto"/>
                <w:bottom w:val="none" w:sz="0" w:space="0" w:color="auto"/>
                <w:right w:val="none" w:sz="0" w:space="0" w:color="auto"/>
              </w:divBdr>
            </w:div>
          </w:divsChild>
        </w:div>
        <w:div w:id="636641128">
          <w:marLeft w:val="0"/>
          <w:marRight w:val="0"/>
          <w:marTop w:val="0"/>
          <w:marBottom w:val="0"/>
          <w:divBdr>
            <w:top w:val="none" w:sz="0" w:space="0" w:color="auto"/>
            <w:left w:val="none" w:sz="0" w:space="0" w:color="auto"/>
            <w:bottom w:val="none" w:sz="0" w:space="0" w:color="auto"/>
            <w:right w:val="none" w:sz="0" w:space="0" w:color="auto"/>
          </w:divBdr>
          <w:divsChild>
            <w:div w:id="2045323968">
              <w:marLeft w:val="0"/>
              <w:marRight w:val="0"/>
              <w:marTop w:val="0"/>
              <w:marBottom w:val="0"/>
              <w:divBdr>
                <w:top w:val="none" w:sz="0" w:space="0" w:color="auto"/>
                <w:left w:val="none" w:sz="0" w:space="0" w:color="auto"/>
                <w:bottom w:val="none" w:sz="0" w:space="0" w:color="auto"/>
                <w:right w:val="none" w:sz="0" w:space="0" w:color="auto"/>
              </w:divBdr>
            </w:div>
          </w:divsChild>
        </w:div>
        <w:div w:id="674889885">
          <w:marLeft w:val="0"/>
          <w:marRight w:val="0"/>
          <w:marTop w:val="0"/>
          <w:marBottom w:val="0"/>
          <w:divBdr>
            <w:top w:val="none" w:sz="0" w:space="0" w:color="auto"/>
            <w:left w:val="none" w:sz="0" w:space="0" w:color="auto"/>
            <w:bottom w:val="none" w:sz="0" w:space="0" w:color="auto"/>
            <w:right w:val="none" w:sz="0" w:space="0" w:color="auto"/>
          </w:divBdr>
          <w:divsChild>
            <w:div w:id="549808170">
              <w:marLeft w:val="0"/>
              <w:marRight w:val="0"/>
              <w:marTop w:val="0"/>
              <w:marBottom w:val="0"/>
              <w:divBdr>
                <w:top w:val="none" w:sz="0" w:space="0" w:color="auto"/>
                <w:left w:val="none" w:sz="0" w:space="0" w:color="auto"/>
                <w:bottom w:val="none" w:sz="0" w:space="0" w:color="auto"/>
                <w:right w:val="none" w:sz="0" w:space="0" w:color="auto"/>
              </w:divBdr>
            </w:div>
          </w:divsChild>
        </w:div>
        <w:div w:id="684792190">
          <w:marLeft w:val="0"/>
          <w:marRight w:val="0"/>
          <w:marTop w:val="0"/>
          <w:marBottom w:val="0"/>
          <w:divBdr>
            <w:top w:val="none" w:sz="0" w:space="0" w:color="auto"/>
            <w:left w:val="none" w:sz="0" w:space="0" w:color="auto"/>
            <w:bottom w:val="none" w:sz="0" w:space="0" w:color="auto"/>
            <w:right w:val="none" w:sz="0" w:space="0" w:color="auto"/>
          </w:divBdr>
          <w:divsChild>
            <w:div w:id="687877664">
              <w:marLeft w:val="0"/>
              <w:marRight w:val="0"/>
              <w:marTop w:val="0"/>
              <w:marBottom w:val="0"/>
              <w:divBdr>
                <w:top w:val="none" w:sz="0" w:space="0" w:color="auto"/>
                <w:left w:val="none" w:sz="0" w:space="0" w:color="auto"/>
                <w:bottom w:val="none" w:sz="0" w:space="0" w:color="auto"/>
                <w:right w:val="none" w:sz="0" w:space="0" w:color="auto"/>
              </w:divBdr>
            </w:div>
          </w:divsChild>
        </w:div>
        <w:div w:id="689336331">
          <w:marLeft w:val="0"/>
          <w:marRight w:val="0"/>
          <w:marTop w:val="0"/>
          <w:marBottom w:val="0"/>
          <w:divBdr>
            <w:top w:val="none" w:sz="0" w:space="0" w:color="auto"/>
            <w:left w:val="none" w:sz="0" w:space="0" w:color="auto"/>
            <w:bottom w:val="none" w:sz="0" w:space="0" w:color="auto"/>
            <w:right w:val="none" w:sz="0" w:space="0" w:color="auto"/>
          </w:divBdr>
          <w:divsChild>
            <w:div w:id="1775638290">
              <w:marLeft w:val="0"/>
              <w:marRight w:val="0"/>
              <w:marTop w:val="0"/>
              <w:marBottom w:val="0"/>
              <w:divBdr>
                <w:top w:val="none" w:sz="0" w:space="0" w:color="auto"/>
                <w:left w:val="none" w:sz="0" w:space="0" w:color="auto"/>
                <w:bottom w:val="none" w:sz="0" w:space="0" w:color="auto"/>
                <w:right w:val="none" w:sz="0" w:space="0" w:color="auto"/>
              </w:divBdr>
            </w:div>
          </w:divsChild>
        </w:div>
        <w:div w:id="754402984">
          <w:marLeft w:val="0"/>
          <w:marRight w:val="0"/>
          <w:marTop w:val="0"/>
          <w:marBottom w:val="0"/>
          <w:divBdr>
            <w:top w:val="none" w:sz="0" w:space="0" w:color="auto"/>
            <w:left w:val="none" w:sz="0" w:space="0" w:color="auto"/>
            <w:bottom w:val="none" w:sz="0" w:space="0" w:color="auto"/>
            <w:right w:val="none" w:sz="0" w:space="0" w:color="auto"/>
          </w:divBdr>
          <w:divsChild>
            <w:div w:id="1437024445">
              <w:marLeft w:val="0"/>
              <w:marRight w:val="0"/>
              <w:marTop w:val="0"/>
              <w:marBottom w:val="0"/>
              <w:divBdr>
                <w:top w:val="none" w:sz="0" w:space="0" w:color="auto"/>
                <w:left w:val="none" w:sz="0" w:space="0" w:color="auto"/>
                <w:bottom w:val="none" w:sz="0" w:space="0" w:color="auto"/>
                <w:right w:val="none" w:sz="0" w:space="0" w:color="auto"/>
              </w:divBdr>
            </w:div>
          </w:divsChild>
        </w:div>
        <w:div w:id="786855424">
          <w:marLeft w:val="0"/>
          <w:marRight w:val="0"/>
          <w:marTop w:val="0"/>
          <w:marBottom w:val="0"/>
          <w:divBdr>
            <w:top w:val="none" w:sz="0" w:space="0" w:color="auto"/>
            <w:left w:val="none" w:sz="0" w:space="0" w:color="auto"/>
            <w:bottom w:val="none" w:sz="0" w:space="0" w:color="auto"/>
            <w:right w:val="none" w:sz="0" w:space="0" w:color="auto"/>
          </w:divBdr>
          <w:divsChild>
            <w:div w:id="1825778839">
              <w:marLeft w:val="0"/>
              <w:marRight w:val="0"/>
              <w:marTop w:val="0"/>
              <w:marBottom w:val="0"/>
              <w:divBdr>
                <w:top w:val="none" w:sz="0" w:space="0" w:color="auto"/>
                <w:left w:val="none" w:sz="0" w:space="0" w:color="auto"/>
                <w:bottom w:val="none" w:sz="0" w:space="0" w:color="auto"/>
                <w:right w:val="none" w:sz="0" w:space="0" w:color="auto"/>
              </w:divBdr>
            </w:div>
          </w:divsChild>
        </w:div>
        <w:div w:id="896283196">
          <w:marLeft w:val="0"/>
          <w:marRight w:val="0"/>
          <w:marTop w:val="0"/>
          <w:marBottom w:val="0"/>
          <w:divBdr>
            <w:top w:val="none" w:sz="0" w:space="0" w:color="auto"/>
            <w:left w:val="none" w:sz="0" w:space="0" w:color="auto"/>
            <w:bottom w:val="none" w:sz="0" w:space="0" w:color="auto"/>
            <w:right w:val="none" w:sz="0" w:space="0" w:color="auto"/>
          </w:divBdr>
          <w:divsChild>
            <w:div w:id="1421758391">
              <w:marLeft w:val="0"/>
              <w:marRight w:val="0"/>
              <w:marTop w:val="0"/>
              <w:marBottom w:val="0"/>
              <w:divBdr>
                <w:top w:val="none" w:sz="0" w:space="0" w:color="auto"/>
                <w:left w:val="none" w:sz="0" w:space="0" w:color="auto"/>
                <w:bottom w:val="none" w:sz="0" w:space="0" w:color="auto"/>
                <w:right w:val="none" w:sz="0" w:space="0" w:color="auto"/>
              </w:divBdr>
            </w:div>
          </w:divsChild>
        </w:div>
        <w:div w:id="1020820656">
          <w:marLeft w:val="0"/>
          <w:marRight w:val="0"/>
          <w:marTop w:val="0"/>
          <w:marBottom w:val="0"/>
          <w:divBdr>
            <w:top w:val="none" w:sz="0" w:space="0" w:color="auto"/>
            <w:left w:val="none" w:sz="0" w:space="0" w:color="auto"/>
            <w:bottom w:val="none" w:sz="0" w:space="0" w:color="auto"/>
            <w:right w:val="none" w:sz="0" w:space="0" w:color="auto"/>
          </w:divBdr>
          <w:divsChild>
            <w:div w:id="448162655">
              <w:marLeft w:val="0"/>
              <w:marRight w:val="0"/>
              <w:marTop w:val="0"/>
              <w:marBottom w:val="0"/>
              <w:divBdr>
                <w:top w:val="none" w:sz="0" w:space="0" w:color="auto"/>
                <w:left w:val="none" w:sz="0" w:space="0" w:color="auto"/>
                <w:bottom w:val="none" w:sz="0" w:space="0" w:color="auto"/>
                <w:right w:val="none" w:sz="0" w:space="0" w:color="auto"/>
              </w:divBdr>
            </w:div>
          </w:divsChild>
        </w:div>
        <w:div w:id="1054423771">
          <w:marLeft w:val="0"/>
          <w:marRight w:val="0"/>
          <w:marTop w:val="0"/>
          <w:marBottom w:val="0"/>
          <w:divBdr>
            <w:top w:val="none" w:sz="0" w:space="0" w:color="auto"/>
            <w:left w:val="none" w:sz="0" w:space="0" w:color="auto"/>
            <w:bottom w:val="none" w:sz="0" w:space="0" w:color="auto"/>
            <w:right w:val="none" w:sz="0" w:space="0" w:color="auto"/>
          </w:divBdr>
          <w:divsChild>
            <w:div w:id="265625380">
              <w:marLeft w:val="0"/>
              <w:marRight w:val="0"/>
              <w:marTop w:val="0"/>
              <w:marBottom w:val="0"/>
              <w:divBdr>
                <w:top w:val="none" w:sz="0" w:space="0" w:color="auto"/>
                <w:left w:val="none" w:sz="0" w:space="0" w:color="auto"/>
                <w:bottom w:val="none" w:sz="0" w:space="0" w:color="auto"/>
                <w:right w:val="none" w:sz="0" w:space="0" w:color="auto"/>
              </w:divBdr>
            </w:div>
          </w:divsChild>
        </w:div>
        <w:div w:id="1127775418">
          <w:marLeft w:val="0"/>
          <w:marRight w:val="0"/>
          <w:marTop w:val="0"/>
          <w:marBottom w:val="0"/>
          <w:divBdr>
            <w:top w:val="none" w:sz="0" w:space="0" w:color="auto"/>
            <w:left w:val="none" w:sz="0" w:space="0" w:color="auto"/>
            <w:bottom w:val="none" w:sz="0" w:space="0" w:color="auto"/>
            <w:right w:val="none" w:sz="0" w:space="0" w:color="auto"/>
          </w:divBdr>
          <w:divsChild>
            <w:div w:id="1186099300">
              <w:marLeft w:val="0"/>
              <w:marRight w:val="0"/>
              <w:marTop w:val="0"/>
              <w:marBottom w:val="0"/>
              <w:divBdr>
                <w:top w:val="none" w:sz="0" w:space="0" w:color="auto"/>
                <w:left w:val="none" w:sz="0" w:space="0" w:color="auto"/>
                <w:bottom w:val="none" w:sz="0" w:space="0" w:color="auto"/>
                <w:right w:val="none" w:sz="0" w:space="0" w:color="auto"/>
              </w:divBdr>
            </w:div>
          </w:divsChild>
        </w:div>
        <w:div w:id="1178034704">
          <w:marLeft w:val="0"/>
          <w:marRight w:val="0"/>
          <w:marTop w:val="0"/>
          <w:marBottom w:val="0"/>
          <w:divBdr>
            <w:top w:val="none" w:sz="0" w:space="0" w:color="auto"/>
            <w:left w:val="none" w:sz="0" w:space="0" w:color="auto"/>
            <w:bottom w:val="none" w:sz="0" w:space="0" w:color="auto"/>
            <w:right w:val="none" w:sz="0" w:space="0" w:color="auto"/>
          </w:divBdr>
          <w:divsChild>
            <w:div w:id="951863800">
              <w:marLeft w:val="0"/>
              <w:marRight w:val="0"/>
              <w:marTop w:val="0"/>
              <w:marBottom w:val="0"/>
              <w:divBdr>
                <w:top w:val="none" w:sz="0" w:space="0" w:color="auto"/>
                <w:left w:val="none" w:sz="0" w:space="0" w:color="auto"/>
                <w:bottom w:val="none" w:sz="0" w:space="0" w:color="auto"/>
                <w:right w:val="none" w:sz="0" w:space="0" w:color="auto"/>
              </w:divBdr>
            </w:div>
          </w:divsChild>
        </w:div>
        <w:div w:id="1186939378">
          <w:marLeft w:val="0"/>
          <w:marRight w:val="0"/>
          <w:marTop w:val="0"/>
          <w:marBottom w:val="0"/>
          <w:divBdr>
            <w:top w:val="none" w:sz="0" w:space="0" w:color="auto"/>
            <w:left w:val="none" w:sz="0" w:space="0" w:color="auto"/>
            <w:bottom w:val="none" w:sz="0" w:space="0" w:color="auto"/>
            <w:right w:val="none" w:sz="0" w:space="0" w:color="auto"/>
          </w:divBdr>
          <w:divsChild>
            <w:div w:id="623774532">
              <w:marLeft w:val="0"/>
              <w:marRight w:val="0"/>
              <w:marTop w:val="0"/>
              <w:marBottom w:val="0"/>
              <w:divBdr>
                <w:top w:val="none" w:sz="0" w:space="0" w:color="auto"/>
                <w:left w:val="none" w:sz="0" w:space="0" w:color="auto"/>
                <w:bottom w:val="none" w:sz="0" w:space="0" w:color="auto"/>
                <w:right w:val="none" w:sz="0" w:space="0" w:color="auto"/>
              </w:divBdr>
            </w:div>
          </w:divsChild>
        </w:div>
        <w:div w:id="1245266153">
          <w:marLeft w:val="0"/>
          <w:marRight w:val="0"/>
          <w:marTop w:val="0"/>
          <w:marBottom w:val="0"/>
          <w:divBdr>
            <w:top w:val="none" w:sz="0" w:space="0" w:color="auto"/>
            <w:left w:val="none" w:sz="0" w:space="0" w:color="auto"/>
            <w:bottom w:val="none" w:sz="0" w:space="0" w:color="auto"/>
            <w:right w:val="none" w:sz="0" w:space="0" w:color="auto"/>
          </w:divBdr>
          <w:divsChild>
            <w:div w:id="242760243">
              <w:marLeft w:val="0"/>
              <w:marRight w:val="0"/>
              <w:marTop w:val="0"/>
              <w:marBottom w:val="0"/>
              <w:divBdr>
                <w:top w:val="none" w:sz="0" w:space="0" w:color="auto"/>
                <w:left w:val="none" w:sz="0" w:space="0" w:color="auto"/>
                <w:bottom w:val="none" w:sz="0" w:space="0" w:color="auto"/>
                <w:right w:val="none" w:sz="0" w:space="0" w:color="auto"/>
              </w:divBdr>
            </w:div>
          </w:divsChild>
        </w:div>
        <w:div w:id="1249928164">
          <w:marLeft w:val="0"/>
          <w:marRight w:val="0"/>
          <w:marTop w:val="0"/>
          <w:marBottom w:val="0"/>
          <w:divBdr>
            <w:top w:val="none" w:sz="0" w:space="0" w:color="auto"/>
            <w:left w:val="none" w:sz="0" w:space="0" w:color="auto"/>
            <w:bottom w:val="none" w:sz="0" w:space="0" w:color="auto"/>
            <w:right w:val="none" w:sz="0" w:space="0" w:color="auto"/>
          </w:divBdr>
          <w:divsChild>
            <w:div w:id="1633906841">
              <w:marLeft w:val="0"/>
              <w:marRight w:val="0"/>
              <w:marTop w:val="0"/>
              <w:marBottom w:val="0"/>
              <w:divBdr>
                <w:top w:val="none" w:sz="0" w:space="0" w:color="auto"/>
                <w:left w:val="none" w:sz="0" w:space="0" w:color="auto"/>
                <w:bottom w:val="none" w:sz="0" w:space="0" w:color="auto"/>
                <w:right w:val="none" w:sz="0" w:space="0" w:color="auto"/>
              </w:divBdr>
            </w:div>
          </w:divsChild>
        </w:div>
        <w:div w:id="1304626262">
          <w:marLeft w:val="0"/>
          <w:marRight w:val="0"/>
          <w:marTop w:val="0"/>
          <w:marBottom w:val="0"/>
          <w:divBdr>
            <w:top w:val="none" w:sz="0" w:space="0" w:color="auto"/>
            <w:left w:val="none" w:sz="0" w:space="0" w:color="auto"/>
            <w:bottom w:val="none" w:sz="0" w:space="0" w:color="auto"/>
            <w:right w:val="none" w:sz="0" w:space="0" w:color="auto"/>
          </w:divBdr>
          <w:divsChild>
            <w:div w:id="2077437217">
              <w:marLeft w:val="0"/>
              <w:marRight w:val="0"/>
              <w:marTop w:val="0"/>
              <w:marBottom w:val="0"/>
              <w:divBdr>
                <w:top w:val="none" w:sz="0" w:space="0" w:color="auto"/>
                <w:left w:val="none" w:sz="0" w:space="0" w:color="auto"/>
                <w:bottom w:val="none" w:sz="0" w:space="0" w:color="auto"/>
                <w:right w:val="none" w:sz="0" w:space="0" w:color="auto"/>
              </w:divBdr>
            </w:div>
          </w:divsChild>
        </w:div>
        <w:div w:id="1315380045">
          <w:marLeft w:val="0"/>
          <w:marRight w:val="0"/>
          <w:marTop w:val="0"/>
          <w:marBottom w:val="0"/>
          <w:divBdr>
            <w:top w:val="none" w:sz="0" w:space="0" w:color="auto"/>
            <w:left w:val="none" w:sz="0" w:space="0" w:color="auto"/>
            <w:bottom w:val="none" w:sz="0" w:space="0" w:color="auto"/>
            <w:right w:val="none" w:sz="0" w:space="0" w:color="auto"/>
          </w:divBdr>
          <w:divsChild>
            <w:div w:id="851603576">
              <w:marLeft w:val="0"/>
              <w:marRight w:val="0"/>
              <w:marTop w:val="0"/>
              <w:marBottom w:val="0"/>
              <w:divBdr>
                <w:top w:val="none" w:sz="0" w:space="0" w:color="auto"/>
                <w:left w:val="none" w:sz="0" w:space="0" w:color="auto"/>
                <w:bottom w:val="none" w:sz="0" w:space="0" w:color="auto"/>
                <w:right w:val="none" w:sz="0" w:space="0" w:color="auto"/>
              </w:divBdr>
            </w:div>
          </w:divsChild>
        </w:div>
        <w:div w:id="1346520477">
          <w:marLeft w:val="0"/>
          <w:marRight w:val="0"/>
          <w:marTop w:val="0"/>
          <w:marBottom w:val="0"/>
          <w:divBdr>
            <w:top w:val="none" w:sz="0" w:space="0" w:color="auto"/>
            <w:left w:val="none" w:sz="0" w:space="0" w:color="auto"/>
            <w:bottom w:val="none" w:sz="0" w:space="0" w:color="auto"/>
            <w:right w:val="none" w:sz="0" w:space="0" w:color="auto"/>
          </w:divBdr>
          <w:divsChild>
            <w:div w:id="1894006090">
              <w:marLeft w:val="0"/>
              <w:marRight w:val="0"/>
              <w:marTop w:val="0"/>
              <w:marBottom w:val="0"/>
              <w:divBdr>
                <w:top w:val="none" w:sz="0" w:space="0" w:color="auto"/>
                <w:left w:val="none" w:sz="0" w:space="0" w:color="auto"/>
                <w:bottom w:val="none" w:sz="0" w:space="0" w:color="auto"/>
                <w:right w:val="none" w:sz="0" w:space="0" w:color="auto"/>
              </w:divBdr>
            </w:div>
          </w:divsChild>
        </w:div>
        <w:div w:id="1353343620">
          <w:marLeft w:val="0"/>
          <w:marRight w:val="0"/>
          <w:marTop w:val="0"/>
          <w:marBottom w:val="0"/>
          <w:divBdr>
            <w:top w:val="none" w:sz="0" w:space="0" w:color="auto"/>
            <w:left w:val="none" w:sz="0" w:space="0" w:color="auto"/>
            <w:bottom w:val="none" w:sz="0" w:space="0" w:color="auto"/>
            <w:right w:val="none" w:sz="0" w:space="0" w:color="auto"/>
          </w:divBdr>
          <w:divsChild>
            <w:div w:id="1752920391">
              <w:marLeft w:val="0"/>
              <w:marRight w:val="0"/>
              <w:marTop w:val="0"/>
              <w:marBottom w:val="0"/>
              <w:divBdr>
                <w:top w:val="none" w:sz="0" w:space="0" w:color="auto"/>
                <w:left w:val="none" w:sz="0" w:space="0" w:color="auto"/>
                <w:bottom w:val="none" w:sz="0" w:space="0" w:color="auto"/>
                <w:right w:val="none" w:sz="0" w:space="0" w:color="auto"/>
              </w:divBdr>
            </w:div>
          </w:divsChild>
        </w:div>
        <w:div w:id="1363090901">
          <w:marLeft w:val="0"/>
          <w:marRight w:val="0"/>
          <w:marTop w:val="0"/>
          <w:marBottom w:val="0"/>
          <w:divBdr>
            <w:top w:val="none" w:sz="0" w:space="0" w:color="auto"/>
            <w:left w:val="none" w:sz="0" w:space="0" w:color="auto"/>
            <w:bottom w:val="none" w:sz="0" w:space="0" w:color="auto"/>
            <w:right w:val="none" w:sz="0" w:space="0" w:color="auto"/>
          </w:divBdr>
          <w:divsChild>
            <w:div w:id="482280407">
              <w:marLeft w:val="0"/>
              <w:marRight w:val="0"/>
              <w:marTop w:val="0"/>
              <w:marBottom w:val="0"/>
              <w:divBdr>
                <w:top w:val="none" w:sz="0" w:space="0" w:color="auto"/>
                <w:left w:val="none" w:sz="0" w:space="0" w:color="auto"/>
                <w:bottom w:val="none" w:sz="0" w:space="0" w:color="auto"/>
                <w:right w:val="none" w:sz="0" w:space="0" w:color="auto"/>
              </w:divBdr>
            </w:div>
          </w:divsChild>
        </w:div>
        <w:div w:id="1447583151">
          <w:marLeft w:val="0"/>
          <w:marRight w:val="0"/>
          <w:marTop w:val="0"/>
          <w:marBottom w:val="0"/>
          <w:divBdr>
            <w:top w:val="none" w:sz="0" w:space="0" w:color="auto"/>
            <w:left w:val="none" w:sz="0" w:space="0" w:color="auto"/>
            <w:bottom w:val="none" w:sz="0" w:space="0" w:color="auto"/>
            <w:right w:val="none" w:sz="0" w:space="0" w:color="auto"/>
          </w:divBdr>
          <w:divsChild>
            <w:div w:id="1297680990">
              <w:marLeft w:val="0"/>
              <w:marRight w:val="0"/>
              <w:marTop w:val="0"/>
              <w:marBottom w:val="0"/>
              <w:divBdr>
                <w:top w:val="none" w:sz="0" w:space="0" w:color="auto"/>
                <w:left w:val="none" w:sz="0" w:space="0" w:color="auto"/>
                <w:bottom w:val="none" w:sz="0" w:space="0" w:color="auto"/>
                <w:right w:val="none" w:sz="0" w:space="0" w:color="auto"/>
              </w:divBdr>
            </w:div>
          </w:divsChild>
        </w:div>
        <w:div w:id="1467701180">
          <w:marLeft w:val="0"/>
          <w:marRight w:val="0"/>
          <w:marTop w:val="0"/>
          <w:marBottom w:val="0"/>
          <w:divBdr>
            <w:top w:val="none" w:sz="0" w:space="0" w:color="auto"/>
            <w:left w:val="none" w:sz="0" w:space="0" w:color="auto"/>
            <w:bottom w:val="none" w:sz="0" w:space="0" w:color="auto"/>
            <w:right w:val="none" w:sz="0" w:space="0" w:color="auto"/>
          </w:divBdr>
          <w:divsChild>
            <w:div w:id="1165707004">
              <w:marLeft w:val="0"/>
              <w:marRight w:val="0"/>
              <w:marTop w:val="0"/>
              <w:marBottom w:val="0"/>
              <w:divBdr>
                <w:top w:val="none" w:sz="0" w:space="0" w:color="auto"/>
                <w:left w:val="none" w:sz="0" w:space="0" w:color="auto"/>
                <w:bottom w:val="none" w:sz="0" w:space="0" w:color="auto"/>
                <w:right w:val="none" w:sz="0" w:space="0" w:color="auto"/>
              </w:divBdr>
            </w:div>
          </w:divsChild>
        </w:div>
        <w:div w:id="1480725256">
          <w:marLeft w:val="0"/>
          <w:marRight w:val="0"/>
          <w:marTop w:val="0"/>
          <w:marBottom w:val="0"/>
          <w:divBdr>
            <w:top w:val="none" w:sz="0" w:space="0" w:color="auto"/>
            <w:left w:val="none" w:sz="0" w:space="0" w:color="auto"/>
            <w:bottom w:val="none" w:sz="0" w:space="0" w:color="auto"/>
            <w:right w:val="none" w:sz="0" w:space="0" w:color="auto"/>
          </w:divBdr>
          <w:divsChild>
            <w:div w:id="1078331845">
              <w:marLeft w:val="0"/>
              <w:marRight w:val="0"/>
              <w:marTop w:val="0"/>
              <w:marBottom w:val="0"/>
              <w:divBdr>
                <w:top w:val="none" w:sz="0" w:space="0" w:color="auto"/>
                <w:left w:val="none" w:sz="0" w:space="0" w:color="auto"/>
                <w:bottom w:val="none" w:sz="0" w:space="0" w:color="auto"/>
                <w:right w:val="none" w:sz="0" w:space="0" w:color="auto"/>
              </w:divBdr>
            </w:div>
          </w:divsChild>
        </w:div>
        <w:div w:id="1549607720">
          <w:marLeft w:val="0"/>
          <w:marRight w:val="0"/>
          <w:marTop w:val="0"/>
          <w:marBottom w:val="0"/>
          <w:divBdr>
            <w:top w:val="none" w:sz="0" w:space="0" w:color="auto"/>
            <w:left w:val="none" w:sz="0" w:space="0" w:color="auto"/>
            <w:bottom w:val="none" w:sz="0" w:space="0" w:color="auto"/>
            <w:right w:val="none" w:sz="0" w:space="0" w:color="auto"/>
          </w:divBdr>
          <w:divsChild>
            <w:div w:id="232928916">
              <w:marLeft w:val="0"/>
              <w:marRight w:val="0"/>
              <w:marTop w:val="0"/>
              <w:marBottom w:val="0"/>
              <w:divBdr>
                <w:top w:val="none" w:sz="0" w:space="0" w:color="auto"/>
                <w:left w:val="none" w:sz="0" w:space="0" w:color="auto"/>
                <w:bottom w:val="none" w:sz="0" w:space="0" w:color="auto"/>
                <w:right w:val="none" w:sz="0" w:space="0" w:color="auto"/>
              </w:divBdr>
            </w:div>
          </w:divsChild>
        </w:div>
        <w:div w:id="1550261905">
          <w:marLeft w:val="0"/>
          <w:marRight w:val="0"/>
          <w:marTop w:val="0"/>
          <w:marBottom w:val="0"/>
          <w:divBdr>
            <w:top w:val="none" w:sz="0" w:space="0" w:color="auto"/>
            <w:left w:val="none" w:sz="0" w:space="0" w:color="auto"/>
            <w:bottom w:val="none" w:sz="0" w:space="0" w:color="auto"/>
            <w:right w:val="none" w:sz="0" w:space="0" w:color="auto"/>
          </w:divBdr>
          <w:divsChild>
            <w:div w:id="1056733728">
              <w:marLeft w:val="0"/>
              <w:marRight w:val="0"/>
              <w:marTop w:val="0"/>
              <w:marBottom w:val="0"/>
              <w:divBdr>
                <w:top w:val="none" w:sz="0" w:space="0" w:color="auto"/>
                <w:left w:val="none" w:sz="0" w:space="0" w:color="auto"/>
                <w:bottom w:val="none" w:sz="0" w:space="0" w:color="auto"/>
                <w:right w:val="none" w:sz="0" w:space="0" w:color="auto"/>
              </w:divBdr>
            </w:div>
          </w:divsChild>
        </w:div>
        <w:div w:id="1574511746">
          <w:marLeft w:val="0"/>
          <w:marRight w:val="0"/>
          <w:marTop w:val="0"/>
          <w:marBottom w:val="0"/>
          <w:divBdr>
            <w:top w:val="none" w:sz="0" w:space="0" w:color="auto"/>
            <w:left w:val="none" w:sz="0" w:space="0" w:color="auto"/>
            <w:bottom w:val="none" w:sz="0" w:space="0" w:color="auto"/>
            <w:right w:val="none" w:sz="0" w:space="0" w:color="auto"/>
          </w:divBdr>
          <w:divsChild>
            <w:div w:id="10568898">
              <w:marLeft w:val="0"/>
              <w:marRight w:val="0"/>
              <w:marTop w:val="0"/>
              <w:marBottom w:val="0"/>
              <w:divBdr>
                <w:top w:val="none" w:sz="0" w:space="0" w:color="auto"/>
                <w:left w:val="none" w:sz="0" w:space="0" w:color="auto"/>
                <w:bottom w:val="none" w:sz="0" w:space="0" w:color="auto"/>
                <w:right w:val="none" w:sz="0" w:space="0" w:color="auto"/>
              </w:divBdr>
            </w:div>
          </w:divsChild>
        </w:div>
        <w:div w:id="1602299984">
          <w:marLeft w:val="0"/>
          <w:marRight w:val="0"/>
          <w:marTop w:val="0"/>
          <w:marBottom w:val="0"/>
          <w:divBdr>
            <w:top w:val="none" w:sz="0" w:space="0" w:color="auto"/>
            <w:left w:val="none" w:sz="0" w:space="0" w:color="auto"/>
            <w:bottom w:val="none" w:sz="0" w:space="0" w:color="auto"/>
            <w:right w:val="none" w:sz="0" w:space="0" w:color="auto"/>
          </w:divBdr>
          <w:divsChild>
            <w:div w:id="1879929192">
              <w:marLeft w:val="0"/>
              <w:marRight w:val="0"/>
              <w:marTop w:val="0"/>
              <w:marBottom w:val="0"/>
              <w:divBdr>
                <w:top w:val="none" w:sz="0" w:space="0" w:color="auto"/>
                <w:left w:val="none" w:sz="0" w:space="0" w:color="auto"/>
                <w:bottom w:val="none" w:sz="0" w:space="0" w:color="auto"/>
                <w:right w:val="none" w:sz="0" w:space="0" w:color="auto"/>
              </w:divBdr>
            </w:div>
          </w:divsChild>
        </w:div>
        <w:div w:id="1633752876">
          <w:marLeft w:val="0"/>
          <w:marRight w:val="0"/>
          <w:marTop w:val="0"/>
          <w:marBottom w:val="0"/>
          <w:divBdr>
            <w:top w:val="none" w:sz="0" w:space="0" w:color="auto"/>
            <w:left w:val="none" w:sz="0" w:space="0" w:color="auto"/>
            <w:bottom w:val="none" w:sz="0" w:space="0" w:color="auto"/>
            <w:right w:val="none" w:sz="0" w:space="0" w:color="auto"/>
          </w:divBdr>
          <w:divsChild>
            <w:div w:id="573508715">
              <w:marLeft w:val="0"/>
              <w:marRight w:val="0"/>
              <w:marTop w:val="0"/>
              <w:marBottom w:val="0"/>
              <w:divBdr>
                <w:top w:val="none" w:sz="0" w:space="0" w:color="auto"/>
                <w:left w:val="none" w:sz="0" w:space="0" w:color="auto"/>
                <w:bottom w:val="none" w:sz="0" w:space="0" w:color="auto"/>
                <w:right w:val="none" w:sz="0" w:space="0" w:color="auto"/>
              </w:divBdr>
            </w:div>
          </w:divsChild>
        </w:div>
        <w:div w:id="1653484139">
          <w:marLeft w:val="0"/>
          <w:marRight w:val="0"/>
          <w:marTop w:val="0"/>
          <w:marBottom w:val="0"/>
          <w:divBdr>
            <w:top w:val="none" w:sz="0" w:space="0" w:color="auto"/>
            <w:left w:val="none" w:sz="0" w:space="0" w:color="auto"/>
            <w:bottom w:val="none" w:sz="0" w:space="0" w:color="auto"/>
            <w:right w:val="none" w:sz="0" w:space="0" w:color="auto"/>
          </w:divBdr>
          <w:divsChild>
            <w:div w:id="1182550584">
              <w:marLeft w:val="0"/>
              <w:marRight w:val="0"/>
              <w:marTop w:val="0"/>
              <w:marBottom w:val="0"/>
              <w:divBdr>
                <w:top w:val="none" w:sz="0" w:space="0" w:color="auto"/>
                <w:left w:val="none" w:sz="0" w:space="0" w:color="auto"/>
                <w:bottom w:val="none" w:sz="0" w:space="0" w:color="auto"/>
                <w:right w:val="none" w:sz="0" w:space="0" w:color="auto"/>
              </w:divBdr>
            </w:div>
          </w:divsChild>
        </w:div>
        <w:div w:id="1702435483">
          <w:marLeft w:val="0"/>
          <w:marRight w:val="0"/>
          <w:marTop w:val="0"/>
          <w:marBottom w:val="0"/>
          <w:divBdr>
            <w:top w:val="none" w:sz="0" w:space="0" w:color="auto"/>
            <w:left w:val="none" w:sz="0" w:space="0" w:color="auto"/>
            <w:bottom w:val="none" w:sz="0" w:space="0" w:color="auto"/>
            <w:right w:val="none" w:sz="0" w:space="0" w:color="auto"/>
          </w:divBdr>
          <w:divsChild>
            <w:div w:id="890652733">
              <w:marLeft w:val="0"/>
              <w:marRight w:val="0"/>
              <w:marTop w:val="0"/>
              <w:marBottom w:val="0"/>
              <w:divBdr>
                <w:top w:val="none" w:sz="0" w:space="0" w:color="auto"/>
                <w:left w:val="none" w:sz="0" w:space="0" w:color="auto"/>
                <w:bottom w:val="none" w:sz="0" w:space="0" w:color="auto"/>
                <w:right w:val="none" w:sz="0" w:space="0" w:color="auto"/>
              </w:divBdr>
            </w:div>
          </w:divsChild>
        </w:div>
        <w:div w:id="1768040428">
          <w:marLeft w:val="0"/>
          <w:marRight w:val="0"/>
          <w:marTop w:val="0"/>
          <w:marBottom w:val="0"/>
          <w:divBdr>
            <w:top w:val="none" w:sz="0" w:space="0" w:color="auto"/>
            <w:left w:val="none" w:sz="0" w:space="0" w:color="auto"/>
            <w:bottom w:val="none" w:sz="0" w:space="0" w:color="auto"/>
            <w:right w:val="none" w:sz="0" w:space="0" w:color="auto"/>
          </w:divBdr>
          <w:divsChild>
            <w:div w:id="1148474590">
              <w:marLeft w:val="0"/>
              <w:marRight w:val="0"/>
              <w:marTop w:val="0"/>
              <w:marBottom w:val="0"/>
              <w:divBdr>
                <w:top w:val="none" w:sz="0" w:space="0" w:color="auto"/>
                <w:left w:val="none" w:sz="0" w:space="0" w:color="auto"/>
                <w:bottom w:val="none" w:sz="0" w:space="0" w:color="auto"/>
                <w:right w:val="none" w:sz="0" w:space="0" w:color="auto"/>
              </w:divBdr>
            </w:div>
          </w:divsChild>
        </w:div>
        <w:div w:id="1787768216">
          <w:marLeft w:val="0"/>
          <w:marRight w:val="0"/>
          <w:marTop w:val="0"/>
          <w:marBottom w:val="0"/>
          <w:divBdr>
            <w:top w:val="none" w:sz="0" w:space="0" w:color="auto"/>
            <w:left w:val="none" w:sz="0" w:space="0" w:color="auto"/>
            <w:bottom w:val="none" w:sz="0" w:space="0" w:color="auto"/>
            <w:right w:val="none" w:sz="0" w:space="0" w:color="auto"/>
          </w:divBdr>
          <w:divsChild>
            <w:div w:id="1907832758">
              <w:marLeft w:val="0"/>
              <w:marRight w:val="0"/>
              <w:marTop w:val="0"/>
              <w:marBottom w:val="0"/>
              <w:divBdr>
                <w:top w:val="none" w:sz="0" w:space="0" w:color="auto"/>
                <w:left w:val="none" w:sz="0" w:space="0" w:color="auto"/>
                <w:bottom w:val="none" w:sz="0" w:space="0" w:color="auto"/>
                <w:right w:val="none" w:sz="0" w:space="0" w:color="auto"/>
              </w:divBdr>
            </w:div>
          </w:divsChild>
        </w:div>
        <w:div w:id="1826318271">
          <w:marLeft w:val="0"/>
          <w:marRight w:val="0"/>
          <w:marTop w:val="0"/>
          <w:marBottom w:val="0"/>
          <w:divBdr>
            <w:top w:val="none" w:sz="0" w:space="0" w:color="auto"/>
            <w:left w:val="none" w:sz="0" w:space="0" w:color="auto"/>
            <w:bottom w:val="none" w:sz="0" w:space="0" w:color="auto"/>
            <w:right w:val="none" w:sz="0" w:space="0" w:color="auto"/>
          </w:divBdr>
          <w:divsChild>
            <w:div w:id="1148594792">
              <w:marLeft w:val="0"/>
              <w:marRight w:val="0"/>
              <w:marTop w:val="0"/>
              <w:marBottom w:val="0"/>
              <w:divBdr>
                <w:top w:val="none" w:sz="0" w:space="0" w:color="auto"/>
                <w:left w:val="none" w:sz="0" w:space="0" w:color="auto"/>
                <w:bottom w:val="none" w:sz="0" w:space="0" w:color="auto"/>
                <w:right w:val="none" w:sz="0" w:space="0" w:color="auto"/>
              </w:divBdr>
            </w:div>
          </w:divsChild>
        </w:div>
        <w:div w:id="1827044453">
          <w:marLeft w:val="0"/>
          <w:marRight w:val="0"/>
          <w:marTop w:val="0"/>
          <w:marBottom w:val="0"/>
          <w:divBdr>
            <w:top w:val="none" w:sz="0" w:space="0" w:color="auto"/>
            <w:left w:val="none" w:sz="0" w:space="0" w:color="auto"/>
            <w:bottom w:val="none" w:sz="0" w:space="0" w:color="auto"/>
            <w:right w:val="none" w:sz="0" w:space="0" w:color="auto"/>
          </w:divBdr>
          <w:divsChild>
            <w:div w:id="1338579065">
              <w:marLeft w:val="0"/>
              <w:marRight w:val="0"/>
              <w:marTop w:val="0"/>
              <w:marBottom w:val="0"/>
              <w:divBdr>
                <w:top w:val="none" w:sz="0" w:space="0" w:color="auto"/>
                <w:left w:val="none" w:sz="0" w:space="0" w:color="auto"/>
                <w:bottom w:val="none" w:sz="0" w:space="0" w:color="auto"/>
                <w:right w:val="none" w:sz="0" w:space="0" w:color="auto"/>
              </w:divBdr>
            </w:div>
          </w:divsChild>
        </w:div>
        <w:div w:id="1855682005">
          <w:marLeft w:val="0"/>
          <w:marRight w:val="0"/>
          <w:marTop w:val="0"/>
          <w:marBottom w:val="0"/>
          <w:divBdr>
            <w:top w:val="none" w:sz="0" w:space="0" w:color="auto"/>
            <w:left w:val="none" w:sz="0" w:space="0" w:color="auto"/>
            <w:bottom w:val="none" w:sz="0" w:space="0" w:color="auto"/>
            <w:right w:val="none" w:sz="0" w:space="0" w:color="auto"/>
          </w:divBdr>
          <w:divsChild>
            <w:div w:id="1792816852">
              <w:marLeft w:val="0"/>
              <w:marRight w:val="0"/>
              <w:marTop w:val="0"/>
              <w:marBottom w:val="0"/>
              <w:divBdr>
                <w:top w:val="none" w:sz="0" w:space="0" w:color="auto"/>
                <w:left w:val="none" w:sz="0" w:space="0" w:color="auto"/>
                <w:bottom w:val="none" w:sz="0" w:space="0" w:color="auto"/>
                <w:right w:val="none" w:sz="0" w:space="0" w:color="auto"/>
              </w:divBdr>
            </w:div>
          </w:divsChild>
        </w:div>
        <w:div w:id="1887331657">
          <w:marLeft w:val="0"/>
          <w:marRight w:val="0"/>
          <w:marTop w:val="0"/>
          <w:marBottom w:val="0"/>
          <w:divBdr>
            <w:top w:val="none" w:sz="0" w:space="0" w:color="auto"/>
            <w:left w:val="none" w:sz="0" w:space="0" w:color="auto"/>
            <w:bottom w:val="none" w:sz="0" w:space="0" w:color="auto"/>
            <w:right w:val="none" w:sz="0" w:space="0" w:color="auto"/>
          </w:divBdr>
          <w:divsChild>
            <w:div w:id="1305816023">
              <w:marLeft w:val="0"/>
              <w:marRight w:val="0"/>
              <w:marTop w:val="0"/>
              <w:marBottom w:val="0"/>
              <w:divBdr>
                <w:top w:val="none" w:sz="0" w:space="0" w:color="auto"/>
                <w:left w:val="none" w:sz="0" w:space="0" w:color="auto"/>
                <w:bottom w:val="none" w:sz="0" w:space="0" w:color="auto"/>
                <w:right w:val="none" w:sz="0" w:space="0" w:color="auto"/>
              </w:divBdr>
            </w:div>
          </w:divsChild>
        </w:div>
        <w:div w:id="1910270058">
          <w:marLeft w:val="0"/>
          <w:marRight w:val="0"/>
          <w:marTop w:val="0"/>
          <w:marBottom w:val="0"/>
          <w:divBdr>
            <w:top w:val="none" w:sz="0" w:space="0" w:color="auto"/>
            <w:left w:val="none" w:sz="0" w:space="0" w:color="auto"/>
            <w:bottom w:val="none" w:sz="0" w:space="0" w:color="auto"/>
            <w:right w:val="none" w:sz="0" w:space="0" w:color="auto"/>
          </w:divBdr>
          <w:divsChild>
            <w:div w:id="615791590">
              <w:marLeft w:val="0"/>
              <w:marRight w:val="0"/>
              <w:marTop w:val="0"/>
              <w:marBottom w:val="0"/>
              <w:divBdr>
                <w:top w:val="none" w:sz="0" w:space="0" w:color="auto"/>
                <w:left w:val="none" w:sz="0" w:space="0" w:color="auto"/>
                <w:bottom w:val="none" w:sz="0" w:space="0" w:color="auto"/>
                <w:right w:val="none" w:sz="0" w:space="0" w:color="auto"/>
              </w:divBdr>
            </w:div>
          </w:divsChild>
        </w:div>
        <w:div w:id="1957520594">
          <w:marLeft w:val="0"/>
          <w:marRight w:val="0"/>
          <w:marTop w:val="0"/>
          <w:marBottom w:val="0"/>
          <w:divBdr>
            <w:top w:val="none" w:sz="0" w:space="0" w:color="auto"/>
            <w:left w:val="none" w:sz="0" w:space="0" w:color="auto"/>
            <w:bottom w:val="none" w:sz="0" w:space="0" w:color="auto"/>
            <w:right w:val="none" w:sz="0" w:space="0" w:color="auto"/>
          </w:divBdr>
          <w:divsChild>
            <w:div w:id="1383556803">
              <w:marLeft w:val="0"/>
              <w:marRight w:val="0"/>
              <w:marTop w:val="0"/>
              <w:marBottom w:val="0"/>
              <w:divBdr>
                <w:top w:val="none" w:sz="0" w:space="0" w:color="auto"/>
                <w:left w:val="none" w:sz="0" w:space="0" w:color="auto"/>
                <w:bottom w:val="none" w:sz="0" w:space="0" w:color="auto"/>
                <w:right w:val="none" w:sz="0" w:space="0" w:color="auto"/>
              </w:divBdr>
            </w:div>
          </w:divsChild>
        </w:div>
        <w:div w:id="1961566550">
          <w:marLeft w:val="0"/>
          <w:marRight w:val="0"/>
          <w:marTop w:val="0"/>
          <w:marBottom w:val="0"/>
          <w:divBdr>
            <w:top w:val="none" w:sz="0" w:space="0" w:color="auto"/>
            <w:left w:val="none" w:sz="0" w:space="0" w:color="auto"/>
            <w:bottom w:val="none" w:sz="0" w:space="0" w:color="auto"/>
            <w:right w:val="none" w:sz="0" w:space="0" w:color="auto"/>
          </w:divBdr>
          <w:divsChild>
            <w:div w:id="1710757566">
              <w:marLeft w:val="0"/>
              <w:marRight w:val="0"/>
              <w:marTop w:val="0"/>
              <w:marBottom w:val="0"/>
              <w:divBdr>
                <w:top w:val="none" w:sz="0" w:space="0" w:color="auto"/>
                <w:left w:val="none" w:sz="0" w:space="0" w:color="auto"/>
                <w:bottom w:val="none" w:sz="0" w:space="0" w:color="auto"/>
                <w:right w:val="none" w:sz="0" w:space="0" w:color="auto"/>
              </w:divBdr>
            </w:div>
          </w:divsChild>
        </w:div>
        <w:div w:id="1965116858">
          <w:marLeft w:val="0"/>
          <w:marRight w:val="0"/>
          <w:marTop w:val="0"/>
          <w:marBottom w:val="0"/>
          <w:divBdr>
            <w:top w:val="none" w:sz="0" w:space="0" w:color="auto"/>
            <w:left w:val="none" w:sz="0" w:space="0" w:color="auto"/>
            <w:bottom w:val="none" w:sz="0" w:space="0" w:color="auto"/>
            <w:right w:val="none" w:sz="0" w:space="0" w:color="auto"/>
          </w:divBdr>
          <w:divsChild>
            <w:div w:id="344013828">
              <w:marLeft w:val="0"/>
              <w:marRight w:val="0"/>
              <w:marTop w:val="0"/>
              <w:marBottom w:val="0"/>
              <w:divBdr>
                <w:top w:val="none" w:sz="0" w:space="0" w:color="auto"/>
                <w:left w:val="none" w:sz="0" w:space="0" w:color="auto"/>
                <w:bottom w:val="none" w:sz="0" w:space="0" w:color="auto"/>
                <w:right w:val="none" w:sz="0" w:space="0" w:color="auto"/>
              </w:divBdr>
            </w:div>
          </w:divsChild>
        </w:div>
        <w:div w:id="2028675624">
          <w:marLeft w:val="0"/>
          <w:marRight w:val="0"/>
          <w:marTop w:val="0"/>
          <w:marBottom w:val="0"/>
          <w:divBdr>
            <w:top w:val="none" w:sz="0" w:space="0" w:color="auto"/>
            <w:left w:val="none" w:sz="0" w:space="0" w:color="auto"/>
            <w:bottom w:val="none" w:sz="0" w:space="0" w:color="auto"/>
            <w:right w:val="none" w:sz="0" w:space="0" w:color="auto"/>
          </w:divBdr>
          <w:divsChild>
            <w:div w:id="115029215">
              <w:marLeft w:val="0"/>
              <w:marRight w:val="0"/>
              <w:marTop w:val="0"/>
              <w:marBottom w:val="0"/>
              <w:divBdr>
                <w:top w:val="none" w:sz="0" w:space="0" w:color="auto"/>
                <w:left w:val="none" w:sz="0" w:space="0" w:color="auto"/>
                <w:bottom w:val="none" w:sz="0" w:space="0" w:color="auto"/>
                <w:right w:val="none" w:sz="0" w:space="0" w:color="auto"/>
              </w:divBdr>
            </w:div>
          </w:divsChild>
        </w:div>
        <w:div w:id="2043168479">
          <w:marLeft w:val="0"/>
          <w:marRight w:val="0"/>
          <w:marTop w:val="0"/>
          <w:marBottom w:val="0"/>
          <w:divBdr>
            <w:top w:val="none" w:sz="0" w:space="0" w:color="auto"/>
            <w:left w:val="none" w:sz="0" w:space="0" w:color="auto"/>
            <w:bottom w:val="none" w:sz="0" w:space="0" w:color="auto"/>
            <w:right w:val="none" w:sz="0" w:space="0" w:color="auto"/>
          </w:divBdr>
          <w:divsChild>
            <w:div w:id="2049262293">
              <w:marLeft w:val="0"/>
              <w:marRight w:val="0"/>
              <w:marTop w:val="0"/>
              <w:marBottom w:val="0"/>
              <w:divBdr>
                <w:top w:val="none" w:sz="0" w:space="0" w:color="auto"/>
                <w:left w:val="none" w:sz="0" w:space="0" w:color="auto"/>
                <w:bottom w:val="none" w:sz="0" w:space="0" w:color="auto"/>
                <w:right w:val="none" w:sz="0" w:space="0" w:color="auto"/>
              </w:divBdr>
            </w:div>
          </w:divsChild>
        </w:div>
        <w:div w:id="2064329547">
          <w:marLeft w:val="0"/>
          <w:marRight w:val="0"/>
          <w:marTop w:val="0"/>
          <w:marBottom w:val="0"/>
          <w:divBdr>
            <w:top w:val="none" w:sz="0" w:space="0" w:color="auto"/>
            <w:left w:val="none" w:sz="0" w:space="0" w:color="auto"/>
            <w:bottom w:val="none" w:sz="0" w:space="0" w:color="auto"/>
            <w:right w:val="none" w:sz="0" w:space="0" w:color="auto"/>
          </w:divBdr>
          <w:divsChild>
            <w:div w:id="405735428">
              <w:marLeft w:val="0"/>
              <w:marRight w:val="0"/>
              <w:marTop w:val="0"/>
              <w:marBottom w:val="0"/>
              <w:divBdr>
                <w:top w:val="none" w:sz="0" w:space="0" w:color="auto"/>
                <w:left w:val="none" w:sz="0" w:space="0" w:color="auto"/>
                <w:bottom w:val="none" w:sz="0" w:space="0" w:color="auto"/>
                <w:right w:val="none" w:sz="0" w:space="0" w:color="auto"/>
              </w:divBdr>
            </w:div>
          </w:divsChild>
        </w:div>
        <w:div w:id="2071228070">
          <w:marLeft w:val="0"/>
          <w:marRight w:val="0"/>
          <w:marTop w:val="0"/>
          <w:marBottom w:val="0"/>
          <w:divBdr>
            <w:top w:val="none" w:sz="0" w:space="0" w:color="auto"/>
            <w:left w:val="none" w:sz="0" w:space="0" w:color="auto"/>
            <w:bottom w:val="none" w:sz="0" w:space="0" w:color="auto"/>
            <w:right w:val="none" w:sz="0" w:space="0" w:color="auto"/>
          </w:divBdr>
          <w:divsChild>
            <w:div w:id="668214431">
              <w:marLeft w:val="0"/>
              <w:marRight w:val="0"/>
              <w:marTop w:val="0"/>
              <w:marBottom w:val="0"/>
              <w:divBdr>
                <w:top w:val="none" w:sz="0" w:space="0" w:color="auto"/>
                <w:left w:val="none" w:sz="0" w:space="0" w:color="auto"/>
                <w:bottom w:val="none" w:sz="0" w:space="0" w:color="auto"/>
                <w:right w:val="none" w:sz="0" w:space="0" w:color="auto"/>
              </w:divBdr>
            </w:div>
          </w:divsChild>
        </w:div>
        <w:div w:id="2103640910">
          <w:marLeft w:val="0"/>
          <w:marRight w:val="0"/>
          <w:marTop w:val="0"/>
          <w:marBottom w:val="0"/>
          <w:divBdr>
            <w:top w:val="none" w:sz="0" w:space="0" w:color="auto"/>
            <w:left w:val="none" w:sz="0" w:space="0" w:color="auto"/>
            <w:bottom w:val="none" w:sz="0" w:space="0" w:color="auto"/>
            <w:right w:val="none" w:sz="0" w:space="0" w:color="auto"/>
          </w:divBdr>
          <w:divsChild>
            <w:div w:id="1593009162">
              <w:marLeft w:val="0"/>
              <w:marRight w:val="0"/>
              <w:marTop w:val="0"/>
              <w:marBottom w:val="0"/>
              <w:divBdr>
                <w:top w:val="none" w:sz="0" w:space="0" w:color="auto"/>
                <w:left w:val="none" w:sz="0" w:space="0" w:color="auto"/>
                <w:bottom w:val="none" w:sz="0" w:space="0" w:color="auto"/>
                <w:right w:val="none" w:sz="0" w:space="0" w:color="auto"/>
              </w:divBdr>
            </w:div>
          </w:divsChild>
        </w:div>
        <w:div w:id="2140951464">
          <w:marLeft w:val="0"/>
          <w:marRight w:val="0"/>
          <w:marTop w:val="0"/>
          <w:marBottom w:val="0"/>
          <w:divBdr>
            <w:top w:val="none" w:sz="0" w:space="0" w:color="auto"/>
            <w:left w:val="none" w:sz="0" w:space="0" w:color="auto"/>
            <w:bottom w:val="none" w:sz="0" w:space="0" w:color="auto"/>
            <w:right w:val="none" w:sz="0" w:space="0" w:color="auto"/>
          </w:divBdr>
          <w:divsChild>
            <w:div w:id="9576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471947">
      <w:bodyDiv w:val="1"/>
      <w:marLeft w:val="0"/>
      <w:marRight w:val="0"/>
      <w:marTop w:val="0"/>
      <w:marBottom w:val="0"/>
      <w:divBdr>
        <w:top w:val="none" w:sz="0" w:space="0" w:color="auto"/>
        <w:left w:val="none" w:sz="0" w:space="0" w:color="auto"/>
        <w:bottom w:val="none" w:sz="0" w:space="0" w:color="auto"/>
        <w:right w:val="none" w:sz="0" w:space="0" w:color="auto"/>
      </w:divBdr>
    </w:div>
    <w:div w:id="232816528">
      <w:bodyDiv w:val="1"/>
      <w:marLeft w:val="0"/>
      <w:marRight w:val="0"/>
      <w:marTop w:val="0"/>
      <w:marBottom w:val="0"/>
      <w:divBdr>
        <w:top w:val="none" w:sz="0" w:space="0" w:color="auto"/>
        <w:left w:val="none" w:sz="0" w:space="0" w:color="auto"/>
        <w:bottom w:val="none" w:sz="0" w:space="0" w:color="auto"/>
        <w:right w:val="none" w:sz="0" w:space="0" w:color="auto"/>
      </w:divBdr>
    </w:div>
    <w:div w:id="235869007">
      <w:bodyDiv w:val="1"/>
      <w:marLeft w:val="0"/>
      <w:marRight w:val="0"/>
      <w:marTop w:val="0"/>
      <w:marBottom w:val="0"/>
      <w:divBdr>
        <w:top w:val="none" w:sz="0" w:space="0" w:color="auto"/>
        <w:left w:val="none" w:sz="0" w:space="0" w:color="auto"/>
        <w:bottom w:val="none" w:sz="0" w:space="0" w:color="auto"/>
        <w:right w:val="none" w:sz="0" w:space="0" w:color="auto"/>
      </w:divBdr>
      <w:divsChild>
        <w:div w:id="535849366">
          <w:marLeft w:val="0"/>
          <w:marRight w:val="0"/>
          <w:marTop w:val="0"/>
          <w:marBottom w:val="0"/>
          <w:divBdr>
            <w:top w:val="none" w:sz="0" w:space="0" w:color="auto"/>
            <w:left w:val="none" w:sz="0" w:space="0" w:color="auto"/>
            <w:bottom w:val="none" w:sz="0" w:space="0" w:color="auto"/>
            <w:right w:val="none" w:sz="0" w:space="0" w:color="auto"/>
          </w:divBdr>
        </w:div>
        <w:div w:id="881601459">
          <w:marLeft w:val="0"/>
          <w:marRight w:val="0"/>
          <w:marTop w:val="0"/>
          <w:marBottom w:val="0"/>
          <w:divBdr>
            <w:top w:val="none" w:sz="0" w:space="0" w:color="auto"/>
            <w:left w:val="none" w:sz="0" w:space="0" w:color="auto"/>
            <w:bottom w:val="none" w:sz="0" w:space="0" w:color="auto"/>
            <w:right w:val="none" w:sz="0" w:space="0" w:color="auto"/>
          </w:divBdr>
        </w:div>
      </w:divsChild>
    </w:div>
    <w:div w:id="239102356">
      <w:bodyDiv w:val="1"/>
      <w:marLeft w:val="0"/>
      <w:marRight w:val="0"/>
      <w:marTop w:val="0"/>
      <w:marBottom w:val="0"/>
      <w:divBdr>
        <w:top w:val="none" w:sz="0" w:space="0" w:color="auto"/>
        <w:left w:val="none" w:sz="0" w:space="0" w:color="auto"/>
        <w:bottom w:val="none" w:sz="0" w:space="0" w:color="auto"/>
        <w:right w:val="none" w:sz="0" w:space="0" w:color="auto"/>
      </w:divBdr>
    </w:div>
    <w:div w:id="245723491">
      <w:bodyDiv w:val="1"/>
      <w:marLeft w:val="0"/>
      <w:marRight w:val="0"/>
      <w:marTop w:val="0"/>
      <w:marBottom w:val="0"/>
      <w:divBdr>
        <w:top w:val="none" w:sz="0" w:space="0" w:color="auto"/>
        <w:left w:val="none" w:sz="0" w:space="0" w:color="auto"/>
        <w:bottom w:val="none" w:sz="0" w:space="0" w:color="auto"/>
        <w:right w:val="none" w:sz="0" w:space="0" w:color="auto"/>
      </w:divBdr>
    </w:div>
    <w:div w:id="246421888">
      <w:bodyDiv w:val="1"/>
      <w:marLeft w:val="0"/>
      <w:marRight w:val="0"/>
      <w:marTop w:val="0"/>
      <w:marBottom w:val="0"/>
      <w:divBdr>
        <w:top w:val="none" w:sz="0" w:space="0" w:color="auto"/>
        <w:left w:val="none" w:sz="0" w:space="0" w:color="auto"/>
        <w:bottom w:val="none" w:sz="0" w:space="0" w:color="auto"/>
        <w:right w:val="none" w:sz="0" w:space="0" w:color="auto"/>
      </w:divBdr>
    </w:div>
    <w:div w:id="247739291">
      <w:bodyDiv w:val="1"/>
      <w:marLeft w:val="0"/>
      <w:marRight w:val="0"/>
      <w:marTop w:val="0"/>
      <w:marBottom w:val="0"/>
      <w:divBdr>
        <w:top w:val="none" w:sz="0" w:space="0" w:color="auto"/>
        <w:left w:val="none" w:sz="0" w:space="0" w:color="auto"/>
        <w:bottom w:val="none" w:sz="0" w:space="0" w:color="auto"/>
        <w:right w:val="none" w:sz="0" w:space="0" w:color="auto"/>
      </w:divBdr>
    </w:div>
    <w:div w:id="248317964">
      <w:bodyDiv w:val="1"/>
      <w:marLeft w:val="0"/>
      <w:marRight w:val="0"/>
      <w:marTop w:val="0"/>
      <w:marBottom w:val="0"/>
      <w:divBdr>
        <w:top w:val="none" w:sz="0" w:space="0" w:color="auto"/>
        <w:left w:val="none" w:sz="0" w:space="0" w:color="auto"/>
        <w:bottom w:val="none" w:sz="0" w:space="0" w:color="auto"/>
        <w:right w:val="none" w:sz="0" w:space="0" w:color="auto"/>
      </w:divBdr>
    </w:div>
    <w:div w:id="252979859">
      <w:bodyDiv w:val="1"/>
      <w:marLeft w:val="0"/>
      <w:marRight w:val="0"/>
      <w:marTop w:val="0"/>
      <w:marBottom w:val="0"/>
      <w:divBdr>
        <w:top w:val="none" w:sz="0" w:space="0" w:color="auto"/>
        <w:left w:val="none" w:sz="0" w:space="0" w:color="auto"/>
        <w:bottom w:val="none" w:sz="0" w:space="0" w:color="auto"/>
        <w:right w:val="none" w:sz="0" w:space="0" w:color="auto"/>
      </w:divBdr>
    </w:div>
    <w:div w:id="256914070">
      <w:bodyDiv w:val="1"/>
      <w:marLeft w:val="0"/>
      <w:marRight w:val="0"/>
      <w:marTop w:val="0"/>
      <w:marBottom w:val="0"/>
      <w:divBdr>
        <w:top w:val="none" w:sz="0" w:space="0" w:color="auto"/>
        <w:left w:val="none" w:sz="0" w:space="0" w:color="auto"/>
        <w:bottom w:val="none" w:sz="0" w:space="0" w:color="auto"/>
        <w:right w:val="none" w:sz="0" w:space="0" w:color="auto"/>
      </w:divBdr>
    </w:div>
    <w:div w:id="257448093">
      <w:bodyDiv w:val="1"/>
      <w:marLeft w:val="0"/>
      <w:marRight w:val="0"/>
      <w:marTop w:val="0"/>
      <w:marBottom w:val="0"/>
      <w:divBdr>
        <w:top w:val="none" w:sz="0" w:space="0" w:color="auto"/>
        <w:left w:val="none" w:sz="0" w:space="0" w:color="auto"/>
        <w:bottom w:val="none" w:sz="0" w:space="0" w:color="auto"/>
        <w:right w:val="none" w:sz="0" w:space="0" w:color="auto"/>
      </w:divBdr>
    </w:div>
    <w:div w:id="262881755">
      <w:bodyDiv w:val="1"/>
      <w:marLeft w:val="0"/>
      <w:marRight w:val="0"/>
      <w:marTop w:val="0"/>
      <w:marBottom w:val="0"/>
      <w:divBdr>
        <w:top w:val="none" w:sz="0" w:space="0" w:color="auto"/>
        <w:left w:val="none" w:sz="0" w:space="0" w:color="auto"/>
        <w:bottom w:val="none" w:sz="0" w:space="0" w:color="auto"/>
        <w:right w:val="none" w:sz="0" w:space="0" w:color="auto"/>
      </w:divBdr>
    </w:div>
    <w:div w:id="263273474">
      <w:bodyDiv w:val="1"/>
      <w:marLeft w:val="0"/>
      <w:marRight w:val="0"/>
      <w:marTop w:val="0"/>
      <w:marBottom w:val="0"/>
      <w:divBdr>
        <w:top w:val="none" w:sz="0" w:space="0" w:color="auto"/>
        <w:left w:val="none" w:sz="0" w:space="0" w:color="auto"/>
        <w:bottom w:val="none" w:sz="0" w:space="0" w:color="auto"/>
        <w:right w:val="none" w:sz="0" w:space="0" w:color="auto"/>
      </w:divBdr>
    </w:div>
    <w:div w:id="263391770">
      <w:bodyDiv w:val="1"/>
      <w:marLeft w:val="0"/>
      <w:marRight w:val="0"/>
      <w:marTop w:val="0"/>
      <w:marBottom w:val="0"/>
      <w:divBdr>
        <w:top w:val="none" w:sz="0" w:space="0" w:color="auto"/>
        <w:left w:val="none" w:sz="0" w:space="0" w:color="auto"/>
        <w:bottom w:val="none" w:sz="0" w:space="0" w:color="auto"/>
        <w:right w:val="none" w:sz="0" w:space="0" w:color="auto"/>
      </w:divBdr>
    </w:div>
    <w:div w:id="264116373">
      <w:bodyDiv w:val="1"/>
      <w:marLeft w:val="0"/>
      <w:marRight w:val="0"/>
      <w:marTop w:val="0"/>
      <w:marBottom w:val="0"/>
      <w:divBdr>
        <w:top w:val="none" w:sz="0" w:space="0" w:color="auto"/>
        <w:left w:val="none" w:sz="0" w:space="0" w:color="auto"/>
        <w:bottom w:val="none" w:sz="0" w:space="0" w:color="auto"/>
        <w:right w:val="none" w:sz="0" w:space="0" w:color="auto"/>
      </w:divBdr>
    </w:div>
    <w:div w:id="264465765">
      <w:bodyDiv w:val="1"/>
      <w:marLeft w:val="0"/>
      <w:marRight w:val="0"/>
      <w:marTop w:val="0"/>
      <w:marBottom w:val="0"/>
      <w:divBdr>
        <w:top w:val="none" w:sz="0" w:space="0" w:color="auto"/>
        <w:left w:val="none" w:sz="0" w:space="0" w:color="auto"/>
        <w:bottom w:val="none" w:sz="0" w:space="0" w:color="auto"/>
        <w:right w:val="none" w:sz="0" w:space="0" w:color="auto"/>
      </w:divBdr>
    </w:div>
    <w:div w:id="268202915">
      <w:bodyDiv w:val="1"/>
      <w:marLeft w:val="0"/>
      <w:marRight w:val="0"/>
      <w:marTop w:val="0"/>
      <w:marBottom w:val="0"/>
      <w:divBdr>
        <w:top w:val="none" w:sz="0" w:space="0" w:color="auto"/>
        <w:left w:val="none" w:sz="0" w:space="0" w:color="auto"/>
        <w:bottom w:val="none" w:sz="0" w:space="0" w:color="auto"/>
        <w:right w:val="none" w:sz="0" w:space="0" w:color="auto"/>
      </w:divBdr>
    </w:div>
    <w:div w:id="268397088">
      <w:bodyDiv w:val="1"/>
      <w:marLeft w:val="0"/>
      <w:marRight w:val="0"/>
      <w:marTop w:val="0"/>
      <w:marBottom w:val="0"/>
      <w:divBdr>
        <w:top w:val="none" w:sz="0" w:space="0" w:color="auto"/>
        <w:left w:val="none" w:sz="0" w:space="0" w:color="auto"/>
        <w:bottom w:val="none" w:sz="0" w:space="0" w:color="auto"/>
        <w:right w:val="none" w:sz="0" w:space="0" w:color="auto"/>
      </w:divBdr>
    </w:div>
    <w:div w:id="274950757">
      <w:bodyDiv w:val="1"/>
      <w:marLeft w:val="0"/>
      <w:marRight w:val="0"/>
      <w:marTop w:val="0"/>
      <w:marBottom w:val="0"/>
      <w:divBdr>
        <w:top w:val="none" w:sz="0" w:space="0" w:color="auto"/>
        <w:left w:val="none" w:sz="0" w:space="0" w:color="auto"/>
        <w:bottom w:val="none" w:sz="0" w:space="0" w:color="auto"/>
        <w:right w:val="none" w:sz="0" w:space="0" w:color="auto"/>
      </w:divBdr>
    </w:div>
    <w:div w:id="275865624">
      <w:bodyDiv w:val="1"/>
      <w:marLeft w:val="0"/>
      <w:marRight w:val="0"/>
      <w:marTop w:val="0"/>
      <w:marBottom w:val="0"/>
      <w:divBdr>
        <w:top w:val="none" w:sz="0" w:space="0" w:color="auto"/>
        <w:left w:val="none" w:sz="0" w:space="0" w:color="auto"/>
        <w:bottom w:val="none" w:sz="0" w:space="0" w:color="auto"/>
        <w:right w:val="none" w:sz="0" w:space="0" w:color="auto"/>
      </w:divBdr>
    </w:div>
    <w:div w:id="276570922">
      <w:bodyDiv w:val="1"/>
      <w:marLeft w:val="0"/>
      <w:marRight w:val="0"/>
      <w:marTop w:val="0"/>
      <w:marBottom w:val="0"/>
      <w:divBdr>
        <w:top w:val="none" w:sz="0" w:space="0" w:color="auto"/>
        <w:left w:val="none" w:sz="0" w:space="0" w:color="auto"/>
        <w:bottom w:val="none" w:sz="0" w:space="0" w:color="auto"/>
        <w:right w:val="none" w:sz="0" w:space="0" w:color="auto"/>
      </w:divBdr>
    </w:div>
    <w:div w:id="283196300">
      <w:bodyDiv w:val="1"/>
      <w:marLeft w:val="0"/>
      <w:marRight w:val="0"/>
      <w:marTop w:val="0"/>
      <w:marBottom w:val="0"/>
      <w:divBdr>
        <w:top w:val="none" w:sz="0" w:space="0" w:color="auto"/>
        <w:left w:val="none" w:sz="0" w:space="0" w:color="auto"/>
        <w:bottom w:val="none" w:sz="0" w:space="0" w:color="auto"/>
        <w:right w:val="none" w:sz="0" w:space="0" w:color="auto"/>
      </w:divBdr>
    </w:div>
    <w:div w:id="283657340">
      <w:bodyDiv w:val="1"/>
      <w:marLeft w:val="0"/>
      <w:marRight w:val="0"/>
      <w:marTop w:val="0"/>
      <w:marBottom w:val="0"/>
      <w:divBdr>
        <w:top w:val="none" w:sz="0" w:space="0" w:color="auto"/>
        <w:left w:val="none" w:sz="0" w:space="0" w:color="auto"/>
        <w:bottom w:val="none" w:sz="0" w:space="0" w:color="auto"/>
        <w:right w:val="none" w:sz="0" w:space="0" w:color="auto"/>
      </w:divBdr>
    </w:div>
    <w:div w:id="286355058">
      <w:bodyDiv w:val="1"/>
      <w:marLeft w:val="0"/>
      <w:marRight w:val="0"/>
      <w:marTop w:val="0"/>
      <w:marBottom w:val="0"/>
      <w:divBdr>
        <w:top w:val="none" w:sz="0" w:space="0" w:color="auto"/>
        <w:left w:val="none" w:sz="0" w:space="0" w:color="auto"/>
        <w:bottom w:val="none" w:sz="0" w:space="0" w:color="auto"/>
        <w:right w:val="none" w:sz="0" w:space="0" w:color="auto"/>
      </w:divBdr>
    </w:div>
    <w:div w:id="292442572">
      <w:bodyDiv w:val="1"/>
      <w:marLeft w:val="0"/>
      <w:marRight w:val="0"/>
      <w:marTop w:val="0"/>
      <w:marBottom w:val="0"/>
      <w:divBdr>
        <w:top w:val="none" w:sz="0" w:space="0" w:color="auto"/>
        <w:left w:val="none" w:sz="0" w:space="0" w:color="auto"/>
        <w:bottom w:val="none" w:sz="0" w:space="0" w:color="auto"/>
        <w:right w:val="none" w:sz="0" w:space="0" w:color="auto"/>
      </w:divBdr>
    </w:div>
    <w:div w:id="303701642">
      <w:bodyDiv w:val="1"/>
      <w:marLeft w:val="0"/>
      <w:marRight w:val="0"/>
      <w:marTop w:val="0"/>
      <w:marBottom w:val="0"/>
      <w:divBdr>
        <w:top w:val="none" w:sz="0" w:space="0" w:color="auto"/>
        <w:left w:val="none" w:sz="0" w:space="0" w:color="auto"/>
        <w:bottom w:val="none" w:sz="0" w:space="0" w:color="auto"/>
        <w:right w:val="none" w:sz="0" w:space="0" w:color="auto"/>
      </w:divBdr>
    </w:div>
    <w:div w:id="305402215">
      <w:bodyDiv w:val="1"/>
      <w:marLeft w:val="0"/>
      <w:marRight w:val="0"/>
      <w:marTop w:val="0"/>
      <w:marBottom w:val="0"/>
      <w:divBdr>
        <w:top w:val="none" w:sz="0" w:space="0" w:color="auto"/>
        <w:left w:val="none" w:sz="0" w:space="0" w:color="auto"/>
        <w:bottom w:val="none" w:sz="0" w:space="0" w:color="auto"/>
        <w:right w:val="none" w:sz="0" w:space="0" w:color="auto"/>
      </w:divBdr>
    </w:div>
    <w:div w:id="315652750">
      <w:bodyDiv w:val="1"/>
      <w:marLeft w:val="0"/>
      <w:marRight w:val="0"/>
      <w:marTop w:val="0"/>
      <w:marBottom w:val="0"/>
      <w:divBdr>
        <w:top w:val="none" w:sz="0" w:space="0" w:color="auto"/>
        <w:left w:val="none" w:sz="0" w:space="0" w:color="auto"/>
        <w:bottom w:val="none" w:sz="0" w:space="0" w:color="auto"/>
        <w:right w:val="none" w:sz="0" w:space="0" w:color="auto"/>
      </w:divBdr>
    </w:div>
    <w:div w:id="319038238">
      <w:bodyDiv w:val="1"/>
      <w:marLeft w:val="0"/>
      <w:marRight w:val="0"/>
      <w:marTop w:val="0"/>
      <w:marBottom w:val="0"/>
      <w:divBdr>
        <w:top w:val="none" w:sz="0" w:space="0" w:color="auto"/>
        <w:left w:val="none" w:sz="0" w:space="0" w:color="auto"/>
        <w:bottom w:val="none" w:sz="0" w:space="0" w:color="auto"/>
        <w:right w:val="none" w:sz="0" w:space="0" w:color="auto"/>
      </w:divBdr>
    </w:div>
    <w:div w:id="320159541">
      <w:bodyDiv w:val="1"/>
      <w:marLeft w:val="0"/>
      <w:marRight w:val="0"/>
      <w:marTop w:val="0"/>
      <w:marBottom w:val="0"/>
      <w:divBdr>
        <w:top w:val="none" w:sz="0" w:space="0" w:color="auto"/>
        <w:left w:val="none" w:sz="0" w:space="0" w:color="auto"/>
        <w:bottom w:val="none" w:sz="0" w:space="0" w:color="auto"/>
        <w:right w:val="none" w:sz="0" w:space="0" w:color="auto"/>
      </w:divBdr>
    </w:div>
    <w:div w:id="324548964">
      <w:bodyDiv w:val="1"/>
      <w:marLeft w:val="0"/>
      <w:marRight w:val="0"/>
      <w:marTop w:val="0"/>
      <w:marBottom w:val="0"/>
      <w:divBdr>
        <w:top w:val="none" w:sz="0" w:space="0" w:color="auto"/>
        <w:left w:val="none" w:sz="0" w:space="0" w:color="auto"/>
        <w:bottom w:val="none" w:sz="0" w:space="0" w:color="auto"/>
        <w:right w:val="none" w:sz="0" w:space="0" w:color="auto"/>
      </w:divBdr>
    </w:div>
    <w:div w:id="332495908">
      <w:bodyDiv w:val="1"/>
      <w:marLeft w:val="0"/>
      <w:marRight w:val="0"/>
      <w:marTop w:val="0"/>
      <w:marBottom w:val="0"/>
      <w:divBdr>
        <w:top w:val="none" w:sz="0" w:space="0" w:color="auto"/>
        <w:left w:val="none" w:sz="0" w:space="0" w:color="auto"/>
        <w:bottom w:val="none" w:sz="0" w:space="0" w:color="auto"/>
        <w:right w:val="none" w:sz="0" w:space="0" w:color="auto"/>
      </w:divBdr>
    </w:div>
    <w:div w:id="335234432">
      <w:bodyDiv w:val="1"/>
      <w:marLeft w:val="0"/>
      <w:marRight w:val="0"/>
      <w:marTop w:val="0"/>
      <w:marBottom w:val="0"/>
      <w:divBdr>
        <w:top w:val="none" w:sz="0" w:space="0" w:color="auto"/>
        <w:left w:val="none" w:sz="0" w:space="0" w:color="auto"/>
        <w:bottom w:val="none" w:sz="0" w:space="0" w:color="auto"/>
        <w:right w:val="none" w:sz="0" w:space="0" w:color="auto"/>
      </w:divBdr>
    </w:div>
    <w:div w:id="338653539">
      <w:bodyDiv w:val="1"/>
      <w:marLeft w:val="0"/>
      <w:marRight w:val="0"/>
      <w:marTop w:val="0"/>
      <w:marBottom w:val="0"/>
      <w:divBdr>
        <w:top w:val="none" w:sz="0" w:space="0" w:color="auto"/>
        <w:left w:val="none" w:sz="0" w:space="0" w:color="auto"/>
        <w:bottom w:val="none" w:sz="0" w:space="0" w:color="auto"/>
        <w:right w:val="none" w:sz="0" w:space="0" w:color="auto"/>
      </w:divBdr>
    </w:div>
    <w:div w:id="340812525">
      <w:bodyDiv w:val="1"/>
      <w:marLeft w:val="0"/>
      <w:marRight w:val="0"/>
      <w:marTop w:val="0"/>
      <w:marBottom w:val="0"/>
      <w:divBdr>
        <w:top w:val="none" w:sz="0" w:space="0" w:color="auto"/>
        <w:left w:val="none" w:sz="0" w:space="0" w:color="auto"/>
        <w:bottom w:val="none" w:sz="0" w:space="0" w:color="auto"/>
        <w:right w:val="none" w:sz="0" w:space="0" w:color="auto"/>
      </w:divBdr>
    </w:div>
    <w:div w:id="349260736">
      <w:bodyDiv w:val="1"/>
      <w:marLeft w:val="0"/>
      <w:marRight w:val="0"/>
      <w:marTop w:val="0"/>
      <w:marBottom w:val="0"/>
      <w:divBdr>
        <w:top w:val="none" w:sz="0" w:space="0" w:color="auto"/>
        <w:left w:val="none" w:sz="0" w:space="0" w:color="auto"/>
        <w:bottom w:val="none" w:sz="0" w:space="0" w:color="auto"/>
        <w:right w:val="none" w:sz="0" w:space="0" w:color="auto"/>
      </w:divBdr>
    </w:div>
    <w:div w:id="353725114">
      <w:bodyDiv w:val="1"/>
      <w:marLeft w:val="0"/>
      <w:marRight w:val="0"/>
      <w:marTop w:val="0"/>
      <w:marBottom w:val="0"/>
      <w:divBdr>
        <w:top w:val="none" w:sz="0" w:space="0" w:color="auto"/>
        <w:left w:val="none" w:sz="0" w:space="0" w:color="auto"/>
        <w:bottom w:val="none" w:sz="0" w:space="0" w:color="auto"/>
        <w:right w:val="none" w:sz="0" w:space="0" w:color="auto"/>
      </w:divBdr>
      <w:divsChild>
        <w:div w:id="2027975882">
          <w:marLeft w:val="0"/>
          <w:marRight w:val="0"/>
          <w:marTop w:val="0"/>
          <w:marBottom w:val="0"/>
          <w:divBdr>
            <w:top w:val="none" w:sz="0" w:space="0" w:color="auto"/>
            <w:left w:val="none" w:sz="0" w:space="0" w:color="auto"/>
            <w:bottom w:val="none" w:sz="0" w:space="0" w:color="auto"/>
            <w:right w:val="none" w:sz="0" w:space="0" w:color="auto"/>
          </w:divBdr>
          <w:divsChild>
            <w:div w:id="2114519450">
              <w:marLeft w:val="0"/>
              <w:marRight w:val="0"/>
              <w:marTop w:val="0"/>
              <w:marBottom w:val="0"/>
              <w:divBdr>
                <w:top w:val="none" w:sz="0" w:space="0" w:color="auto"/>
                <w:left w:val="none" w:sz="0" w:space="0" w:color="auto"/>
                <w:bottom w:val="none" w:sz="0" w:space="0" w:color="auto"/>
                <w:right w:val="none" w:sz="0" w:space="0" w:color="auto"/>
              </w:divBdr>
              <w:divsChild>
                <w:div w:id="262803547">
                  <w:marLeft w:val="0"/>
                  <w:marRight w:val="0"/>
                  <w:marTop w:val="0"/>
                  <w:marBottom w:val="0"/>
                  <w:divBdr>
                    <w:top w:val="none" w:sz="0" w:space="0" w:color="auto"/>
                    <w:left w:val="none" w:sz="0" w:space="0" w:color="auto"/>
                    <w:bottom w:val="none" w:sz="0" w:space="0" w:color="auto"/>
                    <w:right w:val="none" w:sz="0" w:space="0" w:color="auto"/>
                  </w:divBdr>
                  <w:divsChild>
                    <w:div w:id="1733389887">
                      <w:marLeft w:val="0"/>
                      <w:marRight w:val="0"/>
                      <w:marTop w:val="0"/>
                      <w:marBottom w:val="0"/>
                      <w:divBdr>
                        <w:top w:val="none" w:sz="0" w:space="0" w:color="auto"/>
                        <w:left w:val="none" w:sz="0" w:space="0" w:color="auto"/>
                        <w:bottom w:val="none" w:sz="0" w:space="0" w:color="auto"/>
                        <w:right w:val="none" w:sz="0" w:space="0" w:color="auto"/>
                      </w:divBdr>
                      <w:divsChild>
                        <w:div w:id="39864214">
                          <w:marLeft w:val="0"/>
                          <w:marRight w:val="0"/>
                          <w:marTop w:val="0"/>
                          <w:marBottom w:val="0"/>
                          <w:divBdr>
                            <w:top w:val="none" w:sz="0" w:space="0" w:color="auto"/>
                            <w:left w:val="none" w:sz="0" w:space="0" w:color="auto"/>
                            <w:bottom w:val="none" w:sz="0" w:space="0" w:color="auto"/>
                            <w:right w:val="none" w:sz="0" w:space="0" w:color="auto"/>
                          </w:divBdr>
                          <w:divsChild>
                            <w:div w:id="29035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9935496">
      <w:bodyDiv w:val="1"/>
      <w:marLeft w:val="0"/>
      <w:marRight w:val="0"/>
      <w:marTop w:val="0"/>
      <w:marBottom w:val="0"/>
      <w:divBdr>
        <w:top w:val="none" w:sz="0" w:space="0" w:color="auto"/>
        <w:left w:val="none" w:sz="0" w:space="0" w:color="auto"/>
        <w:bottom w:val="none" w:sz="0" w:space="0" w:color="auto"/>
        <w:right w:val="none" w:sz="0" w:space="0" w:color="auto"/>
      </w:divBdr>
    </w:div>
    <w:div w:id="364790365">
      <w:bodyDiv w:val="1"/>
      <w:marLeft w:val="0"/>
      <w:marRight w:val="0"/>
      <w:marTop w:val="0"/>
      <w:marBottom w:val="0"/>
      <w:divBdr>
        <w:top w:val="none" w:sz="0" w:space="0" w:color="auto"/>
        <w:left w:val="none" w:sz="0" w:space="0" w:color="auto"/>
        <w:bottom w:val="none" w:sz="0" w:space="0" w:color="auto"/>
        <w:right w:val="none" w:sz="0" w:space="0" w:color="auto"/>
      </w:divBdr>
    </w:div>
    <w:div w:id="370037261">
      <w:bodyDiv w:val="1"/>
      <w:marLeft w:val="0"/>
      <w:marRight w:val="0"/>
      <w:marTop w:val="0"/>
      <w:marBottom w:val="0"/>
      <w:divBdr>
        <w:top w:val="none" w:sz="0" w:space="0" w:color="auto"/>
        <w:left w:val="none" w:sz="0" w:space="0" w:color="auto"/>
        <w:bottom w:val="none" w:sz="0" w:space="0" w:color="auto"/>
        <w:right w:val="none" w:sz="0" w:space="0" w:color="auto"/>
      </w:divBdr>
    </w:div>
    <w:div w:id="371080783">
      <w:bodyDiv w:val="1"/>
      <w:marLeft w:val="0"/>
      <w:marRight w:val="0"/>
      <w:marTop w:val="0"/>
      <w:marBottom w:val="0"/>
      <w:divBdr>
        <w:top w:val="none" w:sz="0" w:space="0" w:color="auto"/>
        <w:left w:val="none" w:sz="0" w:space="0" w:color="auto"/>
        <w:bottom w:val="none" w:sz="0" w:space="0" w:color="auto"/>
        <w:right w:val="none" w:sz="0" w:space="0" w:color="auto"/>
      </w:divBdr>
    </w:div>
    <w:div w:id="373698820">
      <w:bodyDiv w:val="1"/>
      <w:marLeft w:val="0"/>
      <w:marRight w:val="0"/>
      <w:marTop w:val="0"/>
      <w:marBottom w:val="0"/>
      <w:divBdr>
        <w:top w:val="none" w:sz="0" w:space="0" w:color="auto"/>
        <w:left w:val="none" w:sz="0" w:space="0" w:color="auto"/>
        <w:bottom w:val="none" w:sz="0" w:space="0" w:color="auto"/>
        <w:right w:val="none" w:sz="0" w:space="0" w:color="auto"/>
      </w:divBdr>
    </w:div>
    <w:div w:id="375281476">
      <w:bodyDiv w:val="1"/>
      <w:marLeft w:val="0"/>
      <w:marRight w:val="0"/>
      <w:marTop w:val="0"/>
      <w:marBottom w:val="0"/>
      <w:divBdr>
        <w:top w:val="none" w:sz="0" w:space="0" w:color="auto"/>
        <w:left w:val="none" w:sz="0" w:space="0" w:color="auto"/>
        <w:bottom w:val="none" w:sz="0" w:space="0" w:color="auto"/>
        <w:right w:val="none" w:sz="0" w:space="0" w:color="auto"/>
      </w:divBdr>
    </w:div>
    <w:div w:id="383024601">
      <w:bodyDiv w:val="1"/>
      <w:marLeft w:val="0"/>
      <w:marRight w:val="0"/>
      <w:marTop w:val="0"/>
      <w:marBottom w:val="0"/>
      <w:divBdr>
        <w:top w:val="none" w:sz="0" w:space="0" w:color="auto"/>
        <w:left w:val="none" w:sz="0" w:space="0" w:color="auto"/>
        <w:bottom w:val="none" w:sz="0" w:space="0" w:color="auto"/>
        <w:right w:val="none" w:sz="0" w:space="0" w:color="auto"/>
      </w:divBdr>
    </w:div>
    <w:div w:id="388505221">
      <w:bodyDiv w:val="1"/>
      <w:marLeft w:val="0"/>
      <w:marRight w:val="0"/>
      <w:marTop w:val="0"/>
      <w:marBottom w:val="0"/>
      <w:divBdr>
        <w:top w:val="none" w:sz="0" w:space="0" w:color="auto"/>
        <w:left w:val="none" w:sz="0" w:space="0" w:color="auto"/>
        <w:bottom w:val="none" w:sz="0" w:space="0" w:color="auto"/>
        <w:right w:val="none" w:sz="0" w:space="0" w:color="auto"/>
      </w:divBdr>
    </w:div>
    <w:div w:id="394819470">
      <w:bodyDiv w:val="1"/>
      <w:marLeft w:val="0"/>
      <w:marRight w:val="0"/>
      <w:marTop w:val="0"/>
      <w:marBottom w:val="0"/>
      <w:divBdr>
        <w:top w:val="none" w:sz="0" w:space="0" w:color="auto"/>
        <w:left w:val="none" w:sz="0" w:space="0" w:color="auto"/>
        <w:bottom w:val="none" w:sz="0" w:space="0" w:color="auto"/>
        <w:right w:val="none" w:sz="0" w:space="0" w:color="auto"/>
      </w:divBdr>
    </w:div>
    <w:div w:id="400296918">
      <w:bodyDiv w:val="1"/>
      <w:marLeft w:val="0"/>
      <w:marRight w:val="0"/>
      <w:marTop w:val="0"/>
      <w:marBottom w:val="0"/>
      <w:divBdr>
        <w:top w:val="none" w:sz="0" w:space="0" w:color="auto"/>
        <w:left w:val="none" w:sz="0" w:space="0" w:color="auto"/>
        <w:bottom w:val="none" w:sz="0" w:space="0" w:color="auto"/>
        <w:right w:val="none" w:sz="0" w:space="0" w:color="auto"/>
      </w:divBdr>
    </w:div>
    <w:div w:id="406074386">
      <w:bodyDiv w:val="1"/>
      <w:marLeft w:val="0"/>
      <w:marRight w:val="0"/>
      <w:marTop w:val="0"/>
      <w:marBottom w:val="0"/>
      <w:divBdr>
        <w:top w:val="none" w:sz="0" w:space="0" w:color="auto"/>
        <w:left w:val="none" w:sz="0" w:space="0" w:color="auto"/>
        <w:bottom w:val="none" w:sz="0" w:space="0" w:color="auto"/>
        <w:right w:val="none" w:sz="0" w:space="0" w:color="auto"/>
      </w:divBdr>
    </w:div>
    <w:div w:id="408380865">
      <w:bodyDiv w:val="1"/>
      <w:marLeft w:val="0"/>
      <w:marRight w:val="0"/>
      <w:marTop w:val="0"/>
      <w:marBottom w:val="0"/>
      <w:divBdr>
        <w:top w:val="none" w:sz="0" w:space="0" w:color="auto"/>
        <w:left w:val="none" w:sz="0" w:space="0" w:color="auto"/>
        <w:bottom w:val="none" w:sz="0" w:space="0" w:color="auto"/>
        <w:right w:val="none" w:sz="0" w:space="0" w:color="auto"/>
      </w:divBdr>
    </w:div>
    <w:div w:id="408967957">
      <w:bodyDiv w:val="1"/>
      <w:marLeft w:val="0"/>
      <w:marRight w:val="0"/>
      <w:marTop w:val="0"/>
      <w:marBottom w:val="0"/>
      <w:divBdr>
        <w:top w:val="none" w:sz="0" w:space="0" w:color="auto"/>
        <w:left w:val="none" w:sz="0" w:space="0" w:color="auto"/>
        <w:bottom w:val="none" w:sz="0" w:space="0" w:color="auto"/>
        <w:right w:val="none" w:sz="0" w:space="0" w:color="auto"/>
      </w:divBdr>
    </w:div>
    <w:div w:id="410275893">
      <w:bodyDiv w:val="1"/>
      <w:marLeft w:val="0"/>
      <w:marRight w:val="0"/>
      <w:marTop w:val="0"/>
      <w:marBottom w:val="0"/>
      <w:divBdr>
        <w:top w:val="none" w:sz="0" w:space="0" w:color="auto"/>
        <w:left w:val="none" w:sz="0" w:space="0" w:color="auto"/>
        <w:bottom w:val="none" w:sz="0" w:space="0" w:color="auto"/>
        <w:right w:val="none" w:sz="0" w:space="0" w:color="auto"/>
      </w:divBdr>
    </w:div>
    <w:div w:id="419839127">
      <w:bodyDiv w:val="1"/>
      <w:marLeft w:val="0"/>
      <w:marRight w:val="0"/>
      <w:marTop w:val="0"/>
      <w:marBottom w:val="0"/>
      <w:divBdr>
        <w:top w:val="none" w:sz="0" w:space="0" w:color="auto"/>
        <w:left w:val="none" w:sz="0" w:space="0" w:color="auto"/>
        <w:bottom w:val="none" w:sz="0" w:space="0" w:color="auto"/>
        <w:right w:val="none" w:sz="0" w:space="0" w:color="auto"/>
      </w:divBdr>
    </w:div>
    <w:div w:id="421296046">
      <w:bodyDiv w:val="1"/>
      <w:marLeft w:val="0"/>
      <w:marRight w:val="0"/>
      <w:marTop w:val="0"/>
      <w:marBottom w:val="0"/>
      <w:divBdr>
        <w:top w:val="none" w:sz="0" w:space="0" w:color="auto"/>
        <w:left w:val="none" w:sz="0" w:space="0" w:color="auto"/>
        <w:bottom w:val="none" w:sz="0" w:space="0" w:color="auto"/>
        <w:right w:val="none" w:sz="0" w:space="0" w:color="auto"/>
      </w:divBdr>
    </w:div>
    <w:div w:id="424426352">
      <w:bodyDiv w:val="1"/>
      <w:marLeft w:val="0"/>
      <w:marRight w:val="0"/>
      <w:marTop w:val="0"/>
      <w:marBottom w:val="0"/>
      <w:divBdr>
        <w:top w:val="none" w:sz="0" w:space="0" w:color="auto"/>
        <w:left w:val="none" w:sz="0" w:space="0" w:color="auto"/>
        <w:bottom w:val="none" w:sz="0" w:space="0" w:color="auto"/>
        <w:right w:val="none" w:sz="0" w:space="0" w:color="auto"/>
      </w:divBdr>
    </w:div>
    <w:div w:id="432096203">
      <w:bodyDiv w:val="1"/>
      <w:marLeft w:val="0"/>
      <w:marRight w:val="0"/>
      <w:marTop w:val="0"/>
      <w:marBottom w:val="0"/>
      <w:divBdr>
        <w:top w:val="none" w:sz="0" w:space="0" w:color="auto"/>
        <w:left w:val="none" w:sz="0" w:space="0" w:color="auto"/>
        <w:bottom w:val="none" w:sz="0" w:space="0" w:color="auto"/>
        <w:right w:val="none" w:sz="0" w:space="0" w:color="auto"/>
      </w:divBdr>
    </w:div>
    <w:div w:id="436757474">
      <w:bodyDiv w:val="1"/>
      <w:marLeft w:val="0"/>
      <w:marRight w:val="0"/>
      <w:marTop w:val="0"/>
      <w:marBottom w:val="0"/>
      <w:divBdr>
        <w:top w:val="none" w:sz="0" w:space="0" w:color="auto"/>
        <w:left w:val="none" w:sz="0" w:space="0" w:color="auto"/>
        <w:bottom w:val="none" w:sz="0" w:space="0" w:color="auto"/>
        <w:right w:val="none" w:sz="0" w:space="0" w:color="auto"/>
      </w:divBdr>
    </w:div>
    <w:div w:id="437601810">
      <w:bodyDiv w:val="1"/>
      <w:marLeft w:val="0"/>
      <w:marRight w:val="0"/>
      <w:marTop w:val="0"/>
      <w:marBottom w:val="0"/>
      <w:divBdr>
        <w:top w:val="none" w:sz="0" w:space="0" w:color="auto"/>
        <w:left w:val="none" w:sz="0" w:space="0" w:color="auto"/>
        <w:bottom w:val="none" w:sz="0" w:space="0" w:color="auto"/>
        <w:right w:val="none" w:sz="0" w:space="0" w:color="auto"/>
      </w:divBdr>
    </w:div>
    <w:div w:id="439960031">
      <w:bodyDiv w:val="1"/>
      <w:marLeft w:val="0"/>
      <w:marRight w:val="0"/>
      <w:marTop w:val="0"/>
      <w:marBottom w:val="0"/>
      <w:divBdr>
        <w:top w:val="none" w:sz="0" w:space="0" w:color="auto"/>
        <w:left w:val="none" w:sz="0" w:space="0" w:color="auto"/>
        <w:bottom w:val="none" w:sz="0" w:space="0" w:color="auto"/>
        <w:right w:val="none" w:sz="0" w:space="0" w:color="auto"/>
      </w:divBdr>
    </w:div>
    <w:div w:id="440030964">
      <w:bodyDiv w:val="1"/>
      <w:marLeft w:val="0"/>
      <w:marRight w:val="0"/>
      <w:marTop w:val="0"/>
      <w:marBottom w:val="0"/>
      <w:divBdr>
        <w:top w:val="none" w:sz="0" w:space="0" w:color="auto"/>
        <w:left w:val="none" w:sz="0" w:space="0" w:color="auto"/>
        <w:bottom w:val="none" w:sz="0" w:space="0" w:color="auto"/>
        <w:right w:val="none" w:sz="0" w:space="0" w:color="auto"/>
      </w:divBdr>
    </w:div>
    <w:div w:id="440957540">
      <w:bodyDiv w:val="1"/>
      <w:marLeft w:val="0"/>
      <w:marRight w:val="0"/>
      <w:marTop w:val="0"/>
      <w:marBottom w:val="0"/>
      <w:divBdr>
        <w:top w:val="none" w:sz="0" w:space="0" w:color="auto"/>
        <w:left w:val="none" w:sz="0" w:space="0" w:color="auto"/>
        <w:bottom w:val="none" w:sz="0" w:space="0" w:color="auto"/>
        <w:right w:val="none" w:sz="0" w:space="0" w:color="auto"/>
      </w:divBdr>
    </w:div>
    <w:div w:id="444546973">
      <w:bodyDiv w:val="1"/>
      <w:marLeft w:val="0"/>
      <w:marRight w:val="0"/>
      <w:marTop w:val="0"/>
      <w:marBottom w:val="0"/>
      <w:divBdr>
        <w:top w:val="none" w:sz="0" w:space="0" w:color="auto"/>
        <w:left w:val="none" w:sz="0" w:space="0" w:color="auto"/>
        <w:bottom w:val="none" w:sz="0" w:space="0" w:color="auto"/>
        <w:right w:val="none" w:sz="0" w:space="0" w:color="auto"/>
      </w:divBdr>
    </w:div>
    <w:div w:id="445778118">
      <w:bodyDiv w:val="1"/>
      <w:marLeft w:val="0"/>
      <w:marRight w:val="0"/>
      <w:marTop w:val="0"/>
      <w:marBottom w:val="0"/>
      <w:divBdr>
        <w:top w:val="none" w:sz="0" w:space="0" w:color="auto"/>
        <w:left w:val="none" w:sz="0" w:space="0" w:color="auto"/>
        <w:bottom w:val="none" w:sz="0" w:space="0" w:color="auto"/>
        <w:right w:val="none" w:sz="0" w:space="0" w:color="auto"/>
      </w:divBdr>
    </w:div>
    <w:div w:id="447286035">
      <w:bodyDiv w:val="1"/>
      <w:marLeft w:val="0"/>
      <w:marRight w:val="0"/>
      <w:marTop w:val="0"/>
      <w:marBottom w:val="0"/>
      <w:divBdr>
        <w:top w:val="none" w:sz="0" w:space="0" w:color="auto"/>
        <w:left w:val="none" w:sz="0" w:space="0" w:color="auto"/>
        <w:bottom w:val="none" w:sz="0" w:space="0" w:color="auto"/>
        <w:right w:val="none" w:sz="0" w:space="0" w:color="auto"/>
      </w:divBdr>
    </w:div>
    <w:div w:id="450636852">
      <w:bodyDiv w:val="1"/>
      <w:marLeft w:val="0"/>
      <w:marRight w:val="0"/>
      <w:marTop w:val="0"/>
      <w:marBottom w:val="0"/>
      <w:divBdr>
        <w:top w:val="none" w:sz="0" w:space="0" w:color="auto"/>
        <w:left w:val="none" w:sz="0" w:space="0" w:color="auto"/>
        <w:bottom w:val="none" w:sz="0" w:space="0" w:color="auto"/>
        <w:right w:val="none" w:sz="0" w:space="0" w:color="auto"/>
      </w:divBdr>
    </w:div>
    <w:div w:id="452872977">
      <w:bodyDiv w:val="1"/>
      <w:marLeft w:val="0"/>
      <w:marRight w:val="0"/>
      <w:marTop w:val="0"/>
      <w:marBottom w:val="0"/>
      <w:divBdr>
        <w:top w:val="none" w:sz="0" w:space="0" w:color="auto"/>
        <w:left w:val="none" w:sz="0" w:space="0" w:color="auto"/>
        <w:bottom w:val="none" w:sz="0" w:space="0" w:color="auto"/>
        <w:right w:val="none" w:sz="0" w:space="0" w:color="auto"/>
      </w:divBdr>
    </w:div>
    <w:div w:id="458694388">
      <w:bodyDiv w:val="1"/>
      <w:marLeft w:val="0"/>
      <w:marRight w:val="0"/>
      <w:marTop w:val="0"/>
      <w:marBottom w:val="0"/>
      <w:divBdr>
        <w:top w:val="none" w:sz="0" w:space="0" w:color="auto"/>
        <w:left w:val="none" w:sz="0" w:space="0" w:color="auto"/>
        <w:bottom w:val="none" w:sz="0" w:space="0" w:color="auto"/>
        <w:right w:val="none" w:sz="0" w:space="0" w:color="auto"/>
      </w:divBdr>
    </w:div>
    <w:div w:id="459887200">
      <w:bodyDiv w:val="1"/>
      <w:marLeft w:val="0"/>
      <w:marRight w:val="0"/>
      <w:marTop w:val="0"/>
      <w:marBottom w:val="0"/>
      <w:divBdr>
        <w:top w:val="none" w:sz="0" w:space="0" w:color="auto"/>
        <w:left w:val="none" w:sz="0" w:space="0" w:color="auto"/>
        <w:bottom w:val="none" w:sz="0" w:space="0" w:color="auto"/>
        <w:right w:val="none" w:sz="0" w:space="0" w:color="auto"/>
      </w:divBdr>
    </w:div>
    <w:div w:id="464856303">
      <w:bodyDiv w:val="1"/>
      <w:marLeft w:val="0"/>
      <w:marRight w:val="0"/>
      <w:marTop w:val="0"/>
      <w:marBottom w:val="0"/>
      <w:divBdr>
        <w:top w:val="none" w:sz="0" w:space="0" w:color="auto"/>
        <w:left w:val="none" w:sz="0" w:space="0" w:color="auto"/>
        <w:bottom w:val="none" w:sz="0" w:space="0" w:color="auto"/>
        <w:right w:val="none" w:sz="0" w:space="0" w:color="auto"/>
      </w:divBdr>
    </w:div>
    <w:div w:id="474761910">
      <w:bodyDiv w:val="1"/>
      <w:marLeft w:val="0"/>
      <w:marRight w:val="0"/>
      <w:marTop w:val="0"/>
      <w:marBottom w:val="0"/>
      <w:divBdr>
        <w:top w:val="none" w:sz="0" w:space="0" w:color="auto"/>
        <w:left w:val="none" w:sz="0" w:space="0" w:color="auto"/>
        <w:bottom w:val="none" w:sz="0" w:space="0" w:color="auto"/>
        <w:right w:val="none" w:sz="0" w:space="0" w:color="auto"/>
      </w:divBdr>
    </w:div>
    <w:div w:id="474832205">
      <w:bodyDiv w:val="1"/>
      <w:marLeft w:val="0"/>
      <w:marRight w:val="0"/>
      <w:marTop w:val="0"/>
      <w:marBottom w:val="0"/>
      <w:divBdr>
        <w:top w:val="none" w:sz="0" w:space="0" w:color="auto"/>
        <w:left w:val="none" w:sz="0" w:space="0" w:color="auto"/>
        <w:bottom w:val="none" w:sz="0" w:space="0" w:color="auto"/>
        <w:right w:val="none" w:sz="0" w:space="0" w:color="auto"/>
      </w:divBdr>
    </w:div>
    <w:div w:id="477576431">
      <w:bodyDiv w:val="1"/>
      <w:marLeft w:val="0"/>
      <w:marRight w:val="0"/>
      <w:marTop w:val="0"/>
      <w:marBottom w:val="0"/>
      <w:divBdr>
        <w:top w:val="none" w:sz="0" w:space="0" w:color="auto"/>
        <w:left w:val="none" w:sz="0" w:space="0" w:color="auto"/>
        <w:bottom w:val="none" w:sz="0" w:space="0" w:color="auto"/>
        <w:right w:val="none" w:sz="0" w:space="0" w:color="auto"/>
      </w:divBdr>
    </w:div>
    <w:div w:id="484517613">
      <w:bodyDiv w:val="1"/>
      <w:marLeft w:val="0"/>
      <w:marRight w:val="0"/>
      <w:marTop w:val="0"/>
      <w:marBottom w:val="0"/>
      <w:divBdr>
        <w:top w:val="none" w:sz="0" w:space="0" w:color="auto"/>
        <w:left w:val="none" w:sz="0" w:space="0" w:color="auto"/>
        <w:bottom w:val="none" w:sz="0" w:space="0" w:color="auto"/>
        <w:right w:val="none" w:sz="0" w:space="0" w:color="auto"/>
      </w:divBdr>
    </w:div>
    <w:div w:id="485391782">
      <w:bodyDiv w:val="1"/>
      <w:marLeft w:val="0"/>
      <w:marRight w:val="0"/>
      <w:marTop w:val="0"/>
      <w:marBottom w:val="0"/>
      <w:divBdr>
        <w:top w:val="none" w:sz="0" w:space="0" w:color="auto"/>
        <w:left w:val="none" w:sz="0" w:space="0" w:color="auto"/>
        <w:bottom w:val="none" w:sz="0" w:space="0" w:color="auto"/>
        <w:right w:val="none" w:sz="0" w:space="0" w:color="auto"/>
      </w:divBdr>
    </w:div>
    <w:div w:id="486017258">
      <w:bodyDiv w:val="1"/>
      <w:marLeft w:val="0"/>
      <w:marRight w:val="0"/>
      <w:marTop w:val="0"/>
      <w:marBottom w:val="0"/>
      <w:divBdr>
        <w:top w:val="none" w:sz="0" w:space="0" w:color="auto"/>
        <w:left w:val="none" w:sz="0" w:space="0" w:color="auto"/>
        <w:bottom w:val="none" w:sz="0" w:space="0" w:color="auto"/>
        <w:right w:val="none" w:sz="0" w:space="0" w:color="auto"/>
      </w:divBdr>
    </w:div>
    <w:div w:id="486820991">
      <w:bodyDiv w:val="1"/>
      <w:marLeft w:val="0"/>
      <w:marRight w:val="0"/>
      <w:marTop w:val="0"/>
      <w:marBottom w:val="0"/>
      <w:divBdr>
        <w:top w:val="none" w:sz="0" w:space="0" w:color="auto"/>
        <w:left w:val="none" w:sz="0" w:space="0" w:color="auto"/>
        <w:bottom w:val="none" w:sz="0" w:space="0" w:color="auto"/>
        <w:right w:val="none" w:sz="0" w:space="0" w:color="auto"/>
      </w:divBdr>
    </w:div>
    <w:div w:id="487209038">
      <w:bodyDiv w:val="1"/>
      <w:marLeft w:val="0"/>
      <w:marRight w:val="0"/>
      <w:marTop w:val="0"/>
      <w:marBottom w:val="0"/>
      <w:divBdr>
        <w:top w:val="none" w:sz="0" w:space="0" w:color="auto"/>
        <w:left w:val="none" w:sz="0" w:space="0" w:color="auto"/>
        <w:bottom w:val="none" w:sz="0" w:space="0" w:color="auto"/>
        <w:right w:val="none" w:sz="0" w:space="0" w:color="auto"/>
      </w:divBdr>
    </w:div>
    <w:div w:id="491456081">
      <w:bodyDiv w:val="1"/>
      <w:marLeft w:val="0"/>
      <w:marRight w:val="0"/>
      <w:marTop w:val="0"/>
      <w:marBottom w:val="0"/>
      <w:divBdr>
        <w:top w:val="none" w:sz="0" w:space="0" w:color="auto"/>
        <w:left w:val="none" w:sz="0" w:space="0" w:color="auto"/>
        <w:bottom w:val="none" w:sz="0" w:space="0" w:color="auto"/>
        <w:right w:val="none" w:sz="0" w:space="0" w:color="auto"/>
      </w:divBdr>
    </w:div>
    <w:div w:id="492259552">
      <w:bodyDiv w:val="1"/>
      <w:marLeft w:val="0"/>
      <w:marRight w:val="0"/>
      <w:marTop w:val="0"/>
      <w:marBottom w:val="0"/>
      <w:divBdr>
        <w:top w:val="none" w:sz="0" w:space="0" w:color="auto"/>
        <w:left w:val="none" w:sz="0" w:space="0" w:color="auto"/>
        <w:bottom w:val="none" w:sz="0" w:space="0" w:color="auto"/>
        <w:right w:val="none" w:sz="0" w:space="0" w:color="auto"/>
      </w:divBdr>
    </w:div>
    <w:div w:id="496386799">
      <w:bodyDiv w:val="1"/>
      <w:marLeft w:val="0"/>
      <w:marRight w:val="0"/>
      <w:marTop w:val="0"/>
      <w:marBottom w:val="0"/>
      <w:divBdr>
        <w:top w:val="none" w:sz="0" w:space="0" w:color="auto"/>
        <w:left w:val="none" w:sz="0" w:space="0" w:color="auto"/>
        <w:bottom w:val="none" w:sz="0" w:space="0" w:color="auto"/>
        <w:right w:val="none" w:sz="0" w:space="0" w:color="auto"/>
      </w:divBdr>
    </w:div>
    <w:div w:id="503059356">
      <w:bodyDiv w:val="1"/>
      <w:marLeft w:val="0"/>
      <w:marRight w:val="0"/>
      <w:marTop w:val="0"/>
      <w:marBottom w:val="0"/>
      <w:divBdr>
        <w:top w:val="none" w:sz="0" w:space="0" w:color="auto"/>
        <w:left w:val="none" w:sz="0" w:space="0" w:color="auto"/>
        <w:bottom w:val="none" w:sz="0" w:space="0" w:color="auto"/>
        <w:right w:val="none" w:sz="0" w:space="0" w:color="auto"/>
      </w:divBdr>
    </w:div>
    <w:div w:id="510221431">
      <w:bodyDiv w:val="1"/>
      <w:marLeft w:val="0"/>
      <w:marRight w:val="0"/>
      <w:marTop w:val="0"/>
      <w:marBottom w:val="0"/>
      <w:divBdr>
        <w:top w:val="none" w:sz="0" w:space="0" w:color="auto"/>
        <w:left w:val="none" w:sz="0" w:space="0" w:color="auto"/>
        <w:bottom w:val="none" w:sz="0" w:space="0" w:color="auto"/>
        <w:right w:val="none" w:sz="0" w:space="0" w:color="auto"/>
      </w:divBdr>
    </w:div>
    <w:div w:id="518586805">
      <w:bodyDiv w:val="1"/>
      <w:marLeft w:val="0"/>
      <w:marRight w:val="0"/>
      <w:marTop w:val="0"/>
      <w:marBottom w:val="0"/>
      <w:divBdr>
        <w:top w:val="none" w:sz="0" w:space="0" w:color="auto"/>
        <w:left w:val="none" w:sz="0" w:space="0" w:color="auto"/>
        <w:bottom w:val="none" w:sz="0" w:space="0" w:color="auto"/>
        <w:right w:val="none" w:sz="0" w:space="0" w:color="auto"/>
      </w:divBdr>
    </w:div>
    <w:div w:id="520627122">
      <w:bodyDiv w:val="1"/>
      <w:marLeft w:val="0"/>
      <w:marRight w:val="0"/>
      <w:marTop w:val="0"/>
      <w:marBottom w:val="0"/>
      <w:divBdr>
        <w:top w:val="none" w:sz="0" w:space="0" w:color="auto"/>
        <w:left w:val="none" w:sz="0" w:space="0" w:color="auto"/>
        <w:bottom w:val="none" w:sz="0" w:space="0" w:color="auto"/>
        <w:right w:val="none" w:sz="0" w:space="0" w:color="auto"/>
      </w:divBdr>
    </w:div>
    <w:div w:id="523177849">
      <w:bodyDiv w:val="1"/>
      <w:marLeft w:val="0"/>
      <w:marRight w:val="0"/>
      <w:marTop w:val="0"/>
      <w:marBottom w:val="0"/>
      <w:divBdr>
        <w:top w:val="none" w:sz="0" w:space="0" w:color="auto"/>
        <w:left w:val="none" w:sz="0" w:space="0" w:color="auto"/>
        <w:bottom w:val="none" w:sz="0" w:space="0" w:color="auto"/>
        <w:right w:val="none" w:sz="0" w:space="0" w:color="auto"/>
      </w:divBdr>
    </w:div>
    <w:div w:id="528224969">
      <w:bodyDiv w:val="1"/>
      <w:marLeft w:val="0"/>
      <w:marRight w:val="0"/>
      <w:marTop w:val="0"/>
      <w:marBottom w:val="0"/>
      <w:divBdr>
        <w:top w:val="none" w:sz="0" w:space="0" w:color="auto"/>
        <w:left w:val="none" w:sz="0" w:space="0" w:color="auto"/>
        <w:bottom w:val="none" w:sz="0" w:space="0" w:color="auto"/>
        <w:right w:val="none" w:sz="0" w:space="0" w:color="auto"/>
      </w:divBdr>
      <w:divsChild>
        <w:div w:id="102189586">
          <w:marLeft w:val="0"/>
          <w:marRight w:val="0"/>
          <w:marTop w:val="0"/>
          <w:marBottom w:val="0"/>
          <w:divBdr>
            <w:top w:val="none" w:sz="0" w:space="0" w:color="auto"/>
            <w:left w:val="none" w:sz="0" w:space="0" w:color="auto"/>
            <w:bottom w:val="none" w:sz="0" w:space="0" w:color="auto"/>
            <w:right w:val="none" w:sz="0" w:space="0" w:color="auto"/>
          </w:divBdr>
        </w:div>
      </w:divsChild>
    </w:div>
    <w:div w:id="531261582">
      <w:bodyDiv w:val="1"/>
      <w:marLeft w:val="0"/>
      <w:marRight w:val="0"/>
      <w:marTop w:val="0"/>
      <w:marBottom w:val="0"/>
      <w:divBdr>
        <w:top w:val="none" w:sz="0" w:space="0" w:color="auto"/>
        <w:left w:val="none" w:sz="0" w:space="0" w:color="auto"/>
        <w:bottom w:val="none" w:sz="0" w:space="0" w:color="auto"/>
        <w:right w:val="none" w:sz="0" w:space="0" w:color="auto"/>
      </w:divBdr>
    </w:div>
    <w:div w:id="532619288">
      <w:bodyDiv w:val="1"/>
      <w:marLeft w:val="0"/>
      <w:marRight w:val="0"/>
      <w:marTop w:val="0"/>
      <w:marBottom w:val="0"/>
      <w:divBdr>
        <w:top w:val="none" w:sz="0" w:space="0" w:color="auto"/>
        <w:left w:val="none" w:sz="0" w:space="0" w:color="auto"/>
        <w:bottom w:val="none" w:sz="0" w:space="0" w:color="auto"/>
        <w:right w:val="none" w:sz="0" w:space="0" w:color="auto"/>
      </w:divBdr>
    </w:div>
    <w:div w:id="533225832">
      <w:bodyDiv w:val="1"/>
      <w:marLeft w:val="0"/>
      <w:marRight w:val="0"/>
      <w:marTop w:val="0"/>
      <w:marBottom w:val="0"/>
      <w:divBdr>
        <w:top w:val="none" w:sz="0" w:space="0" w:color="auto"/>
        <w:left w:val="none" w:sz="0" w:space="0" w:color="auto"/>
        <w:bottom w:val="none" w:sz="0" w:space="0" w:color="auto"/>
        <w:right w:val="none" w:sz="0" w:space="0" w:color="auto"/>
      </w:divBdr>
    </w:div>
    <w:div w:id="534468764">
      <w:bodyDiv w:val="1"/>
      <w:marLeft w:val="0"/>
      <w:marRight w:val="0"/>
      <w:marTop w:val="0"/>
      <w:marBottom w:val="0"/>
      <w:divBdr>
        <w:top w:val="none" w:sz="0" w:space="0" w:color="auto"/>
        <w:left w:val="none" w:sz="0" w:space="0" w:color="auto"/>
        <w:bottom w:val="none" w:sz="0" w:space="0" w:color="auto"/>
        <w:right w:val="none" w:sz="0" w:space="0" w:color="auto"/>
      </w:divBdr>
    </w:div>
    <w:div w:id="538903623">
      <w:bodyDiv w:val="1"/>
      <w:marLeft w:val="0"/>
      <w:marRight w:val="0"/>
      <w:marTop w:val="0"/>
      <w:marBottom w:val="0"/>
      <w:divBdr>
        <w:top w:val="none" w:sz="0" w:space="0" w:color="auto"/>
        <w:left w:val="none" w:sz="0" w:space="0" w:color="auto"/>
        <w:bottom w:val="none" w:sz="0" w:space="0" w:color="auto"/>
        <w:right w:val="none" w:sz="0" w:space="0" w:color="auto"/>
      </w:divBdr>
    </w:div>
    <w:div w:id="543756672">
      <w:bodyDiv w:val="1"/>
      <w:marLeft w:val="0"/>
      <w:marRight w:val="0"/>
      <w:marTop w:val="0"/>
      <w:marBottom w:val="0"/>
      <w:divBdr>
        <w:top w:val="none" w:sz="0" w:space="0" w:color="auto"/>
        <w:left w:val="none" w:sz="0" w:space="0" w:color="auto"/>
        <w:bottom w:val="none" w:sz="0" w:space="0" w:color="auto"/>
        <w:right w:val="none" w:sz="0" w:space="0" w:color="auto"/>
      </w:divBdr>
    </w:div>
    <w:div w:id="544876669">
      <w:bodyDiv w:val="1"/>
      <w:marLeft w:val="0"/>
      <w:marRight w:val="0"/>
      <w:marTop w:val="0"/>
      <w:marBottom w:val="0"/>
      <w:divBdr>
        <w:top w:val="none" w:sz="0" w:space="0" w:color="auto"/>
        <w:left w:val="none" w:sz="0" w:space="0" w:color="auto"/>
        <w:bottom w:val="none" w:sz="0" w:space="0" w:color="auto"/>
        <w:right w:val="none" w:sz="0" w:space="0" w:color="auto"/>
      </w:divBdr>
    </w:div>
    <w:div w:id="546837736">
      <w:bodyDiv w:val="1"/>
      <w:marLeft w:val="0"/>
      <w:marRight w:val="0"/>
      <w:marTop w:val="0"/>
      <w:marBottom w:val="0"/>
      <w:divBdr>
        <w:top w:val="none" w:sz="0" w:space="0" w:color="auto"/>
        <w:left w:val="none" w:sz="0" w:space="0" w:color="auto"/>
        <w:bottom w:val="none" w:sz="0" w:space="0" w:color="auto"/>
        <w:right w:val="none" w:sz="0" w:space="0" w:color="auto"/>
      </w:divBdr>
    </w:div>
    <w:div w:id="548494030">
      <w:bodyDiv w:val="1"/>
      <w:marLeft w:val="0"/>
      <w:marRight w:val="0"/>
      <w:marTop w:val="0"/>
      <w:marBottom w:val="0"/>
      <w:divBdr>
        <w:top w:val="none" w:sz="0" w:space="0" w:color="auto"/>
        <w:left w:val="none" w:sz="0" w:space="0" w:color="auto"/>
        <w:bottom w:val="none" w:sz="0" w:space="0" w:color="auto"/>
        <w:right w:val="none" w:sz="0" w:space="0" w:color="auto"/>
      </w:divBdr>
    </w:div>
    <w:div w:id="549610475">
      <w:bodyDiv w:val="1"/>
      <w:marLeft w:val="0"/>
      <w:marRight w:val="0"/>
      <w:marTop w:val="0"/>
      <w:marBottom w:val="0"/>
      <w:divBdr>
        <w:top w:val="none" w:sz="0" w:space="0" w:color="auto"/>
        <w:left w:val="none" w:sz="0" w:space="0" w:color="auto"/>
        <w:bottom w:val="none" w:sz="0" w:space="0" w:color="auto"/>
        <w:right w:val="none" w:sz="0" w:space="0" w:color="auto"/>
      </w:divBdr>
    </w:div>
    <w:div w:id="551576058">
      <w:bodyDiv w:val="1"/>
      <w:marLeft w:val="0"/>
      <w:marRight w:val="0"/>
      <w:marTop w:val="0"/>
      <w:marBottom w:val="0"/>
      <w:divBdr>
        <w:top w:val="none" w:sz="0" w:space="0" w:color="auto"/>
        <w:left w:val="none" w:sz="0" w:space="0" w:color="auto"/>
        <w:bottom w:val="none" w:sz="0" w:space="0" w:color="auto"/>
        <w:right w:val="none" w:sz="0" w:space="0" w:color="auto"/>
      </w:divBdr>
    </w:div>
    <w:div w:id="553466020">
      <w:bodyDiv w:val="1"/>
      <w:marLeft w:val="0"/>
      <w:marRight w:val="0"/>
      <w:marTop w:val="0"/>
      <w:marBottom w:val="0"/>
      <w:divBdr>
        <w:top w:val="none" w:sz="0" w:space="0" w:color="auto"/>
        <w:left w:val="none" w:sz="0" w:space="0" w:color="auto"/>
        <w:bottom w:val="none" w:sz="0" w:space="0" w:color="auto"/>
        <w:right w:val="none" w:sz="0" w:space="0" w:color="auto"/>
      </w:divBdr>
    </w:div>
    <w:div w:id="554244735">
      <w:bodyDiv w:val="1"/>
      <w:marLeft w:val="0"/>
      <w:marRight w:val="0"/>
      <w:marTop w:val="0"/>
      <w:marBottom w:val="0"/>
      <w:divBdr>
        <w:top w:val="none" w:sz="0" w:space="0" w:color="auto"/>
        <w:left w:val="none" w:sz="0" w:space="0" w:color="auto"/>
        <w:bottom w:val="none" w:sz="0" w:space="0" w:color="auto"/>
        <w:right w:val="none" w:sz="0" w:space="0" w:color="auto"/>
      </w:divBdr>
    </w:div>
    <w:div w:id="566771246">
      <w:bodyDiv w:val="1"/>
      <w:marLeft w:val="0"/>
      <w:marRight w:val="0"/>
      <w:marTop w:val="0"/>
      <w:marBottom w:val="0"/>
      <w:divBdr>
        <w:top w:val="none" w:sz="0" w:space="0" w:color="auto"/>
        <w:left w:val="none" w:sz="0" w:space="0" w:color="auto"/>
        <w:bottom w:val="none" w:sz="0" w:space="0" w:color="auto"/>
        <w:right w:val="none" w:sz="0" w:space="0" w:color="auto"/>
      </w:divBdr>
    </w:div>
    <w:div w:id="571700116">
      <w:bodyDiv w:val="1"/>
      <w:marLeft w:val="0"/>
      <w:marRight w:val="0"/>
      <w:marTop w:val="0"/>
      <w:marBottom w:val="0"/>
      <w:divBdr>
        <w:top w:val="none" w:sz="0" w:space="0" w:color="auto"/>
        <w:left w:val="none" w:sz="0" w:space="0" w:color="auto"/>
        <w:bottom w:val="none" w:sz="0" w:space="0" w:color="auto"/>
        <w:right w:val="none" w:sz="0" w:space="0" w:color="auto"/>
      </w:divBdr>
    </w:div>
    <w:div w:id="572205994">
      <w:bodyDiv w:val="1"/>
      <w:marLeft w:val="0"/>
      <w:marRight w:val="0"/>
      <w:marTop w:val="0"/>
      <w:marBottom w:val="0"/>
      <w:divBdr>
        <w:top w:val="none" w:sz="0" w:space="0" w:color="auto"/>
        <w:left w:val="none" w:sz="0" w:space="0" w:color="auto"/>
        <w:bottom w:val="none" w:sz="0" w:space="0" w:color="auto"/>
        <w:right w:val="none" w:sz="0" w:space="0" w:color="auto"/>
      </w:divBdr>
      <w:divsChild>
        <w:div w:id="554783767">
          <w:marLeft w:val="0"/>
          <w:marRight w:val="0"/>
          <w:marTop w:val="0"/>
          <w:marBottom w:val="0"/>
          <w:divBdr>
            <w:top w:val="none" w:sz="0" w:space="0" w:color="auto"/>
            <w:left w:val="none" w:sz="0" w:space="0" w:color="auto"/>
            <w:bottom w:val="none" w:sz="0" w:space="0" w:color="auto"/>
            <w:right w:val="none" w:sz="0" w:space="0" w:color="auto"/>
          </w:divBdr>
        </w:div>
      </w:divsChild>
    </w:div>
    <w:div w:id="573512532">
      <w:bodyDiv w:val="1"/>
      <w:marLeft w:val="0"/>
      <w:marRight w:val="0"/>
      <w:marTop w:val="0"/>
      <w:marBottom w:val="0"/>
      <w:divBdr>
        <w:top w:val="none" w:sz="0" w:space="0" w:color="auto"/>
        <w:left w:val="none" w:sz="0" w:space="0" w:color="auto"/>
        <w:bottom w:val="none" w:sz="0" w:space="0" w:color="auto"/>
        <w:right w:val="none" w:sz="0" w:space="0" w:color="auto"/>
      </w:divBdr>
    </w:div>
    <w:div w:id="577980799">
      <w:bodyDiv w:val="1"/>
      <w:marLeft w:val="0"/>
      <w:marRight w:val="0"/>
      <w:marTop w:val="0"/>
      <w:marBottom w:val="0"/>
      <w:divBdr>
        <w:top w:val="none" w:sz="0" w:space="0" w:color="auto"/>
        <w:left w:val="none" w:sz="0" w:space="0" w:color="auto"/>
        <w:bottom w:val="none" w:sz="0" w:space="0" w:color="auto"/>
        <w:right w:val="none" w:sz="0" w:space="0" w:color="auto"/>
      </w:divBdr>
    </w:div>
    <w:div w:id="580141849">
      <w:bodyDiv w:val="1"/>
      <w:marLeft w:val="0"/>
      <w:marRight w:val="0"/>
      <w:marTop w:val="0"/>
      <w:marBottom w:val="0"/>
      <w:divBdr>
        <w:top w:val="none" w:sz="0" w:space="0" w:color="auto"/>
        <w:left w:val="none" w:sz="0" w:space="0" w:color="auto"/>
        <w:bottom w:val="none" w:sz="0" w:space="0" w:color="auto"/>
        <w:right w:val="none" w:sz="0" w:space="0" w:color="auto"/>
      </w:divBdr>
    </w:div>
    <w:div w:id="581960094">
      <w:bodyDiv w:val="1"/>
      <w:marLeft w:val="0"/>
      <w:marRight w:val="0"/>
      <w:marTop w:val="0"/>
      <w:marBottom w:val="0"/>
      <w:divBdr>
        <w:top w:val="none" w:sz="0" w:space="0" w:color="auto"/>
        <w:left w:val="none" w:sz="0" w:space="0" w:color="auto"/>
        <w:bottom w:val="none" w:sz="0" w:space="0" w:color="auto"/>
        <w:right w:val="none" w:sz="0" w:space="0" w:color="auto"/>
      </w:divBdr>
    </w:div>
    <w:div w:id="592010368">
      <w:bodyDiv w:val="1"/>
      <w:marLeft w:val="0"/>
      <w:marRight w:val="0"/>
      <w:marTop w:val="0"/>
      <w:marBottom w:val="0"/>
      <w:divBdr>
        <w:top w:val="none" w:sz="0" w:space="0" w:color="auto"/>
        <w:left w:val="none" w:sz="0" w:space="0" w:color="auto"/>
        <w:bottom w:val="none" w:sz="0" w:space="0" w:color="auto"/>
        <w:right w:val="none" w:sz="0" w:space="0" w:color="auto"/>
      </w:divBdr>
    </w:div>
    <w:div w:id="604852389">
      <w:bodyDiv w:val="1"/>
      <w:marLeft w:val="0"/>
      <w:marRight w:val="0"/>
      <w:marTop w:val="0"/>
      <w:marBottom w:val="0"/>
      <w:divBdr>
        <w:top w:val="none" w:sz="0" w:space="0" w:color="auto"/>
        <w:left w:val="none" w:sz="0" w:space="0" w:color="auto"/>
        <w:bottom w:val="none" w:sz="0" w:space="0" w:color="auto"/>
        <w:right w:val="none" w:sz="0" w:space="0" w:color="auto"/>
      </w:divBdr>
    </w:div>
    <w:div w:id="605356996">
      <w:bodyDiv w:val="1"/>
      <w:marLeft w:val="0"/>
      <w:marRight w:val="0"/>
      <w:marTop w:val="0"/>
      <w:marBottom w:val="0"/>
      <w:divBdr>
        <w:top w:val="none" w:sz="0" w:space="0" w:color="auto"/>
        <w:left w:val="none" w:sz="0" w:space="0" w:color="auto"/>
        <w:bottom w:val="none" w:sz="0" w:space="0" w:color="auto"/>
        <w:right w:val="none" w:sz="0" w:space="0" w:color="auto"/>
      </w:divBdr>
    </w:div>
    <w:div w:id="608196951">
      <w:bodyDiv w:val="1"/>
      <w:marLeft w:val="0"/>
      <w:marRight w:val="0"/>
      <w:marTop w:val="0"/>
      <w:marBottom w:val="0"/>
      <w:divBdr>
        <w:top w:val="none" w:sz="0" w:space="0" w:color="auto"/>
        <w:left w:val="none" w:sz="0" w:space="0" w:color="auto"/>
        <w:bottom w:val="none" w:sz="0" w:space="0" w:color="auto"/>
        <w:right w:val="none" w:sz="0" w:space="0" w:color="auto"/>
      </w:divBdr>
    </w:div>
    <w:div w:id="610480610">
      <w:bodyDiv w:val="1"/>
      <w:marLeft w:val="0"/>
      <w:marRight w:val="0"/>
      <w:marTop w:val="0"/>
      <w:marBottom w:val="0"/>
      <w:divBdr>
        <w:top w:val="none" w:sz="0" w:space="0" w:color="auto"/>
        <w:left w:val="none" w:sz="0" w:space="0" w:color="auto"/>
        <w:bottom w:val="none" w:sz="0" w:space="0" w:color="auto"/>
        <w:right w:val="none" w:sz="0" w:space="0" w:color="auto"/>
      </w:divBdr>
    </w:div>
    <w:div w:id="612782861">
      <w:bodyDiv w:val="1"/>
      <w:marLeft w:val="0"/>
      <w:marRight w:val="0"/>
      <w:marTop w:val="0"/>
      <w:marBottom w:val="0"/>
      <w:divBdr>
        <w:top w:val="none" w:sz="0" w:space="0" w:color="auto"/>
        <w:left w:val="none" w:sz="0" w:space="0" w:color="auto"/>
        <w:bottom w:val="none" w:sz="0" w:space="0" w:color="auto"/>
        <w:right w:val="none" w:sz="0" w:space="0" w:color="auto"/>
      </w:divBdr>
    </w:div>
    <w:div w:id="613636003">
      <w:bodyDiv w:val="1"/>
      <w:marLeft w:val="0"/>
      <w:marRight w:val="0"/>
      <w:marTop w:val="0"/>
      <w:marBottom w:val="0"/>
      <w:divBdr>
        <w:top w:val="none" w:sz="0" w:space="0" w:color="auto"/>
        <w:left w:val="none" w:sz="0" w:space="0" w:color="auto"/>
        <w:bottom w:val="none" w:sz="0" w:space="0" w:color="auto"/>
        <w:right w:val="none" w:sz="0" w:space="0" w:color="auto"/>
      </w:divBdr>
    </w:div>
    <w:div w:id="619067708">
      <w:bodyDiv w:val="1"/>
      <w:marLeft w:val="0"/>
      <w:marRight w:val="0"/>
      <w:marTop w:val="0"/>
      <w:marBottom w:val="0"/>
      <w:divBdr>
        <w:top w:val="none" w:sz="0" w:space="0" w:color="auto"/>
        <w:left w:val="none" w:sz="0" w:space="0" w:color="auto"/>
        <w:bottom w:val="none" w:sz="0" w:space="0" w:color="auto"/>
        <w:right w:val="none" w:sz="0" w:space="0" w:color="auto"/>
      </w:divBdr>
    </w:div>
    <w:div w:id="620649524">
      <w:bodyDiv w:val="1"/>
      <w:marLeft w:val="0"/>
      <w:marRight w:val="0"/>
      <w:marTop w:val="0"/>
      <w:marBottom w:val="0"/>
      <w:divBdr>
        <w:top w:val="none" w:sz="0" w:space="0" w:color="auto"/>
        <w:left w:val="none" w:sz="0" w:space="0" w:color="auto"/>
        <w:bottom w:val="none" w:sz="0" w:space="0" w:color="auto"/>
        <w:right w:val="none" w:sz="0" w:space="0" w:color="auto"/>
      </w:divBdr>
    </w:div>
    <w:div w:id="627586825">
      <w:bodyDiv w:val="1"/>
      <w:marLeft w:val="0"/>
      <w:marRight w:val="0"/>
      <w:marTop w:val="0"/>
      <w:marBottom w:val="0"/>
      <w:divBdr>
        <w:top w:val="none" w:sz="0" w:space="0" w:color="auto"/>
        <w:left w:val="none" w:sz="0" w:space="0" w:color="auto"/>
        <w:bottom w:val="none" w:sz="0" w:space="0" w:color="auto"/>
        <w:right w:val="none" w:sz="0" w:space="0" w:color="auto"/>
      </w:divBdr>
    </w:div>
    <w:div w:id="628324642">
      <w:bodyDiv w:val="1"/>
      <w:marLeft w:val="0"/>
      <w:marRight w:val="0"/>
      <w:marTop w:val="0"/>
      <w:marBottom w:val="0"/>
      <w:divBdr>
        <w:top w:val="none" w:sz="0" w:space="0" w:color="auto"/>
        <w:left w:val="none" w:sz="0" w:space="0" w:color="auto"/>
        <w:bottom w:val="none" w:sz="0" w:space="0" w:color="auto"/>
        <w:right w:val="none" w:sz="0" w:space="0" w:color="auto"/>
      </w:divBdr>
    </w:div>
    <w:div w:id="636957369">
      <w:bodyDiv w:val="1"/>
      <w:marLeft w:val="0"/>
      <w:marRight w:val="0"/>
      <w:marTop w:val="0"/>
      <w:marBottom w:val="0"/>
      <w:divBdr>
        <w:top w:val="none" w:sz="0" w:space="0" w:color="auto"/>
        <w:left w:val="none" w:sz="0" w:space="0" w:color="auto"/>
        <w:bottom w:val="none" w:sz="0" w:space="0" w:color="auto"/>
        <w:right w:val="none" w:sz="0" w:space="0" w:color="auto"/>
      </w:divBdr>
    </w:div>
    <w:div w:id="641496583">
      <w:bodyDiv w:val="1"/>
      <w:marLeft w:val="0"/>
      <w:marRight w:val="0"/>
      <w:marTop w:val="0"/>
      <w:marBottom w:val="0"/>
      <w:divBdr>
        <w:top w:val="none" w:sz="0" w:space="0" w:color="auto"/>
        <w:left w:val="none" w:sz="0" w:space="0" w:color="auto"/>
        <w:bottom w:val="none" w:sz="0" w:space="0" w:color="auto"/>
        <w:right w:val="none" w:sz="0" w:space="0" w:color="auto"/>
      </w:divBdr>
    </w:div>
    <w:div w:id="643705377">
      <w:bodyDiv w:val="1"/>
      <w:marLeft w:val="0"/>
      <w:marRight w:val="0"/>
      <w:marTop w:val="0"/>
      <w:marBottom w:val="0"/>
      <w:divBdr>
        <w:top w:val="none" w:sz="0" w:space="0" w:color="auto"/>
        <w:left w:val="none" w:sz="0" w:space="0" w:color="auto"/>
        <w:bottom w:val="none" w:sz="0" w:space="0" w:color="auto"/>
        <w:right w:val="none" w:sz="0" w:space="0" w:color="auto"/>
      </w:divBdr>
    </w:div>
    <w:div w:id="646208368">
      <w:bodyDiv w:val="1"/>
      <w:marLeft w:val="0"/>
      <w:marRight w:val="0"/>
      <w:marTop w:val="0"/>
      <w:marBottom w:val="0"/>
      <w:divBdr>
        <w:top w:val="none" w:sz="0" w:space="0" w:color="auto"/>
        <w:left w:val="none" w:sz="0" w:space="0" w:color="auto"/>
        <w:bottom w:val="none" w:sz="0" w:space="0" w:color="auto"/>
        <w:right w:val="none" w:sz="0" w:space="0" w:color="auto"/>
      </w:divBdr>
    </w:div>
    <w:div w:id="651568584">
      <w:bodyDiv w:val="1"/>
      <w:marLeft w:val="0"/>
      <w:marRight w:val="0"/>
      <w:marTop w:val="0"/>
      <w:marBottom w:val="0"/>
      <w:divBdr>
        <w:top w:val="none" w:sz="0" w:space="0" w:color="auto"/>
        <w:left w:val="none" w:sz="0" w:space="0" w:color="auto"/>
        <w:bottom w:val="none" w:sz="0" w:space="0" w:color="auto"/>
        <w:right w:val="none" w:sz="0" w:space="0" w:color="auto"/>
      </w:divBdr>
    </w:div>
    <w:div w:id="653292810">
      <w:bodyDiv w:val="1"/>
      <w:marLeft w:val="0"/>
      <w:marRight w:val="0"/>
      <w:marTop w:val="0"/>
      <w:marBottom w:val="0"/>
      <w:divBdr>
        <w:top w:val="none" w:sz="0" w:space="0" w:color="auto"/>
        <w:left w:val="none" w:sz="0" w:space="0" w:color="auto"/>
        <w:bottom w:val="none" w:sz="0" w:space="0" w:color="auto"/>
        <w:right w:val="none" w:sz="0" w:space="0" w:color="auto"/>
      </w:divBdr>
    </w:div>
    <w:div w:id="653992133">
      <w:bodyDiv w:val="1"/>
      <w:marLeft w:val="0"/>
      <w:marRight w:val="0"/>
      <w:marTop w:val="0"/>
      <w:marBottom w:val="0"/>
      <w:divBdr>
        <w:top w:val="none" w:sz="0" w:space="0" w:color="auto"/>
        <w:left w:val="none" w:sz="0" w:space="0" w:color="auto"/>
        <w:bottom w:val="none" w:sz="0" w:space="0" w:color="auto"/>
        <w:right w:val="none" w:sz="0" w:space="0" w:color="auto"/>
      </w:divBdr>
    </w:div>
    <w:div w:id="655843702">
      <w:bodyDiv w:val="1"/>
      <w:marLeft w:val="0"/>
      <w:marRight w:val="0"/>
      <w:marTop w:val="0"/>
      <w:marBottom w:val="0"/>
      <w:divBdr>
        <w:top w:val="none" w:sz="0" w:space="0" w:color="auto"/>
        <w:left w:val="none" w:sz="0" w:space="0" w:color="auto"/>
        <w:bottom w:val="none" w:sz="0" w:space="0" w:color="auto"/>
        <w:right w:val="none" w:sz="0" w:space="0" w:color="auto"/>
      </w:divBdr>
    </w:div>
    <w:div w:id="656497224">
      <w:bodyDiv w:val="1"/>
      <w:marLeft w:val="0"/>
      <w:marRight w:val="0"/>
      <w:marTop w:val="0"/>
      <w:marBottom w:val="0"/>
      <w:divBdr>
        <w:top w:val="none" w:sz="0" w:space="0" w:color="auto"/>
        <w:left w:val="none" w:sz="0" w:space="0" w:color="auto"/>
        <w:bottom w:val="none" w:sz="0" w:space="0" w:color="auto"/>
        <w:right w:val="none" w:sz="0" w:space="0" w:color="auto"/>
      </w:divBdr>
    </w:div>
    <w:div w:id="661009735">
      <w:bodyDiv w:val="1"/>
      <w:marLeft w:val="0"/>
      <w:marRight w:val="0"/>
      <w:marTop w:val="0"/>
      <w:marBottom w:val="0"/>
      <w:divBdr>
        <w:top w:val="none" w:sz="0" w:space="0" w:color="auto"/>
        <w:left w:val="none" w:sz="0" w:space="0" w:color="auto"/>
        <w:bottom w:val="none" w:sz="0" w:space="0" w:color="auto"/>
        <w:right w:val="none" w:sz="0" w:space="0" w:color="auto"/>
      </w:divBdr>
    </w:div>
    <w:div w:id="661933804">
      <w:bodyDiv w:val="1"/>
      <w:marLeft w:val="0"/>
      <w:marRight w:val="0"/>
      <w:marTop w:val="0"/>
      <w:marBottom w:val="0"/>
      <w:divBdr>
        <w:top w:val="none" w:sz="0" w:space="0" w:color="auto"/>
        <w:left w:val="none" w:sz="0" w:space="0" w:color="auto"/>
        <w:bottom w:val="none" w:sz="0" w:space="0" w:color="auto"/>
        <w:right w:val="none" w:sz="0" w:space="0" w:color="auto"/>
      </w:divBdr>
    </w:div>
    <w:div w:id="665860274">
      <w:bodyDiv w:val="1"/>
      <w:marLeft w:val="0"/>
      <w:marRight w:val="0"/>
      <w:marTop w:val="0"/>
      <w:marBottom w:val="0"/>
      <w:divBdr>
        <w:top w:val="none" w:sz="0" w:space="0" w:color="auto"/>
        <w:left w:val="none" w:sz="0" w:space="0" w:color="auto"/>
        <w:bottom w:val="none" w:sz="0" w:space="0" w:color="auto"/>
        <w:right w:val="none" w:sz="0" w:space="0" w:color="auto"/>
      </w:divBdr>
    </w:div>
    <w:div w:id="671185521">
      <w:bodyDiv w:val="1"/>
      <w:marLeft w:val="0"/>
      <w:marRight w:val="0"/>
      <w:marTop w:val="0"/>
      <w:marBottom w:val="0"/>
      <w:divBdr>
        <w:top w:val="none" w:sz="0" w:space="0" w:color="auto"/>
        <w:left w:val="none" w:sz="0" w:space="0" w:color="auto"/>
        <w:bottom w:val="none" w:sz="0" w:space="0" w:color="auto"/>
        <w:right w:val="none" w:sz="0" w:space="0" w:color="auto"/>
      </w:divBdr>
    </w:div>
    <w:div w:id="672419400">
      <w:bodyDiv w:val="1"/>
      <w:marLeft w:val="0"/>
      <w:marRight w:val="0"/>
      <w:marTop w:val="0"/>
      <w:marBottom w:val="0"/>
      <w:divBdr>
        <w:top w:val="none" w:sz="0" w:space="0" w:color="auto"/>
        <w:left w:val="none" w:sz="0" w:space="0" w:color="auto"/>
        <w:bottom w:val="none" w:sz="0" w:space="0" w:color="auto"/>
        <w:right w:val="none" w:sz="0" w:space="0" w:color="auto"/>
      </w:divBdr>
    </w:div>
    <w:div w:id="676419405">
      <w:bodyDiv w:val="1"/>
      <w:marLeft w:val="0"/>
      <w:marRight w:val="0"/>
      <w:marTop w:val="0"/>
      <w:marBottom w:val="0"/>
      <w:divBdr>
        <w:top w:val="none" w:sz="0" w:space="0" w:color="auto"/>
        <w:left w:val="none" w:sz="0" w:space="0" w:color="auto"/>
        <w:bottom w:val="none" w:sz="0" w:space="0" w:color="auto"/>
        <w:right w:val="none" w:sz="0" w:space="0" w:color="auto"/>
      </w:divBdr>
    </w:div>
    <w:div w:id="679504441">
      <w:bodyDiv w:val="1"/>
      <w:marLeft w:val="0"/>
      <w:marRight w:val="0"/>
      <w:marTop w:val="0"/>
      <w:marBottom w:val="0"/>
      <w:divBdr>
        <w:top w:val="none" w:sz="0" w:space="0" w:color="auto"/>
        <w:left w:val="none" w:sz="0" w:space="0" w:color="auto"/>
        <w:bottom w:val="none" w:sz="0" w:space="0" w:color="auto"/>
        <w:right w:val="none" w:sz="0" w:space="0" w:color="auto"/>
      </w:divBdr>
    </w:div>
    <w:div w:id="680818189">
      <w:bodyDiv w:val="1"/>
      <w:marLeft w:val="0"/>
      <w:marRight w:val="0"/>
      <w:marTop w:val="0"/>
      <w:marBottom w:val="0"/>
      <w:divBdr>
        <w:top w:val="none" w:sz="0" w:space="0" w:color="auto"/>
        <w:left w:val="none" w:sz="0" w:space="0" w:color="auto"/>
        <w:bottom w:val="none" w:sz="0" w:space="0" w:color="auto"/>
        <w:right w:val="none" w:sz="0" w:space="0" w:color="auto"/>
      </w:divBdr>
    </w:div>
    <w:div w:id="680935470">
      <w:bodyDiv w:val="1"/>
      <w:marLeft w:val="0"/>
      <w:marRight w:val="0"/>
      <w:marTop w:val="0"/>
      <w:marBottom w:val="0"/>
      <w:divBdr>
        <w:top w:val="none" w:sz="0" w:space="0" w:color="auto"/>
        <w:left w:val="none" w:sz="0" w:space="0" w:color="auto"/>
        <w:bottom w:val="none" w:sz="0" w:space="0" w:color="auto"/>
        <w:right w:val="none" w:sz="0" w:space="0" w:color="auto"/>
      </w:divBdr>
    </w:div>
    <w:div w:id="690957321">
      <w:bodyDiv w:val="1"/>
      <w:marLeft w:val="0"/>
      <w:marRight w:val="0"/>
      <w:marTop w:val="0"/>
      <w:marBottom w:val="0"/>
      <w:divBdr>
        <w:top w:val="none" w:sz="0" w:space="0" w:color="auto"/>
        <w:left w:val="none" w:sz="0" w:space="0" w:color="auto"/>
        <w:bottom w:val="none" w:sz="0" w:space="0" w:color="auto"/>
        <w:right w:val="none" w:sz="0" w:space="0" w:color="auto"/>
      </w:divBdr>
    </w:div>
    <w:div w:id="700206812">
      <w:bodyDiv w:val="1"/>
      <w:marLeft w:val="0"/>
      <w:marRight w:val="0"/>
      <w:marTop w:val="0"/>
      <w:marBottom w:val="0"/>
      <w:divBdr>
        <w:top w:val="none" w:sz="0" w:space="0" w:color="auto"/>
        <w:left w:val="none" w:sz="0" w:space="0" w:color="auto"/>
        <w:bottom w:val="none" w:sz="0" w:space="0" w:color="auto"/>
        <w:right w:val="none" w:sz="0" w:space="0" w:color="auto"/>
      </w:divBdr>
    </w:div>
    <w:div w:id="701243905">
      <w:bodyDiv w:val="1"/>
      <w:marLeft w:val="0"/>
      <w:marRight w:val="0"/>
      <w:marTop w:val="0"/>
      <w:marBottom w:val="0"/>
      <w:divBdr>
        <w:top w:val="none" w:sz="0" w:space="0" w:color="auto"/>
        <w:left w:val="none" w:sz="0" w:space="0" w:color="auto"/>
        <w:bottom w:val="none" w:sz="0" w:space="0" w:color="auto"/>
        <w:right w:val="none" w:sz="0" w:space="0" w:color="auto"/>
      </w:divBdr>
    </w:div>
    <w:div w:id="703335081">
      <w:bodyDiv w:val="1"/>
      <w:marLeft w:val="0"/>
      <w:marRight w:val="0"/>
      <w:marTop w:val="0"/>
      <w:marBottom w:val="0"/>
      <w:divBdr>
        <w:top w:val="none" w:sz="0" w:space="0" w:color="auto"/>
        <w:left w:val="none" w:sz="0" w:space="0" w:color="auto"/>
        <w:bottom w:val="none" w:sz="0" w:space="0" w:color="auto"/>
        <w:right w:val="none" w:sz="0" w:space="0" w:color="auto"/>
      </w:divBdr>
    </w:div>
    <w:div w:id="707267007">
      <w:bodyDiv w:val="1"/>
      <w:marLeft w:val="0"/>
      <w:marRight w:val="0"/>
      <w:marTop w:val="0"/>
      <w:marBottom w:val="0"/>
      <w:divBdr>
        <w:top w:val="none" w:sz="0" w:space="0" w:color="auto"/>
        <w:left w:val="none" w:sz="0" w:space="0" w:color="auto"/>
        <w:bottom w:val="none" w:sz="0" w:space="0" w:color="auto"/>
        <w:right w:val="none" w:sz="0" w:space="0" w:color="auto"/>
      </w:divBdr>
    </w:div>
    <w:div w:id="710887784">
      <w:bodyDiv w:val="1"/>
      <w:marLeft w:val="0"/>
      <w:marRight w:val="0"/>
      <w:marTop w:val="0"/>
      <w:marBottom w:val="0"/>
      <w:divBdr>
        <w:top w:val="none" w:sz="0" w:space="0" w:color="auto"/>
        <w:left w:val="none" w:sz="0" w:space="0" w:color="auto"/>
        <w:bottom w:val="none" w:sz="0" w:space="0" w:color="auto"/>
        <w:right w:val="none" w:sz="0" w:space="0" w:color="auto"/>
      </w:divBdr>
    </w:div>
    <w:div w:id="712191032">
      <w:bodyDiv w:val="1"/>
      <w:marLeft w:val="0"/>
      <w:marRight w:val="0"/>
      <w:marTop w:val="0"/>
      <w:marBottom w:val="0"/>
      <w:divBdr>
        <w:top w:val="none" w:sz="0" w:space="0" w:color="auto"/>
        <w:left w:val="none" w:sz="0" w:space="0" w:color="auto"/>
        <w:bottom w:val="none" w:sz="0" w:space="0" w:color="auto"/>
        <w:right w:val="none" w:sz="0" w:space="0" w:color="auto"/>
      </w:divBdr>
    </w:div>
    <w:div w:id="714164335">
      <w:bodyDiv w:val="1"/>
      <w:marLeft w:val="0"/>
      <w:marRight w:val="0"/>
      <w:marTop w:val="0"/>
      <w:marBottom w:val="0"/>
      <w:divBdr>
        <w:top w:val="none" w:sz="0" w:space="0" w:color="auto"/>
        <w:left w:val="none" w:sz="0" w:space="0" w:color="auto"/>
        <w:bottom w:val="none" w:sz="0" w:space="0" w:color="auto"/>
        <w:right w:val="none" w:sz="0" w:space="0" w:color="auto"/>
      </w:divBdr>
    </w:div>
    <w:div w:id="715088248">
      <w:bodyDiv w:val="1"/>
      <w:marLeft w:val="0"/>
      <w:marRight w:val="0"/>
      <w:marTop w:val="0"/>
      <w:marBottom w:val="0"/>
      <w:divBdr>
        <w:top w:val="none" w:sz="0" w:space="0" w:color="auto"/>
        <w:left w:val="none" w:sz="0" w:space="0" w:color="auto"/>
        <w:bottom w:val="none" w:sz="0" w:space="0" w:color="auto"/>
        <w:right w:val="none" w:sz="0" w:space="0" w:color="auto"/>
      </w:divBdr>
    </w:div>
    <w:div w:id="716122204">
      <w:bodyDiv w:val="1"/>
      <w:marLeft w:val="0"/>
      <w:marRight w:val="0"/>
      <w:marTop w:val="0"/>
      <w:marBottom w:val="0"/>
      <w:divBdr>
        <w:top w:val="none" w:sz="0" w:space="0" w:color="auto"/>
        <w:left w:val="none" w:sz="0" w:space="0" w:color="auto"/>
        <w:bottom w:val="none" w:sz="0" w:space="0" w:color="auto"/>
        <w:right w:val="none" w:sz="0" w:space="0" w:color="auto"/>
      </w:divBdr>
    </w:div>
    <w:div w:id="719746132">
      <w:bodyDiv w:val="1"/>
      <w:marLeft w:val="0"/>
      <w:marRight w:val="0"/>
      <w:marTop w:val="0"/>
      <w:marBottom w:val="0"/>
      <w:divBdr>
        <w:top w:val="none" w:sz="0" w:space="0" w:color="auto"/>
        <w:left w:val="none" w:sz="0" w:space="0" w:color="auto"/>
        <w:bottom w:val="none" w:sz="0" w:space="0" w:color="auto"/>
        <w:right w:val="none" w:sz="0" w:space="0" w:color="auto"/>
      </w:divBdr>
    </w:div>
    <w:div w:id="733165813">
      <w:bodyDiv w:val="1"/>
      <w:marLeft w:val="0"/>
      <w:marRight w:val="0"/>
      <w:marTop w:val="0"/>
      <w:marBottom w:val="0"/>
      <w:divBdr>
        <w:top w:val="none" w:sz="0" w:space="0" w:color="auto"/>
        <w:left w:val="none" w:sz="0" w:space="0" w:color="auto"/>
        <w:bottom w:val="none" w:sz="0" w:space="0" w:color="auto"/>
        <w:right w:val="none" w:sz="0" w:space="0" w:color="auto"/>
      </w:divBdr>
    </w:div>
    <w:div w:id="733746810">
      <w:bodyDiv w:val="1"/>
      <w:marLeft w:val="0"/>
      <w:marRight w:val="0"/>
      <w:marTop w:val="0"/>
      <w:marBottom w:val="0"/>
      <w:divBdr>
        <w:top w:val="none" w:sz="0" w:space="0" w:color="auto"/>
        <w:left w:val="none" w:sz="0" w:space="0" w:color="auto"/>
        <w:bottom w:val="none" w:sz="0" w:space="0" w:color="auto"/>
        <w:right w:val="none" w:sz="0" w:space="0" w:color="auto"/>
      </w:divBdr>
    </w:div>
    <w:div w:id="734013366">
      <w:bodyDiv w:val="1"/>
      <w:marLeft w:val="0"/>
      <w:marRight w:val="0"/>
      <w:marTop w:val="0"/>
      <w:marBottom w:val="0"/>
      <w:divBdr>
        <w:top w:val="none" w:sz="0" w:space="0" w:color="auto"/>
        <w:left w:val="none" w:sz="0" w:space="0" w:color="auto"/>
        <w:bottom w:val="none" w:sz="0" w:space="0" w:color="auto"/>
        <w:right w:val="none" w:sz="0" w:space="0" w:color="auto"/>
      </w:divBdr>
    </w:div>
    <w:div w:id="739863584">
      <w:bodyDiv w:val="1"/>
      <w:marLeft w:val="0"/>
      <w:marRight w:val="0"/>
      <w:marTop w:val="0"/>
      <w:marBottom w:val="0"/>
      <w:divBdr>
        <w:top w:val="none" w:sz="0" w:space="0" w:color="auto"/>
        <w:left w:val="none" w:sz="0" w:space="0" w:color="auto"/>
        <w:bottom w:val="none" w:sz="0" w:space="0" w:color="auto"/>
        <w:right w:val="none" w:sz="0" w:space="0" w:color="auto"/>
      </w:divBdr>
    </w:div>
    <w:div w:id="741485443">
      <w:bodyDiv w:val="1"/>
      <w:marLeft w:val="0"/>
      <w:marRight w:val="0"/>
      <w:marTop w:val="0"/>
      <w:marBottom w:val="0"/>
      <w:divBdr>
        <w:top w:val="none" w:sz="0" w:space="0" w:color="auto"/>
        <w:left w:val="none" w:sz="0" w:space="0" w:color="auto"/>
        <w:bottom w:val="none" w:sz="0" w:space="0" w:color="auto"/>
        <w:right w:val="none" w:sz="0" w:space="0" w:color="auto"/>
      </w:divBdr>
    </w:div>
    <w:div w:id="743188853">
      <w:bodyDiv w:val="1"/>
      <w:marLeft w:val="0"/>
      <w:marRight w:val="0"/>
      <w:marTop w:val="0"/>
      <w:marBottom w:val="0"/>
      <w:divBdr>
        <w:top w:val="none" w:sz="0" w:space="0" w:color="auto"/>
        <w:left w:val="none" w:sz="0" w:space="0" w:color="auto"/>
        <w:bottom w:val="none" w:sz="0" w:space="0" w:color="auto"/>
        <w:right w:val="none" w:sz="0" w:space="0" w:color="auto"/>
      </w:divBdr>
    </w:div>
    <w:div w:id="748428967">
      <w:bodyDiv w:val="1"/>
      <w:marLeft w:val="0"/>
      <w:marRight w:val="0"/>
      <w:marTop w:val="0"/>
      <w:marBottom w:val="0"/>
      <w:divBdr>
        <w:top w:val="none" w:sz="0" w:space="0" w:color="auto"/>
        <w:left w:val="none" w:sz="0" w:space="0" w:color="auto"/>
        <w:bottom w:val="none" w:sz="0" w:space="0" w:color="auto"/>
        <w:right w:val="none" w:sz="0" w:space="0" w:color="auto"/>
      </w:divBdr>
    </w:div>
    <w:div w:id="749083732">
      <w:bodyDiv w:val="1"/>
      <w:marLeft w:val="0"/>
      <w:marRight w:val="0"/>
      <w:marTop w:val="0"/>
      <w:marBottom w:val="0"/>
      <w:divBdr>
        <w:top w:val="none" w:sz="0" w:space="0" w:color="auto"/>
        <w:left w:val="none" w:sz="0" w:space="0" w:color="auto"/>
        <w:bottom w:val="none" w:sz="0" w:space="0" w:color="auto"/>
        <w:right w:val="none" w:sz="0" w:space="0" w:color="auto"/>
      </w:divBdr>
    </w:div>
    <w:div w:id="751895319">
      <w:bodyDiv w:val="1"/>
      <w:marLeft w:val="0"/>
      <w:marRight w:val="0"/>
      <w:marTop w:val="0"/>
      <w:marBottom w:val="0"/>
      <w:divBdr>
        <w:top w:val="none" w:sz="0" w:space="0" w:color="auto"/>
        <w:left w:val="none" w:sz="0" w:space="0" w:color="auto"/>
        <w:bottom w:val="none" w:sz="0" w:space="0" w:color="auto"/>
        <w:right w:val="none" w:sz="0" w:space="0" w:color="auto"/>
      </w:divBdr>
    </w:div>
    <w:div w:id="752319803">
      <w:bodyDiv w:val="1"/>
      <w:marLeft w:val="0"/>
      <w:marRight w:val="0"/>
      <w:marTop w:val="0"/>
      <w:marBottom w:val="0"/>
      <w:divBdr>
        <w:top w:val="none" w:sz="0" w:space="0" w:color="auto"/>
        <w:left w:val="none" w:sz="0" w:space="0" w:color="auto"/>
        <w:bottom w:val="none" w:sz="0" w:space="0" w:color="auto"/>
        <w:right w:val="none" w:sz="0" w:space="0" w:color="auto"/>
      </w:divBdr>
    </w:div>
    <w:div w:id="763189030">
      <w:bodyDiv w:val="1"/>
      <w:marLeft w:val="0"/>
      <w:marRight w:val="0"/>
      <w:marTop w:val="0"/>
      <w:marBottom w:val="0"/>
      <w:divBdr>
        <w:top w:val="none" w:sz="0" w:space="0" w:color="auto"/>
        <w:left w:val="none" w:sz="0" w:space="0" w:color="auto"/>
        <w:bottom w:val="none" w:sz="0" w:space="0" w:color="auto"/>
        <w:right w:val="none" w:sz="0" w:space="0" w:color="auto"/>
      </w:divBdr>
    </w:div>
    <w:div w:id="766653856">
      <w:bodyDiv w:val="1"/>
      <w:marLeft w:val="0"/>
      <w:marRight w:val="0"/>
      <w:marTop w:val="0"/>
      <w:marBottom w:val="0"/>
      <w:divBdr>
        <w:top w:val="none" w:sz="0" w:space="0" w:color="auto"/>
        <w:left w:val="none" w:sz="0" w:space="0" w:color="auto"/>
        <w:bottom w:val="none" w:sz="0" w:space="0" w:color="auto"/>
        <w:right w:val="none" w:sz="0" w:space="0" w:color="auto"/>
      </w:divBdr>
    </w:div>
    <w:div w:id="767039672">
      <w:bodyDiv w:val="1"/>
      <w:marLeft w:val="0"/>
      <w:marRight w:val="0"/>
      <w:marTop w:val="0"/>
      <w:marBottom w:val="0"/>
      <w:divBdr>
        <w:top w:val="none" w:sz="0" w:space="0" w:color="auto"/>
        <w:left w:val="none" w:sz="0" w:space="0" w:color="auto"/>
        <w:bottom w:val="none" w:sz="0" w:space="0" w:color="auto"/>
        <w:right w:val="none" w:sz="0" w:space="0" w:color="auto"/>
      </w:divBdr>
    </w:div>
    <w:div w:id="771125889">
      <w:bodyDiv w:val="1"/>
      <w:marLeft w:val="0"/>
      <w:marRight w:val="0"/>
      <w:marTop w:val="0"/>
      <w:marBottom w:val="0"/>
      <w:divBdr>
        <w:top w:val="none" w:sz="0" w:space="0" w:color="auto"/>
        <w:left w:val="none" w:sz="0" w:space="0" w:color="auto"/>
        <w:bottom w:val="none" w:sz="0" w:space="0" w:color="auto"/>
        <w:right w:val="none" w:sz="0" w:space="0" w:color="auto"/>
      </w:divBdr>
    </w:div>
    <w:div w:id="771823430">
      <w:bodyDiv w:val="1"/>
      <w:marLeft w:val="0"/>
      <w:marRight w:val="0"/>
      <w:marTop w:val="0"/>
      <w:marBottom w:val="0"/>
      <w:divBdr>
        <w:top w:val="none" w:sz="0" w:space="0" w:color="auto"/>
        <w:left w:val="none" w:sz="0" w:space="0" w:color="auto"/>
        <w:bottom w:val="none" w:sz="0" w:space="0" w:color="auto"/>
        <w:right w:val="none" w:sz="0" w:space="0" w:color="auto"/>
      </w:divBdr>
    </w:div>
    <w:div w:id="776366345">
      <w:bodyDiv w:val="1"/>
      <w:marLeft w:val="0"/>
      <w:marRight w:val="0"/>
      <w:marTop w:val="0"/>
      <w:marBottom w:val="0"/>
      <w:divBdr>
        <w:top w:val="none" w:sz="0" w:space="0" w:color="auto"/>
        <w:left w:val="none" w:sz="0" w:space="0" w:color="auto"/>
        <w:bottom w:val="none" w:sz="0" w:space="0" w:color="auto"/>
        <w:right w:val="none" w:sz="0" w:space="0" w:color="auto"/>
      </w:divBdr>
    </w:div>
    <w:div w:id="777871182">
      <w:bodyDiv w:val="1"/>
      <w:marLeft w:val="0"/>
      <w:marRight w:val="0"/>
      <w:marTop w:val="0"/>
      <w:marBottom w:val="0"/>
      <w:divBdr>
        <w:top w:val="none" w:sz="0" w:space="0" w:color="auto"/>
        <w:left w:val="none" w:sz="0" w:space="0" w:color="auto"/>
        <w:bottom w:val="none" w:sz="0" w:space="0" w:color="auto"/>
        <w:right w:val="none" w:sz="0" w:space="0" w:color="auto"/>
      </w:divBdr>
    </w:div>
    <w:div w:id="779570050">
      <w:bodyDiv w:val="1"/>
      <w:marLeft w:val="0"/>
      <w:marRight w:val="0"/>
      <w:marTop w:val="0"/>
      <w:marBottom w:val="0"/>
      <w:divBdr>
        <w:top w:val="none" w:sz="0" w:space="0" w:color="auto"/>
        <w:left w:val="none" w:sz="0" w:space="0" w:color="auto"/>
        <w:bottom w:val="none" w:sz="0" w:space="0" w:color="auto"/>
        <w:right w:val="none" w:sz="0" w:space="0" w:color="auto"/>
      </w:divBdr>
    </w:div>
    <w:div w:id="782916221">
      <w:bodyDiv w:val="1"/>
      <w:marLeft w:val="0"/>
      <w:marRight w:val="0"/>
      <w:marTop w:val="0"/>
      <w:marBottom w:val="0"/>
      <w:divBdr>
        <w:top w:val="none" w:sz="0" w:space="0" w:color="auto"/>
        <w:left w:val="none" w:sz="0" w:space="0" w:color="auto"/>
        <w:bottom w:val="none" w:sz="0" w:space="0" w:color="auto"/>
        <w:right w:val="none" w:sz="0" w:space="0" w:color="auto"/>
      </w:divBdr>
    </w:div>
    <w:div w:id="785930774">
      <w:bodyDiv w:val="1"/>
      <w:marLeft w:val="0"/>
      <w:marRight w:val="0"/>
      <w:marTop w:val="0"/>
      <w:marBottom w:val="0"/>
      <w:divBdr>
        <w:top w:val="none" w:sz="0" w:space="0" w:color="auto"/>
        <w:left w:val="none" w:sz="0" w:space="0" w:color="auto"/>
        <w:bottom w:val="none" w:sz="0" w:space="0" w:color="auto"/>
        <w:right w:val="none" w:sz="0" w:space="0" w:color="auto"/>
      </w:divBdr>
    </w:div>
    <w:div w:id="787358838">
      <w:bodyDiv w:val="1"/>
      <w:marLeft w:val="0"/>
      <w:marRight w:val="0"/>
      <w:marTop w:val="0"/>
      <w:marBottom w:val="0"/>
      <w:divBdr>
        <w:top w:val="none" w:sz="0" w:space="0" w:color="auto"/>
        <w:left w:val="none" w:sz="0" w:space="0" w:color="auto"/>
        <w:bottom w:val="none" w:sz="0" w:space="0" w:color="auto"/>
        <w:right w:val="none" w:sz="0" w:space="0" w:color="auto"/>
      </w:divBdr>
    </w:div>
    <w:div w:id="794102032">
      <w:bodyDiv w:val="1"/>
      <w:marLeft w:val="0"/>
      <w:marRight w:val="0"/>
      <w:marTop w:val="0"/>
      <w:marBottom w:val="0"/>
      <w:divBdr>
        <w:top w:val="none" w:sz="0" w:space="0" w:color="auto"/>
        <w:left w:val="none" w:sz="0" w:space="0" w:color="auto"/>
        <w:bottom w:val="none" w:sz="0" w:space="0" w:color="auto"/>
        <w:right w:val="none" w:sz="0" w:space="0" w:color="auto"/>
      </w:divBdr>
    </w:div>
    <w:div w:id="798377309">
      <w:bodyDiv w:val="1"/>
      <w:marLeft w:val="0"/>
      <w:marRight w:val="0"/>
      <w:marTop w:val="0"/>
      <w:marBottom w:val="0"/>
      <w:divBdr>
        <w:top w:val="none" w:sz="0" w:space="0" w:color="auto"/>
        <w:left w:val="none" w:sz="0" w:space="0" w:color="auto"/>
        <w:bottom w:val="none" w:sz="0" w:space="0" w:color="auto"/>
        <w:right w:val="none" w:sz="0" w:space="0" w:color="auto"/>
      </w:divBdr>
    </w:div>
    <w:div w:id="799610578">
      <w:bodyDiv w:val="1"/>
      <w:marLeft w:val="0"/>
      <w:marRight w:val="0"/>
      <w:marTop w:val="0"/>
      <w:marBottom w:val="0"/>
      <w:divBdr>
        <w:top w:val="none" w:sz="0" w:space="0" w:color="auto"/>
        <w:left w:val="none" w:sz="0" w:space="0" w:color="auto"/>
        <w:bottom w:val="none" w:sz="0" w:space="0" w:color="auto"/>
        <w:right w:val="none" w:sz="0" w:space="0" w:color="auto"/>
      </w:divBdr>
    </w:div>
    <w:div w:id="810514845">
      <w:bodyDiv w:val="1"/>
      <w:marLeft w:val="0"/>
      <w:marRight w:val="0"/>
      <w:marTop w:val="0"/>
      <w:marBottom w:val="0"/>
      <w:divBdr>
        <w:top w:val="none" w:sz="0" w:space="0" w:color="auto"/>
        <w:left w:val="none" w:sz="0" w:space="0" w:color="auto"/>
        <w:bottom w:val="none" w:sz="0" w:space="0" w:color="auto"/>
        <w:right w:val="none" w:sz="0" w:space="0" w:color="auto"/>
      </w:divBdr>
    </w:div>
    <w:div w:id="811098559">
      <w:bodyDiv w:val="1"/>
      <w:marLeft w:val="0"/>
      <w:marRight w:val="0"/>
      <w:marTop w:val="0"/>
      <w:marBottom w:val="0"/>
      <w:divBdr>
        <w:top w:val="none" w:sz="0" w:space="0" w:color="auto"/>
        <w:left w:val="none" w:sz="0" w:space="0" w:color="auto"/>
        <w:bottom w:val="none" w:sz="0" w:space="0" w:color="auto"/>
        <w:right w:val="none" w:sz="0" w:space="0" w:color="auto"/>
      </w:divBdr>
    </w:div>
    <w:div w:id="812260440">
      <w:bodyDiv w:val="1"/>
      <w:marLeft w:val="0"/>
      <w:marRight w:val="0"/>
      <w:marTop w:val="0"/>
      <w:marBottom w:val="0"/>
      <w:divBdr>
        <w:top w:val="none" w:sz="0" w:space="0" w:color="auto"/>
        <w:left w:val="none" w:sz="0" w:space="0" w:color="auto"/>
        <w:bottom w:val="none" w:sz="0" w:space="0" w:color="auto"/>
        <w:right w:val="none" w:sz="0" w:space="0" w:color="auto"/>
      </w:divBdr>
    </w:div>
    <w:div w:id="814877706">
      <w:bodyDiv w:val="1"/>
      <w:marLeft w:val="0"/>
      <w:marRight w:val="0"/>
      <w:marTop w:val="0"/>
      <w:marBottom w:val="0"/>
      <w:divBdr>
        <w:top w:val="none" w:sz="0" w:space="0" w:color="auto"/>
        <w:left w:val="none" w:sz="0" w:space="0" w:color="auto"/>
        <w:bottom w:val="none" w:sz="0" w:space="0" w:color="auto"/>
        <w:right w:val="none" w:sz="0" w:space="0" w:color="auto"/>
      </w:divBdr>
    </w:div>
    <w:div w:id="820578735">
      <w:bodyDiv w:val="1"/>
      <w:marLeft w:val="0"/>
      <w:marRight w:val="0"/>
      <w:marTop w:val="0"/>
      <w:marBottom w:val="0"/>
      <w:divBdr>
        <w:top w:val="none" w:sz="0" w:space="0" w:color="auto"/>
        <w:left w:val="none" w:sz="0" w:space="0" w:color="auto"/>
        <w:bottom w:val="none" w:sz="0" w:space="0" w:color="auto"/>
        <w:right w:val="none" w:sz="0" w:space="0" w:color="auto"/>
      </w:divBdr>
    </w:div>
    <w:div w:id="822309293">
      <w:bodyDiv w:val="1"/>
      <w:marLeft w:val="0"/>
      <w:marRight w:val="0"/>
      <w:marTop w:val="0"/>
      <w:marBottom w:val="0"/>
      <w:divBdr>
        <w:top w:val="none" w:sz="0" w:space="0" w:color="auto"/>
        <w:left w:val="none" w:sz="0" w:space="0" w:color="auto"/>
        <w:bottom w:val="none" w:sz="0" w:space="0" w:color="auto"/>
        <w:right w:val="none" w:sz="0" w:space="0" w:color="auto"/>
      </w:divBdr>
    </w:div>
    <w:div w:id="837381111">
      <w:bodyDiv w:val="1"/>
      <w:marLeft w:val="0"/>
      <w:marRight w:val="0"/>
      <w:marTop w:val="0"/>
      <w:marBottom w:val="0"/>
      <w:divBdr>
        <w:top w:val="none" w:sz="0" w:space="0" w:color="auto"/>
        <w:left w:val="none" w:sz="0" w:space="0" w:color="auto"/>
        <w:bottom w:val="none" w:sz="0" w:space="0" w:color="auto"/>
        <w:right w:val="none" w:sz="0" w:space="0" w:color="auto"/>
      </w:divBdr>
    </w:div>
    <w:div w:id="837691111">
      <w:bodyDiv w:val="1"/>
      <w:marLeft w:val="0"/>
      <w:marRight w:val="0"/>
      <w:marTop w:val="0"/>
      <w:marBottom w:val="0"/>
      <w:divBdr>
        <w:top w:val="none" w:sz="0" w:space="0" w:color="auto"/>
        <w:left w:val="none" w:sz="0" w:space="0" w:color="auto"/>
        <w:bottom w:val="none" w:sz="0" w:space="0" w:color="auto"/>
        <w:right w:val="none" w:sz="0" w:space="0" w:color="auto"/>
      </w:divBdr>
    </w:div>
    <w:div w:id="839390093">
      <w:bodyDiv w:val="1"/>
      <w:marLeft w:val="0"/>
      <w:marRight w:val="0"/>
      <w:marTop w:val="0"/>
      <w:marBottom w:val="0"/>
      <w:divBdr>
        <w:top w:val="none" w:sz="0" w:space="0" w:color="auto"/>
        <w:left w:val="none" w:sz="0" w:space="0" w:color="auto"/>
        <w:bottom w:val="none" w:sz="0" w:space="0" w:color="auto"/>
        <w:right w:val="none" w:sz="0" w:space="0" w:color="auto"/>
      </w:divBdr>
    </w:div>
    <w:div w:id="842159010">
      <w:bodyDiv w:val="1"/>
      <w:marLeft w:val="0"/>
      <w:marRight w:val="0"/>
      <w:marTop w:val="0"/>
      <w:marBottom w:val="0"/>
      <w:divBdr>
        <w:top w:val="none" w:sz="0" w:space="0" w:color="auto"/>
        <w:left w:val="none" w:sz="0" w:space="0" w:color="auto"/>
        <w:bottom w:val="none" w:sz="0" w:space="0" w:color="auto"/>
        <w:right w:val="none" w:sz="0" w:space="0" w:color="auto"/>
      </w:divBdr>
    </w:div>
    <w:div w:id="845751978">
      <w:bodyDiv w:val="1"/>
      <w:marLeft w:val="0"/>
      <w:marRight w:val="0"/>
      <w:marTop w:val="0"/>
      <w:marBottom w:val="0"/>
      <w:divBdr>
        <w:top w:val="none" w:sz="0" w:space="0" w:color="auto"/>
        <w:left w:val="none" w:sz="0" w:space="0" w:color="auto"/>
        <w:bottom w:val="none" w:sz="0" w:space="0" w:color="auto"/>
        <w:right w:val="none" w:sz="0" w:space="0" w:color="auto"/>
      </w:divBdr>
    </w:div>
    <w:div w:id="851605640">
      <w:bodyDiv w:val="1"/>
      <w:marLeft w:val="0"/>
      <w:marRight w:val="0"/>
      <w:marTop w:val="0"/>
      <w:marBottom w:val="0"/>
      <w:divBdr>
        <w:top w:val="none" w:sz="0" w:space="0" w:color="auto"/>
        <w:left w:val="none" w:sz="0" w:space="0" w:color="auto"/>
        <w:bottom w:val="none" w:sz="0" w:space="0" w:color="auto"/>
        <w:right w:val="none" w:sz="0" w:space="0" w:color="auto"/>
      </w:divBdr>
      <w:divsChild>
        <w:div w:id="131291555">
          <w:marLeft w:val="0"/>
          <w:marRight w:val="0"/>
          <w:marTop w:val="0"/>
          <w:marBottom w:val="0"/>
          <w:divBdr>
            <w:top w:val="none" w:sz="0" w:space="0" w:color="auto"/>
            <w:left w:val="none" w:sz="0" w:space="0" w:color="auto"/>
            <w:bottom w:val="none" w:sz="0" w:space="0" w:color="auto"/>
            <w:right w:val="none" w:sz="0" w:space="0" w:color="auto"/>
          </w:divBdr>
        </w:div>
        <w:div w:id="1887989772">
          <w:marLeft w:val="0"/>
          <w:marRight w:val="0"/>
          <w:marTop w:val="0"/>
          <w:marBottom w:val="0"/>
          <w:divBdr>
            <w:top w:val="none" w:sz="0" w:space="0" w:color="auto"/>
            <w:left w:val="none" w:sz="0" w:space="0" w:color="auto"/>
            <w:bottom w:val="none" w:sz="0" w:space="0" w:color="auto"/>
            <w:right w:val="none" w:sz="0" w:space="0" w:color="auto"/>
          </w:divBdr>
        </w:div>
      </w:divsChild>
    </w:div>
    <w:div w:id="858128951">
      <w:bodyDiv w:val="1"/>
      <w:marLeft w:val="0"/>
      <w:marRight w:val="0"/>
      <w:marTop w:val="0"/>
      <w:marBottom w:val="0"/>
      <w:divBdr>
        <w:top w:val="none" w:sz="0" w:space="0" w:color="auto"/>
        <w:left w:val="none" w:sz="0" w:space="0" w:color="auto"/>
        <w:bottom w:val="none" w:sz="0" w:space="0" w:color="auto"/>
        <w:right w:val="none" w:sz="0" w:space="0" w:color="auto"/>
      </w:divBdr>
    </w:div>
    <w:div w:id="860430899">
      <w:bodyDiv w:val="1"/>
      <w:marLeft w:val="0"/>
      <w:marRight w:val="0"/>
      <w:marTop w:val="0"/>
      <w:marBottom w:val="0"/>
      <w:divBdr>
        <w:top w:val="none" w:sz="0" w:space="0" w:color="auto"/>
        <w:left w:val="none" w:sz="0" w:space="0" w:color="auto"/>
        <w:bottom w:val="none" w:sz="0" w:space="0" w:color="auto"/>
        <w:right w:val="none" w:sz="0" w:space="0" w:color="auto"/>
      </w:divBdr>
    </w:div>
    <w:div w:id="864093868">
      <w:bodyDiv w:val="1"/>
      <w:marLeft w:val="0"/>
      <w:marRight w:val="0"/>
      <w:marTop w:val="0"/>
      <w:marBottom w:val="0"/>
      <w:divBdr>
        <w:top w:val="none" w:sz="0" w:space="0" w:color="auto"/>
        <w:left w:val="none" w:sz="0" w:space="0" w:color="auto"/>
        <w:bottom w:val="none" w:sz="0" w:space="0" w:color="auto"/>
        <w:right w:val="none" w:sz="0" w:space="0" w:color="auto"/>
      </w:divBdr>
    </w:div>
    <w:div w:id="876819390">
      <w:bodyDiv w:val="1"/>
      <w:marLeft w:val="0"/>
      <w:marRight w:val="0"/>
      <w:marTop w:val="0"/>
      <w:marBottom w:val="0"/>
      <w:divBdr>
        <w:top w:val="none" w:sz="0" w:space="0" w:color="auto"/>
        <w:left w:val="none" w:sz="0" w:space="0" w:color="auto"/>
        <w:bottom w:val="none" w:sz="0" w:space="0" w:color="auto"/>
        <w:right w:val="none" w:sz="0" w:space="0" w:color="auto"/>
      </w:divBdr>
    </w:div>
    <w:div w:id="878014669">
      <w:bodyDiv w:val="1"/>
      <w:marLeft w:val="0"/>
      <w:marRight w:val="0"/>
      <w:marTop w:val="0"/>
      <w:marBottom w:val="0"/>
      <w:divBdr>
        <w:top w:val="none" w:sz="0" w:space="0" w:color="auto"/>
        <w:left w:val="none" w:sz="0" w:space="0" w:color="auto"/>
        <w:bottom w:val="none" w:sz="0" w:space="0" w:color="auto"/>
        <w:right w:val="none" w:sz="0" w:space="0" w:color="auto"/>
      </w:divBdr>
    </w:div>
    <w:div w:id="880676687">
      <w:bodyDiv w:val="1"/>
      <w:marLeft w:val="0"/>
      <w:marRight w:val="0"/>
      <w:marTop w:val="0"/>
      <w:marBottom w:val="0"/>
      <w:divBdr>
        <w:top w:val="none" w:sz="0" w:space="0" w:color="auto"/>
        <w:left w:val="none" w:sz="0" w:space="0" w:color="auto"/>
        <w:bottom w:val="none" w:sz="0" w:space="0" w:color="auto"/>
        <w:right w:val="none" w:sz="0" w:space="0" w:color="auto"/>
      </w:divBdr>
    </w:div>
    <w:div w:id="880941877">
      <w:bodyDiv w:val="1"/>
      <w:marLeft w:val="0"/>
      <w:marRight w:val="0"/>
      <w:marTop w:val="0"/>
      <w:marBottom w:val="0"/>
      <w:divBdr>
        <w:top w:val="none" w:sz="0" w:space="0" w:color="auto"/>
        <w:left w:val="none" w:sz="0" w:space="0" w:color="auto"/>
        <w:bottom w:val="none" w:sz="0" w:space="0" w:color="auto"/>
        <w:right w:val="none" w:sz="0" w:space="0" w:color="auto"/>
      </w:divBdr>
    </w:div>
    <w:div w:id="881939083">
      <w:bodyDiv w:val="1"/>
      <w:marLeft w:val="0"/>
      <w:marRight w:val="0"/>
      <w:marTop w:val="0"/>
      <w:marBottom w:val="0"/>
      <w:divBdr>
        <w:top w:val="none" w:sz="0" w:space="0" w:color="auto"/>
        <w:left w:val="none" w:sz="0" w:space="0" w:color="auto"/>
        <w:bottom w:val="none" w:sz="0" w:space="0" w:color="auto"/>
        <w:right w:val="none" w:sz="0" w:space="0" w:color="auto"/>
      </w:divBdr>
    </w:div>
    <w:div w:id="885215424">
      <w:bodyDiv w:val="1"/>
      <w:marLeft w:val="0"/>
      <w:marRight w:val="0"/>
      <w:marTop w:val="0"/>
      <w:marBottom w:val="0"/>
      <w:divBdr>
        <w:top w:val="none" w:sz="0" w:space="0" w:color="auto"/>
        <w:left w:val="none" w:sz="0" w:space="0" w:color="auto"/>
        <w:bottom w:val="none" w:sz="0" w:space="0" w:color="auto"/>
        <w:right w:val="none" w:sz="0" w:space="0" w:color="auto"/>
      </w:divBdr>
    </w:div>
    <w:div w:id="891228932">
      <w:bodyDiv w:val="1"/>
      <w:marLeft w:val="0"/>
      <w:marRight w:val="0"/>
      <w:marTop w:val="0"/>
      <w:marBottom w:val="0"/>
      <w:divBdr>
        <w:top w:val="none" w:sz="0" w:space="0" w:color="auto"/>
        <w:left w:val="none" w:sz="0" w:space="0" w:color="auto"/>
        <w:bottom w:val="none" w:sz="0" w:space="0" w:color="auto"/>
        <w:right w:val="none" w:sz="0" w:space="0" w:color="auto"/>
      </w:divBdr>
    </w:div>
    <w:div w:id="891355792">
      <w:bodyDiv w:val="1"/>
      <w:marLeft w:val="0"/>
      <w:marRight w:val="0"/>
      <w:marTop w:val="0"/>
      <w:marBottom w:val="0"/>
      <w:divBdr>
        <w:top w:val="none" w:sz="0" w:space="0" w:color="auto"/>
        <w:left w:val="none" w:sz="0" w:space="0" w:color="auto"/>
        <w:bottom w:val="none" w:sz="0" w:space="0" w:color="auto"/>
        <w:right w:val="none" w:sz="0" w:space="0" w:color="auto"/>
      </w:divBdr>
    </w:div>
    <w:div w:id="892959421">
      <w:bodyDiv w:val="1"/>
      <w:marLeft w:val="0"/>
      <w:marRight w:val="0"/>
      <w:marTop w:val="0"/>
      <w:marBottom w:val="0"/>
      <w:divBdr>
        <w:top w:val="none" w:sz="0" w:space="0" w:color="auto"/>
        <w:left w:val="none" w:sz="0" w:space="0" w:color="auto"/>
        <w:bottom w:val="none" w:sz="0" w:space="0" w:color="auto"/>
        <w:right w:val="none" w:sz="0" w:space="0" w:color="auto"/>
      </w:divBdr>
    </w:div>
    <w:div w:id="893002385">
      <w:bodyDiv w:val="1"/>
      <w:marLeft w:val="0"/>
      <w:marRight w:val="0"/>
      <w:marTop w:val="0"/>
      <w:marBottom w:val="0"/>
      <w:divBdr>
        <w:top w:val="none" w:sz="0" w:space="0" w:color="auto"/>
        <w:left w:val="none" w:sz="0" w:space="0" w:color="auto"/>
        <w:bottom w:val="none" w:sz="0" w:space="0" w:color="auto"/>
        <w:right w:val="none" w:sz="0" w:space="0" w:color="auto"/>
      </w:divBdr>
    </w:div>
    <w:div w:id="894507534">
      <w:bodyDiv w:val="1"/>
      <w:marLeft w:val="0"/>
      <w:marRight w:val="0"/>
      <w:marTop w:val="0"/>
      <w:marBottom w:val="0"/>
      <w:divBdr>
        <w:top w:val="none" w:sz="0" w:space="0" w:color="auto"/>
        <w:left w:val="none" w:sz="0" w:space="0" w:color="auto"/>
        <w:bottom w:val="none" w:sz="0" w:space="0" w:color="auto"/>
        <w:right w:val="none" w:sz="0" w:space="0" w:color="auto"/>
      </w:divBdr>
    </w:div>
    <w:div w:id="901868836">
      <w:bodyDiv w:val="1"/>
      <w:marLeft w:val="0"/>
      <w:marRight w:val="0"/>
      <w:marTop w:val="0"/>
      <w:marBottom w:val="0"/>
      <w:divBdr>
        <w:top w:val="none" w:sz="0" w:space="0" w:color="auto"/>
        <w:left w:val="none" w:sz="0" w:space="0" w:color="auto"/>
        <w:bottom w:val="none" w:sz="0" w:space="0" w:color="auto"/>
        <w:right w:val="none" w:sz="0" w:space="0" w:color="auto"/>
      </w:divBdr>
      <w:divsChild>
        <w:div w:id="1438132919">
          <w:marLeft w:val="0"/>
          <w:marRight w:val="0"/>
          <w:marTop w:val="0"/>
          <w:marBottom w:val="0"/>
          <w:divBdr>
            <w:top w:val="none" w:sz="0" w:space="0" w:color="auto"/>
            <w:left w:val="none" w:sz="0" w:space="0" w:color="auto"/>
            <w:bottom w:val="none" w:sz="0" w:space="0" w:color="auto"/>
            <w:right w:val="none" w:sz="0" w:space="0" w:color="auto"/>
          </w:divBdr>
        </w:div>
      </w:divsChild>
    </w:div>
    <w:div w:id="902301964">
      <w:bodyDiv w:val="1"/>
      <w:marLeft w:val="0"/>
      <w:marRight w:val="0"/>
      <w:marTop w:val="0"/>
      <w:marBottom w:val="0"/>
      <w:divBdr>
        <w:top w:val="none" w:sz="0" w:space="0" w:color="auto"/>
        <w:left w:val="none" w:sz="0" w:space="0" w:color="auto"/>
        <w:bottom w:val="none" w:sz="0" w:space="0" w:color="auto"/>
        <w:right w:val="none" w:sz="0" w:space="0" w:color="auto"/>
      </w:divBdr>
    </w:div>
    <w:div w:id="908812217">
      <w:bodyDiv w:val="1"/>
      <w:marLeft w:val="0"/>
      <w:marRight w:val="0"/>
      <w:marTop w:val="0"/>
      <w:marBottom w:val="0"/>
      <w:divBdr>
        <w:top w:val="none" w:sz="0" w:space="0" w:color="auto"/>
        <w:left w:val="none" w:sz="0" w:space="0" w:color="auto"/>
        <w:bottom w:val="none" w:sz="0" w:space="0" w:color="auto"/>
        <w:right w:val="none" w:sz="0" w:space="0" w:color="auto"/>
      </w:divBdr>
    </w:div>
    <w:div w:id="909004326">
      <w:bodyDiv w:val="1"/>
      <w:marLeft w:val="0"/>
      <w:marRight w:val="0"/>
      <w:marTop w:val="0"/>
      <w:marBottom w:val="0"/>
      <w:divBdr>
        <w:top w:val="none" w:sz="0" w:space="0" w:color="auto"/>
        <w:left w:val="none" w:sz="0" w:space="0" w:color="auto"/>
        <w:bottom w:val="none" w:sz="0" w:space="0" w:color="auto"/>
        <w:right w:val="none" w:sz="0" w:space="0" w:color="auto"/>
      </w:divBdr>
    </w:div>
    <w:div w:id="909198146">
      <w:bodyDiv w:val="1"/>
      <w:marLeft w:val="0"/>
      <w:marRight w:val="0"/>
      <w:marTop w:val="0"/>
      <w:marBottom w:val="0"/>
      <w:divBdr>
        <w:top w:val="none" w:sz="0" w:space="0" w:color="auto"/>
        <w:left w:val="none" w:sz="0" w:space="0" w:color="auto"/>
        <w:bottom w:val="none" w:sz="0" w:space="0" w:color="auto"/>
        <w:right w:val="none" w:sz="0" w:space="0" w:color="auto"/>
      </w:divBdr>
    </w:div>
    <w:div w:id="909461605">
      <w:bodyDiv w:val="1"/>
      <w:marLeft w:val="0"/>
      <w:marRight w:val="0"/>
      <w:marTop w:val="0"/>
      <w:marBottom w:val="0"/>
      <w:divBdr>
        <w:top w:val="none" w:sz="0" w:space="0" w:color="auto"/>
        <w:left w:val="none" w:sz="0" w:space="0" w:color="auto"/>
        <w:bottom w:val="none" w:sz="0" w:space="0" w:color="auto"/>
        <w:right w:val="none" w:sz="0" w:space="0" w:color="auto"/>
      </w:divBdr>
      <w:divsChild>
        <w:div w:id="1031690604">
          <w:marLeft w:val="0"/>
          <w:marRight w:val="0"/>
          <w:marTop w:val="0"/>
          <w:marBottom w:val="0"/>
          <w:divBdr>
            <w:top w:val="none" w:sz="0" w:space="0" w:color="auto"/>
            <w:left w:val="none" w:sz="0" w:space="0" w:color="auto"/>
            <w:bottom w:val="none" w:sz="0" w:space="0" w:color="auto"/>
            <w:right w:val="none" w:sz="0" w:space="0" w:color="auto"/>
          </w:divBdr>
          <w:divsChild>
            <w:div w:id="1639456722">
              <w:marLeft w:val="0"/>
              <w:marRight w:val="0"/>
              <w:marTop w:val="0"/>
              <w:marBottom w:val="0"/>
              <w:divBdr>
                <w:top w:val="none" w:sz="0" w:space="0" w:color="auto"/>
                <w:left w:val="none" w:sz="0" w:space="0" w:color="auto"/>
                <w:bottom w:val="none" w:sz="0" w:space="0" w:color="auto"/>
                <w:right w:val="none" w:sz="0" w:space="0" w:color="auto"/>
              </w:divBdr>
              <w:divsChild>
                <w:div w:id="530606070">
                  <w:marLeft w:val="0"/>
                  <w:marRight w:val="0"/>
                  <w:marTop w:val="0"/>
                  <w:marBottom w:val="0"/>
                  <w:divBdr>
                    <w:top w:val="none" w:sz="0" w:space="0" w:color="auto"/>
                    <w:left w:val="none" w:sz="0" w:space="0" w:color="auto"/>
                    <w:bottom w:val="none" w:sz="0" w:space="0" w:color="auto"/>
                    <w:right w:val="none" w:sz="0" w:space="0" w:color="auto"/>
                  </w:divBdr>
                  <w:divsChild>
                    <w:div w:id="528296650">
                      <w:marLeft w:val="0"/>
                      <w:marRight w:val="0"/>
                      <w:marTop w:val="0"/>
                      <w:marBottom w:val="0"/>
                      <w:divBdr>
                        <w:top w:val="none" w:sz="0" w:space="0" w:color="auto"/>
                        <w:left w:val="none" w:sz="0" w:space="0" w:color="auto"/>
                        <w:bottom w:val="none" w:sz="0" w:space="0" w:color="auto"/>
                        <w:right w:val="none" w:sz="0" w:space="0" w:color="auto"/>
                      </w:divBdr>
                      <w:divsChild>
                        <w:div w:id="13701085">
                          <w:marLeft w:val="0"/>
                          <w:marRight w:val="0"/>
                          <w:marTop w:val="0"/>
                          <w:marBottom w:val="0"/>
                          <w:divBdr>
                            <w:top w:val="none" w:sz="0" w:space="0" w:color="auto"/>
                            <w:left w:val="none" w:sz="0" w:space="0" w:color="auto"/>
                            <w:bottom w:val="none" w:sz="0" w:space="0" w:color="auto"/>
                            <w:right w:val="none" w:sz="0" w:space="0" w:color="auto"/>
                          </w:divBdr>
                          <w:divsChild>
                            <w:div w:id="64712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9927044">
      <w:bodyDiv w:val="1"/>
      <w:marLeft w:val="0"/>
      <w:marRight w:val="0"/>
      <w:marTop w:val="0"/>
      <w:marBottom w:val="0"/>
      <w:divBdr>
        <w:top w:val="none" w:sz="0" w:space="0" w:color="auto"/>
        <w:left w:val="none" w:sz="0" w:space="0" w:color="auto"/>
        <w:bottom w:val="none" w:sz="0" w:space="0" w:color="auto"/>
        <w:right w:val="none" w:sz="0" w:space="0" w:color="auto"/>
      </w:divBdr>
    </w:div>
    <w:div w:id="916398457">
      <w:bodyDiv w:val="1"/>
      <w:marLeft w:val="0"/>
      <w:marRight w:val="0"/>
      <w:marTop w:val="0"/>
      <w:marBottom w:val="0"/>
      <w:divBdr>
        <w:top w:val="none" w:sz="0" w:space="0" w:color="auto"/>
        <w:left w:val="none" w:sz="0" w:space="0" w:color="auto"/>
        <w:bottom w:val="none" w:sz="0" w:space="0" w:color="auto"/>
        <w:right w:val="none" w:sz="0" w:space="0" w:color="auto"/>
      </w:divBdr>
    </w:div>
    <w:div w:id="918028941">
      <w:bodyDiv w:val="1"/>
      <w:marLeft w:val="0"/>
      <w:marRight w:val="0"/>
      <w:marTop w:val="0"/>
      <w:marBottom w:val="0"/>
      <w:divBdr>
        <w:top w:val="none" w:sz="0" w:space="0" w:color="auto"/>
        <w:left w:val="none" w:sz="0" w:space="0" w:color="auto"/>
        <w:bottom w:val="none" w:sz="0" w:space="0" w:color="auto"/>
        <w:right w:val="none" w:sz="0" w:space="0" w:color="auto"/>
      </w:divBdr>
    </w:div>
    <w:div w:id="931276358">
      <w:bodyDiv w:val="1"/>
      <w:marLeft w:val="0"/>
      <w:marRight w:val="0"/>
      <w:marTop w:val="0"/>
      <w:marBottom w:val="0"/>
      <w:divBdr>
        <w:top w:val="none" w:sz="0" w:space="0" w:color="auto"/>
        <w:left w:val="none" w:sz="0" w:space="0" w:color="auto"/>
        <w:bottom w:val="none" w:sz="0" w:space="0" w:color="auto"/>
        <w:right w:val="none" w:sz="0" w:space="0" w:color="auto"/>
      </w:divBdr>
    </w:div>
    <w:div w:id="932663770">
      <w:bodyDiv w:val="1"/>
      <w:marLeft w:val="0"/>
      <w:marRight w:val="0"/>
      <w:marTop w:val="0"/>
      <w:marBottom w:val="0"/>
      <w:divBdr>
        <w:top w:val="none" w:sz="0" w:space="0" w:color="auto"/>
        <w:left w:val="none" w:sz="0" w:space="0" w:color="auto"/>
        <w:bottom w:val="none" w:sz="0" w:space="0" w:color="auto"/>
        <w:right w:val="none" w:sz="0" w:space="0" w:color="auto"/>
      </w:divBdr>
    </w:div>
    <w:div w:id="932781401">
      <w:bodyDiv w:val="1"/>
      <w:marLeft w:val="0"/>
      <w:marRight w:val="0"/>
      <w:marTop w:val="0"/>
      <w:marBottom w:val="0"/>
      <w:divBdr>
        <w:top w:val="none" w:sz="0" w:space="0" w:color="auto"/>
        <w:left w:val="none" w:sz="0" w:space="0" w:color="auto"/>
        <w:bottom w:val="none" w:sz="0" w:space="0" w:color="auto"/>
        <w:right w:val="none" w:sz="0" w:space="0" w:color="auto"/>
      </w:divBdr>
    </w:div>
    <w:div w:id="933822787">
      <w:bodyDiv w:val="1"/>
      <w:marLeft w:val="0"/>
      <w:marRight w:val="0"/>
      <w:marTop w:val="0"/>
      <w:marBottom w:val="0"/>
      <w:divBdr>
        <w:top w:val="none" w:sz="0" w:space="0" w:color="auto"/>
        <w:left w:val="none" w:sz="0" w:space="0" w:color="auto"/>
        <w:bottom w:val="none" w:sz="0" w:space="0" w:color="auto"/>
        <w:right w:val="none" w:sz="0" w:space="0" w:color="auto"/>
      </w:divBdr>
    </w:div>
    <w:div w:id="933828955">
      <w:bodyDiv w:val="1"/>
      <w:marLeft w:val="0"/>
      <w:marRight w:val="0"/>
      <w:marTop w:val="0"/>
      <w:marBottom w:val="0"/>
      <w:divBdr>
        <w:top w:val="none" w:sz="0" w:space="0" w:color="auto"/>
        <w:left w:val="none" w:sz="0" w:space="0" w:color="auto"/>
        <w:bottom w:val="none" w:sz="0" w:space="0" w:color="auto"/>
        <w:right w:val="none" w:sz="0" w:space="0" w:color="auto"/>
      </w:divBdr>
    </w:div>
    <w:div w:id="937256381">
      <w:bodyDiv w:val="1"/>
      <w:marLeft w:val="0"/>
      <w:marRight w:val="0"/>
      <w:marTop w:val="0"/>
      <w:marBottom w:val="0"/>
      <w:divBdr>
        <w:top w:val="none" w:sz="0" w:space="0" w:color="auto"/>
        <w:left w:val="none" w:sz="0" w:space="0" w:color="auto"/>
        <w:bottom w:val="none" w:sz="0" w:space="0" w:color="auto"/>
        <w:right w:val="none" w:sz="0" w:space="0" w:color="auto"/>
      </w:divBdr>
    </w:div>
    <w:div w:id="937447520">
      <w:bodyDiv w:val="1"/>
      <w:marLeft w:val="0"/>
      <w:marRight w:val="0"/>
      <w:marTop w:val="0"/>
      <w:marBottom w:val="0"/>
      <w:divBdr>
        <w:top w:val="none" w:sz="0" w:space="0" w:color="auto"/>
        <w:left w:val="none" w:sz="0" w:space="0" w:color="auto"/>
        <w:bottom w:val="none" w:sz="0" w:space="0" w:color="auto"/>
        <w:right w:val="none" w:sz="0" w:space="0" w:color="auto"/>
      </w:divBdr>
    </w:div>
    <w:div w:id="938833013">
      <w:bodyDiv w:val="1"/>
      <w:marLeft w:val="0"/>
      <w:marRight w:val="0"/>
      <w:marTop w:val="0"/>
      <w:marBottom w:val="0"/>
      <w:divBdr>
        <w:top w:val="none" w:sz="0" w:space="0" w:color="auto"/>
        <w:left w:val="none" w:sz="0" w:space="0" w:color="auto"/>
        <w:bottom w:val="none" w:sz="0" w:space="0" w:color="auto"/>
        <w:right w:val="none" w:sz="0" w:space="0" w:color="auto"/>
      </w:divBdr>
    </w:div>
    <w:div w:id="939878407">
      <w:bodyDiv w:val="1"/>
      <w:marLeft w:val="0"/>
      <w:marRight w:val="0"/>
      <w:marTop w:val="0"/>
      <w:marBottom w:val="0"/>
      <w:divBdr>
        <w:top w:val="none" w:sz="0" w:space="0" w:color="auto"/>
        <w:left w:val="none" w:sz="0" w:space="0" w:color="auto"/>
        <w:bottom w:val="none" w:sz="0" w:space="0" w:color="auto"/>
        <w:right w:val="none" w:sz="0" w:space="0" w:color="auto"/>
      </w:divBdr>
    </w:div>
    <w:div w:id="941182096">
      <w:bodyDiv w:val="1"/>
      <w:marLeft w:val="0"/>
      <w:marRight w:val="0"/>
      <w:marTop w:val="0"/>
      <w:marBottom w:val="0"/>
      <w:divBdr>
        <w:top w:val="none" w:sz="0" w:space="0" w:color="auto"/>
        <w:left w:val="none" w:sz="0" w:space="0" w:color="auto"/>
        <w:bottom w:val="none" w:sz="0" w:space="0" w:color="auto"/>
        <w:right w:val="none" w:sz="0" w:space="0" w:color="auto"/>
      </w:divBdr>
    </w:div>
    <w:div w:id="948007518">
      <w:bodyDiv w:val="1"/>
      <w:marLeft w:val="0"/>
      <w:marRight w:val="0"/>
      <w:marTop w:val="0"/>
      <w:marBottom w:val="0"/>
      <w:divBdr>
        <w:top w:val="none" w:sz="0" w:space="0" w:color="auto"/>
        <w:left w:val="none" w:sz="0" w:space="0" w:color="auto"/>
        <w:bottom w:val="none" w:sz="0" w:space="0" w:color="auto"/>
        <w:right w:val="none" w:sz="0" w:space="0" w:color="auto"/>
      </w:divBdr>
    </w:div>
    <w:div w:id="956906427">
      <w:bodyDiv w:val="1"/>
      <w:marLeft w:val="0"/>
      <w:marRight w:val="0"/>
      <w:marTop w:val="0"/>
      <w:marBottom w:val="0"/>
      <w:divBdr>
        <w:top w:val="none" w:sz="0" w:space="0" w:color="auto"/>
        <w:left w:val="none" w:sz="0" w:space="0" w:color="auto"/>
        <w:bottom w:val="none" w:sz="0" w:space="0" w:color="auto"/>
        <w:right w:val="none" w:sz="0" w:space="0" w:color="auto"/>
      </w:divBdr>
    </w:div>
    <w:div w:id="957491270">
      <w:bodyDiv w:val="1"/>
      <w:marLeft w:val="0"/>
      <w:marRight w:val="0"/>
      <w:marTop w:val="0"/>
      <w:marBottom w:val="0"/>
      <w:divBdr>
        <w:top w:val="none" w:sz="0" w:space="0" w:color="auto"/>
        <w:left w:val="none" w:sz="0" w:space="0" w:color="auto"/>
        <w:bottom w:val="none" w:sz="0" w:space="0" w:color="auto"/>
        <w:right w:val="none" w:sz="0" w:space="0" w:color="auto"/>
      </w:divBdr>
    </w:div>
    <w:div w:id="959073326">
      <w:bodyDiv w:val="1"/>
      <w:marLeft w:val="0"/>
      <w:marRight w:val="0"/>
      <w:marTop w:val="0"/>
      <w:marBottom w:val="0"/>
      <w:divBdr>
        <w:top w:val="none" w:sz="0" w:space="0" w:color="auto"/>
        <w:left w:val="none" w:sz="0" w:space="0" w:color="auto"/>
        <w:bottom w:val="none" w:sz="0" w:space="0" w:color="auto"/>
        <w:right w:val="none" w:sz="0" w:space="0" w:color="auto"/>
      </w:divBdr>
    </w:div>
    <w:div w:id="959456911">
      <w:bodyDiv w:val="1"/>
      <w:marLeft w:val="0"/>
      <w:marRight w:val="0"/>
      <w:marTop w:val="0"/>
      <w:marBottom w:val="0"/>
      <w:divBdr>
        <w:top w:val="none" w:sz="0" w:space="0" w:color="auto"/>
        <w:left w:val="none" w:sz="0" w:space="0" w:color="auto"/>
        <w:bottom w:val="none" w:sz="0" w:space="0" w:color="auto"/>
        <w:right w:val="none" w:sz="0" w:space="0" w:color="auto"/>
      </w:divBdr>
    </w:div>
    <w:div w:id="960574920">
      <w:bodyDiv w:val="1"/>
      <w:marLeft w:val="0"/>
      <w:marRight w:val="0"/>
      <w:marTop w:val="0"/>
      <w:marBottom w:val="0"/>
      <w:divBdr>
        <w:top w:val="none" w:sz="0" w:space="0" w:color="auto"/>
        <w:left w:val="none" w:sz="0" w:space="0" w:color="auto"/>
        <w:bottom w:val="none" w:sz="0" w:space="0" w:color="auto"/>
        <w:right w:val="none" w:sz="0" w:space="0" w:color="auto"/>
      </w:divBdr>
    </w:div>
    <w:div w:id="966815621">
      <w:bodyDiv w:val="1"/>
      <w:marLeft w:val="0"/>
      <w:marRight w:val="0"/>
      <w:marTop w:val="0"/>
      <w:marBottom w:val="0"/>
      <w:divBdr>
        <w:top w:val="none" w:sz="0" w:space="0" w:color="auto"/>
        <w:left w:val="none" w:sz="0" w:space="0" w:color="auto"/>
        <w:bottom w:val="none" w:sz="0" w:space="0" w:color="auto"/>
        <w:right w:val="none" w:sz="0" w:space="0" w:color="auto"/>
      </w:divBdr>
    </w:div>
    <w:div w:id="967246561">
      <w:bodyDiv w:val="1"/>
      <w:marLeft w:val="0"/>
      <w:marRight w:val="0"/>
      <w:marTop w:val="0"/>
      <w:marBottom w:val="0"/>
      <w:divBdr>
        <w:top w:val="none" w:sz="0" w:space="0" w:color="auto"/>
        <w:left w:val="none" w:sz="0" w:space="0" w:color="auto"/>
        <w:bottom w:val="none" w:sz="0" w:space="0" w:color="auto"/>
        <w:right w:val="none" w:sz="0" w:space="0" w:color="auto"/>
      </w:divBdr>
    </w:div>
    <w:div w:id="972979823">
      <w:bodyDiv w:val="1"/>
      <w:marLeft w:val="0"/>
      <w:marRight w:val="0"/>
      <w:marTop w:val="0"/>
      <w:marBottom w:val="0"/>
      <w:divBdr>
        <w:top w:val="none" w:sz="0" w:space="0" w:color="auto"/>
        <w:left w:val="none" w:sz="0" w:space="0" w:color="auto"/>
        <w:bottom w:val="none" w:sz="0" w:space="0" w:color="auto"/>
        <w:right w:val="none" w:sz="0" w:space="0" w:color="auto"/>
      </w:divBdr>
    </w:div>
    <w:div w:id="975644147">
      <w:bodyDiv w:val="1"/>
      <w:marLeft w:val="0"/>
      <w:marRight w:val="0"/>
      <w:marTop w:val="0"/>
      <w:marBottom w:val="0"/>
      <w:divBdr>
        <w:top w:val="none" w:sz="0" w:space="0" w:color="auto"/>
        <w:left w:val="none" w:sz="0" w:space="0" w:color="auto"/>
        <w:bottom w:val="none" w:sz="0" w:space="0" w:color="auto"/>
        <w:right w:val="none" w:sz="0" w:space="0" w:color="auto"/>
      </w:divBdr>
    </w:div>
    <w:div w:id="976106774">
      <w:bodyDiv w:val="1"/>
      <w:marLeft w:val="0"/>
      <w:marRight w:val="0"/>
      <w:marTop w:val="0"/>
      <w:marBottom w:val="0"/>
      <w:divBdr>
        <w:top w:val="none" w:sz="0" w:space="0" w:color="auto"/>
        <w:left w:val="none" w:sz="0" w:space="0" w:color="auto"/>
        <w:bottom w:val="none" w:sz="0" w:space="0" w:color="auto"/>
        <w:right w:val="none" w:sz="0" w:space="0" w:color="auto"/>
      </w:divBdr>
    </w:div>
    <w:div w:id="980424695">
      <w:bodyDiv w:val="1"/>
      <w:marLeft w:val="0"/>
      <w:marRight w:val="0"/>
      <w:marTop w:val="0"/>
      <w:marBottom w:val="0"/>
      <w:divBdr>
        <w:top w:val="none" w:sz="0" w:space="0" w:color="auto"/>
        <w:left w:val="none" w:sz="0" w:space="0" w:color="auto"/>
        <w:bottom w:val="none" w:sz="0" w:space="0" w:color="auto"/>
        <w:right w:val="none" w:sz="0" w:space="0" w:color="auto"/>
      </w:divBdr>
    </w:div>
    <w:div w:id="988166359">
      <w:bodyDiv w:val="1"/>
      <w:marLeft w:val="0"/>
      <w:marRight w:val="0"/>
      <w:marTop w:val="0"/>
      <w:marBottom w:val="0"/>
      <w:divBdr>
        <w:top w:val="none" w:sz="0" w:space="0" w:color="auto"/>
        <w:left w:val="none" w:sz="0" w:space="0" w:color="auto"/>
        <w:bottom w:val="none" w:sz="0" w:space="0" w:color="auto"/>
        <w:right w:val="none" w:sz="0" w:space="0" w:color="auto"/>
      </w:divBdr>
    </w:div>
    <w:div w:id="989867019">
      <w:bodyDiv w:val="1"/>
      <w:marLeft w:val="0"/>
      <w:marRight w:val="0"/>
      <w:marTop w:val="0"/>
      <w:marBottom w:val="0"/>
      <w:divBdr>
        <w:top w:val="none" w:sz="0" w:space="0" w:color="auto"/>
        <w:left w:val="none" w:sz="0" w:space="0" w:color="auto"/>
        <w:bottom w:val="none" w:sz="0" w:space="0" w:color="auto"/>
        <w:right w:val="none" w:sz="0" w:space="0" w:color="auto"/>
      </w:divBdr>
    </w:div>
    <w:div w:id="991370811">
      <w:bodyDiv w:val="1"/>
      <w:marLeft w:val="0"/>
      <w:marRight w:val="0"/>
      <w:marTop w:val="0"/>
      <w:marBottom w:val="0"/>
      <w:divBdr>
        <w:top w:val="none" w:sz="0" w:space="0" w:color="auto"/>
        <w:left w:val="none" w:sz="0" w:space="0" w:color="auto"/>
        <w:bottom w:val="none" w:sz="0" w:space="0" w:color="auto"/>
        <w:right w:val="none" w:sz="0" w:space="0" w:color="auto"/>
      </w:divBdr>
    </w:div>
    <w:div w:id="999040566">
      <w:bodyDiv w:val="1"/>
      <w:marLeft w:val="0"/>
      <w:marRight w:val="0"/>
      <w:marTop w:val="0"/>
      <w:marBottom w:val="0"/>
      <w:divBdr>
        <w:top w:val="none" w:sz="0" w:space="0" w:color="auto"/>
        <w:left w:val="none" w:sz="0" w:space="0" w:color="auto"/>
        <w:bottom w:val="none" w:sz="0" w:space="0" w:color="auto"/>
        <w:right w:val="none" w:sz="0" w:space="0" w:color="auto"/>
      </w:divBdr>
    </w:div>
    <w:div w:id="1005132763">
      <w:bodyDiv w:val="1"/>
      <w:marLeft w:val="0"/>
      <w:marRight w:val="0"/>
      <w:marTop w:val="0"/>
      <w:marBottom w:val="0"/>
      <w:divBdr>
        <w:top w:val="none" w:sz="0" w:space="0" w:color="auto"/>
        <w:left w:val="none" w:sz="0" w:space="0" w:color="auto"/>
        <w:bottom w:val="none" w:sz="0" w:space="0" w:color="auto"/>
        <w:right w:val="none" w:sz="0" w:space="0" w:color="auto"/>
      </w:divBdr>
    </w:div>
    <w:div w:id="1011685511">
      <w:bodyDiv w:val="1"/>
      <w:marLeft w:val="0"/>
      <w:marRight w:val="0"/>
      <w:marTop w:val="0"/>
      <w:marBottom w:val="0"/>
      <w:divBdr>
        <w:top w:val="none" w:sz="0" w:space="0" w:color="auto"/>
        <w:left w:val="none" w:sz="0" w:space="0" w:color="auto"/>
        <w:bottom w:val="none" w:sz="0" w:space="0" w:color="auto"/>
        <w:right w:val="none" w:sz="0" w:space="0" w:color="auto"/>
      </w:divBdr>
    </w:div>
    <w:div w:id="1012072482">
      <w:bodyDiv w:val="1"/>
      <w:marLeft w:val="0"/>
      <w:marRight w:val="0"/>
      <w:marTop w:val="0"/>
      <w:marBottom w:val="0"/>
      <w:divBdr>
        <w:top w:val="none" w:sz="0" w:space="0" w:color="auto"/>
        <w:left w:val="none" w:sz="0" w:space="0" w:color="auto"/>
        <w:bottom w:val="none" w:sz="0" w:space="0" w:color="auto"/>
        <w:right w:val="none" w:sz="0" w:space="0" w:color="auto"/>
      </w:divBdr>
    </w:div>
    <w:div w:id="1014109248">
      <w:bodyDiv w:val="1"/>
      <w:marLeft w:val="0"/>
      <w:marRight w:val="0"/>
      <w:marTop w:val="0"/>
      <w:marBottom w:val="0"/>
      <w:divBdr>
        <w:top w:val="none" w:sz="0" w:space="0" w:color="auto"/>
        <w:left w:val="none" w:sz="0" w:space="0" w:color="auto"/>
        <w:bottom w:val="none" w:sz="0" w:space="0" w:color="auto"/>
        <w:right w:val="none" w:sz="0" w:space="0" w:color="auto"/>
      </w:divBdr>
    </w:div>
    <w:div w:id="1014304642">
      <w:bodyDiv w:val="1"/>
      <w:marLeft w:val="0"/>
      <w:marRight w:val="0"/>
      <w:marTop w:val="0"/>
      <w:marBottom w:val="0"/>
      <w:divBdr>
        <w:top w:val="none" w:sz="0" w:space="0" w:color="auto"/>
        <w:left w:val="none" w:sz="0" w:space="0" w:color="auto"/>
        <w:bottom w:val="none" w:sz="0" w:space="0" w:color="auto"/>
        <w:right w:val="none" w:sz="0" w:space="0" w:color="auto"/>
      </w:divBdr>
    </w:div>
    <w:div w:id="1021319622">
      <w:bodyDiv w:val="1"/>
      <w:marLeft w:val="0"/>
      <w:marRight w:val="0"/>
      <w:marTop w:val="0"/>
      <w:marBottom w:val="0"/>
      <w:divBdr>
        <w:top w:val="none" w:sz="0" w:space="0" w:color="auto"/>
        <w:left w:val="none" w:sz="0" w:space="0" w:color="auto"/>
        <w:bottom w:val="none" w:sz="0" w:space="0" w:color="auto"/>
        <w:right w:val="none" w:sz="0" w:space="0" w:color="auto"/>
      </w:divBdr>
    </w:div>
    <w:div w:id="1027370538">
      <w:bodyDiv w:val="1"/>
      <w:marLeft w:val="0"/>
      <w:marRight w:val="0"/>
      <w:marTop w:val="0"/>
      <w:marBottom w:val="0"/>
      <w:divBdr>
        <w:top w:val="none" w:sz="0" w:space="0" w:color="auto"/>
        <w:left w:val="none" w:sz="0" w:space="0" w:color="auto"/>
        <w:bottom w:val="none" w:sz="0" w:space="0" w:color="auto"/>
        <w:right w:val="none" w:sz="0" w:space="0" w:color="auto"/>
      </w:divBdr>
    </w:div>
    <w:div w:id="1028987659">
      <w:bodyDiv w:val="1"/>
      <w:marLeft w:val="0"/>
      <w:marRight w:val="0"/>
      <w:marTop w:val="0"/>
      <w:marBottom w:val="0"/>
      <w:divBdr>
        <w:top w:val="none" w:sz="0" w:space="0" w:color="auto"/>
        <w:left w:val="none" w:sz="0" w:space="0" w:color="auto"/>
        <w:bottom w:val="none" w:sz="0" w:space="0" w:color="auto"/>
        <w:right w:val="none" w:sz="0" w:space="0" w:color="auto"/>
      </w:divBdr>
    </w:div>
    <w:div w:id="1030379565">
      <w:bodyDiv w:val="1"/>
      <w:marLeft w:val="0"/>
      <w:marRight w:val="0"/>
      <w:marTop w:val="0"/>
      <w:marBottom w:val="0"/>
      <w:divBdr>
        <w:top w:val="none" w:sz="0" w:space="0" w:color="auto"/>
        <w:left w:val="none" w:sz="0" w:space="0" w:color="auto"/>
        <w:bottom w:val="none" w:sz="0" w:space="0" w:color="auto"/>
        <w:right w:val="none" w:sz="0" w:space="0" w:color="auto"/>
      </w:divBdr>
    </w:div>
    <w:div w:id="1035428963">
      <w:bodyDiv w:val="1"/>
      <w:marLeft w:val="0"/>
      <w:marRight w:val="0"/>
      <w:marTop w:val="0"/>
      <w:marBottom w:val="0"/>
      <w:divBdr>
        <w:top w:val="none" w:sz="0" w:space="0" w:color="auto"/>
        <w:left w:val="none" w:sz="0" w:space="0" w:color="auto"/>
        <w:bottom w:val="none" w:sz="0" w:space="0" w:color="auto"/>
        <w:right w:val="none" w:sz="0" w:space="0" w:color="auto"/>
      </w:divBdr>
    </w:div>
    <w:div w:id="1045569181">
      <w:bodyDiv w:val="1"/>
      <w:marLeft w:val="0"/>
      <w:marRight w:val="0"/>
      <w:marTop w:val="0"/>
      <w:marBottom w:val="0"/>
      <w:divBdr>
        <w:top w:val="none" w:sz="0" w:space="0" w:color="auto"/>
        <w:left w:val="none" w:sz="0" w:space="0" w:color="auto"/>
        <w:bottom w:val="none" w:sz="0" w:space="0" w:color="auto"/>
        <w:right w:val="none" w:sz="0" w:space="0" w:color="auto"/>
      </w:divBdr>
    </w:div>
    <w:div w:id="1047295675">
      <w:bodyDiv w:val="1"/>
      <w:marLeft w:val="0"/>
      <w:marRight w:val="0"/>
      <w:marTop w:val="0"/>
      <w:marBottom w:val="0"/>
      <w:divBdr>
        <w:top w:val="none" w:sz="0" w:space="0" w:color="auto"/>
        <w:left w:val="none" w:sz="0" w:space="0" w:color="auto"/>
        <w:bottom w:val="none" w:sz="0" w:space="0" w:color="auto"/>
        <w:right w:val="none" w:sz="0" w:space="0" w:color="auto"/>
      </w:divBdr>
    </w:div>
    <w:div w:id="1053651222">
      <w:bodyDiv w:val="1"/>
      <w:marLeft w:val="0"/>
      <w:marRight w:val="0"/>
      <w:marTop w:val="0"/>
      <w:marBottom w:val="0"/>
      <w:divBdr>
        <w:top w:val="none" w:sz="0" w:space="0" w:color="auto"/>
        <w:left w:val="none" w:sz="0" w:space="0" w:color="auto"/>
        <w:bottom w:val="none" w:sz="0" w:space="0" w:color="auto"/>
        <w:right w:val="none" w:sz="0" w:space="0" w:color="auto"/>
      </w:divBdr>
    </w:div>
    <w:div w:id="1055541757">
      <w:bodyDiv w:val="1"/>
      <w:marLeft w:val="0"/>
      <w:marRight w:val="0"/>
      <w:marTop w:val="0"/>
      <w:marBottom w:val="0"/>
      <w:divBdr>
        <w:top w:val="none" w:sz="0" w:space="0" w:color="auto"/>
        <w:left w:val="none" w:sz="0" w:space="0" w:color="auto"/>
        <w:bottom w:val="none" w:sz="0" w:space="0" w:color="auto"/>
        <w:right w:val="none" w:sz="0" w:space="0" w:color="auto"/>
      </w:divBdr>
    </w:div>
    <w:div w:id="1058866474">
      <w:bodyDiv w:val="1"/>
      <w:marLeft w:val="0"/>
      <w:marRight w:val="0"/>
      <w:marTop w:val="0"/>
      <w:marBottom w:val="0"/>
      <w:divBdr>
        <w:top w:val="none" w:sz="0" w:space="0" w:color="auto"/>
        <w:left w:val="none" w:sz="0" w:space="0" w:color="auto"/>
        <w:bottom w:val="none" w:sz="0" w:space="0" w:color="auto"/>
        <w:right w:val="none" w:sz="0" w:space="0" w:color="auto"/>
      </w:divBdr>
    </w:div>
    <w:div w:id="1063262405">
      <w:bodyDiv w:val="1"/>
      <w:marLeft w:val="0"/>
      <w:marRight w:val="0"/>
      <w:marTop w:val="0"/>
      <w:marBottom w:val="0"/>
      <w:divBdr>
        <w:top w:val="none" w:sz="0" w:space="0" w:color="auto"/>
        <w:left w:val="none" w:sz="0" w:space="0" w:color="auto"/>
        <w:bottom w:val="none" w:sz="0" w:space="0" w:color="auto"/>
        <w:right w:val="none" w:sz="0" w:space="0" w:color="auto"/>
      </w:divBdr>
    </w:div>
    <w:div w:id="1063337242">
      <w:bodyDiv w:val="1"/>
      <w:marLeft w:val="0"/>
      <w:marRight w:val="0"/>
      <w:marTop w:val="0"/>
      <w:marBottom w:val="0"/>
      <w:divBdr>
        <w:top w:val="none" w:sz="0" w:space="0" w:color="auto"/>
        <w:left w:val="none" w:sz="0" w:space="0" w:color="auto"/>
        <w:bottom w:val="none" w:sz="0" w:space="0" w:color="auto"/>
        <w:right w:val="none" w:sz="0" w:space="0" w:color="auto"/>
      </w:divBdr>
      <w:divsChild>
        <w:div w:id="2000186834">
          <w:marLeft w:val="0"/>
          <w:marRight w:val="0"/>
          <w:marTop w:val="0"/>
          <w:marBottom w:val="0"/>
          <w:divBdr>
            <w:top w:val="none" w:sz="0" w:space="0" w:color="auto"/>
            <w:left w:val="none" w:sz="0" w:space="0" w:color="auto"/>
            <w:bottom w:val="none" w:sz="0" w:space="0" w:color="auto"/>
            <w:right w:val="none" w:sz="0" w:space="0" w:color="auto"/>
          </w:divBdr>
          <w:divsChild>
            <w:div w:id="1613317935">
              <w:marLeft w:val="0"/>
              <w:marRight w:val="0"/>
              <w:marTop w:val="0"/>
              <w:marBottom w:val="0"/>
              <w:divBdr>
                <w:top w:val="none" w:sz="0" w:space="0" w:color="auto"/>
                <w:left w:val="none" w:sz="0" w:space="0" w:color="auto"/>
                <w:bottom w:val="none" w:sz="0" w:space="0" w:color="auto"/>
                <w:right w:val="none" w:sz="0" w:space="0" w:color="auto"/>
              </w:divBdr>
              <w:divsChild>
                <w:div w:id="1850825290">
                  <w:marLeft w:val="0"/>
                  <w:marRight w:val="0"/>
                  <w:marTop w:val="0"/>
                  <w:marBottom w:val="0"/>
                  <w:divBdr>
                    <w:top w:val="none" w:sz="0" w:space="0" w:color="auto"/>
                    <w:left w:val="none" w:sz="0" w:space="0" w:color="auto"/>
                    <w:bottom w:val="none" w:sz="0" w:space="0" w:color="auto"/>
                    <w:right w:val="none" w:sz="0" w:space="0" w:color="auto"/>
                  </w:divBdr>
                  <w:divsChild>
                    <w:div w:id="544949155">
                      <w:marLeft w:val="0"/>
                      <w:marRight w:val="0"/>
                      <w:marTop w:val="0"/>
                      <w:marBottom w:val="0"/>
                      <w:divBdr>
                        <w:top w:val="none" w:sz="0" w:space="0" w:color="auto"/>
                        <w:left w:val="none" w:sz="0" w:space="0" w:color="auto"/>
                        <w:bottom w:val="none" w:sz="0" w:space="0" w:color="auto"/>
                        <w:right w:val="none" w:sz="0" w:space="0" w:color="auto"/>
                      </w:divBdr>
                      <w:divsChild>
                        <w:div w:id="539823392">
                          <w:marLeft w:val="0"/>
                          <w:marRight w:val="0"/>
                          <w:marTop w:val="0"/>
                          <w:marBottom w:val="0"/>
                          <w:divBdr>
                            <w:top w:val="none" w:sz="0" w:space="0" w:color="auto"/>
                            <w:left w:val="none" w:sz="0" w:space="0" w:color="auto"/>
                            <w:bottom w:val="none" w:sz="0" w:space="0" w:color="auto"/>
                            <w:right w:val="none" w:sz="0" w:space="0" w:color="auto"/>
                          </w:divBdr>
                          <w:divsChild>
                            <w:div w:id="190598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3453167">
      <w:bodyDiv w:val="1"/>
      <w:marLeft w:val="0"/>
      <w:marRight w:val="0"/>
      <w:marTop w:val="0"/>
      <w:marBottom w:val="0"/>
      <w:divBdr>
        <w:top w:val="none" w:sz="0" w:space="0" w:color="auto"/>
        <w:left w:val="none" w:sz="0" w:space="0" w:color="auto"/>
        <w:bottom w:val="none" w:sz="0" w:space="0" w:color="auto"/>
        <w:right w:val="none" w:sz="0" w:space="0" w:color="auto"/>
      </w:divBdr>
    </w:div>
    <w:div w:id="1066415780">
      <w:bodyDiv w:val="1"/>
      <w:marLeft w:val="0"/>
      <w:marRight w:val="0"/>
      <w:marTop w:val="0"/>
      <w:marBottom w:val="0"/>
      <w:divBdr>
        <w:top w:val="none" w:sz="0" w:space="0" w:color="auto"/>
        <w:left w:val="none" w:sz="0" w:space="0" w:color="auto"/>
        <w:bottom w:val="none" w:sz="0" w:space="0" w:color="auto"/>
        <w:right w:val="none" w:sz="0" w:space="0" w:color="auto"/>
      </w:divBdr>
    </w:div>
    <w:div w:id="1069964414">
      <w:bodyDiv w:val="1"/>
      <w:marLeft w:val="0"/>
      <w:marRight w:val="0"/>
      <w:marTop w:val="0"/>
      <w:marBottom w:val="0"/>
      <w:divBdr>
        <w:top w:val="none" w:sz="0" w:space="0" w:color="auto"/>
        <w:left w:val="none" w:sz="0" w:space="0" w:color="auto"/>
        <w:bottom w:val="none" w:sz="0" w:space="0" w:color="auto"/>
        <w:right w:val="none" w:sz="0" w:space="0" w:color="auto"/>
      </w:divBdr>
    </w:div>
    <w:div w:id="1071394310">
      <w:bodyDiv w:val="1"/>
      <w:marLeft w:val="0"/>
      <w:marRight w:val="0"/>
      <w:marTop w:val="0"/>
      <w:marBottom w:val="0"/>
      <w:divBdr>
        <w:top w:val="none" w:sz="0" w:space="0" w:color="auto"/>
        <w:left w:val="none" w:sz="0" w:space="0" w:color="auto"/>
        <w:bottom w:val="none" w:sz="0" w:space="0" w:color="auto"/>
        <w:right w:val="none" w:sz="0" w:space="0" w:color="auto"/>
      </w:divBdr>
    </w:div>
    <w:div w:id="1074595380">
      <w:bodyDiv w:val="1"/>
      <w:marLeft w:val="0"/>
      <w:marRight w:val="0"/>
      <w:marTop w:val="0"/>
      <w:marBottom w:val="0"/>
      <w:divBdr>
        <w:top w:val="none" w:sz="0" w:space="0" w:color="auto"/>
        <w:left w:val="none" w:sz="0" w:space="0" w:color="auto"/>
        <w:bottom w:val="none" w:sz="0" w:space="0" w:color="auto"/>
        <w:right w:val="none" w:sz="0" w:space="0" w:color="auto"/>
      </w:divBdr>
    </w:div>
    <w:div w:id="1075008270">
      <w:bodyDiv w:val="1"/>
      <w:marLeft w:val="0"/>
      <w:marRight w:val="0"/>
      <w:marTop w:val="0"/>
      <w:marBottom w:val="0"/>
      <w:divBdr>
        <w:top w:val="none" w:sz="0" w:space="0" w:color="auto"/>
        <w:left w:val="none" w:sz="0" w:space="0" w:color="auto"/>
        <w:bottom w:val="none" w:sz="0" w:space="0" w:color="auto"/>
        <w:right w:val="none" w:sz="0" w:space="0" w:color="auto"/>
      </w:divBdr>
    </w:div>
    <w:div w:id="1075129212">
      <w:bodyDiv w:val="1"/>
      <w:marLeft w:val="0"/>
      <w:marRight w:val="0"/>
      <w:marTop w:val="0"/>
      <w:marBottom w:val="0"/>
      <w:divBdr>
        <w:top w:val="none" w:sz="0" w:space="0" w:color="auto"/>
        <w:left w:val="none" w:sz="0" w:space="0" w:color="auto"/>
        <w:bottom w:val="none" w:sz="0" w:space="0" w:color="auto"/>
        <w:right w:val="none" w:sz="0" w:space="0" w:color="auto"/>
      </w:divBdr>
    </w:div>
    <w:div w:id="1089231763">
      <w:bodyDiv w:val="1"/>
      <w:marLeft w:val="0"/>
      <w:marRight w:val="0"/>
      <w:marTop w:val="0"/>
      <w:marBottom w:val="0"/>
      <w:divBdr>
        <w:top w:val="none" w:sz="0" w:space="0" w:color="auto"/>
        <w:left w:val="none" w:sz="0" w:space="0" w:color="auto"/>
        <w:bottom w:val="none" w:sz="0" w:space="0" w:color="auto"/>
        <w:right w:val="none" w:sz="0" w:space="0" w:color="auto"/>
      </w:divBdr>
    </w:div>
    <w:div w:id="1094403414">
      <w:bodyDiv w:val="1"/>
      <w:marLeft w:val="0"/>
      <w:marRight w:val="0"/>
      <w:marTop w:val="0"/>
      <w:marBottom w:val="0"/>
      <w:divBdr>
        <w:top w:val="none" w:sz="0" w:space="0" w:color="auto"/>
        <w:left w:val="none" w:sz="0" w:space="0" w:color="auto"/>
        <w:bottom w:val="none" w:sz="0" w:space="0" w:color="auto"/>
        <w:right w:val="none" w:sz="0" w:space="0" w:color="auto"/>
      </w:divBdr>
    </w:div>
    <w:div w:id="1096094097">
      <w:bodyDiv w:val="1"/>
      <w:marLeft w:val="0"/>
      <w:marRight w:val="0"/>
      <w:marTop w:val="0"/>
      <w:marBottom w:val="0"/>
      <w:divBdr>
        <w:top w:val="none" w:sz="0" w:space="0" w:color="auto"/>
        <w:left w:val="none" w:sz="0" w:space="0" w:color="auto"/>
        <w:bottom w:val="none" w:sz="0" w:space="0" w:color="auto"/>
        <w:right w:val="none" w:sz="0" w:space="0" w:color="auto"/>
      </w:divBdr>
    </w:div>
    <w:div w:id="1098791554">
      <w:bodyDiv w:val="1"/>
      <w:marLeft w:val="0"/>
      <w:marRight w:val="0"/>
      <w:marTop w:val="0"/>
      <w:marBottom w:val="0"/>
      <w:divBdr>
        <w:top w:val="none" w:sz="0" w:space="0" w:color="auto"/>
        <w:left w:val="none" w:sz="0" w:space="0" w:color="auto"/>
        <w:bottom w:val="none" w:sz="0" w:space="0" w:color="auto"/>
        <w:right w:val="none" w:sz="0" w:space="0" w:color="auto"/>
      </w:divBdr>
    </w:div>
    <w:div w:id="1099565232">
      <w:bodyDiv w:val="1"/>
      <w:marLeft w:val="0"/>
      <w:marRight w:val="0"/>
      <w:marTop w:val="0"/>
      <w:marBottom w:val="0"/>
      <w:divBdr>
        <w:top w:val="none" w:sz="0" w:space="0" w:color="auto"/>
        <w:left w:val="none" w:sz="0" w:space="0" w:color="auto"/>
        <w:bottom w:val="none" w:sz="0" w:space="0" w:color="auto"/>
        <w:right w:val="none" w:sz="0" w:space="0" w:color="auto"/>
      </w:divBdr>
    </w:div>
    <w:div w:id="1100680523">
      <w:bodyDiv w:val="1"/>
      <w:marLeft w:val="0"/>
      <w:marRight w:val="0"/>
      <w:marTop w:val="0"/>
      <w:marBottom w:val="0"/>
      <w:divBdr>
        <w:top w:val="none" w:sz="0" w:space="0" w:color="auto"/>
        <w:left w:val="none" w:sz="0" w:space="0" w:color="auto"/>
        <w:bottom w:val="none" w:sz="0" w:space="0" w:color="auto"/>
        <w:right w:val="none" w:sz="0" w:space="0" w:color="auto"/>
      </w:divBdr>
    </w:div>
    <w:div w:id="1101610010">
      <w:bodyDiv w:val="1"/>
      <w:marLeft w:val="0"/>
      <w:marRight w:val="0"/>
      <w:marTop w:val="0"/>
      <w:marBottom w:val="0"/>
      <w:divBdr>
        <w:top w:val="none" w:sz="0" w:space="0" w:color="auto"/>
        <w:left w:val="none" w:sz="0" w:space="0" w:color="auto"/>
        <w:bottom w:val="none" w:sz="0" w:space="0" w:color="auto"/>
        <w:right w:val="none" w:sz="0" w:space="0" w:color="auto"/>
      </w:divBdr>
    </w:div>
    <w:div w:id="1102721298">
      <w:bodyDiv w:val="1"/>
      <w:marLeft w:val="0"/>
      <w:marRight w:val="0"/>
      <w:marTop w:val="0"/>
      <w:marBottom w:val="0"/>
      <w:divBdr>
        <w:top w:val="none" w:sz="0" w:space="0" w:color="auto"/>
        <w:left w:val="none" w:sz="0" w:space="0" w:color="auto"/>
        <w:bottom w:val="none" w:sz="0" w:space="0" w:color="auto"/>
        <w:right w:val="none" w:sz="0" w:space="0" w:color="auto"/>
      </w:divBdr>
    </w:div>
    <w:div w:id="1104300298">
      <w:bodyDiv w:val="1"/>
      <w:marLeft w:val="0"/>
      <w:marRight w:val="0"/>
      <w:marTop w:val="0"/>
      <w:marBottom w:val="0"/>
      <w:divBdr>
        <w:top w:val="none" w:sz="0" w:space="0" w:color="auto"/>
        <w:left w:val="none" w:sz="0" w:space="0" w:color="auto"/>
        <w:bottom w:val="none" w:sz="0" w:space="0" w:color="auto"/>
        <w:right w:val="none" w:sz="0" w:space="0" w:color="auto"/>
      </w:divBdr>
    </w:div>
    <w:div w:id="1108818950">
      <w:bodyDiv w:val="1"/>
      <w:marLeft w:val="0"/>
      <w:marRight w:val="0"/>
      <w:marTop w:val="0"/>
      <w:marBottom w:val="0"/>
      <w:divBdr>
        <w:top w:val="none" w:sz="0" w:space="0" w:color="auto"/>
        <w:left w:val="none" w:sz="0" w:space="0" w:color="auto"/>
        <w:bottom w:val="none" w:sz="0" w:space="0" w:color="auto"/>
        <w:right w:val="none" w:sz="0" w:space="0" w:color="auto"/>
      </w:divBdr>
    </w:div>
    <w:div w:id="1116634838">
      <w:bodyDiv w:val="1"/>
      <w:marLeft w:val="0"/>
      <w:marRight w:val="0"/>
      <w:marTop w:val="0"/>
      <w:marBottom w:val="0"/>
      <w:divBdr>
        <w:top w:val="none" w:sz="0" w:space="0" w:color="auto"/>
        <w:left w:val="none" w:sz="0" w:space="0" w:color="auto"/>
        <w:bottom w:val="none" w:sz="0" w:space="0" w:color="auto"/>
        <w:right w:val="none" w:sz="0" w:space="0" w:color="auto"/>
      </w:divBdr>
      <w:divsChild>
        <w:div w:id="103312311">
          <w:marLeft w:val="1166"/>
          <w:marRight w:val="0"/>
          <w:marTop w:val="86"/>
          <w:marBottom w:val="0"/>
          <w:divBdr>
            <w:top w:val="none" w:sz="0" w:space="0" w:color="auto"/>
            <w:left w:val="none" w:sz="0" w:space="0" w:color="auto"/>
            <w:bottom w:val="none" w:sz="0" w:space="0" w:color="auto"/>
            <w:right w:val="none" w:sz="0" w:space="0" w:color="auto"/>
          </w:divBdr>
        </w:div>
        <w:div w:id="254679666">
          <w:marLeft w:val="547"/>
          <w:marRight w:val="0"/>
          <w:marTop w:val="96"/>
          <w:marBottom w:val="0"/>
          <w:divBdr>
            <w:top w:val="none" w:sz="0" w:space="0" w:color="auto"/>
            <w:left w:val="none" w:sz="0" w:space="0" w:color="auto"/>
            <w:bottom w:val="none" w:sz="0" w:space="0" w:color="auto"/>
            <w:right w:val="none" w:sz="0" w:space="0" w:color="auto"/>
          </w:divBdr>
        </w:div>
        <w:div w:id="324435108">
          <w:marLeft w:val="547"/>
          <w:marRight w:val="0"/>
          <w:marTop w:val="96"/>
          <w:marBottom w:val="0"/>
          <w:divBdr>
            <w:top w:val="none" w:sz="0" w:space="0" w:color="auto"/>
            <w:left w:val="none" w:sz="0" w:space="0" w:color="auto"/>
            <w:bottom w:val="none" w:sz="0" w:space="0" w:color="auto"/>
            <w:right w:val="none" w:sz="0" w:space="0" w:color="auto"/>
          </w:divBdr>
        </w:div>
        <w:div w:id="330065955">
          <w:marLeft w:val="1166"/>
          <w:marRight w:val="0"/>
          <w:marTop w:val="86"/>
          <w:marBottom w:val="0"/>
          <w:divBdr>
            <w:top w:val="none" w:sz="0" w:space="0" w:color="auto"/>
            <w:left w:val="none" w:sz="0" w:space="0" w:color="auto"/>
            <w:bottom w:val="none" w:sz="0" w:space="0" w:color="auto"/>
            <w:right w:val="none" w:sz="0" w:space="0" w:color="auto"/>
          </w:divBdr>
        </w:div>
        <w:div w:id="514853959">
          <w:marLeft w:val="1166"/>
          <w:marRight w:val="0"/>
          <w:marTop w:val="86"/>
          <w:marBottom w:val="0"/>
          <w:divBdr>
            <w:top w:val="none" w:sz="0" w:space="0" w:color="auto"/>
            <w:left w:val="none" w:sz="0" w:space="0" w:color="auto"/>
            <w:bottom w:val="none" w:sz="0" w:space="0" w:color="auto"/>
            <w:right w:val="none" w:sz="0" w:space="0" w:color="auto"/>
          </w:divBdr>
        </w:div>
        <w:div w:id="761338336">
          <w:marLeft w:val="547"/>
          <w:marRight w:val="0"/>
          <w:marTop w:val="96"/>
          <w:marBottom w:val="0"/>
          <w:divBdr>
            <w:top w:val="none" w:sz="0" w:space="0" w:color="auto"/>
            <w:left w:val="none" w:sz="0" w:space="0" w:color="auto"/>
            <w:bottom w:val="none" w:sz="0" w:space="0" w:color="auto"/>
            <w:right w:val="none" w:sz="0" w:space="0" w:color="auto"/>
          </w:divBdr>
        </w:div>
        <w:div w:id="823545675">
          <w:marLeft w:val="1166"/>
          <w:marRight w:val="0"/>
          <w:marTop w:val="86"/>
          <w:marBottom w:val="0"/>
          <w:divBdr>
            <w:top w:val="none" w:sz="0" w:space="0" w:color="auto"/>
            <w:left w:val="none" w:sz="0" w:space="0" w:color="auto"/>
            <w:bottom w:val="none" w:sz="0" w:space="0" w:color="auto"/>
            <w:right w:val="none" w:sz="0" w:space="0" w:color="auto"/>
          </w:divBdr>
        </w:div>
        <w:div w:id="841823119">
          <w:marLeft w:val="1800"/>
          <w:marRight w:val="0"/>
          <w:marTop w:val="77"/>
          <w:marBottom w:val="0"/>
          <w:divBdr>
            <w:top w:val="none" w:sz="0" w:space="0" w:color="auto"/>
            <w:left w:val="none" w:sz="0" w:space="0" w:color="auto"/>
            <w:bottom w:val="none" w:sz="0" w:space="0" w:color="auto"/>
            <w:right w:val="none" w:sz="0" w:space="0" w:color="auto"/>
          </w:divBdr>
        </w:div>
        <w:div w:id="904141407">
          <w:marLeft w:val="1166"/>
          <w:marRight w:val="0"/>
          <w:marTop w:val="86"/>
          <w:marBottom w:val="0"/>
          <w:divBdr>
            <w:top w:val="none" w:sz="0" w:space="0" w:color="auto"/>
            <w:left w:val="none" w:sz="0" w:space="0" w:color="auto"/>
            <w:bottom w:val="none" w:sz="0" w:space="0" w:color="auto"/>
            <w:right w:val="none" w:sz="0" w:space="0" w:color="auto"/>
          </w:divBdr>
        </w:div>
        <w:div w:id="1122265270">
          <w:marLeft w:val="1800"/>
          <w:marRight w:val="0"/>
          <w:marTop w:val="77"/>
          <w:marBottom w:val="0"/>
          <w:divBdr>
            <w:top w:val="none" w:sz="0" w:space="0" w:color="auto"/>
            <w:left w:val="none" w:sz="0" w:space="0" w:color="auto"/>
            <w:bottom w:val="none" w:sz="0" w:space="0" w:color="auto"/>
            <w:right w:val="none" w:sz="0" w:space="0" w:color="auto"/>
          </w:divBdr>
        </w:div>
        <w:div w:id="1238784315">
          <w:marLeft w:val="1166"/>
          <w:marRight w:val="0"/>
          <w:marTop w:val="86"/>
          <w:marBottom w:val="0"/>
          <w:divBdr>
            <w:top w:val="none" w:sz="0" w:space="0" w:color="auto"/>
            <w:left w:val="none" w:sz="0" w:space="0" w:color="auto"/>
            <w:bottom w:val="none" w:sz="0" w:space="0" w:color="auto"/>
            <w:right w:val="none" w:sz="0" w:space="0" w:color="auto"/>
          </w:divBdr>
        </w:div>
        <w:div w:id="1581939627">
          <w:marLeft w:val="1800"/>
          <w:marRight w:val="0"/>
          <w:marTop w:val="77"/>
          <w:marBottom w:val="0"/>
          <w:divBdr>
            <w:top w:val="none" w:sz="0" w:space="0" w:color="auto"/>
            <w:left w:val="none" w:sz="0" w:space="0" w:color="auto"/>
            <w:bottom w:val="none" w:sz="0" w:space="0" w:color="auto"/>
            <w:right w:val="none" w:sz="0" w:space="0" w:color="auto"/>
          </w:divBdr>
        </w:div>
        <w:div w:id="1614433299">
          <w:marLeft w:val="1166"/>
          <w:marRight w:val="0"/>
          <w:marTop w:val="86"/>
          <w:marBottom w:val="0"/>
          <w:divBdr>
            <w:top w:val="none" w:sz="0" w:space="0" w:color="auto"/>
            <w:left w:val="none" w:sz="0" w:space="0" w:color="auto"/>
            <w:bottom w:val="none" w:sz="0" w:space="0" w:color="auto"/>
            <w:right w:val="none" w:sz="0" w:space="0" w:color="auto"/>
          </w:divBdr>
        </w:div>
        <w:div w:id="1734231451">
          <w:marLeft w:val="547"/>
          <w:marRight w:val="0"/>
          <w:marTop w:val="96"/>
          <w:marBottom w:val="0"/>
          <w:divBdr>
            <w:top w:val="none" w:sz="0" w:space="0" w:color="auto"/>
            <w:left w:val="none" w:sz="0" w:space="0" w:color="auto"/>
            <w:bottom w:val="none" w:sz="0" w:space="0" w:color="auto"/>
            <w:right w:val="none" w:sz="0" w:space="0" w:color="auto"/>
          </w:divBdr>
        </w:div>
        <w:div w:id="2062246525">
          <w:marLeft w:val="1800"/>
          <w:marRight w:val="0"/>
          <w:marTop w:val="77"/>
          <w:marBottom w:val="0"/>
          <w:divBdr>
            <w:top w:val="none" w:sz="0" w:space="0" w:color="auto"/>
            <w:left w:val="none" w:sz="0" w:space="0" w:color="auto"/>
            <w:bottom w:val="none" w:sz="0" w:space="0" w:color="auto"/>
            <w:right w:val="none" w:sz="0" w:space="0" w:color="auto"/>
          </w:divBdr>
        </w:div>
      </w:divsChild>
    </w:div>
    <w:div w:id="1118992457">
      <w:bodyDiv w:val="1"/>
      <w:marLeft w:val="0"/>
      <w:marRight w:val="0"/>
      <w:marTop w:val="0"/>
      <w:marBottom w:val="0"/>
      <w:divBdr>
        <w:top w:val="none" w:sz="0" w:space="0" w:color="auto"/>
        <w:left w:val="none" w:sz="0" w:space="0" w:color="auto"/>
        <w:bottom w:val="none" w:sz="0" w:space="0" w:color="auto"/>
        <w:right w:val="none" w:sz="0" w:space="0" w:color="auto"/>
      </w:divBdr>
    </w:div>
    <w:div w:id="1119103514">
      <w:bodyDiv w:val="1"/>
      <w:marLeft w:val="0"/>
      <w:marRight w:val="0"/>
      <w:marTop w:val="0"/>
      <w:marBottom w:val="0"/>
      <w:divBdr>
        <w:top w:val="none" w:sz="0" w:space="0" w:color="auto"/>
        <w:left w:val="none" w:sz="0" w:space="0" w:color="auto"/>
        <w:bottom w:val="none" w:sz="0" w:space="0" w:color="auto"/>
        <w:right w:val="none" w:sz="0" w:space="0" w:color="auto"/>
      </w:divBdr>
    </w:div>
    <w:div w:id="1119686878">
      <w:bodyDiv w:val="1"/>
      <w:marLeft w:val="0"/>
      <w:marRight w:val="0"/>
      <w:marTop w:val="0"/>
      <w:marBottom w:val="0"/>
      <w:divBdr>
        <w:top w:val="none" w:sz="0" w:space="0" w:color="auto"/>
        <w:left w:val="none" w:sz="0" w:space="0" w:color="auto"/>
        <w:bottom w:val="none" w:sz="0" w:space="0" w:color="auto"/>
        <w:right w:val="none" w:sz="0" w:space="0" w:color="auto"/>
      </w:divBdr>
    </w:div>
    <w:div w:id="1126582547">
      <w:bodyDiv w:val="1"/>
      <w:marLeft w:val="0"/>
      <w:marRight w:val="0"/>
      <w:marTop w:val="0"/>
      <w:marBottom w:val="0"/>
      <w:divBdr>
        <w:top w:val="none" w:sz="0" w:space="0" w:color="auto"/>
        <w:left w:val="none" w:sz="0" w:space="0" w:color="auto"/>
        <w:bottom w:val="none" w:sz="0" w:space="0" w:color="auto"/>
        <w:right w:val="none" w:sz="0" w:space="0" w:color="auto"/>
      </w:divBdr>
    </w:div>
    <w:div w:id="1129929973">
      <w:bodyDiv w:val="1"/>
      <w:marLeft w:val="0"/>
      <w:marRight w:val="0"/>
      <w:marTop w:val="0"/>
      <w:marBottom w:val="0"/>
      <w:divBdr>
        <w:top w:val="none" w:sz="0" w:space="0" w:color="auto"/>
        <w:left w:val="none" w:sz="0" w:space="0" w:color="auto"/>
        <w:bottom w:val="none" w:sz="0" w:space="0" w:color="auto"/>
        <w:right w:val="none" w:sz="0" w:space="0" w:color="auto"/>
      </w:divBdr>
    </w:div>
    <w:div w:id="1131480797">
      <w:bodyDiv w:val="1"/>
      <w:marLeft w:val="0"/>
      <w:marRight w:val="0"/>
      <w:marTop w:val="0"/>
      <w:marBottom w:val="0"/>
      <w:divBdr>
        <w:top w:val="none" w:sz="0" w:space="0" w:color="auto"/>
        <w:left w:val="none" w:sz="0" w:space="0" w:color="auto"/>
        <w:bottom w:val="none" w:sz="0" w:space="0" w:color="auto"/>
        <w:right w:val="none" w:sz="0" w:space="0" w:color="auto"/>
      </w:divBdr>
    </w:div>
    <w:div w:id="1135221816">
      <w:bodyDiv w:val="1"/>
      <w:marLeft w:val="0"/>
      <w:marRight w:val="0"/>
      <w:marTop w:val="0"/>
      <w:marBottom w:val="0"/>
      <w:divBdr>
        <w:top w:val="none" w:sz="0" w:space="0" w:color="auto"/>
        <w:left w:val="none" w:sz="0" w:space="0" w:color="auto"/>
        <w:bottom w:val="none" w:sz="0" w:space="0" w:color="auto"/>
        <w:right w:val="none" w:sz="0" w:space="0" w:color="auto"/>
      </w:divBdr>
    </w:div>
    <w:div w:id="1137531494">
      <w:bodyDiv w:val="1"/>
      <w:marLeft w:val="0"/>
      <w:marRight w:val="0"/>
      <w:marTop w:val="0"/>
      <w:marBottom w:val="0"/>
      <w:divBdr>
        <w:top w:val="none" w:sz="0" w:space="0" w:color="auto"/>
        <w:left w:val="none" w:sz="0" w:space="0" w:color="auto"/>
        <w:bottom w:val="none" w:sz="0" w:space="0" w:color="auto"/>
        <w:right w:val="none" w:sz="0" w:space="0" w:color="auto"/>
      </w:divBdr>
    </w:div>
    <w:div w:id="1144351980">
      <w:bodyDiv w:val="1"/>
      <w:marLeft w:val="0"/>
      <w:marRight w:val="0"/>
      <w:marTop w:val="0"/>
      <w:marBottom w:val="0"/>
      <w:divBdr>
        <w:top w:val="none" w:sz="0" w:space="0" w:color="auto"/>
        <w:left w:val="none" w:sz="0" w:space="0" w:color="auto"/>
        <w:bottom w:val="none" w:sz="0" w:space="0" w:color="auto"/>
        <w:right w:val="none" w:sz="0" w:space="0" w:color="auto"/>
      </w:divBdr>
    </w:div>
    <w:div w:id="1153642543">
      <w:bodyDiv w:val="1"/>
      <w:marLeft w:val="0"/>
      <w:marRight w:val="0"/>
      <w:marTop w:val="0"/>
      <w:marBottom w:val="0"/>
      <w:divBdr>
        <w:top w:val="none" w:sz="0" w:space="0" w:color="auto"/>
        <w:left w:val="none" w:sz="0" w:space="0" w:color="auto"/>
        <w:bottom w:val="none" w:sz="0" w:space="0" w:color="auto"/>
        <w:right w:val="none" w:sz="0" w:space="0" w:color="auto"/>
      </w:divBdr>
    </w:div>
    <w:div w:id="1159618126">
      <w:bodyDiv w:val="1"/>
      <w:marLeft w:val="0"/>
      <w:marRight w:val="0"/>
      <w:marTop w:val="0"/>
      <w:marBottom w:val="0"/>
      <w:divBdr>
        <w:top w:val="none" w:sz="0" w:space="0" w:color="auto"/>
        <w:left w:val="none" w:sz="0" w:space="0" w:color="auto"/>
        <w:bottom w:val="none" w:sz="0" w:space="0" w:color="auto"/>
        <w:right w:val="none" w:sz="0" w:space="0" w:color="auto"/>
      </w:divBdr>
      <w:divsChild>
        <w:div w:id="349451233">
          <w:marLeft w:val="0"/>
          <w:marRight w:val="0"/>
          <w:marTop w:val="0"/>
          <w:marBottom w:val="0"/>
          <w:divBdr>
            <w:top w:val="none" w:sz="0" w:space="0" w:color="auto"/>
            <w:left w:val="none" w:sz="0" w:space="0" w:color="auto"/>
            <w:bottom w:val="none" w:sz="0" w:space="0" w:color="auto"/>
            <w:right w:val="none" w:sz="0" w:space="0" w:color="auto"/>
          </w:divBdr>
        </w:div>
        <w:div w:id="879901307">
          <w:marLeft w:val="0"/>
          <w:marRight w:val="0"/>
          <w:marTop w:val="0"/>
          <w:marBottom w:val="0"/>
          <w:divBdr>
            <w:top w:val="none" w:sz="0" w:space="0" w:color="auto"/>
            <w:left w:val="none" w:sz="0" w:space="0" w:color="auto"/>
            <w:bottom w:val="none" w:sz="0" w:space="0" w:color="auto"/>
            <w:right w:val="none" w:sz="0" w:space="0" w:color="auto"/>
          </w:divBdr>
        </w:div>
      </w:divsChild>
    </w:div>
    <w:div w:id="1163932840">
      <w:bodyDiv w:val="1"/>
      <w:marLeft w:val="0"/>
      <w:marRight w:val="0"/>
      <w:marTop w:val="0"/>
      <w:marBottom w:val="0"/>
      <w:divBdr>
        <w:top w:val="none" w:sz="0" w:space="0" w:color="auto"/>
        <w:left w:val="none" w:sz="0" w:space="0" w:color="auto"/>
        <w:bottom w:val="none" w:sz="0" w:space="0" w:color="auto"/>
        <w:right w:val="none" w:sz="0" w:space="0" w:color="auto"/>
      </w:divBdr>
    </w:div>
    <w:div w:id="1164007845">
      <w:bodyDiv w:val="1"/>
      <w:marLeft w:val="0"/>
      <w:marRight w:val="0"/>
      <w:marTop w:val="0"/>
      <w:marBottom w:val="0"/>
      <w:divBdr>
        <w:top w:val="none" w:sz="0" w:space="0" w:color="auto"/>
        <w:left w:val="none" w:sz="0" w:space="0" w:color="auto"/>
        <w:bottom w:val="none" w:sz="0" w:space="0" w:color="auto"/>
        <w:right w:val="none" w:sz="0" w:space="0" w:color="auto"/>
      </w:divBdr>
    </w:div>
    <w:div w:id="1168473295">
      <w:bodyDiv w:val="1"/>
      <w:marLeft w:val="0"/>
      <w:marRight w:val="0"/>
      <w:marTop w:val="0"/>
      <w:marBottom w:val="0"/>
      <w:divBdr>
        <w:top w:val="none" w:sz="0" w:space="0" w:color="auto"/>
        <w:left w:val="none" w:sz="0" w:space="0" w:color="auto"/>
        <w:bottom w:val="none" w:sz="0" w:space="0" w:color="auto"/>
        <w:right w:val="none" w:sz="0" w:space="0" w:color="auto"/>
      </w:divBdr>
    </w:div>
    <w:div w:id="1168713573">
      <w:bodyDiv w:val="1"/>
      <w:marLeft w:val="0"/>
      <w:marRight w:val="0"/>
      <w:marTop w:val="0"/>
      <w:marBottom w:val="0"/>
      <w:divBdr>
        <w:top w:val="none" w:sz="0" w:space="0" w:color="auto"/>
        <w:left w:val="none" w:sz="0" w:space="0" w:color="auto"/>
        <w:bottom w:val="none" w:sz="0" w:space="0" w:color="auto"/>
        <w:right w:val="none" w:sz="0" w:space="0" w:color="auto"/>
      </w:divBdr>
    </w:div>
    <w:div w:id="1177884652">
      <w:bodyDiv w:val="1"/>
      <w:marLeft w:val="0"/>
      <w:marRight w:val="0"/>
      <w:marTop w:val="0"/>
      <w:marBottom w:val="0"/>
      <w:divBdr>
        <w:top w:val="none" w:sz="0" w:space="0" w:color="auto"/>
        <w:left w:val="none" w:sz="0" w:space="0" w:color="auto"/>
        <w:bottom w:val="none" w:sz="0" w:space="0" w:color="auto"/>
        <w:right w:val="none" w:sz="0" w:space="0" w:color="auto"/>
      </w:divBdr>
    </w:div>
    <w:div w:id="1177966521">
      <w:bodyDiv w:val="1"/>
      <w:marLeft w:val="0"/>
      <w:marRight w:val="0"/>
      <w:marTop w:val="0"/>
      <w:marBottom w:val="0"/>
      <w:divBdr>
        <w:top w:val="none" w:sz="0" w:space="0" w:color="auto"/>
        <w:left w:val="none" w:sz="0" w:space="0" w:color="auto"/>
        <w:bottom w:val="none" w:sz="0" w:space="0" w:color="auto"/>
        <w:right w:val="none" w:sz="0" w:space="0" w:color="auto"/>
      </w:divBdr>
    </w:div>
    <w:div w:id="1179150923">
      <w:bodyDiv w:val="1"/>
      <w:marLeft w:val="0"/>
      <w:marRight w:val="0"/>
      <w:marTop w:val="0"/>
      <w:marBottom w:val="0"/>
      <w:divBdr>
        <w:top w:val="none" w:sz="0" w:space="0" w:color="auto"/>
        <w:left w:val="none" w:sz="0" w:space="0" w:color="auto"/>
        <w:bottom w:val="none" w:sz="0" w:space="0" w:color="auto"/>
        <w:right w:val="none" w:sz="0" w:space="0" w:color="auto"/>
      </w:divBdr>
    </w:div>
    <w:div w:id="1179931472">
      <w:bodyDiv w:val="1"/>
      <w:marLeft w:val="0"/>
      <w:marRight w:val="0"/>
      <w:marTop w:val="0"/>
      <w:marBottom w:val="0"/>
      <w:divBdr>
        <w:top w:val="none" w:sz="0" w:space="0" w:color="auto"/>
        <w:left w:val="none" w:sz="0" w:space="0" w:color="auto"/>
        <w:bottom w:val="none" w:sz="0" w:space="0" w:color="auto"/>
        <w:right w:val="none" w:sz="0" w:space="0" w:color="auto"/>
      </w:divBdr>
    </w:div>
    <w:div w:id="1183468822">
      <w:bodyDiv w:val="1"/>
      <w:marLeft w:val="0"/>
      <w:marRight w:val="0"/>
      <w:marTop w:val="0"/>
      <w:marBottom w:val="0"/>
      <w:divBdr>
        <w:top w:val="none" w:sz="0" w:space="0" w:color="auto"/>
        <w:left w:val="none" w:sz="0" w:space="0" w:color="auto"/>
        <w:bottom w:val="none" w:sz="0" w:space="0" w:color="auto"/>
        <w:right w:val="none" w:sz="0" w:space="0" w:color="auto"/>
      </w:divBdr>
    </w:div>
    <w:div w:id="1184703937">
      <w:bodyDiv w:val="1"/>
      <w:marLeft w:val="0"/>
      <w:marRight w:val="0"/>
      <w:marTop w:val="0"/>
      <w:marBottom w:val="0"/>
      <w:divBdr>
        <w:top w:val="none" w:sz="0" w:space="0" w:color="auto"/>
        <w:left w:val="none" w:sz="0" w:space="0" w:color="auto"/>
        <w:bottom w:val="none" w:sz="0" w:space="0" w:color="auto"/>
        <w:right w:val="none" w:sz="0" w:space="0" w:color="auto"/>
      </w:divBdr>
    </w:div>
    <w:div w:id="1188133432">
      <w:bodyDiv w:val="1"/>
      <w:marLeft w:val="0"/>
      <w:marRight w:val="0"/>
      <w:marTop w:val="0"/>
      <w:marBottom w:val="0"/>
      <w:divBdr>
        <w:top w:val="none" w:sz="0" w:space="0" w:color="auto"/>
        <w:left w:val="none" w:sz="0" w:space="0" w:color="auto"/>
        <w:bottom w:val="none" w:sz="0" w:space="0" w:color="auto"/>
        <w:right w:val="none" w:sz="0" w:space="0" w:color="auto"/>
      </w:divBdr>
    </w:div>
    <w:div w:id="1189248157">
      <w:bodyDiv w:val="1"/>
      <w:marLeft w:val="0"/>
      <w:marRight w:val="0"/>
      <w:marTop w:val="0"/>
      <w:marBottom w:val="0"/>
      <w:divBdr>
        <w:top w:val="none" w:sz="0" w:space="0" w:color="auto"/>
        <w:left w:val="none" w:sz="0" w:space="0" w:color="auto"/>
        <w:bottom w:val="none" w:sz="0" w:space="0" w:color="auto"/>
        <w:right w:val="none" w:sz="0" w:space="0" w:color="auto"/>
      </w:divBdr>
    </w:div>
    <w:div w:id="1190028042">
      <w:bodyDiv w:val="1"/>
      <w:marLeft w:val="0"/>
      <w:marRight w:val="0"/>
      <w:marTop w:val="0"/>
      <w:marBottom w:val="0"/>
      <w:divBdr>
        <w:top w:val="none" w:sz="0" w:space="0" w:color="auto"/>
        <w:left w:val="none" w:sz="0" w:space="0" w:color="auto"/>
        <w:bottom w:val="none" w:sz="0" w:space="0" w:color="auto"/>
        <w:right w:val="none" w:sz="0" w:space="0" w:color="auto"/>
      </w:divBdr>
    </w:div>
    <w:div w:id="1192259938">
      <w:bodyDiv w:val="1"/>
      <w:marLeft w:val="0"/>
      <w:marRight w:val="0"/>
      <w:marTop w:val="0"/>
      <w:marBottom w:val="0"/>
      <w:divBdr>
        <w:top w:val="none" w:sz="0" w:space="0" w:color="auto"/>
        <w:left w:val="none" w:sz="0" w:space="0" w:color="auto"/>
        <w:bottom w:val="none" w:sz="0" w:space="0" w:color="auto"/>
        <w:right w:val="none" w:sz="0" w:space="0" w:color="auto"/>
      </w:divBdr>
    </w:div>
    <w:div w:id="1193542533">
      <w:bodyDiv w:val="1"/>
      <w:marLeft w:val="0"/>
      <w:marRight w:val="0"/>
      <w:marTop w:val="0"/>
      <w:marBottom w:val="0"/>
      <w:divBdr>
        <w:top w:val="none" w:sz="0" w:space="0" w:color="auto"/>
        <w:left w:val="none" w:sz="0" w:space="0" w:color="auto"/>
        <w:bottom w:val="none" w:sz="0" w:space="0" w:color="auto"/>
        <w:right w:val="none" w:sz="0" w:space="0" w:color="auto"/>
      </w:divBdr>
    </w:div>
    <w:div w:id="1199705963">
      <w:bodyDiv w:val="1"/>
      <w:marLeft w:val="0"/>
      <w:marRight w:val="0"/>
      <w:marTop w:val="0"/>
      <w:marBottom w:val="0"/>
      <w:divBdr>
        <w:top w:val="none" w:sz="0" w:space="0" w:color="auto"/>
        <w:left w:val="none" w:sz="0" w:space="0" w:color="auto"/>
        <w:bottom w:val="none" w:sz="0" w:space="0" w:color="auto"/>
        <w:right w:val="none" w:sz="0" w:space="0" w:color="auto"/>
      </w:divBdr>
    </w:div>
    <w:div w:id="1203055073">
      <w:bodyDiv w:val="1"/>
      <w:marLeft w:val="0"/>
      <w:marRight w:val="0"/>
      <w:marTop w:val="0"/>
      <w:marBottom w:val="0"/>
      <w:divBdr>
        <w:top w:val="none" w:sz="0" w:space="0" w:color="auto"/>
        <w:left w:val="none" w:sz="0" w:space="0" w:color="auto"/>
        <w:bottom w:val="none" w:sz="0" w:space="0" w:color="auto"/>
        <w:right w:val="none" w:sz="0" w:space="0" w:color="auto"/>
      </w:divBdr>
    </w:div>
    <w:div w:id="1204826281">
      <w:bodyDiv w:val="1"/>
      <w:marLeft w:val="0"/>
      <w:marRight w:val="0"/>
      <w:marTop w:val="0"/>
      <w:marBottom w:val="0"/>
      <w:divBdr>
        <w:top w:val="none" w:sz="0" w:space="0" w:color="auto"/>
        <w:left w:val="none" w:sz="0" w:space="0" w:color="auto"/>
        <w:bottom w:val="none" w:sz="0" w:space="0" w:color="auto"/>
        <w:right w:val="none" w:sz="0" w:space="0" w:color="auto"/>
      </w:divBdr>
    </w:div>
    <w:div w:id="1205828192">
      <w:bodyDiv w:val="1"/>
      <w:marLeft w:val="0"/>
      <w:marRight w:val="0"/>
      <w:marTop w:val="0"/>
      <w:marBottom w:val="0"/>
      <w:divBdr>
        <w:top w:val="none" w:sz="0" w:space="0" w:color="auto"/>
        <w:left w:val="none" w:sz="0" w:space="0" w:color="auto"/>
        <w:bottom w:val="none" w:sz="0" w:space="0" w:color="auto"/>
        <w:right w:val="none" w:sz="0" w:space="0" w:color="auto"/>
      </w:divBdr>
      <w:divsChild>
        <w:div w:id="5327944">
          <w:marLeft w:val="0"/>
          <w:marRight w:val="0"/>
          <w:marTop w:val="0"/>
          <w:marBottom w:val="0"/>
          <w:divBdr>
            <w:top w:val="none" w:sz="0" w:space="0" w:color="auto"/>
            <w:left w:val="none" w:sz="0" w:space="0" w:color="auto"/>
            <w:bottom w:val="none" w:sz="0" w:space="0" w:color="auto"/>
            <w:right w:val="none" w:sz="0" w:space="0" w:color="auto"/>
          </w:divBdr>
        </w:div>
        <w:div w:id="101804598">
          <w:marLeft w:val="0"/>
          <w:marRight w:val="0"/>
          <w:marTop w:val="0"/>
          <w:marBottom w:val="0"/>
          <w:divBdr>
            <w:top w:val="none" w:sz="0" w:space="0" w:color="auto"/>
            <w:left w:val="none" w:sz="0" w:space="0" w:color="auto"/>
            <w:bottom w:val="none" w:sz="0" w:space="0" w:color="auto"/>
            <w:right w:val="none" w:sz="0" w:space="0" w:color="auto"/>
          </w:divBdr>
        </w:div>
      </w:divsChild>
    </w:div>
    <w:div w:id="1207639703">
      <w:bodyDiv w:val="1"/>
      <w:marLeft w:val="0"/>
      <w:marRight w:val="0"/>
      <w:marTop w:val="0"/>
      <w:marBottom w:val="0"/>
      <w:divBdr>
        <w:top w:val="none" w:sz="0" w:space="0" w:color="auto"/>
        <w:left w:val="none" w:sz="0" w:space="0" w:color="auto"/>
        <w:bottom w:val="none" w:sz="0" w:space="0" w:color="auto"/>
        <w:right w:val="none" w:sz="0" w:space="0" w:color="auto"/>
      </w:divBdr>
    </w:div>
    <w:div w:id="1208758454">
      <w:bodyDiv w:val="1"/>
      <w:marLeft w:val="0"/>
      <w:marRight w:val="0"/>
      <w:marTop w:val="0"/>
      <w:marBottom w:val="0"/>
      <w:divBdr>
        <w:top w:val="none" w:sz="0" w:space="0" w:color="auto"/>
        <w:left w:val="none" w:sz="0" w:space="0" w:color="auto"/>
        <w:bottom w:val="none" w:sz="0" w:space="0" w:color="auto"/>
        <w:right w:val="none" w:sz="0" w:space="0" w:color="auto"/>
      </w:divBdr>
    </w:div>
    <w:div w:id="1211453986">
      <w:bodyDiv w:val="1"/>
      <w:marLeft w:val="0"/>
      <w:marRight w:val="0"/>
      <w:marTop w:val="0"/>
      <w:marBottom w:val="0"/>
      <w:divBdr>
        <w:top w:val="none" w:sz="0" w:space="0" w:color="auto"/>
        <w:left w:val="none" w:sz="0" w:space="0" w:color="auto"/>
        <w:bottom w:val="none" w:sz="0" w:space="0" w:color="auto"/>
        <w:right w:val="none" w:sz="0" w:space="0" w:color="auto"/>
      </w:divBdr>
    </w:div>
    <w:div w:id="1212838328">
      <w:bodyDiv w:val="1"/>
      <w:marLeft w:val="0"/>
      <w:marRight w:val="0"/>
      <w:marTop w:val="0"/>
      <w:marBottom w:val="0"/>
      <w:divBdr>
        <w:top w:val="none" w:sz="0" w:space="0" w:color="auto"/>
        <w:left w:val="none" w:sz="0" w:space="0" w:color="auto"/>
        <w:bottom w:val="none" w:sz="0" w:space="0" w:color="auto"/>
        <w:right w:val="none" w:sz="0" w:space="0" w:color="auto"/>
      </w:divBdr>
    </w:div>
    <w:div w:id="1225264599">
      <w:bodyDiv w:val="1"/>
      <w:marLeft w:val="0"/>
      <w:marRight w:val="0"/>
      <w:marTop w:val="0"/>
      <w:marBottom w:val="0"/>
      <w:divBdr>
        <w:top w:val="none" w:sz="0" w:space="0" w:color="auto"/>
        <w:left w:val="none" w:sz="0" w:space="0" w:color="auto"/>
        <w:bottom w:val="none" w:sz="0" w:space="0" w:color="auto"/>
        <w:right w:val="none" w:sz="0" w:space="0" w:color="auto"/>
      </w:divBdr>
    </w:div>
    <w:div w:id="1225407207">
      <w:bodyDiv w:val="1"/>
      <w:marLeft w:val="0"/>
      <w:marRight w:val="0"/>
      <w:marTop w:val="0"/>
      <w:marBottom w:val="0"/>
      <w:divBdr>
        <w:top w:val="none" w:sz="0" w:space="0" w:color="auto"/>
        <w:left w:val="none" w:sz="0" w:space="0" w:color="auto"/>
        <w:bottom w:val="none" w:sz="0" w:space="0" w:color="auto"/>
        <w:right w:val="none" w:sz="0" w:space="0" w:color="auto"/>
      </w:divBdr>
    </w:div>
    <w:div w:id="1226449273">
      <w:bodyDiv w:val="1"/>
      <w:marLeft w:val="0"/>
      <w:marRight w:val="0"/>
      <w:marTop w:val="0"/>
      <w:marBottom w:val="0"/>
      <w:divBdr>
        <w:top w:val="none" w:sz="0" w:space="0" w:color="auto"/>
        <w:left w:val="none" w:sz="0" w:space="0" w:color="auto"/>
        <w:bottom w:val="none" w:sz="0" w:space="0" w:color="auto"/>
        <w:right w:val="none" w:sz="0" w:space="0" w:color="auto"/>
      </w:divBdr>
    </w:div>
    <w:div w:id="1229341022">
      <w:bodyDiv w:val="1"/>
      <w:marLeft w:val="0"/>
      <w:marRight w:val="0"/>
      <w:marTop w:val="0"/>
      <w:marBottom w:val="0"/>
      <w:divBdr>
        <w:top w:val="none" w:sz="0" w:space="0" w:color="auto"/>
        <w:left w:val="none" w:sz="0" w:space="0" w:color="auto"/>
        <w:bottom w:val="none" w:sz="0" w:space="0" w:color="auto"/>
        <w:right w:val="none" w:sz="0" w:space="0" w:color="auto"/>
      </w:divBdr>
    </w:div>
    <w:div w:id="1230457962">
      <w:bodyDiv w:val="1"/>
      <w:marLeft w:val="0"/>
      <w:marRight w:val="0"/>
      <w:marTop w:val="0"/>
      <w:marBottom w:val="0"/>
      <w:divBdr>
        <w:top w:val="none" w:sz="0" w:space="0" w:color="auto"/>
        <w:left w:val="none" w:sz="0" w:space="0" w:color="auto"/>
        <w:bottom w:val="none" w:sz="0" w:space="0" w:color="auto"/>
        <w:right w:val="none" w:sz="0" w:space="0" w:color="auto"/>
      </w:divBdr>
    </w:div>
    <w:div w:id="1238049775">
      <w:bodyDiv w:val="1"/>
      <w:marLeft w:val="0"/>
      <w:marRight w:val="0"/>
      <w:marTop w:val="0"/>
      <w:marBottom w:val="0"/>
      <w:divBdr>
        <w:top w:val="none" w:sz="0" w:space="0" w:color="auto"/>
        <w:left w:val="none" w:sz="0" w:space="0" w:color="auto"/>
        <w:bottom w:val="none" w:sz="0" w:space="0" w:color="auto"/>
        <w:right w:val="none" w:sz="0" w:space="0" w:color="auto"/>
      </w:divBdr>
    </w:div>
    <w:div w:id="1244022213">
      <w:bodyDiv w:val="1"/>
      <w:marLeft w:val="0"/>
      <w:marRight w:val="0"/>
      <w:marTop w:val="0"/>
      <w:marBottom w:val="0"/>
      <w:divBdr>
        <w:top w:val="none" w:sz="0" w:space="0" w:color="auto"/>
        <w:left w:val="none" w:sz="0" w:space="0" w:color="auto"/>
        <w:bottom w:val="none" w:sz="0" w:space="0" w:color="auto"/>
        <w:right w:val="none" w:sz="0" w:space="0" w:color="auto"/>
      </w:divBdr>
    </w:div>
    <w:div w:id="1245721349">
      <w:bodyDiv w:val="1"/>
      <w:marLeft w:val="0"/>
      <w:marRight w:val="0"/>
      <w:marTop w:val="0"/>
      <w:marBottom w:val="0"/>
      <w:divBdr>
        <w:top w:val="none" w:sz="0" w:space="0" w:color="auto"/>
        <w:left w:val="none" w:sz="0" w:space="0" w:color="auto"/>
        <w:bottom w:val="none" w:sz="0" w:space="0" w:color="auto"/>
        <w:right w:val="none" w:sz="0" w:space="0" w:color="auto"/>
      </w:divBdr>
    </w:div>
    <w:div w:id="1249658388">
      <w:bodyDiv w:val="1"/>
      <w:marLeft w:val="0"/>
      <w:marRight w:val="0"/>
      <w:marTop w:val="0"/>
      <w:marBottom w:val="0"/>
      <w:divBdr>
        <w:top w:val="none" w:sz="0" w:space="0" w:color="auto"/>
        <w:left w:val="none" w:sz="0" w:space="0" w:color="auto"/>
        <w:bottom w:val="none" w:sz="0" w:space="0" w:color="auto"/>
        <w:right w:val="none" w:sz="0" w:space="0" w:color="auto"/>
      </w:divBdr>
    </w:div>
    <w:div w:id="1249802447">
      <w:bodyDiv w:val="1"/>
      <w:marLeft w:val="0"/>
      <w:marRight w:val="0"/>
      <w:marTop w:val="0"/>
      <w:marBottom w:val="0"/>
      <w:divBdr>
        <w:top w:val="none" w:sz="0" w:space="0" w:color="auto"/>
        <w:left w:val="none" w:sz="0" w:space="0" w:color="auto"/>
        <w:bottom w:val="none" w:sz="0" w:space="0" w:color="auto"/>
        <w:right w:val="none" w:sz="0" w:space="0" w:color="auto"/>
      </w:divBdr>
    </w:div>
    <w:div w:id="1250386729">
      <w:bodyDiv w:val="1"/>
      <w:marLeft w:val="0"/>
      <w:marRight w:val="0"/>
      <w:marTop w:val="0"/>
      <w:marBottom w:val="0"/>
      <w:divBdr>
        <w:top w:val="none" w:sz="0" w:space="0" w:color="auto"/>
        <w:left w:val="none" w:sz="0" w:space="0" w:color="auto"/>
        <w:bottom w:val="none" w:sz="0" w:space="0" w:color="auto"/>
        <w:right w:val="none" w:sz="0" w:space="0" w:color="auto"/>
      </w:divBdr>
      <w:divsChild>
        <w:div w:id="928463428">
          <w:marLeft w:val="0"/>
          <w:marRight w:val="0"/>
          <w:marTop w:val="0"/>
          <w:marBottom w:val="0"/>
          <w:divBdr>
            <w:top w:val="none" w:sz="0" w:space="0" w:color="auto"/>
            <w:left w:val="none" w:sz="0" w:space="0" w:color="auto"/>
            <w:bottom w:val="none" w:sz="0" w:space="0" w:color="auto"/>
            <w:right w:val="none" w:sz="0" w:space="0" w:color="auto"/>
          </w:divBdr>
          <w:divsChild>
            <w:div w:id="2017415268">
              <w:marLeft w:val="0"/>
              <w:marRight w:val="0"/>
              <w:marTop w:val="0"/>
              <w:marBottom w:val="0"/>
              <w:divBdr>
                <w:top w:val="none" w:sz="0" w:space="0" w:color="auto"/>
                <w:left w:val="none" w:sz="0" w:space="0" w:color="auto"/>
                <w:bottom w:val="none" w:sz="0" w:space="0" w:color="auto"/>
                <w:right w:val="none" w:sz="0" w:space="0" w:color="auto"/>
              </w:divBdr>
              <w:divsChild>
                <w:div w:id="1383358524">
                  <w:marLeft w:val="0"/>
                  <w:marRight w:val="0"/>
                  <w:marTop w:val="0"/>
                  <w:marBottom w:val="0"/>
                  <w:divBdr>
                    <w:top w:val="none" w:sz="0" w:space="0" w:color="auto"/>
                    <w:left w:val="none" w:sz="0" w:space="0" w:color="auto"/>
                    <w:bottom w:val="none" w:sz="0" w:space="0" w:color="auto"/>
                    <w:right w:val="none" w:sz="0" w:space="0" w:color="auto"/>
                  </w:divBdr>
                  <w:divsChild>
                    <w:div w:id="1348560368">
                      <w:marLeft w:val="0"/>
                      <w:marRight w:val="0"/>
                      <w:marTop w:val="0"/>
                      <w:marBottom w:val="0"/>
                      <w:divBdr>
                        <w:top w:val="none" w:sz="0" w:space="0" w:color="auto"/>
                        <w:left w:val="none" w:sz="0" w:space="0" w:color="auto"/>
                        <w:bottom w:val="none" w:sz="0" w:space="0" w:color="auto"/>
                        <w:right w:val="none" w:sz="0" w:space="0" w:color="auto"/>
                      </w:divBdr>
                      <w:divsChild>
                        <w:div w:id="160776215">
                          <w:marLeft w:val="0"/>
                          <w:marRight w:val="0"/>
                          <w:marTop w:val="0"/>
                          <w:marBottom w:val="0"/>
                          <w:divBdr>
                            <w:top w:val="none" w:sz="0" w:space="0" w:color="auto"/>
                            <w:left w:val="none" w:sz="0" w:space="0" w:color="auto"/>
                            <w:bottom w:val="none" w:sz="0" w:space="0" w:color="auto"/>
                            <w:right w:val="none" w:sz="0" w:space="0" w:color="auto"/>
                          </w:divBdr>
                          <w:divsChild>
                            <w:div w:id="61926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0698921">
      <w:bodyDiv w:val="1"/>
      <w:marLeft w:val="0"/>
      <w:marRight w:val="0"/>
      <w:marTop w:val="0"/>
      <w:marBottom w:val="0"/>
      <w:divBdr>
        <w:top w:val="none" w:sz="0" w:space="0" w:color="auto"/>
        <w:left w:val="none" w:sz="0" w:space="0" w:color="auto"/>
        <w:bottom w:val="none" w:sz="0" w:space="0" w:color="auto"/>
        <w:right w:val="none" w:sz="0" w:space="0" w:color="auto"/>
      </w:divBdr>
    </w:div>
    <w:div w:id="1250701134">
      <w:bodyDiv w:val="1"/>
      <w:marLeft w:val="0"/>
      <w:marRight w:val="0"/>
      <w:marTop w:val="0"/>
      <w:marBottom w:val="0"/>
      <w:divBdr>
        <w:top w:val="none" w:sz="0" w:space="0" w:color="auto"/>
        <w:left w:val="none" w:sz="0" w:space="0" w:color="auto"/>
        <w:bottom w:val="none" w:sz="0" w:space="0" w:color="auto"/>
        <w:right w:val="none" w:sz="0" w:space="0" w:color="auto"/>
      </w:divBdr>
    </w:div>
    <w:div w:id="1253009000">
      <w:bodyDiv w:val="1"/>
      <w:marLeft w:val="0"/>
      <w:marRight w:val="0"/>
      <w:marTop w:val="0"/>
      <w:marBottom w:val="0"/>
      <w:divBdr>
        <w:top w:val="none" w:sz="0" w:space="0" w:color="auto"/>
        <w:left w:val="none" w:sz="0" w:space="0" w:color="auto"/>
        <w:bottom w:val="none" w:sz="0" w:space="0" w:color="auto"/>
        <w:right w:val="none" w:sz="0" w:space="0" w:color="auto"/>
      </w:divBdr>
    </w:div>
    <w:div w:id="1256018350">
      <w:bodyDiv w:val="1"/>
      <w:marLeft w:val="0"/>
      <w:marRight w:val="0"/>
      <w:marTop w:val="0"/>
      <w:marBottom w:val="0"/>
      <w:divBdr>
        <w:top w:val="none" w:sz="0" w:space="0" w:color="auto"/>
        <w:left w:val="none" w:sz="0" w:space="0" w:color="auto"/>
        <w:bottom w:val="none" w:sz="0" w:space="0" w:color="auto"/>
        <w:right w:val="none" w:sz="0" w:space="0" w:color="auto"/>
      </w:divBdr>
    </w:div>
    <w:div w:id="1258782289">
      <w:bodyDiv w:val="1"/>
      <w:marLeft w:val="0"/>
      <w:marRight w:val="0"/>
      <w:marTop w:val="0"/>
      <w:marBottom w:val="0"/>
      <w:divBdr>
        <w:top w:val="none" w:sz="0" w:space="0" w:color="auto"/>
        <w:left w:val="none" w:sz="0" w:space="0" w:color="auto"/>
        <w:bottom w:val="none" w:sz="0" w:space="0" w:color="auto"/>
        <w:right w:val="none" w:sz="0" w:space="0" w:color="auto"/>
      </w:divBdr>
    </w:div>
    <w:div w:id="1261836890">
      <w:bodyDiv w:val="1"/>
      <w:marLeft w:val="0"/>
      <w:marRight w:val="0"/>
      <w:marTop w:val="0"/>
      <w:marBottom w:val="0"/>
      <w:divBdr>
        <w:top w:val="none" w:sz="0" w:space="0" w:color="auto"/>
        <w:left w:val="none" w:sz="0" w:space="0" w:color="auto"/>
        <w:bottom w:val="none" w:sz="0" w:space="0" w:color="auto"/>
        <w:right w:val="none" w:sz="0" w:space="0" w:color="auto"/>
      </w:divBdr>
    </w:div>
    <w:div w:id="1271207498">
      <w:bodyDiv w:val="1"/>
      <w:marLeft w:val="0"/>
      <w:marRight w:val="0"/>
      <w:marTop w:val="0"/>
      <w:marBottom w:val="0"/>
      <w:divBdr>
        <w:top w:val="none" w:sz="0" w:space="0" w:color="auto"/>
        <w:left w:val="none" w:sz="0" w:space="0" w:color="auto"/>
        <w:bottom w:val="none" w:sz="0" w:space="0" w:color="auto"/>
        <w:right w:val="none" w:sz="0" w:space="0" w:color="auto"/>
      </w:divBdr>
    </w:div>
    <w:div w:id="1276593839">
      <w:bodyDiv w:val="1"/>
      <w:marLeft w:val="0"/>
      <w:marRight w:val="0"/>
      <w:marTop w:val="0"/>
      <w:marBottom w:val="0"/>
      <w:divBdr>
        <w:top w:val="none" w:sz="0" w:space="0" w:color="auto"/>
        <w:left w:val="none" w:sz="0" w:space="0" w:color="auto"/>
        <w:bottom w:val="none" w:sz="0" w:space="0" w:color="auto"/>
        <w:right w:val="none" w:sz="0" w:space="0" w:color="auto"/>
      </w:divBdr>
    </w:div>
    <w:div w:id="1282416031">
      <w:bodyDiv w:val="1"/>
      <w:marLeft w:val="0"/>
      <w:marRight w:val="0"/>
      <w:marTop w:val="0"/>
      <w:marBottom w:val="0"/>
      <w:divBdr>
        <w:top w:val="none" w:sz="0" w:space="0" w:color="auto"/>
        <w:left w:val="none" w:sz="0" w:space="0" w:color="auto"/>
        <w:bottom w:val="none" w:sz="0" w:space="0" w:color="auto"/>
        <w:right w:val="none" w:sz="0" w:space="0" w:color="auto"/>
      </w:divBdr>
    </w:div>
    <w:div w:id="1283801384">
      <w:bodyDiv w:val="1"/>
      <w:marLeft w:val="0"/>
      <w:marRight w:val="0"/>
      <w:marTop w:val="0"/>
      <w:marBottom w:val="0"/>
      <w:divBdr>
        <w:top w:val="none" w:sz="0" w:space="0" w:color="auto"/>
        <w:left w:val="none" w:sz="0" w:space="0" w:color="auto"/>
        <w:bottom w:val="none" w:sz="0" w:space="0" w:color="auto"/>
        <w:right w:val="none" w:sz="0" w:space="0" w:color="auto"/>
      </w:divBdr>
    </w:div>
    <w:div w:id="1287739600">
      <w:bodyDiv w:val="1"/>
      <w:marLeft w:val="0"/>
      <w:marRight w:val="0"/>
      <w:marTop w:val="0"/>
      <w:marBottom w:val="0"/>
      <w:divBdr>
        <w:top w:val="none" w:sz="0" w:space="0" w:color="auto"/>
        <w:left w:val="none" w:sz="0" w:space="0" w:color="auto"/>
        <w:bottom w:val="none" w:sz="0" w:space="0" w:color="auto"/>
        <w:right w:val="none" w:sz="0" w:space="0" w:color="auto"/>
      </w:divBdr>
    </w:div>
    <w:div w:id="1288927614">
      <w:bodyDiv w:val="1"/>
      <w:marLeft w:val="0"/>
      <w:marRight w:val="0"/>
      <w:marTop w:val="0"/>
      <w:marBottom w:val="0"/>
      <w:divBdr>
        <w:top w:val="none" w:sz="0" w:space="0" w:color="auto"/>
        <w:left w:val="none" w:sz="0" w:space="0" w:color="auto"/>
        <w:bottom w:val="none" w:sz="0" w:space="0" w:color="auto"/>
        <w:right w:val="none" w:sz="0" w:space="0" w:color="auto"/>
      </w:divBdr>
    </w:div>
    <w:div w:id="1289236741">
      <w:bodyDiv w:val="1"/>
      <w:marLeft w:val="0"/>
      <w:marRight w:val="0"/>
      <w:marTop w:val="0"/>
      <w:marBottom w:val="0"/>
      <w:divBdr>
        <w:top w:val="none" w:sz="0" w:space="0" w:color="auto"/>
        <w:left w:val="none" w:sz="0" w:space="0" w:color="auto"/>
        <w:bottom w:val="none" w:sz="0" w:space="0" w:color="auto"/>
        <w:right w:val="none" w:sz="0" w:space="0" w:color="auto"/>
      </w:divBdr>
    </w:div>
    <w:div w:id="1290087768">
      <w:bodyDiv w:val="1"/>
      <w:marLeft w:val="0"/>
      <w:marRight w:val="0"/>
      <w:marTop w:val="0"/>
      <w:marBottom w:val="0"/>
      <w:divBdr>
        <w:top w:val="none" w:sz="0" w:space="0" w:color="auto"/>
        <w:left w:val="none" w:sz="0" w:space="0" w:color="auto"/>
        <w:bottom w:val="none" w:sz="0" w:space="0" w:color="auto"/>
        <w:right w:val="none" w:sz="0" w:space="0" w:color="auto"/>
      </w:divBdr>
    </w:div>
    <w:div w:id="1293050142">
      <w:bodyDiv w:val="1"/>
      <w:marLeft w:val="0"/>
      <w:marRight w:val="0"/>
      <w:marTop w:val="0"/>
      <w:marBottom w:val="0"/>
      <w:divBdr>
        <w:top w:val="none" w:sz="0" w:space="0" w:color="auto"/>
        <w:left w:val="none" w:sz="0" w:space="0" w:color="auto"/>
        <w:bottom w:val="none" w:sz="0" w:space="0" w:color="auto"/>
        <w:right w:val="none" w:sz="0" w:space="0" w:color="auto"/>
      </w:divBdr>
    </w:div>
    <w:div w:id="1295527163">
      <w:bodyDiv w:val="1"/>
      <w:marLeft w:val="0"/>
      <w:marRight w:val="0"/>
      <w:marTop w:val="0"/>
      <w:marBottom w:val="0"/>
      <w:divBdr>
        <w:top w:val="none" w:sz="0" w:space="0" w:color="auto"/>
        <w:left w:val="none" w:sz="0" w:space="0" w:color="auto"/>
        <w:bottom w:val="none" w:sz="0" w:space="0" w:color="auto"/>
        <w:right w:val="none" w:sz="0" w:space="0" w:color="auto"/>
      </w:divBdr>
    </w:div>
    <w:div w:id="1296182548">
      <w:bodyDiv w:val="1"/>
      <w:marLeft w:val="0"/>
      <w:marRight w:val="0"/>
      <w:marTop w:val="0"/>
      <w:marBottom w:val="0"/>
      <w:divBdr>
        <w:top w:val="none" w:sz="0" w:space="0" w:color="auto"/>
        <w:left w:val="none" w:sz="0" w:space="0" w:color="auto"/>
        <w:bottom w:val="none" w:sz="0" w:space="0" w:color="auto"/>
        <w:right w:val="none" w:sz="0" w:space="0" w:color="auto"/>
      </w:divBdr>
    </w:div>
    <w:div w:id="1304121727">
      <w:bodyDiv w:val="1"/>
      <w:marLeft w:val="0"/>
      <w:marRight w:val="0"/>
      <w:marTop w:val="0"/>
      <w:marBottom w:val="0"/>
      <w:divBdr>
        <w:top w:val="none" w:sz="0" w:space="0" w:color="auto"/>
        <w:left w:val="none" w:sz="0" w:space="0" w:color="auto"/>
        <w:bottom w:val="none" w:sz="0" w:space="0" w:color="auto"/>
        <w:right w:val="none" w:sz="0" w:space="0" w:color="auto"/>
      </w:divBdr>
    </w:div>
    <w:div w:id="1306353128">
      <w:bodyDiv w:val="1"/>
      <w:marLeft w:val="0"/>
      <w:marRight w:val="0"/>
      <w:marTop w:val="0"/>
      <w:marBottom w:val="0"/>
      <w:divBdr>
        <w:top w:val="none" w:sz="0" w:space="0" w:color="auto"/>
        <w:left w:val="none" w:sz="0" w:space="0" w:color="auto"/>
        <w:bottom w:val="none" w:sz="0" w:space="0" w:color="auto"/>
        <w:right w:val="none" w:sz="0" w:space="0" w:color="auto"/>
      </w:divBdr>
    </w:div>
    <w:div w:id="1307587754">
      <w:bodyDiv w:val="1"/>
      <w:marLeft w:val="0"/>
      <w:marRight w:val="0"/>
      <w:marTop w:val="0"/>
      <w:marBottom w:val="0"/>
      <w:divBdr>
        <w:top w:val="none" w:sz="0" w:space="0" w:color="auto"/>
        <w:left w:val="none" w:sz="0" w:space="0" w:color="auto"/>
        <w:bottom w:val="none" w:sz="0" w:space="0" w:color="auto"/>
        <w:right w:val="none" w:sz="0" w:space="0" w:color="auto"/>
      </w:divBdr>
    </w:div>
    <w:div w:id="1307858915">
      <w:bodyDiv w:val="1"/>
      <w:marLeft w:val="0"/>
      <w:marRight w:val="0"/>
      <w:marTop w:val="0"/>
      <w:marBottom w:val="0"/>
      <w:divBdr>
        <w:top w:val="none" w:sz="0" w:space="0" w:color="auto"/>
        <w:left w:val="none" w:sz="0" w:space="0" w:color="auto"/>
        <w:bottom w:val="none" w:sz="0" w:space="0" w:color="auto"/>
        <w:right w:val="none" w:sz="0" w:space="0" w:color="auto"/>
      </w:divBdr>
    </w:div>
    <w:div w:id="1310553117">
      <w:bodyDiv w:val="1"/>
      <w:marLeft w:val="0"/>
      <w:marRight w:val="0"/>
      <w:marTop w:val="0"/>
      <w:marBottom w:val="0"/>
      <w:divBdr>
        <w:top w:val="none" w:sz="0" w:space="0" w:color="auto"/>
        <w:left w:val="none" w:sz="0" w:space="0" w:color="auto"/>
        <w:bottom w:val="none" w:sz="0" w:space="0" w:color="auto"/>
        <w:right w:val="none" w:sz="0" w:space="0" w:color="auto"/>
      </w:divBdr>
    </w:div>
    <w:div w:id="1312254919">
      <w:bodyDiv w:val="1"/>
      <w:marLeft w:val="0"/>
      <w:marRight w:val="0"/>
      <w:marTop w:val="0"/>
      <w:marBottom w:val="0"/>
      <w:divBdr>
        <w:top w:val="none" w:sz="0" w:space="0" w:color="auto"/>
        <w:left w:val="none" w:sz="0" w:space="0" w:color="auto"/>
        <w:bottom w:val="none" w:sz="0" w:space="0" w:color="auto"/>
        <w:right w:val="none" w:sz="0" w:space="0" w:color="auto"/>
      </w:divBdr>
    </w:div>
    <w:div w:id="1313218688">
      <w:bodyDiv w:val="1"/>
      <w:marLeft w:val="0"/>
      <w:marRight w:val="0"/>
      <w:marTop w:val="0"/>
      <w:marBottom w:val="0"/>
      <w:divBdr>
        <w:top w:val="none" w:sz="0" w:space="0" w:color="auto"/>
        <w:left w:val="none" w:sz="0" w:space="0" w:color="auto"/>
        <w:bottom w:val="none" w:sz="0" w:space="0" w:color="auto"/>
        <w:right w:val="none" w:sz="0" w:space="0" w:color="auto"/>
      </w:divBdr>
    </w:div>
    <w:div w:id="1325355744">
      <w:bodyDiv w:val="1"/>
      <w:marLeft w:val="0"/>
      <w:marRight w:val="0"/>
      <w:marTop w:val="0"/>
      <w:marBottom w:val="0"/>
      <w:divBdr>
        <w:top w:val="none" w:sz="0" w:space="0" w:color="auto"/>
        <w:left w:val="none" w:sz="0" w:space="0" w:color="auto"/>
        <w:bottom w:val="none" w:sz="0" w:space="0" w:color="auto"/>
        <w:right w:val="none" w:sz="0" w:space="0" w:color="auto"/>
      </w:divBdr>
    </w:div>
    <w:div w:id="1326740855">
      <w:bodyDiv w:val="1"/>
      <w:marLeft w:val="0"/>
      <w:marRight w:val="0"/>
      <w:marTop w:val="0"/>
      <w:marBottom w:val="0"/>
      <w:divBdr>
        <w:top w:val="none" w:sz="0" w:space="0" w:color="auto"/>
        <w:left w:val="none" w:sz="0" w:space="0" w:color="auto"/>
        <w:bottom w:val="none" w:sz="0" w:space="0" w:color="auto"/>
        <w:right w:val="none" w:sz="0" w:space="0" w:color="auto"/>
      </w:divBdr>
    </w:div>
    <w:div w:id="1328169790">
      <w:bodyDiv w:val="1"/>
      <w:marLeft w:val="0"/>
      <w:marRight w:val="0"/>
      <w:marTop w:val="0"/>
      <w:marBottom w:val="0"/>
      <w:divBdr>
        <w:top w:val="none" w:sz="0" w:space="0" w:color="auto"/>
        <w:left w:val="none" w:sz="0" w:space="0" w:color="auto"/>
        <w:bottom w:val="none" w:sz="0" w:space="0" w:color="auto"/>
        <w:right w:val="none" w:sz="0" w:space="0" w:color="auto"/>
      </w:divBdr>
    </w:div>
    <w:div w:id="1330140174">
      <w:bodyDiv w:val="1"/>
      <w:marLeft w:val="0"/>
      <w:marRight w:val="0"/>
      <w:marTop w:val="0"/>
      <w:marBottom w:val="0"/>
      <w:divBdr>
        <w:top w:val="none" w:sz="0" w:space="0" w:color="auto"/>
        <w:left w:val="none" w:sz="0" w:space="0" w:color="auto"/>
        <w:bottom w:val="none" w:sz="0" w:space="0" w:color="auto"/>
        <w:right w:val="none" w:sz="0" w:space="0" w:color="auto"/>
      </w:divBdr>
    </w:div>
    <w:div w:id="1335767906">
      <w:bodyDiv w:val="1"/>
      <w:marLeft w:val="0"/>
      <w:marRight w:val="0"/>
      <w:marTop w:val="0"/>
      <w:marBottom w:val="0"/>
      <w:divBdr>
        <w:top w:val="none" w:sz="0" w:space="0" w:color="auto"/>
        <w:left w:val="none" w:sz="0" w:space="0" w:color="auto"/>
        <w:bottom w:val="none" w:sz="0" w:space="0" w:color="auto"/>
        <w:right w:val="none" w:sz="0" w:space="0" w:color="auto"/>
      </w:divBdr>
    </w:div>
    <w:div w:id="1339235930">
      <w:bodyDiv w:val="1"/>
      <w:marLeft w:val="0"/>
      <w:marRight w:val="0"/>
      <w:marTop w:val="0"/>
      <w:marBottom w:val="0"/>
      <w:divBdr>
        <w:top w:val="none" w:sz="0" w:space="0" w:color="auto"/>
        <w:left w:val="none" w:sz="0" w:space="0" w:color="auto"/>
        <w:bottom w:val="none" w:sz="0" w:space="0" w:color="auto"/>
        <w:right w:val="none" w:sz="0" w:space="0" w:color="auto"/>
      </w:divBdr>
    </w:div>
    <w:div w:id="1343240335">
      <w:bodyDiv w:val="1"/>
      <w:marLeft w:val="0"/>
      <w:marRight w:val="0"/>
      <w:marTop w:val="0"/>
      <w:marBottom w:val="0"/>
      <w:divBdr>
        <w:top w:val="none" w:sz="0" w:space="0" w:color="auto"/>
        <w:left w:val="none" w:sz="0" w:space="0" w:color="auto"/>
        <w:bottom w:val="none" w:sz="0" w:space="0" w:color="auto"/>
        <w:right w:val="none" w:sz="0" w:space="0" w:color="auto"/>
      </w:divBdr>
    </w:div>
    <w:div w:id="1345207976">
      <w:bodyDiv w:val="1"/>
      <w:marLeft w:val="0"/>
      <w:marRight w:val="0"/>
      <w:marTop w:val="0"/>
      <w:marBottom w:val="0"/>
      <w:divBdr>
        <w:top w:val="none" w:sz="0" w:space="0" w:color="auto"/>
        <w:left w:val="none" w:sz="0" w:space="0" w:color="auto"/>
        <w:bottom w:val="none" w:sz="0" w:space="0" w:color="auto"/>
        <w:right w:val="none" w:sz="0" w:space="0" w:color="auto"/>
      </w:divBdr>
    </w:div>
    <w:div w:id="1345547634">
      <w:bodyDiv w:val="1"/>
      <w:marLeft w:val="0"/>
      <w:marRight w:val="0"/>
      <w:marTop w:val="0"/>
      <w:marBottom w:val="0"/>
      <w:divBdr>
        <w:top w:val="none" w:sz="0" w:space="0" w:color="auto"/>
        <w:left w:val="none" w:sz="0" w:space="0" w:color="auto"/>
        <w:bottom w:val="none" w:sz="0" w:space="0" w:color="auto"/>
        <w:right w:val="none" w:sz="0" w:space="0" w:color="auto"/>
      </w:divBdr>
    </w:div>
    <w:div w:id="1346175711">
      <w:bodyDiv w:val="1"/>
      <w:marLeft w:val="0"/>
      <w:marRight w:val="0"/>
      <w:marTop w:val="0"/>
      <w:marBottom w:val="0"/>
      <w:divBdr>
        <w:top w:val="none" w:sz="0" w:space="0" w:color="auto"/>
        <w:left w:val="none" w:sz="0" w:space="0" w:color="auto"/>
        <w:bottom w:val="none" w:sz="0" w:space="0" w:color="auto"/>
        <w:right w:val="none" w:sz="0" w:space="0" w:color="auto"/>
      </w:divBdr>
    </w:div>
    <w:div w:id="1350444848">
      <w:bodyDiv w:val="1"/>
      <w:marLeft w:val="0"/>
      <w:marRight w:val="0"/>
      <w:marTop w:val="0"/>
      <w:marBottom w:val="0"/>
      <w:divBdr>
        <w:top w:val="none" w:sz="0" w:space="0" w:color="auto"/>
        <w:left w:val="none" w:sz="0" w:space="0" w:color="auto"/>
        <w:bottom w:val="none" w:sz="0" w:space="0" w:color="auto"/>
        <w:right w:val="none" w:sz="0" w:space="0" w:color="auto"/>
      </w:divBdr>
    </w:div>
    <w:div w:id="1350835950">
      <w:bodyDiv w:val="1"/>
      <w:marLeft w:val="0"/>
      <w:marRight w:val="0"/>
      <w:marTop w:val="0"/>
      <w:marBottom w:val="0"/>
      <w:divBdr>
        <w:top w:val="none" w:sz="0" w:space="0" w:color="auto"/>
        <w:left w:val="none" w:sz="0" w:space="0" w:color="auto"/>
        <w:bottom w:val="none" w:sz="0" w:space="0" w:color="auto"/>
        <w:right w:val="none" w:sz="0" w:space="0" w:color="auto"/>
      </w:divBdr>
    </w:div>
    <w:div w:id="1352608629">
      <w:bodyDiv w:val="1"/>
      <w:marLeft w:val="0"/>
      <w:marRight w:val="0"/>
      <w:marTop w:val="0"/>
      <w:marBottom w:val="0"/>
      <w:divBdr>
        <w:top w:val="none" w:sz="0" w:space="0" w:color="auto"/>
        <w:left w:val="none" w:sz="0" w:space="0" w:color="auto"/>
        <w:bottom w:val="none" w:sz="0" w:space="0" w:color="auto"/>
        <w:right w:val="none" w:sz="0" w:space="0" w:color="auto"/>
      </w:divBdr>
    </w:div>
    <w:div w:id="1359741605">
      <w:bodyDiv w:val="1"/>
      <w:marLeft w:val="0"/>
      <w:marRight w:val="0"/>
      <w:marTop w:val="0"/>
      <w:marBottom w:val="0"/>
      <w:divBdr>
        <w:top w:val="none" w:sz="0" w:space="0" w:color="auto"/>
        <w:left w:val="none" w:sz="0" w:space="0" w:color="auto"/>
        <w:bottom w:val="none" w:sz="0" w:space="0" w:color="auto"/>
        <w:right w:val="none" w:sz="0" w:space="0" w:color="auto"/>
      </w:divBdr>
      <w:divsChild>
        <w:div w:id="328757775">
          <w:marLeft w:val="0"/>
          <w:marRight w:val="0"/>
          <w:marTop w:val="0"/>
          <w:marBottom w:val="0"/>
          <w:divBdr>
            <w:top w:val="none" w:sz="0" w:space="0" w:color="auto"/>
            <w:left w:val="none" w:sz="0" w:space="0" w:color="auto"/>
            <w:bottom w:val="none" w:sz="0" w:space="0" w:color="auto"/>
            <w:right w:val="none" w:sz="0" w:space="0" w:color="auto"/>
          </w:divBdr>
        </w:div>
        <w:div w:id="1453744289">
          <w:marLeft w:val="0"/>
          <w:marRight w:val="0"/>
          <w:marTop w:val="0"/>
          <w:marBottom w:val="0"/>
          <w:divBdr>
            <w:top w:val="none" w:sz="0" w:space="0" w:color="auto"/>
            <w:left w:val="none" w:sz="0" w:space="0" w:color="auto"/>
            <w:bottom w:val="none" w:sz="0" w:space="0" w:color="auto"/>
            <w:right w:val="none" w:sz="0" w:space="0" w:color="auto"/>
          </w:divBdr>
        </w:div>
      </w:divsChild>
    </w:div>
    <w:div w:id="1364862042">
      <w:bodyDiv w:val="1"/>
      <w:marLeft w:val="0"/>
      <w:marRight w:val="0"/>
      <w:marTop w:val="0"/>
      <w:marBottom w:val="0"/>
      <w:divBdr>
        <w:top w:val="none" w:sz="0" w:space="0" w:color="auto"/>
        <w:left w:val="none" w:sz="0" w:space="0" w:color="auto"/>
        <w:bottom w:val="none" w:sz="0" w:space="0" w:color="auto"/>
        <w:right w:val="none" w:sz="0" w:space="0" w:color="auto"/>
      </w:divBdr>
    </w:div>
    <w:div w:id="1365206107">
      <w:bodyDiv w:val="1"/>
      <w:marLeft w:val="0"/>
      <w:marRight w:val="0"/>
      <w:marTop w:val="0"/>
      <w:marBottom w:val="0"/>
      <w:divBdr>
        <w:top w:val="none" w:sz="0" w:space="0" w:color="auto"/>
        <w:left w:val="none" w:sz="0" w:space="0" w:color="auto"/>
        <w:bottom w:val="none" w:sz="0" w:space="0" w:color="auto"/>
        <w:right w:val="none" w:sz="0" w:space="0" w:color="auto"/>
      </w:divBdr>
    </w:div>
    <w:div w:id="1367178344">
      <w:bodyDiv w:val="1"/>
      <w:marLeft w:val="0"/>
      <w:marRight w:val="0"/>
      <w:marTop w:val="0"/>
      <w:marBottom w:val="0"/>
      <w:divBdr>
        <w:top w:val="none" w:sz="0" w:space="0" w:color="auto"/>
        <w:left w:val="none" w:sz="0" w:space="0" w:color="auto"/>
        <w:bottom w:val="none" w:sz="0" w:space="0" w:color="auto"/>
        <w:right w:val="none" w:sz="0" w:space="0" w:color="auto"/>
      </w:divBdr>
    </w:div>
    <w:div w:id="1371881508">
      <w:bodyDiv w:val="1"/>
      <w:marLeft w:val="0"/>
      <w:marRight w:val="0"/>
      <w:marTop w:val="0"/>
      <w:marBottom w:val="0"/>
      <w:divBdr>
        <w:top w:val="none" w:sz="0" w:space="0" w:color="auto"/>
        <w:left w:val="none" w:sz="0" w:space="0" w:color="auto"/>
        <w:bottom w:val="none" w:sz="0" w:space="0" w:color="auto"/>
        <w:right w:val="none" w:sz="0" w:space="0" w:color="auto"/>
      </w:divBdr>
    </w:div>
    <w:div w:id="1372346529">
      <w:bodyDiv w:val="1"/>
      <w:marLeft w:val="0"/>
      <w:marRight w:val="0"/>
      <w:marTop w:val="0"/>
      <w:marBottom w:val="0"/>
      <w:divBdr>
        <w:top w:val="none" w:sz="0" w:space="0" w:color="auto"/>
        <w:left w:val="none" w:sz="0" w:space="0" w:color="auto"/>
        <w:bottom w:val="none" w:sz="0" w:space="0" w:color="auto"/>
        <w:right w:val="none" w:sz="0" w:space="0" w:color="auto"/>
      </w:divBdr>
    </w:div>
    <w:div w:id="1372414483">
      <w:bodyDiv w:val="1"/>
      <w:marLeft w:val="0"/>
      <w:marRight w:val="0"/>
      <w:marTop w:val="0"/>
      <w:marBottom w:val="0"/>
      <w:divBdr>
        <w:top w:val="none" w:sz="0" w:space="0" w:color="auto"/>
        <w:left w:val="none" w:sz="0" w:space="0" w:color="auto"/>
        <w:bottom w:val="none" w:sz="0" w:space="0" w:color="auto"/>
        <w:right w:val="none" w:sz="0" w:space="0" w:color="auto"/>
      </w:divBdr>
    </w:div>
    <w:div w:id="1373771618">
      <w:bodyDiv w:val="1"/>
      <w:marLeft w:val="0"/>
      <w:marRight w:val="0"/>
      <w:marTop w:val="0"/>
      <w:marBottom w:val="0"/>
      <w:divBdr>
        <w:top w:val="none" w:sz="0" w:space="0" w:color="auto"/>
        <w:left w:val="none" w:sz="0" w:space="0" w:color="auto"/>
        <w:bottom w:val="none" w:sz="0" w:space="0" w:color="auto"/>
        <w:right w:val="none" w:sz="0" w:space="0" w:color="auto"/>
      </w:divBdr>
    </w:div>
    <w:div w:id="1376077760">
      <w:bodyDiv w:val="1"/>
      <w:marLeft w:val="0"/>
      <w:marRight w:val="0"/>
      <w:marTop w:val="0"/>
      <w:marBottom w:val="0"/>
      <w:divBdr>
        <w:top w:val="none" w:sz="0" w:space="0" w:color="auto"/>
        <w:left w:val="none" w:sz="0" w:space="0" w:color="auto"/>
        <w:bottom w:val="none" w:sz="0" w:space="0" w:color="auto"/>
        <w:right w:val="none" w:sz="0" w:space="0" w:color="auto"/>
      </w:divBdr>
    </w:div>
    <w:div w:id="1382749636">
      <w:bodyDiv w:val="1"/>
      <w:marLeft w:val="0"/>
      <w:marRight w:val="0"/>
      <w:marTop w:val="0"/>
      <w:marBottom w:val="0"/>
      <w:divBdr>
        <w:top w:val="none" w:sz="0" w:space="0" w:color="auto"/>
        <w:left w:val="none" w:sz="0" w:space="0" w:color="auto"/>
        <w:bottom w:val="none" w:sz="0" w:space="0" w:color="auto"/>
        <w:right w:val="none" w:sz="0" w:space="0" w:color="auto"/>
      </w:divBdr>
    </w:div>
    <w:div w:id="1382898324">
      <w:bodyDiv w:val="1"/>
      <w:marLeft w:val="0"/>
      <w:marRight w:val="0"/>
      <w:marTop w:val="0"/>
      <w:marBottom w:val="0"/>
      <w:divBdr>
        <w:top w:val="none" w:sz="0" w:space="0" w:color="auto"/>
        <w:left w:val="none" w:sz="0" w:space="0" w:color="auto"/>
        <w:bottom w:val="none" w:sz="0" w:space="0" w:color="auto"/>
        <w:right w:val="none" w:sz="0" w:space="0" w:color="auto"/>
      </w:divBdr>
    </w:div>
    <w:div w:id="1386442591">
      <w:bodyDiv w:val="1"/>
      <w:marLeft w:val="0"/>
      <w:marRight w:val="0"/>
      <w:marTop w:val="0"/>
      <w:marBottom w:val="0"/>
      <w:divBdr>
        <w:top w:val="none" w:sz="0" w:space="0" w:color="auto"/>
        <w:left w:val="none" w:sz="0" w:space="0" w:color="auto"/>
        <w:bottom w:val="none" w:sz="0" w:space="0" w:color="auto"/>
        <w:right w:val="none" w:sz="0" w:space="0" w:color="auto"/>
      </w:divBdr>
    </w:div>
    <w:div w:id="1388914710">
      <w:bodyDiv w:val="1"/>
      <w:marLeft w:val="0"/>
      <w:marRight w:val="0"/>
      <w:marTop w:val="0"/>
      <w:marBottom w:val="0"/>
      <w:divBdr>
        <w:top w:val="none" w:sz="0" w:space="0" w:color="auto"/>
        <w:left w:val="none" w:sz="0" w:space="0" w:color="auto"/>
        <w:bottom w:val="none" w:sz="0" w:space="0" w:color="auto"/>
        <w:right w:val="none" w:sz="0" w:space="0" w:color="auto"/>
      </w:divBdr>
    </w:div>
    <w:div w:id="1389458835">
      <w:bodyDiv w:val="1"/>
      <w:marLeft w:val="0"/>
      <w:marRight w:val="0"/>
      <w:marTop w:val="0"/>
      <w:marBottom w:val="0"/>
      <w:divBdr>
        <w:top w:val="none" w:sz="0" w:space="0" w:color="auto"/>
        <w:left w:val="none" w:sz="0" w:space="0" w:color="auto"/>
        <w:bottom w:val="none" w:sz="0" w:space="0" w:color="auto"/>
        <w:right w:val="none" w:sz="0" w:space="0" w:color="auto"/>
      </w:divBdr>
    </w:div>
    <w:div w:id="1391421900">
      <w:bodyDiv w:val="1"/>
      <w:marLeft w:val="0"/>
      <w:marRight w:val="0"/>
      <w:marTop w:val="0"/>
      <w:marBottom w:val="0"/>
      <w:divBdr>
        <w:top w:val="none" w:sz="0" w:space="0" w:color="auto"/>
        <w:left w:val="none" w:sz="0" w:space="0" w:color="auto"/>
        <w:bottom w:val="none" w:sz="0" w:space="0" w:color="auto"/>
        <w:right w:val="none" w:sz="0" w:space="0" w:color="auto"/>
      </w:divBdr>
    </w:div>
    <w:div w:id="1395817414">
      <w:bodyDiv w:val="1"/>
      <w:marLeft w:val="0"/>
      <w:marRight w:val="0"/>
      <w:marTop w:val="0"/>
      <w:marBottom w:val="0"/>
      <w:divBdr>
        <w:top w:val="none" w:sz="0" w:space="0" w:color="auto"/>
        <w:left w:val="none" w:sz="0" w:space="0" w:color="auto"/>
        <w:bottom w:val="none" w:sz="0" w:space="0" w:color="auto"/>
        <w:right w:val="none" w:sz="0" w:space="0" w:color="auto"/>
      </w:divBdr>
    </w:div>
    <w:div w:id="1399552338">
      <w:bodyDiv w:val="1"/>
      <w:marLeft w:val="0"/>
      <w:marRight w:val="0"/>
      <w:marTop w:val="0"/>
      <w:marBottom w:val="0"/>
      <w:divBdr>
        <w:top w:val="none" w:sz="0" w:space="0" w:color="auto"/>
        <w:left w:val="none" w:sz="0" w:space="0" w:color="auto"/>
        <w:bottom w:val="none" w:sz="0" w:space="0" w:color="auto"/>
        <w:right w:val="none" w:sz="0" w:space="0" w:color="auto"/>
      </w:divBdr>
    </w:div>
    <w:div w:id="1404453934">
      <w:bodyDiv w:val="1"/>
      <w:marLeft w:val="0"/>
      <w:marRight w:val="0"/>
      <w:marTop w:val="0"/>
      <w:marBottom w:val="0"/>
      <w:divBdr>
        <w:top w:val="none" w:sz="0" w:space="0" w:color="auto"/>
        <w:left w:val="none" w:sz="0" w:space="0" w:color="auto"/>
        <w:bottom w:val="none" w:sz="0" w:space="0" w:color="auto"/>
        <w:right w:val="none" w:sz="0" w:space="0" w:color="auto"/>
      </w:divBdr>
    </w:div>
    <w:div w:id="1414623105">
      <w:bodyDiv w:val="1"/>
      <w:marLeft w:val="0"/>
      <w:marRight w:val="0"/>
      <w:marTop w:val="0"/>
      <w:marBottom w:val="0"/>
      <w:divBdr>
        <w:top w:val="none" w:sz="0" w:space="0" w:color="auto"/>
        <w:left w:val="none" w:sz="0" w:space="0" w:color="auto"/>
        <w:bottom w:val="none" w:sz="0" w:space="0" w:color="auto"/>
        <w:right w:val="none" w:sz="0" w:space="0" w:color="auto"/>
      </w:divBdr>
    </w:div>
    <w:div w:id="1423650101">
      <w:bodyDiv w:val="1"/>
      <w:marLeft w:val="0"/>
      <w:marRight w:val="0"/>
      <w:marTop w:val="0"/>
      <w:marBottom w:val="0"/>
      <w:divBdr>
        <w:top w:val="none" w:sz="0" w:space="0" w:color="auto"/>
        <w:left w:val="none" w:sz="0" w:space="0" w:color="auto"/>
        <w:bottom w:val="none" w:sz="0" w:space="0" w:color="auto"/>
        <w:right w:val="none" w:sz="0" w:space="0" w:color="auto"/>
      </w:divBdr>
    </w:div>
    <w:div w:id="1424178583">
      <w:bodyDiv w:val="1"/>
      <w:marLeft w:val="0"/>
      <w:marRight w:val="0"/>
      <w:marTop w:val="0"/>
      <w:marBottom w:val="0"/>
      <w:divBdr>
        <w:top w:val="none" w:sz="0" w:space="0" w:color="auto"/>
        <w:left w:val="none" w:sz="0" w:space="0" w:color="auto"/>
        <w:bottom w:val="none" w:sz="0" w:space="0" w:color="auto"/>
        <w:right w:val="none" w:sz="0" w:space="0" w:color="auto"/>
      </w:divBdr>
      <w:divsChild>
        <w:div w:id="1207065141">
          <w:marLeft w:val="0"/>
          <w:marRight w:val="0"/>
          <w:marTop w:val="0"/>
          <w:marBottom w:val="0"/>
          <w:divBdr>
            <w:top w:val="none" w:sz="0" w:space="0" w:color="auto"/>
            <w:left w:val="none" w:sz="0" w:space="0" w:color="auto"/>
            <w:bottom w:val="none" w:sz="0" w:space="0" w:color="auto"/>
            <w:right w:val="none" w:sz="0" w:space="0" w:color="auto"/>
          </w:divBdr>
          <w:divsChild>
            <w:div w:id="76174139">
              <w:marLeft w:val="0"/>
              <w:marRight w:val="0"/>
              <w:marTop w:val="0"/>
              <w:marBottom w:val="0"/>
              <w:divBdr>
                <w:top w:val="none" w:sz="0" w:space="0" w:color="auto"/>
                <w:left w:val="none" w:sz="0" w:space="0" w:color="auto"/>
                <w:bottom w:val="none" w:sz="0" w:space="0" w:color="auto"/>
                <w:right w:val="none" w:sz="0" w:space="0" w:color="auto"/>
              </w:divBdr>
            </w:div>
            <w:div w:id="31018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685755">
      <w:bodyDiv w:val="1"/>
      <w:marLeft w:val="0"/>
      <w:marRight w:val="0"/>
      <w:marTop w:val="0"/>
      <w:marBottom w:val="0"/>
      <w:divBdr>
        <w:top w:val="none" w:sz="0" w:space="0" w:color="auto"/>
        <w:left w:val="none" w:sz="0" w:space="0" w:color="auto"/>
        <w:bottom w:val="none" w:sz="0" w:space="0" w:color="auto"/>
        <w:right w:val="none" w:sz="0" w:space="0" w:color="auto"/>
      </w:divBdr>
    </w:div>
    <w:div w:id="1428424329">
      <w:bodyDiv w:val="1"/>
      <w:marLeft w:val="0"/>
      <w:marRight w:val="0"/>
      <w:marTop w:val="0"/>
      <w:marBottom w:val="0"/>
      <w:divBdr>
        <w:top w:val="none" w:sz="0" w:space="0" w:color="auto"/>
        <w:left w:val="none" w:sz="0" w:space="0" w:color="auto"/>
        <w:bottom w:val="none" w:sz="0" w:space="0" w:color="auto"/>
        <w:right w:val="none" w:sz="0" w:space="0" w:color="auto"/>
      </w:divBdr>
    </w:div>
    <w:div w:id="1433158969">
      <w:bodyDiv w:val="1"/>
      <w:marLeft w:val="0"/>
      <w:marRight w:val="0"/>
      <w:marTop w:val="0"/>
      <w:marBottom w:val="0"/>
      <w:divBdr>
        <w:top w:val="none" w:sz="0" w:space="0" w:color="auto"/>
        <w:left w:val="none" w:sz="0" w:space="0" w:color="auto"/>
        <w:bottom w:val="none" w:sz="0" w:space="0" w:color="auto"/>
        <w:right w:val="none" w:sz="0" w:space="0" w:color="auto"/>
      </w:divBdr>
    </w:div>
    <w:div w:id="1435245028">
      <w:bodyDiv w:val="1"/>
      <w:marLeft w:val="0"/>
      <w:marRight w:val="0"/>
      <w:marTop w:val="0"/>
      <w:marBottom w:val="0"/>
      <w:divBdr>
        <w:top w:val="none" w:sz="0" w:space="0" w:color="auto"/>
        <w:left w:val="none" w:sz="0" w:space="0" w:color="auto"/>
        <w:bottom w:val="none" w:sz="0" w:space="0" w:color="auto"/>
        <w:right w:val="none" w:sz="0" w:space="0" w:color="auto"/>
      </w:divBdr>
    </w:div>
    <w:div w:id="1436169216">
      <w:bodyDiv w:val="1"/>
      <w:marLeft w:val="0"/>
      <w:marRight w:val="0"/>
      <w:marTop w:val="0"/>
      <w:marBottom w:val="0"/>
      <w:divBdr>
        <w:top w:val="none" w:sz="0" w:space="0" w:color="auto"/>
        <w:left w:val="none" w:sz="0" w:space="0" w:color="auto"/>
        <w:bottom w:val="none" w:sz="0" w:space="0" w:color="auto"/>
        <w:right w:val="none" w:sz="0" w:space="0" w:color="auto"/>
      </w:divBdr>
    </w:div>
    <w:div w:id="1437869881">
      <w:bodyDiv w:val="1"/>
      <w:marLeft w:val="0"/>
      <w:marRight w:val="0"/>
      <w:marTop w:val="0"/>
      <w:marBottom w:val="0"/>
      <w:divBdr>
        <w:top w:val="none" w:sz="0" w:space="0" w:color="auto"/>
        <w:left w:val="none" w:sz="0" w:space="0" w:color="auto"/>
        <w:bottom w:val="none" w:sz="0" w:space="0" w:color="auto"/>
        <w:right w:val="none" w:sz="0" w:space="0" w:color="auto"/>
      </w:divBdr>
    </w:div>
    <w:div w:id="1441414885">
      <w:bodyDiv w:val="1"/>
      <w:marLeft w:val="0"/>
      <w:marRight w:val="0"/>
      <w:marTop w:val="0"/>
      <w:marBottom w:val="0"/>
      <w:divBdr>
        <w:top w:val="none" w:sz="0" w:space="0" w:color="auto"/>
        <w:left w:val="none" w:sz="0" w:space="0" w:color="auto"/>
        <w:bottom w:val="none" w:sz="0" w:space="0" w:color="auto"/>
        <w:right w:val="none" w:sz="0" w:space="0" w:color="auto"/>
      </w:divBdr>
    </w:div>
    <w:div w:id="1442260915">
      <w:bodyDiv w:val="1"/>
      <w:marLeft w:val="0"/>
      <w:marRight w:val="0"/>
      <w:marTop w:val="0"/>
      <w:marBottom w:val="0"/>
      <w:divBdr>
        <w:top w:val="none" w:sz="0" w:space="0" w:color="auto"/>
        <w:left w:val="none" w:sz="0" w:space="0" w:color="auto"/>
        <w:bottom w:val="none" w:sz="0" w:space="0" w:color="auto"/>
        <w:right w:val="none" w:sz="0" w:space="0" w:color="auto"/>
      </w:divBdr>
    </w:div>
    <w:div w:id="1443381919">
      <w:bodyDiv w:val="1"/>
      <w:marLeft w:val="0"/>
      <w:marRight w:val="0"/>
      <w:marTop w:val="0"/>
      <w:marBottom w:val="0"/>
      <w:divBdr>
        <w:top w:val="none" w:sz="0" w:space="0" w:color="auto"/>
        <w:left w:val="none" w:sz="0" w:space="0" w:color="auto"/>
        <w:bottom w:val="none" w:sz="0" w:space="0" w:color="auto"/>
        <w:right w:val="none" w:sz="0" w:space="0" w:color="auto"/>
      </w:divBdr>
    </w:div>
    <w:div w:id="1449160789">
      <w:bodyDiv w:val="1"/>
      <w:marLeft w:val="0"/>
      <w:marRight w:val="0"/>
      <w:marTop w:val="0"/>
      <w:marBottom w:val="0"/>
      <w:divBdr>
        <w:top w:val="none" w:sz="0" w:space="0" w:color="auto"/>
        <w:left w:val="none" w:sz="0" w:space="0" w:color="auto"/>
        <w:bottom w:val="none" w:sz="0" w:space="0" w:color="auto"/>
        <w:right w:val="none" w:sz="0" w:space="0" w:color="auto"/>
      </w:divBdr>
    </w:div>
    <w:div w:id="1452240379">
      <w:bodyDiv w:val="1"/>
      <w:marLeft w:val="0"/>
      <w:marRight w:val="0"/>
      <w:marTop w:val="0"/>
      <w:marBottom w:val="0"/>
      <w:divBdr>
        <w:top w:val="none" w:sz="0" w:space="0" w:color="auto"/>
        <w:left w:val="none" w:sz="0" w:space="0" w:color="auto"/>
        <w:bottom w:val="none" w:sz="0" w:space="0" w:color="auto"/>
        <w:right w:val="none" w:sz="0" w:space="0" w:color="auto"/>
      </w:divBdr>
    </w:div>
    <w:div w:id="1454325104">
      <w:bodyDiv w:val="1"/>
      <w:marLeft w:val="0"/>
      <w:marRight w:val="0"/>
      <w:marTop w:val="0"/>
      <w:marBottom w:val="0"/>
      <w:divBdr>
        <w:top w:val="none" w:sz="0" w:space="0" w:color="auto"/>
        <w:left w:val="none" w:sz="0" w:space="0" w:color="auto"/>
        <w:bottom w:val="none" w:sz="0" w:space="0" w:color="auto"/>
        <w:right w:val="none" w:sz="0" w:space="0" w:color="auto"/>
      </w:divBdr>
    </w:div>
    <w:div w:id="1455296815">
      <w:bodyDiv w:val="1"/>
      <w:marLeft w:val="0"/>
      <w:marRight w:val="0"/>
      <w:marTop w:val="0"/>
      <w:marBottom w:val="0"/>
      <w:divBdr>
        <w:top w:val="none" w:sz="0" w:space="0" w:color="auto"/>
        <w:left w:val="none" w:sz="0" w:space="0" w:color="auto"/>
        <w:bottom w:val="none" w:sz="0" w:space="0" w:color="auto"/>
        <w:right w:val="none" w:sz="0" w:space="0" w:color="auto"/>
      </w:divBdr>
    </w:div>
    <w:div w:id="1455365447">
      <w:bodyDiv w:val="1"/>
      <w:marLeft w:val="0"/>
      <w:marRight w:val="0"/>
      <w:marTop w:val="0"/>
      <w:marBottom w:val="0"/>
      <w:divBdr>
        <w:top w:val="none" w:sz="0" w:space="0" w:color="auto"/>
        <w:left w:val="none" w:sz="0" w:space="0" w:color="auto"/>
        <w:bottom w:val="none" w:sz="0" w:space="0" w:color="auto"/>
        <w:right w:val="none" w:sz="0" w:space="0" w:color="auto"/>
      </w:divBdr>
    </w:div>
    <w:div w:id="1456295307">
      <w:bodyDiv w:val="1"/>
      <w:marLeft w:val="0"/>
      <w:marRight w:val="0"/>
      <w:marTop w:val="0"/>
      <w:marBottom w:val="0"/>
      <w:divBdr>
        <w:top w:val="none" w:sz="0" w:space="0" w:color="auto"/>
        <w:left w:val="none" w:sz="0" w:space="0" w:color="auto"/>
        <w:bottom w:val="none" w:sz="0" w:space="0" w:color="auto"/>
        <w:right w:val="none" w:sz="0" w:space="0" w:color="auto"/>
      </w:divBdr>
    </w:div>
    <w:div w:id="1458139839">
      <w:bodyDiv w:val="1"/>
      <w:marLeft w:val="0"/>
      <w:marRight w:val="0"/>
      <w:marTop w:val="0"/>
      <w:marBottom w:val="0"/>
      <w:divBdr>
        <w:top w:val="none" w:sz="0" w:space="0" w:color="auto"/>
        <w:left w:val="none" w:sz="0" w:space="0" w:color="auto"/>
        <w:bottom w:val="none" w:sz="0" w:space="0" w:color="auto"/>
        <w:right w:val="none" w:sz="0" w:space="0" w:color="auto"/>
      </w:divBdr>
    </w:div>
    <w:div w:id="1459881161">
      <w:bodyDiv w:val="1"/>
      <w:marLeft w:val="0"/>
      <w:marRight w:val="0"/>
      <w:marTop w:val="0"/>
      <w:marBottom w:val="0"/>
      <w:divBdr>
        <w:top w:val="none" w:sz="0" w:space="0" w:color="auto"/>
        <w:left w:val="none" w:sz="0" w:space="0" w:color="auto"/>
        <w:bottom w:val="none" w:sz="0" w:space="0" w:color="auto"/>
        <w:right w:val="none" w:sz="0" w:space="0" w:color="auto"/>
      </w:divBdr>
    </w:div>
    <w:div w:id="1464731871">
      <w:bodyDiv w:val="1"/>
      <w:marLeft w:val="0"/>
      <w:marRight w:val="0"/>
      <w:marTop w:val="0"/>
      <w:marBottom w:val="0"/>
      <w:divBdr>
        <w:top w:val="none" w:sz="0" w:space="0" w:color="auto"/>
        <w:left w:val="none" w:sz="0" w:space="0" w:color="auto"/>
        <w:bottom w:val="none" w:sz="0" w:space="0" w:color="auto"/>
        <w:right w:val="none" w:sz="0" w:space="0" w:color="auto"/>
      </w:divBdr>
    </w:div>
    <w:div w:id="1469201021">
      <w:bodyDiv w:val="1"/>
      <w:marLeft w:val="0"/>
      <w:marRight w:val="0"/>
      <w:marTop w:val="0"/>
      <w:marBottom w:val="0"/>
      <w:divBdr>
        <w:top w:val="none" w:sz="0" w:space="0" w:color="auto"/>
        <w:left w:val="none" w:sz="0" w:space="0" w:color="auto"/>
        <w:bottom w:val="none" w:sz="0" w:space="0" w:color="auto"/>
        <w:right w:val="none" w:sz="0" w:space="0" w:color="auto"/>
      </w:divBdr>
    </w:div>
    <w:div w:id="1469274698">
      <w:bodyDiv w:val="1"/>
      <w:marLeft w:val="0"/>
      <w:marRight w:val="0"/>
      <w:marTop w:val="0"/>
      <w:marBottom w:val="0"/>
      <w:divBdr>
        <w:top w:val="none" w:sz="0" w:space="0" w:color="auto"/>
        <w:left w:val="none" w:sz="0" w:space="0" w:color="auto"/>
        <w:bottom w:val="none" w:sz="0" w:space="0" w:color="auto"/>
        <w:right w:val="none" w:sz="0" w:space="0" w:color="auto"/>
      </w:divBdr>
    </w:div>
    <w:div w:id="1473672172">
      <w:bodyDiv w:val="1"/>
      <w:marLeft w:val="0"/>
      <w:marRight w:val="0"/>
      <w:marTop w:val="0"/>
      <w:marBottom w:val="0"/>
      <w:divBdr>
        <w:top w:val="none" w:sz="0" w:space="0" w:color="auto"/>
        <w:left w:val="none" w:sz="0" w:space="0" w:color="auto"/>
        <w:bottom w:val="none" w:sz="0" w:space="0" w:color="auto"/>
        <w:right w:val="none" w:sz="0" w:space="0" w:color="auto"/>
      </w:divBdr>
    </w:div>
    <w:div w:id="1479112635">
      <w:bodyDiv w:val="1"/>
      <w:marLeft w:val="0"/>
      <w:marRight w:val="0"/>
      <w:marTop w:val="0"/>
      <w:marBottom w:val="0"/>
      <w:divBdr>
        <w:top w:val="none" w:sz="0" w:space="0" w:color="auto"/>
        <w:left w:val="none" w:sz="0" w:space="0" w:color="auto"/>
        <w:bottom w:val="none" w:sz="0" w:space="0" w:color="auto"/>
        <w:right w:val="none" w:sz="0" w:space="0" w:color="auto"/>
      </w:divBdr>
    </w:div>
    <w:div w:id="1480926145">
      <w:bodyDiv w:val="1"/>
      <w:marLeft w:val="0"/>
      <w:marRight w:val="0"/>
      <w:marTop w:val="0"/>
      <w:marBottom w:val="0"/>
      <w:divBdr>
        <w:top w:val="none" w:sz="0" w:space="0" w:color="auto"/>
        <w:left w:val="none" w:sz="0" w:space="0" w:color="auto"/>
        <w:bottom w:val="none" w:sz="0" w:space="0" w:color="auto"/>
        <w:right w:val="none" w:sz="0" w:space="0" w:color="auto"/>
      </w:divBdr>
    </w:div>
    <w:div w:id="1481774213">
      <w:bodyDiv w:val="1"/>
      <w:marLeft w:val="0"/>
      <w:marRight w:val="0"/>
      <w:marTop w:val="0"/>
      <w:marBottom w:val="0"/>
      <w:divBdr>
        <w:top w:val="none" w:sz="0" w:space="0" w:color="auto"/>
        <w:left w:val="none" w:sz="0" w:space="0" w:color="auto"/>
        <w:bottom w:val="none" w:sz="0" w:space="0" w:color="auto"/>
        <w:right w:val="none" w:sz="0" w:space="0" w:color="auto"/>
      </w:divBdr>
    </w:div>
    <w:div w:id="1482235650">
      <w:bodyDiv w:val="1"/>
      <w:marLeft w:val="0"/>
      <w:marRight w:val="0"/>
      <w:marTop w:val="0"/>
      <w:marBottom w:val="0"/>
      <w:divBdr>
        <w:top w:val="none" w:sz="0" w:space="0" w:color="auto"/>
        <w:left w:val="none" w:sz="0" w:space="0" w:color="auto"/>
        <w:bottom w:val="none" w:sz="0" w:space="0" w:color="auto"/>
        <w:right w:val="none" w:sz="0" w:space="0" w:color="auto"/>
      </w:divBdr>
    </w:div>
    <w:div w:id="1484665247">
      <w:bodyDiv w:val="1"/>
      <w:marLeft w:val="0"/>
      <w:marRight w:val="0"/>
      <w:marTop w:val="0"/>
      <w:marBottom w:val="0"/>
      <w:divBdr>
        <w:top w:val="none" w:sz="0" w:space="0" w:color="auto"/>
        <w:left w:val="none" w:sz="0" w:space="0" w:color="auto"/>
        <w:bottom w:val="none" w:sz="0" w:space="0" w:color="auto"/>
        <w:right w:val="none" w:sz="0" w:space="0" w:color="auto"/>
      </w:divBdr>
    </w:div>
    <w:div w:id="1485705371">
      <w:bodyDiv w:val="1"/>
      <w:marLeft w:val="0"/>
      <w:marRight w:val="0"/>
      <w:marTop w:val="0"/>
      <w:marBottom w:val="0"/>
      <w:divBdr>
        <w:top w:val="none" w:sz="0" w:space="0" w:color="auto"/>
        <w:left w:val="none" w:sz="0" w:space="0" w:color="auto"/>
        <w:bottom w:val="none" w:sz="0" w:space="0" w:color="auto"/>
        <w:right w:val="none" w:sz="0" w:space="0" w:color="auto"/>
      </w:divBdr>
    </w:div>
    <w:div w:id="1487628874">
      <w:bodyDiv w:val="1"/>
      <w:marLeft w:val="0"/>
      <w:marRight w:val="0"/>
      <w:marTop w:val="0"/>
      <w:marBottom w:val="0"/>
      <w:divBdr>
        <w:top w:val="none" w:sz="0" w:space="0" w:color="auto"/>
        <w:left w:val="none" w:sz="0" w:space="0" w:color="auto"/>
        <w:bottom w:val="none" w:sz="0" w:space="0" w:color="auto"/>
        <w:right w:val="none" w:sz="0" w:space="0" w:color="auto"/>
      </w:divBdr>
    </w:div>
    <w:div w:id="1488324128">
      <w:bodyDiv w:val="1"/>
      <w:marLeft w:val="0"/>
      <w:marRight w:val="0"/>
      <w:marTop w:val="0"/>
      <w:marBottom w:val="0"/>
      <w:divBdr>
        <w:top w:val="none" w:sz="0" w:space="0" w:color="auto"/>
        <w:left w:val="none" w:sz="0" w:space="0" w:color="auto"/>
        <w:bottom w:val="none" w:sz="0" w:space="0" w:color="auto"/>
        <w:right w:val="none" w:sz="0" w:space="0" w:color="auto"/>
      </w:divBdr>
    </w:div>
    <w:div w:id="1489446259">
      <w:bodyDiv w:val="1"/>
      <w:marLeft w:val="0"/>
      <w:marRight w:val="0"/>
      <w:marTop w:val="0"/>
      <w:marBottom w:val="0"/>
      <w:divBdr>
        <w:top w:val="none" w:sz="0" w:space="0" w:color="auto"/>
        <w:left w:val="none" w:sz="0" w:space="0" w:color="auto"/>
        <w:bottom w:val="none" w:sz="0" w:space="0" w:color="auto"/>
        <w:right w:val="none" w:sz="0" w:space="0" w:color="auto"/>
      </w:divBdr>
    </w:div>
    <w:div w:id="1492287195">
      <w:bodyDiv w:val="1"/>
      <w:marLeft w:val="0"/>
      <w:marRight w:val="0"/>
      <w:marTop w:val="0"/>
      <w:marBottom w:val="0"/>
      <w:divBdr>
        <w:top w:val="none" w:sz="0" w:space="0" w:color="auto"/>
        <w:left w:val="none" w:sz="0" w:space="0" w:color="auto"/>
        <w:bottom w:val="none" w:sz="0" w:space="0" w:color="auto"/>
        <w:right w:val="none" w:sz="0" w:space="0" w:color="auto"/>
      </w:divBdr>
    </w:div>
    <w:div w:id="1495029384">
      <w:bodyDiv w:val="1"/>
      <w:marLeft w:val="0"/>
      <w:marRight w:val="0"/>
      <w:marTop w:val="0"/>
      <w:marBottom w:val="0"/>
      <w:divBdr>
        <w:top w:val="none" w:sz="0" w:space="0" w:color="auto"/>
        <w:left w:val="none" w:sz="0" w:space="0" w:color="auto"/>
        <w:bottom w:val="none" w:sz="0" w:space="0" w:color="auto"/>
        <w:right w:val="none" w:sz="0" w:space="0" w:color="auto"/>
      </w:divBdr>
    </w:div>
    <w:div w:id="1503354955">
      <w:bodyDiv w:val="1"/>
      <w:marLeft w:val="0"/>
      <w:marRight w:val="0"/>
      <w:marTop w:val="0"/>
      <w:marBottom w:val="0"/>
      <w:divBdr>
        <w:top w:val="none" w:sz="0" w:space="0" w:color="auto"/>
        <w:left w:val="none" w:sz="0" w:space="0" w:color="auto"/>
        <w:bottom w:val="none" w:sz="0" w:space="0" w:color="auto"/>
        <w:right w:val="none" w:sz="0" w:space="0" w:color="auto"/>
      </w:divBdr>
    </w:div>
    <w:div w:id="1505583414">
      <w:bodyDiv w:val="1"/>
      <w:marLeft w:val="0"/>
      <w:marRight w:val="0"/>
      <w:marTop w:val="0"/>
      <w:marBottom w:val="0"/>
      <w:divBdr>
        <w:top w:val="none" w:sz="0" w:space="0" w:color="auto"/>
        <w:left w:val="none" w:sz="0" w:space="0" w:color="auto"/>
        <w:bottom w:val="none" w:sz="0" w:space="0" w:color="auto"/>
        <w:right w:val="none" w:sz="0" w:space="0" w:color="auto"/>
      </w:divBdr>
    </w:div>
    <w:div w:id="1506436991">
      <w:bodyDiv w:val="1"/>
      <w:marLeft w:val="0"/>
      <w:marRight w:val="0"/>
      <w:marTop w:val="0"/>
      <w:marBottom w:val="0"/>
      <w:divBdr>
        <w:top w:val="none" w:sz="0" w:space="0" w:color="auto"/>
        <w:left w:val="none" w:sz="0" w:space="0" w:color="auto"/>
        <w:bottom w:val="none" w:sz="0" w:space="0" w:color="auto"/>
        <w:right w:val="none" w:sz="0" w:space="0" w:color="auto"/>
      </w:divBdr>
    </w:div>
    <w:div w:id="1511989342">
      <w:bodyDiv w:val="1"/>
      <w:marLeft w:val="0"/>
      <w:marRight w:val="0"/>
      <w:marTop w:val="0"/>
      <w:marBottom w:val="0"/>
      <w:divBdr>
        <w:top w:val="none" w:sz="0" w:space="0" w:color="auto"/>
        <w:left w:val="none" w:sz="0" w:space="0" w:color="auto"/>
        <w:bottom w:val="none" w:sz="0" w:space="0" w:color="auto"/>
        <w:right w:val="none" w:sz="0" w:space="0" w:color="auto"/>
      </w:divBdr>
    </w:div>
    <w:div w:id="1517428108">
      <w:bodyDiv w:val="1"/>
      <w:marLeft w:val="0"/>
      <w:marRight w:val="0"/>
      <w:marTop w:val="0"/>
      <w:marBottom w:val="0"/>
      <w:divBdr>
        <w:top w:val="none" w:sz="0" w:space="0" w:color="auto"/>
        <w:left w:val="none" w:sz="0" w:space="0" w:color="auto"/>
        <w:bottom w:val="none" w:sz="0" w:space="0" w:color="auto"/>
        <w:right w:val="none" w:sz="0" w:space="0" w:color="auto"/>
      </w:divBdr>
    </w:div>
    <w:div w:id="1519542948">
      <w:bodyDiv w:val="1"/>
      <w:marLeft w:val="0"/>
      <w:marRight w:val="0"/>
      <w:marTop w:val="0"/>
      <w:marBottom w:val="0"/>
      <w:divBdr>
        <w:top w:val="none" w:sz="0" w:space="0" w:color="auto"/>
        <w:left w:val="none" w:sz="0" w:space="0" w:color="auto"/>
        <w:bottom w:val="none" w:sz="0" w:space="0" w:color="auto"/>
        <w:right w:val="none" w:sz="0" w:space="0" w:color="auto"/>
      </w:divBdr>
    </w:div>
    <w:div w:id="1520001388">
      <w:bodyDiv w:val="1"/>
      <w:marLeft w:val="0"/>
      <w:marRight w:val="0"/>
      <w:marTop w:val="0"/>
      <w:marBottom w:val="0"/>
      <w:divBdr>
        <w:top w:val="none" w:sz="0" w:space="0" w:color="auto"/>
        <w:left w:val="none" w:sz="0" w:space="0" w:color="auto"/>
        <w:bottom w:val="none" w:sz="0" w:space="0" w:color="auto"/>
        <w:right w:val="none" w:sz="0" w:space="0" w:color="auto"/>
      </w:divBdr>
    </w:div>
    <w:div w:id="1524247271">
      <w:bodyDiv w:val="1"/>
      <w:marLeft w:val="0"/>
      <w:marRight w:val="0"/>
      <w:marTop w:val="0"/>
      <w:marBottom w:val="0"/>
      <w:divBdr>
        <w:top w:val="none" w:sz="0" w:space="0" w:color="auto"/>
        <w:left w:val="none" w:sz="0" w:space="0" w:color="auto"/>
        <w:bottom w:val="none" w:sz="0" w:space="0" w:color="auto"/>
        <w:right w:val="none" w:sz="0" w:space="0" w:color="auto"/>
      </w:divBdr>
    </w:div>
    <w:div w:id="1526793785">
      <w:bodyDiv w:val="1"/>
      <w:marLeft w:val="0"/>
      <w:marRight w:val="0"/>
      <w:marTop w:val="0"/>
      <w:marBottom w:val="0"/>
      <w:divBdr>
        <w:top w:val="none" w:sz="0" w:space="0" w:color="auto"/>
        <w:left w:val="none" w:sz="0" w:space="0" w:color="auto"/>
        <w:bottom w:val="none" w:sz="0" w:space="0" w:color="auto"/>
        <w:right w:val="none" w:sz="0" w:space="0" w:color="auto"/>
      </w:divBdr>
    </w:div>
    <w:div w:id="1527868011">
      <w:bodyDiv w:val="1"/>
      <w:marLeft w:val="0"/>
      <w:marRight w:val="0"/>
      <w:marTop w:val="0"/>
      <w:marBottom w:val="0"/>
      <w:divBdr>
        <w:top w:val="none" w:sz="0" w:space="0" w:color="auto"/>
        <w:left w:val="none" w:sz="0" w:space="0" w:color="auto"/>
        <w:bottom w:val="none" w:sz="0" w:space="0" w:color="auto"/>
        <w:right w:val="none" w:sz="0" w:space="0" w:color="auto"/>
      </w:divBdr>
      <w:divsChild>
        <w:div w:id="1999768839">
          <w:marLeft w:val="0"/>
          <w:marRight w:val="0"/>
          <w:marTop w:val="0"/>
          <w:marBottom w:val="0"/>
          <w:divBdr>
            <w:top w:val="none" w:sz="0" w:space="0" w:color="auto"/>
            <w:left w:val="none" w:sz="0" w:space="0" w:color="auto"/>
            <w:bottom w:val="none" w:sz="0" w:space="0" w:color="auto"/>
            <w:right w:val="none" w:sz="0" w:space="0" w:color="auto"/>
          </w:divBdr>
          <w:divsChild>
            <w:div w:id="1118833915">
              <w:marLeft w:val="0"/>
              <w:marRight w:val="0"/>
              <w:marTop w:val="0"/>
              <w:marBottom w:val="0"/>
              <w:divBdr>
                <w:top w:val="none" w:sz="0" w:space="0" w:color="auto"/>
                <w:left w:val="none" w:sz="0" w:space="0" w:color="auto"/>
                <w:bottom w:val="none" w:sz="0" w:space="0" w:color="auto"/>
                <w:right w:val="none" w:sz="0" w:space="0" w:color="auto"/>
              </w:divBdr>
              <w:divsChild>
                <w:div w:id="1748309392">
                  <w:marLeft w:val="0"/>
                  <w:marRight w:val="0"/>
                  <w:marTop w:val="0"/>
                  <w:marBottom w:val="0"/>
                  <w:divBdr>
                    <w:top w:val="none" w:sz="0" w:space="0" w:color="auto"/>
                    <w:left w:val="none" w:sz="0" w:space="0" w:color="auto"/>
                    <w:bottom w:val="none" w:sz="0" w:space="0" w:color="auto"/>
                    <w:right w:val="none" w:sz="0" w:space="0" w:color="auto"/>
                  </w:divBdr>
                  <w:divsChild>
                    <w:div w:id="985554319">
                      <w:marLeft w:val="0"/>
                      <w:marRight w:val="0"/>
                      <w:marTop w:val="0"/>
                      <w:marBottom w:val="0"/>
                      <w:divBdr>
                        <w:top w:val="none" w:sz="0" w:space="0" w:color="auto"/>
                        <w:left w:val="none" w:sz="0" w:space="0" w:color="auto"/>
                        <w:bottom w:val="none" w:sz="0" w:space="0" w:color="auto"/>
                        <w:right w:val="none" w:sz="0" w:space="0" w:color="auto"/>
                      </w:divBdr>
                      <w:divsChild>
                        <w:div w:id="1466656119">
                          <w:marLeft w:val="0"/>
                          <w:marRight w:val="0"/>
                          <w:marTop w:val="0"/>
                          <w:marBottom w:val="0"/>
                          <w:divBdr>
                            <w:top w:val="none" w:sz="0" w:space="0" w:color="auto"/>
                            <w:left w:val="none" w:sz="0" w:space="0" w:color="auto"/>
                            <w:bottom w:val="none" w:sz="0" w:space="0" w:color="auto"/>
                            <w:right w:val="none" w:sz="0" w:space="0" w:color="auto"/>
                          </w:divBdr>
                          <w:divsChild>
                            <w:div w:id="56472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3685336">
      <w:bodyDiv w:val="1"/>
      <w:marLeft w:val="0"/>
      <w:marRight w:val="0"/>
      <w:marTop w:val="0"/>
      <w:marBottom w:val="0"/>
      <w:divBdr>
        <w:top w:val="none" w:sz="0" w:space="0" w:color="auto"/>
        <w:left w:val="none" w:sz="0" w:space="0" w:color="auto"/>
        <w:bottom w:val="none" w:sz="0" w:space="0" w:color="auto"/>
        <w:right w:val="none" w:sz="0" w:space="0" w:color="auto"/>
      </w:divBdr>
    </w:div>
    <w:div w:id="1542477552">
      <w:bodyDiv w:val="1"/>
      <w:marLeft w:val="0"/>
      <w:marRight w:val="0"/>
      <w:marTop w:val="0"/>
      <w:marBottom w:val="0"/>
      <w:divBdr>
        <w:top w:val="none" w:sz="0" w:space="0" w:color="auto"/>
        <w:left w:val="none" w:sz="0" w:space="0" w:color="auto"/>
        <w:bottom w:val="none" w:sz="0" w:space="0" w:color="auto"/>
        <w:right w:val="none" w:sz="0" w:space="0" w:color="auto"/>
      </w:divBdr>
    </w:div>
    <w:div w:id="1543862353">
      <w:bodyDiv w:val="1"/>
      <w:marLeft w:val="0"/>
      <w:marRight w:val="0"/>
      <w:marTop w:val="0"/>
      <w:marBottom w:val="0"/>
      <w:divBdr>
        <w:top w:val="none" w:sz="0" w:space="0" w:color="auto"/>
        <w:left w:val="none" w:sz="0" w:space="0" w:color="auto"/>
        <w:bottom w:val="none" w:sz="0" w:space="0" w:color="auto"/>
        <w:right w:val="none" w:sz="0" w:space="0" w:color="auto"/>
      </w:divBdr>
    </w:div>
    <w:div w:id="1545405986">
      <w:bodyDiv w:val="1"/>
      <w:marLeft w:val="0"/>
      <w:marRight w:val="0"/>
      <w:marTop w:val="0"/>
      <w:marBottom w:val="0"/>
      <w:divBdr>
        <w:top w:val="none" w:sz="0" w:space="0" w:color="auto"/>
        <w:left w:val="none" w:sz="0" w:space="0" w:color="auto"/>
        <w:bottom w:val="none" w:sz="0" w:space="0" w:color="auto"/>
        <w:right w:val="none" w:sz="0" w:space="0" w:color="auto"/>
      </w:divBdr>
    </w:div>
    <w:div w:id="1550218665">
      <w:bodyDiv w:val="1"/>
      <w:marLeft w:val="0"/>
      <w:marRight w:val="0"/>
      <w:marTop w:val="0"/>
      <w:marBottom w:val="0"/>
      <w:divBdr>
        <w:top w:val="none" w:sz="0" w:space="0" w:color="auto"/>
        <w:left w:val="none" w:sz="0" w:space="0" w:color="auto"/>
        <w:bottom w:val="none" w:sz="0" w:space="0" w:color="auto"/>
        <w:right w:val="none" w:sz="0" w:space="0" w:color="auto"/>
      </w:divBdr>
    </w:div>
    <w:div w:id="1559168174">
      <w:bodyDiv w:val="1"/>
      <w:marLeft w:val="0"/>
      <w:marRight w:val="0"/>
      <w:marTop w:val="0"/>
      <w:marBottom w:val="0"/>
      <w:divBdr>
        <w:top w:val="none" w:sz="0" w:space="0" w:color="auto"/>
        <w:left w:val="none" w:sz="0" w:space="0" w:color="auto"/>
        <w:bottom w:val="none" w:sz="0" w:space="0" w:color="auto"/>
        <w:right w:val="none" w:sz="0" w:space="0" w:color="auto"/>
      </w:divBdr>
    </w:div>
    <w:div w:id="1560552442">
      <w:bodyDiv w:val="1"/>
      <w:marLeft w:val="0"/>
      <w:marRight w:val="0"/>
      <w:marTop w:val="0"/>
      <w:marBottom w:val="0"/>
      <w:divBdr>
        <w:top w:val="none" w:sz="0" w:space="0" w:color="auto"/>
        <w:left w:val="none" w:sz="0" w:space="0" w:color="auto"/>
        <w:bottom w:val="none" w:sz="0" w:space="0" w:color="auto"/>
        <w:right w:val="none" w:sz="0" w:space="0" w:color="auto"/>
      </w:divBdr>
    </w:div>
    <w:div w:id="1560898472">
      <w:bodyDiv w:val="1"/>
      <w:marLeft w:val="0"/>
      <w:marRight w:val="0"/>
      <w:marTop w:val="0"/>
      <w:marBottom w:val="0"/>
      <w:divBdr>
        <w:top w:val="none" w:sz="0" w:space="0" w:color="auto"/>
        <w:left w:val="none" w:sz="0" w:space="0" w:color="auto"/>
        <w:bottom w:val="none" w:sz="0" w:space="0" w:color="auto"/>
        <w:right w:val="none" w:sz="0" w:space="0" w:color="auto"/>
      </w:divBdr>
    </w:div>
    <w:div w:id="1562671994">
      <w:bodyDiv w:val="1"/>
      <w:marLeft w:val="0"/>
      <w:marRight w:val="0"/>
      <w:marTop w:val="0"/>
      <w:marBottom w:val="0"/>
      <w:divBdr>
        <w:top w:val="none" w:sz="0" w:space="0" w:color="auto"/>
        <w:left w:val="none" w:sz="0" w:space="0" w:color="auto"/>
        <w:bottom w:val="none" w:sz="0" w:space="0" w:color="auto"/>
        <w:right w:val="none" w:sz="0" w:space="0" w:color="auto"/>
      </w:divBdr>
    </w:div>
    <w:div w:id="1562908378">
      <w:bodyDiv w:val="1"/>
      <w:marLeft w:val="0"/>
      <w:marRight w:val="0"/>
      <w:marTop w:val="0"/>
      <w:marBottom w:val="0"/>
      <w:divBdr>
        <w:top w:val="none" w:sz="0" w:space="0" w:color="auto"/>
        <w:left w:val="none" w:sz="0" w:space="0" w:color="auto"/>
        <w:bottom w:val="none" w:sz="0" w:space="0" w:color="auto"/>
        <w:right w:val="none" w:sz="0" w:space="0" w:color="auto"/>
      </w:divBdr>
      <w:divsChild>
        <w:div w:id="1273321554">
          <w:marLeft w:val="0"/>
          <w:marRight w:val="0"/>
          <w:marTop w:val="0"/>
          <w:marBottom w:val="0"/>
          <w:divBdr>
            <w:top w:val="none" w:sz="0" w:space="0" w:color="auto"/>
            <w:left w:val="none" w:sz="0" w:space="0" w:color="auto"/>
            <w:bottom w:val="none" w:sz="0" w:space="0" w:color="auto"/>
            <w:right w:val="none" w:sz="0" w:space="0" w:color="auto"/>
          </w:divBdr>
          <w:divsChild>
            <w:div w:id="340745461">
              <w:marLeft w:val="0"/>
              <w:marRight w:val="0"/>
              <w:marTop w:val="0"/>
              <w:marBottom w:val="0"/>
              <w:divBdr>
                <w:top w:val="none" w:sz="0" w:space="0" w:color="auto"/>
                <w:left w:val="none" w:sz="0" w:space="0" w:color="auto"/>
                <w:bottom w:val="none" w:sz="0" w:space="0" w:color="auto"/>
                <w:right w:val="none" w:sz="0" w:space="0" w:color="auto"/>
              </w:divBdr>
              <w:divsChild>
                <w:div w:id="1533766314">
                  <w:marLeft w:val="0"/>
                  <w:marRight w:val="0"/>
                  <w:marTop w:val="0"/>
                  <w:marBottom w:val="0"/>
                  <w:divBdr>
                    <w:top w:val="none" w:sz="0" w:space="0" w:color="auto"/>
                    <w:left w:val="none" w:sz="0" w:space="0" w:color="auto"/>
                    <w:bottom w:val="none" w:sz="0" w:space="0" w:color="auto"/>
                    <w:right w:val="none" w:sz="0" w:space="0" w:color="auto"/>
                  </w:divBdr>
                  <w:divsChild>
                    <w:div w:id="1602881545">
                      <w:marLeft w:val="0"/>
                      <w:marRight w:val="0"/>
                      <w:marTop w:val="0"/>
                      <w:marBottom w:val="0"/>
                      <w:divBdr>
                        <w:top w:val="none" w:sz="0" w:space="0" w:color="auto"/>
                        <w:left w:val="none" w:sz="0" w:space="0" w:color="auto"/>
                        <w:bottom w:val="none" w:sz="0" w:space="0" w:color="auto"/>
                        <w:right w:val="none" w:sz="0" w:space="0" w:color="auto"/>
                      </w:divBdr>
                      <w:divsChild>
                        <w:div w:id="218906521">
                          <w:marLeft w:val="0"/>
                          <w:marRight w:val="0"/>
                          <w:marTop w:val="0"/>
                          <w:marBottom w:val="0"/>
                          <w:divBdr>
                            <w:top w:val="none" w:sz="0" w:space="0" w:color="auto"/>
                            <w:left w:val="none" w:sz="0" w:space="0" w:color="auto"/>
                            <w:bottom w:val="none" w:sz="0" w:space="0" w:color="auto"/>
                            <w:right w:val="none" w:sz="0" w:space="0" w:color="auto"/>
                          </w:divBdr>
                          <w:divsChild>
                            <w:div w:id="121250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4217916">
      <w:bodyDiv w:val="1"/>
      <w:marLeft w:val="0"/>
      <w:marRight w:val="0"/>
      <w:marTop w:val="0"/>
      <w:marBottom w:val="0"/>
      <w:divBdr>
        <w:top w:val="none" w:sz="0" w:space="0" w:color="auto"/>
        <w:left w:val="none" w:sz="0" w:space="0" w:color="auto"/>
        <w:bottom w:val="none" w:sz="0" w:space="0" w:color="auto"/>
        <w:right w:val="none" w:sz="0" w:space="0" w:color="auto"/>
      </w:divBdr>
    </w:div>
    <w:div w:id="1565989371">
      <w:bodyDiv w:val="1"/>
      <w:marLeft w:val="0"/>
      <w:marRight w:val="0"/>
      <w:marTop w:val="0"/>
      <w:marBottom w:val="0"/>
      <w:divBdr>
        <w:top w:val="none" w:sz="0" w:space="0" w:color="auto"/>
        <w:left w:val="none" w:sz="0" w:space="0" w:color="auto"/>
        <w:bottom w:val="none" w:sz="0" w:space="0" w:color="auto"/>
        <w:right w:val="none" w:sz="0" w:space="0" w:color="auto"/>
      </w:divBdr>
    </w:div>
    <w:div w:id="1574468016">
      <w:bodyDiv w:val="1"/>
      <w:marLeft w:val="0"/>
      <w:marRight w:val="0"/>
      <w:marTop w:val="0"/>
      <w:marBottom w:val="0"/>
      <w:divBdr>
        <w:top w:val="none" w:sz="0" w:space="0" w:color="auto"/>
        <w:left w:val="none" w:sz="0" w:space="0" w:color="auto"/>
        <w:bottom w:val="none" w:sz="0" w:space="0" w:color="auto"/>
        <w:right w:val="none" w:sz="0" w:space="0" w:color="auto"/>
      </w:divBdr>
    </w:div>
    <w:div w:id="1577591278">
      <w:bodyDiv w:val="1"/>
      <w:marLeft w:val="0"/>
      <w:marRight w:val="0"/>
      <w:marTop w:val="0"/>
      <w:marBottom w:val="0"/>
      <w:divBdr>
        <w:top w:val="none" w:sz="0" w:space="0" w:color="auto"/>
        <w:left w:val="none" w:sz="0" w:space="0" w:color="auto"/>
        <w:bottom w:val="none" w:sz="0" w:space="0" w:color="auto"/>
        <w:right w:val="none" w:sz="0" w:space="0" w:color="auto"/>
      </w:divBdr>
    </w:div>
    <w:div w:id="1578058400">
      <w:bodyDiv w:val="1"/>
      <w:marLeft w:val="0"/>
      <w:marRight w:val="0"/>
      <w:marTop w:val="0"/>
      <w:marBottom w:val="0"/>
      <w:divBdr>
        <w:top w:val="none" w:sz="0" w:space="0" w:color="auto"/>
        <w:left w:val="none" w:sz="0" w:space="0" w:color="auto"/>
        <w:bottom w:val="none" w:sz="0" w:space="0" w:color="auto"/>
        <w:right w:val="none" w:sz="0" w:space="0" w:color="auto"/>
      </w:divBdr>
    </w:div>
    <w:div w:id="1580097598">
      <w:bodyDiv w:val="1"/>
      <w:marLeft w:val="0"/>
      <w:marRight w:val="0"/>
      <w:marTop w:val="0"/>
      <w:marBottom w:val="0"/>
      <w:divBdr>
        <w:top w:val="none" w:sz="0" w:space="0" w:color="auto"/>
        <w:left w:val="none" w:sz="0" w:space="0" w:color="auto"/>
        <w:bottom w:val="none" w:sz="0" w:space="0" w:color="auto"/>
        <w:right w:val="none" w:sz="0" w:space="0" w:color="auto"/>
      </w:divBdr>
    </w:div>
    <w:div w:id="1580291551">
      <w:bodyDiv w:val="1"/>
      <w:marLeft w:val="0"/>
      <w:marRight w:val="0"/>
      <w:marTop w:val="0"/>
      <w:marBottom w:val="0"/>
      <w:divBdr>
        <w:top w:val="none" w:sz="0" w:space="0" w:color="auto"/>
        <w:left w:val="none" w:sz="0" w:space="0" w:color="auto"/>
        <w:bottom w:val="none" w:sz="0" w:space="0" w:color="auto"/>
        <w:right w:val="none" w:sz="0" w:space="0" w:color="auto"/>
      </w:divBdr>
    </w:div>
    <w:div w:id="1582174101">
      <w:bodyDiv w:val="1"/>
      <w:marLeft w:val="0"/>
      <w:marRight w:val="0"/>
      <w:marTop w:val="0"/>
      <w:marBottom w:val="0"/>
      <w:divBdr>
        <w:top w:val="none" w:sz="0" w:space="0" w:color="auto"/>
        <w:left w:val="none" w:sz="0" w:space="0" w:color="auto"/>
        <w:bottom w:val="none" w:sz="0" w:space="0" w:color="auto"/>
        <w:right w:val="none" w:sz="0" w:space="0" w:color="auto"/>
      </w:divBdr>
    </w:div>
    <w:div w:id="1582909225">
      <w:bodyDiv w:val="1"/>
      <w:marLeft w:val="0"/>
      <w:marRight w:val="0"/>
      <w:marTop w:val="0"/>
      <w:marBottom w:val="0"/>
      <w:divBdr>
        <w:top w:val="none" w:sz="0" w:space="0" w:color="auto"/>
        <w:left w:val="none" w:sz="0" w:space="0" w:color="auto"/>
        <w:bottom w:val="none" w:sz="0" w:space="0" w:color="auto"/>
        <w:right w:val="none" w:sz="0" w:space="0" w:color="auto"/>
      </w:divBdr>
    </w:div>
    <w:div w:id="1584485648">
      <w:bodyDiv w:val="1"/>
      <w:marLeft w:val="0"/>
      <w:marRight w:val="0"/>
      <w:marTop w:val="0"/>
      <w:marBottom w:val="0"/>
      <w:divBdr>
        <w:top w:val="none" w:sz="0" w:space="0" w:color="auto"/>
        <w:left w:val="none" w:sz="0" w:space="0" w:color="auto"/>
        <w:bottom w:val="none" w:sz="0" w:space="0" w:color="auto"/>
        <w:right w:val="none" w:sz="0" w:space="0" w:color="auto"/>
      </w:divBdr>
    </w:div>
    <w:div w:id="1593472934">
      <w:bodyDiv w:val="1"/>
      <w:marLeft w:val="0"/>
      <w:marRight w:val="0"/>
      <w:marTop w:val="0"/>
      <w:marBottom w:val="0"/>
      <w:divBdr>
        <w:top w:val="none" w:sz="0" w:space="0" w:color="auto"/>
        <w:left w:val="none" w:sz="0" w:space="0" w:color="auto"/>
        <w:bottom w:val="none" w:sz="0" w:space="0" w:color="auto"/>
        <w:right w:val="none" w:sz="0" w:space="0" w:color="auto"/>
      </w:divBdr>
    </w:div>
    <w:div w:id="1597857711">
      <w:bodyDiv w:val="1"/>
      <w:marLeft w:val="0"/>
      <w:marRight w:val="0"/>
      <w:marTop w:val="0"/>
      <w:marBottom w:val="0"/>
      <w:divBdr>
        <w:top w:val="none" w:sz="0" w:space="0" w:color="auto"/>
        <w:left w:val="none" w:sz="0" w:space="0" w:color="auto"/>
        <w:bottom w:val="none" w:sz="0" w:space="0" w:color="auto"/>
        <w:right w:val="none" w:sz="0" w:space="0" w:color="auto"/>
      </w:divBdr>
    </w:div>
    <w:div w:id="1599824164">
      <w:bodyDiv w:val="1"/>
      <w:marLeft w:val="0"/>
      <w:marRight w:val="0"/>
      <w:marTop w:val="0"/>
      <w:marBottom w:val="0"/>
      <w:divBdr>
        <w:top w:val="none" w:sz="0" w:space="0" w:color="auto"/>
        <w:left w:val="none" w:sz="0" w:space="0" w:color="auto"/>
        <w:bottom w:val="none" w:sz="0" w:space="0" w:color="auto"/>
        <w:right w:val="none" w:sz="0" w:space="0" w:color="auto"/>
      </w:divBdr>
    </w:div>
    <w:div w:id="1602177625">
      <w:bodyDiv w:val="1"/>
      <w:marLeft w:val="0"/>
      <w:marRight w:val="0"/>
      <w:marTop w:val="0"/>
      <w:marBottom w:val="0"/>
      <w:divBdr>
        <w:top w:val="none" w:sz="0" w:space="0" w:color="auto"/>
        <w:left w:val="none" w:sz="0" w:space="0" w:color="auto"/>
        <w:bottom w:val="none" w:sz="0" w:space="0" w:color="auto"/>
        <w:right w:val="none" w:sz="0" w:space="0" w:color="auto"/>
      </w:divBdr>
    </w:div>
    <w:div w:id="1608076346">
      <w:bodyDiv w:val="1"/>
      <w:marLeft w:val="0"/>
      <w:marRight w:val="0"/>
      <w:marTop w:val="0"/>
      <w:marBottom w:val="0"/>
      <w:divBdr>
        <w:top w:val="none" w:sz="0" w:space="0" w:color="auto"/>
        <w:left w:val="none" w:sz="0" w:space="0" w:color="auto"/>
        <w:bottom w:val="none" w:sz="0" w:space="0" w:color="auto"/>
        <w:right w:val="none" w:sz="0" w:space="0" w:color="auto"/>
      </w:divBdr>
    </w:div>
    <w:div w:id="1608266575">
      <w:bodyDiv w:val="1"/>
      <w:marLeft w:val="0"/>
      <w:marRight w:val="0"/>
      <w:marTop w:val="0"/>
      <w:marBottom w:val="0"/>
      <w:divBdr>
        <w:top w:val="none" w:sz="0" w:space="0" w:color="auto"/>
        <w:left w:val="none" w:sz="0" w:space="0" w:color="auto"/>
        <w:bottom w:val="none" w:sz="0" w:space="0" w:color="auto"/>
        <w:right w:val="none" w:sz="0" w:space="0" w:color="auto"/>
      </w:divBdr>
    </w:div>
    <w:div w:id="1610042087">
      <w:bodyDiv w:val="1"/>
      <w:marLeft w:val="0"/>
      <w:marRight w:val="0"/>
      <w:marTop w:val="0"/>
      <w:marBottom w:val="0"/>
      <w:divBdr>
        <w:top w:val="none" w:sz="0" w:space="0" w:color="auto"/>
        <w:left w:val="none" w:sz="0" w:space="0" w:color="auto"/>
        <w:bottom w:val="none" w:sz="0" w:space="0" w:color="auto"/>
        <w:right w:val="none" w:sz="0" w:space="0" w:color="auto"/>
      </w:divBdr>
    </w:div>
    <w:div w:id="1624657301">
      <w:bodyDiv w:val="1"/>
      <w:marLeft w:val="0"/>
      <w:marRight w:val="0"/>
      <w:marTop w:val="0"/>
      <w:marBottom w:val="0"/>
      <w:divBdr>
        <w:top w:val="none" w:sz="0" w:space="0" w:color="auto"/>
        <w:left w:val="none" w:sz="0" w:space="0" w:color="auto"/>
        <w:bottom w:val="none" w:sz="0" w:space="0" w:color="auto"/>
        <w:right w:val="none" w:sz="0" w:space="0" w:color="auto"/>
      </w:divBdr>
      <w:divsChild>
        <w:div w:id="19203035">
          <w:marLeft w:val="0"/>
          <w:marRight w:val="0"/>
          <w:marTop w:val="0"/>
          <w:marBottom w:val="0"/>
          <w:divBdr>
            <w:top w:val="none" w:sz="0" w:space="0" w:color="auto"/>
            <w:left w:val="none" w:sz="0" w:space="0" w:color="auto"/>
            <w:bottom w:val="none" w:sz="0" w:space="0" w:color="auto"/>
            <w:right w:val="none" w:sz="0" w:space="0" w:color="auto"/>
          </w:divBdr>
        </w:div>
        <w:div w:id="1994485957">
          <w:marLeft w:val="0"/>
          <w:marRight w:val="0"/>
          <w:marTop w:val="0"/>
          <w:marBottom w:val="0"/>
          <w:divBdr>
            <w:top w:val="none" w:sz="0" w:space="0" w:color="auto"/>
            <w:left w:val="none" w:sz="0" w:space="0" w:color="auto"/>
            <w:bottom w:val="none" w:sz="0" w:space="0" w:color="auto"/>
            <w:right w:val="none" w:sz="0" w:space="0" w:color="auto"/>
          </w:divBdr>
        </w:div>
      </w:divsChild>
    </w:div>
    <w:div w:id="1627587458">
      <w:bodyDiv w:val="1"/>
      <w:marLeft w:val="0"/>
      <w:marRight w:val="0"/>
      <w:marTop w:val="0"/>
      <w:marBottom w:val="0"/>
      <w:divBdr>
        <w:top w:val="none" w:sz="0" w:space="0" w:color="auto"/>
        <w:left w:val="none" w:sz="0" w:space="0" w:color="auto"/>
        <w:bottom w:val="none" w:sz="0" w:space="0" w:color="auto"/>
        <w:right w:val="none" w:sz="0" w:space="0" w:color="auto"/>
      </w:divBdr>
    </w:div>
    <w:div w:id="1639452562">
      <w:bodyDiv w:val="1"/>
      <w:marLeft w:val="0"/>
      <w:marRight w:val="0"/>
      <w:marTop w:val="0"/>
      <w:marBottom w:val="0"/>
      <w:divBdr>
        <w:top w:val="none" w:sz="0" w:space="0" w:color="auto"/>
        <w:left w:val="none" w:sz="0" w:space="0" w:color="auto"/>
        <w:bottom w:val="none" w:sz="0" w:space="0" w:color="auto"/>
        <w:right w:val="none" w:sz="0" w:space="0" w:color="auto"/>
      </w:divBdr>
    </w:div>
    <w:div w:id="1640651354">
      <w:bodyDiv w:val="1"/>
      <w:marLeft w:val="0"/>
      <w:marRight w:val="0"/>
      <w:marTop w:val="0"/>
      <w:marBottom w:val="0"/>
      <w:divBdr>
        <w:top w:val="none" w:sz="0" w:space="0" w:color="auto"/>
        <w:left w:val="none" w:sz="0" w:space="0" w:color="auto"/>
        <w:bottom w:val="none" w:sz="0" w:space="0" w:color="auto"/>
        <w:right w:val="none" w:sz="0" w:space="0" w:color="auto"/>
      </w:divBdr>
    </w:div>
    <w:div w:id="1644964116">
      <w:bodyDiv w:val="1"/>
      <w:marLeft w:val="0"/>
      <w:marRight w:val="0"/>
      <w:marTop w:val="0"/>
      <w:marBottom w:val="0"/>
      <w:divBdr>
        <w:top w:val="none" w:sz="0" w:space="0" w:color="auto"/>
        <w:left w:val="none" w:sz="0" w:space="0" w:color="auto"/>
        <w:bottom w:val="none" w:sz="0" w:space="0" w:color="auto"/>
        <w:right w:val="none" w:sz="0" w:space="0" w:color="auto"/>
      </w:divBdr>
    </w:div>
    <w:div w:id="1650669172">
      <w:bodyDiv w:val="1"/>
      <w:marLeft w:val="0"/>
      <w:marRight w:val="0"/>
      <w:marTop w:val="0"/>
      <w:marBottom w:val="0"/>
      <w:divBdr>
        <w:top w:val="none" w:sz="0" w:space="0" w:color="auto"/>
        <w:left w:val="none" w:sz="0" w:space="0" w:color="auto"/>
        <w:bottom w:val="none" w:sz="0" w:space="0" w:color="auto"/>
        <w:right w:val="none" w:sz="0" w:space="0" w:color="auto"/>
      </w:divBdr>
    </w:div>
    <w:div w:id="1654603060">
      <w:bodyDiv w:val="1"/>
      <w:marLeft w:val="0"/>
      <w:marRight w:val="0"/>
      <w:marTop w:val="0"/>
      <w:marBottom w:val="0"/>
      <w:divBdr>
        <w:top w:val="none" w:sz="0" w:space="0" w:color="auto"/>
        <w:left w:val="none" w:sz="0" w:space="0" w:color="auto"/>
        <w:bottom w:val="none" w:sz="0" w:space="0" w:color="auto"/>
        <w:right w:val="none" w:sz="0" w:space="0" w:color="auto"/>
      </w:divBdr>
    </w:div>
    <w:div w:id="1655524845">
      <w:bodyDiv w:val="1"/>
      <w:marLeft w:val="0"/>
      <w:marRight w:val="0"/>
      <w:marTop w:val="0"/>
      <w:marBottom w:val="0"/>
      <w:divBdr>
        <w:top w:val="none" w:sz="0" w:space="0" w:color="auto"/>
        <w:left w:val="none" w:sz="0" w:space="0" w:color="auto"/>
        <w:bottom w:val="none" w:sz="0" w:space="0" w:color="auto"/>
        <w:right w:val="none" w:sz="0" w:space="0" w:color="auto"/>
      </w:divBdr>
    </w:div>
    <w:div w:id="1658872987">
      <w:bodyDiv w:val="1"/>
      <w:marLeft w:val="0"/>
      <w:marRight w:val="0"/>
      <w:marTop w:val="0"/>
      <w:marBottom w:val="0"/>
      <w:divBdr>
        <w:top w:val="none" w:sz="0" w:space="0" w:color="auto"/>
        <w:left w:val="none" w:sz="0" w:space="0" w:color="auto"/>
        <w:bottom w:val="none" w:sz="0" w:space="0" w:color="auto"/>
        <w:right w:val="none" w:sz="0" w:space="0" w:color="auto"/>
      </w:divBdr>
    </w:div>
    <w:div w:id="1658924437">
      <w:bodyDiv w:val="1"/>
      <w:marLeft w:val="0"/>
      <w:marRight w:val="0"/>
      <w:marTop w:val="0"/>
      <w:marBottom w:val="0"/>
      <w:divBdr>
        <w:top w:val="none" w:sz="0" w:space="0" w:color="auto"/>
        <w:left w:val="none" w:sz="0" w:space="0" w:color="auto"/>
        <w:bottom w:val="none" w:sz="0" w:space="0" w:color="auto"/>
        <w:right w:val="none" w:sz="0" w:space="0" w:color="auto"/>
      </w:divBdr>
    </w:div>
    <w:div w:id="1665695145">
      <w:bodyDiv w:val="1"/>
      <w:marLeft w:val="0"/>
      <w:marRight w:val="0"/>
      <w:marTop w:val="0"/>
      <w:marBottom w:val="0"/>
      <w:divBdr>
        <w:top w:val="none" w:sz="0" w:space="0" w:color="auto"/>
        <w:left w:val="none" w:sz="0" w:space="0" w:color="auto"/>
        <w:bottom w:val="none" w:sz="0" w:space="0" w:color="auto"/>
        <w:right w:val="none" w:sz="0" w:space="0" w:color="auto"/>
      </w:divBdr>
    </w:div>
    <w:div w:id="1666125027">
      <w:bodyDiv w:val="1"/>
      <w:marLeft w:val="0"/>
      <w:marRight w:val="0"/>
      <w:marTop w:val="0"/>
      <w:marBottom w:val="0"/>
      <w:divBdr>
        <w:top w:val="none" w:sz="0" w:space="0" w:color="auto"/>
        <w:left w:val="none" w:sz="0" w:space="0" w:color="auto"/>
        <w:bottom w:val="none" w:sz="0" w:space="0" w:color="auto"/>
        <w:right w:val="none" w:sz="0" w:space="0" w:color="auto"/>
      </w:divBdr>
    </w:div>
    <w:div w:id="1668052044">
      <w:bodyDiv w:val="1"/>
      <w:marLeft w:val="0"/>
      <w:marRight w:val="0"/>
      <w:marTop w:val="0"/>
      <w:marBottom w:val="0"/>
      <w:divBdr>
        <w:top w:val="none" w:sz="0" w:space="0" w:color="auto"/>
        <w:left w:val="none" w:sz="0" w:space="0" w:color="auto"/>
        <w:bottom w:val="none" w:sz="0" w:space="0" w:color="auto"/>
        <w:right w:val="none" w:sz="0" w:space="0" w:color="auto"/>
      </w:divBdr>
    </w:div>
    <w:div w:id="1679843265">
      <w:bodyDiv w:val="1"/>
      <w:marLeft w:val="0"/>
      <w:marRight w:val="0"/>
      <w:marTop w:val="0"/>
      <w:marBottom w:val="0"/>
      <w:divBdr>
        <w:top w:val="none" w:sz="0" w:space="0" w:color="auto"/>
        <w:left w:val="none" w:sz="0" w:space="0" w:color="auto"/>
        <w:bottom w:val="none" w:sz="0" w:space="0" w:color="auto"/>
        <w:right w:val="none" w:sz="0" w:space="0" w:color="auto"/>
      </w:divBdr>
    </w:div>
    <w:div w:id="1681154636">
      <w:bodyDiv w:val="1"/>
      <w:marLeft w:val="0"/>
      <w:marRight w:val="0"/>
      <w:marTop w:val="0"/>
      <w:marBottom w:val="0"/>
      <w:divBdr>
        <w:top w:val="none" w:sz="0" w:space="0" w:color="auto"/>
        <w:left w:val="none" w:sz="0" w:space="0" w:color="auto"/>
        <w:bottom w:val="none" w:sz="0" w:space="0" w:color="auto"/>
        <w:right w:val="none" w:sz="0" w:space="0" w:color="auto"/>
      </w:divBdr>
    </w:div>
    <w:div w:id="1682657682">
      <w:bodyDiv w:val="1"/>
      <w:marLeft w:val="0"/>
      <w:marRight w:val="0"/>
      <w:marTop w:val="0"/>
      <w:marBottom w:val="0"/>
      <w:divBdr>
        <w:top w:val="none" w:sz="0" w:space="0" w:color="auto"/>
        <w:left w:val="none" w:sz="0" w:space="0" w:color="auto"/>
        <w:bottom w:val="none" w:sz="0" w:space="0" w:color="auto"/>
        <w:right w:val="none" w:sz="0" w:space="0" w:color="auto"/>
      </w:divBdr>
      <w:divsChild>
        <w:div w:id="1241065981">
          <w:marLeft w:val="0"/>
          <w:marRight w:val="0"/>
          <w:marTop w:val="0"/>
          <w:marBottom w:val="0"/>
          <w:divBdr>
            <w:top w:val="none" w:sz="0" w:space="0" w:color="auto"/>
            <w:left w:val="none" w:sz="0" w:space="0" w:color="auto"/>
            <w:bottom w:val="none" w:sz="0" w:space="0" w:color="auto"/>
            <w:right w:val="none" w:sz="0" w:space="0" w:color="auto"/>
          </w:divBdr>
          <w:divsChild>
            <w:div w:id="2130123186">
              <w:marLeft w:val="0"/>
              <w:marRight w:val="0"/>
              <w:marTop w:val="0"/>
              <w:marBottom w:val="0"/>
              <w:divBdr>
                <w:top w:val="none" w:sz="0" w:space="0" w:color="auto"/>
                <w:left w:val="none" w:sz="0" w:space="0" w:color="auto"/>
                <w:bottom w:val="none" w:sz="0" w:space="0" w:color="auto"/>
                <w:right w:val="none" w:sz="0" w:space="0" w:color="auto"/>
              </w:divBdr>
              <w:divsChild>
                <w:div w:id="606545325">
                  <w:marLeft w:val="0"/>
                  <w:marRight w:val="0"/>
                  <w:marTop w:val="0"/>
                  <w:marBottom w:val="0"/>
                  <w:divBdr>
                    <w:top w:val="none" w:sz="0" w:space="0" w:color="auto"/>
                    <w:left w:val="none" w:sz="0" w:space="0" w:color="auto"/>
                    <w:bottom w:val="none" w:sz="0" w:space="0" w:color="auto"/>
                    <w:right w:val="none" w:sz="0" w:space="0" w:color="auto"/>
                  </w:divBdr>
                  <w:divsChild>
                    <w:div w:id="1570261705">
                      <w:marLeft w:val="0"/>
                      <w:marRight w:val="0"/>
                      <w:marTop w:val="0"/>
                      <w:marBottom w:val="0"/>
                      <w:divBdr>
                        <w:top w:val="none" w:sz="0" w:space="0" w:color="auto"/>
                        <w:left w:val="none" w:sz="0" w:space="0" w:color="auto"/>
                        <w:bottom w:val="none" w:sz="0" w:space="0" w:color="auto"/>
                        <w:right w:val="none" w:sz="0" w:space="0" w:color="auto"/>
                      </w:divBdr>
                      <w:divsChild>
                        <w:div w:id="1119106227">
                          <w:marLeft w:val="0"/>
                          <w:marRight w:val="0"/>
                          <w:marTop w:val="0"/>
                          <w:marBottom w:val="0"/>
                          <w:divBdr>
                            <w:top w:val="none" w:sz="0" w:space="0" w:color="auto"/>
                            <w:left w:val="none" w:sz="0" w:space="0" w:color="auto"/>
                            <w:bottom w:val="none" w:sz="0" w:space="0" w:color="auto"/>
                            <w:right w:val="none" w:sz="0" w:space="0" w:color="auto"/>
                          </w:divBdr>
                          <w:divsChild>
                            <w:div w:id="185140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090285">
      <w:bodyDiv w:val="1"/>
      <w:marLeft w:val="0"/>
      <w:marRight w:val="0"/>
      <w:marTop w:val="0"/>
      <w:marBottom w:val="0"/>
      <w:divBdr>
        <w:top w:val="none" w:sz="0" w:space="0" w:color="auto"/>
        <w:left w:val="none" w:sz="0" w:space="0" w:color="auto"/>
        <w:bottom w:val="none" w:sz="0" w:space="0" w:color="auto"/>
        <w:right w:val="none" w:sz="0" w:space="0" w:color="auto"/>
      </w:divBdr>
    </w:div>
    <w:div w:id="1685401986">
      <w:bodyDiv w:val="1"/>
      <w:marLeft w:val="0"/>
      <w:marRight w:val="0"/>
      <w:marTop w:val="0"/>
      <w:marBottom w:val="0"/>
      <w:divBdr>
        <w:top w:val="none" w:sz="0" w:space="0" w:color="auto"/>
        <w:left w:val="none" w:sz="0" w:space="0" w:color="auto"/>
        <w:bottom w:val="none" w:sz="0" w:space="0" w:color="auto"/>
        <w:right w:val="none" w:sz="0" w:space="0" w:color="auto"/>
      </w:divBdr>
    </w:div>
    <w:div w:id="1686056599">
      <w:bodyDiv w:val="1"/>
      <w:marLeft w:val="0"/>
      <w:marRight w:val="0"/>
      <w:marTop w:val="0"/>
      <w:marBottom w:val="0"/>
      <w:divBdr>
        <w:top w:val="none" w:sz="0" w:space="0" w:color="auto"/>
        <w:left w:val="none" w:sz="0" w:space="0" w:color="auto"/>
        <w:bottom w:val="none" w:sz="0" w:space="0" w:color="auto"/>
        <w:right w:val="none" w:sz="0" w:space="0" w:color="auto"/>
      </w:divBdr>
    </w:div>
    <w:div w:id="1689331751">
      <w:bodyDiv w:val="1"/>
      <w:marLeft w:val="0"/>
      <w:marRight w:val="0"/>
      <w:marTop w:val="0"/>
      <w:marBottom w:val="0"/>
      <w:divBdr>
        <w:top w:val="none" w:sz="0" w:space="0" w:color="auto"/>
        <w:left w:val="none" w:sz="0" w:space="0" w:color="auto"/>
        <w:bottom w:val="none" w:sz="0" w:space="0" w:color="auto"/>
        <w:right w:val="none" w:sz="0" w:space="0" w:color="auto"/>
      </w:divBdr>
    </w:div>
    <w:div w:id="1689986429">
      <w:bodyDiv w:val="1"/>
      <w:marLeft w:val="0"/>
      <w:marRight w:val="0"/>
      <w:marTop w:val="0"/>
      <w:marBottom w:val="0"/>
      <w:divBdr>
        <w:top w:val="none" w:sz="0" w:space="0" w:color="auto"/>
        <w:left w:val="none" w:sz="0" w:space="0" w:color="auto"/>
        <w:bottom w:val="none" w:sz="0" w:space="0" w:color="auto"/>
        <w:right w:val="none" w:sz="0" w:space="0" w:color="auto"/>
      </w:divBdr>
    </w:div>
    <w:div w:id="1699501885">
      <w:bodyDiv w:val="1"/>
      <w:marLeft w:val="0"/>
      <w:marRight w:val="0"/>
      <w:marTop w:val="0"/>
      <w:marBottom w:val="0"/>
      <w:divBdr>
        <w:top w:val="none" w:sz="0" w:space="0" w:color="auto"/>
        <w:left w:val="none" w:sz="0" w:space="0" w:color="auto"/>
        <w:bottom w:val="none" w:sz="0" w:space="0" w:color="auto"/>
        <w:right w:val="none" w:sz="0" w:space="0" w:color="auto"/>
      </w:divBdr>
    </w:div>
    <w:div w:id="1699626585">
      <w:bodyDiv w:val="1"/>
      <w:marLeft w:val="0"/>
      <w:marRight w:val="0"/>
      <w:marTop w:val="0"/>
      <w:marBottom w:val="0"/>
      <w:divBdr>
        <w:top w:val="none" w:sz="0" w:space="0" w:color="auto"/>
        <w:left w:val="none" w:sz="0" w:space="0" w:color="auto"/>
        <w:bottom w:val="none" w:sz="0" w:space="0" w:color="auto"/>
        <w:right w:val="none" w:sz="0" w:space="0" w:color="auto"/>
      </w:divBdr>
    </w:div>
    <w:div w:id="1701710275">
      <w:bodyDiv w:val="1"/>
      <w:marLeft w:val="0"/>
      <w:marRight w:val="0"/>
      <w:marTop w:val="0"/>
      <w:marBottom w:val="0"/>
      <w:divBdr>
        <w:top w:val="none" w:sz="0" w:space="0" w:color="auto"/>
        <w:left w:val="none" w:sz="0" w:space="0" w:color="auto"/>
        <w:bottom w:val="none" w:sz="0" w:space="0" w:color="auto"/>
        <w:right w:val="none" w:sz="0" w:space="0" w:color="auto"/>
      </w:divBdr>
    </w:div>
    <w:div w:id="1701930159">
      <w:bodyDiv w:val="1"/>
      <w:marLeft w:val="0"/>
      <w:marRight w:val="0"/>
      <w:marTop w:val="0"/>
      <w:marBottom w:val="0"/>
      <w:divBdr>
        <w:top w:val="none" w:sz="0" w:space="0" w:color="auto"/>
        <w:left w:val="none" w:sz="0" w:space="0" w:color="auto"/>
        <w:bottom w:val="none" w:sz="0" w:space="0" w:color="auto"/>
        <w:right w:val="none" w:sz="0" w:space="0" w:color="auto"/>
      </w:divBdr>
    </w:div>
    <w:div w:id="1711878335">
      <w:bodyDiv w:val="1"/>
      <w:marLeft w:val="0"/>
      <w:marRight w:val="0"/>
      <w:marTop w:val="0"/>
      <w:marBottom w:val="0"/>
      <w:divBdr>
        <w:top w:val="none" w:sz="0" w:space="0" w:color="auto"/>
        <w:left w:val="none" w:sz="0" w:space="0" w:color="auto"/>
        <w:bottom w:val="none" w:sz="0" w:space="0" w:color="auto"/>
        <w:right w:val="none" w:sz="0" w:space="0" w:color="auto"/>
      </w:divBdr>
    </w:div>
    <w:div w:id="1724674705">
      <w:bodyDiv w:val="1"/>
      <w:marLeft w:val="0"/>
      <w:marRight w:val="0"/>
      <w:marTop w:val="0"/>
      <w:marBottom w:val="0"/>
      <w:divBdr>
        <w:top w:val="none" w:sz="0" w:space="0" w:color="auto"/>
        <w:left w:val="none" w:sz="0" w:space="0" w:color="auto"/>
        <w:bottom w:val="none" w:sz="0" w:space="0" w:color="auto"/>
        <w:right w:val="none" w:sz="0" w:space="0" w:color="auto"/>
      </w:divBdr>
    </w:div>
    <w:div w:id="1725987420">
      <w:bodyDiv w:val="1"/>
      <w:marLeft w:val="0"/>
      <w:marRight w:val="0"/>
      <w:marTop w:val="0"/>
      <w:marBottom w:val="0"/>
      <w:divBdr>
        <w:top w:val="none" w:sz="0" w:space="0" w:color="auto"/>
        <w:left w:val="none" w:sz="0" w:space="0" w:color="auto"/>
        <w:bottom w:val="none" w:sz="0" w:space="0" w:color="auto"/>
        <w:right w:val="none" w:sz="0" w:space="0" w:color="auto"/>
      </w:divBdr>
    </w:div>
    <w:div w:id="1737239141">
      <w:bodyDiv w:val="1"/>
      <w:marLeft w:val="0"/>
      <w:marRight w:val="0"/>
      <w:marTop w:val="0"/>
      <w:marBottom w:val="0"/>
      <w:divBdr>
        <w:top w:val="none" w:sz="0" w:space="0" w:color="auto"/>
        <w:left w:val="none" w:sz="0" w:space="0" w:color="auto"/>
        <w:bottom w:val="none" w:sz="0" w:space="0" w:color="auto"/>
        <w:right w:val="none" w:sz="0" w:space="0" w:color="auto"/>
      </w:divBdr>
    </w:div>
    <w:div w:id="1742175200">
      <w:bodyDiv w:val="1"/>
      <w:marLeft w:val="0"/>
      <w:marRight w:val="0"/>
      <w:marTop w:val="0"/>
      <w:marBottom w:val="0"/>
      <w:divBdr>
        <w:top w:val="none" w:sz="0" w:space="0" w:color="auto"/>
        <w:left w:val="none" w:sz="0" w:space="0" w:color="auto"/>
        <w:bottom w:val="none" w:sz="0" w:space="0" w:color="auto"/>
        <w:right w:val="none" w:sz="0" w:space="0" w:color="auto"/>
      </w:divBdr>
    </w:div>
    <w:div w:id="1743991982">
      <w:bodyDiv w:val="1"/>
      <w:marLeft w:val="0"/>
      <w:marRight w:val="0"/>
      <w:marTop w:val="0"/>
      <w:marBottom w:val="0"/>
      <w:divBdr>
        <w:top w:val="none" w:sz="0" w:space="0" w:color="auto"/>
        <w:left w:val="none" w:sz="0" w:space="0" w:color="auto"/>
        <w:bottom w:val="none" w:sz="0" w:space="0" w:color="auto"/>
        <w:right w:val="none" w:sz="0" w:space="0" w:color="auto"/>
      </w:divBdr>
      <w:divsChild>
        <w:div w:id="54283648">
          <w:marLeft w:val="0"/>
          <w:marRight w:val="0"/>
          <w:marTop w:val="0"/>
          <w:marBottom w:val="0"/>
          <w:divBdr>
            <w:top w:val="none" w:sz="0" w:space="0" w:color="auto"/>
            <w:left w:val="none" w:sz="0" w:space="0" w:color="auto"/>
            <w:bottom w:val="none" w:sz="0" w:space="0" w:color="auto"/>
            <w:right w:val="none" w:sz="0" w:space="0" w:color="auto"/>
          </w:divBdr>
        </w:div>
        <w:div w:id="1239943872">
          <w:marLeft w:val="0"/>
          <w:marRight w:val="0"/>
          <w:marTop w:val="0"/>
          <w:marBottom w:val="0"/>
          <w:divBdr>
            <w:top w:val="none" w:sz="0" w:space="0" w:color="auto"/>
            <w:left w:val="none" w:sz="0" w:space="0" w:color="auto"/>
            <w:bottom w:val="none" w:sz="0" w:space="0" w:color="auto"/>
            <w:right w:val="none" w:sz="0" w:space="0" w:color="auto"/>
          </w:divBdr>
        </w:div>
      </w:divsChild>
    </w:div>
    <w:div w:id="1747417098">
      <w:bodyDiv w:val="1"/>
      <w:marLeft w:val="0"/>
      <w:marRight w:val="0"/>
      <w:marTop w:val="0"/>
      <w:marBottom w:val="0"/>
      <w:divBdr>
        <w:top w:val="none" w:sz="0" w:space="0" w:color="auto"/>
        <w:left w:val="none" w:sz="0" w:space="0" w:color="auto"/>
        <w:bottom w:val="none" w:sz="0" w:space="0" w:color="auto"/>
        <w:right w:val="none" w:sz="0" w:space="0" w:color="auto"/>
      </w:divBdr>
    </w:div>
    <w:div w:id="1750037639">
      <w:bodyDiv w:val="1"/>
      <w:marLeft w:val="0"/>
      <w:marRight w:val="0"/>
      <w:marTop w:val="0"/>
      <w:marBottom w:val="0"/>
      <w:divBdr>
        <w:top w:val="none" w:sz="0" w:space="0" w:color="auto"/>
        <w:left w:val="none" w:sz="0" w:space="0" w:color="auto"/>
        <w:bottom w:val="none" w:sz="0" w:space="0" w:color="auto"/>
        <w:right w:val="none" w:sz="0" w:space="0" w:color="auto"/>
      </w:divBdr>
    </w:div>
    <w:div w:id="1751385302">
      <w:bodyDiv w:val="1"/>
      <w:marLeft w:val="0"/>
      <w:marRight w:val="0"/>
      <w:marTop w:val="0"/>
      <w:marBottom w:val="0"/>
      <w:divBdr>
        <w:top w:val="none" w:sz="0" w:space="0" w:color="auto"/>
        <w:left w:val="none" w:sz="0" w:space="0" w:color="auto"/>
        <w:bottom w:val="none" w:sz="0" w:space="0" w:color="auto"/>
        <w:right w:val="none" w:sz="0" w:space="0" w:color="auto"/>
      </w:divBdr>
    </w:div>
    <w:div w:id="1755854848">
      <w:bodyDiv w:val="1"/>
      <w:marLeft w:val="0"/>
      <w:marRight w:val="0"/>
      <w:marTop w:val="0"/>
      <w:marBottom w:val="0"/>
      <w:divBdr>
        <w:top w:val="none" w:sz="0" w:space="0" w:color="auto"/>
        <w:left w:val="none" w:sz="0" w:space="0" w:color="auto"/>
        <w:bottom w:val="none" w:sz="0" w:space="0" w:color="auto"/>
        <w:right w:val="none" w:sz="0" w:space="0" w:color="auto"/>
      </w:divBdr>
    </w:div>
    <w:div w:id="1759668063">
      <w:bodyDiv w:val="1"/>
      <w:marLeft w:val="0"/>
      <w:marRight w:val="0"/>
      <w:marTop w:val="0"/>
      <w:marBottom w:val="0"/>
      <w:divBdr>
        <w:top w:val="none" w:sz="0" w:space="0" w:color="auto"/>
        <w:left w:val="none" w:sz="0" w:space="0" w:color="auto"/>
        <w:bottom w:val="none" w:sz="0" w:space="0" w:color="auto"/>
        <w:right w:val="none" w:sz="0" w:space="0" w:color="auto"/>
      </w:divBdr>
    </w:div>
    <w:div w:id="1760639693">
      <w:bodyDiv w:val="1"/>
      <w:marLeft w:val="0"/>
      <w:marRight w:val="0"/>
      <w:marTop w:val="0"/>
      <w:marBottom w:val="0"/>
      <w:divBdr>
        <w:top w:val="none" w:sz="0" w:space="0" w:color="auto"/>
        <w:left w:val="none" w:sz="0" w:space="0" w:color="auto"/>
        <w:bottom w:val="none" w:sz="0" w:space="0" w:color="auto"/>
        <w:right w:val="none" w:sz="0" w:space="0" w:color="auto"/>
      </w:divBdr>
    </w:div>
    <w:div w:id="1763604786">
      <w:bodyDiv w:val="1"/>
      <w:marLeft w:val="0"/>
      <w:marRight w:val="0"/>
      <w:marTop w:val="0"/>
      <w:marBottom w:val="0"/>
      <w:divBdr>
        <w:top w:val="none" w:sz="0" w:space="0" w:color="auto"/>
        <w:left w:val="none" w:sz="0" w:space="0" w:color="auto"/>
        <w:bottom w:val="none" w:sz="0" w:space="0" w:color="auto"/>
        <w:right w:val="none" w:sz="0" w:space="0" w:color="auto"/>
      </w:divBdr>
    </w:div>
    <w:div w:id="1765344471">
      <w:bodyDiv w:val="1"/>
      <w:marLeft w:val="0"/>
      <w:marRight w:val="0"/>
      <w:marTop w:val="0"/>
      <w:marBottom w:val="0"/>
      <w:divBdr>
        <w:top w:val="none" w:sz="0" w:space="0" w:color="auto"/>
        <w:left w:val="none" w:sz="0" w:space="0" w:color="auto"/>
        <w:bottom w:val="none" w:sz="0" w:space="0" w:color="auto"/>
        <w:right w:val="none" w:sz="0" w:space="0" w:color="auto"/>
      </w:divBdr>
      <w:divsChild>
        <w:div w:id="402024882">
          <w:marLeft w:val="547"/>
          <w:marRight w:val="0"/>
          <w:marTop w:val="96"/>
          <w:marBottom w:val="0"/>
          <w:divBdr>
            <w:top w:val="none" w:sz="0" w:space="0" w:color="auto"/>
            <w:left w:val="none" w:sz="0" w:space="0" w:color="auto"/>
            <w:bottom w:val="none" w:sz="0" w:space="0" w:color="auto"/>
            <w:right w:val="none" w:sz="0" w:space="0" w:color="auto"/>
          </w:divBdr>
        </w:div>
        <w:div w:id="472211185">
          <w:marLeft w:val="547"/>
          <w:marRight w:val="0"/>
          <w:marTop w:val="96"/>
          <w:marBottom w:val="0"/>
          <w:divBdr>
            <w:top w:val="none" w:sz="0" w:space="0" w:color="auto"/>
            <w:left w:val="none" w:sz="0" w:space="0" w:color="auto"/>
            <w:bottom w:val="none" w:sz="0" w:space="0" w:color="auto"/>
            <w:right w:val="none" w:sz="0" w:space="0" w:color="auto"/>
          </w:divBdr>
        </w:div>
        <w:div w:id="633633901">
          <w:marLeft w:val="547"/>
          <w:marRight w:val="0"/>
          <w:marTop w:val="96"/>
          <w:marBottom w:val="0"/>
          <w:divBdr>
            <w:top w:val="none" w:sz="0" w:space="0" w:color="auto"/>
            <w:left w:val="none" w:sz="0" w:space="0" w:color="auto"/>
            <w:bottom w:val="none" w:sz="0" w:space="0" w:color="auto"/>
            <w:right w:val="none" w:sz="0" w:space="0" w:color="auto"/>
          </w:divBdr>
        </w:div>
        <w:div w:id="741635226">
          <w:marLeft w:val="1166"/>
          <w:marRight w:val="0"/>
          <w:marTop w:val="96"/>
          <w:marBottom w:val="0"/>
          <w:divBdr>
            <w:top w:val="none" w:sz="0" w:space="0" w:color="auto"/>
            <w:left w:val="none" w:sz="0" w:space="0" w:color="auto"/>
            <w:bottom w:val="none" w:sz="0" w:space="0" w:color="auto"/>
            <w:right w:val="none" w:sz="0" w:space="0" w:color="auto"/>
          </w:divBdr>
        </w:div>
        <w:div w:id="990255906">
          <w:marLeft w:val="1166"/>
          <w:marRight w:val="0"/>
          <w:marTop w:val="96"/>
          <w:marBottom w:val="0"/>
          <w:divBdr>
            <w:top w:val="none" w:sz="0" w:space="0" w:color="auto"/>
            <w:left w:val="none" w:sz="0" w:space="0" w:color="auto"/>
            <w:bottom w:val="none" w:sz="0" w:space="0" w:color="auto"/>
            <w:right w:val="none" w:sz="0" w:space="0" w:color="auto"/>
          </w:divBdr>
        </w:div>
        <w:div w:id="1114204472">
          <w:marLeft w:val="1166"/>
          <w:marRight w:val="0"/>
          <w:marTop w:val="96"/>
          <w:marBottom w:val="0"/>
          <w:divBdr>
            <w:top w:val="none" w:sz="0" w:space="0" w:color="auto"/>
            <w:left w:val="none" w:sz="0" w:space="0" w:color="auto"/>
            <w:bottom w:val="none" w:sz="0" w:space="0" w:color="auto"/>
            <w:right w:val="none" w:sz="0" w:space="0" w:color="auto"/>
          </w:divBdr>
        </w:div>
      </w:divsChild>
    </w:div>
    <w:div w:id="1766416519">
      <w:bodyDiv w:val="1"/>
      <w:marLeft w:val="0"/>
      <w:marRight w:val="0"/>
      <w:marTop w:val="0"/>
      <w:marBottom w:val="0"/>
      <w:divBdr>
        <w:top w:val="none" w:sz="0" w:space="0" w:color="auto"/>
        <w:left w:val="none" w:sz="0" w:space="0" w:color="auto"/>
        <w:bottom w:val="none" w:sz="0" w:space="0" w:color="auto"/>
        <w:right w:val="none" w:sz="0" w:space="0" w:color="auto"/>
      </w:divBdr>
    </w:div>
    <w:div w:id="1777825118">
      <w:bodyDiv w:val="1"/>
      <w:marLeft w:val="0"/>
      <w:marRight w:val="0"/>
      <w:marTop w:val="0"/>
      <w:marBottom w:val="0"/>
      <w:divBdr>
        <w:top w:val="none" w:sz="0" w:space="0" w:color="auto"/>
        <w:left w:val="none" w:sz="0" w:space="0" w:color="auto"/>
        <w:bottom w:val="none" w:sz="0" w:space="0" w:color="auto"/>
        <w:right w:val="none" w:sz="0" w:space="0" w:color="auto"/>
      </w:divBdr>
      <w:divsChild>
        <w:div w:id="173232951">
          <w:marLeft w:val="0"/>
          <w:marRight w:val="0"/>
          <w:marTop w:val="0"/>
          <w:marBottom w:val="0"/>
          <w:divBdr>
            <w:top w:val="none" w:sz="0" w:space="0" w:color="auto"/>
            <w:left w:val="none" w:sz="0" w:space="0" w:color="auto"/>
            <w:bottom w:val="none" w:sz="0" w:space="0" w:color="auto"/>
            <w:right w:val="none" w:sz="0" w:space="0" w:color="auto"/>
          </w:divBdr>
        </w:div>
        <w:div w:id="199972826">
          <w:marLeft w:val="0"/>
          <w:marRight w:val="0"/>
          <w:marTop w:val="0"/>
          <w:marBottom w:val="0"/>
          <w:divBdr>
            <w:top w:val="none" w:sz="0" w:space="0" w:color="auto"/>
            <w:left w:val="none" w:sz="0" w:space="0" w:color="auto"/>
            <w:bottom w:val="none" w:sz="0" w:space="0" w:color="auto"/>
            <w:right w:val="none" w:sz="0" w:space="0" w:color="auto"/>
          </w:divBdr>
        </w:div>
        <w:div w:id="886720312">
          <w:marLeft w:val="0"/>
          <w:marRight w:val="0"/>
          <w:marTop w:val="0"/>
          <w:marBottom w:val="0"/>
          <w:divBdr>
            <w:top w:val="none" w:sz="0" w:space="0" w:color="auto"/>
            <w:left w:val="none" w:sz="0" w:space="0" w:color="auto"/>
            <w:bottom w:val="none" w:sz="0" w:space="0" w:color="auto"/>
            <w:right w:val="none" w:sz="0" w:space="0" w:color="auto"/>
          </w:divBdr>
        </w:div>
        <w:div w:id="946354870">
          <w:marLeft w:val="0"/>
          <w:marRight w:val="0"/>
          <w:marTop w:val="0"/>
          <w:marBottom w:val="0"/>
          <w:divBdr>
            <w:top w:val="none" w:sz="0" w:space="0" w:color="auto"/>
            <w:left w:val="none" w:sz="0" w:space="0" w:color="auto"/>
            <w:bottom w:val="none" w:sz="0" w:space="0" w:color="auto"/>
            <w:right w:val="none" w:sz="0" w:space="0" w:color="auto"/>
          </w:divBdr>
        </w:div>
        <w:div w:id="1111700325">
          <w:marLeft w:val="0"/>
          <w:marRight w:val="0"/>
          <w:marTop w:val="0"/>
          <w:marBottom w:val="0"/>
          <w:divBdr>
            <w:top w:val="none" w:sz="0" w:space="0" w:color="auto"/>
            <w:left w:val="none" w:sz="0" w:space="0" w:color="auto"/>
            <w:bottom w:val="none" w:sz="0" w:space="0" w:color="auto"/>
            <w:right w:val="none" w:sz="0" w:space="0" w:color="auto"/>
          </w:divBdr>
        </w:div>
        <w:div w:id="1224170964">
          <w:marLeft w:val="0"/>
          <w:marRight w:val="0"/>
          <w:marTop w:val="0"/>
          <w:marBottom w:val="0"/>
          <w:divBdr>
            <w:top w:val="none" w:sz="0" w:space="0" w:color="auto"/>
            <w:left w:val="none" w:sz="0" w:space="0" w:color="auto"/>
            <w:bottom w:val="none" w:sz="0" w:space="0" w:color="auto"/>
            <w:right w:val="none" w:sz="0" w:space="0" w:color="auto"/>
          </w:divBdr>
        </w:div>
        <w:div w:id="1949923968">
          <w:marLeft w:val="0"/>
          <w:marRight w:val="0"/>
          <w:marTop w:val="0"/>
          <w:marBottom w:val="0"/>
          <w:divBdr>
            <w:top w:val="none" w:sz="0" w:space="0" w:color="auto"/>
            <w:left w:val="none" w:sz="0" w:space="0" w:color="auto"/>
            <w:bottom w:val="none" w:sz="0" w:space="0" w:color="auto"/>
            <w:right w:val="none" w:sz="0" w:space="0" w:color="auto"/>
          </w:divBdr>
        </w:div>
      </w:divsChild>
    </w:div>
    <w:div w:id="1783724568">
      <w:bodyDiv w:val="1"/>
      <w:marLeft w:val="0"/>
      <w:marRight w:val="0"/>
      <w:marTop w:val="0"/>
      <w:marBottom w:val="0"/>
      <w:divBdr>
        <w:top w:val="none" w:sz="0" w:space="0" w:color="auto"/>
        <w:left w:val="none" w:sz="0" w:space="0" w:color="auto"/>
        <w:bottom w:val="none" w:sz="0" w:space="0" w:color="auto"/>
        <w:right w:val="none" w:sz="0" w:space="0" w:color="auto"/>
      </w:divBdr>
    </w:div>
    <w:div w:id="1785466709">
      <w:bodyDiv w:val="1"/>
      <w:marLeft w:val="0"/>
      <w:marRight w:val="0"/>
      <w:marTop w:val="0"/>
      <w:marBottom w:val="0"/>
      <w:divBdr>
        <w:top w:val="none" w:sz="0" w:space="0" w:color="auto"/>
        <w:left w:val="none" w:sz="0" w:space="0" w:color="auto"/>
        <w:bottom w:val="none" w:sz="0" w:space="0" w:color="auto"/>
        <w:right w:val="none" w:sz="0" w:space="0" w:color="auto"/>
      </w:divBdr>
    </w:div>
    <w:div w:id="1788769708">
      <w:bodyDiv w:val="1"/>
      <w:marLeft w:val="0"/>
      <w:marRight w:val="0"/>
      <w:marTop w:val="0"/>
      <w:marBottom w:val="0"/>
      <w:divBdr>
        <w:top w:val="none" w:sz="0" w:space="0" w:color="auto"/>
        <w:left w:val="none" w:sz="0" w:space="0" w:color="auto"/>
        <w:bottom w:val="none" w:sz="0" w:space="0" w:color="auto"/>
        <w:right w:val="none" w:sz="0" w:space="0" w:color="auto"/>
      </w:divBdr>
    </w:div>
    <w:div w:id="1801261948">
      <w:bodyDiv w:val="1"/>
      <w:marLeft w:val="0"/>
      <w:marRight w:val="0"/>
      <w:marTop w:val="0"/>
      <w:marBottom w:val="0"/>
      <w:divBdr>
        <w:top w:val="none" w:sz="0" w:space="0" w:color="auto"/>
        <w:left w:val="none" w:sz="0" w:space="0" w:color="auto"/>
        <w:bottom w:val="none" w:sz="0" w:space="0" w:color="auto"/>
        <w:right w:val="none" w:sz="0" w:space="0" w:color="auto"/>
      </w:divBdr>
    </w:div>
    <w:div w:id="1801999126">
      <w:bodyDiv w:val="1"/>
      <w:marLeft w:val="0"/>
      <w:marRight w:val="0"/>
      <w:marTop w:val="0"/>
      <w:marBottom w:val="0"/>
      <w:divBdr>
        <w:top w:val="none" w:sz="0" w:space="0" w:color="auto"/>
        <w:left w:val="none" w:sz="0" w:space="0" w:color="auto"/>
        <w:bottom w:val="none" w:sz="0" w:space="0" w:color="auto"/>
        <w:right w:val="none" w:sz="0" w:space="0" w:color="auto"/>
      </w:divBdr>
    </w:div>
    <w:div w:id="1806773831">
      <w:bodyDiv w:val="1"/>
      <w:marLeft w:val="0"/>
      <w:marRight w:val="0"/>
      <w:marTop w:val="0"/>
      <w:marBottom w:val="0"/>
      <w:divBdr>
        <w:top w:val="none" w:sz="0" w:space="0" w:color="auto"/>
        <w:left w:val="none" w:sz="0" w:space="0" w:color="auto"/>
        <w:bottom w:val="none" w:sz="0" w:space="0" w:color="auto"/>
        <w:right w:val="none" w:sz="0" w:space="0" w:color="auto"/>
      </w:divBdr>
    </w:div>
    <w:div w:id="1807234018">
      <w:bodyDiv w:val="1"/>
      <w:marLeft w:val="0"/>
      <w:marRight w:val="0"/>
      <w:marTop w:val="0"/>
      <w:marBottom w:val="0"/>
      <w:divBdr>
        <w:top w:val="none" w:sz="0" w:space="0" w:color="auto"/>
        <w:left w:val="none" w:sz="0" w:space="0" w:color="auto"/>
        <w:bottom w:val="none" w:sz="0" w:space="0" w:color="auto"/>
        <w:right w:val="none" w:sz="0" w:space="0" w:color="auto"/>
      </w:divBdr>
    </w:div>
    <w:div w:id="1810904542">
      <w:bodyDiv w:val="1"/>
      <w:marLeft w:val="0"/>
      <w:marRight w:val="0"/>
      <w:marTop w:val="0"/>
      <w:marBottom w:val="0"/>
      <w:divBdr>
        <w:top w:val="none" w:sz="0" w:space="0" w:color="auto"/>
        <w:left w:val="none" w:sz="0" w:space="0" w:color="auto"/>
        <w:bottom w:val="none" w:sz="0" w:space="0" w:color="auto"/>
        <w:right w:val="none" w:sz="0" w:space="0" w:color="auto"/>
      </w:divBdr>
    </w:div>
    <w:div w:id="1811096802">
      <w:bodyDiv w:val="1"/>
      <w:marLeft w:val="0"/>
      <w:marRight w:val="0"/>
      <w:marTop w:val="0"/>
      <w:marBottom w:val="0"/>
      <w:divBdr>
        <w:top w:val="none" w:sz="0" w:space="0" w:color="auto"/>
        <w:left w:val="none" w:sz="0" w:space="0" w:color="auto"/>
        <w:bottom w:val="none" w:sz="0" w:space="0" w:color="auto"/>
        <w:right w:val="none" w:sz="0" w:space="0" w:color="auto"/>
      </w:divBdr>
    </w:div>
    <w:div w:id="1811821384">
      <w:bodyDiv w:val="1"/>
      <w:marLeft w:val="0"/>
      <w:marRight w:val="0"/>
      <w:marTop w:val="0"/>
      <w:marBottom w:val="0"/>
      <w:divBdr>
        <w:top w:val="none" w:sz="0" w:space="0" w:color="auto"/>
        <w:left w:val="none" w:sz="0" w:space="0" w:color="auto"/>
        <w:bottom w:val="none" w:sz="0" w:space="0" w:color="auto"/>
        <w:right w:val="none" w:sz="0" w:space="0" w:color="auto"/>
      </w:divBdr>
      <w:divsChild>
        <w:div w:id="849223875">
          <w:marLeft w:val="0"/>
          <w:marRight w:val="0"/>
          <w:marTop w:val="0"/>
          <w:marBottom w:val="0"/>
          <w:divBdr>
            <w:top w:val="none" w:sz="0" w:space="0" w:color="auto"/>
            <w:left w:val="none" w:sz="0" w:space="0" w:color="auto"/>
            <w:bottom w:val="none" w:sz="0" w:space="0" w:color="auto"/>
            <w:right w:val="none" w:sz="0" w:space="0" w:color="auto"/>
          </w:divBdr>
          <w:divsChild>
            <w:div w:id="847478050">
              <w:marLeft w:val="0"/>
              <w:marRight w:val="0"/>
              <w:marTop w:val="0"/>
              <w:marBottom w:val="0"/>
              <w:divBdr>
                <w:top w:val="none" w:sz="0" w:space="0" w:color="auto"/>
                <w:left w:val="none" w:sz="0" w:space="0" w:color="auto"/>
                <w:bottom w:val="none" w:sz="0" w:space="0" w:color="auto"/>
                <w:right w:val="none" w:sz="0" w:space="0" w:color="auto"/>
              </w:divBdr>
              <w:divsChild>
                <w:div w:id="283318045">
                  <w:marLeft w:val="0"/>
                  <w:marRight w:val="0"/>
                  <w:marTop w:val="0"/>
                  <w:marBottom w:val="0"/>
                  <w:divBdr>
                    <w:top w:val="none" w:sz="0" w:space="0" w:color="auto"/>
                    <w:left w:val="none" w:sz="0" w:space="0" w:color="auto"/>
                    <w:bottom w:val="none" w:sz="0" w:space="0" w:color="auto"/>
                    <w:right w:val="none" w:sz="0" w:space="0" w:color="auto"/>
                  </w:divBdr>
                  <w:divsChild>
                    <w:div w:id="696393924">
                      <w:marLeft w:val="0"/>
                      <w:marRight w:val="0"/>
                      <w:marTop w:val="0"/>
                      <w:marBottom w:val="0"/>
                      <w:divBdr>
                        <w:top w:val="none" w:sz="0" w:space="0" w:color="auto"/>
                        <w:left w:val="none" w:sz="0" w:space="0" w:color="auto"/>
                        <w:bottom w:val="none" w:sz="0" w:space="0" w:color="auto"/>
                        <w:right w:val="none" w:sz="0" w:space="0" w:color="auto"/>
                      </w:divBdr>
                      <w:divsChild>
                        <w:div w:id="2093311391">
                          <w:marLeft w:val="0"/>
                          <w:marRight w:val="0"/>
                          <w:marTop w:val="0"/>
                          <w:marBottom w:val="0"/>
                          <w:divBdr>
                            <w:top w:val="none" w:sz="0" w:space="0" w:color="auto"/>
                            <w:left w:val="none" w:sz="0" w:space="0" w:color="auto"/>
                            <w:bottom w:val="none" w:sz="0" w:space="0" w:color="auto"/>
                            <w:right w:val="none" w:sz="0" w:space="0" w:color="auto"/>
                          </w:divBdr>
                          <w:divsChild>
                            <w:div w:id="160387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2792374">
      <w:bodyDiv w:val="1"/>
      <w:marLeft w:val="0"/>
      <w:marRight w:val="0"/>
      <w:marTop w:val="0"/>
      <w:marBottom w:val="0"/>
      <w:divBdr>
        <w:top w:val="none" w:sz="0" w:space="0" w:color="auto"/>
        <w:left w:val="none" w:sz="0" w:space="0" w:color="auto"/>
        <w:bottom w:val="none" w:sz="0" w:space="0" w:color="auto"/>
        <w:right w:val="none" w:sz="0" w:space="0" w:color="auto"/>
      </w:divBdr>
    </w:div>
    <w:div w:id="1815098835">
      <w:bodyDiv w:val="1"/>
      <w:marLeft w:val="0"/>
      <w:marRight w:val="0"/>
      <w:marTop w:val="0"/>
      <w:marBottom w:val="0"/>
      <w:divBdr>
        <w:top w:val="none" w:sz="0" w:space="0" w:color="auto"/>
        <w:left w:val="none" w:sz="0" w:space="0" w:color="auto"/>
        <w:bottom w:val="none" w:sz="0" w:space="0" w:color="auto"/>
        <w:right w:val="none" w:sz="0" w:space="0" w:color="auto"/>
      </w:divBdr>
    </w:div>
    <w:div w:id="1815176261">
      <w:bodyDiv w:val="1"/>
      <w:marLeft w:val="0"/>
      <w:marRight w:val="0"/>
      <w:marTop w:val="0"/>
      <w:marBottom w:val="0"/>
      <w:divBdr>
        <w:top w:val="none" w:sz="0" w:space="0" w:color="auto"/>
        <w:left w:val="none" w:sz="0" w:space="0" w:color="auto"/>
        <w:bottom w:val="none" w:sz="0" w:space="0" w:color="auto"/>
        <w:right w:val="none" w:sz="0" w:space="0" w:color="auto"/>
      </w:divBdr>
    </w:div>
    <w:div w:id="1818691533">
      <w:bodyDiv w:val="1"/>
      <w:marLeft w:val="0"/>
      <w:marRight w:val="0"/>
      <w:marTop w:val="0"/>
      <w:marBottom w:val="0"/>
      <w:divBdr>
        <w:top w:val="none" w:sz="0" w:space="0" w:color="auto"/>
        <w:left w:val="none" w:sz="0" w:space="0" w:color="auto"/>
        <w:bottom w:val="none" w:sz="0" w:space="0" w:color="auto"/>
        <w:right w:val="none" w:sz="0" w:space="0" w:color="auto"/>
      </w:divBdr>
    </w:div>
    <w:div w:id="1822455972">
      <w:bodyDiv w:val="1"/>
      <w:marLeft w:val="0"/>
      <w:marRight w:val="0"/>
      <w:marTop w:val="0"/>
      <w:marBottom w:val="0"/>
      <w:divBdr>
        <w:top w:val="none" w:sz="0" w:space="0" w:color="auto"/>
        <w:left w:val="none" w:sz="0" w:space="0" w:color="auto"/>
        <w:bottom w:val="none" w:sz="0" w:space="0" w:color="auto"/>
        <w:right w:val="none" w:sz="0" w:space="0" w:color="auto"/>
      </w:divBdr>
    </w:div>
    <w:div w:id="1823883253">
      <w:bodyDiv w:val="1"/>
      <w:marLeft w:val="0"/>
      <w:marRight w:val="0"/>
      <w:marTop w:val="0"/>
      <w:marBottom w:val="0"/>
      <w:divBdr>
        <w:top w:val="none" w:sz="0" w:space="0" w:color="auto"/>
        <w:left w:val="none" w:sz="0" w:space="0" w:color="auto"/>
        <w:bottom w:val="none" w:sz="0" w:space="0" w:color="auto"/>
        <w:right w:val="none" w:sz="0" w:space="0" w:color="auto"/>
      </w:divBdr>
    </w:div>
    <w:div w:id="1828667902">
      <w:bodyDiv w:val="1"/>
      <w:marLeft w:val="0"/>
      <w:marRight w:val="0"/>
      <w:marTop w:val="0"/>
      <w:marBottom w:val="0"/>
      <w:divBdr>
        <w:top w:val="none" w:sz="0" w:space="0" w:color="auto"/>
        <w:left w:val="none" w:sz="0" w:space="0" w:color="auto"/>
        <w:bottom w:val="none" w:sz="0" w:space="0" w:color="auto"/>
        <w:right w:val="none" w:sz="0" w:space="0" w:color="auto"/>
      </w:divBdr>
    </w:div>
    <w:div w:id="1836216049">
      <w:bodyDiv w:val="1"/>
      <w:marLeft w:val="0"/>
      <w:marRight w:val="0"/>
      <w:marTop w:val="0"/>
      <w:marBottom w:val="0"/>
      <w:divBdr>
        <w:top w:val="none" w:sz="0" w:space="0" w:color="auto"/>
        <w:left w:val="none" w:sz="0" w:space="0" w:color="auto"/>
        <w:bottom w:val="none" w:sz="0" w:space="0" w:color="auto"/>
        <w:right w:val="none" w:sz="0" w:space="0" w:color="auto"/>
      </w:divBdr>
    </w:div>
    <w:div w:id="1841197892">
      <w:bodyDiv w:val="1"/>
      <w:marLeft w:val="0"/>
      <w:marRight w:val="0"/>
      <w:marTop w:val="0"/>
      <w:marBottom w:val="0"/>
      <w:divBdr>
        <w:top w:val="none" w:sz="0" w:space="0" w:color="auto"/>
        <w:left w:val="none" w:sz="0" w:space="0" w:color="auto"/>
        <w:bottom w:val="none" w:sz="0" w:space="0" w:color="auto"/>
        <w:right w:val="none" w:sz="0" w:space="0" w:color="auto"/>
      </w:divBdr>
    </w:div>
    <w:div w:id="1846750858">
      <w:bodyDiv w:val="1"/>
      <w:marLeft w:val="0"/>
      <w:marRight w:val="0"/>
      <w:marTop w:val="0"/>
      <w:marBottom w:val="0"/>
      <w:divBdr>
        <w:top w:val="none" w:sz="0" w:space="0" w:color="auto"/>
        <w:left w:val="none" w:sz="0" w:space="0" w:color="auto"/>
        <w:bottom w:val="none" w:sz="0" w:space="0" w:color="auto"/>
        <w:right w:val="none" w:sz="0" w:space="0" w:color="auto"/>
      </w:divBdr>
    </w:div>
    <w:div w:id="1848861246">
      <w:bodyDiv w:val="1"/>
      <w:marLeft w:val="0"/>
      <w:marRight w:val="0"/>
      <w:marTop w:val="0"/>
      <w:marBottom w:val="0"/>
      <w:divBdr>
        <w:top w:val="none" w:sz="0" w:space="0" w:color="auto"/>
        <w:left w:val="none" w:sz="0" w:space="0" w:color="auto"/>
        <w:bottom w:val="none" w:sz="0" w:space="0" w:color="auto"/>
        <w:right w:val="none" w:sz="0" w:space="0" w:color="auto"/>
      </w:divBdr>
    </w:div>
    <w:div w:id="1850094130">
      <w:bodyDiv w:val="1"/>
      <w:marLeft w:val="0"/>
      <w:marRight w:val="0"/>
      <w:marTop w:val="0"/>
      <w:marBottom w:val="0"/>
      <w:divBdr>
        <w:top w:val="none" w:sz="0" w:space="0" w:color="auto"/>
        <w:left w:val="none" w:sz="0" w:space="0" w:color="auto"/>
        <w:bottom w:val="none" w:sz="0" w:space="0" w:color="auto"/>
        <w:right w:val="none" w:sz="0" w:space="0" w:color="auto"/>
      </w:divBdr>
    </w:div>
    <w:div w:id="1851261172">
      <w:bodyDiv w:val="1"/>
      <w:marLeft w:val="0"/>
      <w:marRight w:val="0"/>
      <w:marTop w:val="0"/>
      <w:marBottom w:val="0"/>
      <w:divBdr>
        <w:top w:val="none" w:sz="0" w:space="0" w:color="auto"/>
        <w:left w:val="none" w:sz="0" w:space="0" w:color="auto"/>
        <w:bottom w:val="none" w:sz="0" w:space="0" w:color="auto"/>
        <w:right w:val="none" w:sz="0" w:space="0" w:color="auto"/>
      </w:divBdr>
      <w:divsChild>
        <w:div w:id="1939554885">
          <w:marLeft w:val="0"/>
          <w:marRight w:val="0"/>
          <w:marTop w:val="0"/>
          <w:marBottom w:val="0"/>
          <w:divBdr>
            <w:top w:val="none" w:sz="0" w:space="0" w:color="auto"/>
            <w:left w:val="none" w:sz="0" w:space="0" w:color="auto"/>
            <w:bottom w:val="none" w:sz="0" w:space="0" w:color="auto"/>
            <w:right w:val="none" w:sz="0" w:space="0" w:color="auto"/>
          </w:divBdr>
        </w:div>
        <w:div w:id="2094549904">
          <w:marLeft w:val="0"/>
          <w:marRight w:val="0"/>
          <w:marTop w:val="0"/>
          <w:marBottom w:val="0"/>
          <w:divBdr>
            <w:top w:val="none" w:sz="0" w:space="0" w:color="auto"/>
            <w:left w:val="none" w:sz="0" w:space="0" w:color="auto"/>
            <w:bottom w:val="none" w:sz="0" w:space="0" w:color="auto"/>
            <w:right w:val="none" w:sz="0" w:space="0" w:color="auto"/>
          </w:divBdr>
        </w:div>
      </w:divsChild>
    </w:div>
    <w:div w:id="1852328979">
      <w:bodyDiv w:val="1"/>
      <w:marLeft w:val="0"/>
      <w:marRight w:val="0"/>
      <w:marTop w:val="0"/>
      <w:marBottom w:val="0"/>
      <w:divBdr>
        <w:top w:val="none" w:sz="0" w:space="0" w:color="auto"/>
        <w:left w:val="none" w:sz="0" w:space="0" w:color="auto"/>
        <w:bottom w:val="none" w:sz="0" w:space="0" w:color="auto"/>
        <w:right w:val="none" w:sz="0" w:space="0" w:color="auto"/>
      </w:divBdr>
    </w:div>
    <w:div w:id="1859811545">
      <w:bodyDiv w:val="1"/>
      <w:marLeft w:val="0"/>
      <w:marRight w:val="0"/>
      <w:marTop w:val="0"/>
      <w:marBottom w:val="0"/>
      <w:divBdr>
        <w:top w:val="none" w:sz="0" w:space="0" w:color="auto"/>
        <w:left w:val="none" w:sz="0" w:space="0" w:color="auto"/>
        <w:bottom w:val="none" w:sz="0" w:space="0" w:color="auto"/>
        <w:right w:val="none" w:sz="0" w:space="0" w:color="auto"/>
      </w:divBdr>
    </w:div>
    <w:div w:id="1863202343">
      <w:bodyDiv w:val="1"/>
      <w:marLeft w:val="0"/>
      <w:marRight w:val="0"/>
      <w:marTop w:val="0"/>
      <w:marBottom w:val="0"/>
      <w:divBdr>
        <w:top w:val="none" w:sz="0" w:space="0" w:color="auto"/>
        <w:left w:val="none" w:sz="0" w:space="0" w:color="auto"/>
        <w:bottom w:val="none" w:sz="0" w:space="0" w:color="auto"/>
        <w:right w:val="none" w:sz="0" w:space="0" w:color="auto"/>
      </w:divBdr>
    </w:div>
    <w:div w:id="1875191151">
      <w:bodyDiv w:val="1"/>
      <w:marLeft w:val="0"/>
      <w:marRight w:val="0"/>
      <w:marTop w:val="0"/>
      <w:marBottom w:val="0"/>
      <w:divBdr>
        <w:top w:val="none" w:sz="0" w:space="0" w:color="auto"/>
        <w:left w:val="none" w:sz="0" w:space="0" w:color="auto"/>
        <w:bottom w:val="none" w:sz="0" w:space="0" w:color="auto"/>
        <w:right w:val="none" w:sz="0" w:space="0" w:color="auto"/>
      </w:divBdr>
    </w:div>
    <w:div w:id="1876036513">
      <w:bodyDiv w:val="1"/>
      <w:marLeft w:val="0"/>
      <w:marRight w:val="0"/>
      <w:marTop w:val="0"/>
      <w:marBottom w:val="0"/>
      <w:divBdr>
        <w:top w:val="none" w:sz="0" w:space="0" w:color="auto"/>
        <w:left w:val="none" w:sz="0" w:space="0" w:color="auto"/>
        <w:bottom w:val="none" w:sz="0" w:space="0" w:color="auto"/>
        <w:right w:val="none" w:sz="0" w:space="0" w:color="auto"/>
      </w:divBdr>
    </w:div>
    <w:div w:id="1876383917">
      <w:bodyDiv w:val="1"/>
      <w:marLeft w:val="0"/>
      <w:marRight w:val="0"/>
      <w:marTop w:val="0"/>
      <w:marBottom w:val="0"/>
      <w:divBdr>
        <w:top w:val="none" w:sz="0" w:space="0" w:color="auto"/>
        <w:left w:val="none" w:sz="0" w:space="0" w:color="auto"/>
        <w:bottom w:val="none" w:sz="0" w:space="0" w:color="auto"/>
        <w:right w:val="none" w:sz="0" w:space="0" w:color="auto"/>
      </w:divBdr>
    </w:div>
    <w:div w:id="1880042836">
      <w:bodyDiv w:val="1"/>
      <w:marLeft w:val="0"/>
      <w:marRight w:val="0"/>
      <w:marTop w:val="0"/>
      <w:marBottom w:val="0"/>
      <w:divBdr>
        <w:top w:val="none" w:sz="0" w:space="0" w:color="auto"/>
        <w:left w:val="none" w:sz="0" w:space="0" w:color="auto"/>
        <w:bottom w:val="none" w:sz="0" w:space="0" w:color="auto"/>
        <w:right w:val="none" w:sz="0" w:space="0" w:color="auto"/>
      </w:divBdr>
    </w:div>
    <w:div w:id="1884369067">
      <w:bodyDiv w:val="1"/>
      <w:marLeft w:val="0"/>
      <w:marRight w:val="0"/>
      <w:marTop w:val="0"/>
      <w:marBottom w:val="0"/>
      <w:divBdr>
        <w:top w:val="none" w:sz="0" w:space="0" w:color="auto"/>
        <w:left w:val="none" w:sz="0" w:space="0" w:color="auto"/>
        <w:bottom w:val="none" w:sz="0" w:space="0" w:color="auto"/>
        <w:right w:val="none" w:sz="0" w:space="0" w:color="auto"/>
      </w:divBdr>
    </w:div>
    <w:div w:id="1889487927">
      <w:bodyDiv w:val="1"/>
      <w:marLeft w:val="0"/>
      <w:marRight w:val="0"/>
      <w:marTop w:val="0"/>
      <w:marBottom w:val="0"/>
      <w:divBdr>
        <w:top w:val="none" w:sz="0" w:space="0" w:color="auto"/>
        <w:left w:val="none" w:sz="0" w:space="0" w:color="auto"/>
        <w:bottom w:val="none" w:sz="0" w:space="0" w:color="auto"/>
        <w:right w:val="none" w:sz="0" w:space="0" w:color="auto"/>
      </w:divBdr>
    </w:div>
    <w:div w:id="1890527546">
      <w:bodyDiv w:val="1"/>
      <w:marLeft w:val="0"/>
      <w:marRight w:val="0"/>
      <w:marTop w:val="0"/>
      <w:marBottom w:val="0"/>
      <w:divBdr>
        <w:top w:val="none" w:sz="0" w:space="0" w:color="auto"/>
        <w:left w:val="none" w:sz="0" w:space="0" w:color="auto"/>
        <w:bottom w:val="none" w:sz="0" w:space="0" w:color="auto"/>
        <w:right w:val="none" w:sz="0" w:space="0" w:color="auto"/>
      </w:divBdr>
    </w:div>
    <w:div w:id="1904102821">
      <w:bodyDiv w:val="1"/>
      <w:marLeft w:val="0"/>
      <w:marRight w:val="0"/>
      <w:marTop w:val="0"/>
      <w:marBottom w:val="0"/>
      <w:divBdr>
        <w:top w:val="none" w:sz="0" w:space="0" w:color="auto"/>
        <w:left w:val="none" w:sz="0" w:space="0" w:color="auto"/>
        <w:bottom w:val="none" w:sz="0" w:space="0" w:color="auto"/>
        <w:right w:val="none" w:sz="0" w:space="0" w:color="auto"/>
      </w:divBdr>
    </w:div>
    <w:div w:id="1904172867">
      <w:bodyDiv w:val="1"/>
      <w:marLeft w:val="0"/>
      <w:marRight w:val="0"/>
      <w:marTop w:val="0"/>
      <w:marBottom w:val="0"/>
      <w:divBdr>
        <w:top w:val="none" w:sz="0" w:space="0" w:color="auto"/>
        <w:left w:val="none" w:sz="0" w:space="0" w:color="auto"/>
        <w:bottom w:val="none" w:sz="0" w:space="0" w:color="auto"/>
        <w:right w:val="none" w:sz="0" w:space="0" w:color="auto"/>
      </w:divBdr>
    </w:div>
    <w:div w:id="1904293125">
      <w:bodyDiv w:val="1"/>
      <w:marLeft w:val="0"/>
      <w:marRight w:val="0"/>
      <w:marTop w:val="0"/>
      <w:marBottom w:val="0"/>
      <w:divBdr>
        <w:top w:val="none" w:sz="0" w:space="0" w:color="auto"/>
        <w:left w:val="none" w:sz="0" w:space="0" w:color="auto"/>
        <w:bottom w:val="none" w:sz="0" w:space="0" w:color="auto"/>
        <w:right w:val="none" w:sz="0" w:space="0" w:color="auto"/>
      </w:divBdr>
    </w:div>
    <w:div w:id="1904637353">
      <w:bodyDiv w:val="1"/>
      <w:marLeft w:val="0"/>
      <w:marRight w:val="0"/>
      <w:marTop w:val="0"/>
      <w:marBottom w:val="0"/>
      <w:divBdr>
        <w:top w:val="none" w:sz="0" w:space="0" w:color="auto"/>
        <w:left w:val="none" w:sz="0" w:space="0" w:color="auto"/>
        <w:bottom w:val="none" w:sz="0" w:space="0" w:color="auto"/>
        <w:right w:val="none" w:sz="0" w:space="0" w:color="auto"/>
      </w:divBdr>
    </w:div>
    <w:div w:id="1904683470">
      <w:bodyDiv w:val="1"/>
      <w:marLeft w:val="0"/>
      <w:marRight w:val="0"/>
      <w:marTop w:val="0"/>
      <w:marBottom w:val="0"/>
      <w:divBdr>
        <w:top w:val="none" w:sz="0" w:space="0" w:color="auto"/>
        <w:left w:val="none" w:sz="0" w:space="0" w:color="auto"/>
        <w:bottom w:val="none" w:sz="0" w:space="0" w:color="auto"/>
        <w:right w:val="none" w:sz="0" w:space="0" w:color="auto"/>
      </w:divBdr>
    </w:div>
    <w:div w:id="1907884614">
      <w:bodyDiv w:val="1"/>
      <w:marLeft w:val="0"/>
      <w:marRight w:val="0"/>
      <w:marTop w:val="0"/>
      <w:marBottom w:val="0"/>
      <w:divBdr>
        <w:top w:val="none" w:sz="0" w:space="0" w:color="auto"/>
        <w:left w:val="none" w:sz="0" w:space="0" w:color="auto"/>
        <w:bottom w:val="none" w:sz="0" w:space="0" w:color="auto"/>
        <w:right w:val="none" w:sz="0" w:space="0" w:color="auto"/>
      </w:divBdr>
    </w:div>
    <w:div w:id="1909998844">
      <w:bodyDiv w:val="1"/>
      <w:marLeft w:val="0"/>
      <w:marRight w:val="0"/>
      <w:marTop w:val="0"/>
      <w:marBottom w:val="0"/>
      <w:divBdr>
        <w:top w:val="none" w:sz="0" w:space="0" w:color="auto"/>
        <w:left w:val="none" w:sz="0" w:space="0" w:color="auto"/>
        <w:bottom w:val="none" w:sz="0" w:space="0" w:color="auto"/>
        <w:right w:val="none" w:sz="0" w:space="0" w:color="auto"/>
      </w:divBdr>
    </w:div>
    <w:div w:id="1912739982">
      <w:bodyDiv w:val="1"/>
      <w:marLeft w:val="0"/>
      <w:marRight w:val="0"/>
      <w:marTop w:val="0"/>
      <w:marBottom w:val="0"/>
      <w:divBdr>
        <w:top w:val="none" w:sz="0" w:space="0" w:color="auto"/>
        <w:left w:val="none" w:sz="0" w:space="0" w:color="auto"/>
        <w:bottom w:val="none" w:sz="0" w:space="0" w:color="auto"/>
        <w:right w:val="none" w:sz="0" w:space="0" w:color="auto"/>
      </w:divBdr>
    </w:div>
    <w:div w:id="1917283570">
      <w:bodyDiv w:val="1"/>
      <w:marLeft w:val="0"/>
      <w:marRight w:val="0"/>
      <w:marTop w:val="0"/>
      <w:marBottom w:val="0"/>
      <w:divBdr>
        <w:top w:val="none" w:sz="0" w:space="0" w:color="auto"/>
        <w:left w:val="none" w:sz="0" w:space="0" w:color="auto"/>
        <w:bottom w:val="none" w:sz="0" w:space="0" w:color="auto"/>
        <w:right w:val="none" w:sz="0" w:space="0" w:color="auto"/>
      </w:divBdr>
    </w:div>
    <w:div w:id="1921057386">
      <w:bodyDiv w:val="1"/>
      <w:marLeft w:val="0"/>
      <w:marRight w:val="0"/>
      <w:marTop w:val="0"/>
      <w:marBottom w:val="0"/>
      <w:divBdr>
        <w:top w:val="none" w:sz="0" w:space="0" w:color="auto"/>
        <w:left w:val="none" w:sz="0" w:space="0" w:color="auto"/>
        <w:bottom w:val="none" w:sz="0" w:space="0" w:color="auto"/>
        <w:right w:val="none" w:sz="0" w:space="0" w:color="auto"/>
      </w:divBdr>
    </w:div>
    <w:div w:id="1921331858">
      <w:bodyDiv w:val="1"/>
      <w:marLeft w:val="0"/>
      <w:marRight w:val="0"/>
      <w:marTop w:val="0"/>
      <w:marBottom w:val="0"/>
      <w:divBdr>
        <w:top w:val="none" w:sz="0" w:space="0" w:color="auto"/>
        <w:left w:val="none" w:sz="0" w:space="0" w:color="auto"/>
        <w:bottom w:val="none" w:sz="0" w:space="0" w:color="auto"/>
        <w:right w:val="none" w:sz="0" w:space="0" w:color="auto"/>
      </w:divBdr>
    </w:div>
    <w:div w:id="1926376235">
      <w:bodyDiv w:val="1"/>
      <w:marLeft w:val="0"/>
      <w:marRight w:val="0"/>
      <w:marTop w:val="0"/>
      <w:marBottom w:val="0"/>
      <w:divBdr>
        <w:top w:val="none" w:sz="0" w:space="0" w:color="auto"/>
        <w:left w:val="none" w:sz="0" w:space="0" w:color="auto"/>
        <w:bottom w:val="none" w:sz="0" w:space="0" w:color="auto"/>
        <w:right w:val="none" w:sz="0" w:space="0" w:color="auto"/>
      </w:divBdr>
    </w:div>
    <w:div w:id="1927421770">
      <w:bodyDiv w:val="1"/>
      <w:marLeft w:val="0"/>
      <w:marRight w:val="0"/>
      <w:marTop w:val="0"/>
      <w:marBottom w:val="0"/>
      <w:divBdr>
        <w:top w:val="none" w:sz="0" w:space="0" w:color="auto"/>
        <w:left w:val="none" w:sz="0" w:space="0" w:color="auto"/>
        <w:bottom w:val="none" w:sz="0" w:space="0" w:color="auto"/>
        <w:right w:val="none" w:sz="0" w:space="0" w:color="auto"/>
      </w:divBdr>
    </w:div>
    <w:div w:id="1929845586">
      <w:bodyDiv w:val="1"/>
      <w:marLeft w:val="0"/>
      <w:marRight w:val="0"/>
      <w:marTop w:val="0"/>
      <w:marBottom w:val="0"/>
      <w:divBdr>
        <w:top w:val="none" w:sz="0" w:space="0" w:color="auto"/>
        <w:left w:val="none" w:sz="0" w:space="0" w:color="auto"/>
        <w:bottom w:val="none" w:sz="0" w:space="0" w:color="auto"/>
        <w:right w:val="none" w:sz="0" w:space="0" w:color="auto"/>
      </w:divBdr>
      <w:divsChild>
        <w:div w:id="1796945616">
          <w:marLeft w:val="0"/>
          <w:marRight w:val="0"/>
          <w:marTop w:val="0"/>
          <w:marBottom w:val="0"/>
          <w:divBdr>
            <w:top w:val="none" w:sz="0" w:space="0" w:color="auto"/>
            <w:left w:val="none" w:sz="0" w:space="0" w:color="auto"/>
            <w:bottom w:val="none" w:sz="0" w:space="0" w:color="auto"/>
            <w:right w:val="none" w:sz="0" w:space="0" w:color="auto"/>
          </w:divBdr>
          <w:divsChild>
            <w:div w:id="104349913">
              <w:marLeft w:val="0"/>
              <w:marRight w:val="0"/>
              <w:marTop w:val="0"/>
              <w:marBottom w:val="0"/>
              <w:divBdr>
                <w:top w:val="none" w:sz="0" w:space="0" w:color="auto"/>
                <w:left w:val="none" w:sz="0" w:space="0" w:color="auto"/>
                <w:bottom w:val="none" w:sz="0" w:space="0" w:color="auto"/>
                <w:right w:val="none" w:sz="0" w:space="0" w:color="auto"/>
              </w:divBdr>
              <w:divsChild>
                <w:div w:id="539898890">
                  <w:marLeft w:val="0"/>
                  <w:marRight w:val="0"/>
                  <w:marTop w:val="0"/>
                  <w:marBottom w:val="0"/>
                  <w:divBdr>
                    <w:top w:val="none" w:sz="0" w:space="0" w:color="auto"/>
                    <w:left w:val="none" w:sz="0" w:space="0" w:color="auto"/>
                    <w:bottom w:val="none" w:sz="0" w:space="0" w:color="auto"/>
                    <w:right w:val="none" w:sz="0" w:space="0" w:color="auto"/>
                  </w:divBdr>
                  <w:divsChild>
                    <w:div w:id="340855292">
                      <w:marLeft w:val="0"/>
                      <w:marRight w:val="0"/>
                      <w:marTop w:val="0"/>
                      <w:marBottom w:val="0"/>
                      <w:divBdr>
                        <w:top w:val="none" w:sz="0" w:space="0" w:color="auto"/>
                        <w:left w:val="none" w:sz="0" w:space="0" w:color="auto"/>
                        <w:bottom w:val="none" w:sz="0" w:space="0" w:color="auto"/>
                        <w:right w:val="none" w:sz="0" w:space="0" w:color="auto"/>
                      </w:divBdr>
                      <w:divsChild>
                        <w:div w:id="2063675439">
                          <w:marLeft w:val="0"/>
                          <w:marRight w:val="0"/>
                          <w:marTop w:val="0"/>
                          <w:marBottom w:val="0"/>
                          <w:divBdr>
                            <w:top w:val="none" w:sz="0" w:space="0" w:color="auto"/>
                            <w:left w:val="none" w:sz="0" w:space="0" w:color="auto"/>
                            <w:bottom w:val="none" w:sz="0" w:space="0" w:color="auto"/>
                            <w:right w:val="none" w:sz="0" w:space="0" w:color="auto"/>
                          </w:divBdr>
                          <w:divsChild>
                            <w:div w:id="115634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1231420">
      <w:bodyDiv w:val="1"/>
      <w:marLeft w:val="0"/>
      <w:marRight w:val="0"/>
      <w:marTop w:val="0"/>
      <w:marBottom w:val="0"/>
      <w:divBdr>
        <w:top w:val="none" w:sz="0" w:space="0" w:color="auto"/>
        <w:left w:val="none" w:sz="0" w:space="0" w:color="auto"/>
        <w:bottom w:val="none" w:sz="0" w:space="0" w:color="auto"/>
        <w:right w:val="none" w:sz="0" w:space="0" w:color="auto"/>
      </w:divBdr>
    </w:div>
    <w:div w:id="1937790940">
      <w:bodyDiv w:val="1"/>
      <w:marLeft w:val="0"/>
      <w:marRight w:val="0"/>
      <w:marTop w:val="0"/>
      <w:marBottom w:val="0"/>
      <w:divBdr>
        <w:top w:val="none" w:sz="0" w:space="0" w:color="auto"/>
        <w:left w:val="none" w:sz="0" w:space="0" w:color="auto"/>
        <w:bottom w:val="none" w:sz="0" w:space="0" w:color="auto"/>
        <w:right w:val="none" w:sz="0" w:space="0" w:color="auto"/>
      </w:divBdr>
    </w:div>
    <w:div w:id="1938518832">
      <w:bodyDiv w:val="1"/>
      <w:marLeft w:val="0"/>
      <w:marRight w:val="0"/>
      <w:marTop w:val="0"/>
      <w:marBottom w:val="0"/>
      <w:divBdr>
        <w:top w:val="none" w:sz="0" w:space="0" w:color="auto"/>
        <w:left w:val="none" w:sz="0" w:space="0" w:color="auto"/>
        <w:bottom w:val="none" w:sz="0" w:space="0" w:color="auto"/>
        <w:right w:val="none" w:sz="0" w:space="0" w:color="auto"/>
      </w:divBdr>
    </w:div>
    <w:div w:id="1939096055">
      <w:bodyDiv w:val="1"/>
      <w:marLeft w:val="0"/>
      <w:marRight w:val="0"/>
      <w:marTop w:val="0"/>
      <w:marBottom w:val="0"/>
      <w:divBdr>
        <w:top w:val="none" w:sz="0" w:space="0" w:color="auto"/>
        <w:left w:val="none" w:sz="0" w:space="0" w:color="auto"/>
        <w:bottom w:val="none" w:sz="0" w:space="0" w:color="auto"/>
        <w:right w:val="none" w:sz="0" w:space="0" w:color="auto"/>
      </w:divBdr>
    </w:div>
    <w:div w:id="1939407400">
      <w:bodyDiv w:val="1"/>
      <w:marLeft w:val="0"/>
      <w:marRight w:val="0"/>
      <w:marTop w:val="0"/>
      <w:marBottom w:val="0"/>
      <w:divBdr>
        <w:top w:val="none" w:sz="0" w:space="0" w:color="auto"/>
        <w:left w:val="none" w:sz="0" w:space="0" w:color="auto"/>
        <w:bottom w:val="none" w:sz="0" w:space="0" w:color="auto"/>
        <w:right w:val="none" w:sz="0" w:space="0" w:color="auto"/>
      </w:divBdr>
    </w:div>
    <w:div w:id="1945192202">
      <w:bodyDiv w:val="1"/>
      <w:marLeft w:val="0"/>
      <w:marRight w:val="0"/>
      <w:marTop w:val="0"/>
      <w:marBottom w:val="0"/>
      <w:divBdr>
        <w:top w:val="none" w:sz="0" w:space="0" w:color="auto"/>
        <w:left w:val="none" w:sz="0" w:space="0" w:color="auto"/>
        <w:bottom w:val="none" w:sz="0" w:space="0" w:color="auto"/>
        <w:right w:val="none" w:sz="0" w:space="0" w:color="auto"/>
      </w:divBdr>
    </w:div>
    <w:div w:id="1945262294">
      <w:bodyDiv w:val="1"/>
      <w:marLeft w:val="0"/>
      <w:marRight w:val="0"/>
      <w:marTop w:val="0"/>
      <w:marBottom w:val="0"/>
      <w:divBdr>
        <w:top w:val="none" w:sz="0" w:space="0" w:color="auto"/>
        <w:left w:val="none" w:sz="0" w:space="0" w:color="auto"/>
        <w:bottom w:val="none" w:sz="0" w:space="0" w:color="auto"/>
        <w:right w:val="none" w:sz="0" w:space="0" w:color="auto"/>
      </w:divBdr>
    </w:div>
    <w:div w:id="1948155660">
      <w:bodyDiv w:val="1"/>
      <w:marLeft w:val="0"/>
      <w:marRight w:val="0"/>
      <w:marTop w:val="0"/>
      <w:marBottom w:val="0"/>
      <w:divBdr>
        <w:top w:val="none" w:sz="0" w:space="0" w:color="auto"/>
        <w:left w:val="none" w:sz="0" w:space="0" w:color="auto"/>
        <w:bottom w:val="none" w:sz="0" w:space="0" w:color="auto"/>
        <w:right w:val="none" w:sz="0" w:space="0" w:color="auto"/>
      </w:divBdr>
    </w:div>
    <w:div w:id="1961912597">
      <w:bodyDiv w:val="1"/>
      <w:marLeft w:val="0"/>
      <w:marRight w:val="0"/>
      <w:marTop w:val="0"/>
      <w:marBottom w:val="0"/>
      <w:divBdr>
        <w:top w:val="none" w:sz="0" w:space="0" w:color="auto"/>
        <w:left w:val="none" w:sz="0" w:space="0" w:color="auto"/>
        <w:bottom w:val="none" w:sz="0" w:space="0" w:color="auto"/>
        <w:right w:val="none" w:sz="0" w:space="0" w:color="auto"/>
      </w:divBdr>
    </w:div>
    <w:div w:id="1970237377">
      <w:bodyDiv w:val="1"/>
      <w:marLeft w:val="0"/>
      <w:marRight w:val="0"/>
      <w:marTop w:val="0"/>
      <w:marBottom w:val="0"/>
      <w:divBdr>
        <w:top w:val="none" w:sz="0" w:space="0" w:color="auto"/>
        <w:left w:val="none" w:sz="0" w:space="0" w:color="auto"/>
        <w:bottom w:val="none" w:sz="0" w:space="0" w:color="auto"/>
        <w:right w:val="none" w:sz="0" w:space="0" w:color="auto"/>
      </w:divBdr>
    </w:div>
    <w:div w:id="1970355861">
      <w:bodyDiv w:val="1"/>
      <w:marLeft w:val="0"/>
      <w:marRight w:val="0"/>
      <w:marTop w:val="0"/>
      <w:marBottom w:val="0"/>
      <w:divBdr>
        <w:top w:val="none" w:sz="0" w:space="0" w:color="auto"/>
        <w:left w:val="none" w:sz="0" w:space="0" w:color="auto"/>
        <w:bottom w:val="none" w:sz="0" w:space="0" w:color="auto"/>
        <w:right w:val="none" w:sz="0" w:space="0" w:color="auto"/>
      </w:divBdr>
    </w:div>
    <w:div w:id="1974631976">
      <w:bodyDiv w:val="1"/>
      <w:marLeft w:val="0"/>
      <w:marRight w:val="0"/>
      <w:marTop w:val="0"/>
      <w:marBottom w:val="0"/>
      <w:divBdr>
        <w:top w:val="none" w:sz="0" w:space="0" w:color="auto"/>
        <w:left w:val="none" w:sz="0" w:space="0" w:color="auto"/>
        <w:bottom w:val="none" w:sz="0" w:space="0" w:color="auto"/>
        <w:right w:val="none" w:sz="0" w:space="0" w:color="auto"/>
      </w:divBdr>
    </w:div>
    <w:div w:id="1977636395">
      <w:bodyDiv w:val="1"/>
      <w:marLeft w:val="0"/>
      <w:marRight w:val="0"/>
      <w:marTop w:val="0"/>
      <w:marBottom w:val="0"/>
      <w:divBdr>
        <w:top w:val="none" w:sz="0" w:space="0" w:color="auto"/>
        <w:left w:val="none" w:sz="0" w:space="0" w:color="auto"/>
        <w:bottom w:val="none" w:sz="0" w:space="0" w:color="auto"/>
        <w:right w:val="none" w:sz="0" w:space="0" w:color="auto"/>
      </w:divBdr>
    </w:div>
    <w:div w:id="1978030709">
      <w:bodyDiv w:val="1"/>
      <w:marLeft w:val="0"/>
      <w:marRight w:val="0"/>
      <w:marTop w:val="0"/>
      <w:marBottom w:val="0"/>
      <w:divBdr>
        <w:top w:val="none" w:sz="0" w:space="0" w:color="auto"/>
        <w:left w:val="none" w:sz="0" w:space="0" w:color="auto"/>
        <w:bottom w:val="none" w:sz="0" w:space="0" w:color="auto"/>
        <w:right w:val="none" w:sz="0" w:space="0" w:color="auto"/>
      </w:divBdr>
    </w:div>
    <w:div w:id="1982879658">
      <w:bodyDiv w:val="1"/>
      <w:marLeft w:val="0"/>
      <w:marRight w:val="0"/>
      <w:marTop w:val="0"/>
      <w:marBottom w:val="0"/>
      <w:divBdr>
        <w:top w:val="none" w:sz="0" w:space="0" w:color="auto"/>
        <w:left w:val="none" w:sz="0" w:space="0" w:color="auto"/>
        <w:bottom w:val="none" w:sz="0" w:space="0" w:color="auto"/>
        <w:right w:val="none" w:sz="0" w:space="0" w:color="auto"/>
      </w:divBdr>
    </w:div>
    <w:div w:id="1987199096">
      <w:bodyDiv w:val="1"/>
      <w:marLeft w:val="0"/>
      <w:marRight w:val="0"/>
      <w:marTop w:val="0"/>
      <w:marBottom w:val="0"/>
      <w:divBdr>
        <w:top w:val="none" w:sz="0" w:space="0" w:color="auto"/>
        <w:left w:val="none" w:sz="0" w:space="0" w:color="auto"/>
        <w:bottom w:val="none" w:sz="0" w:space="0" w:color="auto"/>
        <w:right w:val="none" w:sz="0" w:space="0" w:color="auto"/>
      </w:divBdr>
    </w:div>
    <w:div w:id="1988507020">
      <w:bodyDiv w:val="1"/>
      <w:marLeft w:val="0"/>
      <w:marRight w:val="0"/>
      <w:marTop w:val="0"/>
      <w:marBottom w:val="0"/>
      <w:divBdr>
        <w:top w:val="none" w:sz="0" w:space="0" w:color="auto"/>
        <w:left w:val="none" w:sz="0" w:space="0" w:color="auto"/>
        <w:bottom w:val="none" w:sz="0" w:space="0" w:color="auto"/>
        <w:right w:val="none" w:sz="0" w:space="0" w:color="auto"/>
      </w:divBdr>
    </w:div>
    <w:div w:id="1988777795">
      <w:bodyDiv w:val="1"/>
      <w:marLeft w:val="0"/>
      <w:marRight w:val="0"/>
      <w:marTop w:val="0"/>
      <w:marBottom w:val="0"/>
      <w:divBdr>
        <w:top w:val="none" w:sz="0" w:space="0" w:color="auto"/>
        <w:left w:val="none" w:sz="0" w:space="0" w:color="auto"/>
        <w:bottom w:val="none" w:sz="0" w:space="0" w:color="auto"/>
        <w:right w:val="none" w:sz="0" w:space="0" w:color="auto"/>
      </w:divBdr>
    </w:div>
    <w:div w:id="1989364062">
      <w:bodyDiv w:val="1"/>
      <w:marLeft w:val="0"/>
      <w:marRight w:val="0"/>
      <w:marTop w:val="0"/>
      <w:marBottom w:val="0"/>
      <w:divBdr>
        <w:top w:val="none" w:sz="0" w:space="0" w:color="auto"/>
        <w:left w:val="none" w:sz="0" w:space="0" w:color="auto"/>
        <w:bottom w:val="none" w:sz="0" w:space="0" w:color="auto"/>
        <w:right w:val="none" w:sz="0" w:space="0" w:color="auto"/>
      </w:divBdr>
    </w:div>
    <w:div w:id="1991013355">
      <w:bodyDiv w:val="1"/>
      <w:marLeft w:val="0"/>
      <w:marRight w:val="0"/>
      <w:marTop w:val="0"/>
      <w:marBottom w:val="0"/>
      <w:divBdr>
        <w:top w:val="none" w:sz="0" w:space="0" w:color="auto"/>
        <w:left w:val="none" w:sz="0" w:space="0" w:color="auto"/>
        <w:bottom w:val="none" w:sz="0" w:space="0" w:color="auto"/>
        <w:right w:val="none" w:sz="0" w:space="0" w:color="auto"/>
      </w:divBdr>
    </w:div>
    <w:div w:id="1992756542">
      <w:bodyDiv w:val="1"/>
      <w:marLeft w:val="0"/>
      <w:marRight w:val="0"/>
      <w:marTop w:val="0"/>
      <w:marBottom w:val="0"/>
      <w:divBdr>
        <w:top w:val="none" w:sz="0" w:space="0" w:color="auto"/>
        <w:left w:val="none" w:sz="0" w:space="0" w:color="auto"/>
        <w:bottom w:val="none" w:sz="0" w:space="0" w:color="auto"/>
        <w:right w:val="none" w:sz="0" w:space="0" w:color="auto"/>
      </w:divBdr>
    </w:div>
    <w:div w:id="2006128979">
      <w:bodyDiv w:val="1"/>
      <w:marLeft w:val="0"/>
      <w:marRight w:val="0"/>
      <w:marTop w:val="0"/>
      <w:marBottom w:val="0"/>
      <w:divBdr>
        <w:top w:val="none" w:sz="0" w:space="0" w:color="auto"/>
        <w:left w:val="none" w:sz="0" w:space="0" w:color="auto"/>
        <w:bottom w:val="none" w:sz="0" w:space="0" w:color="auto"/>
        <w:right w:val="none" w:sz="0" w:space="0" w:color="auto"/>
      </w:divBdr>
    </w:div>
    <w:div w:id="2014990394">
      <w:bodyDiv w:val="1"/>
      <w:marLeft w:val="0"/>
      <w:marRight w:val="0"/>
      <w:marTop w:val="0"/>
      <w:marBottom w:val="0"/>
      <w:divBdr>
        <w:top w:val="none" w:sz="0" w:space="0" w:color="auto"/>
        <w:left w:val="none" w:sz="0" w:space="0" w:color="auto"/>
        <w:bottom w:val="none" w:sz="0" w:space="0" w:color="auto"/>
        <w:right w:val="none" w:sz="0" w:space="0" w:color="auto"/>
      </w:divBdr>
    </w:div>
    <w:div w:id="2019574209">
      <w:bodyDiv w:val="1"/>
      <w:marLeft w:val="0"/>
      <w:marRight w:val="0"/>
      <w:marTop w:val="0"/>
      <w:marBottom w:val="0"/>
      <w:divBdr>
        <w:top w:val="none" w:sz="0" w:space="0" w:color="auto"/>
        <w:left w:val="none" w:sz="0" w:space="0" w:color="auto"/>
        <w:bottom w:val="none" w:sz="0" w:space="0" w:color="auto"/>
        <w:right w:val="none" w:sz="0" w:space="0" w:color="auto"/>
      </w:divBdr>
    </w:div>
    <w:div w:id="2023168207">
      <w:bodyDiv w:val="1"/>
      <w:marLeft w:val="0"/>
      <w:marRight w:val="0"/>
      <w:marTop w:val="0"/>
      <w:marBottom w:val="0"/>
      <w:divBdr>
        <w:top w:val="none" w:sz="0" w:space="0" w:color="auto"/>
        <w:left w:val="none" w:sz="0" w:space="0" w:color="auto"/>
        <w:bottom w:val="none" w:sz="0" w:space="0" w:color="auto"/>
        <w:right w:val="none" w:sz="0" w:space="0" w:color="auto"/>
      </w:divBdr>
    </w:div>
    <w:div w:id="2025277992">
      <w:bodyDiv w:val="1"/>
      <w:marLeft w:val="0"/>
      <w:marRight w:val="0"/>
      <w:marTop w:val="0"/>
      <w:marBottom w:val="0"/>
      <w:divBdr>
        <w:top w:val="none" w:sz="0" w:space="0" w:color="auto"/>
        <w:left w:val="none" w:sz="0" w:space="0" w:color="auto"/>
        <w:bottom w:val="none" w:sz="0" w:space="0" w:color="auto"/>
        <w:right w:val="none" w:sz="0" w:space="0" w:color="auto"/>
      </w:divBdr>
    </w:div>
    <w:div w:id="2026057288">
      <w:bodyDiv w:val="1"/>
      <w:marLeft w:val="0"/>
      <w:marRight w:val="0"/>
      <w:marTop w:val="0"/>
      <w:marBottom w:val="0"/>
      <w:divBdr>
        <w:top w:val="none" w:sz="0" w:space="0" w:color="auto"/>
        <w:left w:val="none" w:sz="0" w:space="0" w:color="auto"/>
        <w:bottom w:val="none" w:sz="0" w:space="0" w:color="auto"/>
        <w:right w:val="none" w:sz="0" w:space="0" w:color="auto"/>
      </w:divBdr>
    </w:div>
    <w:div w:id="2027976691">
      <w:bodyDiv w:val="1"/>
      <w:marLeft w:val="0"/>
      <w:marRight w:val="0"/>
      <w:marTop w:val="0"/>
      <w:marBottom w:val="0"/>
      <w:divBdr>
        <w:top w:val="none" w:sz="0" w:space="0" w:color="auto"/>
        <w:left w:val="none" w:sz="0" w:space="0" w:color="auto"/>
        <w:bottom w:val="none" w:sz="0" w:space="0" w:color="auto"/>
        <w:right w:val="none" w:sz="0" w:space="0" w:color="auto"/>
      </w:divBdr>
    </w:div>
    <w:div w:id="2028291027">
      <w:bodyDiv w:val="1"/>
      <w:marLeft w:val="0"/>
      <w:marRight w:val="0"/>
      <w:marTop w:val="0"/>
      <w:marBottom w:val="0"/>
      <w:divBdr>
        <w:top w:val="none" w:sz="0" w:space="0" w:color="auto"/>
        <w:left w:val="none" w:sz="0" w:space="0" w:color="auto"/>
        <w:bottom w:val="none" w:sz="0" w:space="0" w:color="auto"/>
        <w:right w:val="none" w:sz="0" w:space="0" w:color="auto"/>
      </w:divBdr>
    </w:div>
    <w:div w:id="2030258200">
      <w:bodyDiv w:val="1"/>
      <w:marLeft w:val="0"/>
      <w:marRight w:val="0"/>
      <w:marTop w:val="0"/>
      <w:marBottom w:val="0"/>
      <w:divBdr>
        <w:top w:val="none" w:sz="0" w:space="0" w:color="auto"/>
        <w:left w:val="none" w:sz="0" w:space="0" w:color="auto"/>
        <w:bottom w:val="none" w:sz="0" w:space="0" w:color="auto"/>
        <w:right w:val="none" w:sz="0" w:space="0" w:color="auto"/>
      </w:divBdr>
    </w:div>
    <w:div w:id="2030328546">
      <w:bodyDiv w:val="1"/>
      <w:marLeft w:val="0"/>
      <w:marRight w:val="0"/>
      <w:marTop w:val="0"/>
      <w:marBottom w:val="0"/>
      <w:divBdr>
        <w:top w:val="none" w:sz="0" w:space="0" w:color="auto"/>
        <w:left w:val="none" w:sz="0" w:space="0" w:color="auto"/>
        <w:bottom w:val="none" w:sz="0" w:space="0" w:color="auto"/>
        <w:right w:val="none" w:sz="0" w:space="0" w:color="auto"/>
      </w:divBdr>
    </w:div>
    <w:div w:id="2035420779">
      <w:bodyDiv w:val="1"/>
      <w:marLeft w:val="0"/>
      <w:marRight w:val="0"/>
      <w:marTop w:val="0"/>
      <w:marBottom w:val="0"/>
      <w:divBdr>
        <w:top w:val="none" w:sz="0" w:space="0" w:color="auto"/>
        <w:left w:val="none" w:sz="0" w:space="0" w:color="auto"/>
        <w:bottom w:val="none" w:sz="0" w:space="0" w:color="auto"/>
        <w:right w:val="none" w:sz="0" w:space="0" w:color="auto"/>
      </w:divBdr>
    </w:div>
    <w:div w:id="2037270290">
      <w:bodyDiv w:val="1"/>
      <w:marLeft w:val="0"/>
      <w:marRight w:val="0"/>
      <w:marTop w:val="0"/>
      <w:marBottom w:val="0"/>
      <w:divBdr>
        <w:top w:val="none" w:sz="0" w:space="0" w:color="auto"/>
        <w:left w:val="none" w:sz="0" w:space="0" w:color="auto"/>
        <w:bottom w:val="none" w:sz="0" w:space="0" w:color="auto"/>
        <w:right w:val="none" w:sz="0" w:space="0" w:color="auto"/>
      </w:divBdr>
    </w:div>
    <w:div w:id="2042046767">
      <w:bodyDiv w:val="1"/>
      <w:marLeft w:val="0"/>
      <w:marRight w:val="0"/>
      <w:marTop w:val="0"/>
      <w:marBottom w:val="0"/>
      <w:divBdr>
        <w:top w:val="none" w:sz="0" w:space="0" w:color="auto"/>
        <w:left w:val="none" w:sz="0" w:space="0" w:color="auto"/>
        <w:bottom w:val="none" w:sz="0" w:space="0" w:color="auto"/>
        <w:right w:val="none" w:sz="0" w:space="0" w:color="auto"/>
      </w:divBdr>
    </w:div>
    <w:div w:id="2043900805">
      <w:bodyDiv w:val="1"/>
      <w:marLeft w:val="0"/>
      <w:marRight w:val="0"/>
      <w:marTop w:val="0"/>
      <w:marBottom w:val="0"/>
      <w:divBdr>
        <w:top w:val="none" w:sz="0" w:space="0" w:color="auto"/>
        <w:left w:val="none" w:sz="0" w:space="0" w:color="auto"/>
        <w:bottom w:val="none" w:sz="0" w:space="0" w:color="auto"/>
        <w:right w:val="none" w:sz="0" w:space="0" w:color="auto"/>
      </w:divBdr>
    </w:div>
    <w:div w:id="2045904731">
      <w:bodyDiv w:val="1"/>
      <w:marLeft w:val="0"/>
      <w:marRight w:val="0"/>
      <w:marTop w:val="0"/>
      <w:marBottom w:val="0"/>
      <w:divBdr>
        <w:top w:val="none" w:sz="0" w:space="0" w:color="auto"/>
        <w:left w:val="none" w:sz="0" w:space="0" w:color="auto"/>
        <w:bottom w:val="none" w:sz="0" w:space="0" w:color="auto"/>
        <w:right w:val="none" w:sz="0" w:space="0" w:color="auto"/>
      </w:divBdr>
    </w:div>
    <w:div w:id="2046251989">
      <w:bodyDiv w:val="1"/>
      <w:marLeft w:val="0"/>
      <w:marRight w:val="0"/>
      <w:marTop w:val="0"/>
      <w:marBottom w:val="0"/>
      <w:divBdr>
        <w:top w:val="none" w:sz="0" w:space="0" w:color="auto"/>
        <w:left w:val="none" w:sz="0" w:space="0" w:color="auto"/>
        <w:bottom w:val="none" w:sz="0" w:space="0" w:color="auto"/>
        <w:right w:val="none" w:sz="0" w:space="0" w:color="auto"/>
      </w:divBdr>
    </w:div>
    <w:div w:id="2051412042">
      <w:bodyDiv w:val="1"/>
      <w:marLeft w:val="0"/>
      <w:marRight w:val="0"/>
      <w:marTop w:val="0"/>
      <w:marBottom w:val="0"/>
      <w:divBdr>
        <w:top w:val="none" w:sz="0" w:space="0" w:color="auto"/>
        <w:left w:val="none" w:sz="0" w:space="0" w:color="auto"/>
        <w:bottom w:val="none" w:sz="0" w:space="0" w:color="auto"/>
        <w:right w:val="none" w:sz="0" w:space="0" w:color="auto"/>
      </w:divBdr>
    </w:div>
    <w:div w:id="2054839238">
      <w:bodyDiv w:val="1"/>
      <w:marLeft w:val="0"/>
      <w:marRight w:val="0"/>
      <w:marTop w:val="0"/>
      <w:marBottom w:val="0"/>
      <w:divBdr>
        <w:top w:val="none" w:sz="0" w:space="0" w:color="auto"/>
        <w:left w:val="none" w:sz="0" w:space="0" w:color="auto"/>
        <w:bottom w:val="none" w:sz="0" w:space="0" w:color="auto"/>
        <w:right w:val="none" w:sz="0" w:space="0" w:color="auto"/>
      </w:divBdr>
    </w:div>
    <w:div w:id="2066181118">
      <w:bodyDiv w:val="1"/>
      <w:marLeft w:val="0"/>
      <w:marRight w:val="0"/>
      <w:marTop w:val="0"/>
      <w:marBottom w:val="0"/>
      <w:divBdr>
        <w:top w:val="none" w:sz="0" w:space="0" w:color="auto"/>
        <w:left w:val="none" w:sz="0" w:space="0" w:color="auto"/>
        <w:bottom w:val="none" w:sz="0" w:space="0" w:color="auto"/>
        <w:right w:val="none" w:sz="0" w:space="0" w:color="auto"/>
      </w:divBdr>
    </w:div>
    <w:div w:id="2068872775">
      <w:bodyDiv w:val="1"/>
      <w:marLeft w:val="0"/>
      <w:marRight w:val="0"/>
      <w:marTop w:val="0"/>
      <w:marBottom w:val="0"/>
      <w:divBdr>
        <w:top w:val="none" w:sz="0" w:space="0" w:color="auto"/>
        <w:left w:val="none" w:sz="0" w:space="0" w:color="auto"/>
        <w:bottom w:val="none" w:sz="0" w:space="0" w:color="auto"/>
        <w:right w:val="none" w:sz="0" w:space="0" w:color="auto"/>
      </w:divBdr>
    </w:div>
    <w:div w:id="2071801284">
      <w:bodyDiv w:val="1"/>
      <w:marLeft w:val="0"/>
      <w:marRight w:val="0"/>
      <w:marTop w:val="0"/>
      <w:marBottom w:val="0"/>
      <w:divBdr>
        <w:top w:val="none" w:sz="0" w:space="0" w:color="auto"/>
        <w:left w:val="none" w:sz="0" w:space="0" w:color="auto"/>
        <w:bottom w:val="none" w:sz="0" w:space="0" w:color="auto"/>
        <w:right w:val="none" w:sz="0" w:space="0" w:color="auto"/>
      </w:divBdr>
    </w:div>
    <w:div w:id="2075542558">
      <w:bodyDiv w:val="1"/>
      <w:marLeft w:val="0"/>
      <w:marRight w:val="0"/>
      <w:marTop w:val="0"/>
      <w:marBottom w:val="0"/>
      <w:divBdr>
        <w:top w:val="none" w:sz="0" w:space="0" w:color="auto"/>
        <w:left w:val="none" w:sz="0" w:space="0" w:color="auto"/>
        <w:bottom w:val="none" w:sz="0" w:space="0" w:color="auto"/>
        <w:right w:val="none" w:sz="0" w:space="0" w:color="auto"/>
      </w:divBdr>
    </w:div>
    <w:div w:id="2076735714">
      <w:bodyDiv w:val="1"/>
      <w:marLeft w:val="0"/>
      <w:marRight w:val="0"/>
      <w:marTop w:val="0"/>
      <w:marBottom w:val="0"/>
      <w:divBdr>
        <w:top w:val="none" w:sz="0" w:space="0" w:color="auto"/>
        <w:left w:val="none" w:sz="0" w:space="0" w:color="auto"/>
        <w:bottom w:val="none" w:sz="0" w:space="0" w:color="auto"/>
        <w:right w:val="none" w:sz="0" w:space="0" w:color="auto"/>
      </w:divBdr>
    </w:div>
    <w:div w:id="2085295547">
      <w:bodyDiv w:val="1"/>
      <w:marLeft w:val="0"/>
      <w:marRight w:val="0"/>
      <w:marTop w:val="0"/>
      <w:marBottom w:val="0"/>
      <w:divBdr>
        <w:top w:val="none" w:sz="0" w:space="0" w:color="auto"/>
        <w:left w:val="none" w:sz="0" w:space="0" w:color="auto"/>
        <w:bottom w:val="none" w:sz="0" w:space="0" w:color="auto"/>
        <w:right w:val="none" w:sz="0" w:space="0" w:color="auto"/>
      </w:divBdr>
    </w:div>
    <w:div w:id="2085834240">
      <w:bodyDiv w:val="1"/>
      <w:marLeft w:val="0"/>
      <w:marRight w:val="0"/>
      <w:marTop w:val="0"/>
      <w:marBottom w:val="0"/>
      <w:divBdr>
        <w:top w:val="none" w:sz="0" w:space="0" w:color="auto"/>
        <w:left w:val="none" w:sz="0" w:space="0" w:color="auto"/>
        <w:bottom w:val="none" w:sz="0" w:space="0" w:color="auto"/>
        <w:right w:val="none" w:sz="0" w:space="0" w:color="auto"/>
      </w:divBdr>
    </w:div>
    <w:div w:id="2092048159">
      <w:bodyDiv w:val="1"/>
      <w:marLeft w:val="0"/>
      <w:marRight w:val="0"/>
      <w:marTop w:val="0"/>
      <w:marBottom w:val="0"/>
      <w:divBdr>
        <w:top w:val="none" w:sz="0" w:space="0" w:color="auto"/>
        <w:left w:val="none" w:sz="0" w:space="0" w:color="auto"/>
        <w:bottom w:val="none" w:sz="0" w:space="0" w:color="auto"/>
        <w:right w:val="none" w:sz="0" w:space="0" w:color="auto"/>
      </w:divBdr>
    </w:div>
    <w:div w:id="2093162132">
      <w:bodyDiv w:val="1"/>
      <w:marLeft w:val="0"/>
      <w:marRight w:val="0"/>
      <w:marTop w:val="0"/>
      <w:marBottom w:val="0"/>
      <w:divBdr>
        <w:top w:val="none" w:sz="0" w:space="0" w:color="auto"/>
        <w:left w:val="none" w:sz="0" w:space="0" w:color="auto"/>
        <w:bottom w:val="none" w:sz="0" w:space="0" w:color="auto"/>
        <w:right w:val="none" w:sz="0" w:space="0" w:color="auto"/>
      </w:divBdr>
    </w:div>
    <w:div w:id="2099863657">
      <w:bodyDiv w:val="1"/>
      <w:marLeft w:val="0"/>
      <w:marRight w:val="0"/>
      <w:marTop w:val="0"/>
      <w:marBottom w:val="0"/>
      <w:divBdr>
        <w:top w:val="none" w:sz="0" w:space="0" w:color="auto"/>
        <w:left w:val="none" w:sz="0" w:space="0" w:color="auto"/>
        <w:bottom w:val="none" w:sz="0" w:space="0" w:color="auto"/>
        <w:right w:val="none" w:sz="0" w:space="0" w:color="auto"/>
      </w:divBdr>
    </w:div>
    <w:div w:id="2103991936">
      <w:bodyDiv w:val="1"/>
      <w:marLeft w:val="0"/>
      <w:marRight w:val="0"/>
      <w:marTop w:val="0"/>
      <w:marBottom w:val="0"/>
      <w:divBdr>
        <w:top w:val="none" w:sz="0" w:space="0" w:color="auto"/>
        <w:left w:val="none" w:sz="0" w:space="0" w:color="auto"/>
        <w:bottom w:val="none" w:sz="0" w:space="0" w:color="auto"/>
        <w:right w:val="none" w:sz="0" w:space="0" w:color="auto"/>
      </w:divBdr>
    </w:div>
    <w:div w:id="2106873729">
      <w:bodyDiv w:val="1"/>
      <w:marLeft w:val="0"/>
      <w:marRight w:val="0"/>
      <w:marTop w:val="0"/>
      <w:marBottom w:val="0"/>
      <w:divBdr>
        <w:top w:val="none" w:sz="0" w:space="0" w:color="auto"/>
        <w:left w:val="none" w:sz="0" w:space="0" w:color="auto"/>
        <w:bottom w:val="none" w:sz="0" w:space="0" w:color="auto"/>
        <w:right w:val="none" w:sz="0" w:space="0" w:color="auto"/>
      </w:divBdr>
    </w:div>
    <w:div w:id="2108961925">
      <w:bodyDiv w:val="1"/>
      <w:marLeft w:val="0"/>
      <w:marRight w:val="0"/>
      <w:marTop w:val="0"/>
      <w:marBottom w:val="0"/>
      <w:divBdr>
        <w:top w:val="none" w:sz="0" w:space="0" w:color="auto"/>
        <w:left w:val="none" w:sz="0" w:space="0" w:color="auto"/>
        <w:bottom w:val="none" w:sz="0" w:space="0" w:color="auto"/>
        <w:right w:val="none" w:sz="0" w:space="0" w:color="auto"/>
      </w:divBdr>
    </w:div>
    <w:div w:id="2109499021">
      <w:bodyDiv w:val="1"/>
      <w:marLeft w:val="0"/>
      <w:marRight w:val="0"/>
      <w:marTop w:val="0"/>
      <w:marBottom w:val="0"/>
      <w:divBdr>
        <w:top w:val="none" w:sz="0" w:space="0" w:color="auto"/>
        <w:left w:val="none" w:sz="0" w:space="0" w:color="auto"/>
        <w:bottom w:val="none" w:sz="0" w:space="0" w:color="auto"/>
        <w:right w:val="none" w:sz="0" w:space="0" w:color="auto"/>
      </w:divBdr>
    </w:div>
    <w:div w:id="2114016078">
      <w:bodyDiv w:val="1"/>
      <w:marLeft w:val="0"/>
      <w:marRight w:val="0"/>
      <w:marTop w:val="0"/>
      <w:marBottom w:val="0"/>
      <w:divBdr>
        <w:top w:val="none" w:sz="0" w:space="0" w:color="auto"/>
        <w:left w:val="none" w:sz="0" w:space="0" w:color="auto"/>
        <w:bottom w:val="none" w:sz="0" w:space="0" w:color="auto"/>
        <w:right w:val="none" w:sz="0" w:space="0" w:color="auto"/>
      </w:divBdr>
    </w:div>
    <w:div w:id="2114133794">
      <w:bodyDiv w:val="1"/>
      <w:marLeft w:val="0"/>
      <w:marRight w:val="0"/>
      <w:marTop w:val="0"/>
      <w:marBottom w:val="0"/>
      <w:divBdr>
        <w:top w:val="none" w:sz="0" w:space="0" w:color="auto"/>
        <w:left w:val="none" w:sz="0" w:space="0" w:color="auto"/>
        <w:bottom w:val="none" w:sz="0" w:space="0" w:color="auto"/>
        <w:right w:val="none" w:sz="0" w:space="0" w:color="auto"/>
      </w:divBdr>
    </w:div>
    <w:div w:id="2115010500">
      <w:bodyDiv w:val="1"/>
      <w:marLeft w:val="0"/>
      <w:marRight w:val="0"/>
      <w:marTop w:val="0"/>
      <w:marBottom w:val="0"/>
      <w:divBdr>
        <w:top w:val="none" w:sz="0" w:space="0" w:color="auto"/>
        <w:left w:val="none" w:sz="0" w:space="0" w:color="auto"/>
        <w:bottom w:val="none" w:sz="0" w:space="0" w:color="auto"/>
        <w:right w:val="none" w:sz="0" w:space="0" w:color="auto"/>
      </w:divBdr>
    </w:div>
    <w:div w:id="2115055065">
      <w:bodyDiv w:val="1"/>
      <w:marLeft w:val="0"/>
      <w:marRight w:val="0"/>
      <w:marTop w:val="0"/>
      <w:marBottom w:val="0"/>
      <w:divBdr>
        <w:top w:val="none" w:sz="0" w:space="0" w:color="auto"/>
        <w:left w:val="none" w:sz="0" w:space="0" w:color="auto"/>
        <w:bottom w:val="none" w:sz="0" w:space="0" w:color="auto"/>
        <w:right w:val="none" w:sz="0" w:space="0" w:color="auto"/>
      </w:divBdr>
    </w:div>
    <w:div w:id="2116095123">
      <w:bodyDiv w:val="1"/>
      <w:marLeft w:val="0"/>
      <w:marRight w:val="0"/>
      <w:marTop w:val="0"/>
      <w:marBottom w:val="0"/>
      <w:divBdr>
        <w:top w:val="none" w:sz="0" w:space="0" w:color="auto"/>
        <w:left w:val="none" w:sz="0" w:space="0" w:color="auto"/>
        <w:bottom w:val="none" w:sz="0" w:space="0" w:color="auto"/>
        <w:right w:val="none" w:sz="0" w:space="0" w:color="auto"/>
      </w:divBdr>
    </w:div>
    <w:div w:id="2122147016">
      <w:bodyDiv w:val="1"/>
      <w:marLeft w:val="0"/>
      <w:marRight w:val="0"/>
      <w:marTop w:val="0"/>
      <w:marBottom w:val="0"/>
      <w:divBdr>
        <w:top w:val="none" w:sz="0" w:space="0" w:color="auto"/>
        <w:left w:val="none" w:sz="0" w:space="0" w:color="auto"/>
        <w:bottom w:val="none" w:sz="0" w:space="0" w:color="auto"/>
        <w:right w:val="none" w:sz="0" w:space="0" w:color="auto"/>
      </w:divBdr>
    </w:div>
    <w:div w:id="2127579320">
      <w:bodyDiv w:val="1"/>
      <w:marLeft w:val="0"/>
      <w:marRight w:val="0"/>
      <w:marTop w:val="0"/>
      <w:marBottom w:val="0"/>
      <w:divBdr>
        <w:top w:val="none" w:sz="0" w:space="0" w:color="auto"/>
        <w:left w:val="none" w:sz="0" w:space="0" w:color="auto"/>
        <w:bottom w:val="none" w:sz="0" w:space="0" w:color="auto"/>
        <w:right w:val="none" w:sz="0" w:space="0" w:color="auto"/>
      </w:divBdr>
    </w:div>
    <w:div w:id="2128037327">
      <w:bodyDiv w:val="1"/>
      <w:marLeft w:val="0"/>
      <w:marRight w:val="0"/>
      <w:marTop w:val="0"/>
      <w:marBottom w:val="0"/>
      <w:divBdr>
        <w:top w:val="none" w:sz="0" w:space="0" w:color="auto"/>
        <w:left w:val="none" w:sz="0" w:space="0" w:color="auto"/>
        <w:bottom w:val="none" w:sz="0" w:space="0" w:color="auto"/>
        <w:right w:val="none" w:sz="0" w:space="0" w:color="auto"/>
      </w:divBdr>
    </w:div>
    <w:div w:id="2130127718">
      <w:bodyDiv w:val="1"/>
      <w:marLeft w:val="0"/>
      <w:marRight w:val="0"/>
      <w:marTop w:val="0"/>
      <w:marBottom w:val="0"/>
      <w:divBdr>
        <w:top w:val="none" w:sz="0" w:space="0" w:color="auto"/>
        <w:left w:val="none" w:sz="0" w:space="0" w:color="auto"/>
        <w:bottom w:val="none" w:sz="0" w:space="0" w:color="auto"/>
        <w:right w:val="none" w:sz="0" w:space="0" w:color="auto"/>
      </w:divBdr>
    </w:div>
    <w:div w:id="2133355299">
      <w:bodyDiv w:val="1"/>
      <w:marLeft w:val="0"/>
      <w:marRight w:val="0"/>
      <w:marTop w:val="0"/>
      <w:marBottom w:val="0"/>
      <w:divBdr>
        <w:top w:val="none" w:sz="0" w:space="0" w:color="auto"/>
        <w:left w:val="none" w:sz="0" w:space="0" w:color="auto"/>
        <w:bottom w:val="none" w:sz="0" w:space="0" w:color="auto"/>
        <w:right w:val="none" w:sz="0" w:space="0" w:color="auto"/>
      </w:divBdr>
    </w:div>
    <w:div w:id="2137016126">
      <w:bodyDiv w:val="1"/>
      <w:marLeft w:val="0"/>
      <w:marRight w:val="0"/>
      <w:marTop w:val="0"/>
      <w:marBottom w:val="0"/>
      <w:divBdr>
        <w:top w:val="none" w:sz="0" w:space="0" w:color="auto"/>
        <w:left w:val="none" w:sz="0" w:space="0" w:color="auto"/>
        <w:bottom w:val="none" w:sz="0" w:space="0" w:color="auto"/>
        <w:right w:val="none" w:sz="0" w:space="0" w:color="auto"/>
      </w:divBdr>
    </w:div>
    <w:div w:id="2139836814">
      <w:bodyDiv w:val="1"/>
      <w:marLeft w:val="0"/>
      <w:marRight w:val="0"/>
      <w:marTop w:val="0"/>
      <w:marBottom w:val="0"/>
      <w:divBdr>
        <w:top w:val="none" w:sz="0" w:space="0" w:color="auto"/>
        <w:left w:val="none" w:sz="0" w:space="0" w:color="auto"/>
        <w:bottom w:val="none" w:sz="0" w:space="0" w:color="auto"/>
        <w:right w:val="none" w:sz="0" w:space="0" w:color="auto"/>
      </w:divBdr>
    </w:div>
    <w:div w:id="2140683056">
      <w:bodyDiv w:val="1"/>
      <w:marLeft w:val="0"/>
      <w:marRight w:val="0"/>
      <w:marTop w:val="0"/>
      <w:marBottom w:val="0"/>
      <w:divBdr>
        <w:top w:val="none" w:sz="0" w:space="0" w:color="auto"/>
        <w:left w:val="none" w:sz="0" w:space="0" w:color="auto"/>
        <w:bottom w:val="none" w:sz="0" w:space="0" w:color="auto"/>
        <w:right w:val="none" w:sz="0" w:space="0" w:color="auto"/>
      </w:divBdr>
    </w:div>
    <w:div w:id="2143644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microsoft.com/office/2011/relationships/commentsExtended" Target="commentsExtended.xml"/><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comments" Target="comments.xml"/><Relationship Id="rId25"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8/08/relationships/commentsExtensible" Target="commentsExtensible.xm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7.png"/><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6.png"/><Relationship Id="rId28" Type="http://schemas.microsoft.com/office/2011/relationships/people" Target="people.xml"/><Relationship Id="rId10" Type="http://schemas.openxmlformats.org/officeDocument/2006/relationships/footnotes" Target="foot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fontTable" Target="fontTable.xml"/><Relationship Id="rId30"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iederikHendrickx\Magics%20Technologies\Bistro%20-%20Documenten\General\Magics-template_F4E-OPE-1187.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FFFE4CE56BA44A6A79425F2F0C33543"/>
        <w:category>
          <w:name w:val="Algemeen"/>
          <w:gallery w:val="placeholder"/>
        </w:category>
        <w:types>
          <w:type w:val="bbPlcHdr"/>
        </w:types>
        <w:behaviors>
          <w:behavior w:val="content"/>
        </w:behaviors>
        <w:guid w:val="{75B7FDB3-EE46-4C83-B6DA-3331AB4FBEC8}"/>
      </w:docPartPr>
      <w:docPartBody>
        <w:p w:rsidR="00514BA9" w:rsidRDefault="00AF6924">
          <w:pPr>
            <w:pStyle w:val="1FFFE4CE56BA44A6A79425F2F0C33543"/>
          </w:pPr>
          <w:r w:rsidRPr="00712EDD">
            <w:rPr>
              <w:rStyle w:val="TitleChar"/>
            </w:rPr>
            <w:t>Project &amp; (Type of document)</w:t>
          </w:r>
        </w:p>
      </w:docPartBody>
    </w:docPart>
    <w:docPart>
      <w:docPartPr>
        <w:name w:val="3F95C595CA2548C3845EA4391344376F"/>
        <w:category>
          <w:name w:val="Algemeen"/>
          <w:gallery w:val="placeholder"/>
        </w:category>
        <w:types>
          <w:type w:val="bbPlcHdr"/>
        </w:types>
        <w:behaviors>
          <w:behavior w:val="content"/>
        </w:behaviors>
        <w:guid w:val="{B00286E9-8FB1-42D3-A932-2B9509540032}"/>
      </w:docPartPr>
      <w:docPartBody>
        <w:p w:rsidR="00514BA9" w:rsidRDefault="00AF6924">
          <w:pPr>
            <w:pStyle w:val="3F95C595CA2548C3845EA4391344376F"/>
          </w:pPr>
          <w:r w:rsidRPr="00807727">
            <w:rPr>
              <w:rStyle w:val="PlaceholderText"/>
            </w:rPr>
            <w:t>[Subject]</w:t>
          </w:r>
        </w:p>
      </w:docPartBody>
    </w:docPart>
    <w:docPart>
      <w:docPartPr>
        <w:name w:val="A30CC4DBE8DC406D8114CEC1958EED2C"/>
        <w:category>
          <w:name w:val="Algemeen"/>
          <w:gallery w:val="placeholder"/>
        </w:category>
        <w:types>
          <w:type w:val="bbPlcHdr"/>
        </w:types>
        <w:behaviors>
          <w:behavior w:val="content"/>
        </w:behaviors>
        <w:guid w:val="{B15C7BE5-5F95-4A28-8AD4-9FE36EDDE726}"/>
      </w:docPartPr>
      <w:docPartBody>
        <w:p w:rsidR="00514BA9" w:rsidRDefault="00AF6924">
          <w:pPr>
            <w:pStyle w:val="A30CC4DBE8DC406D8114CEC1958EED2C"/>
          </w:pPr>
          <w:r>
            <w:rPr>
              <w:rStyle w:val="PlaceholderText"/>
            </w:rPr>
            <w:t>..</w:t>
          </w:r>
          <w:r w:rsidRPr="0066003B">
            <w:rPr>
              <w:rStyle w:val="PlaceholderText"/>
            </w:rPr>
            <w:t>.</w:t>
          </w:r>
        </w:p>
      </w:docPartBody>
    </w:docPart>
    <w:docPart>
      <w:docPartPr>
        <w:name w:val="ABA20D67D5994784A1573C3463D8F9D7"/>
        <w:category>
          <w:name w:val="Algemeen"/>
          <w:gallery w:val="placeholder"/>
        </w:category>
        <w:types>
          <w:type w:val="bbPlcHdr"/>
        </w:types>
        <w:behaviors>
          <w:behavior w:val="content"/>
        </w:behaviors>
        <w:guid w:val="{7DCEC663-08CE-47DF-87A0-3AD1B1FE0D7B}"/>
      </w:docPartPr>
      <w:docPartBody>
        <w:p w:rsidR="00175E6D" w:rsidRDefault="00AF6924">
          <w:pPr>
            <w:pStyle w:val="ABA20D67D5994784A1573C3463D8F9D7"/>
          </w:pPr>
          <w:r w:rsidRPr="00116590">
            <w:rPr>
              <w:rStyle w:val="PlaceholderText"/>
            </w:rPr>
            <w:t>[Author]</w:t>
          </w:r>
        </w:p>
      </w:docPartBody>
    </w:docPart>
    <w:docPart>
      <w:docPartPr>
        <w:name w:val="FE463DFF6FBA41A5B1064838A627518F"/>
        <w:category>
          <w:name w:val="General"/>
          <w:gallery w:val="placeholder"/>
        </w:category>
        <w:types>
          <w:type w:val="bbPlcHdr"/>
        </w:types>
        <w:behaviors>
          <w:behavior w:val="content"/>
        </w:behaviors>
        <w:guid w:val="{E0E9CAB7-9FC4-423B-BCBE-20273ADB3678}"/>
      </w:docPartPr>
      <w:docPartBody>
        <w:p w:rsidR="0053712D" w:rsidRDefault="00AF6924">
          <w:pPr>
            <w:pStyle w:val="FE463DFF6FBA41A5B1064838A627518F"/>
          </w:pPr>
          <w:r w:rsidRPr="0066003B">
            <w:rPr>
              <w:rStyle w:val="PlaceholderText"/>
            </w:rPr>
            <w:t>Click or tap here to enter text.</w:t>
          </w:r>
        </w:p>
      </w:docPartBody>
    </w:docPart>
    <w:docPart>
      <w:docPartPr>
        <w:name w:val="691E777C9D8D44B19070D05D94DED2F4"/>
        <w:category>
          <w:name w:val="General"/>
          <w:gallery w:val="placeholder"/>
        </w:category>
        <w:types>
          <w:type w:val="bbPlcHdr"/>
        </w:types>
        <w:behaviors>
          <w:behavior w:val="content"/>
        </w:behaviors>
        <w:guid w:val="{4D89D0F4-8A99-4AE4-A597-A70D3F16427B}"/>
      </w:docPartPr>
      <w:docPartBody>
        <w:p w:rsidR="0076180B" w:rsidRDefault="00AF6924">
          <w:pPr>
            <w:pStyle w:val="691E777C9D8D44B19070D05D94DED2F4"/>
          </w:pPr>
          <w:r w:rsidRPr="0066003B">
            <w:rPr>
              <w:rStyle w:val="PlaceholderText"/>
            </w:rPr>
            <w:t>[Publish Date]</w:t>
          </w:r>
        </w:p>
      </w:docPartBody>
    </w:docPart>
    <w:docPart>
      <w:docPartPr>
        <w:name w:val="8FB2CD08258B4A44A4522E55DAEC5D40"/>
        <w:category>
          <w:name w:val="General"/>
          <w:gallery w:val="placeholder"/>
        </w:category>
        <w:types>
          <w:type w:val="bbPlcHdr"/>
        </w:types>
        <w:behaviors>
          <w:behavior w:val="content"/>
        </w:behaviors>
        <w:guid w:val="{1C06A6EE-B862-49E8-8A4A-8F1117C7FB6E}"/>
      </w:docPartPr>
      <w:docPartBody>
        <w:p w:rsidR="0076180B" w:rsidRDefault="00AF6924">
          <w:pPr>
            <w:pStyle w:val="8FB2CD08258B4A44A4522E55DAEC5D40"/>
          </w:pPr>
          <w:r w:rsidRPr="0066003B">
            <w:rPr>
              <w:rStyle w:val="PlaceholderText"/>
            </w:rPr>
            <w:t>[Publish Date]</w:t>
          </w:r>
        </w:p>
      </w:docPartBody>
    </w:docPart>
    <w:docPart>
      <w:docPartPr>
        <w:name w:val="085ABD4DC3714A378CC6488371EA1AE9"/>
        <w:category>
          <w:name w:val="General"/>
          <w:gallery w:val="placeholder"/>
        </w:category>
        <w:types>
          <w:type w:val="bbPlcHdr"/>
        </w:types>
        <w:behaviors>
          <w:behavior w:val="content"/>
        </w:behaviors>
        <w:guid w:val="{C7F3DC3D-25F4-40CB-8B9D-0D0E201C23E8}"/>
      </w:docPartPr>
      <w:docPartBody>
        <w:p w:rsidR="00386BC9" w:rsidRDefault="00386BC9">
          <w:r w:rsidRPr="0057226B">
            <w:rPr>
              <w:rStyle w:val="PlaceholderText"/>
            </w:rPr>
            <w:t>[Subject]</w:t>
          </w:r>
        </w:p>
      </w:docPartBody>
    </w:docPart>
    <w:docPart>
      <w:docPartPr>
        <w:name w:val="87BD6A3BFC4741EDB0CDE8050C3FF421"/>
        <w:category>
          <w:name w:val="General"/>
          <w:gallery w:val="placeholder"/>
        </w:category>
        <w:types>
          <w:type w:val="bbPlcHdr"/>
        </w:types>
        <w:behaviors>
          <w:behavior w:val="content"/>
        </w:behaviors>
        <w:guid w:val="{12B3CB6A-24E0-44E8-BFF2-1F0FABA05DFB}"/>
      </w:docPartPr>
      <w:docPartBody>
        <w:p w:rsidR="00434AB8" w:rsidRDefault="00BA1C22">
          <w:r>
            <w:t>…</w:t>
          </w:r>
        </w:p>
      </w:docPartBody>
    </w:docPart>
    <w:docPart>
      <w:docPartPr>
        <w:name w:val="FE0021D485CF4307AD06A3EE22A97F44"/>
        <w:category>
          <w:name w:val="General"/>
          <w:gallery w:val="placeholder"/>
        </w:category>
        <w:types>
          <w:type w:val="bbPlcHdr"/>
        </w:types>
        <w:behaviors>
          <w:behavior w:val="content"/>
        </w:behaviors>
        <w:guid w:val="{53743C24-DB1E-4A0C-8AA1-017965E7A1B2}"/>
      </w:docPartPr>
      <w:docPartBody>
        <w:p w:rsidR="00434AB8" w:rsidRDefault="00BA1C22" w:rsidP="00BA1C22">
          <w:pPr>
            <w:pStyle w:val="FE0021D485CF4307AD06A3EE22A97F44"/>
          </w:pPr>
          <w:r w:rsidRPr="0066003B">
            <w:rPr>
              <w:rStyle w:val="PlaceholderText"/>
            </w:rPr>
            <w:t>Click or tap here to enter text.</w:t>
          </w:r>
        </w:p>
      </w:docPartBody>
    </w:docPart>
    <w:docPart>
      <w:docPartPr>
        <w:name w:val="83DDA8F688F24E9DBF6BA9F7BD64978A"/>
        <w:category>
          <w:name w:val="General"/>
          <w:gallery w:val="placeholder"/>
        </w:category>
        <w:types>
          <w:type w:val="bbPlcHdr"/>
        </w:types>
        <w:behaviors>
          <w:behavior w:val="content"/>
        </w:behaviors>
        <w:guid w:val="{3AB85A0E-C80D-4DB6-9FC4-FF907E2BCE72}"/>
      </w:docPartPr>
      <w:docPartBody>
        <w:p w:rsidR="00434AB8" w:rsidRDefault="00BA1C22" w:rsidP="00BA1C22">
          <w:pPr>
            <w:pStyle w:val="83DDA8F688F24E9DBF6BA9F7BD64978A"/>
          </w:pPr>
          <w: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fficina Sans Book">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vantGarde">
    <w:altName w:val="Century Gothic"/>
    <w:panose1 w:val="00000000000000000000"/>
    <w:charset w:val="00"/>
    <w:family w:val="swiss"/>
    <w:notTrueTyp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BA9"/>
    <w:rsid w:val="00007954"/>
    <w:rsid w:val="0007482E"/>
    <w:rsid w:val="00080063"/>
    <w:rsid w:val="000A511C"/>
    <w:rsid w:val="000E18F7"/>
    <w:rsid w:val="001247CB"/>
    <w:rsid w:val="001258FD"/>
    <w:rsid w:val="001343DB"/>
    <w:rsid w:val="00134AFC"/>
    <w:rsid w:val="00153674"/>
    <w:rsid w:val="00154B4C"/>
    <w:rsid w:val="00165E2B"/>
    <w:rsid w:val="00175E6D"/>
    <w:rsid w:val="00177664"/>
    <w:rsid w:val="001A0969"/>
    <w:rsid w:val="001A7D01"/>
    <w:rsid w:val="001B6228"/>
    <w:rsid w:val="001B6586"/>
    <w:rsid w:val="001B720F"/>
    <w:rsid w:val="001C3DA4"/>
    <w:rsid w:val="001D0CF7"/>
    <w:rsid w:val="001E139F"/>
    <w:rsid w:val="001F0DC9"/>
    <w:rsid w:val="00204C41"/>
    <w:rsid w:val="002074F9"/>
    <w:rsid w:val="00212BED"/>
    <w:rsid w:val="0023047F"/>
    <w:rsid w:val="00233FB2"/>
    <w:rsid w:val="00236457"/>
    <w:rsid w:val="0023700E"/>
    <w:rsid w:val="00245EBD"/>
    <w:rsid w:val="00251776"/>
    <w:rsid w:val="00254B1E"/>
    <w:rsid w:val="00261991"/>
    <w:rsid w:val="002720EA"/>
    <w:rsid w:val="002B2A2D"/>
    <w:rsid w:val="002C3341"/>
    <w:rsid w:val="002D6C6A"/>
    <w:rsid w:val="002D7118"/>
    <w:rsid w:val="00301AB8"/>
    <w:rsid w:val="0030234B"/>
    <w:rsid w:val="00302EC2"/>
    <w:rsid w:val="0031486B"/>
    <w:rsid w:val="00316240"/>
    <w:rsid w:val="003542E7"/>
    <w:rsid w:val="00354981"/>
    <w:rsid w:val="00381D0E"/>
    <w:rsid w:val="00386BC9"/>
    <w:rsid w:val="00392814"/>
    <w:rsid w:val="003F650E"/>
    <w:rsid w:val="00413FD7"/>
    <w:rsid w:val="00423593"/>
    <w:rsid w:val="00434AB8"/>
    <w:rsid w:val="004449E9"/>
    <w:rsid w:val="00481545"/>
    <w:rsid w:val="00486344"/>
    <w:rsid w:val="00486487"/>
    <w:rsid w:val="004A5E9E"/>
    <w:rsid w:val="004C444D"/>
    <w:rsid w:val="004C4B33"/>
    <w:rsid w:val="004D03F7"/>
    <w:rsid w:val="004E1B6B"/>
    <w:rsid w:val="004E3D56"/>
    <w:rsid w:val="004F4AF1"/>
    <w:rsid w:val="0050182E"/>
    <w:rsid w:val="00514BA9"/>
    <w:rsid w:val="00514BF4"/>
    <w:rsid w:val="00530346"/>
    <w:rsid w:val="00531B26"/>
    <w:rsid w:val="0053712D"/>
    <w:rsid w:val="00537EB2"/>
    <w:rsid w:val="00557CA1"/>
    <w:rsid w:val="00571FC8"/>
    <w:rsid w:val="005721CE"/>
    <w:rsid w:val="0058112B"/>
    <w:rsid w:val="00583347"/>
    <w:rsid w:val="005833D3"/>
    <w:rsid w:val="00587EAE"/>
    <w:rsid w:val="00587F30"/>
    <w:rsid w:val="00593F87"/>
    <w:rsid w:val="00595F3C"/>
    <w:rsid w:val="005B4A4C"/>
    <w:rsid w:val="005D41A3"/>
    <w:rsid w:val="005E07C8"/>
    <w:rsid w:val="005F0E09"/>
    <w:rsid w:val="0061364E"/>
    <w:rsid w:val="006148E5"/>
    <w:rsid w:val="00617576"/>
    <w:rsid w:val="00621640"/>
    <w:rsid w:val="00631B8D"/>
    <w:rsid w:val="00636863"/>
    <w:rsid w:val="00640B33"/>
    <w:rsid w:val="00642162"/>
    <w:rsid w:val="00693F5A"/>
    <w:rsid w:val="006D16DF"/>
    <w:rsid w:val="006E3B71"/>
    <w:rsid w:val="006F0869"/>
    <w:rsid w:val="0070157D"/>
    <w:rsid w:val="00706838"/>
    <w:rsid w:val="00711A3E"/>
    <w:rsid w:val="00722FD2"/>
    <w:rsid w:val="00737BB0"/>
    <w:rsid w:val="00745194"/>
    <w:rsid w:val="0076180B"/>
    <w:rsid w:val="00766621"/>
    <w:rsid w:val="00770F33"/>
    <w:rsid w:val="00773DF9"/>
    <w:rsid w:val="00777DDD"/>
    <w:rsid w:val="00783525"/>
    <w:rsid w:val="00784850"/>
    <w:rsid w:val="007E3F4C"/>
    <w:rsid w:val="007F4275"/>
    <w:rsid w:val="007F6DAB"/>
    <w:rsid w:val="008140E4"/>
    <w:rsid w:val="00830904"/>
    <w:rsid w:val="00835786"/>
    <w:rsid w:val="00837F8F"/>
    <w:rsid w:val="00840FF6"/>
    <w:rsid w:val="008701A9"/>
    <w:rsid w:val="00876ED3"/>
    <w:rsid w:val="008841CC"/>
    <w:rsid w:val="00885340"/>
    <w:rsid w:val="008A0ED5"/>
    <w:rsid w:val="008A2133"/>
    <w:rsid w:val="008B18B7"/>
    <w:rsid w:val="008E6D56"/>
    <w:rsid w:val="00902203"/>
    <w:rsid w:val="0091571F"/>
    <w:rsid w:val="009236DA"/>
    <w:rsid w:val="00925BC3"/>
    <w:rsid w:val="00926ABA"/>
    <w:rsid w:val="009335A5"/>
    <w:rsid w:val="00945283"/>
    <w:rsid w:val="00947E14"/>
    <w:rsid w:val="00954F87"/>
    <w:rsid w:val="0095612E"/>
    <w:rsid w:val="009620E9"/>
    <w:rsid w:val="00963FD2"/>
    <w:rsid w:val="00971354"/>
    <w:rsid w:val="00990817"/>
    <w:rsid w:val="009964D4"/>
    <w:rsid w:val="009B3F27"/>
    <w:rsid w:val="009B6BA4"/>
    <w:rsid w:val="009C62CA"/>
    <w:rsid w:val="009E4035"/>
    <w:rsid w:val="00A01DE7"/>
    <w:rsid w:val="00A06642"/>
    <w:rsid w:val="00A3038C"/>
    <w:rsid w:val="00A42AE5"/>
    <w:rsid w:val="00A47867"/>
    <w:rsid w:val="00A5756D"/>
    <w:rsid w:val="00A63218"/>
    <w:rsid w:val="00A72187"/>
    <w:rsid w:val="00A85CCE"/>
    <w:rsid w:val="00A85F1E"/>
    <w:rsid w:val="00AA6DFB"/>
    <w:rsid w:val="00AD73D9"/>
    <w:rsid w:val="00AF6924"/>
    <w:rsid w:val="00B053F6"/>
    <w:rsid w:val="00B245FB"/>
    <w:rsid w:val="00B45443"/>
    <w:rsid w:val="00B50F92"/>
    <w:rsid w:val="00B6197F"/>
    <w:rsid w:val="00B90414"/>
    <w:rsid w:val="00B90AA5"/>
    <w:rsid w:val="00B93D2E"/>
    <w:rsid w:val="00BA1242"/>
    <w:rsid w:val="00BA1C22"/>
    <w:rsid w:val="00BA1FD2"/>
    <w:rsid w:val="00BA652D"/>
    <w:rsid w:val="00BC7240"/>
    <w:rsid w:val="00BE5258"/>
    <w:rsid w:val="00BE63E5"/>
    <w:rsid w:val="00BE79B0"/>
    <w:rsid w:val="00BF2618"/>
    <w:rsid w:val="00C05A95"/>
    <w:rsid w:val="00C2468E"/>
    <w:rsid w:val="00C413A1"/>
    <w:rsid w:val="00C42C31"/>
    <w:rsid w:val="00C61B74"/>
    <w:rsid w:val="00C707F9"/>
    <w:rsid w:val="00C76C85"/>
    <w:rsid w:val="00C81DBC"/>
    <w:rsid w:val="00C83B10"/>
    <w:rsid w:val="00C929E2"/>
    <w:rsid w:val="00CA1260"/>
    <w:rsid w:val="00CB2E20"/>
    <w:rsid w:val="00CB5A18"/>
    <w:rsid w:val="00CF04E0"/>
    <w:rsid w:val="00CF6477"/>
    <w:rsid w:val="00D174CD"/>
    <w:rsid w:val="00D247C4"/>
    <w:rsid w:val="00D536B1"/>
    <w:rsid w:val="00D661D7"/>
    <w:rsid w:val="00D73192"/>
    <w:rsid w:val="00D754C9"/>
    <w:rsid w:val="00D919C8"/>
    <w:rsid w:val="00DB7E7A"/>
    <w:rsid w:val="00DC1ED4"/>
    <w:rsid w:val="00DE462E"/>
    <w:rsid w:val="00E17BBD"/>
    <w:rsid w:val="00E40B3E"/>
    <w:rsid w:val="00E65E19"/>
    <w:rsid w:val="00E71496"/>
    <w:rsid w:val="00E81837"/>
    <w:rsid w:val="00E93168"/>
    <w:rsid w:val="00E94AA2"/>
    <w:rsid w:val="00ED67F6"/>
    <w:rsid w:val="00EF2D68"/>
    <w:rsid w:val="00F20086"/>
    <w:rsid w:val="00F27F23"/>
    <w:rsid w:val="00F47A99"/>
    <w:rsid w:val="00F52BFA"/>
    <w:rsid w:val="00F547E6"/>
    <w:rsid w:val="00F639D6"/>
    <w:rsid w:val="00F65745"/>
    <w:rsid w:val="00F81BC9"/>
    <w:rsid w:val="00F83153"/>
    <w:rsid w:val="00FA07AD"/>
    <w:rsid w:val="00FA50FB"/>
    <w:rsid w:val="00FA7A8E"/>
    <w:rsid w:val="00FD03F5"/>
    <w:rsid w:val="00FF6EF7"/>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4:docId w14:val="6F83318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pPr>
      <w:keepLines/>
      <w:spacing w:before="200" w:after="300" w:line="276" w:lineRule="auto"/>
      <w:contextualSpacing/>
      <w:jc w:val="center"/>
    </w:pPr>
    <w:rPr>
      <w:rFonts w:asciiTheme="majorHAnsi" w:eastAsiaTheme="majorEastAsia" w:hAnsiTheme="majorHAnsi" w:cstheme="majorBidi"/>
      <w:b/>
      <w:color w:val="000000" w:themeColor="text1"/>
      <w:spacing w:val="5"/>
      <w:kern w:val="28"/>
      <w:sz w:val="40"/>
      <w:szCs w:val="52"/>
      <w:lang w:val="en-GB" w:eastAsia="en-US"/>
    </w:rPr>
  </w:style>
  <w:style w:type="character" w:customStyle="1" w:styleId="TitleChar">
    <w:name w:val="Title Char"/>
    <w:basedOn w:val="DefaultParagraphFont"/>
    <w:link w:val="Title"/>
    <w:uiPriority w:val="10"/>
    <w:rPr>
      <w:rFonts w:asciiTheme="majorHAnsi" w:eastAsiaTheme="majorEastAsia" w:hAnsiTheme="majorHAnsi" w:cstheme="majorBidi"/>
      <w:b/>
      <w:color w:val="000000" w:themeColor="text1"/>
      <w:spacing w:val="5"/>
      <w:kern w:val="28"/>
      <w:sz w:val="40"/>
      <w:szCs w:val="52"/>
      <w:lang w:val="en-GB" w:eastAsia="en-US"/>
    </w:rPr>
  </w:style>
  <w:style w:type="paragraph" w:customStyle="1" w:styleId="1FFFE4CE56BA44A6A79425F2F0C33543">
    <w:name w:val="1FFFE4CE56BA44A6A79425F2F0C33543"/>
  </w:style>
  <w:style w:type="character" w:styleId="PlaceholderText">
    <w:name w:val="Placeholder Text"/>
    <w:basedOn w:val="DefaultParagraphFont"/>
    <w:uiPriority w:val="99"/>
    <w:semiHidden/>
    <w:rsid w:val="00BA1C22"/>
    <w:rPr>
      <w:color w:val="808080"/>
    </w:rPr>
  </w:style>
  <w:style w:type="paragraph" w:customStyle="1" w:styleId="3F95C595CA2548C3845EA4391344376F">
    <w:name w:val="3F95C595CA2548C3845EA4391344376F"/>
  </w:style>
  <w:style w:type="paragraph" w:customStyle="1" w:styleId="A30CC4DBE8DC406D8114CEC1958EED2C">
    <w:name w:val="A30CC4DBE8DC406D8114CEC1958EED2C"/>
  </w:style>
  <w:style w:type="paragraph" w:customStyle="1" w:styleId="ABA20D67D5994784A1573C3463D8F9D7">
    <w:name w:val="ABA20D67D5994784A1573C3463D8F9D7"/>
    <w:rPr>
      <w:lang w:val="nl-BE" w:eastAsia="nl-BE"/>
    </w:rPr>
  </w:style>
  <w:style w:type="paragraph" w:customStyle="1" w:styleId="FE463DFF6FBA41A5B1064838A627518F">
    <w:name w:val="FE463DFF6FBA41A5B1064838A627518F"/>
  </w:style>
  <w:style w:type="paragraph" w:customStyle="1" w:styleId="691E777C9D8D44B19070D05D94DED2F4">
    <w:name w:val="691E777C9D8D44B19070D05D94DED2F4"/>
  </w:style>
  <w:style w:type="paragraph" w:customStyle="1" w:styleId="8FB2CD08258B4A44A4522E55DAEC5D40">
    <w:name w:val="8FB2CD08258B4A44A4522E55DAEC5D40"/>
  </w:style>
  <w:style w:type="paragraph" w:customStyle="1" w:styleId="FE0021D485CF4307AD06A3EE22A97F44">
    <w:name w:val="FE0021D485CF4307AD06A3EE22A97F44"/>
    <w:rsid w:val="00BA1C22"/>
    <w:pPr>
      <w:spacing w:line="278" w:lineRule="auto"/>
    </w:pPr>
    <w:rPr>
      <w:kern w:val="2"/>
      <w:sz w:val="24"/>
      <w:szCs w:val="24"/>
      <w:lang w:val="en-BE" w:eastAsia="en-BE"/>
      <w14:ligatures w14:val="standardContextual"/>
    </w:rPr>
  </w:style>
  <w:style w:type="paragraph" w:customStyle="1" w:styleId="83DDA8F688F24E9DBF6BA9F7BD64978A">
    <w:name w:val="83DDA8F688F24E9DBF6BA9F7BD64978A"/>
    <w:rsid w:val="00BA1C22"/>
    <w:pPr>
      <w:spacing w:line="278" w:lineRule="auto"/>
    </w:pPr>
    <w:rPr>
      <w:kern w:val="2"/>
      <w:sz w:val="24"/>
      <w:szCs w:val="24"/>
      <w:lang w:val="en-BE" w:eastAsia="en-BE"/>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Magics">
      <a:dk1>
        <a:srgbClr val="6D6968"/>
      </a:dk1>
      <a:lt1>
        <a:sysClr val="window" lastClr="FFFFFF"/>
      </a:lt1>
      <a:dk2>
        <a:srgbClr val="EF4123"/>
      </a:dk2>
      <a:lt2>
        <a:srgbClr val="F1F1F1"/>
      </a:lt2>
      <a:accent1>
        <a:srgbClr val="000000"/>
      </a:accent1>
      <a:accent2>
        <a:srgbClr val="AC2600"/>
      </a:accent2>
      <a:accent3>
        <a:srgbClr val="6D6968"/>
      </a:accent3>
      <a:accent4>
        <a:srgbClr val="F1F1F1"/>
      </a:accent4>
      <a:accent5>
        <a:srgbClr val="EF4123"/>
      </a:accent5>
      <a:accent6>
        <a:srgbClr val="70AD47"/>
      </a:accent6>
      <a:hlink>
        <a:srgbClr val="002060"/>
      </a:hlink>
      <a:folHlink>
        <a:srgbClr val="AC2600"/>
      </a:folHlink>
    </a:clrScheme>
    <a:fontScheme name="Magics">
      <a:majorFont>
        <a:latin typeface="Helvetica"/>
        <a:ea typeface=""/>
        <a:cs typeface=""/>
      </a:majorFont>
      <a:minorFont>
        <a:latin typeface="Helvetic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2025-11-18T00:00:00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EC5DFCE5ED669458078B2E4E068A782" ma:contentTypeVersion="12" ma:contentTypeDescription="Create a new document." ma:contentTypeScope="" ma:versionID="956e5c722c05998c573f3d51b11b07a3">
  <xsd:schema xmlns:xsd="http://www.w3.org/2001/XMLSchema" xmlns:xs="http://www.w3.org/2001/XMLSchema" xmlns:p="http://schemas.microsoft.com/office/2006/metadata/properties" xmlns:ns2="0ad485ff-3710-4d3a-9af8-c5dabd5b824b" xmlns:ns3="3e2ff60f-3d78-4ab2-a972-27fa999a5603" targetNamespace="http://schemas.microsoft.com/office/2006/metadata/properties" ma:root="true" ma:fieldsID="564abd5f1aa9f0fe5dfbc792658e9b2f" ns2:_="" ns3:_="">
    <xsd:import namespace="0ad485ff-3710-4d3a-9af8-c5dabd5b824b"/>
    <xsd:import namespace="3e2ff60f-3d78-4ab2-a972-27fa999a560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d485ff-3710-4d3a-9af8-c5dabd5b82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27eae40-1670-4693-a3fa-0adf1354c74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e2ff60f-3d78-4ab2-a972-27fa999a560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a21498c-4725-44ae-8502-edeb6d438d68}" ma:internalName="TaxCatchAll" ma:showField="CatchAllData" ma:web="3e2ff60f-3d78-4ab2-a972-27fa999a56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b:Source>
    <b:Tag>Jap19</b:Tag>
    <b:SourceType>ElectronicSource</b:SourceType>
    <b:Guid>{C88FE5D8-735A-4DA8-9AC8-395824255F09}</b:Guid>
    <b:Author>
      <b:Author>
        <b:Corporate>Japan Industrial Imaging Association (JIIA)</b:Corporate>
      </b:Author>
    </b:Author>
    <b:Title>CoaXPress Version 2.0 JIIA CXP-001-2019</b:Title>
    <b:Year>2019</b:Year>
    <b:RefOrder>3</b:RefOrder>
  </b:Source>
  <b:Source>
    <b:Tag>Mag20</b:Tag>
    <b:SourceType>Book</b:SourceType>
    <b:Guid>{43D1037C-18CE-44F7-B4B1-1FB383F9C3F7}</b:Guid>
    <b:Author>
      <b:Author>
        <b:Corporate>Magics</b:Corporate>
      </b:Author>
    </b:Author>
    <b:Title>MAG-CXP00002-NP CoaXPress Serializer ASIC Datasheet</b:Title>
    <b:Year>2025/05-rev2.0</b:Year>
    <b:City>Geel</b:City>
    <b:RefOrder>2</b:RefOrder>
  </b:Source>
  <b:Source xmlns:b="http://schemas.openxmlformats.org/officeDocument/2006/bibliography">
    <b:Tag>Mag25</b:Tag>
    <b:SourceType>InternetSite</b:SourceType>
    <b:Guid>{A71C4C63-64EE-432A-ACB6-64D098961BFB}</b:Guid>
    <b:Author>
      <b:Author>
        <b:NameList>
          <b:Person>
            <b:Last>Technologies</b:Last>
            <b:First>Magics</b:First>
          </b:Person>
        </b:NameList>
      </b:Author>
    </b:Author>
    <b:Title>Overview of PRODUCTS available in the VISION SERIES</b:Title>
    <b:Year>2025</b:Year>
    <b:City>Geel</b:City>
    <b:ProductionCompany>Magics Technologies</b:ProductionCompany>
    <b:Month>10</b:Month>
    <b:Day>10</b:Day>
    <b:YearAccessed>2025</b:YearAccessed>
    <b:MonthAccessed>10</b:MonthAccessed>
    <b:DayAccessed>10</b:DayAccessed>
    <b:URL>https://magicstech.sharepoint.com/sites/Public-Product/SitePages/Vision-Series.aspx</b:URL>
    <b:RefOrder>1</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ad485ff-3710-4d3a-9af8-c5dabd5b824b">
      <Terms xmlns="http://schemas.microsoft.com/office/infopath/2007/PartnerControls"/>
    </lcf76f155ced4ddcb4097134ff3c332f>
    <TaxCatchAll xmlns="3e2ff60f-3d78-4ab2-a972-27fa999a5603"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F91DCC-E1E2-4180-9FE6-327BF9EEF6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d485ff-3710-4d3a-9af8-c5dabd5b824b"/>
    <ds:schemaRef ds:uri="3e2ff60f-3d78-4ab2-a972-27fa999a56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D5F5AB4-9952-4FAA-869D-403EEC1216F6}">
  <ds:schemaRefs>
    <ds:schemaRef ds:uri="http://schemas.openxmlformats.org/officeDocument/2006/bibliography"/>
  </ds:schemaRefs>
</ds:datastoreItem>
</file>

<file path=customXml/itemProps4.xml><?xml version="1.0" encoding="utf-8"?>
<ds:datastoreItem xmlns:ds="http://schemas.openxmlformats.org/officeDocument/2006/customXml" ds:itemID="{8A6DA746-7932-4E55-B9AF-43E18A23CAA9}">
  <ds:schemaRefs>
    <ds:schemaRef ds:uri="http://schemas.microsoft.com/office/2006/metadata/properties"/>
    <ds:schemaRef ds:uri="http://schemas.microsoft.com/office/infopath/2007/PartnerControls"/>
    <ds:schemaRef ds:uri="0ad485ff-3710-4d3a-9af8-c5dabd5b824b"/>
    <ds:schemaRef ds:uri="3e2ff60f-3d78-4ab2-a972-27fa999a5603"/>
  </ds:schemaRefs>
</ds:datastoreItem>
</file>

<file path=customXml/itemProps5.xml><?xml version="1.0" encoding="utf-8"?>
<ds:datastoreItem xmlns:ds="http://schemas.openxmlformats.org/officeDocument/2006/customXml" ds:itemID="{2F258DB5-F4AE-4037-BF6C-3708E56CF3C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Magics-template_F4E-OPE-1187.dotx</Template>
  <TotalTime>0</TotalTime>
  <Pages>75</Pages>
  <Words>17629</Words>
  <Characters>97670</Characters>
  <Application>Microsoft Office Word</Application>
  <DocSecurity>0</DocSecurity>
  <Lines>8879</Lines>
  <Paragraphs>6068</Paragraphs>
  <ScaleCrop>false</ScaleCrop>
  <Company>MAGICS Technologies</Company>
  <LinksUpToDate>false</LinksUpToDate>
  <CharactersWithSpaces>109231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Characterization and product test plan</dc:title>
  <dc:subject>MAG-CXP00002</dc:subject>
  <dc:creator>Bert Boons</dc:creator>
  <cp:keywords/>
  <cp:lastModifiedBy>Idham Hafizh</cp:lastModifiedBy>
  <cp:revision>39</cp:revision>
  <cp:lastPrinted>2025-11-18T09:42:00Z</cp:lastPrinted>
  <dcterms:created xsi:type="dcterms:W3CDTF">2025-11-18T08:25:00Z</dcterms:created>
  <dcterms:modified xsi:type="dcterms:W3CDTF">2026-04-09T08:33:00Z</dcterms:modified>
  <cp:category>Project Name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y fmtid="{D5CDD505-2E9C-101B-9397-08002B2CF9AE}" pid="5" name="ContentTypeId">
    <vt:lpwstr>0x0101005EC5DFCE5ED669458078B2E4E068A782</vt:lpwstr>
  </property>
  <property fmtid="{D5CDD505-2E9C-101B-9397-08002B2CF9AE}" pid="6" name="DocumentCode">
    <vt:lpwstr>DocCode</vt:lpwstr>
  </property>
  <property fmtid="{D5CDD505-2E9C-101B-9397-08002B2CF9AE}" pid="7" name="MediaServiceImageTags">
    <vt:lpwstr/>
  </property>
  <property fmtid="{D5CDD505-2E9C-101B-9397-08002B2CF9AE}" pid="8" name="ClassificationContentMarkingFooterShapeIds">
    <vt:lpwstr>64b473f0,7f19e4ab,227a9111</vt:lpwstr>
  </property>
  <property fmtid="{D5CDD505-2E9C-101B-9397-08002B2CF9AE}" pid="9" name="ClassificationContentMarkingFooterFontProps">
    <vt:lpwstr>#000000,8,Calibri</vt:lpwstr>
  </property>
  <property fmtid="{D5CDD505-2E9C-101B-9397-08002B2CF9AE}" pid="10" name="ClassificationContentMarkingFooterText">
    <vt:lpwstr>confidential</vt:lpwstr>
  </property>
  <property fmtid="{D5CDD505-2E9C-101B-9397-08002B2CF9AE}" pid="11" name="MSIP_Label_4fe79f05-e94b-49c9-8165-7ef349894441_Enabled">
    <vt:lpwstr>true</vt:lpwstr>
  </property>
  <property fmtid="{D5CDD505-2E9C-101B-9397-08002B2CF9AE}" pid="12" name="MSIP_Label_4fe79f05-e94b-49c9-8165-7ef349894441_SetDate">
    <vt:lpwstr>2025-02-05T13:56:14Z</vt:lpwstr>
  </property>
  <property fmtid="{D5CDD505-2E9C-101B-9397-08002B2CF9AE}" pid="13" name="MSIP_Label_4fe79f05-e94b-49c9-8165-7ef349894441_Method">
    <vt:lpwstr>Privileged</vt:lpwstr>
  </property>
  <property fmtid="{D5CDD505-2E9C-101B-9397-08002B2CF9AE}" pid="14" name="MSIP_Label_4fe79f05-e94b-49c9-8165-7ef349894441_Name">
    <vt:lpwstr>Confidential - General Use</vt:lpwstr>
  </property>
  <property fmtid="{D5CDD505-2E9C-101B-9397-08002B2CF9AE}" pid="15" name="MSIP_Label_4fe79f05-e94b-49c9-8165-7ef349894441_SiteId">
    <vt:lpwstr>a72d5a72-25ee-40f0-9bd1-067cb5b770d4</vt:lpwstr>
  </property>
  <property fmtid="{D5CDD505-2E9C-101B-9397-08002B2CF9AE}" pid="16" name="MSIP_Label_4fe79f05-e94b-49c9-8165-7ef349894441_ActionId">
    <vt:lpwstr>be0839c0-2aa9-4b7d-aa2d-5073ce4ee8a0</vt:lpwstr>
  </property>
  <property fmtid="{D5CDD505-2E9C-101B-9397-08002B2CF9AE}" pid="17" name="MSIP_Label_4fe79f05-e94b-49c9-8165-7ef349894441_ContentBits">
    <vt:lpwstr>2</vt:lpwstr>
  </property>
</Properties>
</file>